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unfoldingWord® Translation Questions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license.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 by Mission Mutual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2JN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यूहन्ना 1:1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इस पत्री में लेखक यूहन्ना स्वयं को किस शीर्षक से परिचित कराते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यूहन्ना स्वयं को प्राचीन के रूप में परिचित कराते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यूहन्ना 1:1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 पत्री किसके नाम लिखा गया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यह पत्री चुनी हुई महिला और उसके बच्चों के नाम लिखा गया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यूहन्ना 1:3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यूहन्ना के अनुसार अनुग्रह, दया, और शान्ति किससे आती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यूहन्ना कहते हैं कि अनुग्रह, दया, और शान्ति परमेश्वर पिता, और पिता के पुत्र यीशु मसीह की ओर से आती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यूहन्ना 1:4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यूहन्ना क्यों बहुत आनन्दित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>यूहन्ना बहुत आनन्दित हुए क्योंकि उन्होंने देखा कि उस महिला के कुछ बच्चे सत्य पर चल रहे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यूहन्ना 1:5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यूहन्ना कहते हैं कि उनके पास आरम्भ से कौन सी आज्ञा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आरम्भ से उनके पास जो आज्ञा है, वह यह है कि वे एक दूसरे से प्रेम रखें।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यूहन्ना 1:6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यूहन्ना प्रेम के बारे में क्या कहते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प्रेम परमेश्वर की आज्ञाओं के अनुसार चलना होता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यूहन्ना 1:7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यूहन्ना उन लोगों के बारे में क्या कहते हैं जो यह नहीं मानते कि यीशु मसीह शरीर में होकर आए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यूहन्ना उन्हें भरमानेवाले और मसीह का विरोधी कहते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यूहन्ना 1:8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यूहन्ना विश्वासियों को किस बात के प्रति चौकस रहने के लिए कहता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यूहन्ना विश्वासियों से कहते हैं कि वे चौकस रहें ताकि वे जो कुछ भी परिश्रम कर चुके हैं, उसे न खो दें।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यूहन्ना 1:10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यूहन्ना विश्वासियों से क्या कहते हैं कि वे उस व्यक्ति के साथ क्या करें जो मसीह के बारे में सच्ची शिक्षा नहीं लाता?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उन्हें किसी ऐसे व्यक्ति को घर में आने नहीं देना चाहिए जो मसीह के बारे में सच्ची शिक्षा नहीं लाते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यूहन्ना 1:11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यदि एक विश्वासी किसी ऐसे जन को नमस्कार करता है जो मसीह के विषय में सच्ची शिक्षा नहीं देता, तो वह किस बात का सहभागी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कोई ऐसे जन को नमस्कार करता है, वह उसके बुरे कामों में सहभागी होता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यूहन्ना 1:12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भविष्य में यूहन्ना क्या करना चाहते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यूहन्ना आशा करते हैं कि वे आकर चुनी हुई महिला के सम्मुख होकर बातचीत कर सकें।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