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Resource: unfoldingWord® Translation Questions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unfoldingWord® Translation Questions</w:t>
      </w:r>
      <w:r>
        <w:rPr>
          <w:lang w:val="hi_IN" w:bidi="hi_IN"/>
        </w:rPr>
        <w:t xml:space="preserve"> © 2022 unfoldingWord. Released under CC BY-SA 4.0 license. </w:t>
      </w:r>
      <w:r>
        <w:rPr>
          <w:lang w:val="hi_IN" w:bidi="hi_IN"/>
        </w:rPr>
        <w:t>unfoldingWord® Translation Questions</w:t>
      </w:r>
      <w:r>
        <w:rPr>
          <w:lang w:val="hi_IN" w:bidi="hi_IN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hi_IN" w:bidi="hi_IN"/>
        </w:rPr>
        <w:t>unfoldingWord® Translation Questions</w:t>
      </w:r>
      <w:r>
        <w:rPr>
          <w:lang w:val="hi_IN" w:bidi="hi_IN"/>
        </w:rPr>
        <w:t xml:space="preserve"> © 2022 unfoldingWord. Released under CC BY-SA 4.0 license by Mission Mutual</w:t>
      </w:r>
      <w:r>
        <w:rPr>
          <w:lang w:val="hi_IN" w:bidi="hi_IN"/>
        </w:rPr>
      </w:r>
    </w:p>
    <w:p>
      <w:pPr>
        <w:pStyle w:val="Heading1"/>
      </w:pPr>
      <w:r>
        <w:rPr>
          <w:lang w:val="hi_IN" w:bidi="hi_IN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1SA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1:1–2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एल्काना की दो पत्नियाँ कौन थीं?</w:t>
      </w:r>
    </w:p>
    <w:p>
      <w:pPr/>
      <w:r>
        <w:rPr>
          <w:lang w:val="hi_IN" w:bidi="hi_IN"/>
        </w:rPr>
      </w:r>
      <w:r>
        <w:rPr>
          <w:lang w:val="hi_IN" w:bidi="hi_IN"/>
        </w:rPr>
        <w:t>एल्काना की पत्नियाँ हन्ना और पनिन्ना थीं।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1:2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हन्ना के कितने बालक थे?</w:t>
      </w:r>
    </w:p>
    <w:p>
      <w:pPr/>
      <w:r>
        <w:rPr>
          <w:lang w:val="hi_IN" w:bidi="hi_IN"/>
        </w:rPr>
      </w:r>
      <w:r>
        <w:rPr>
          <w:lang w:val="hi_IN" w:bidi="hi_IN"/>
        </w:rPr>
        <w:t>हन्ना के बालक नहीं थे।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1:5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एल्काना ने हन्ना को दो गुना दान क्यों दिया?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उसने हन्ना को </w:t>
      </w:r>
      <w:r>
        <w:rPr>
          <w:lang w:val="hi_IN" w:bidi="hi_IN"/>
        </w:rPr>
        <w:t>दो गुना दान</w:t>
      </w:r>
      <w:r>
        <w:rPr>
          <w:lang w:val="hi_IN" w:bidi="hi_IN"/>
        </w:rPr>
        <w:t xml:space="preserve"> दिया क्योंकि वह उससे प्रेम करता था।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1:6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हन्ना की सौत ने उन्हें क्यों उकसाया?</w:t>
      </w:r>
    </w:p>
    <w:p>
      <w:pPr/>
      <w:r>
        <w:rPr>
          <w:lang w:val="hi_IN" w:bidi="hi_IN"/>
        </w:rPr>
      </w:r>
      <w:r>
        <w:rPr>
          <w:lang w:val="hi_IN" w:bidi="hi_IN"/>
        </w:rPr>
        <w:t>उसने हन्ना को चिढ़ाने के लिए उकसाया, क्योंकि यहोवा ने उनकी कोख बंद कर दी थी।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1:9–10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हन्ना ने संतान न होने के कारण अत्यधिक दुखी होकर क्या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वह यहोवा के मन्दिर में गईं और </w:t>
      </w:r>
      <w:r>
        <w:rPr>
          <w:lang w:val="hi_IN" w:bidi="hi_IN"/>
        </w:rPr>
        <w:t>प्रार्थना करने और बिलख-बिलख कर रोने लगी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1:11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हन्ना ने यहोवा से क्या मन्नत मानी?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हन्ना ने </w:t>
      </w:r>
      <w:r>
        <w:rPr>
          <w:lang w:val="hi_IN" w:bidi="hi_IN"/>
        </w:rPr>
        <w:t>मन्नत मानी</w:t>
      </w:r>
      <w:r>
        <w:rPr>
          <w:lang w:val="hi_IN" w:bidi="hi_IN"/>
        </w:rPr>
        <w:t xml:space="preserve"> कि यदि यहोवा उसे एक पुत्र देंगे, तो वह उसे </w:t>
      </w:r>
      <w:r>
        <w:rPr>
          <w:lang w:val="hi_IN" w:bidi="hi_IN"/>
        </w:rPr>
        <w:t>उसके जीवन भर के लिये यहोवा को अर्पण करेगी, और उसके सिर पर छुरा फिरने न पाएगा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1:12–14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क्योंकि हन्ना अपने मन में यहोवा से प्रार्थना कर रही थीं, एली, याजक, ने उनके कार्यों के बारे में क्या सोचा?</w:t>
      </w:r>
    </w:p>
    <w:p>
      <w:pPr/>
      <w:r>
        <w:rPr>
          <w:lang w:val="hi_IN" w:bidi="hi_IN"/>
        </w:rPr>
      </w:r>
      <w:r>
        <w:rPr>
          <w:lang w:val="hi_IN" w:bidi="hi_IN"/>
        </w:rPr>
        <w:t>एली ने हन्ना के होंठों को हिलते देखा, परन्तु उसकी आवाज़ नहीं सुनी, इसलिए उन्होंने सोचा कि वह नशे में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1:15–16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हन्ना ने एली से क्या कहा कि वह क्या कर रही थी?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हन्ना ने एली से कहा कि उसने </w:t>
      </w:r>
      <w:r>
        <w:rPr>
          <w:lang w:val="hi_IN" w:bidi="hi_IN"/>
        </w:rPr>
        <w:t>न तो दाखमधु पिया है और न मदिरा, परन्तु अपने मन की बात खोलकर यहोवा से कही है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1:17–18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एली ने हन्ना से क्या कहा जिससे वह चली गई, खाना खाया और उसका मुँह फिर उदास न रहा?</w:t>
      </w:r>
    </w:p>
    <w:p>
      <w:pPr/>
      <w:r>
        <w:rPr>
          <w:lang w:val="hi_IN" w:bidi="hi_IN"/>
        </w:rPr>
      </w:r>
      <w:r>
        <w:rPr>
          <w:lang w:val="hi_IN" w:bidi="hi_IN"/>
        </w:rPr>
        <w:t>एली ने कहा कुशल से चली जा, इस्राएल का परमेश्वर तुझे मन चाहा वर दे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1:20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हन्ना गर्भवती हुई और एक पुत्र को जन्म दिया, तब उसने उसका नाम क्या रखा?</w:t>
      </w:r>
    </w:p>
    <w:p>
      <w:pPr/>
      <w:r>
        <w:rPr>
          <w:lang w:val="hi_IN" w:bidi="hi_IN"/>
        </w:rPr>
      </w:r>
      <w:r>
        <w:rPr>
          <w:lang w:val="hi_IN" w:bidi="hi_IN"/>
        </w:rPr>
        <w:t>हन्ना ने अपने पुत्र का नाम शमूएल रखा क्योंकि उसने उसे यहोवा से माँगा था।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1:21–23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हन्ना अपने पति के साथ वार्षिक बलिदान के लिए मन्दिर क्यों नहीं जाती थी?</w:t>
      </w:r>
    </w:p>
    <w:p>
      <w:pPr/>
      <w:r>
        <w:rPr>
          <w:lang w:val="hi_IN" w:bidi="hi_IN"/>
        </w:rPr>
      </w:r>
      <w:r>
        <w:rPr>
          <w:lang w:val="hi_IN" w:bidi="hi_IN"/>
        </w:rPr>
        <w:t>क्योंकि वह अभी भी अपने पुत्र को दूध पिला रही थी।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1:24–25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हन्ना अपने पुत्र समेत यहोवा के भवन में एली याजक को देने के लिए क्या ले गई?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हन्ना </w:t>
      </w:r>
      <w:r>
        <w:rPr>
          <w:lang w:val="hi_IN" w:bidi="hi_IN"/>
        </w:rPr>
        <w:t>तीन बछड़े, और एपा भर आटा, और कुप्पी भर दाखमधु</w:t>
      </w:r>
      <w:r>
        <w:rPr>
          <w:lang w:val="hi_IN" w:bidi="hi_IN"/>
        </w:rPr>
        <w:t xml:space="preserve"> बलिदान के रूप में याजक को देने के लिए ले गई।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1:26–28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हन्ना ने यहोवा को क्या अर्पण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हन्ना ने अपने पुत्र को यहोवा को अर्पण कर दिया ताकि वह अपने </w:t>
      </w:r>
      <w:r>
        <w:rPr>
          <w:lang w:val="hi_IN" w:bidi="hi_IN"/>
        </w:rPr>
        <w:t>जीवन भर यहोवा ही का बना रहे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2:1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हन्ना ने अपने शत्रुओं के विरुद्ध साहसपूर्वक क्यों बोला?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हन्ना ने साहसपूर्वक कहा क्योंकि वह यहोवा के </w:t>
      </w:r>
      <w:r>
        <w:rPr>
          <w:lang w:val="hi_IN" w:bidi="hi_IN"/>
        </w:rPr>
        <w:t>उद्धार से आनन्दित</w:t>
      </w:r>
      <w:r>
        <w:rPr>
          <w:lang w:val="hi_IN" w:bidi="hi_IN"/>
        </w:rPr>
        <w:t xml:space="preserve">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2:3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हन्ना क्यों कहती है कि हमें अहंकार या अंधेर की बातें नहीं करनी चाहिए?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हमें </w:t>
      </w:r>
      <w:r>
        <w:rPr>
          <w:lang w:val="hi_IN" w:bidi="hi_IN"/>
        </w:rPr>
        <w:t>फूलकर अहंकार</w:t>
      </w:r>
      <w:r>
        <w:rPr>
          <w:lang w:val="hi_IN" w:bidi="hi_IN"/>
        </w:rPr>
        <w:t xml:space="preserve"> या </w:t>
      </w:r>
      <w:r>
        <w:rPr>
          <w:lang w:val="hi_IN" w:bidi="hi_IN"/>
        </w:rPr>
        <w:t>अंधेर की</w:t>
      </w:r>
      <w:r>
        <w:rPr>
          <w:lang w:val="hi_IN" w:bidi="hi_IN"/>
        </w:rPr>
        <w:t xml:space="preserve"> बात नहीं करनी चाहिए क्योंकि </w:t>
      </w:r>
      <w:r>
        <w:rPr>
          <w:lang w:val="hi_IN" w:bidi="hi_IN"/>
        </w:rPr>
        <w:t>यहोवा ज्ञानी परमेश्वर है, और कामों को तौलनेवाला है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2:5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हन्ना के गीत में वह कौन है जो दुःख से भरा हुआ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</w:t>
      </w:r>
      <w:r>
        <w:rPr>
          <w:lang w:val="hi_IN" w:bidi="hi_IN"/>
        </w:rPr>
        <w:t>अनेक बालकों की माता घुलती जाती है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2:6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कौन मारता है और जिलाता भी है, कौन अधोलोक में उतारता और उससे निकालता भी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यहोवा मारता है और जिलाता भी है; वही अधोलोक में उतारता और उससे निकालता भी है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2:7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निर्धन और धनी को कौन बनाता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यहोवा निर्धन करता है और धनी भी बनाता है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2:8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कौन कंगाल को धूलि में से उठाता और दरिद्र को घूरे में से निकाल खड़ा करता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यहोवा कंगाल को धूलि में से उठाता और दरिद्र को घूरे में से निकाल खड़ा करता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2:9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हन्ना क्या कहती है की कौन अपने भक्तों के पाँवों को सम्भाले रहेगा, और अंधकार में दुष्टों को चुप कर देगा?</w:t>
      </w:r>
    </w:p>
    <w:p>
      <w:pPr/>
      <w:r>
        <w:rPr>
          <w:lang w:val="hi_IN" w:bidi="hi_IN"/>
        </w:rPr>
      </w:r>
      <w:r>
        <w:rPr>
          <w:lang w:val="hi_IN" w:bidi="hi_IN"/>
        </w:rPr>
        <w:t>यहोवा उनके पाँवों को सम्भाले रहेगा और दुष्टों को चुप करेगा।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2:10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कौन पृथ्वी की छोर तक न्याय करेगा; और अपने राजा को बल देगा?</w:t>
      </w:r>
    </w:p>
    <w:p>
      <w:pPr/>
      <w:r>
        <w:rPr>
          <w:lang w:val="hi_IN" w:bidi="hi_IN"/>
        </w:rPr>
      </w:r>
      <w:r>
        <w:rPr>
          <w:lang w:val="hi_IN" w:bidi="hi_IN"/>
        </w:rPr>
        <w:t>यहोवा पृथ्वी की छोर तक न्याय करेगा; और अपने राजा को बल देगा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2:11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कौन सा बालक एली याजक के सामने यहोवा की सेवा टहल करने लगा?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शमूएल </w:t>
      </w:r>
      <w:r>
        <w:rPr>
          <w:lang w:val="hi_IN" w:bidi="hi_IN"/>
        </w:rPr>
        <w:t>एली याजक के सामने यहोवा की सेवा टहल करने लगा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2:12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किसके पुत्र लुच्चे थे?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याजक एली के पुत्र </w:t>
      </w:r>
      <w:r>
        <w:rPr>
          <w:lang w:val="hi_IN" w:bidi="hi_IN"/>
        </w:rPr>
        <w:t>लुच्चे</w:t>
      </w:r>
      <w:r>
        <w:rPr>
          <w:lang w:val="hi_IN" w:bidi="hi_IN"/>
        </w:rPr>
        <w:t xml:space="preserve"> थे।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2:13–14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बलिदान के समय याजकों की रीति लोगों के साथ क्या थी?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उनकी रीति यह थी कि याजकों का सेवक </w:t>
      </w:r>
      <w:r>
        <w:rPr>
          <w:lang w:val="hi_IN" w:bidi="hi_IN"/>
        </w:rPr>
        <w:t>नोकवाला काँटा</w:t>
      </w:r>
      <w:r>
        <w:rPr>
          <w:lang w:val="hi_IN" w:bidi="hi_IN"/>
        </w:rPr>
        <w:t xml:space="preserve"> लेकर आता था ताकि याजक अपने लिये </w:t>
      </w:r>
      <w:r>
        <w:rPr>
          <w:lang w:val="hi_IN" w:bidi="hi_IN"/>
        </w:rPr>
        <w:t>माँस</w:t>
      </w:r>
      <w:r>
        <w:rPr>
          <w:lang w:val="hi_IN" w:bidi="hi_IN"/>
        </w:rPr>
        <w:t xml:space="preserve"> निकाल ले।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2:15–16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याजक के पुत्रों ने अपने सेवक को कौन सी बुरी बात सिखाई?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एली के पुत्रों ने अपने सेवकों को लोगों से यह कहने का निर्देश दिया कि </w:t>
      </w:r>
      <w:r>
        <w:rPr>
          <w:lang w:val="hi_IN" w:bidi="hi_IN"/>
        </w:rPr>
        <w:t>वह तुझ से पका हुआ नहीं, कच्चा ही माँस लेगा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2:17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एली के पुत्रों का पाप बहुत भारी क्यों था?</w:t>
      </w:r>
    </w:p>
    <w:p>
      <w:pPr/>
      <w:r>
        <w:rPr>
          <w:lang w:val="hi_IN" w:bidi="hi_IN"/>
        </w:rPr>
      </w:r>
      <w:r>
        <w:rPr>
          <w:lang w:val="hi_IN" w:bidi="hi_IN"/>
        </w:rPr>
        <w:t>उन जवानों का पाप यहोवा की दृष्टि में बहुत भारी हुआ; क्योंकि वे मनुष्य यहोवा की भेंट का तिरस्कार करते थे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2:18–19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शमूएल की माता प्रतिवर्ष उसके लिए कौन सा कपड़ा बनाती थी?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उसकी माता प्रतिवर्ष उसके लिये </w:t>
      </w:r>
      <w:r>
        <w:rPr>
          <w:lang w:val="hi_IN" w:bidi="hi_IN"/>
        </w:rPr>
        <w:t>सनी का एपोद</w:t>
      </w:r>
      <w:r>
        <w:rPr>
          <w:lang w:val="hi_IN" w:bidi="hi_IN"/>
        </w:rPr>
        <w:t xml:space="preserve"> बनाकर लाती थी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2:20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एली ने एल्काना और उसकी पत्नी को कैसा आशीर्वाद दिया?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एली ने एल्काना और उनकी पत्नी के लिए प्रार्थना की कि हन्ना के माध्यम से उनके और भी </w:t>
      </w:r>
      <w:r>
        <w:rPr>
          <w:lang w:val="hi_IN" w:bidi="hi_IN"/>
        </w:rPr>
        <w:t>वंश</w:t>
      </w:r>
      <w:r>
        <w:rPr>
          <w:lang w:val="hi_IN" w:bidi="hi_IN"/>
        </w:rPr>
        <w:t xml:space="preserve"> हों।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2:21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ने एली की प्रार्थना का उत्तर कैसे दिया कि शमूएल के बदले परमेश्वर तुझको इस पत्नी से वंश दे?</w:t>
      </w:r>
    </w:p>
    <w:p>
      <w:pPr/>
      <w:r>
        <w:rPr>
          <w:lang w:val="hi_IN" w:bidi="hi_IN"/>
        </w:rPr>
      </w:r>
      <w:r>
        <w:rPr>
          <w:lang w:val="hi_IN" w:bidi="hi_IN"/>
        </w:rPr>
        <w:t>यहोवा ने हन्ना की सुधि ली</w:t>
      </w:r>
      <w:r>
        <w:rPr>
          <w:lang w:val="hi_IN" w:bidi="hi_IN"/>
        </w:rPr>
        <w:t xml:space="preserve"> और </w:t>
      </w:r>
      <w:r>
        <w:rPr>
          <w:lang w:val="hi_IN" w:bidi="hi_IN"/>
        </w:rPr>
        <w:t>उसके तीन बेटे और दो बेटियाँ उत्पन्न हुईं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2:23–24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एली बहुत वृद्ध हो गया, तो उसने अपने बेटों से क्या कहा?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एली ने अपने बेटों से कहा कि वे </w:t>
      </w:r>
      <w:r>
        <w:rPr>
          <w:lang w:val="hi_IN" w:bidi="hi_IN"/>
        </w:rPr>
        <w:t>यहोवा की प्रजा से अपराध कराते</w:t>
      </w:r>
      <w:r>
        <w:rPr>
          <w:lang w:val="hi_IN" w:bidi="hi_IN"/>
        </w:rPr>
        <w:t xml:space="preserve"> हैं और यहोवा के लोगों को उनकी आज्ञा तोड़ने के लिए उकसा रहे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2:25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एली के पुत्रों ने उनकी बात क्यों नहीं मानी?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एली के पुत्रों ने उनकी बात नहीं सुनी </w:t>
      </w:r>
      <w:r>
        <w:rPr>
          <w:lang w:val="hi_IN" w:bidi="hi_IN"/>
        </w:rPr>
        <w:t>क्योंकि यहोवा की इच्छा उन्हें मार डालने की थी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2:26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कौन यहोवा और मनुष्यों दोनों के अनुग्रह में बढ़ता गया?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शमूएल बड़ा होता गया और </w:t>
      </w:r>
      <w:r>
        <w:rPr>
          <w:lang w:val="hi_IN" w:bidi="hi_IN"/>
        </w:rPr>
        <w:t>यहोवा और मनुष्य दोनों उससे प्रसन्न रहते थे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2:27–28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एली को किसने कहा कि यहोवा यह कहता है क्या मैंने उसे इस्राएल के सब गोत्रों में से इसलिए चुन नहीं लिया था?</w:t>
      </w:r>
    </w:p>
    <w:p>
      <w:pPr/>
      <w:r>
        <w:rPr>
          <w:lang w:val="hi_IN" w:bidi="hi_IN"/>
        </w:rPr>
      </w:r>
      <w:r>
        <w:rPr>
          <w:lang w:val="hi_IN" w:bidi="hi_IN"/>
        </w:rPr>
        <w:t>परमेश्वर का एक जन एली के पास जाकर उससे कहने लगा यहोवा ने एली घराने को चुना था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2:29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एली ने यहोवा के बलिदानों और भेंटों का अनादर कैसे किया था?</w:t>
      </w:r>
    </w:p>
    <w:p>
      <w:pPr/>
      <w:r>
        <w:rPr>
          <w:lang w:val="hi_IN" w:bidi="hi_IN"/>
        </w:rPr>
      </w:r>
      <w:r>
        <w:rPr>
          <w:lang w:val="hi_IN" w:bidi="hi_IN"/>
        </w:rPr>
        <w:t>उन्होंने यहोवा से अधिक अपने पुत्रों का आदर किया और बलिदानों तथा भेंटों का अनादर किया।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2:33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ने एली से क्या कहा कि उसके कुल के पुरुषों के साथ क्या होगा?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ने एली से कहा कि एली के </w:t>
      </w:r>
      <w:r>
        <w:rPr>
          <w:lang w:val="hi_IN" w:bidi="hi_IN"/>
        </w:rPr>
        <w:t>कुल</w:t>
      </w:r>
      <w:r>
        <w:rPr>
          <w:lang w:val="hi_IN" w:bidi="hi_IN"/>
        </w:rPr>
        <w:t xml:space="preserve"> में </w:t>
      </w:r>
      <w:r>
        <w:rPr>
          <w:lang w:val="hi_IN" w:bidi="hi_IN"/>
        </w:rPr>
        <w:t>सब अपनी पूरी जवानी ही में मर मिटेंगे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2:34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ने क्या कहा कि एली के कुल के सभी पुरुषों की मृत्यु का चिन्ह क्या होगा?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एली के दोनों पुत्र </w:t>
      </w:r>
      <w:r>
        <w:rPr>
          <w:lang w:val="hi_IN" w:bidi="hi_IN"/>
        </w:rPr>
        <w:t>एक ही दिन मर जाएँगे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2:35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के अभिषिक्त के आगे-आगे सब दिन कौन चला फिरा करेगा?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एक विश्वासयोग्य याजक जिसे यहोवा </w:t>
      </w:r>
      <w:r>
        <w:rPr>
          <w:lang w:val="hi_IN" w:bidi="hi_IN"/>
        </w:rPr>
        <w:t>स्थिर करेंगे</w:t>
      </w:r>
      <w:r>
        <w:rPr>
          <w:lang w:val="hi_IN" w:bidi="hi_IN"/>
        </w:rPr>
        <w:t xml:space="preserve">, वह यहोवा के </w:t>
      </w:r>
      <w:r>
        <w:rPr>
          <w:lang w:val="hi_IN" w:bidi="hi_IN"/>
        </w:rPr>
        <w:t>अभिषिक्त के आगे-आगे सब दिन चला फिरा करेगा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2:35 (#2)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एली के कुल के सब लोग क्यों आकर विश्वासयोग्य याजक के सामने दण्डवत् करेंगे?</w:t>
      </w:r>
    </w:p>
    <w:p>
      <w:pPr/>
      <w:r>
        <w:rPr>
          <w:lang w:val="hi_IN" w:bidi="hi_IN"/>
        </w:rPr>
      </w:r>
      <w:r>
        <w:rPr>
          <w:lang w:val="hi_IN" w:bidi="hi_IN"/>
        </w:rPr>
        <w:t>वे उससे कहेंगे की</w:t>
      </w:r>
      <w:r>
        <w:rPr>
          <w:lang w:val="hi_IN" w:bidi="hi_IN"/>
        </w:rPr>
        <w:t xml:space="preserve"> याजक के किसी काम में मुझे लगा, जिससे मुझे एक टुकड़ा रोटी मिले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3:2–4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शमूएल अपने स्थान में लेटा हुआ था और उसने यहोवा को पुकारते सुना तो उसका उत्तर क्या था?</w:t>
      </w:r>
    </w:p>
    <w:p>
      <w:pPr/>
      <w:r>
        <w:rPr>
          <w:lang w:val="hi_IN" w:bidi="hi_IN"/>
        </w:rPr>
      </w:r>
      <w:r>
        <w:rPr>
          <w:lang w:val="hi_IN" w:bidi="hi_IN"/>
        </w:rPr>
        <w:t>शमूएल ने उत्तर दिया, "</w:t>
      </w:r>
      <w:r>
        <w:rPr>
          <w:lang w:val="hi_IN" w:bidi="hi_IN"/>
        </w:rPr>
        <w:t>क्या आज्ञा</w:t>
      </w:r>
      <w:r>
        <w:rPr>
          <w:lang w:val="hi_IN" w:bidi="hi_IN"/>
        </w:rPr>
        <w:t>।"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3:5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शमूएल एली के पास दौड़कर गया, तो एली ने शमूएल से क्या करने के लिए कहा?</w:t>
      </w:r>
    </w:p>
    <w:p>
      <w:pPr/>
      <w:r>
        <w:rPr>
          <w:lang w:val="hi_IN" w:bidi="hi_IN"/>
        </w:rPr>
      </w:r>
      <w:r>
        <w:rPr>
          <w:lang w:val="hi_IN" w:bidi="hi_IN"/>
        </w:rPr>
        <w:t>एली ने कहा कि उसने शमूएल को नहीं बुलाया, और उसे फिर से जाकर लेटने के लिए कहा।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3:7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शमूएल पर क्या कभी प्रगट नहीं हुआ था?</w:t>
      </w:r>
    </w:p>
    <w:p>
      <w:pPr/>
      <w:r>
        <w:rPr>
          <w:lang w:val="hi_IN" w:bidi="hi_IN"/>
        </w:rPr>
      </w:r>
      <w:r>
        <w:rPr>
          <w:lang w:val="hi_IN" w:bidi="hi_IN"/>
        </w:rPr>
        <w:t>यहोवा का कोई वचन उस पर प्रगट नहीं हुआ था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3:8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शमूएल तीसरी बार एली के पास आया तो उसे क्या समझ आया?</w:t>
      </w:r>
    </w:p>
    <w:p>
      <w:pPr/>
      <w:r>
        <w:rPr>
          <w:lang w:val="hi_IN" w:bidi="hi_IN"/>
        </w:rPr>
      </w:r>
      <w:r>
        <w:rPr>
          <w:lang w:val="hi_IN" w:bidi="hi_IN"/>
        </w:rPr>
        <w:t>एली ने समझ लिया कि इस बालक को यहोवा ने पुकारा है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3:9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यदि यहोवा फिर से शमूएल को पुकारें, तो एली ने उसे क्या कहने के लिए कहा?</w:t>
      </w:r>
    </w:p>
    <w:p>
      <w:pPr/>
      <w:r>
        <w:rPr>
          <w:lang w:val="hi_IN" w:bidi="hi_IN"/>
        </w:rPr>
      </w:r>
      <w:r>
        <w:rPr>
          <w:lang w:val="hi_IN" w:bidi="hi_IN"/>
        </w:rPr>
        <w:t>एली ने शमूएल से कहा की कहना, "</w:t>
      </w:r>
      <w:r>
        <w:rPr>
          <w:lang w:val="hi_IN" w:bidi="hi_IN"/>
        </w:rPr>
        <w:t>कह, क्योंकि तेरा दास सुन रहा है</w:t>
      </w:r>
      <w:r>
        <w:rPr>
          <w:lang w:val="hi_IN" w:bidi="hi_IN"/>
        </w:rPr>
        <w:t>।"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3:11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ने क्या कहा कि जब सब लोग सुनेंगे कि यहोवा क्या करने जा रहा है तो क्या होगा?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ने कहा कि वे </w:t>
      </w:r>
      <w:r>
        <w:rPr>
          <w:lang w:val="hi_IN" w:bidi="hi_IN"/>
        </w:rPr>
        <w:t>ऐसा काम करने जा रहे हैं, जिससे सब सुननेवालों पर बड़ा सन्नाटा छा जाएगा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3:13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एली के पुत्रों ने अपने ऊपर क्या लाया?</w:t>
      </w:r>
    </w:p>
    <w:p>
      <w:pPr/>
      <w:r>
        <w:rPr>
          <w:lang w:val="hi_IN" w:bidi="hi_IN"/>
        </w:rPr>
      </w:r>
      <w:r>
        <w:rPr>
          <w:lang w:val="hi_IN" w:bidi="hi_IN"/>
        </w:rPr>
        <w:t>एली के पुत्रों ने अपने ऊपर एक श्राप ले लिया।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3:14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मेलबलि या अन्नबलि से किस बात का प्रायश्चित कभी नहीं हो सकता?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एली के घर के पाप कभी भी मेलबलि या </w:t>
      </w:r>
      <w:r>
        <w:rPr>
          <w:lang w:val="hi_IN" w:bidi="hi_IN"/>
        </w:rPr>
        <w:t>अन्नबलि</w:t>
      </w:r>
      <w:r>
        <w:rPr>
          <w:lang w:val="hi_IN" w:bidi="hi_IN"/>
        </w:rPr>
        <w:t xml:space="preserve"> के द्वारा प्रायश्चित नहीं किए जा सकेंगे।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3:15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भोर को यहोवा के भवन के द्वार खोलने के बाद शमूएल क्या करने से डर रहा था?</w:t>
      </w:r>
    </w:p>
    <w:p>
      <w:pPr/>
      <w:r>
        <w:rPr>
          <w:lang w:val="hi_IN" w:bidi="hi_IN"/>
        </w:rPr>
      </w:r>
      <w:r>
        <w:rPr>
          <w:lang w:val="hi_IN" w:bidi="hi_IN"/>
        </w:rPr>
        <w:t>वह एली को यहोवा से प्राप्त दर्शन के बारे में बताने से डर रहा था।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3:17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एली ने शमूएल से कहा कि यहोवा के कहे वचनों को उससे न छिपाएँ, तो उसने क्या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>शमूएल ने उन्हें सब कुछ बता दिया और एली से कुछ भी नहीं छिपाया।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3:20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दान से बेर्शेबा तक सभी इस्राएलि शमूएल के बारे में क्या जान गए ?</w:t>
      </w:r>
    </w:p>
    <w:p>
      <w:pPr/>
      <w:r>
        <w:rPr>
          <w:lang w:val="hi_IN" w:bidi="hi_IN"/>
        </w:rPr>
      </w:r>
      <w:r>
        <w:rPr>
          <w:lang w:val="hi_IN" w:bidi="hi_IN"/>
        </w:rPr>
        <w:t>सारा इस्राएल जान गया कि शमूएल यहोवा के नबी के रूप में नियुक्त किया था।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4:1–2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इस्राएल और फिलिस्तीनियों के बीच युद्ध का परिणाम क्या हुआ?</w:t>
      </w:r>
    </w:p>
    <w:p>
      <w:pPr/>
      <w:r>
        <w:rPr>
          <w:lang w:val="hi_IN" w:bidi="hi_IN"/>
        </w:rPr>
      </w:r>
      <w:r>
        <w:rPr>
          <w:lang w:val="hi_IN" w:bidi="hi_IN"/>
        </w:rPr>
        <w:t>इस्राएल को पलिश्तियों ने पराजित कर दिया था।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4:3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इस्राएल के वृद्ध लोगों ने क्या करने का निर्णय लिया ताकि वे अपने शत्रुओं के हाथ से बचे रह सकें?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वृद्ध लोगों ने निर्णय लिया कि वे </w:t>
      </w:r>
      <w:r>
        <w:rPr>
          <w:lang w:val="hi_IN" w:bidi="hi_IN"/>
        </w:rPr>
        <w:t>वाचा का सन्दूक शीलो से माँग लाए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4:4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सेनाओं के यहोवा के वाचा के सन्दूक के साथ कौन था?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एली के दो पुत्र, होप्नी और पीनहास, </w:t>
      </w:r>
      <w:r>
        <w:rPr>
          <w:lang w:val="hi_IN" w:bidi="hi_IN"/>
        </w:rPr>
        <w:t>वाचा के सन्दूक के साथ</w:t>
      </w:r>
      <w:r>
        <w:rPr>
          <w:lang w:val="hi_IN" w:bidi="hi_IN"/>
        </w:rPr>
        <w:t xml:space="preserve"> थे।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4:5–6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पलिश्तियों ने इस्राएल के सभी लोगों की बड़ी ललकार सुनी तो उन्हें क्या आश्चर्य हुआ?</w:t>
      </w:r>
    </w:p>
    <w:p>
      <w:pPr/>
      <w:r>
        <w:rPr>
          <w:lang w:val="hi_IN" w:bidi="hi_IN"/>
        </w:rPr>
      </w:r>
      <w:r>
        <w:rPr>
          <w:lang w:val="hi_IN" w:bidi="hi_IN"/>
        </w:rPr>
        <w:t>पलिश्ती यह जानने के लिए उत्सुक थे कि इब्रानियों के शिविर में जोरदार चिल्लाहट का क्या अर्थ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4:7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पलिश्तियों ने पूछा कि इब्रानियों के छावनी में कौन आया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पलिश्तियों ने कहा कि परमेश्वर इब्रानियों के </w:t>
      </w:r>
      <w:r>
        <w:rPr>
          <w:lang w:val="hi_IN" w:bidi="hi_IN"/>
        </w:rPr>
        <w:t>छावनी</w:t>
      </w:r>
      <w:r>
        <w:rPr>
          <w:lang w:val="hi_IN" w:bidi="hi_IN"/>
        </w:rPr>
        <w:t xml:space="preserve"> में आ गए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4:8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पलिश्तियों ने क्या कहा कि परमेश्वर ने जंगल में मिस्रियों पर कैसे आक्रमण किया था?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उन्होंने कहा कि परमेश्वर ने मिस्रवासियों पर </w:t>
      </w:r>
      <w:r>
        <w:rPr>
          <w:lang w:val="hi_IN" w:bidi="hi_IN"/>
        </w:rPr>
        <w:t>सब प्रकार की विपत्तियाँ डाली थीं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4:10–11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पलिश्तियों ने इस्राएलियों से युद्ध करके उन्हें हरा दिया, तब एली के दो पुत्रों का क्या हुआ?</w:t>
      </w:r>
    </w:p>
    <w:p>
      <w:pPr/>
      <w:r>
        <w:rPr>
          <w:lang w:val="hi_IN" w:bidi="hi_IN"/>
        </w:rPr>
      </w:r>
      <w:r>
        <w:rPr>
          <w:lang w:val="hi_IN" w:bidi="hi_IN"/>
        </w:rPr>
        <w:t>एली के दोनों पुत्र, होप्नी और पीनहास, मारे गए।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4:12–13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सेना में से आये मनुष्य ने नगर में प्रवेश किया और समाचार दिया तो सारे नगर ने क्या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>उस मनुष्य ने नगर में पहुँचकर वह समाचार दिया वैसे ही सारा नगर चिल्ला उठा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4:14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एली ने नगर में चिल्लाने का शब्द सुना, तो उसने कौन सा प्रश्न पूछा?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एली ने पूछा कि </w:t>
      </w:r>
      <w:r>
        <w:rPr>
          <w:lang w:val="hi_IN" w:bidi="hi_IN"/>
        </w:rPr>
        <w:t>ऐसे हुल्लड़ और हाहाकार मचने का क्या कारण है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4:16–17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पुरुष ने एली को क्या बताया कि उसके पुत्रों और परमेश्वर के सन्दूक के साथ क्या हुआ जब इस्राएल को पलिश्तियों ने पराजित किया।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पुरुष ने एली से कहा कि उसके दोनों पुत्र मारे गए और परमेश्वर का सन्दूक </w:t>
      </w:r>
      <w:r>
        <w:rPr>
          <w:lang w:val="hi_IN" w:bidi="hi_IN"/>
        </w:rPr>
        <w:t xml:space="preserve">छीन </w:t>
      </w:r>
      <w:r>
        <w:rPr>
          <w:lang w:val="hi_IN" w:bidi="hi_IN"/>
        </w:rPr>
        <w:t>लिया गया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4:18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एली फाटक के पास अपनी कुर्सी से पीछे की ओर गिरा, तो उसे कौन सी चोट लगी जिससे वह मर गया?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एली की गर्दन टूट गई और वह </w:t>
      </w:r>
      <w:r>
        <w:rPr>
          <w:lang w:val="hi_IN" w:bidi="hi_IN"/>
        </w:rPr>
        <w:t>मर गया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4:19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पीनहास की गर्भवती पत्नी ने सुना कि सन्दूक छीन लिया गया है और अपने ससुर और पति के मरने का समाचार सुना, तो क्या हुआ?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पीनहास की पत्नी </w:t>
      </w:r>
      <w:r>
        <w:rPr>
          <w:lang w:val="hi_IN" w:bidi="hi_IN"/>
        </w:rPr>
        <w:t>को जच्चा का दर्द उठा, और वह दुहर गई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4:21–22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पीनहास की पत्नी ने बालक का क्या नाम रखा और उसने उसे वह नाम क्यों दिया?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उसने बालक का नाम ईकाबोद रखा क्योंकि इस्राएल से महिमा </w:t>
      </w:r>
      <w:r>
        <w:rPr>
          <w:lang w:val="hi_IN" w:bidi="hi_IN"/>
        </w:rPr>
        <w:t>उठ गई</w:t>
      </w:r>
      <w:r>
        <w:rPr>
          <w:lang w:val="hi_IN" w:bidi="hi_IN"/>
        </w:rPr>
        <w:t xml:space="preserve"> थी।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5:1–3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जब </w:t>
      </w:r>
      <w:r>
        <w:rPr>
          <w:b/>
          <w:lang w:val="hi_IN" w:bidi="hi_IN"/>
        </w:rPr>
        <w:t>पलिश्तियों ने</w:t>
      </w:r>
      <w:r>
        <w:rPr>
          <w:b/>
          <w:lang w:val="hi_IN" w:bidi="hi_IN"/>
        </w:rPr>
        <w:t xml:space="preserve"> परमेश्वर के सन्दूक को दागोन के घर में लाए तो अगले दिन लोगों ने दागोन की मूर्ति को किस स्थिति में पाया?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दागोन यहोवा के सन्दूक के सामने </w:t>
      </w:r>
      <w:r>
        <w:rPr>
          <w:lang w:val="hi_IN" w:bidi="hi_IN"/>
        </w:rPr>
        <w:t>औंधे मुँह भूमि पर गिरा पड़ा</w:t>
      </w:r>
      <w:r>
        <w:rPr>
          <w:lang w:val="hi_IN" w:bidi="hi_IN"/>
        </w:rPr>
        <w:t xml:space="preserve"> पाया गया।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5:4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अगली सुबह जब उन्होंने उसे सन्दूक के सामने उसकी जगह पर वापस रखा, तो मूर्ति दागोन का केवल क्या रह गया था?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केवल दागोन का धड़ समूचा बचा था और उसका </w:t>
      </w:r>
      <w:r>
        <w:rPr>
          <w:lang w:val="hi_IN" w:bidi="hi_IN"/>
        </w:rPr>
        <w:t>सिर और दोनों हथेलियाँ डेवढ़ी पर कटे हुए</w:t>
      </w:r>
      <w:r>
        <w:rPr>
          <w:lang w:val="hi_IN" w:bidi="hi_IN"/>
        </w:rPr>
        <w:t xml:space="preserve"> पड़े थे।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5:6–7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अश्दोद के पुरुषों ने क्यों कहा कि सन्दूक उनके साथ नहीं रहना चाहिए?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इस्राएल के परमेश्वर का </w:t>
      </w:r>
      <w:r>
        <w:rPr>
          <w:lang w:val="hi_IN" w:bidi="hi_IN"/>
        </w:rPr>
        <w:t>हाथ उन पर और उनके देवता दागोन पर कठोरता के साथ पड़ा था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5:8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पलिश्ती इस्राएल के परमेश्वर के सन्दूक को कहाँ ले गए?</w:t>
      </w:r>
    </w:p>
    <w:p>
      <w:pPr/>
      <w:r>
        <w:rPr>
          <w:lang w:val="hi_IN" w:bidi="hi_IN"/>
        </w:rPr>
      </w:r>
      <w:r>
        <w:rPr>
          <w:lang w:val="hi_IN" w:bidi="hi_IN"/>
        </w:rPr>
        <w:t>पलिश्ती सन्दूक को गत ले गए।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5:9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ने गत के पुरुषों को किससे पीड़ित किया था?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ने उन्हें </w:t>
      </w:r>
      <w:r>
        <w:rPr>
          <w:lang w:val="hi_IN" w:bidi="hi_IN"/>
        </w:rPr>
        <w:t>गिलटियों</w:t>
      </w:r>
      <w:r>
        <w:rPr>
          <w:lang w:val="hi_IN" w:bidi="hi_IN"/>
        </w:rPr>
        <w:t xml:space="preserve"> से ग्रस्त किया।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5:10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एक्रोन के लोगों ने क्या कहा कि इस्राएल के परमेश्वर उनके साथ क्या करेंगे क्योंकि सन्दूक उनके नगर भेजा गया था?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उन्होंने कहा कि इस्राएल के परमेश्वर उन्हें और उनके लोगों </w:t>
      </w:r>
      <w:r>
        <w:rPr>
          <w:lang w:val="hi_IN" w:bidi="hi_IN"/>
        </w:rPr>
        <w:t>को मरवा डालेंगे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5:11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एक्रोन के लोगों ने सरदारों से पवित्र सन्दूक को किस स्थान पर भेजने की प्रार्थना की?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उन्होंने अनुरोध किया कि </w:t>
      </w:r>
      <w:r>
        <w:rPr>
          <w:lang w:val="hi_IN" w:bidi="hi_IN"/>
        </w:rPr>
        <w:t>सन्दूक को निकाल दो, कि वह अपने स्थान पर लौट जाए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5:12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नगर के लोगों की चिल्लाहट किस स्थान तक पहुँची?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नगर के लोगों की </w:t>
      </w:r>
      <w:r>
        <w:rPr>
          <w:lang w:val="hi_IN" w:bidi="hi_IN"/>
        </w:rPr>
        <w:t>चिल्लाहट आकाश तक पहुँची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6:1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का सन्दूक पलिश्तियों के देश में कितने समय तक रहा?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सन्दूक </w:t>
      </w:r>
      <w:r>
        <w:rPr>
          <w:lang w:val="hi_IN" w:bidi="hi_IN"/>
        </w:rPr>
        <w:t>पलिश्तियों के देश में सात महीने तक रहा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6:2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पलिश्तियों ने यहोवा के सन्दूक को उनके स्थान पर वापस भेजने के बारे में सलाह लेने के लिए किसे बुलाया?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उन्होंने </w:t>
      </w:r>
      <w:r>
        <w:rPr>
          <w:lang w:val="hi_IN" w:bidi="hi_IN"/>
        </w:rPr>
        <w:t>याजकों और भावी कहनेवालों को</w:t>
      </w:r>
      <w:r>
        <w:rPr>
          <w:lang w:val="hi_IN" w:bidi="hi_IN"/>
        </w:rPr>
        <w:t xml:space="preserve"> बुलाया ताकि वे उन्हें बता सकें कि सन्दूक को उसके अपने स्थान में कैसे भेजा जाए।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6:3–4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याजकों और भावी कहनेवालों ने पलिश्ती लोगों को इस्राएल के परमेश्वर को दोषबलि के रूप में क्या भेंट भेजने को कहा?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उन्होंने पलिश्तियों से कहा कि वे </w:t>
      </w:r>
      <w:r>
        <w:rPr>
          <w:lang w:val="hi_IN" w:bidi="hi_IN"/>
        </w:rPr>
        <w:t>पाँच गिलटियाँ, और सोने के पाँच चू</w:t>
      </w:r>
      <w:r>
        <w:rPr>
          <w:lang w:val="hi_IN" w:bidi="hi_IN"/>
        </w:rPr>
        <w:t>हे भेजें।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6:6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याजकों और भावी कहनेवालों ने क्यों कहा कि परमेश्वर ने मिस्रियों और फ़िरौन के मध्य में क्यों अचम्भित काम किए?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परमेश्वर ने मिस्रियों और फ़िरौन के </w:t>
      </w:r>
      <w:r>
        <w:rPr>
          <w:lang w:val="hi_IN" w:bidi="hi_IN"/>
        </w:rPr>
        <w:t>मध्य में अचम्भित काम किए</w:t>
      </w:r>
      <w:r>
        <w:rPr>
          <w:lang w:val="hi_IN" w:bidi="hi_IN"/>
        </w:rPr>
        <w:t xml:space="preserve"> क्योंकि उन्होंने अपने </w:t>
      </w:r>
      <w:r>
        <w:rPr>
          <w:lang w:val="hi_IN" w:bidi="hi_IN"/>
        </w:rPr>
        <w:t>मन हठीले कर दिए थे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6:7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याजकों और भावी कहनेवालों ने पलिश्तियों से क्या कहा कि वे यहोवा के सन्दूक को जिस गाड़ी पर रखना था, उस पर कौन से पशु बांधें?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उन्होंने पलिश्तियों से कहा कि वे गाड़ी में दो </w:t>
      </w:r>
      <w:r>
        <w:rPr>
          <w:lang w:val="hi_IN" w:bidi="hi_IN"/>
        </w:rPr>
        <w:t>दुधार</w:t>
      </w:r>
      <w:r>
        <w:rPr>
          <w:lang w:val="hi_IN" w:bidi="hi_IN"/>
        </w:rPr>
        <w:t xml:space="preserve"> गायों को जोत दें।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6:9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पलिश्तियों को कैसे पता चलता कि यह यहोवा ही थे जिसने उन पर यह बड़ी हानि डाली थी?</w:t>
      </w:r>
    </w:p>
    <w:p>
      <w:pPr/>
      <w:r>
        <w:rPr>
          <w:lang w:val="hi_IN" w:bidi="hi_IN"/>
        </w:rPr>
      </w:r>
      <w:r>
        <w:rPr>
          <w:lang w:val="hi_IN" w:bidi="hi_IN"/>
        </w:rPr>
        <w:t>पलिश्तियों को यह बात तब पता चल जाती यदि गाड़ी खींचने वाली गायें स्वयं बेतशेमेश की ओर जातीं।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6:10–12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दुधार गायें, उस गाड़ी के साथ कहाँ चली गईं जिसमें सन्दूक और सोने के चूहे और गिलटियों की मूरत थे?</w:t>
      </w:r>
    </w:p>
    <w:p>
      <w:pPr/>
      <w:r>
        <w:rPr>
          <w:lang w:val="hi_IN" w:bidi="hi_IN"/>
        </w:rPr>
      </w:r>
      <w:r>
        <w:rPr>
          <w:lang w:val="hi_IN" w:bidi="hi_IN"/>
        </w:rPr>
        <w:t>तब गायों ने बेतशेमेश का सीधा मार्ग लिया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6:13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बेतशेमेश के लोग अपनी आँखें उठाकर सन्दूक को देखा, तब वे क्या कर रहे थे?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वे तराई में </w:t>
      </w:r>
      <w:r>
        <w:rPr>
          <w:lang w:val="hi_IN" w:bidi="hi_IN"/>
        </w:rPr>
        <w:t>गेहूँ काट रहे थे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6:14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बेतशेमेश के लोगों ने गाड़ी खींचने वाली गायों का क्या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उन्होंने गायों को यहोवा के लिए होमबलि के रूप में </w:t>
      </w:r>
      <w:r>
        <w:rPr>
          <w:lang w:val="hi_IN" w:bidi="hi_IN"/>
        </w:rPr>
        <w:t>चढ़ाया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6:15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के सन्दूक और उसके साथ जो सन्दूक थे, उसे किसने उतारा?</w:t>
      </w:r>
    </w:p>
    <w:p>
      <w:pPr/>
      <w:r>
        <w:rPr>
          <w:lang w:val="hi_IN" w:bidi="hi_IN"/>
        </w:rPr>
      </w:r>
      <w:r>
        <w:rPr>
          <w:lang w:val="hi_IN" w:bidi="hi_IN"/>
        </w:rPr>
        <w:t>लेवियों ने यहोवा की सन्दूक और उसके साथ जो अन्य वस्तुएँ थीं, उन्हें उतारा।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6:16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पलिश्तियों के पाँचों सरदारों ने देखा कि बेथशेमेश के लोगों ने क्या किया है, तब उन्होंने क्या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>वे उसी दिन एक्रोन वापस लौट गए।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6:17–18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सोने की गिलटियाँ और पाँच सोने के चूहों की संख्या का क्या महत्व था?</w:t>
      </w:r>
    </w:p>
    <w:p>
      <w:pPr/>
      <w:r>
        <w:rPr>
          <w:lang w:val="hi_IN" w:bidi="hi_IN"/>
        </w:rPr>
      </w:r>
      <w:r>
        <w:rPr>
          <w:lang w:val="hi_IN" w:bidi="hi_IN"/>
        </w:rPr>
        <w:t>सोने की गिलटियाँ और पाँच सोने के चूहों की संख्या उन सब पलिश्तियों नगरों की संख्या के बराबर थी जो पाँच सरदारों के अधीन थे।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6:19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ने बेतशेमेश के सत्तर पुरुषों को क्यों मारा?</w:t>
      </w:r>
    </w:p>
    <w:p>
      <w:pPr/>
      <w:r>
        <w:rPr>
          <w:lang w:val="hi_IN" w:bidi="hi_IN"/>
        </w:rPr>
      </w:r>
      <w:r>
        <w:rPr>
          <w:lang w:val="hi_IN" w:bidi="hi_IN"/>
        </w:rPr>
        <w:t>यहोवा ने उन्हें मार डाला क्योंकि उन्होंने उनके पवित्र सन्दूक में झाँका था।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6:21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दूतों ने किर्यत्यारीम के निवासियों से उस सन्दूक के विषय में क्या करने को कहा जिसे पलिश्ती वापस ले आए थे?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दूतों ने किर्यत्यारीम के निवासियों से कहा कि वे </w:t>
      </w:r>
      <w:r>
        <w:rPr>
          <w:lang w:val="hi_IN" w:bidi="hi_IN"/>
        </w:rPr>
        <w:t>आकर सन्दूक को अपने यहाँ ले जाए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7:1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किर्यत्यारीम के लोगों ने अबीनादाब के पुत्र एलीआजर के साथ क्या किया ताकि वह यहोवा के सन्दूक की रक्षा कर सके?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उन्होंने उसे यहोवा के सन्दूक की रक्षा करने के लिए </w:t>
      </w:r>
      <w:r>
        <w:rPr>
          <w:lang w:val="hi_IN" w:bidi="hi_IN"/>
        </w:rPr>
        <w:t>पवित्र किया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7:2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सन्दूक किर्यत्यारीम में बीस वर्ष तक रहा, तब इस्राएल के सारे घराने ने क्या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>इस्राएल का सारा घराना विलाप करता हुआ यहोवा के पीछे चलने लगा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7:3–4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इस्राएल के लोगों को अपने बीच से क्या दूर करने की आवश्यकता थी ताकि यहोवा उन्हें पलिश्तियों के हाथ से छुड़ाए?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उन्हें अपने बीच से </w:t>
      </w:r>
      <w:r>
        <w:rPr>
          <w:lang w:val="hi_IN" w:bidi="hi_IN"/>
        </w:rPr>
        <w:t>पराए देवताओं और अश्तोरेत देवियों</w:t>
      </w:r>
      <w:r>
        <w:rPr>
          <w:lang w:val="hi_IN" w:bidi="hi_IN"/>
        </w:rPr>
        <w:t xml:space="preserve"> को हटाना था और केवल यहोवा की उपासना करनी थी।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7:5–6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इस्राएल के लोग मिस्पा में इकट्ठे हुए और जल भर के यहोवा के सामने उण्डेल दिया, तो उन्होंने क्या स्वीकार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>उन्होंने स्वीकार किया कि उन्होंने यहोवा के विरुद्ध पाप किया था।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7:7–8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इस्राएल के लोगों ने पलिश्तियों के बारे में क्या सुना जिससे वे भयभीत हुए और उन्होंने शमूएल से यहोवा को दुहाई देने के लिए कहा?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उन्होंने सुना कि पलिश्तियों के सरदारों ने इस्राएल पर </w:t>
      </w:r>
      <w:r>
        <w:rPr>
          <w:lang w:val="hi_IN" w:bidi="hi_IN"/>
        </w:rPr>
        <w:t>चढ़ाई की</w:t>
      </w:r>
      <w:r>
        <w:rPr>
          <w:lang w:val="hi_IN" w:bidi="hi_IN"/>
        </w:rPr>
        <w:t xml:space="preserve">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7:9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शमूएल ने एक दूध पीता मेम्ना लिया, सर्वांग होमबलि करके यहोवा को चढ़ाया और यहोवा दुहाई दी, तो यहोवा ने क्या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>यहोवा ने उसकी सुन ली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7:10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ने ऐसा क्या किया जिससे पलिश्ती भ्रमित हो गए जब वे इस्राएल पर हमला करने के लिए आए?</w:t>
      </w:r>
    </w:p>
    <w:p>
      <w:pPr/>
      <w:r>
        <w:rPr>
          <w:lang w:val="hi_IN" w:bidi="hi_IN"/>
        </w:rPr>
      </w:r>
      <w:r>
        <w:rPr>
          <w:lang w:val="hi_IN" w:bidi="hi_IN"/>
        </w:rPr>
        <w:t>उस दि</w:t>
      </w:r>
      <w:r>
        <w:rPr>
          <w:lang w:val="hi_IN" w:bidi="hi_IN"/>
        </w:rPr>
        <w:t>न यहोवा ने पलिश्तियों के ऊपर बादल को बड़े कड़क के साथ गरजाकर उन्हें घबरा दिया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7:12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शमूएल ने मिस्पा और शेन के बीच यहोवा की सहायता के स्मरण के रूप में क्या स्थापित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शमूएल ने एक पत्थर लिया और उसे </w:t>
      </w:r>
      <w:r>
        <w:rPr>
          <w:lang w:val="hi_IN" w:bidi="hi_IN"/>
        </w:rPr>
        <w:t>खड़ा</w:t>
      </w:r>
      <w:r>
        <w:rPr>
          <w:lang w:val="hi_IN" w:bidi="hi_IN"/>
        </w:rPr>
        <w:t xml:space="preserve"> किया।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7:14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पलिश्तियों द्वारा इस्राएल से लिए गए नगरों का क्या हुआ?</w:t>
      </w:r>
    </w:p>
    <w:p>
      <w:pPr/>
      <w:r>
        <w:rPr>
          <w:lang w:val="hi_IN" w:bidi="hi_IN"/>
        </w:rPr>
      </w:r>
      <w:r>
        <w:rPr>
          <w:lang w:val="hi_IN" w:bidi="hi_IN"/>
        </w:rPr>
        <w:t>वे फिर इस्राएलियों के वश में आ गए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7:15–17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शमूएल ने बेतेल, गिलगाल, मिस्पा और फिर रामाह लौटते समय क्या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शमूएल </w:t>
      </w:r>
      <w:r>
        <w:rPr>
          <w:lang w:val="hi_IN" w:bidi="hi_IN"/>
        </w:rPr>
        <w:t>उन सब स्थानों में इस्राएलियों का न्याय करता था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8:1–3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शमूएल के दो पुत्र, जो न्यायी थे, अपने पिता के मार्गों पर क्यों नहीं चले?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वे </w:t>
      </w:r>
      <w:r>
        <w:rPr>
          <w:lang w:val="hi_IN" w:bidi="hi_IN"/>
        </w:rPr>
        <w:t>लालच में आकर घूस लेते और न्याय बिगाड़ते थे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8:4–5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इस्राएल के वृद्ध लोगों ने शमूएल से क्या कहा?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उन्होंने शमूएल से कहा कि वह उनके लिए एक राजा नियुक्त करे जो </w:t>
      </w:r>
      <w:r>
        <w:rPr>
          <w:lang w:val="hi_IN" w:bidi="hi_IN"/>
        </w:rPr>
        <w:t>सब जातियों की रीति के अनुसार</w:t>
      </w:r>
      <w:r>
        <w:rPr>
          <w:lang w:val="hi_IN" w:bidi="hi_IN"/>
        </w:rPr>
        <w:t xml:space="preserve"> उनका भी न्याय करे, क्योंकि वह बूढ़ा हो गया था और उसके पुत्र उसके </w:t>
      </w:r>
      <w:r>
        <w:rPr>
          <w:lang w:val="hi_IN" w:bidi="hi_IN"/>
        </w:rPr>
        <w:t>राह पर नहीं चलते</w:t>
      </w:r>
      <w:r>
        <w:rPr>
          <w:lang w:val="hi_IN" w:bidi="hi_IN"/>
        </w:rPr>
        <w:t xml:space="preserve"> थे।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8:6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शमूएल को इस्राएल के वृद्ध लोगों द्वारा उन्हें राजा देने की मांग बुरी लगी, तो उसने क्या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>शमूएल ने यहोवा से प्रार्थना की।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8:7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ने शमूएल से यह क्यों कहा कि वह लोगों की हर बात माने?</w:t>
      </w:r>
    </w:p>
    <w:p>
      <w:pPr/>
      <w:r>
        <w:rPr>
          <w:lang w:val="hi_IN" w:bidi="hi_IN"/>
        </w:rPr>
      </w:r>
      <w:r>
        <w:rPr>
          <w:lang w:val="hi_IN" w:bidi="hi_IN"/>
        </w:rPr>
        <w:t>यहोवा ने शमूएल से कहा, “वे लोग जो कुछ तुझ से कहें उसे मान ले; क्योंकि उन्होंने तुझको नहीं परन्तु मुझी को निकम्मा जाना है, कि मैं उनका राजा न रहूँ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8:8–9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ने शमूएल से इस्राएल के लोगों को कौन सी चेतावनी देने के लिए कहा था?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ने शमूएल से कहा कि वह इस्राएल के लोगों को </w:t>
      </w:r>
      <w:r>
        <w:rPr>
          <w:lang w:val="hi_IN" w:bidi="hi_IN"/>
        </w:rPr>
        <w:t>गम्भीरता से भली भाँति समझा दे</w:t>
      </w:r>
      <w:r>
        <w:rPr>
          <w:lang w:val="hi_IN" w:bidi="hi_IN"/>
        </w:rPr>
        <w:t xml:space="preserve"> कि </w:t>
      </w:r>
      <w:r>
        <w:rPr>
          <w:lang w:val="hi_IN" w:bidi="hi_IN"/>
        </w:rPr>
        <w:t>जो राजा उन पर राज्य करेगा उसका व्यवहार किस प्रकार होगा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8:10–12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शमूएल ने इस्राएल के लोगों को क्या चेतावनी दी थी कि राजा किस तरह उनके बेटों को उनसे छीन लेगा?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शमूएल ने लोगों को चेतावनी दी कि राजा उनके </w:t>
      </w:r>
      <w:r>
        <w:rPr>
          <w:lang w:val="hi_IN" w:bidi="hi_IN"/>
        </w:rPr>
        <w:t>पुत्रों को लेकर अपने रथों और घोड़ों के काम पर नौकर रखेगा, वह</w:t>
      </w:r>
      <w:r>
        <w:rPr>
          <w:lang w:val="hi_IN" w:bidi="hi_IN"/>
        </w:rPr>
        <w:t xml:space="preserve"> उनसे </w:t>
      </w:r>
      <w:r>
        <w:rPr>
          <w:lang w:val="hi_IN" w:bidi="hi_IN"/>
        </w:rPr>
        <w:t>अपने हल जुतवाएगा</w:t>
      </w:r>
      <w:r>
        <w:rPr>
          <w:lang w:val="hi_IN" w:bidi="hi_IN"/>
        </w:rPr>
        <w:t xml:space="preserve"> और </w:t>
      </w:r>
      <w:r>
        <w:rPr>
          <w:lang w:val="hi_IN" w:bidi="hi_IN"/>
        </w:rPr>
        <w:t>अपने खेत कटवाएगा</w:t>
      </w:r>
      <w:r>
        <w:rPr>
          <w:lang w:val="hi_IN" w:bidi="hi_IN"/>
        </w:rPr>
        <w:t xml:space="preserve">, और </w:t>
      </w:r>
      <w:r>
        <w:rPr>
          <w:lang w:val="hi_IN" w:bidi="hi_IN"/>
        </w:rPr>
        <w:t>अपने लिये युद्ध के हथियार और रथों के साज बनवाएगा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8:13–15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शमूएल ने इस्राएल के लोगों को क्या चेतावनी दी कि राजा उनकी बेटियों के साथ क्या करेगा?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शमूएल ने उन्हें चेतावनी दी कि राजा उनकी </w:t>
      </w:r>
      <w:r>
        <w:rPr>
          <w:lang w:val="hi_IN" w:bidi="hi_IN"/>
        </w:rPr>
        <w:t>बेटियों को लेकर उनसे सुगन्ध-द्रव्य और रसोई और रोटियाँ बनवाएगा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8:16–17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शमूएल ने इस्राएल के लोगों को क्या चेतावनी दी कि राजा उनके दास दासियों, जवानों और पशुओं के साथ क्या करेगा?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शमूएल ने उन्हें चेतावनी दी कि राजा उनके </w:t>
      </w:r>
      <w:r>
        <w:rPr>
          <w:lang w:val="hi_IN" w:bidi="hi_IN"/>
        </w:rPr>
        <w:t>दास दासियों को, और तुम्हारे अच्छे से अच्छे जवानों को, और तुम्हारे गदहों को भी लेकर अपने काम में लगाएगा</w:t>
      </w:r>
      <w:r>
        <w:rPr>
          <w:lang w:val="hi_IN" w:bidi="hi_IN"/>
        </w:rPr>
        <w:t xml:space="preserve">, उनके </w:t>
      </w:r>
      <w:r>
        <w:rPr>
          <w:lang w:val="hi_IN" w:bidi="hi_IN"/>
        </w:rPr>
        <w:t>भेड़-बकरियों का भी दसवाँ अंश लेगा; इस प्रकार तुम लोग उसके दास बन जाओगे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8:18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शमूएल ने इस्राएल के लोगों को क्या चेतावनी दी थी कि जब वे अपने लिए चुने गए राजा के कारण दुहाई देंगे तो क्या होगा?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शमूएल ने कहा कि जब वे यहोवा को पुकारेंगे, </w:t>
      </w:r>
      <w:r>
        <w:rPr>
          <w:lang w:val="hi_IN" w:bidi="hi_IN"/>
        </w:rPr>
        <w:t>यहोवा उस समय उनकी न सुनेंगे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8:19–20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इस्राएल के लोगों ने शमूएल की चेतावनियों पर कैसे प्रतिक्रिया दी?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लोगों ने आग्रह किया कि वे फिर भी अपने ऊपर एक राजा चाहते हैं ताकि वे </w:t>
      </w:r>
      <w:r>
        <w:rPr>
          <w:lang w:val="hi_IN" w:bidi="hi_IN"/>
        </w:rPr>
        <w:t>सब जातियों के समान हो जाएँ</w:t>
      </w:r>
      <w:r>
        <w:rPr>
          <w:lang w:val="hi_IN" w:bidi="hi_IN"/>
        </w:rPr>
        <w:t xml:space="preserve"> और उनके पास एक राजा हो जो उनका न्याय करे और उनकी </w:t>
      </w:r>
      <w:r>
        <w:rPr>
          <w:lang w:val="hi_IN" w:bidi="hi_IN"/>
        </w:rPr>
        <w:t>युद्ध</w:t>
      </w:r>
      <w:r>
        <w:rPr>
          <w:lang w:val="hi_IN" w:bidi="hi_IN"/>
        </w:rPr>
        <w:t xml:space="preserve"> लड़े।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8:21–22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शमूएल ने लोगों की बातें यहोवा के कानों तक पहुचाई, तो यहोवा ने क्या कहा?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तब भी यहोवा ने शमूएल से कहा कि लोगों की बात मानें और </w:t>
      </w:r>
      <w:r>
        <w:rPr>
          <w:lang w:val="hi_IN" w:bidi="hi_IN"/>
        </w:rPr>
        <w:t>उनके लिये राजा ठहरा दे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9:1–2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कीश के पुत्र शाऊल की मुख्य शारीरिक विशेषताएँ क्या थीं?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शाऊल एक सुन्दर युवा था, </w:t>
      </w:r>
      <w:r>
        <w:rPr>
          <w:lang w:val="hi_IN" w:bidi="hi_IN"/>
        </w:rPr>
        <w:t>वह इतना लम्बा था कि दूसरे लोग उसके कंधे ही तक आते थे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9:3–4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कीश ने अपने बेटे शाऊल से कहा कि वह उसकी खोई हुई गदहियों को ढूँढ़ लाए, तो इसका परिणाम क्या हुआ?</w:t>
      </w:r>
    </w:p>
    <w:p>
      <w:pPr/>
      <w:r>
        <w:rPr>
          <w:lang w:val="hi_IN" w:bidi="hi_IN"/>
        </w:rPr>
      </w:r>
      <w:r>
        <w:rPr>
          <w:lang w:val="hi_IN" w:bidi="hi_IN"/>
        </w:rPr>
        <w:t>शाऊल ने एक सेवक को साथ लिया और खोए हुए गधों को न पाकर अनेक स्थानों से गुजरा।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9:5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वे सूफ नामक देश में पहुंचे, तो शाऊल ने अपने सेवक से क्या करने के लिए कहा?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शाऊल ने अपने सेवकों से कहा कि उन्हें वापस </w:t>
      </w:r>
      <w:r>
        <w:rPr>
          <w:lang w:val="hi_IN" w:bidi="hi_IN"/>
        </w:rPr>
        <w:t>लौट जाना</w:t>
      </w:r>
      <w:r>
        <w:rPr>
          <w:lang w:val="hi_IN" w:bidi="hi_IN"/>
        </w:rPr>
        <w:t xml:space="preserve"> चाहिए, नहीं तो उनका पिता </w:t>
      </w:r>
      <w:r>
        <w:rPr>
          <w:lang w:val="hi_IN" w:bidi="hi_IN"/>
        </w:rPr>
        <w:t>गदहियों की चिन्ता छोड़कर उनकी चिन्ता करने लगेगा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9:6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सेवक ने शाऊल को कौन सा नया विचार बताया?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सेवक ने शाऊल से कहा कि उन्हें नगर में परमेश्वर के एक जन के पास चाहिए, जो उन्हें </w:t>
      </w:r>
      <w:r>
        <w:rPr>
          <w:lang w:val="hi_IN" w:bidi="hi_IN"/>
        </w:rPr>
        <w:t>उनका मार्ग बताए कि किधर जाएँ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9:7–8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सेवक के पास परमेश्वर के जन को देने के लिए क्या था ताकि वह उन्हें बता सके कि किधर जाए?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सेवक के पास परमेश्वर के जन को देने के लिए </w:t>
      </w:r>
      <w:r>
        <w:rPr>
          <w:lang w:val="hi_IN" w:bidi="hi_IN"/>
        </w:rPr>
        <w:t>एक शेकेल चाँदी की चौथाई</w:t>
      </w:r>
      <w:r>
        <w:rPr>
          <w:lang w:val="hi_IN" w:bidi="hi_IN"/>
        </w:rPr>
        <w:t xml:space="preserve"> थी।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9:9–11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शाऊल और उसके सेवक ने उन लड़कियों से क्या पूछा जो पानी भरने को निकली थीं?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शाऊल और उनके सेवक ने पूछा कि </w:t>
      </w:r>
      <w:r>
        <w:rPr>
          <w:lang w:val="hi_IN" w:bidi="hi_IN"/>
        </w:rPr>
        <w:t>क्या दर्शी यहाँ है</w:t>
      </w:r>
      <w:r>
        <w:rPr>
          <w:lang w:val="hi_IN" w:bidi="hi_IN"/>
        </w:rPr>
        <w:t xml:space="preserve"> ताकि वे परमेश्वर की इच्छा जान सकें।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9:12–13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उस दिन दर्शी नगर क्यों आए थे?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उस दिन दर्शी आए थे क्योंकि लोग ऊँचे स्थान पर </w:t>
      </w:r>
      <w:r>
        <w:rPr>
          <w:lang w:val="hi_IN" w:bidi="hi_IN"/>
        </w:rPr>
        <w:t>यज्ञ</w:t>
      </w:r>
      <w:r>
        <w:rPr>
          <w:lang w:val="hi_IN" w:bidi="hi_IN"/>
        </w:rPr>
        <w:t xml:space="preserve"> कर रहे थे और दर्शी बलिदान को आशीर्वाद देने आए थे।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9:15–16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ने शमूएल को शाऊल की इस्राएल में भूमिका के बारे में क्या बताया?</w:t>
      </w:r>
    </w:p>
    <w:p>
      <w:pPr/>
      <w:r>
        <w:rPr>
          <w:lang w:val="hi_IN" w:bidi="hi_IN"/>
        </w:rPr>
      </w:r>
      <w:r>
        <w:rPr>
          <w:lang w:val="hi_IN" w:bidi="hi_IN"/>
        </w:rPr>
        <w:t>यहोवा ने शमूएल से कहा कि वह इस्राएल पर अभिषिक्त प्रधान होगा और यहोवा के लोगों को पलिश्तियों के हाथ से बचाएगा।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9:17–19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उन्होंने प्रकट किया कि वही दर्शी हैं जिन्हें शाऊल खोज रहा था, तब शमूएल ने शाऊल को क्या निमंत्रण दिया ?</w:t>
      </w:r>
    </w:p>
    <w:p>
      <w:pPr/>
      <w:r>
        <w:rPr>
          <w:lang w:val="hi_IN" w:bidi="hi_IN"/>
        </w:rPr>
      </w:r>
      <w:r>
        <w:rPr>
          <w:lang w:val="hi_IN" w:bidi="hi_IN"/>
        </w:rPr>
        <w:t>शमूएल ने शाऊल को ऊँचे स्थान पर उनके साथ भोजन करने के लिए आमंत्रित किया।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9:20–21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शमूएल ने शाऊल को जो बताया, उससे वह कैसे आश्चर्यचकित हुआ?</w:t>
      </w:r>
    </w:p>
    <w:p>
      <w:pPr/>
      <w:r>
        <w:rPr>
          <w:lang w:val="hi_IN" w:bidi="hi_IN"/>
        </w:rPr>
      </w:r>
      <w:r>
        <w:rPr>
          <w:lang w:val="hi_IN" w:bidi="hi_IN"/>
        </w:rPr>
        <w:t>हालांकि शाऊल बिन्यामीन के गोत्र के सबसे छोटे कुल से था, फिर भी इस्राएल की सभी इच्छाएं उन्हीं पर और उनके पिता के घर पर थीं।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9:23–24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शमूएल ने शाऊल को बलि में चढ़ाई गई जांघ के बारे में क्या बताया?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उन्होंने शाऊल से कहा कि यह उनके लिए </w:t>
      </w:r>
      <w:r>
        <w:rPr>
          <w:lang w:val="hi_IN" w:bidi="hi_IN"/>
        </w:rPr>
        <w:t>नियत समय तक</w:t>
      </w:r>
      <w:r>
        <w:rPr>
          <w:lang w:val="hi_IN" w:bidi="hi_IN"/>
        </w:rPr>
        <w:t xml:space="preserve"> रखा गया था।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9:25–26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ऊँचे स्थान से उतरकर नगर में आने के बाद शमूएल ने शाऊल से क्या कहा?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शमूएल ने शाऊल से कहा कि </w:t>
      </w:r>
      <w:r>
        <w:rPr>
          <w:lang w:val="hi_IN" w:bidi="hi_IN"/>
        </w:rPr>
        <w:t>उठ, मैं तुझको विदा करूँगा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9:27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शमूएल ने शाऊल से क्यों कहा कि उसे कुछ समय के लिए नगर के बाहरी इलाके में ही खड़ा रहना होगा?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शमूएल ने शाऊल से कहा कि वह </w:t>
      </w:r>
      <w:r>
        <w:rPr>
          <w:lang w:val="hi_IN" w:bidi="hi_IN"/>
        </w:rPr>
        <w:t>अभी खड़ा रहे कि शमुएल उसे परमेश्वर का वचन सुनाए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10:1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शमूएल ने शाऊल के सिर पर एक कुप्पी तेल क्यों उण्डेला और उसे क्यों चूमा?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उन्होंने शाऊल के सिर पर तेल उण्डेला क्योंकि यहोवा ने उसे अपने </w:t>
      </w:r>
      <w:r>
        <w:rPr>
          <w:lang w:val="hi_IN" w:bidi="hi_IN"/>
        </w:rPr>
        <w:t>निज भाग के ऊपर प्रधान</w:t>
      </w:r>
      <w:r>
        <w:rPr>
          <w:lang w:val="hi_IN" w:bidi="hi_IN"/>
        </w:rPr>
        <w:t xml:space="preserve"> ठहराकर उसका अभिषेक किया था।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10:2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शमूएल ने शाऊल को भविष्य में घटने वाली कौन-सी घटना के बारे में बताया?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शमूएल ने शाऊल से कहा कि उसे राहेल की कब्र के पास दो लोग मिलेंगे जो उसे बताएंगे कि </w:t>
      </w:r>
      <w:r>
        <w:rPr>
          <w:lang w:val="hi_IN" w:bidi="hi_IN"/>
        </w:rPr>
        <w:t>गदहियाँ मिल गई हैं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10:3–4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शमूएल ने शाऊल से क्या कहा कि जब वह ताबोर के बांज वृक्ष के पास आएगा तो क्या होगा?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तीन व्यक्ति उससे मिलेंगे जो </w:t>
      </w:r>
      <w:r>
        <w:rPr>
          <w:lang w:val="hi_IN" w:bidi="hi_IN"/>
        </w:rPr>
        <w:t>बकरी के तीन बच्चे</w:t>
      </w:r>
      <w:r>
        <w:rPr>
          <w:lang w:val="hi_IN" w:bidi="hi_IN"/>
        </w:rPr>
        <w:t xml:space="preserve">, तीन रोटियाँ और </w:t>
      </w:r>
      <w:r>
        <w:rPr>
          <w:lang w:val="hi_IN" w:bidi="hi_IN"/>
        </w:rPr>
        <w:t>एक कुप्पी दाखमधु</w:t>
      </w:r>
      <w:r>
        <w:rPr>
          <w:lang w:val="hi_IN" w:bidi="hi_IN"/>
        </w:rPr>
        <w:t xml:space="preserve"> लिए हुए होंगे, और वे उसे दो रोटियाँ देंगे जिन्हें उसे लेना होगा।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10:5–6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शमूएल ने शाऊल से क्या कहा कि जब वह पलिश्तियों की चौकी पर पहुँचेगा तो क्या होगा।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का आत्मा उस पर बल से उतरेगा जिससे वह </w:t>
      </w:r>
      <w:r>
        <w:rPr>
          <w:lang w:val="hi_IN" w:bidi="hi_IN"/>
        </w:rPr>
        <w:t>परिवर्तित होकर और ही मनुष्य हो जाएगा</w:t>
      </w:r>
      <w:r>
        <w:rPr>
          <w:lang w:val="hi_IN" w:bidi="hi_IN"/>
        </w:rPr>
        <w:t xml:space="preserve"> और नगर से आए </w:t>
      </w:r>
      <w:r>
        <w:rPr>
          <w:lang w:val="hi_IN" w:bidi="hi_IN"/>
        </w:rPr>
        <w:t>नबियों</w:t>
      </w:r>
      <w:r>
        <w:rPr>
          <w:lang w:val="hi_IN" w:bidi="hi_IN"/>
        </w:rPr>
        <w:t xml:space="preserve"> के एक दल के साथ वह </w:t>
      </w:r>
      <w:r>
        <w:rPr>
          <w:lang w:val="hi_IN" w:bidi="hi_IN"/>
        </w:rPr>
        <w:t>नबूवत</w:t>
      </w:r>
      <w:r>
        <w:rPr>
          <w:lang w:val="hi_IN" w:bidi="hi_IN"/>
        </w:rPr>
        <w:t xml:space="preserve"> करेगा।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10:7–8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शमूएल ने शाऊल को कौन से निर्देश दिए?</w:t>
      </w:r>
    </w:p>
    <w:p>
      <w:pPr/>
      <w:r>
        <w:rPr>
          <w:lang w:val="hi_IN" w:bidi="hi_IN"/>
        </w:rPr>
      </w:r>
      <w:r>
        <w:rPr>
          <w:lang w:val="hi_IN" w:bidi="hi_IN"/>
        </w:rPr>
        <w:t>शमूएल ने शाऊल से कहा कि वह गिलगाल जाए, और शमूएल वहाँ होमबलि और मेलबलि चढ़ाने आएँगे।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10:9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शाऊल ने शमूएल को छोड़कर जाने के लिए अपनी पीठ फेरी, तब क्या हुआ?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जब शाऊल ने जाने के लिए पीठ फेरी, </w:t>
      </w:r>
      <w:r>
        <w:rPr>
          <w:lang w:val="hi_IN" w:bidi="hi_IN"/>
        </w:rPr>
        <w:t>परमेश्वर ने उसके मन को परिवर्तित किया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10:11–13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लोगों ने यह क्यों सोचा कि क्या शाऊल भी नबियों में से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लोगों ने सोचा कि क्या वह अब नबियों में से है, क्योंकि उन्होंने उसे नबियों के साथ नबूवत करते हुए देखा।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10:14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शाऊल से पूछा गया कि वह कहाँ गया था, तो उसने अपने चाचा से क्या कहा?</w:t>
      </w:r>
    </w:p>
    <w:p>
      <w:pPr/>
      <w:r>
        <w:rPr>
          <w:lang w:val="hi_IN" w:bidi="hi_IN"/>
        </w:rPr>
      </w:r>
      <w:r>
        <w:rPr>
          <w:lang w:val="hi_IN" w:bidi="hi_IN"/>
        </w:rPr>
        <w:t>शाऊल ने अपने चाचा से कहा कि जब वह और उसका सेवक गदहियों को नहीं ढूंढ पाए, तो वे शमूएल के पास गए।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10:15–16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शाऊल ने अपने चाचा को शमूएल द्वारा कही गई कौन सी बात नहीं बताई?</w:t>
      </w:r>
    </w:p>
    <w:p>
      <w:pPr/>
      <w:r>
        <w:rPr>
          <w:lang w:val="hi_IN" w:bidi="hi_IN"/>
        </w:rPr>
      </w:r>
      <w:r>
        <w:rPr>
          <w:lang w:val="hi_IN" w:bidi="hi_IN"/>
        </w:rPr>
        <w:t>शमूएल ने अपने चाचा को राज्य के विषय में कही गयी बात नहीं बताई।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10:17–19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ने क्यों कहा कि इस्राएल ने उन्हें तुच्छ जाना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इस्राएल ने यहोवा को </w:t>
      </w:r>
      <w:r>
        <w:rPr>
          <w:lang w:val="hi_IN" w:bidi="hi_IN"/>
        </w:rPr>
        <w:t>तुच्छ जाना है</w:t>
      </w:r>
      <w:r>
        <w:rPr>
          <w:lang w:val="hi_IN" w:bidi="hi_IN"/>
        </w:rPr>
        <w:t xml:space="preserve"> क्योंकि उन्होंने यह माँगा था कि वह उनके ऊपर एक राजा नियुक्त करे।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10:20–21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शाऊल को अगले राजा के रूप में चुना गया, तब क्या हुआ?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उन्होंने शाऊल को </w:t>
      </w:r>
      <w:r>
        <w:rPr>
          <w:lang w:val="hi_IN" w:bidi="hi_IN"/>
        </w:rPr>
        <w:t>ढूँढ़ा</w:t>
      </w:r>
      <w:r>
        <w:rPr>
          <w:lang w:val="hi_IN" w:bidi="hi_IN"/>
        </w:rPr>
        <w:t>, परन्तु वह नहीं मिला।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10:22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शाऊल को अगला राजा चुना गया, तो उसे क्यों नहीं ढूंढा जा सका?</w:t>
      </w:r>
    </w:p>
    <w:p>
      <w:pPr/>
      <w:r>
        <w:rPr>
          <w:lang w:val="hi_IN" w:bidi="hi_IN"/>
        </w:rPr>
      </w:r>
      <w:r>
        <w:rPr>
          <w:lang w:val="hi_IN" w:bidi="hi_IN"/>
        </w:rPr>
        <w:t>शाऊल सामान के बीच में छिपा हुआ था।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10:24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शमूएल को उस पुरुष के बारे में कैसा महसूस हुआ जिसे यहोवा ने चुना था?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शमूएल ने कहा कि </w:t>
      </w:r>
      <w:r>
        <w:rPr>
          <w:lang w:val="hi_IN" w:bidi="hi_IN"/>
        </w:rPr>
        <w:t>सारे लोगों में कोई उसके बराबर नहीं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10:25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राजनीति के रीति-रिवाज और नियम कैसे स्थापित और बनाए गए?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शमूएल ने लोगों को राजनीति के रीति-रिवाज और नियमों के बारे में बताया, उन्हें एक पुस्तक में लिखा, और यहोवा के </w:t>
      </w:r>
      <w:r>
        <w:rPr>
          <w:lang w:val="hi_IN" w:bidi="hi_IN"/>
        </w:rPr>
        <w:t>आगे</w:t>
      </w:r>
      <w:r>
        <w:rPr>
          <w:lang w:val="hi_IN" w:bidi="hi_IN"/>
        </w:rPr>
        <w:t xml:space="preserve"> रखा।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10:27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कुछ लुच्चे लोगों ने शाऊल के प्रति अपनी नापसंदगी कैसे प्रकट की?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कुछ </w:t>
      </w:r>
      <w:r>
        <w:rPr>
          <w:lang w:val="hi_IN" w:bidi="hi_IN"/>
        </w:rPr>
        <w:t>लुच्चे लोगों</w:t>
      </w:r>
      <w:r>
        <w:rPr>
          <w:lang w:val="hi_IN" w:bidi="hi_IN"/>
        </w:rPr>
        <w:t xml:space="preserve"> ने शाऊल को तुच्छ जाना क्योंकि </w:t>
      </w:r>
      <w:r>
        <w:rPr>
          <w:lang w:val="hi_IN" w:bidi="hi_IN"/>
        </w:rPr>
        <w:t xml:space="preserve">वे उसके पास भेंट न लाए </w:t>
      </w:r>
      <w:r>
        <w:rPr>
          <w:lang w:val="hi_IN" w:bidi="hi_IN"/>
        </w:rPr>
        <w:t xml:space="preserve">और सवाल किया कि </w:t>
      </w:r>
      <w:r>
        <w:rPr>
          <w:lang w:val="hi_IN" w:bidi="hi_IN"/>
        </w:rPr>
        <w:t>यह जन हमारा क्या उद्धार करेगा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11:1–2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याबेश के लोगों की वाचा की विनती पर अम्मोनी नाहाश की प्रतिक्रिया क्या थी?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उसने कहा कि वह उनके साथ एक वाचा बंधेगा </w:t>
      </w:r>
      <w:r>
        <w:rPr>
          <w:lang w:val="hi_IN" w:bidi="hi_IN"/>
        </w:rPr>
        <w:t>कि वह उन सभी की दाहिनी आँखें फोड़कर इसे सारे इस्राएल की नामधराई का कारण कर दे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11:3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याबेश के वृद्ध लोगों ने नाहाश के प्रस्ताव पर क्या प्रतिक्रिया दी?</w:t>
      </w:r>
    </w:p>
    <w:p>
      <w:pPr/>
      <w:r>
        <w:rPr>
          <w:lang w:val="hi_IN" w:bidi="hi_IN"/>
        </w:rPr>
      </w:r>
      <w:r>
        <w:rPr>
          <w:lang w:val="hi_IN" w:bidi="hi_IN"/>
        </w:rPr>
        <w:t>उन्होंने सात दिनों के लिए उन्हें अवसर दे ताकि यह देखा जा सके कि क्या इस्राएल के पूरे क्षेत्र में कोई उन्हें बचाने वाला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11:4–5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शाऊल ने गिबा नगर के लोगों की क्या समस्या है, यह जानने का आश्चर्य क्यों व्यक्त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>शाऊल ने उन्हें रोते हुए सुना जब उन्होंने सुना कि याबेश नगर के साथ क्या हो सकता है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11:6–8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याबेश के खिलाफ खतरे पर शाऊल ने कैसे प्रतिक्रिया दी?</w:t>
      </w:r>
    </w:p>
    <w:p>
      <w:pPr/>
      <w:r>
        <w:rPr>
          <w:lang w:val="hi_IN" w:bidi="hi_IN"/>
        </w:rPr>
      </w:r>
      <w:r>
        <w:rPr>
          <w:lang w:val="hi_IN" w:bidi="hi_IN"/>
        </w:rPr>
        <w:t>उसका कोप बहुत भड़क उठा और इस्राएल के सभी पुरुषों को उनके पीछे चलने और याबेश के दुश्मनों के खिलाफ लड़ने के लिए इकट्ठा किया।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11:9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दूतों ने याबेश के लोगों से क्या कहा?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उन्होंने याबेश के लोगों से कहा कि </w:t>
      </w:r>
      <w:r>
        <w:rPr>
          <w:lang w:val="hi_IN" w:bidi="hi_IN"/>
        </w:rPr>
        <w:t>कल धूप तेज होने की घड़ी तक तुम छुटकारा पाओगे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11:10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याबेश के लोगों ने नाहाश से क्या कहा?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उन्होंने नाहाश से कहा कि </w:t>
      </w:r>
      <w:r>
        <w:rPr>
          <w:lang w:val="hi_IN" w:bidi="hi_IN"/>
        </w:rPr>
        <w:t>कल हम तुम्हारे पास निकल आएँगे, और जो कुछ तुम को अच्छा लगे वही हम से करना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11:11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इस्राएल के लोगों और नाहाश अम्मोनी के बीच युद्ध का क्या परिणाम हुआ?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इस्राएल के लोगों ने अमोनियों पर आक्रमण किया और उन्हें पराजित कर दिया, और </w:t>
      </w:r>
      <w:r>
        <w:rPr>
          <w:lang w:val="hi_IN" w:bidi="hi_IN"/>
        </w:rPr>
        <w:t>जो बच निकले वे तितर-बितर हो गए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11:12–13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शाऊल ने यह क्यों कहा कि उसके विरोधियों में से किसी को भी मृत्युदंड नहीं दिया जाएगा?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शाऊल ने कहा कि </w:t>
      </w:r>
      <w:r>
        <w:rPr>
          <w:lang w:val="hi_IN" w:bidi="hi_IN"/>
        </w:rPr>
        <w:t>आज के दिन कोई मार डाला न जाएगा; क्योंकि आज यहोवा ने इस्राएलियों को छुटकारा दिया है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11:14–15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शमूएल, शाऊल और इस्राएल के सभी लोग गिलगाल क्यों गए?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वे गिलगाल गए ताकि </w:t>
      </w:r>
      <w:r>
        <w:rPr>
          <w:lang w:val="hi_IN" w:bidi="hi_IN"/>
        </w:rPr>
        <w:t>मेलबलि चढ़ाए</w:t>
      </w:r>
      <w:r>
        <w:rPr>
          <w:lang w:val="hi_IN" w:bidi="hi_IN"/>
        </w:rPr>
        <w:t xml:space="preserve"> और यहोवा के सामने शाऊल को राजा बनाकर राजतंत्र को पुनः स्थापित करें।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12:4–5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क्या शमूएल ने कभी इस्राएल के लोगों के विरुद्ध कोई बुरा कार्य किया था?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इस्राएल के लोगों ने शमूएल से कहा कि उसने उनके साथ न ही </w:t>
      </w:r>
      <w:r>
        <w:rPr>
          <w:lang w:val="hi_IN" w:bidi="hi_IN"/>
        </w:rPr>
        <w:t>अंधेर किया</w:t>
      </w:r>
      <w:r>
        <w:rPr>
          <w:lang w:val="hi_IN" w:bidi="hi_IN"/>
        </w:rPr>
        <w:t xml:space="preserve">, न ही उन्हें पिसा और </w:t>
      </w:r>
      <w:r>
        <w:rPr>
          <w:lang w:val="hi_IN" w:bidi="hi_IN"/>
        </w:rPr>
        <w:t>न किसी के हाथ से कुछ लिया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12:6–7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शमूएल ने इस्राएल के लोगों से यहोवा के सामने खड़े होने के लिए क्यों कहा?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उसने इस्राएल के लोगों से कहा कि वे खड़े हों ताकि वह उन्हें यहोवा के </w:t>
      </w:r>
      <w:r>
        <w:rPr>
          <w:lang w:val="hi_IN" w:bidi="hi_IN"/>
        </w:rPr>
        <w:t>सामने उनके सब धार्मिकता के कामों के विषय में, जिन्हें उन्होंने उनके साथ और उनके पूर्वजों के साथ किया है</w:t>
      </w:r>
      <w:r>
        <w:rPr>
          <w:lang w:val="hi_IN" w:bidi="hi_IN"/>
        </w:rPr>
        <w:t xml:space="preserve"> याद दिला सके।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12:8–9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मूसा और हारून ने इस्राएल के लोगों को मिस्र से बाहर निकाला और उनके पूर्वजों ने यहोवा अपने परमेश्वर को भुला दिया, तो परमेश्वर ने उनके साथ क्या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>यहोवा ने उन्हें सीसरा, पलिश्तियों और मोआब के राजा के हाथों में सौंप दिया।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12:10–11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इस्राएल के पूर्वजों ने यहोवा को पुकारा और अपने शत्रुओं के हाथ से छुड़ाने के लिए प्रार्थना की, तो यहोवा ने उनकी सहायता कैसे की?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ने </w:t>
      </w:r>
      <w:r>
        <w:rPr>
          <w:lang w:val="hi_IN" w:bidi="hi_IN"/>
        </w:rPr>
        <w:t>यरूब्बाल</w:t>
      </w:r>
      <w:r>
        <w:rPr>
          <w:lang w:val="hi_IN" w:bidi="hi_IN"/>
        </w:rPr>
        <w:t>, बदान, यिप्तह, और शमूएल को उनके शत्रुओं से बचाने के लिए भेजा।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12:12–13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शमूएल क्या चाहते थे कि इस्राएल के लोग कौन सी बात याद रखें?</w:t>
      </w:r>
    </w:p>
    <w:p>
      <w:pPr/>
      <w:r>
        <w:rPr>
          <w:lang w:val="hi_IN" w:bidi="hi_IN"/>
        </w:rPr>
      </w:r>
      <w:r>
        <w:rPr>
          <w:lang w:val="hi_IN" w:bidi="hi_IN"/>
        </w:rPr>
        <w:t>शमूएल ने इस्राएल के लोगों को याद दिलाया कि उन्होंने अपने ऊपर राज्य करने के लिए एक राजा की इच्छा प्रकट की थी।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12:14–15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शमूएल ने इस्राएल के लोगों के सामने कौन-सा चुनाव रखा?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वे यहोवा की आज्ञा मानकर उसके अनुयायी बन सकते थे, या वे यहोवा की आज्ञाओं के विरुद्ध </w:t>
      </w:r>
      <w:r>
        <w:rPr>
          <w:lang w:val="hi_IN" w:bidi="hi_IN"/>
        </w:rPr>
        <w:t>बलवा</w:t>
      </w:r>
      <w:r>
        <w:rPr>
          <w:lang w:val="hi_IN" w:bidi="hi_IN"/>
        </w:rPr>
        <w:t xml:space="preserve"> कर सकते थे और उसके हाथ का सामना कर सकते थे।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12:16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शमूएल ने इस्राएल के लोगों के सामने कौन-सी चुनौती रखी?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शमूएल ने लोगों को यहोवा के सामने </w:t>
      </w:r>
      <w:r>
        <w:rPr>
          <w:lang w:val="hi_IN" w:bidi="hi_IN"/>
        </w:rPr>
        <w:t>खड़े</w:t>
      </w:r>
      <w:r>
        <w:rPr>
          <w:lang w:val="hi_IN" w:bidi="hi_IN"/>
        </w:rPr>
        <w:t xml:space="preserve"> होने की चुनौती दी और कहा कि वे अपनी आँखों के सामने होने वाले महान कार्य को देखें।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12:17–18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शमूएल ने यहोवा से क्या भेजने की प्रार्थना की ताकि इस्राएल के लोग अपनी दुष्टता की गंभीरता जान सकें?</w:t>
      </w:r>
    </w:p>
    <w:p>
      <w:pPr/>
      <w:r>
        <w:rPr>
          <w:lang w:val="hi_IN" w:bidi="hi_IN"/>
        </w:rPr>
      </w:r>
      <w:r>
        <w:rPr>
          <w:lang w:val="hi_IN" w:bidi="hi_IN"/>
        </w:rPr>
        <w:t>उन्होंने यहोवा से गर्जन और वर्षा भेजने की प्रार्थना की।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12:19–20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इस्राएल के लोगों ने अपने पाप की गंभीरता को समझा, तो शमूएल ने कैसी प्रतिक्रिया दी?</w:t>
      </w:r>
    </w:p>
    <w:p>
      <w:pPr/>
      <w:r>
        <w:rPr>
          <w:lang w:val="hi_IN" w:bidi="hi_IN"/>
        </w:rPr>
      </w:r>
      <w:r>
        <w:rPr>
          <w:lang w:val="hi_IN" w:bidi="hi_IN"/>
        </w:rPr>
        <w:t>शमूएल ने लोगों से कहा कि वे न डरें, बल्कि सम्पूर्ण मन से उसकी उपासना करना।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12:22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शमूएल ने इस्राएल के लोगों को सांत्वना का कौन सा सन्देश दिया?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शमूएल ने इस्राएल के लोगों को यह कहकर सांत्वना दी कि यहोवा </w:t>
      </w:r>
      <w:r>
        <w:rPr>
          <w:lang w:val="hi_IN" w:bidi="hi_IN"/>
        </w:rPr>
        <w:t>अपनी प्रजा को न तजेंगे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12:23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शमूएल ने इस्राएल के लिए क्या करने का निर्णय लिया?</w:t>
      </w:r>
    </w:p>
    <w:p>
      <w:pPr/>
      <w:r>
        <w:rPr>
          <w:lang w:val="hi_IN" w:bidi="hi_IN"/>
        </w:rPr>
      </w:r>
      <w:r>
        <w:rPr>
          <w:lang w:val="hi_IN" w:bidi="hi_IN"/>
        </w:rPr>
        <w:t>उन्होंने लोगों को अच्छा और सीधा मार्ग सिखाने का निर्णय लिया, और उनके लिए प्रार्थना करना कभी नहीं छोड़ा।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12:24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शमूएल ने इस्राएल के लोगों को कौन सी चुनौती दी थी?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शमूएल ने उनसे यहोवा द्वारा किए गए </w:t>
      </w:r>
      <w:r>
        <w:rPr>
          <w:lang w:val="hi_IN" w:bidi="hi_IN"/>
        </w:rPr>
        <w:t>बड़े-बड़े काम</w:t>
      </w:r>
      <w:r>
        <w:rPr>
          <w:lang w:val="hi_IN" w:bidi="hi_IN"/>
        </w:rPr>
        <w:t xml:space="preserve"> पर विचार करने के लिए कहा ताकि वे उनका भय मानें और </w:t>
      </w:r>
      <w:r>
        <w:rPr>
          <w:lang w:val="hi_IN" w:bidi="hi_IN"/>
        </w:rPr>
        <w:t>सच्चाई से अपने सम्पूर्ण मन के साथ उनकी उपासना</w:t>
      </w:r>
      <w:r>
        <w:rPr>
          <w:lang w:val="hi_IN" w:bidi="hi_IN"/>
        </w:rPr>
        <w:t xml:space="preserve"> करें।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13:2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शाऊल ने उन सैनिकों के साथ क्या किया जिन्हें उसने अपने साथ रहने के लिए नहीं चुना?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शाऊल ने सैनिकों को </w:t>
      </w:r>
      <w:r>
        <w:rPr>
          <w:lang w:val="hi_IN" w:bidi="hi_IN"/>
        </w:rPr>
        <w:t>अपने-अपने डेरे में जाने को विदा किया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13:3–4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इस्राएल पलिश्तियों के लिए घृणित क्यों बन गया?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वे घृणित बन गए क्योंकि शाऊल ने </w:t>
      </w:r>
      <w:r>
        <w:rPr>
          <w:lang w:val="hi_IN" w:bidi="hi_IN"/>
        </w:rPr>
        <w:t>पलिश्तियों की चौकी को मारा</w:t>
      </w:r>
      <w:r>
        <w:rPr>
          <w:lang w:val="hi_IN" w:bidi="hi_IN"/>
        </w:rPr>
        <w:t xml:space="preserve"> था।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13:5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इस्राएलियों से हारने पर पलिश्तियों ने कैसी प्रतिक्रिया दी?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उन्होंने इस्राएल के विरुद्ध युद्ध करने के लिए </w:t>
      </w:r>
      <w:r>
        <w:rPr>
          <w:lang w:val="hi_IN" w:bidi="hi_IN"/>
        </w:rPr>
        <w:t>रेतकणों के समान बहुत से</w:t>
      </w:r>
      <w:r>
        <w:rPr>
          <w:lang w:val="hi_IN" w:bidi="hi_IN"/>
        </w:rPr>
        <w:t xml:space="preserve"> रथों और पुरुषों को इकट्ठा किया।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13:6–7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पलिश्तियों की सेनाओं को देखकर इस्राएल के लोगों ने कैसी प्रतिक्रिया दी?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वे संकट में पड़े थे, इसलिए वे गुफाओं, झाड़ियों, चट्टानों, </w:t>
      </w:r>
      <w:r>
        <w:rPr>
          <w:lang w:val="hi_IN" w:bidi="hi_IN"/>
        </w:rPr>
        <w:t>गढ़ियों</w:t>
      </w:r>
      <w:r>
        <w:rPr>
          <w:lang w:val="hi_IN" w:bidi="hi_IN"/>
        </w:rPr>
        <w:t xml:space="preserve"> और गड्ढों में छिप गए, और कुछ यरदन के पार भाग गए।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13:8–10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शमूएल सात दिनों में गिलगाल नहीं आए, तब शाऊल ने क्या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शाऊल ने स्वयं होमबलि और </w:t>
      </w:r>
      <w:r>
        <w:rPr>
          <w:lang w:val="hi_IN" w:bidi="hi_IN"/>
        </w:rPr>
        <w:t>मेलबलि</w:t>
      </w:r>
      <w:r>
        <w:rPr>
          <w:lang w:val="hi_IN" w:bidi="hi_IN"/>
        </w:rPr>
        <w:t xml:space="preserve"> चढ़ाया।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13:11–12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शाऊल के लिए प्रतीक्षा न करने और बलिदान चढ़ाने के लिए शाऊल ने कौन-सा बहाना दिया??</w:t>
      </w:r>
    </w:p>
    <w:p>
      <w:pPr/>
      <w:r>
        <w:rPr>
          <w:lang w:val="hi_IN" w:bidi="hi_IN"/>
        </w:rPr>
      </w:r>
      <w:r>
        <w:rPr>
          <w:lang w:val="hi_IN" w:bidi="hi_IN"/>
        </w:rPr>
        <w:t>उसने कहा कि उसने लोगों को जाते हुए देखा, इसलिए उसने स्वयं को यहोवा को होमबलि चढ़ाने के लिए विवश पाया।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13:13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शमूएल ने शाऊल को फटकारते हुए क्या कहा?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शमूएल ने कहा कि शाऊल ने मूर्खता से काम किया क्योंकि उसने यहोवा द्वारा दिए गए </w:t>
      </w:r>
      <w:r>
        <w:rPr>
          <w:lang w:val="hi_IN" w:bidi="hi_IN"/>
        </w:rPr>
        <w:t>आज्ञा को नहीं माना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13:13–14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शमूएल ने शाऊल के कार्यों के क्या परिणाम बताए?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क्योंकि शाऊल यहोवा की आज्ञा नहीं माना, उसका इस्राएल पर </w:t>
      </w:r>
      <w:r>
        <w:rPr>
          <w:lang w:val="hi_IN" w:bidi="hi_IN"/>
        </w:rPr>
        <w:t>राज्य सदा बना न रहेगा</w:t>
      </w:r>
      <w:r>
        <w:rPr>
          <w:lang w:val="hi_IN" w:bidi="hi_IN"/>
        </w:rPr>
        <w:t xml:space="preserve">, बल्कि </w:t>
      </w:r>
      <w:r>
        <w:rPr>
          <w:lang w:val="hi_IN" w:bidi="hi_IN"/>
        </w:rPr>
        <w:t>यहोवा ने अपने लिये एक ऐसे पुरुष को ढूँढ़ लिया है जो उसके मन के अनुसार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13:17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पलिश्तियों ने इस्राएल के लोगों के खिलाफ कौन सी रणनीति अपनाई थी?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पलिश्ती अपने </w:t>
      </w:r>
      <w:r>
        <w:rPr>
          <w:lang w:val="hi_IN" w:bidi="hi_IN"/>
        </w:rPr>
        <w:t>छावनी</w:t>
      </w:r>
      <w:r>
        <w:rPr>
          <w:lang w:val="hi_IN" w:bidi="hi_IN"/>
        </w:rPr>
        <w:t xml:space="preserve"> से इस्राएल पर </w:t>
      </w:r>
      <w:r>
        <w:rPr>
          <w:lang w:val="hi_IN" w:bidi="hi_IN"/>
        </w:rPr>
        <w:t>आक्रमण करनेवाले तीन दल बाँधकर निकले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13:19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पलिश्तियों के खिलाफ लड़ाई में इस्राएल के सैनिक किन सीमाओं का सामना कर रहे थे?</w:t>
      </w:r>
    </w:p>
    <w:p>
      <w:pPr/>
      <w:r>
        <w:rPr>
          <w:lang w:val="hi_IN" w:bidi="hi_IN"/>
        </w:rPr>
      </w:r>
      <w:r>
        <w:rPr>
          <w:lang w:val="hi_IN" w:bidi="hi_IN"/>
        </w:rPr>
        <w:t>पलिश्तियों ने इस्राएलियों को कोई लोहार नहीं रखने दिया ताकि वे तलवारें या भाले न बना सकें।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13:22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पलिश्तियों के खिलाफ लड़ाई में इस्राएल के सैनिकों को कैसे रोका गया?</w:t>
      </w:r>
    </w:p>
    <w:p>
      <w:pPr/>
      <w:r>
        <w:rPr>
          <w:lang w:val="hi_IN" w:bidi="hi_IN"/>
        </w:rPr>
      </w:r>
      <w:r>
        <w:rPr>
          <w:lang w:val="hi_IN" w:bidi="hi_IN"/>
        </w:rPr>
        <w:t>इस्राएल के सैनिकों के पास कोई तलवार या भाला नहीं था।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14:1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शाऊल के पुत्र योनातान ने अपने पिता से कौन-सी बात छुपाई?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योनातान और उसका हथियार ढोनेवाला </w:t>
      </w:r>
      <w:r>
        <w:rPr>
          <w:lang w:val="hi_IN" w:bidi="hi_IN"/>
        </w:rPr>
        <w:t>चौकी</w:t>
      </w:r>
      <w:r>
        <w:rPr>
          <w:lang w:val="hi_IN" w:bidi="hi_IN"/>
        </w:rPr>
        <w:t xml:space="preserve"> के दूसरी ओर पलिश्तियों की सेना की ओर जा रहे थे।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14:2–3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शाऊल के साथ जो छह सौ पुरुष थे, उन्हें क्या पता नहीं था?</w:t>
      </w:r>
    </w:p>
    <w:p>
      <w:pPr/>
      <w:r>
        <w:rPr>
          <w:lang w:val="hi_IN" w:bidi="hi_IN"/>
        </w:rPr>
      </w:r>
      <w:r>
        <w:rPr>
          <w:lang w:val="hi_IN" w:bidi="hi_IN"/>
        </w:rPr>
        <w:t>उन्हें यह नहीं पता था कि योनातान पलिश्तियों की चौकी में चला गया था।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14:6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योनातान ने अपने हथियार ढोनेवाले जवान को क्या कहा?</w:t>
      </w:r>
    </w:p>
    <w:p>
      <w:pPr/>
      <w:r>
        <w:rPr>
          <w:lang w:val="hi_IN" w:bidi="hi_IN"/>
        </w:rPr>
      </w:r>
      <w:r>
        <w:rPr>
          <w:lang w:val="hi_IN" w:bidi="hi_IN"/>
        </w:rPr>
        <w:t>योनातान ने उससे कहा कि यदि वे पलिश्तियों की सेना की चौकी के पास चले जाएँ तो यहोवा उनकी ओर से बहुत से लोगों को बचाने का काम करेगा।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14:7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हथियार ढोनेवाले ने प्रस्ताव पर क्या प्रतिक्रिया दी?</w:t>
      </w:r>
    </w:p>
    <w:p>
      <w:pPr/>
      <w:r>
        <w:rPr>
          <w:lang w:val="hi_IN" w:bidi="hi_IN"/>
        </w:rPr>
      </w:r>
      <w:r>
        <w:rPr>
          <w:lang w:val="hi_IN" w:bidi="hi_IN"/>
        </w:rPr>
        <w:t>योनातान का हथियार ढोनेवाला उसकी सारी आज्ञाएँ मानने को तैयार था, इसलिए उसने उसे वह सब करने के लिए प्रोत्साहित किया जो उसके मन में था।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14:8–10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योनातान और उसके हथियार ढोनेवाले के लिए इसका क्या चिन्ह होगा कि यहोवा ने पलिश्तियों को उनके हाथ में कर दिया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यदि पलिश्ती कहते कि </w:t>
      </w:r>
      <w:r>
        <w:rPr>
          <w:lang w:val="hi_IN" w:bidi="hi_IN"/>
        </w:rPr>
        <w:t>हमारे पास चढ़ आओ</w:t>
      </w:r>
      <w:r>
        <w:rPr>
          <w:lang w:val="hi_IN" w:bidi="hi_IN"/>
        </w:rPr>
        <w:t>, तो यह इस बात का संकेत होगा कि यहोवा ने उन्हें उनके हाथ में दे दिया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14:11–12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पलिश्तियों की सेना के लोगों ने उनसे कहा, “हमारे पास चढ़ आओ, तब हम तुम को कुछ सिखाएँगे,” तो योनातान ने अपने हथियार ढोनेवाले से क्या कहा?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उसने अपने </w:t>
      </w:r>
      <w:r>
        <w:rPr>
          <w:lang w:val="hi_IN" w:bidi="hi_IN"/>
        </w:rPr>
        <w:t>हथियार ढोनेवाले</w:t>
      </w:r>
      <w:r>
        <w:rPr>
          <w:lang w:val="hi_IN" w:bidi="hi_IN"/>
        </w:rPr>
        <w:t xml:space="preserve"> वाले से कहा कि वह उनका पीछा करे क्योंकि यहोवा ने उन्हें इस्राएल के हाथ में कर दिया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14:13–14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योनातान और उसके हथियार ढोनेवाले ने पलिश्तियों की सेना पर जो हमला किया उसका क्या परिणाम हुआ?</w:t>
      </w:r>
    </w:p>
    <w:p>
      <w:pPr/>
      <w:r>
        <w:rPr>
          <w:lang w:val="hi_IN" w:bidi="hi_IN"/>
        </w:rPr>
      </w:r>
      <w:r>
        <w:rPr>
          <w:lang w:val="hi_IN" w:bidi="hi_IN"/>
        </w:rPr>
        <w:t>योनातान और उनके हथियार ढोनेवाले ने लगभग बीस लोगों को मार डाला।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14:16–17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शाऊल के पहरुओं ने बिन्यामीन के गिबा में पलिश्ती सैनिकों की भीड़ को इधर-उधर भागते और तितर-बितर होते देखा, तो उसने क्या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शाऊल ने लोगों की गिनती करवाई ताकि पता चल सके कि उनके </w:t>
      </w:r>
      <w:r>
        <w:rPr>
          <w:lang w:val="hi_IN" w:bidi="hi_IN"/>
        </w:rPr>
        <w:t>पास से कौन चला गया</w:t>
      </w:r>
      <w:r>
        <w:rPr>
          <w:lang w:val="hi_IN" w:bidi="hi_IN"/>
        </w:rPr>
        <w:t xml:space="preserve"> है, और उन्होंने पाया कि वह योनातान और उसका हथियार ढोनेवाला नहीं थे।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14:18–19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शाऊल ने याजक अहिय्याह को परमेश्वर का सन्दूक उसके पास लाने का आदेश क्यों दिया?</w:t>
      </w:r>
    </w:p>
    <w:p>
      <w:pPr/>
      <w:r>
        <w:rPr>
          <w:lang w:val="hi_IN" w:bidi="hi_IN"/>
        </w:rPr>
      </w:r>
      <w:r>
        <w:rPr>
          <w:lang w:val="hi_IN" w:bidi="hi_IN"/>
        </w:rPr>
        <w:t>शाऊल ने अहिय्याह याजक को परमेश्वर का सन्दूक लाने का आदेश दिया ताकि वह परमेश्वर की इच्छा जान सके।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14:21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कौन उन इस्राएलियों के साथ जुड़ा जो शाऊल और योनातान के साथ थे?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वे </w:t>
      </w:r>
      <w:r>
        <w:rPr>
          <w:lang w:val="hi_IN" w:bidi="hi_IN"/>
        </w:rPr>
        <w:t>इब्री</w:t>
      </w:r>
      <w:r>
        <w:rPr>
          <w:lang w:val="hi_IN" w:bidi="hi_IN"/>
        </w:rPr>
        <w:t xml:space="preserve">, जो पहले पलिश्तियों के साथ थे और उनके साथ </w:t>
      </w:r>
      <w:r>
        <w:rPr>
          <w:lang w:val="hi_IN" w:bidi="hi_IN"/>
        </w:rPr>
        <w:t>छावनी</w:t>
      </w:r>
      <w:r>
        <w:rPr>
          <w:lang w:val="hi_IN" w:bidi="hi_IN"/>
        </w:rPr>
        <w:t xml:space="preserve"> में गए थे, वे इस्राएलियों के साथ मिलकर शाऊल और योनातान के साथ शामिल हो गए।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14:23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उस दिन इस्राएल को किसने छुटकारा दिया?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उस दिन यहोवा ने इस्राएल को </w:t>
      </w:r>
      <w:r>
        <w:rPr>
          <w:lang w:val="hi_IN" w:bidi="hi_IN"/>
        </w:rPr>
        <w:t>छुटकारा दिया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14:24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इस्राएल के भूखे लोगों की परेशानी का कारण क्या था?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शाऊल ने लोगों को शपथ दिलाई थी कि </w:t>
      </w:r>
      <w:r>
        <w:rPr>
          <w:lang w:val="hi_IN" w:bidi="hi_IN"/>
        </w:rPr>
        <w:t>श्रापित हो वह, जो साँझ से पहले कुछ खाए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14:27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योनातान ने अनजाने में शपथ का उल्लंघन कैसे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योनातान ने जंगल से </w:t>
      </w:r>
      <w:r>
        <w:rPr>
          <w:lang w:val="hi_IN" w:bidi="hi_IN"/>
        </w:rPr>
        <w:t>मधु</w:t>
      </w:r>
      <w:r>
        <w:rPr>
          <w:lang w:val="hi_IN" w:bidi="hi_IN"/>
        </w:rPr>
        <w:t xml:space="preserve"> खाया।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14:29–30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योनातान ने अपने पिता की शपथ की किस प्रकार आलोचना की?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योनातान ने कहा कि यदि लोग मधु और अपने शत्रुओं की लूट से </w:t>
      </w:r>
      <w:r>
        <w:rPr>
          <w:lang w:val="hi_IN" w:bidi="hi_IN"/>
        </w:rPr>
        <w:t>मनमाना खाते,</w:t>
      </w:r>
      <w:r>
        <w:rPr>
          <w:lang w:val="hi_IN" w:bidi="hi_IN"/>
        </w:rPr>
        <w:t xml:space="preserve"> तो पलिश्तियों में और भी अधिक लोग मरे जाते।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14:33–34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पलिश्तियों के विरुद्ध युद्ध के बाद इस्राएल के लोगों ने यहोवा के विरुद्ध कैसे पाप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>इस्राएल के लोगों ने लूट में मारे गए पशुओं का माँस लहू समेत खाया।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14:37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शाऊल पलिश्तियों का पीछा करने के लिए उत्सुक था, फिर भी उसने ऐसा क्यों नहीं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>उसे उस दिन परमेश्वर से कोई उत्तर नहीं मिला।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14:38–39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शाऊल ने क्या कहा कि वह इस्राएल में इस पाप का सामना कैसे करेगा?</w:t>
      </w:r>
    </w:p>
    <w:p>
      <w:pPr/>
      <w:r>
        <w:rPr>
          <w:lang w:val="hi_IN" w:bidi="hi_IN"/>
        </w:rPr>
      </w:r>
      <w:r>
        <w:rPr>
          <w:lang w:val="hi_IN" w:bidi="hi_IN"/>
        </w:rPr>
        <w:t>उसने कहा कि जिस मनुष्य ने यह पाप किया है, वह अवश्य मरेगा, चाहे वह उसका पुत्र योनातान ही क्यों न हो।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14:42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 कैसे पता चला कि योनातान ही वह मनुष्य था जिसने पाप किया था?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 </w:t>
      </w:r>
      <w:r>
        <w:rPr>
          <w:lang w:val="hi_IN" w:bidi="hi_IN"/>
        </w:rPr>
        <w:t>चिट्ठी</w:t>
      </w:r>
      <w:r>
        <w:rPr>
          <w:lang w:val="hi_IN" w:bidi="hi_IN"/>
        </w:rPr>
        <w:t xml:space="preserve"> के द्वारा पता चला।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14:45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योनातान को मृत्यु से कैसे बचाया गया?</w:t>
      </w:r>
    </w:p>
    <w:p>
      <w:pPr/>
      <w:r>
        <w:rPr>
          <w:lang w:val="hi_IN" w:bidi="hi_IN"/>
        </w:rPr>
      </w:r>
      <w:r>
        <w:rPr>
          <w:lang w:val="hi_IN" w:bidi="hi_IN"/>
        </w:rPr>
        <w:t>इस्राएल के लोगों ने योनातान को मरने नहीं दिया क्योंकि उसने एक बड़ी जीत हासिल की थी।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14:47–48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शाऊल ने इस्राएल के लोगों का नेतृत्व उनके राजा के रूप में कैसे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शाऊल ने बड़ी </w:t>
      </w:r>
      <w:r>
        <w:rPr>
          <w:lang w:val="hi_IN" w:bidi="hi_IN"/>
        </w:rPr>
        <w:t>वीरता</w:t>
      </w:r>
      <w:r>
        <w:rPr>
          <w:lang w:val="hi_IN" w:bidi="hi_IN"/>
        </w:rPr>
        <w:t xml:space="preserve"> से कार्य किया और इस्राएल को उन लोगों के हाथों से बचाया जिन्होंने उन्हें लूटा था।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15:2–3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ने शाऊल से क्यों कहा कि वह अमालेकियों पर हमला करे और उसे पूरी तरह सत्यानाश कर दे?</w:t>
      </w:r>
    </w:p>
    <w:p>
      <w:pPr/>
      <w:r>
        <w:rPr>
          <w:lang w:val="hi_IN" w:bidi="hi_IN"/>
        </w:rPr>
      </w:r>
      <w:r>
        <w:rPr>
          <w:lang w:val="hi_IN" w:bidi="hi_IN"/>
        </w:rPr>
        <w:t>अमालेकियों</w:t>
      </w:r>
      <w:r>
        <w:rPr>
          <w:lang w:val="hi_IN" w:bidi="hi_IN"/>
        </w:rPr>
        <w:t xml:space="preserve"> ने इस्राएल का विरोध किया जब वे मिस्र से आए थे।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15:6–7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शाऊल ने केनियों से अमालेकियों के मध्य में से निकल जाने को क्यों कहा?</w:t>
      </w:r>
    </w:p>
    <w:p>
      <w:pPr/>
      <w:r>
        <w:rPr>
          <w:lang w:val="hi_IN" w:bidi="hi_IN"/>
        </w:rPr>
      </w:r>
      <w:r>
        <w:rPr>
          <w:lang w:val="hi_IN" w:bidi="hi_IN"/>
        </w:rPr>
        <w:t>केनियों ने इस्राएल के लोगों के प्रति दयालुता दिखाई जब वे मिस्र से आए थे।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15:8–9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शाऊल ने यहोवा के दिए निर्देशों का उल्लंघन कैसे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शाऊल ने राजा अगाग और अमालेकियों के अच्छे से अच्छे पशुओं पर </w:t>
      </w:r>
      <w:r>
        <w:rPr>
          <w:lang w:val="hi_IN" w:bidi="hi_IN"/>
        </w:rPr>
        <w:t>कोमलता की</w:t>
      </w:r>
      <w:r>
        <w:rPr>
          <w:lang w:val="hi_IN" w:bidi="hi_IN"/>
        </w:rPr>
        <w:t xml:space="preserve"> </w:t>
      </w:r>
      <w:r>
        <w:rPr>
          <w:lang w:val="hi_IN" w:bidi="hi_IN"/>
        </w:rPr>
        <w:t>और उन्हें नष्ट करना न चाहा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15:10–11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शाऊल को राजा बनाकर क्यों दुःखी हुए?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शाऊल ने यहोवा की आज्ञाओं का </w:t>
      </w:r>
      <w:r>
        <w:rPr>
          <w:lang w:val="hi_IN" w:bidi="hi_IN"/>
        </w:rPr>
        <w:t>पालन नहीं किया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15:12–13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वह झूठ क्या था जो शाऊल ने शमूएल से कहा था?</w:t>
      </w:r>
    </w:p>
    <w:p>
      <w:pPr/>
      <w:r>
        <w:rPr>
          <w:lang w:val="hi_IN" w:bidi="hi_IN"/>
        </w:rPr>
      </w:r>
      <w:r>
        <w:rPr>
          <w:lang w:val="hi_IN" w:bidi="hi_IN"/>
        </w:rPr>
        <w:t>उसने कहा कि उसने यहोवा की आज्ञा पूरी कर दी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15:14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शमूएल ने शाऊल द्वारा बताए गए झूठ पर कैसे प्रतिक्रिया दी?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शमूएल ने उन भेड़ों का </w:t>
      </w:r>
      <w:r>
        <w:rPr>
          <w:lang w:val="hi_IN" w:bidi="hi_IN"/>
        </w:rPr>
        <w:t>मिमियाना</w:t>
      </w:r>
      <w:r>
        <w:rPr>
          <w:lang w:val="hi_IN" w:bidi="hi_IN"/>
        </w:rPr>
        <w:t xml:space="preserve"> और बैलों के </w:t>
      </w:r>
      <w:r>
        <w:rPr>
          <w:lang w:val="hi_IN" w:bidi="hi_IN"/>
        </w:rPr>
        <w:t>रम्भाने</w:t>
      </w:r>
      <w:r>
        <w:rPr>
          <w:lang w:val="hi_IN" w:bidi="hi_IN"/>
        </w:rPr>
        <w:t xml:space="preserve"> के बारे में पूछा जो वे सुन रहे थे।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15:15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शाऊल ने अपनी अवज्ञा का कारण बताने के लिए शमूएल को क्या बहाना दिया?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उसने कहा कि लोगों ने </w:t>
      </w:r>
      <w:r>
        <w:rPr>
          <w:lang w:val="hi_IN" w:bidi="hi_IN"/>
        </w:rPr>
        <w:t xml:space="preserve">अच्छी से अच्छी भेड़-बकरियों और गाय-बैलों को </w:t>
      </w:r>
      <w:r>
        <w:rPr>
          <w:lang w:val="hi_IN" w:bidi="hi_IN"/>
        </w:rPr>
        <w:t>इसलिए बचा लिए ताकि वह उन्हें यहोवा के लिए बलिदान कर सके।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15:17–19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शमूएल ने शाऊल को फटकारते हुए क्या कहा?</w:t>
      </w:r>
    </w:p>
    <w:p>
      <w:pPr/>
      <w:r>
        <w:rPr>
          <w:lang w:val="hi_IN" w:bidi="hi_IN"/>
        </w:rPr>
      </w:r>
      <w:r>
        <w:rPr>
          <w:lang w:val="hi_IN" w:bidi="hi_IN"/>
        </w:rPr>
        <w:t>उसने शाऊल से कहा कि</w:t>
      </w:r>
      <w:r>
        <w:rPr>
          <w:lang w:val="hi_IN" w:bidi="hi_IN"/>
        </w:rPr>
        <w:t xml:space="preserve"> यहोवा ने इस्राएल पर राज्य करने को उसका अभिषेक किया</w:t>
      </w:r>
      <w:r>
        <w:rPr>
          <w:lang w:val="hi_IN" w:bidi="hi_IN"/>
        </w:rPr>
        <w:t xml:space="preserve"> और उसे अमालेकियों को पूरी तरह नष्ट करने के लिए कहा था, परन्तु इसके बजाय उसने लूट ले ली और </w:t>
      </w:r>
      <w:r>
        <w:rPr>
          <w:lang w:val="hi_IN" w:bidi="hi_IN"/>
        </w:rPr>
        <w:t>वह काम किया जो यहोवा की दृष्टि में बुरा है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15:20–21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शाऊल ने शमूएल को क्या बहाना दिया था?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शाऊल ने जोर देकर कहा कि यह </w:t>
      </w:r>
      <w:r>
        <w:rPr>
          <w:lang w:val="hi_IN" w:bidi="hi_IN"/>
        </w:rPr>
        <w:t>प्रजा के लोग</w:t>
      </w:r>
      <w:r>
        <w:rPr>
          <w:lang w:val="hi_IN" w:bidi="hi_IN"/>
        </w:rPr>
        <w:t xml:space="preserve"> थे जिन्होंने यहोवा को बलिदान देने के लिए सबसे अच्छी लूट बचा ली।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15:22–23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शमूएल की शाऊल के प्रति क्या प्रतिक्रिया थी?</w:t>
      </w:r>
    </w:p>
    <w:p>
      <w:pPr/>
      <w:r>
        <w:rPr>
          <w:lang w:val="hi_IN" w:bidi="hi_IN"/>
        </w:rPr>
      </w:r>
      <w:r>
        <w:rPr>
          <w:lang w:val="hi_IN" w:bidi="hi_IN"/>
        </w:rPr>
        <w:t>यहोवा की आज्ञा मानना ​​बलिदान से उत्तम है, और विद्रोह और हठ यहोवा के लिये पाप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15:24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शाऊल ने शमूएल से क्या कहा कि उसने पाप क्यों किया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शाऊल ने कहा कि प्रजा के लोगों का भय मानकर उन्होंने यहोवा की आज्ञा </w:t>
      </w:r>
      <w:r>
        <w:rPr>
          <w:lang w:val="hi_IN" w:bidi="hi_IN"/>
        </w:rPr>
        <w:t>उल्लंघन किया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15:26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शमूएल ने यहोवा की ओर से शाऊल को क्या सन्देश दिया?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ने शाऊल को इस्राएल का राजा बनने से </w:t>
      </w:r>
      <w:r>
        <w:rPr>
          <w:lang w:val="hi_IN" w:bidi="hi_IN"/>
        </w:rPr>
        <w:t>तुच्छ जाना है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15:28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इस्राएल का राज्य किसे देने वाले थे?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शमूएल ने शाऊल से कहा कि यहोवा इस्राएल का राज्य शाऊल के पड़ोसियों में से एक को देने जा रहे थे, जो शाऊल से </w:t>
      </w:r>
      <w:r>
        <w:rPr>
          <w:lang w:val="hi_IN" w:bidi="hi_IN"/>
        </w:rPr>
        <w:t>अच्छा</w:t>
      </w:r>
      <w:r>
        <w:rPr>
          <w:lang w:val="hi_IN" w:bidi="hi_IN"/>
        </w:rPr>
        <w:t xml:space="preserve"> था।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15:32–33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शमूएल ने वह कार्य पूरा करने के लिए क्या किया जो शाऊल ने नहीं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>शमूएल ने यहोवा के सामने अगाग को मारने के लिए अपनी तलवार निकली।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16:1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ने शमूएल को क्या बताया कि उन्होंने शाऊल को क्यों तुच्छ जाना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ने शाऊल को इस्राएल का राजा बनने के लिए </w:t>
      </w:r>
      <w:r>
        <w:rPr>
          <w:lang w:val="hi_IN" w:bidi="hi_IN"/>
        </w:rPr>
        <w:t>तुच्छ जाना</w:t>
      </w:r>
      <w:r>
        <w:rPr>
          <w:lang w:val="hi_IN" w:bidi="hi_IN"/>
        </w:rPr>
        <w:t xml:space="preserve"> था।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16:2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यदि शाऊल को पता चल जाए कि वह बैतलहम गया है, तो शमूएल को किस बात का डर था?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उन्हें डर था कि शाऊल उन्हें </w:t>
      </w:r>
      <w:r>
        <w:rPr>
          <w:lang w:val="hi_IN" w:bidi="hi_IN"/>
        </w:rPr>
        <w:t>घात करेगा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16:3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ने क्या कहा कि शमूएल यह कैसे जान पाएँगे कि किसे अभिषेक करना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उन्होंने शमूएल से कहा कि वह उसी का अभिषेक करे जिसे यहोवा उन्हें बताएँगे।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16:4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शमूएल उनके नगर पहुंचे, तो बैतलहम के पुरनियों ने किस प्रकार से व्यवहार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जब वे उनसे मिलने आए तब वे </w:t>
      </w:r>
      <w:r>
        <w:rPr>
          <w:lang w:val="hi_IN" w:bidi="hi_IN"/>
        </w:rPr>
        <w:t>थरथराते हुए उससे मिलने को गए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16:6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शमूएल ने एलीआब को देखा, तो उन्होंने उस पर दृष्टि करके क्या सोचा?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उन्होंने अपने आप से कहा कि </w:t>
      </w:r>
      <w:r>
        <w:rPr>
          <w:lang w:val="hi_IN" w:bidi="hi_IN"/>
        </w:rPr>
        <w:t>निश्चय यह जो यहोवा के सामने है वही उसका अभिषिक्त होगा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16:7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ने शमूएल को कैसे समझाया कि वह वैसे नहीं देखते जैसे मनुष्य देखता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ने कहा कि </w:t>
      </w:r>
      <w:r>
        <w:rPr>
          <w:lang w:val="hi_IN" w:bidi="hi_IN"/>
        </w:rPr>
        <w:t>मनुष्य तो बाहर का रूप देखता है, परन्तु यहोवा की दृष्टि मन पर रहती है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16:10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शमूएल ने यिशै से क्या कहा जब उसने अपने सात पुत्रों को उनके सामने भेजा?</w:t>
      </w:r>
    </w:p>
    <w:p>
      <w:pPr/>
      <w:r>
        <w:rPr>
          <w:lang w:val="hi_IN" w:bidi="hi_IN"/>
        </w:rPr>
      </w:r>
      <w:r>
        <w:rPr>
          <w:lang w:val="hi_IN" w:bidi="hi_IN"/>
        </w:rPr>
        <w:t>शमूएल ने कहा कि यहोवा ने उनमें से किसी को भी नहीं चुना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16:11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शमूएल ने सबसे छोटे पुत्र को बुलाया, तब वह कहाँ था?</w:t>
      </w:r>
    </w:p>
    <w:p>
      <w:pPr/>
      <w:r>
        <w:rPr>
          <w:lang w:val="hi_IN" w:bidi="hi_IN"/>
        </w:rPr>
      </w:r>
      <w:r>
        <w:rPr>
          <w:lang w:val="hi_IN" w:bidi="hi_IN"/>
        </w:rPr>
        <w:t>सबसे छोटा पुत्र भेड़-बकरियों को चरा रहा था।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16:13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का आत्मा दाऊद पर कब उतरा?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उस दिन से </w:t>
      </w:r>
      <w:r>
        <w:rPr>
          <w:lang w:val="hi_IN" w:bidi="hi_IN"/>
        </w:rPr>
        <w:t>यहोवा का आत्मा दाऊद पर बल से उतरता रहा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16:14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की आत्मा के स्थान पर कौन-सी आत्मा ने शाऊल को घबराने लगा?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यहोवा की ओर से एक दुष्ट आत्मा उसे घबराने लगा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16:16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शाऊल के सेवकों ने क्या कहा कि जब दुष्ट आत्मा शाऊल को घबराती, तो एक अच्छा वीणा बजानेवाला क्या कर सकता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वीणा बजाने वाला उसे बजाता और शाऊल अच्छा हो जाता।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16:19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शाऊल ने कैसे बताया कि यिशै के पुत्रो में से वह किसे अपने पास चाहता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शाऊल ने यिशै के पास दूत भेजे, यह कहने के लिए कि वे यिशै के पुत्र दाऊद को भेजें, जो </w:t>
      </w:r>
      <w:r>
        <w:rPr>
          <w:lang w:val="hi_IN" w:bidi="hi_IN"/>
        </w:rPr>
        <w:t>भेड़-बकरियों के साथ रहता है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16:21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शाऊल दाऊद से बहुत प्रीति रखता था, इसलिए उसने उसे क्या काम सौंपा?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शाऊल ने दाऊद को अपना </w:t>
      </w:r>
      <w:r>
        <w:rPr>
          <w:lang w:val="hi_IN" w:bidi="hi_IN"/>
        </w:rPr>
        <w:t>हथियार ढोनेवाला</w:t>
      </w:r>
      <w:r>
        <w:rPr>
          <w:lang w:val="hi_IN" w:bidi="hi_IN"/>
        </w:rPr>
        <w:t xml:space="preserve"> नियुक्त किया।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16:23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दाऊद वीणा लेकर बजाता, तो शाऊल में से क्या हट जाता था जिससे वह चैन पाकर अच्छा हो जाता था?</w:t>
      </w:r>
    </w:p>
    <w:p>
      <w:pPr/>
      <w:r>
        <w:rPr>
          <w:lang w:val="hi_IN" w:bidi="hi_IN"/>
        </w:rPr>
      </w:r>
      <w:r>
        <w:rPr>
          <w:lang w:val="hi_IN" w:bidi="hi_IN"/>
        </w:rPr>
        <w:t>दुष्ट आत्मा उसमें से हट जाता था।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17:2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शाऊल और इस्राएल के लोग एला की तराई में क्यों डेरा डाले हुए थे?</w:t>
      </w:r>
    </w:p>
    <w:p>
      <w:pPr/>
      <w:r>
        <w:rPr>
          <w:lang w:val="hi_IN" w:bidi="hi_IN"/>
        </w:rPr>
      </w:r>
      <w:r>
        <w:rPr>
          <w:lang w:val="hi_IN" w:bidi="hi_IN"/>
        </w:rPr>
        <w:t>उन्होंने युद्ध के लिये पलिश्तियों के विरुद्ध पाँति बाँधी औए एला नामक तराई में डेरा डाला।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17:5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गोलियत के सिर पर क्या था?</w:t>
      </w:r>
    </w:p>
    <w:p>
      <w:pPr/>
      <w:r>
        <w:rPr>
          <w:lang w:val="hi_IN" w:bidi="hi_IN"/>
        </w:rPr>
      </w:r>
      <w:r>
        <w:rPr>
          <w:lang w:val="hi_IN" w:bidi="hi_IN"/>
        </w:rPr>
        <w:t>उसके सिर पर पीतल का टोप था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17:6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गोलियत अपने कंधों के बीच क्या लेकर चलता था?</w:t>
      </w:r>
    </w:p>
    <w:p>
      <w:pPr/>
      <w:r>
        <w:rPr>
          <w:lang w:val="hi_IN" w:bidi="hi_IN"/>
        </w:rPr>
      </w:r>
      <w:r>
        <w:rPr>
          <w:lang w:val="hi_IN" w:bidi="hi_IN"/>
        </w:rPr>
        <w:t>उसके कंधों के बीच बरछी बंधी थी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17:8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गोलियत ने क्या कहा कि इस्राएल की सेना किसके अधीन थी?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गोलियत ने कहा कि वे शाऊल के </w:t>
      </w:r>
      <w:r>
        <w:rPr>
          <w:lang w:val="hi_IN" w:bidi="hi_IN"/>
        </w:rPr>
        <w:t>अधीन</w:t>
      </w:r>
      <w:r>
        <w:rPr>
          <w:lang w:val="hi_IN" w:bidi="hi_IN"/>
        </w:rPr>
        <w:t xml:space="preserve"> थे।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17:9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गोलियत ने क्या कहा कि यदि इस्राएल का कोई पुरुष उसे मार डाले तो इस्राएलियों का क्या होगा?</w:t>
      </w:r>
    </w:p>
    <w:p>
      <w:pPr/>
      <w:r>
        <w:rPr>
          <w:lang w:val="hi_IN" w:bidi="hi_IN"/>
        </w:rPr>
      </w:r>
      <w:r>
        <w:rPr>
          <w:lang w:val="hi_IN" w:bidi="hi_IN"/>
        </w:rPr>
        <w:t>उसने कहा कि पलिश्ती उनके सेवक होंगे।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17:11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शाऊल और सारे इस्राएल ने उस पलिश्ती की बातें सुनीं, तो उन्हें कैसा लगा?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उनका </w:t>
      </w:r>
      <w:r>
        <w:rPr>
          <w:lang w:val="hi_IN" w:bidi="hi_IN"/>
        </w:rPr>
        <w:t>मन कच्चा हो गया, और वे अत्यन्त डर गए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17:13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यिशै के कौन से पुत्र शाऊल के साथ युद्ध में गए थे?</w:t>
      </w:r>
    </w:p>
    <w:p>
      <w:pPr/>
      <w:r>
        <w:rPr>
          <w:lang w:val="hi_IN" w:bidi="hi_IN"/>
        </w:rPr>
      </w:r>
      <w:r>
        <w:rPr>
          <w:lang w:val="hi_IN" w:bidi="hi_IN"/>
        </w:rPr>
        <w:t>यिशै के तीन सबसे बड़े पुत्र शाऊल के साथ युद्ध में गए थे।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17:16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कितने समय तक और कितनी बार उस पलिश्ती वीर ने पास आकर अपने आप को युद्ध के लिए खड़ा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>चालीस दिन तक सवेरे और साँझ को निकट जाकर खड़ा हुआ करता था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17:20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दाऊद छावनी में पहुंचे, तो सेना क्या कर रही थी?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सेना </w:t>
      </w:r>
      <w:r>
        <w:rPr>
          <w:lang w:val="hi_IN" w:bidi="hi_IN"/>
        </w:rPr>
        <w:t>रणभूमि</w:t>
      </w:r>
      <w:r>
        <w:rPr>
          <w:lang w:val="hi_IN" w:bidi="hi_IN"/>
        </w:rPr>
        <w:t xml:space="preserve"> में </w:t>
      </w:r>
      <w:r>
        <w:rPr>
          <w:lang w:val="hi_IN" w:bidi="hi_IN"/>
        </w:rPr>
        <w:t>ललकार</w:t>
      </w:r>
      <w:r>
        <w:rPr>
          <w:lang w:val="hi_IN" w:bidi="hi_IN"/>
        </w:rPr>
        <w:t xml:space="preserve"> करते हुए आगे बढ़ रही थी।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17:23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दाऊद अपने भाइयों से बात कर रहा था, तब पलिश्तियों की पाँतियों में से कौन बाहर आया?</w:t>
      </w:r>
    </w:p>
    <w:p>
      <w:pPr/>
      <w:r>
        <w:rPr>
          <w:lang w:val="hi_IN" w:bidi="hi_IN"/>
        </w:rPr>
      </w:r>
      <w:r>
        <w:rPr>
          <w:lang w:val="hi_IN" w:bidi="hi_IN"/>
        </w:rPr>
        <w:t>वीर, अर्थात् गतवासी गोलियत</w:t>
      </w:r>
      <w:r>
        <w:rPr>
          <w:lang w:val="hi_IN" w:bidi="hi_IN"/>
        </w:rPr>
        <w:t xml:space="preserve"> पलिश्तियों की पाँतियों से बाहर निकला।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17:25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जो पुरुष गोलियत को मारेगा, उसके पिता के घराने के लिए राजा क्या करेगा?</w:t>
      </w:r>
    </w:p>
    <w:p>
      <w:pPr/>
      <w:r>
        <w:rPr>
          <w:lang w:val="hi_IN" w:bidi="hi_IN"/>
        </w:rPr>
      </w:r>
      <w:r>
        <w:rPr>
          <w:lang w:val="hi_IN" w:bidi="hi_IN"/>
        </w:rPr>
        <w:t>जो कोई उसे मार डालेगा उसको राजा बहुत धन देगा</w:t>
      </w:r>
      <w:r>
        <w:rPr>
          <w:lang w:val="hi_IN" w:bidi="hi_IN"/>
        </w:rPr>
        <w:t xml:space="preserve"> </w:t>
      </w:r>
      <w:r>
        <w:rPr>
          <w:lang w:val="hi_IN" w:bidi="hi_IN"/>
        </w:rPr>
        <w:t>और उसके पिता के घराने को इस्राएल में स्वतंत्र कर देगा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17:26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दाऊद ने कहा कि जो पुरुष उस पलिश्ती को मारेगा, वह इस्राएल से क्या दूर करेगा?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जो पुरुष उस पलिश्ती को मारेगा, वह इस्राएल से </w:t>
      </w:r>
      <w:r>
        <w:rPr>
          <w:lang w:val="hi_IN" w:bidi="hi_IN"/>
        </w:rPr>
        <w:t>नामधराई</w:t>
      </w:r>
      <w:r>
        <w:rPr>
          <w:lang w:val="hi_IN" w:bidi="hi_IN"/>
        </w:rPr>
        <w:t xml:space="preserve"> दूर करेगा।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17:28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एलीआब ने दाऊद के मन में क्या बुराई बताई?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उसने कहा कि उसे दाऊद के अभिमान के बारे में पता है, और वह तो </w:t>
      </w:r>
      <w:r>
        <w:rPr>
          <w:lang w:val="hi_IN" w:bidi="hi_IN"/>
        </w:rPr>
        <w:t>लड़ाई देखने के लिये यहाँ आया है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17:32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दाऊद ने शाऊल से क्या कहा कि वह किसी मनुष्य का मन उसके कारण कच्चा न होने देगा?</w:t>
      </w:r>
    </w:p>
    <w:p>
      <w:pPr/>
      <w:r>
        <w:rPr>
          <w:lang w:val="hi_IN" w:bidi="hi_IN"/>
        </w:rPr>
      </w:r>
      <w:r>
        <w:rPr>
          <w:lang w:val="hi_IN" w:bidi="hi_IN"/>
        </w:rPr>
        <w:t>दाऊद ने शाऊल से कहा कि वे जाकर पलिश्ती से लड़ेंगे।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17:35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दाऊद ने उस सिंह या भालू के साथ क्या किया जो उसके विरुद्ध उठा?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उसने उसका </w:t>
      </w:r>
      <w:r>
        <w:rPr>
          <w:lang w:val="hi_IN" w:bidi="hi_IN"/>
        </w:rPr>
        <w:t>मुँह</w:t>
      </w:r>
      <w:r>
        <w:rPr>
          <w:lang w:val="hi_IN" w:bidi="hi_IN"/>
        </w:rPr>
        <w:t xml:space="preserve"> पकड़ा, उस पर वार किया और उसे मार डाला।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17:36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दाऊद ने यह क्यों कहा कि यह खतनारहित पलिश्ती उस सिंह या भालू के समान होगा जिसे उसने पहले मारा था?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पलिश्ती ने </w:t>
      </w:r>
      <w:r>
        <w:rPr>
          <w:lang w:val="hi_IN" w:bidi="hi_IN"/>
        </w:rPr>
        <w:t>जीवित परमेश्वर की सेना को ललकारा</w:t>
      </w:r>
      <w:r>
        <w:rPr>
          <w:lang w:val="hi_IN" w:bidi="hi_IN"/>
        </w:rPr>
        <w:t xml:space="preserve"> था।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17:39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दाऊद राजा द्वारा दिया गया कवच पहनकर क्यों नहीं चल सका?</w:t>
      </w:r>
    </w:p>
    <w:p>
      <w:pPr/>
      <w:r>
        <w:rPr>
          <w:lang w:val="hi_IN" w:bidi="hi_IN"/>
        </w:rPr>
      </w:r>
      <w:r>
        <w:rPr>
          <w:lang w:val="hi_IN" w:bidi="hi_IN"/>
        </w:rPr>
        <w:t>उन्होंने इसके साथ प्रशिक्षण नहीं लिया था।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17:42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पलिश्ती ने दाऊद को देखा, तो उसने उन्हें तुच्छ क्यों जाना?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दाऊद केवल एक लड़का था, </w:t>
      </w:r>
      <w:r>
        <w:rPr>
          <w:lang w:val="hi_IN" w:bidi="hi_IN"/>
        </w:rPr>
        <w:t>और उसके मुख पर लाली झलकती थी, और वह सुन्दर था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17:45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पलिश्ती तलवार, भाला और सांग लेकर आया तो दाऊद ने क्या कहा कि वह कैसे आया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दाऊद ने कहा कि वह सेनाओं के यहोवा के नाम में आया है, इस्राएल की सेनाओं के परमेश्वर के नाम में, जिन्हें पलिश्ती ने ललकारा था।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17:46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दाऊद ने क्या कहा कि पृथ्वी को क्या पता चल जाएगा क्योंकि पलिश्तियों के शव पक्षियों और जंगली जानवरों को दे दिए जाएंगे?</w:t>
      </w:r>
    </w:p>
    <w:p>
      <w:pPr/>
      <w:r>
        <w:rPr>
          <w:lang w:val="hi_IN" w:bidi="hi_IN"/>
        </w:rPr>
      </w:r>
      <w:r>
        <w:rPr>
          <w:lang w:val="hi_IN" w:bidi="hi_IN"/>
        </w:rPr>
        <w:t>समस्त पृथ्वी के लोग जान लेंगे कि इस्राएल में एक परमेश्वर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17:48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गोलियत उसके पास युद्ध करने के लिए आया, तो दाऊद ने क्या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दाऊद शत्रु की ओर </w:t>
      </w:r>
      <w:r>
        <w:rPr>
          <w:lang w:val="hi_IN" w:bidi="hi_IN"/>
        </w:rPr>
        <w:t>फुर्ती से दौड़ा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17:51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पलिश्ती लोगों ने देखा कि उनका शक्तिशाली योद्धा मर चुका है, तो उन्होंने क्या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>पलिश्ती भाग गए।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17:53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इस्राएल के लोग पलिश्तियों का पीछा करके लौटे, तो उन्होंने क्या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इस्राएल के लोगों ने पलिश्तियों के </w:t>
      </w:r>
      <w:r>
        <w:rPr>
          <w:lang w:val="hi_IN" w:bidi="hi_IN"/>
        </w:rPr>
        <w:t>डेरों</w:t>
      </w:r>
      <w:r>
        <w:rPr>
          <w:lang w:val="hi_IN" w:bidi="hi_IN"/>
        </w:rPr>
        <w:t xml:space="preserve"> को लूट लिया।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17:57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अब्नेर ने दाऊद को शाऊल के सामने प्रस्तुत किया, तो दाऊद के हाथ में क्या था?</w:t>
      </w:r>
    </w:p>
    <w:p>
      <w:pPr/>
      <w:r>
        <w:rPr>
          <w:lang w:val="hi_IN" w:bidi="hi_IN"/>
        </w:rPr>
      </w:r>
      <w:r>
        <w:rPr>
          <w:lang w:val="hi_IN" w:bidi="hi_IN"/>
        </w:rPr>
        <w:t>दाऊद के हाथ में पलिश्ती का सिर था।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18:1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योनातान का प्राण दाऊद से कितना जुड़ा हुआ था।</w:t>
      </w:r>
    </w:p>
    <w:p>
      <w:pPr/>
      <w:r>
        <w:rPr>
          <w:lang w:val="hi_IN" w:bidi="hi_IN"/>
        </w:rPr>
      </w:r>
      <w:r>
        <w:rPr>
          <w:lang w:val="hi_IN" w:bidi="hi_IN"/>
        </w:rPr>
        <w:t>योनातान ने दाऊद को अपने प्राण के समान प्रेम किया।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18:4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योनातान ने अपने कवच के साथ क्या उतारकर दाऊद को दिया?</w:t>
      </w:r>
    </w:p>
    <w:p>
      <w:pPr/>
      <w:r>
        <w:rPr>
          <w:lang w:val="hi_IN" w:bidi="hi_IN"/>
        </w:rPr>
      </w:r>
      <w:r>
        <w:rPr>
          <w:lang w:val="hi_IN" w:bidi="hi_IN"/>
        </w:rPr>
        <w:t>योनातान ने जो बागा पहना हुआ था, उसे उतारकर दाऊद को दे दिया।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18:5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शाऊल ने दाऊद को किस पर नियुक्त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शाऊल ने उन्हें </w:t>
      </w:r>
      <w:r>
        <w:rPr>
          <w:lang w:val="hi_IN" w:bidi="hi_IN"/>
        </w:rPr>
        <w:t>योद्धाओं का प्रधान</w:t>
      </w:r>
      <w:r>
        <w:rPr>
          <w:lang w:val="hi_IN" w:bidi="hi_IN"/>
        </w:rPr>
        <w:t xml:space="preserve"> नियुक्त किया।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18:8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गायकों ने अपने गीत में दाऊद के लिए क्या कहा था, जो बात शाऊल को बुरी लगी?</w:t>
      </w:r>
    </w:p>
    <w:p>
      <w:pPr/>
      <w:r>
        <w:rPr>
          <w:lang w:val="hi_IN" w:bidi="hi_IN"/>
        </w:rPr>
      </w:r>
      <w:r>
        <w:rPr>
          <w:lang w:val="hi_IN" w:bidi="hi_IN"/>
        </w:rPr>
        <w:t>उन्होंने दाऊद के लिये तो लाखों और शाऊल के लिये हजारों ही ठहराया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18:11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शाऊल ने क्या सोचा जब उसने दाऊद पर भाला फेंका?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शाऊल ने सोचा कि </w:t>
      </w:r>
      <w:r>
        <w:rPr>
          <w:lang w:val="hi_IN" w:bidi="hi_IN"/>
        </w:rPr>
        <w:t>भाला दाऊद को बेधकर दीवार में धँस जाए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18:14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दाऊद अपने सभी कार्यों में क्यों सफल हुए?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दाऊद </w:t>
      </w:r>
      <w:r>
        <w:rPr>
          <w:lang w:val="hi_IN" w:bidi="hi_IN"/>
        </w:rPr>
        <w:t>समस्त चाल में बुद्धिमानी दिखाता था; और यहोवा उसके साथ-साथ था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18:17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शाऊल ने क्यों सोचा कि उसका हाथ दाऊद के ऊपर न पड़े?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शाऊल ने सोचा कि </w:t>
      </w:r>
      <w:r>
        <w:rPr>
          <w:lang w:val="hi_IN" w:bidi="hi_IN"/>
        </w:rPr>
        <w:t>पलिश्तियों ही का हाथ दाऊद पर पड़े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18:20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शाऊल ने क्या सोचा था कि यदि वह अपनी बेटी मीकल को दाऊद को दे दे तो वह दाऊद के लिए क्या होगी?</w:t>
      </w:r>
    </w:p>
    <w:p>
      <w:pPr/>
      <w:r>
        <w:rPr>
          <w:lang w:val="hi_IN" w:bidi="hi_IN"/>
        </w:rPr>
      </w:r>
      <w:r>
        <w:rPr>
          <w:lang w:val="hi_IN" w:bidi="hi_IN"/>
        </w:rPr>
        <w:t>शाऊल ने सोचा कि वह दाऊद के लिए एक फंदा होगी।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18:22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शाऊल ने अपने कर्मचारियों को दाऊद से राजा का दामाद बनने के बारे में बात करने का आज्ञा कहाँ दिया?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उन्होंने अपने </w:t>
      </w:r>
      <w:r>
        <w:rPr>
          <w:lang w:val="hi_IN" w:bidi="hi_IN"/>
        </w:rPr>
        <w:t>कर्मचारियों</w:t>
      </w:r>
      <w:r>
        <w:rPr>
          <w:lang w:val="hi_IN" w:bidi="hi_IN"/>
        </w:rPr>
        <w:t xml:space="preserve"> को दाऊद </w:t>
      </w:r>
      <w:r>
        <w:rPr>
          <w:lang w:val="hi_IN" w:bidi="hi_IN"/>
        </w:rPr>
        <w:t>से छिपकर ऐसी</w:t>
      </w:r>
      <w:r>
        <w:rPr>
          <w:lang w:val="hi_IN" w:bidi="hi_IN"/>
        </w:rPr>
        <w:t xml:space="preserve"> बात करने की आज्ञा दी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18:23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दाऊद को क्यों लगा कि वह राजा का दामाद बनने के योग्य नहीं था?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वह एक </w:t>
      </w:r>
      <w:r>
        <w:rPr>
          <w:lang w:val="hi_IN" w:bidi="hi_IN"/>
        </w:rPr>
        <w:t>निर्धन और तुच्छ मनुष्य</w:t>
      </w:r>
      <w:r>
        <w:rPr>
          <w:lang w:val="hi_IN" w:bidi="hi_IN"/>
        </w:rPr>
        <w:t xml:space="preserve"> था।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18:25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राजा ने दाऊद से कौन-सा एकमात्र दहेज मांगा था?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राजा केवल </w:t>
      </w:r>
      <w:r>
        <w:rPr>
          <w:lang w:val="hi_IN" w:bidi="hi_IN"/>
        </w:rPr>
        <w:t>पलिश्तियों</w:t>
      </w:r>
      <w:r>
        <w:rPr>
          <w:lang w:val="hi_IN" w:bidi="hi_IN"/>
        </w:rPr>
        <w:t xml:space="preserve"> की </w:t>
      </w:r>
      <w:r>
        <w:rPr>
          <w:lang w:val="hi_IN" w:bidi="hi_IN"/>
        </w:rPr>
        <w:t>सौ खलड़ियाँ चाहता था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18:27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दाऊद और उनके लोगों ने राजा की दहेज की विनती से अधिक क्या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दाऊद ने दो सौ पलिश्तियों को मारा और </w:t>
      </w:r>
      <w:r>
        <w:rPr>
          <w:lang w:val="hi_IN" w:bidi="hi_IN"/>
        </w:rPr>
        <w:t>दाऊद उनकी खलड़ियों को ले आया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18:30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दाऊद की सफलता कितनी बड़ी थी कि उनका नाम बहुत बड़ा हो गया।</w:t>
      </w:r>
    </w:p>
    <w:p>
      <w:pPr/>
      <w:r>
        <w:rPr>
          <w:lang w:val="hi_IN" w:bidi="hi_IN"/>
        </w:rPr>
      </w:r>
      <w:r>
        <w:rPr>
          <w:lang w:val="hi_IN" w:bidi="hi_IN"/>
        </w:rPr>
        <w:t>दाऊद शाऊल के सभी सेवकों से अधिक सफल हुए।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19:2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योनातान ने दाऊद से सावधान रहने और छिपने के लिए क्यों कहा?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शाऊल दाऊद को मारने का प्रयास कर </w:t>
      </w:r>
      <w:r>
        <w:rPr>
          <w:lang w:val="hi_IN" w:bidi="hi_IN"/>
        </w:rPr>
        <w:t>मरवा डालना चाहता था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19:4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योनातान ने शाऊल से क्या कहा कि दाऊद के काम से उन्हें क्या हुआ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योनातान ने शाऊल को बताया कि दाऊद के </w:t>
      </w:r>
      <w:r>
        <w:rPr>
          <w:lang w:val="hi_IN" w:bidi="hi_IN"/>
        </w:rPr>
        <w:t>सब काम उसके बहुत हित के हैं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19:6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योनातान को सुनने के बाद शाऊल ने क्या शपथ खाई?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शाऊल ने शपथ ली कि </w:t>
      </w:r>
      <w:r>
        <w:rPr>
          <w:lang w:val="hi_IN" w:bidi="hi_IN"/>
        </w:rPr>
        <w:t>दाऊद मार डाला न जाएगा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19:8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दाऊद फिर से बाहर गए और पलिश्तियों से लड़े, तो क्या हुआ?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दाऊद ने पलिश्तियों को एक </w:t>
      </w:r>
      <w:r>
        <w:rPr>
          <w:lang w:val="hi_IN" w:bidi="hi_IN"/>
        </w:rPr>
        <w:t>बड़ी मार से मारा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19:11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शाऊल ने दाऊद के घर पर नजर रखने के लिए दूत क्यों भेजे थे?</w:t>
      </w:r>
    </w:p>
    <w:p>
      <w:pPr/>
      <w:r>
        <w:rPr>
          <w:lang w:val="hi_IN" w:bidi="hi_IN"/>
        </w:rPr>
      </w:r>
      <w:r>
        <w:rPr>
          <w:lang w:val="hi_IN" w:bidi="hi_IN"/>
        </w:rPr>
        <w:t>शाऊल सुबह उन्हें मारना चाहता था।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19:12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मीकाल ने दाऊद को भागने और बचने में कैसे सहायता की?</w:t>
      </w:r>
    </w:p>
    <w:p>
      <w:pPr/>
      <w:r>
        <w:rPr>
          <w:lang w:val="hi_IN" w:bidi="hi_IN"/>
        </w:rPr>
      </w:r>
      <w:r>
        <w:rPr>
          <w:lang w:val="hi_IN" w:bidi="hi_IN"/>
        </w:rPr>
        <w:t>मीकाल ने दाऊद को खिड़की से नीचे उतारा।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19:15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शाऊल ने दाऊद को चारपाई समेत लाने का आदेश दिया, तो वह क्या करने की योजना बना रहा था?</w:t>
      </w:r>
    </w:p>
    <w:p>
      <w:pPr/>
      <w:r>
        <w:rPr>
          <w:lang w:val="hi_IN" w:bidi="hi_IN"/>
        </w:rPr>
      </w:r>
      <w:r>
        <w:rPr>
          <w:lang w:val="hi_IN" w:bidi="hi_IN"/>
        </w:rPr>
        <w:t>शाऊल ने उन्हें मारने की योजना बनाई।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19:16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मीकल ने घर के बिस्तर पर रखी गृहदेवता के सिरहाने पर क्या रखा था जिससे वह दाऊद जैसी दिखाई दे?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उन्होंने </w:t>
      </w:r>
      <w:r>
        <w:rPr>
          <w:lang w:val="hi_IN" w:bidi="hi_IN"/>
        </w:rPr>
        <w:t>गृहदेवता</w:t>
      </w:r>
      <w:r>
        <w:rPr>
          <w:lang w:val="hi_IN" w:bidi="hi_IN"/>
        </w:rPr>
        <w:t xml:space="preserve"> के सिर पर बकरियों के बालों का तकिया रखा।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19:18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दाऊद भागकर बच निकले, तो वह रामाह में किससे मिलने गए?</w:t>
      </w:r>
    </w:p>
    <w:p>
      <w:pPr/>
      <w:r>
        <w:rPr>
          <w:lang w:val="hi_IN" w:bidi="hi_IN"/>
        </w:rPr>
      </w:r>
      <w:r>
        <w:rPr>
          <w:lang w:val="hi_IN" w:bidi="hi_IN"/>
        </w:rPr>
        <w:t>दाऊद शमूएल के पास गए।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19:20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शाऊल के दूतों के साथ क्या हुआ जिसने उन्हें नबूवत करने के लिए प्रेरित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>उन पर परमेश्वर की आत्मा उतरी।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19:21–22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तीसरी बार दूत भेजने के बाद शाऊल ने क्या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>शाऊल भी रामाह गया।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19:24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शाऊल कितने समय तक शमूएल के सामने नंगा पड़ा रहा?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वह पूरे दिन और पूरी रात </w:t>
      </w:r>
      <w:r>
        <w:rPr>
          <w:lang w:val="hi_IN" w:bidi="hi_IN"/>
        </w:rPr>
        <w:t>नंगा पड़ा रहा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20:2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योनातान ने क्या कहा कि उसके पिता ने उसके बताए बिना क्या नहीं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>उसने कहा कि उसके पिता ने कोई भी बड़ा या छोटा काम उसको बताए बिना नहीं किया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20:3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दाऊद ने क्या कहा कि वह मृत्यु के कितने निकट था?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उन्होंने कहा कि उनके और मृत्यु के बीच केवल </w:t>
      </w:r>
      <w:r>
        <w:rPr>
          <w:lang w:val="hi_IN" w:bidi="hi_IN"/>
        </w:rPr>
        <w:t>डग ही भर का अन्तर</w:t>
      </w:r>
      <w:r>
        <w:rPr>
          <w:lang w:val="hi_IN" w:bidi="hi_IN"/>
        </w:rPr>
        <w:t xml:space="preserve"> था।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20:5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दाऊद ने तीसरे दिन की शाम तक क्या करने के लिए कहा था?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दाऊद ने तीसरे दिन शाम तक </w:t>
      </w:r>
      <w:r>
        <w:rPr>
          <w:lang w:val="hi_IN" w:bidi="hi_IN"/>
        </w:rPr>
        <w:t>मैदान</w:t>
      </w:r>
      <w:r>
        <w:rPr>
          <w:lang w:val="hi_IN" w:bidi="hi_IN"/>
        </w:rPr>
        <w:t xml:space="preserve"> में छिपने के लिए कहा।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20:6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यदि शाऊल ने दाऊद को याद किया, तो दाऊद ने योनातान से शाऊल को कौन सा कारण बताने के लिए कहा?</w:t>
      </w:r>
    </w:p>
    <w:p>
      <w:pPr/>
      <w:r>
        <w:rPr>
          <w:lang w:val="hi_IN" w:bidi="hi_IN"/>
        </w:rPr>
      </w:r>
      <w:r>
        <w:rPr>
          <w:lang w:val="hi_IN" w:bidi="hi_IN"/>
        </w:rPr>
        <w:t>उन्होंने कहा कि शाऊल को बताएं कि वे बैतलहम अपने नगर गए हैं, क्योंकि वहां उनके पूरे परिवार के लिए वार्षिक यज्ञ होता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20:8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दाऊद ने योनातान से अपने दास के रूप में उनके साथ कृपा से व्यवहार करने के लिए क्यों कहा?</w:t>
      </w:r>
    </w:p>
    <w:p>
      <w:pPr/>
      <w:r>
        <w:rPr>
          <w:lang w:val="hi_IN" w:bidi="hi_IN"/>
        </w:rPr>
      </w:r>
      <w:r>
        <w:rPr>
          <w:lang w:val="hi_IN" w:bidi="hi_IN"/>
        </w:rPr>
        <w:t>योनातान ने अपने सेवक दाऊद को यहोवा की वाचा में अपने साथ शामिल किया था।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20:11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योनातान ने उनसे उनकी बातचीत जारी रखने के लिए कहाँ जाना चाहिए?</w:t>
      </w:r>
    </w:p>
    <w:p>
      <w:pPr/>
      <w:r>
        <w:rPr>
          <w:lang w:val="hi_IN" w:bidi="hi_IN"/>
        </w:rPr>
      </w:r>
      <w:r>
        <w:rPr>
          <w:lang w:val="hi_IN" w:bidi="hi_IN"/>
        </w:rPr>
        <w:t>उसने दाऊद से कहा कि वे उनके साथ मैदान में चलें।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20:13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योनातान अपने पिता की प्रतिक्रिया दाऊद को क्यों बताना चाहते थे और उन्हें भेजना चाहते थे?</w:t>
      </w:r>
    </w:p>
    <w:p>
      <w:pPr/>
      <w:r>
        <w:rPr>
          <w:lang w:val="hi_IN" w:bidi="hi_IN"/>
        </w:rPr>
      </w:r>
      <w:r>
        <w:rPr>
          <w:lang w:val="hi_IN" w:bidi="hi_IN"/>
        </w:rPr>
        <w:t>योनातान ने वादा किया कि वह इसे दाऊद को बताएंगे ताकि दाऊद शांति से जा सकें।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20:17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योनातान ने दाऊद से फिर से शपथ क्यों ली?</w:t>
      </w:r>
    </w:p>
    <w:p>
      <w:pPr/>
      <w:r>
        <w:rPr>
          <w:lang w:val="hi_IN" w:bidi="hi_IN"/>
        </w:rPr>
      </w:r>
      <w:r>
        <w:rPr>
          <w:lang w:val="hi_IN" w:bidi="hi_IN"/>
        </w:rPr>
        <w:t>उन्होंने फिर से दाऊद से शपथ की क्योंकि उनके प्रति उनका प्रेम था।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20:21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योनातान कहते हैं कि वह तीरों को ढूँढ़ने के लिए किसे भेजेंगे?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उन्होंने कहा कि वे तीर </w:t>
      </w:r>
      <w:r>
        <w:rPr>
          <w:lang w:val="hi_IN" w:bidi="hi_IN"/>
        </w:rPr>
        <w:t>ढूँढ़</w:t>
      </w:r>
      <w:r>
        <w:rPr>
          <w:lang w:val="hi_IN" w:bidi="hi_IN"/>
        </w:rPr>
        <w:t>ने के लिए एक लड़के को भेजेंगे।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20:24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नया चाँद आया, तो राजा बैठकर क्या करने लगे?</w:t>
      </w:r>
    </w:p>
    <w:p>
      <w:pPr/>
      <w:r>
        <w:rPr>
          <w:lang w:val="hi_IN" w:bidi="hi_IN"/>
        </w:rPr>
      </w:r>
      <w:r>
        <w:rPr>
          <w:lang w:val="hi_IN" w:bidi="hi_IN"/>
        </w:rPr>
        <w:t>राजा भोजन करने के लिए बैठ गया।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20:26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शाऊल ने क्या सोचा कि दाऊद के साथ ऐसा क्या हुआ होगा जिससे वह भोज में अनुपस्थित थे?</w:t>
      </w:r>
    </w:p>
    <w:p>
      <w:pPr/>
      <w:r>
        <w:rPr>
          <w:lang w:val="hi_IN" w:bidi="hi_IN"/>
        </w:rPr>
      </w:r>
      <w:r>
        <w:rPr>
          <w:lang w:val="hi_IN" w:bidi="hi_IN"/>
        </w:rPr>
        <w:t>शाऊल ने सोचा कि दाऊद शुद्ध नहीं थे।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20:29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योनातान ने क्यों कहा कि दाऊद को अपने परिवार के बलिदान में सम्मिलित होना आवश्यक था?</w:t>
      </w:r>
    </w:p>
    <w:p>
      <w:pPr/>
      <w:r>
        <w:rPr>
          <w:lang w:val="hi_IN" w:bidi="hi_IN"/>
        </w:rPr>
      </w:r>
      <w:r>
        <w:rPr>
          <w:lang w:val="hi_IN" w:bidi="hi_IN"/>
        </w:rPr>
        <w:t>उन्होंने कहा कि दाऊद के भाई ने उन्हें वहां रहने का आदेश दिया था।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20:30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शाऊल अपने भड़के हुए क्रोध में योनातान की मां का अपमानजनक वर्णन कैसे करते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उन्होंने उसे एक </w:t>
      </w:r>
      <w:r>
        <w:rPr>
          <w:lang w:val="hi_IN" w:bidi="hi_IN"/>
        </w:rPr>
        <w:t xml:space="preserve">कुटिला राजद्रोही के पुत्र </w:t>
      </w:r>
      <w:r>
        <w:rPr>
          <w:lang w:val="hi_IN" w:bidi="hi_IN"/>
        </w:rPr>
        <w:t>कहा।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20:34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योनातान दाऊद के लिए दुखी क्यों थे?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वह दाऊद के कारण दुखी थे क्योंकि उनके पिता ने उनका </w:t>
      </w:r>
      <w:r>
        <w:rPr>
          <w:lang w:val="hi_IN" w:bidi="hi_IN"/>
        </w:rPr>
        <w:t>अनादर</w:t>
      </w:r>
      <w:r>
        <w:rPr>
          <w:lang w:val="hi_IN" w:bidi="hi_IN"/>
        </w:rPr>
        <w:t xml:space="preserve"> किया था।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20:36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लड़का दौड़ा, तब योनातान ने तीर कहाँ चलाया?</w:t>
      </w:r>
    </w:p>
    <w:p>
      <w:pPr/>
      <w:r>
        <w:rPr>
          <w:lang w:val="hi_IN" w:bidi="hi_IN"/>
        </w:rPr>
      </w:r>
      <w:r>
        <w:rPr>
          <w:lang w:val="hi_IN" w:bidi="hi_IN"/>
        </w:rPr>
        <w:t>योनातान ने लड़के के आगे एक तीर चलाया।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20:42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दाऊद खड़े होकर चले गए, तब योनातान ने क्या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>योनातान नगर लौट आए।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21:2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दाऊद ने कहा कि राजा ने उनसे किस विषय में किसी को न बताने के लिए कहा?</w:t>
      </w:r>
    </w:p>
    <w:p>
      <w:pPr/>
      <w:r>
        <w:rPr>
          <w:lang w:val="hi_IN" w:bidi="hi_IN"/>
        </w:rPr>
      </w:r>
      <w:r>
        <w:rPr>
          <w:lang w:val="hi_IN" w:bidi="hi_IN"/>
        </w:rPr>
        <w:t>उन्होंने कहा कि राजा ने उन्हें बताया कि जिस कार्य के लिए उन्हें भेजा जा रहा था, उसके बारे में किसी को कुछ भी न बताएं, और जो आदेश उन्हें दिया गया था।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21:4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याजक ने दाऊद को हाथ में रोटी के बारे में क्या कहा?</w:t>
      </w:r>
    </w:p>
    <w:p>
      <w:pPr/>
      <w:r>
        <w:rPr>
          <w:lang w:val="hi_IN" w:bidi="hi_IN"/>
        </w:rPr>
      </w:r>
      <w:r>
        <w:rPr>
          <w:lang w:val="hi_IN" w:bidi="hi_IN"/>
        </w:rPr>
        <w:t>याजक ने कहा कि उनके पास साधारण रोटी नहीं थी, बल्कि पवित्र रोटी थी।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21:6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भेंट की रोटी को कहाँ से उठाई गई थी?</w:t>
      </w:r>
    </w:p>
    <w:p>
      <w:pPr/>
      <w:r>
        <w:rPr>
          <w:lang w:val="hi_IN" w:bidi="hi_IN"/>
        </w:rPr>
      </w:r>
      <w:r>
        <w:rPr>
          <w:lang w:val="hi_IN" w:bidi="hi_IN"/>
        </w:rPr>
        <w:t>यहोवा के सामने से भेंट की रोटी उठाई गई थी।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21:7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एदोमी ने शाऊल के लिए क्या कार्य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>दोएग एदोमी शाऊल के चरवाहों का मुखिया था।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21:8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दाऊद ने क्यों कहा कि उनके पास कोई हथियार नहीं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उन्होंने कहा कि वे कोई हथियार नहीं लाए थे क्योंकि राजा का काम महत्वपूर्ण था।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21:10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दाऊद किससे बचकर भाग रहे थे जब वे आकीश के पास गए?</w:t>
      </w:r>
    </w:p>
    <w:p>
      <w:pPr/>
      <w:r>
        <w:rPr>
          <w:lang w:val="hi_IN" w:bidi="hi_IN"/>
        </w:rPr>
      </w:r>
      <w:r>
        <w:rPr>
          <w:lang w:val="hi_IN" w:bidi="hi_IN"/>
        </w:rPr>
        <w:t>वह उस दिन शाऊल से बचकर भाग रहे थे।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21:13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दाऊद ने आकीश के सामने अपना व्यवहार बदला, तो उन्होंने क्या दिखावा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>उन्होंने उनके हाथों में पागल होने का नाटक किया।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21:14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आकीश ने देखा कि दाऊद पागल हैं, तो उन्होंने अपने कर्मचरियों से क्या कहा?</w:t>
      </w:r>
    </w:p>
    <w:p>
      <w:pPr/>
      <w:r>
        <w:rPr>
          <w:lang w:val="hi_IN" w:bidi="hi_IN"/>
        </w:rPr>
      </w:r>
      <w:r>
        <w:rPr>
          <w:lang w:val="hi_IN" w:bidi="hi_IN"/>
        </w:rPr>
        <w:t>उन्होंने उनसे कहा कि वे इस पागल मनुष्य को उनके पास क्यों लाए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22:2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दाऊद के पिता के घराने के अलावा अदुल्लाम की गुफा में कौन उनके पास इकट्ठा हुए?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जो भी संकट में थे, जो भी </w:t>
      </w:r>
      <w:r>
        <w:rPr>
          <w:lang w:val="hi_IN" w:bidi="hi_IN"/>
        </w:rPr>
        <w:t xml:space="preserve">ऋणी </w:t>
      </w:r>
      <w:r>
        <w:rPr>
          <w:lang w:val="hi_IN" w:bidi="hi_IN"/>
        </w:rPr>
        <w:t xml:space="preserve">थे, और जो भी </w:t>
      </w:r>
      <w:r>
        <w:rPr>
          <w:lang w:val="hi_IN" w:bidi="hi_IN"/>
        </w:rPr>
        <w:t>उदास थे</w:t>
      </w:r>
      <w:r>
        <w:rPr>
          <w:lang w:val="hi_IN" w:bidi="hi_IN"/>
        </w:rPr>
        <w:t>, वे सभी उनके पास इकट्ठा हो गए।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22:4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दाऊद के माता-पिता मोआब के राजा के पास कितने समय तक रहे?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वे पूरे समय राजा के साथ रहे जब दाऊद अपने </w:t>
      </w:r>
      <w:r>
        <w:rPr>
          <w:lang w:val="hi_IN" w:bidi="hi_IN"/>
        </w:rPr>
        <w:t>गढ़</w:t>
      </w:r>
      <w:r>
        <w:rPr>
          <w:lang w:val="hi_IN" w:bidi="hi_IN"/>
        </w:rPr>
        <w:t xml:space="preserve"> में थे।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22:6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दाऊद के साथ किसे पाया गया था?</w:t>
      </w:r>
    </w:p>
    <w:p>
      <w:pPr/>
      <w:r>
        <w:rPr>
          <w:lang w:val="hi_IN" w:bidi="hi_IN"/>
        </w:rPr>
      </w:r>
      <w:r>
        <w:rPr>
          <w:lang w:val="hi_IN" w:bidi="hi_IN"/>
        </w:rPr>
        <w:t>जो लोग दाऊद के साथ थे, उन्हें भी ढूंढ़ लिया गया।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22:8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शाऊल अपने कर्मचारी पर क्या आरोप लगाते हैं कि उन्होंने उसे क्यों नहीं बताया?</w:t>
      </w:r>
    </w:p>
    <w:p>
      <w:pPr/>
      <w:r>
        <w:rPr>
          <w:lang w:val="hi_IN" w:bidi="hi_IN"/>
        </w:rPr>
      </w:r>
      <w:r>
        <w:rPr>
          <w:lang w:val="hi_IN" w:bidi="hi_IN"/>
        </w:rPr>
        <w:t>शाऊल ने कहा कि उनके किसी कर्मचारी ने उन्हें यह नहीं बताया कि उनके बेटे ने उनके सेवक दाऊद को उनके खिलाफ उकसाया था।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22:10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दोएग एदोमी शाऊल को कौन सी दो बातें बताता है जो अहीमेलेक ने दाऊद को दीं?</w:t>
      </w:r>
    </w:p>
    <w:p>
      <w:pPr/>
      <w:r>
        <w:rPr>
          <w:lang w:val="hi_IN" w:bidi="hi_IN"/>
        </w:rPr>
      </w:r>
      <w:r>
        <w:rPr>
          <w:lang w:val="hi_IN" w:bidi="hi_IN"/>
        </w:rPr>
        <w:t>अहीमेलेक ने दाऊद को भोजन और पलिश्ती गोलियत की तलवार दी।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22:13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शाऊल ने पूछा कि अहीमेलेक ने यिशै के पुत्र को रोटी और तलवार देने के अलावा और क्या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>शाऊल ने कहा कि अहीमेलेक ने परमेश्वर से प्रार्थना की कि वे उनकी सहायता करें।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22:17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राजा शाऊल के सेवक किस कार्य के लिए अपना हाथ बढ़ाने के लिए तैयार नहीं थे?</w:t>
      </w:r>
    </w:p>
    <w:p>
      <w:pPr/>
      <w:r>
        <w:rPr>
          <w:lang w:val="hi_IN" w:bidi="hi_IN"/>
        </w:rPr>
      </w:r>
      <w:r>
        <w:rPr>
          <w:lang w:val="hi_IN" w:bidi="hi_IN"/>
        </w:rPr>
        <w:t>वे यहोवा के याजकों को नहीं मारेंगे।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22:19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दोएग ने नोब, जो कि याजकों का नगर था, में तलवार की धार से किन्हें मारा?</w:t>
      </w:r>
    </w:p>
    <w:p>
      <w:pPr/>
      <w:r>
        <w:rPr>
          <w:lang w:val="hi_IN" w:bidi="hi_IN"/>
        </w:rPr>
      </w:r>
      <w:r>
        <w:rPr>
          <w:lang w:val="hi_IN" w:bidi="hi_IN"/>
        </w:rPr>
        <w:t>उन्होंने पुरुषों, स्त्रियों, बच्चों, शिशुओं, बैलों, गधों और भेड़ों को मार डाला।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22:20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एब्यातार जब हत्या से बचकर भागे तो वह कहाँ गए?</w:t>
      </w:r>
    </w:p>
    <w:p>
      <w:pPr/>
      <w:r>
        <w:rPr>
          <w:lang w:val="hi_IN" w:bidi="hi_IN"/>
        </w:rPr>
      </w:r>
      <w:r>
        <w:rPr>
          <w:lang w:val="hi_IN" w:bidi="hi_IN"/>
        </w:rPr>
        <w:t>एब्यातार दाऊद के पास भाग गए।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22:22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दाऊद ने एब्यातार से पूछा कि वह किसके लिए उत्तरदायी थे?</w:t>
      </w:r>
    </w:p>
    <w:p>
      <w:pPr/>
      <w:r>
        <w:rPr>
          <w:lang w:val="hi_IN" w:bidi="hi_IN"/>
        </w:rPr>
      </w:r>
      <w:r>
        <w:rPr>
          <w:lang w:val="hi_IN" w:bidi="hi_IN"/>
        </w:rPr>
        <w:t>दाऊद ने कहा कि वह अपने पिता के परिवार में प्रत्येक मृत्यु के लिए उत्तरदायी थे।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23:1–2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पलिश्तियों ने कीला के विरुद्ध युद्ध किया और खलिहानों को लूट लिया, तब दाऊद ने किससे सहायता मांगी?</w:t>
      </w:r>
    </w:p>
    <w:p>
      <w:pPr/>
      <w:r>
        <w:rPr>
          <w:lang w:val="hi_IN" w:bidi="hi_IN"/>
        </w:rPr>
      </w:r>
      <w:r>
        <w:rPr>
          <w:lang w:val="hi_IN" w:bidi="hi_IN"/>
        </w:rPr>
        <w:t>दाऊद ने यहोवा से सहायता के लिए प्रार्थना की।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23:3–4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दाऊद ने पलिश्तियों के बारे में यहोवा से पुनः प्रार्थना क्यों की?</w:t>
      </w:r>
    </w:p>
    <w:p>
      <w:pPr/>
      <w:r>
        <w:rPr>
          <w:lang w:val="hi_IN" w:bidi="hi_IN"/>
        </w:rPr>
      </w:r>
      <w:r>
        <w:rPr>
          <w:lang w:val="hi_IN" w:bidi="hi_IN"/>
        </w:rPr>
        <w:t>दाऊद के `जनों ने उनसे कहा कि वे यहूदा में भयभीत हैं और पलिश्तियों पर हमला करने से भी डर रहे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23:5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दाऊद और उनके लोग यहोवा के कहने पर पलिश्तियों से लड़े, तो परिणाम क्या हुआ?</w:t>
      </w:r>
    </w:p>
    <w:p>
      <w:pPr/>
      <w:r>
        <w:rPr>
          <w:lang w:val="hi_IN" w:bidi="hi_IN"/>
        </w:rPr>
      </w:r>
      <w:r>
        <w:rPr>
          <w:lang w:val="hi_IN" w:bidi="hi_IN"/>
        </w:rPr>
        <w:t>यहोवा ने उन्हें पलिश्तियों पर विजय दिलाई, इसलिए दाऊद ने कीला के निवासियों को बचाया।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23:7–8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शाऊल ने क्यों सोचा कि वह दाऊद और उसके लोगों पर हमला कर सकता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दाऊद और उनके लोग एक ऐसे नगर में बंद थे, जिसमें फाटक और बेंड़े थीं।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23:9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दाऊद ने यह जान लिया कि शाऊल उनकी हानि कि युक्ति कर रहा है, तो दाऊद ने याजक एब्यातार से क्या कहा?</w:t>
      </w:r>
    </w:p>
    <w:p>
      <w:pPr/>
      <w:r>
        <w:rPr>
          <w:lang w:val="hi_IN" w:bidi="hi_IN"/>
        </w:rPr>
      </w:r>
      <w:r>
        <w:rPr>
          <w:lang w:val="hi_IN" w:bidi="hi_IN"/>
        </w:rPr>
        <w:t>दाऊद ने एब्यातार याजक से कहा, “</w:t>
      </w:r>
      <w:r>
        <w:rPr>
          <w:lang w:val="hi_IN" w:bidi="hi_IN"/>
        </w:rPr>
        <w:t>एपोद को निकट ले आ</w:t>
      </w:r>
      <w:r>
        <w:rPr>
          <w:lang w:val="hi_IN" w:bidi="hi_IN"/>
        </w:rPr>
        <w:t>।”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23:10–11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दाऊद ने यहोवा से शाऊल और कीला के लोगों के विषय में क्या पूछा</w:t>
      </w:r>
    </w:p>
    <w:p>
      <w:pPr/>
      <w:r>
        <w:rPr>
          <w:lang w:val="hi_IN" w:bidi="hi_IN"/>
        </w:rPr>
      </w:r>
      <w:r>
        <w:rPr>
          <w:lang w:val="hi_IN" w:bidi="hi_IN"/>
        </w:rPr>
        <w:t>दाऊद यह जानना चाहते थे कि क्या शाऊल कीला आएगा और क्या कीला के लोग उसे शाऊल के हाथ में सौंप देंगे।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23:12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ने कीला के लोगों के बारे में दाऊद को क्या उत्तर दिया?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ने दाऊद से कहा कि कीला के लोग दाऊद को शाऊल के </w:t>
      </w:r>
      <w:r>
        <w:rPr>
          <w:lang w:val="hi_IN" w:bidi="hi_IN"/>
        </w:rPr>
        <w:t>वश में कर देंगे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23:13–14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शाऊल ने कीला में दाऊद का पीछा करने का विचार छोड़ क्यों दिया और उन्हें कहीं और ढूँढ़ने लगा?</w:t>
      </w:r>
    </w:p>
    <w:p>
      <w:pPr/>
      <w:r>
        <w:rPr>
          <w:lang w:val="hi_IN" w:bidi="hi_IN"/>
        </w:rPr>
      </w:r>
      <w:r>
        <w:rPr>
          <w:lang w:val="hi_IN" w:bidi="hi_IN"/>
        </w:rPr>
        <w:t>शाऊल को बताया गया कि दाऊद कीला से निकल गए थे।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23:15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जंगल में दाऊद की सहायता शाऊल के पुत्र योनातान ने कैसे की?</w:t>
      </w:r>
    </w:p>
    <w:p>
      <w:pPr/>
      <w:r>
        <w:rPr>
          <w:lang w:val="hi_IN" w:bidi="hi_IN"/>
        </w:rPr>
      </w:r>
      <w:r>
        <w:rPr>
          <w:lang w:val="hi_IN" w:bidi="hi_IN"/>
        </w:rPr>
        <w:t>वह दाऊद के पास गया और परमेश्वर की चर्चा करके उनको ढाढ़स दिलाया।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23:18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योनातान के घर जाने से पहले, उसने और दाऊद ने होरेश में क्या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>दोनों ने यहोवा की शपथ खाकर आपस में वाचा बाँधी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23:25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होरेश में दाऊद सुरक्षित क्यों नहीं थे और उन्होंने क्या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>उन्हें लोगों द्वारा धोखा देकर शाऊल के हाथ में सौंप दिया जाने वाला था, इसलिए वे और उनके लोग एक अन्य जंगल में चले गए।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23:26–27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शाऊल और उनके लोग दाऊद और उनके जनों को घेर रहे थे, तब क्या हुआ?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एक दूत शाऊल के पास आया और उन्हें बताया कि </w:t>
      </w:r>
      <w:r>
        <w:rPr>
          <w:lang w:val="hi_IN" w:bidi="hi_IN"/>
        </w:rPr>
        <w:t>पलिश्तियों ने देश पर चढ़ाई की है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23:28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इस समाचार पर शाऊल की प्रतिक्रिया क्या रही?</w:t>
      </w:r>
    </w:p>
    <w:p>
      <w:pPr/>
      <w:r>
        <w:rPr>
          <w:lang w:val="hi_IN" w:bidi="hi_IN"/>
        </w:rPr>
      </w:r>
      <w:r>
        <w:rPr>
          <w:lang w:val="hi_IN" w:bidi="hi_IN"/>
        </w:rPr>
        <w:t>शाऊल पलिश्तियों से युद्ध करने के लिए वापस चला गया।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24:1–2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शाऊल ने सुना कि दाऊद एनगदी के जंगल में हैं, तो उसने क्या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>वह तीन हजार चुने हुए लोगों को लेकर दाऊद और उनके लोगों को खोजने गया।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24:4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गुफा में दाऊद ने शाऊल को मारने के बजाय क्या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दाऊद ने शाऊल के </w:t>
      </w:r>
      <w:r>
        <w:rPr>
          <w:lang w:val="hi_IN" w:bidi="hi_IN"/>
        </w:rPr>
        <w:t>बागे की छोर को छिपकर काट लिया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24:5–7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दाऊद ने अपने लोगों को शाऊल पर आक्रमण करने की अनुमति क्यों नहीं दी, बल्कि उसे सुरक्षित रूप से गुफा से निकल जाने दिया?</w:t>
      </w:r>
    </w:p>
    <w:p>
      <w:pPr/>
      <w:r>
        <w:rPr>
          <w:lang w:val="hi_IN" w:bidi="hi_IN"/>
        </w:rPr>
      </w:r>
      <w:r>
        <w:rPr>
          <w:lang w:val="hi_IN" w:bidi="hi_IN"/>
        </w:rPr>
        <w:t>दाऊद का मन उसे दोषी ठहराता और उसे लगा कि यहोवा नहीं चाहता कि वह यहोवा के अभिषिक्त को हानि पहुँचाए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24:8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दाऊद गुफा से शाऊल के बाद बाहर आए, तो उन्होंने शाऊल को कैसे आदर दिखाया?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दाऊद ने शाऊल को अपना प्रभु और राजा कहा, और फिर </w:t>
      </w:r>
      <w:r>
        <w:rPr>
          <w:lang w:val="hi_IN" w:bidi="hi_IN"/>
        </w:rPr>
        <w:t>भूमि की ओर सिर झुकाकर दण्डवत् की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24:10–11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दाऊद ने शाऊल को कैसे दिखाया कि वह उन्हें नुकसान नहीं पहुंचाना चाहते थे?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दाऊद ने उन्हें </w:t>
      </w:r>
      <w:r>
        <w:rPr>
          <w:lang w:val="hi_IN" w:bidi="hi_IN"/>
        </w:rPr>
        <w:t>बागे की छोर</w:t>
      </w:r>
      <w:r>
        <w:rPr>
          <w:lang w:val="hi_IN" w:bidi="hi_IN"/>
        </w:rPr>
        <w:t xml:space="preserve"> दिखाई, जिसे उन्होंने बहुत करीब से काटा था।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24:16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शाऊल की दाऊद के प्रति क्या प्रतिक्रिया थी?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उन्होंने दाऊद को अपना पुत्र कहा, तब शाऊल </w:t>
      </w:r>
      <w:r>
        <w:rPr>
          <w:lang w:val="hi_IN" w:bidi="hi_IN"/>
        </w:rPr>
        <w:t>चिल्लाकर रोने लगा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24:17–18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शाऊल ने क्यों कहा कि दाऊद उनसे अधिक धार्मिक थे?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दाऊद ने शाऊल के साथ भलाई की, भले ही शाऊल ने दाऊद के साथ </w:t>
      </w:r>
      <w:r>
        <w:rPr>
          <w:lang w:val="hi_IN" w:bidi="hi_IN"/>
        </w:rPr>
        <w:t>बुराई</w:t>
      </w:r>
      <w:r>
        <w:rPr>
          <w:lang w:val="hi_IN" w:bidi="hi_IN"/>
        </w:rPr>
        <w:t xml:space="preserve"> की थी।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24:20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इस समय शाऊल को दाऊद के बारे में क्या ज्ञात हुआ?</w:t>
      </w:r>
    </w:p>
    <w:p>
      <w:pPr/>
      <w:r>
        <w:rPr>
          <w:lang w:val="hi_IN" w:bidi="hi_IN"/>
        </w:rPr>
      </w:r>
      <w:r>
        <w:rPr>
          <w:lang w:val="hi_IN" w:bidi="hi_IN"/>
        </w:rPr>
        <w:t>शाऊल जान गया कि दाऊद राजा बनेंगे और इस्राएल का राज्य दाऊद के साथ स्थापित होगा।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24:21–22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शाऊल घर जाने से पहले, शाऊल के अनुरोध पर दाऊद ने उसके साथ कौनसी शपथ खाई?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दाऊद ने शपथ खाई कि वह शाऊल के वंशजों का नाश नहीं करेंगे, और वह शाऊल के नाम को उनके पिता के </w:t>
      </w:r>
      <w:r>
        <w:rPr>
          <w:lang w:val="hi_IN" w:bidi="hi_IN"/>
        </w:rPr>
        <w:t>घराने</w:t>
      </w:r>
      <w:r>
        <w:rPr>
          <w:lang w:val="hi_IN" w:bidi="hi_IN"/>
        </w:rPr>
        <w:t xml:space="preserve"> से नहीं मिटाएँगे।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25:3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नाबाल किस प्रकार का पुरुष था?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वह कठोर और </w:t>
      </w:r>
      <w:r>
        <w:rPr>
          <w:lang w:val="hi_IN" w:bidi="hi_IN"/>
        </w:rPr>
        <w:t>बुरे-बुरे काम करनेवाला</w:t>
      </w:r>
      <w:r>
        <w:rPr>
          <w:lang w:val="hi_IN" w:bidi="hi_IN"/>
        </w:rPr>
        <w:t xml:space="preserve"> पुरुष था।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25:3 (#2)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हबाल की पत्नी अबीगैल कैसी थी?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वह बुद्धिमान और </w:t>
      </w:r>
      <w:r>
        <w:rPr>
          <w:lang w:val="hi_IN" w:bidi="hi_IN"/>
        </w:rPr>
        <w:t>रूपवती</w:t>
      </w:r>
      <w:r>
        <w:rPr>
          <w:lang w:val="hi_IN" w:bidi="hi_IN"/>
        </w:rPr>
        <w:t xml:space="preserve"> थी।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25:4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नाबाल अपनी भेड़ें कतर रहा था, तब दाऊद ने किसे भेजा उसका अभिवादन करे?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दाऊद ने नाबाल का अभिवादन करने के लिए दस </w:t>
      </w:r>
      <w:r>
        <w:rPr>
          <w:lang w:val="hi_IN" w:bidi="hi_IN"/>
        </w:rPr>
        <w:t>जवानों</w:t>
      </w:r>
      <w:r>
        <w:rPr>
          <w:lang w:val="hi_IN" w:bidi="hi_IN"/>
        </w:rPr>
        <w:t xml:space="preserve"> को भेजा।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25:7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दाऊद को क्यों लगा कि नाबाल उनकी और उनके दस जवानों की सहायता करेगा?</w:t>
      </w:r>
    </w:p>
    <w:p>
      <w:pPr/>
      <w:r>
        <w:rPr>
          <w:lang w:val="hi_IN" w:bidi="hi_IN"/>
        </w:rPr>
      </w:r>
      <w:r>
        <w:rPr>
          <w:lang w:val="hi_IN" w:bidi="hi_IN"/>
        </w:rPr>
        <w:t>दाऊद के दल के साथ रहते समय, दाऊद के समूह ने नाबाल के चरवाहों की रक्षा की थी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25:8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दाऊद के जवानों ने नाबाल से क्या देने के लिए अनुरोध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उन्होंने नाबाल से कहा कि वे उन्हें और दाऊद </w:t>
      </w:r>
      <w:r>
        <w:rPr>
          <w:lang w:val="hi_IN" w:bidi="hi_IN"/>
        </w:rPr>
        <w:t xml:space="preserve">को </w:t>
      </w:r>
      <w:r>
        <w:rPr>
          <w:lang w:val="hi_IN" w:bidi="hi_IN"/>
        </w:rPr>
        <w:t>जो कुछ उसके हाथ लगे</w:t>
      </w:r>
      <w:r>
        <w:rPr>
          <w:lang w:val="hi_IN" w:bidi="hi_IN"/>
        </w:rPr>
        <w:t xml:space="preserve"> दे क्योकि वे आनन्द के समय में आए हैं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25:9–11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नाबाल ने दाऊद के जवानों को क्या उत्तर दिया?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नाबाल ने कहा कि वह दाऊद को नहीं जानता और जो कुछ भी उसके पास है वह उसके </w:t>
      </w:r>
      <w:r>
        <w:rPr>
          <w:lang w:val="hi_IN" w:bidi="hi_IN"/>
        </w:rPr>
        <w:t>कतरनेवालों के लिये है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25:13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दाऊद ने नाबाल के उत्तर के बारे में सुना, तो उन्होंने अपने जनों से क्या करने को कहा?</w:t>
      </w:r>
    </w:p>
    <w:p>
      <w:pPr/>
      <w:r>
        <w:rPr>
          <w:lang w:val="hi_IN" w:bidi="hi_IN"/>
        </w:rPr>
      </w:r>
      <w:r>
        <w:rPr>
          <w:lang w:val="hi_IN" w:bidi="hi_IN"/>
        </w:rPr>
        <w:t>दाऊद ने अपने जनों को उनकी तलवारें बांधने का आदेश दिया।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25:14–15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सेवक ने अबीगैल से बात की, तो उसने क्या कहा कि दाऊद और उसके लोग उनसे मैदान में कैसे व्यवहार करते थे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उसने कहा कि वे नाबाल के चरवाहों के साथ अच्छे थे जब वे उनके साथ </w:t>
      </w:r>
      <w:r>
        <w:rPr>
          <w:lang w:val="hi_IN" w:bidi="hi_IN"/>
        </w:rPr>
        <w:t>मैदान</w:t>
      </w:r>
      <w:r>
        <w:rPr>
          <w:lang w:val="hi_IN" w:bidi="hi_IN"/>
        </w:rPr>
        <w:t xml:space="preserve"> में थे।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25:17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सेवक अबीगैल के पास क्यों गया और नाबाल के पास क्यों नहीं?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नाबाल </w:t>
      </w:r>
      <w:r>
        <w:rPr>
          <w:lang w:val="hi_IN" w:bidi="hi_IN"/>
        </w:rPr>
        <w:t>ऐसा दुष्ट</w:t>
      </w:r>
      <w:r>
        <w:rPr>
          <w:lang w:val="hi_IN" w:bidi="hi_IN"/>
        </w:rPr>
        <w:t xml:space="preserve"> था </w:t>
      </w:r>
      <w:r>
        <w:rPr>
          <w:lang w:val="hi_IN" w:bidi="hi_IN"/>
        </w:rPr>
        <w:t>कि उससे कोई बोल भी नहीं सकता था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25:18–19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अपने पति की प्रतिक्रिया के बारे में सुनने के बाद अबीगैल ने क्या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अबीगैल ने </w:t>
      </w:r>
      <w:r>
        <w:rPr>
          <w:lang w:val="hi_IN" w:bidi="hi_IN"/>
        </w:rPr>
        <w:t>फुर्ती से</w:t>
      </w:r>
      <w:r>
        <w:rPr>
          <w:lang w:val="hi_IN" w:bidi="hi_IN"/>
        </w:rPr>
        <w:t xml:space="preserve"> सामान इकट्ठा किया और अपने </w:t>
      </w:r>
      <w:r>
        <w:rPr>
          <w:lang w:val="hi_IN" w:bidi="hi_IN"/>
        </w:rPr>
        <w:t>जवानों</w:t>
      </w:r>
      <w:r>
        <w:rPr>
          <w:lang w:val="hi_IN" w:bidi="hi_IN"/>
        </w:rPr>
        <w:t xml:space="preserve"> से कहा कि वे उसके आगे जाएं, </w:t>
      </w:r>
      <w:r>
        <w:rPr>
          <w:lang w:val="hi_IN" w:bidi="hi_IN"/>
        </w:rPr>
        <w:t>परन्तु उसने अपने पति नाबाल से कुछ न कहा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25:20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अबीगैल अपने गदहे पर चढ़ी हुई पहाड़ की आड़ में उतरी जाती थी, तो कौन उनकी ओर आया?</w:t>
      </w:r>
    </w:p>
    <w:p>
      <w:pPr/>
      <w:r>
        <w:rPr>
          <w:lang w:val="hi_IN" w:bidi="hi_IN"/>
        </w:rPr>
      </w:r>
      <w:r>
        <w:rPr>
          <w:lang w:val="hi_IN" w:bidi="hi_IN"/>
        </w:rPr>
        <w:t>दाऊद और जन अबीगैल की ओर आए और वह उनसे मिली।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25:21–22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दाऊद ने क्या कहा था कि उन्होंने नाबाल की संपत्ति की व्यर्थ रक्षा करने के बाद क्या करने की योजना बनाई थी?</w:t>
      </w:r>
    </w:p>
    <w:p>
      <w:pPr/>
      <w:r>
        <w:rPr>
          <w:lang w:val="hi_IN" w:bidi="hi_IN"/>
        </w:rPr>
      </w:r>
      <w:r>
        <w:rPr>
          <w:lang w:val="hi_IN" w:bidi="hi_IN"/>
        </w:rPr>
        <w:t>दाऊद ने नाबाल से सम्बन्धित सब लोगों को मारने की योजना बनाई।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25:23–24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अबीगैल ने दाऊद से मुलाकात की, तब उन्होंने क्या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अबीगैल फुर्ती करके गदहे पर से उतर पड़ी, और दाऊद के सम्मुख मुँह के बल भूमि पर गिरकर दण्डवत् की </w:t>
      </w:r>
      <w:r>
        <w:rPr>
          <w:lang w:val="hi_IN" w:bidi="hi_IN"/>
        </w:rPr>
        <w:t>और उनसे एक दासी के रूप में बात करने की अनुमति मांगी।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25:25–26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अबीगैल दाऊद से बात करके क्या रोकना चाहती थी?</w:t>
      </w:r>
    </w:p>
    <w:p>
      <w:pPr/>
      <w:r>
        <w:rPr>
          <w:lang w:val="hi_IN" w:bidi="hi_IN"/>
        </w:rPr>
      </w:r>
      <w:r>
        <w:rPr>
          <w:lang w:val="hi_IN" w:bidi="hi_IN"/>
        </w:rPr>
        <w:t>वह नाबाल के साथियों का खून-खराबा रोकने की आशा रखती थी।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25:27–28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दाऊद और उसके जवानों को खाने-पीने की चीज़ें देकर अबीगैल क्या हासिल करना चाहती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अबीगैल ने आशा की कि दाऊद नाबाल के </w:t>
      </w:r>
      <w:r>
        <w:rPr>
          <w:lang w:val="hi_IN" w:bidi="hi_IN"/>
        </w:rPr>
        <w:t>अपराध</w:t>
      </w:r>
      <w:r>
        <w:rPr>
          <w:lang w:val="hi_IN" w:bidi="hi_IN"/>
        </w:rPr>
        <w:t xml:space="preserve"> को क्षमा करें।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25:28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अबिगैल ने दाऊद से क्या कहा कि कौन उनके घर बसाएगा और स्थिर करेगा?</w:t>
      </w:r>
    </w:p>
    <w:p>
      <w:pPr/>
      <w:r>
        <w:rPr>
          <w:lang w:val="hi_IN" w:bidi="hi_IN"/>
        </w:rPr>
      </w:r>
      <w:r>
        <w:rPr>
          <w:lang w:val="hi_IN" w:bidi="hi_IN"/>
        </w:rPr>
        <w:t>अबीगैल कहती हैं कि यहोवा दाऊद का घर बसाएगा और स्थिर करेगा।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25:29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कौन दाऊद के शत्रुओं के प्राणों को मानो गोफन में रखकर फेंक देगा?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दाऊद की रक्षा करेगा, भले ही लोग उसके </w:t>
      </w:r>
      <w:r>
        <w:rPr>
          <w:lang w:val="hi_IN" w:bidi="hi_IN"/>
        </w:rPr>
        <w:t>प्राण का ग्राहक</w:t>
      </w:r>
      <w:r>
        <w:rPr>
          <w:lang w:val="hi_IN" w:bidi="hi_IN"/>
        </w:rPr>
        <w:t xml:space="preserve"> हों।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25:32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दाऊद क्या कहते हैं कि अबीगैल को उनसे भेंट करने के लिए किसने भेजा?</w:t>
      </w:r>
    </w:p>
    <w:p>
      <w:pPr/>
      <w:r>
        <w:rPr>
          <w:lang w:val="hi_IN" w:bidi="hi_IN"/>
        </w:rPr>
      </w:r>
      <w:r>
        <w:rPr>
          <w:lang w:val="hi_IN" w:bidi="hi_IN"/>
        </w:rPr>
        <w:t>दाऊद ने कहा कि यहोवा ने अबीगैल को भेजा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25:33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दाऊद क्यों कहते हैं कि अबीगैल और उसका विवेक धन्य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अबीगैल की त्वरित क्रिया के कारण, दाऊद </w:t>
      </w:r>
      <w:r>
        <w:rPr>
          <w:lang w:val="hi_IN" w:bidi="hi_IN"/>
        </w:rPr>
        <w:t>खून करने और अपना बदला आप लेने से रुक गए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25:34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किसने अबीगैल को शीघ्र भेजकर दाऊद को नाबाल के घराने के सभी पुरुषों को मारने से रोका?</w:t>
      </w:r>
    </w:p>
    <w:p>
      <w:pPr/>
      <w:r>
        <w:rPr>
          <w:lang w:val="hi_IN" w:bidi="hi_IN"/>
        </w:rPr>
      </w:r>
      <w:r>
        <w:rPr>
          <w:lang w:val="hi_IN" w:bidi="hi_IN"/>
        </w:rPr>
        <w:t>यहोवा, इस्राएल के परमेश्वर, ने दाऊद को नाबाल के घराने के पुरुषों को मारने से रोक दिया।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25:36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अबीगैल दाऊद से मिलकर लौटी, तो उसने नाबाल से बात क्यों नहीं की?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नाबाल एक </w:t>
      </w:r>
      <w:r>
        <w:rPr>
          <w:lang w:val="hi_IN" w:bidi="hi_IN"/>
        </w:rPr>
        <w:t>भोज</w:t>
      </w:r>
      <w:r>
        <w:rPr>
          <w:lang w:val="hi_IN" w:bidi="hi_IN"/>
        </w:rPr>
        <w:t xml:space="preserve"> दे रहा था और वह </w:t>
      </w:r>
      <w:r>
        <w:rPr>
          <w:lang w:val="hi_IN" w:bidi="hi_IN"/>
        </w:rPr>
        <w:t>नशे में अति चूर था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25:37–38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सुबह जब अबीगैल ने नाबाल से बात की, तो क्या हुआ?</w:t>
      </w:r>
    </w:p>
    <w:p>
      <w:pPr/>
      <w:r>
        <w:rPr>
          <w:lang w:val="hi_IN" w:bidi="hi_IN"/>
        </w:rPr>
      </w:r>
      <w:r>
        <w:rPr>
          <w:lang w:val="hi_IN" w:bidi="hi_IN"/>
        </w:rPr>
        <w:t>तब उसके मन का हियाव जाता रहा, और वह पत्थर सा सुन्न हो गया। और दस दिन के पश्चात् यहोवा ने नाबाल को ऐसा मारा, कि वह मर गया।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25:39–40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दाऊद ने सुना कि नाबाल मर गया है, तो उन्होंने क्या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दाऊद ने अपने </w:t>
      </w:r>
      <w:r>
        <w:rPr>
          <w:lang w:val="hi_IN" w:bidi="hi_IN"/>
        </w:rPr>
        <w:t>लोगों</w:t>
      </w:r>
      <w:r>
        <w:rPr>
          <w:lang w:val="hi_IN" w:bidi="hi_IN"/>
        </w:rPr>
        <w:t xml:space="preserve"> को अबीगैल से यह पूछने के लिए भेजा कि क्या वह उनकी पत्नी बनेंगी।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25:42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अबीगैल ने सुना कि दाऊद उनसे विवाह करना चाहते हैं, तो उन्होंने क्या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>तब अबीगैल फुर्ती से उठी, और गदहे पर चढ़ी</w:t>
      </w:r>
      <w:r>
        <w:rPr>
          <w:lang w:val="hi_IN" w:bidi="hi_IN"/>
        </w:rPr>
        <w:t xml:space="preserve"> </w:t>
      </w:r>
      <w:r>
        <w:rPr>
          <w:lang w:val="hi_IN" w:bidi="hi_IN"/>
        </w:rPr>
        <w:t>और वह दाऊद के दूतों के पीछे-पीछे गई; और उसकी पत्नी हो गई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25:44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दाऊद की पत्नी मीकल के साथ क्या हुआ?</w:t>
      </w:r>
    </w:p>
    <w:p>
      <w:pPr/>
      <w:r>
        <w:rPr>
          <w:lang w:val="hi_IN" w:bidi="hi_IN"/>
        </w:rPr>
      </w:r>
      <w:r>
        <w:rPr>
          <w:lang w:val="hi_IN" w:bidi="hi_IN"/>
        </w:rPr>
        <w:t>शाऊल ने उसे एक अन्य पुरुष को उसकी पत्नी के रूप में दे दिया था।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26:2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शाऊल ने दाऊद को जीप के जंगल में खोजने के लिए अपने साथ किसे लिया?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शाऊल ने इस्राएल के तीन हजार </w:t>
      </w:r>
      <w:r>
        <w:rPr>
          <w:lang w:val="hi_IN" w:bidi="hi_IN"/>
        </w:rPr>
        <w:t>छाँटे हुए योद्धा को संग</w:t>
      </w:r>
      <w:r>
        <w:rPr>
          <w:lang w:val="hi_IN" w:bidi="hi_IN"/>
        </w:rPr>
        <w:t xml:space="preserve"> लिया।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26:4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दाऊद को कैसे ज्ञात हुआ कि शाऊल जंगल में उनका पीछा कर रहा था?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दाऊद ने </w:t>
      </w:r>
      <w:r>
        <w:rPr>
          <w:lang w:val="hi_IN" w:bidi="hi_IN"/>
        </w:rPr>
        <w:t>भेदियों को भेजकर निश्चय कर लिया</w:t>
      </w:r>
      <w:r>
        <w:rPr>
          <w:lang w:val="hi_IN" w:bidi="hi_IN"/>
        </w:rPr>
        <w:t xml:space="preserve"> कि शाऊल आ रहा था।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26:5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शाऊल के आने की खबर मिलने के बाद दाऊद कहां गए?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दाऊद उठे और उस स्थान पर गए </w:t>
      </w:r>
      <w:r>
        <w:rPr>
          <w:lang w:val="hi_IN" w:bidi="hi_IN"/>
        </w:rPr>
        <w:t>जहाँ</w:t>
      </w:r>
      <w:r>
        <w:rPr>
          <w:lang w:val="hi_IN" w:bidi="hi_IN"/>
        </w:rPr>
        <w:t xml:space="preserve"> शाऊल पड़ा था।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26:6–7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योआब के भाई और दाऊद ने शाऊल को सोते हुए देखा, तो वे क्या करना चाहते थे?</w:t>
      </w:r>
    </w:p>
    <w:p>
      <w:pPr/>
      <w:r>
        <w:rPr>
          <w:lang w:val="hi_IN" w:bidi="hi_IN"/>
        </w:rPr>
      </w:r>
      <w:r>
        <w:rPr>
          <w:lang w:val="hi_IN" w:bidi="hi_IN"/>
        </w:rPr>
        <w:t>योआब के भाई ने शाऊल को उसके भाले से मारने की इच्छा जताई थी।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26:9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दाऊद क्यों नहीं चाहते थे कि योआब का भाई शाऊल को मारें?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दाऊद ने कहा कि </w:t>
      </w:r>
      <w:r>
        <w:rPr>
          <w:lang w:val="hi_IN" w:bidi="hi_IN"/>
        </w:rPr>
        <w:t>यहोवा के अभिषिक्त पर हाथ चलाकर कौन निर्दोष ठहर सकता है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26:10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दाऊद क्या कहते हैं कि शाऊल कैसे मरेगा?</w:t>
      </w:r>
    </w:p>
    <w:p>
      <w:pPr/>
      <w:r>
        <w:rPr>
          <w:lang w:val="hi_IN" w:bidi="hi_IN"/>
        </w:rPr>
      </w:r>
      <w:r>
        <w:rPr>
          <w:lang w:val="hi_IN" w:bidi="hi_IN"/>
        </w:rPr>
        <w:t>यहोवा ही उसको मारेगा; या वह अपनी मृत्यु से मरेगा; या वह लड़ाई में जाकर मर जाएगा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26:11–12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दाऊद ने शाऊल के पास क्या उठा लिया था?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दाऊद ने शाऊल के </w:t>
      </w:r>
      <w:r>
        <w:rPr>
          <w:lang w:val="hi_IN" w:bidi="hi_IN"/>
        </w:rPr>
        <w:t>सिरहाने से भाला और पानी की सुराही उठा</w:t>
      </w:r>
      <w:r>
        <w:rPr>
          <w:lang w:val="hi_IN" w:bidi="hi_IN"/>
        </w:rPr>
        <w:t xml:space="preserve"> लिया।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26:13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दाऊद शाऊल के छावनी को छोड़ने के बाद कहाँ गए?</w:t>
      </w:r>
    </w:p>
    <w:p>
      <w:pPr/>
      <w:r>
        <w:rPr>
          <w:lang w:val="hi_IN" w:bidi="hi_IN"/>
        </w:rPr>
      </w:r>
      <w:r>
        <w:rPr>
          <w:lang w:val="hi_IN" w:bidi="hi_IN"/>
        </w:rPr>
        <w:t>वह दूसरी ओर गए और दूर पहाड़ की चोटी पर खड़े हो गए।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26:15–16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दाऊद ने अब्नेर के विषय में क्यों कहा, जो शाऊल पर चौकसी करने वाला पुरुष था, वह मारे जाने के योग्य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जब कोई उसे मारने आया, तो उसने अपने स्वामी शाऊल की चौकसी नहीं की।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26:17–18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दाऊद ने शाऊल से कौन सा प्रश्न पूछा?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दाऊद ने पूछा कि शाऊल दाऊद का पीछा क्यों कर रहा है और दाऊद ने </w:t>
      </w:r>
      <w:r>
        <w:rPr>
          <w:lang w:val="hi_IN" w:bidi="hi_IN"/>
        </w:rPr>
        <w:t>कौन सी बुराई</w:t>
      </w:r>
      <w:r>
        <w:rPr>
          <w:lang w:val="hi_IN" w:bidi="hi_IN"/>
        </w:rPr>
        <w:t xml:space="preserve">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26:19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दाऊद चाहता था कि उन लोगों के साथ क्या हो जो शाऊल को दाऊद के विरुद्ध उकसाते थे?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दाऊद चाहते हैं कि </w:t>
      </w:r>
      <w:r>
        <w:rPr>
          <w:lang w:val="hi_IN" w:bidi="hi_IN"/>
        </w:rPr>
        <w:t>वे यहोवा की ओर से श्रापित हों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26:21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शाऊल ने दाऊद से क्या कहा था?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शाऊल ने कहा कि उसने पाप किया है और </w:t>
      </w:r>
      <w:r>
        <w:rPr>
          <w:lang w:val="hi_IN" w:bidi="hi_IN"/>
        </w:rPr>
        <w:t>फिर तेरी कुछ हानि न करूँगा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26:22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दाऊद ने शाऊल से उसके भाले को क्या करने के लिए कहा?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उन्होंने शाऊल से कहा कि </w:t>
      </w:r>
      <w:r>
        <w:rPr>
          <w:lang w:val="hi_IN" w:bidi="hi_IN"/>
        </w:rPr>
        <w:t>कोई जवान इधर आकर इसे ले जाए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26:24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दाऊद ने शाऊल के प्राण के प्रति कौन सा सम्मान दिखाया?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शाऊल का जीवन दाऊद की दृष्टि में </w:t>
      </w:r>
      <w:r>
        <w:rPr>
          <w:lang w:val="hi_IN" w:bidi="hi_IN"/>
        </w:rPr>
        <w:t>प्रिय</w:t>
      </w:r>
      <w:r>
        <w:rPr>
          <w:lang w:val="hi_IN" w:bidi="hi_IN"/>
        </w:rPr>
        <w:t xml:space="preserve"> था।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27:1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दाऊद ने क्यों सोचा कि उसे पलिश्तियों की भूमि में भागना चाहिए?</w:t>
      </w:r>
    </w:p>
    <w:p>
      <w:pPr/>
      <w:r>
        <w:rPr>
          <w:lang w:val="hi_IN" w:bidi="hi_IN"/>
        </w:rPr>
      </w:r>
      <w:r>
        <w:rPr>
          <w:lang w:val="hi_IN" w:bidi="hi_IN"/>
        </w:rPr>
        <w:t>दाऊद को लगा कि यही एकमात्र तरीका है जिससे वह शाऊल से बच सकते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27:4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शाऊल ने दाऊद को ढूँढना क्यों रोक दिया?</w:t>
      </w:r>
    </w:p>
    <w:p>
      <w:pPr/>
      <w:r>
        <w:rPr>
          <w:lang w:val="hi_IN" w:bidi="hi_IN"/>
        </w:rPr>
      </w:r>
      <w:r>
        <w:rPr>
          <w:lang w:val="hi_IN" w:bidi="hi_IN"/>
        </w:rPr>
        <w:t>शाऊल ने सुना कि दाऊद और उनके साथी गत भाग गए।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27:5–6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दाऊद ने आकीश पलिश्ती से क्या मांगा और क्या प्राप्त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दाऊद ने देश के एक </w:t>
      </w:r>
      <w:r>
        <w:rPr>
          <w:lang w:val="hi_IN" w:bidi="hi_IN"/>
        </w:rPr>
        <w:t>बस्ती</w:t>
      </w:r>
      <w:r>
        <w:rPr>
          <w:lang w:val="hi_IN" w:bidi="hi_IN"/>
        </w:rPr>
        <w:t xml:space="preserve"> में स्थान मांगा, और आकीश ने उन्हें सिकलग </w:t>
      </w:r>
      <w:r>
        <w:rPr>
          <w:lang w:val="hi_IN" w:bidi="hi_IN"/>
        </w:rPr>
        <w:t>बस्ती दी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27:8–9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दाऊद और उसके जनों ने अपने आक्रमणों से प्राप्त पुरुषों और स्त्रियों, पशुओं और वस्त्र के साथ क्या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>उन्होंने लोगों का वध किया और पशुओं और वस्त्रों को ले लिया और फिर आकीश के पास वापस गए।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27:10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दाऊद चढ़ाई तो नहीं की लौटकर आया, तो उसने आकीश से क्या कहा कि वह कहाँ था?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दाऊद ने कहा कि उसने यहूदा के दक्षिण पर </w:t>
      </w:r>
      <w:r>
        <w:rPr>
          <w:lang w:val="hi_IN" w:bidi="hi_IN"/>
        </w:rPr>
        <w:t>चढ़ाई</w:t>
      </w:r>
      <w:r>
        <w:rPr>
          <w:lang w:val="hi_IN" w:bidi="hi_IN"/>
        </w:rPr>
        <w:t xml:space="preserve"> किया है, इसलिए आकीश ने सोचा कि उसने इस्राएल पर </w:t>
      </w:r>
      <w:r>
        <w:rPr>
          <w:lang w:val="hi_IN" w:bidi="hi_IN"/>
        </w:rPr>
        <w:t>चढ़ाई</w:t>
      </w:r>
      <w:r>
        <w:rPr>
          <w:lang w:val="hi_IN" w:bidi="hi_IN"/>
        </w:rPr>
        <w:t xml:space="preserve"> किया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27:11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दाऊद ने किसी को जीवित क्यों नहीं छोड़ा और उन्हें गत क्यों नहीं पहुँचाए?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दाऊद ने सभी को मार डाला ताकि वे यह न बता सकें कि </w:t>
      </w:r>
      <w:r>
        <w:rPr>
          <w:lang w:val="hi_IN" w:bidi="hi_IN"/>
        </w:rPr>
        <w:t>दाऊद ने ऐसा-ऐसा किया है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27:12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आकीश को क्यों लगा कि इस्राएली लोगों की दृष्टि में अति घृणित हुआ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आकीश ने दाऊद की बात सच मानी</w:t>
      </w:r>
      <w:r>
        <w:rPr>
          <w:lang w:val="hi_IN" w:bidi="hi_IN"/>
        </w:rPr>
        <w:t xml:space="preserve"> कि उन्होंने इस्राएल के लोगों पर चढाई थी।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28:1–2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पलिश्ती इस्राएल से लड़ने के लिए इकट्ठा हुए, तो आकीश क्या चाहता था कि दाऊद करें?</w:t>
      </w:r>
    </w:p>
    <w:p>
      <w:pPr/>
      <w:r>
        <w:rPr>
          <w:lang w:val="hi_IN" w:bidi="hi_IN"/>
        </w:rPr>
      </w:r>
      <w:r>
        <w:rPr>
          <w:lang w:val="hi_IN" w:bidi="hi_IN"/>
        </w:rPr>
        <w:t>आकीश चाहता था कि दाऊद सदा के लिए उसके सर का रक्षक बने।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28:3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शमूएल की मृत्यु के बाद शाऊल ने किसे देश से निकाल दिया?</w:t>
      </w:r>
    </w:p>
    <w:p>
      <w:pPr/>
      <w:r>
        <w:rPr>
          <w:lang w:val="hi_IN" w:bidi="hi_IN"/>
        </w:rPr>
      </w:r>
      <w:r>
        <w:rPr>
          <w:lang w:val="hi_IN" w:bidi="hi_IN"/>
        </w:rPr>
        <w:t>शाऊल ने ओझों और भूत-सिद्धि करनेवालों को देश से निकाल दिया था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28:4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कौन से दो देश युद्ध के लिए इकट्ठे हुए?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पलिश्ती और इस्राएली </w:t>
      </w:r>
      <w:r>
        <w:rPr>
          <w:lang w:val="hi_IN" w:bidi="hi_IN"/>
        </w:rPr>
        <w:t>इकट्ठे</w:t>
      </w:r>
      <w:r>
        <w:rPr>
          <w:lang w:val="hi_IN" w:bidi="hi_IN"/>
        </w:rPr>
        <w:t xml:space="preserve"> हुए।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28:5–7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शाऊल ने उस स्त्री की खोज क्यों की जो भूत-सिद्धि करती थी?</w:t>
      </w:r>
    </w:p>
    <w:p>
      <w:pPr/>
      <w:r>
        <w:rPr>
          <w:lang w:val="hi_IN" w:bidi="hi_IN"/>
        </w:rPr>
      </w:r>
      <w:r>
        <w:rPr>
          <w:lang w:val="hi_IN" w:bidi="hi_IN"/>
        </w:rPr>
        <w:t>शाऊल पलिश्तियों की सेना से डरा हुआ था और उसे यहोवा से कोई सन्देश नहीं मिला।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28:8–9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शाऊल भेष बदलकर अपने दो मनुष्यों के साथ उस स्त्री से बात करने गया, तो वह स्त्री किससे डर रही थी?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वह डर गई थीं क्योंकि शमूएल की मृत्यु के बाद शाऊल ने उन सभी को मार डाला था जो </w:t>
      </w:r>
      <w:r>
        <w:rPr>
          <w:lang w:val="hi_IN" w:bidi="hi_IN"/>
        </w:rPr>
        <w:t>भूत-सिद्धि</w:t>
      </w:r>
      <w:r>
        <w:rPr>
          <w:lang w:val="hi_IN" w:bidi="hi_IN"/>
        </w:rPr>
        <w:t xml:space="preserve"> करते थे।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28:10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शाऊल ने उस स्त्री से क्या शपथ खाई?</w:t>
      </w:r>
    </w:p>
    <w:p>
      <w:pPr/>
      <w:r>
        <w:rPr>
          <w:lang w:val="hi_IN" w:bidi="hi_IN"/>
        </w:rPr>
      </w:r>
      <w:r>
        <w:rPr>
          <w:lang w:val="hi_IN" w:bidi="hi_IN"/>
        </w:rPr>
        <w:t>शाऊल ने शपथ खाई कि अगर वह शाऊल की सहायता करेंगी तो उसे दण्ड न मिलेगा।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28:11–12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उस स्त्री को कैसे पता चला कि शाऊल ही वह पुरुष था जिसने उससे शमूएल को बुलाने के लिए कहा था?</w:t>
      </w:r>
    </w:p>
    <w:p>
      <w:pPr/>
      <w:r>
        <w:rPr>
          <w:lang w:val="hi_IN" w:bidi="hi_IN"/>
        </w:rPr>
      </w:r>
      <w:r>
        <w:rPr>
          <w:lang w:val="hi_IN" w:bidi="hi_IN"/>
        </w:rPr>
        <w:t>जब उसने शमूएल को देखा, तो उसे एहसास हुआ कि उसे धोखा दिया गया था।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28:13–14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स्त्री ने क्या पूछा, शमूएल का कैसा रूप था?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स्त्री ने देखा कि </w:t>
      </w:r>
      <w:r>
        <w:rPr>
          <w:lang w:val="hi_IN" w:bidi="hi_IN"/>
        </w:rPr>
        <w:t>एक बूढ़ा पुरुष बागा ओढ़े हुए चढ़ा आता है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28:15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शाऊल ने शमूएल को क्यों बुलवाया?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शाऊल </w:t>
      </w:r>
      <w:r>
        <w:rPr>
          <w:lang w:val="hi_IN" w:bidi="hi_IN"/>
        </w:rPr>
        <w:t>बड़े संकट में पड़ा था</w:t>
      </w:r>
      <w:r>
        <w:rPr>
          <w:lang w:val="hi_IN" w:bidi="hi_IN"/>
        </w:rPr>
        <w:t xml:space="preserve"> क्योंकि पलिश्ती उसके साथ युद्ध लड़ने जा रहे थे और परमेश्वर ने शाऊल को छोड़ दिया था।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28:16–17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शमूएल ने क्या कहा कि यहोवा ने शाऊल के राज्य के साथ क्या किया था?</w:t>
      </w:r>
    </w:p>
    <w:p>
      <w:pPr/>
      <w:r>
        <w:rPr>
          <w:lang w:val="hi_IN" w:bidi="hi_IN"/>
        </w:rPr>
      </w:r>
      <w:r>
        <w:rPr>
          <w:lang w:val="hi_IN" w:bidi="hi_IN"/>
        </w:rPr>
        <w:t>यहोवा ने शाऊल से उसका राज्य छीनकर दाऊद को दे दिया था।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28:19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शाऊल और उसके पुत्र कितनी जल्दी शमूएल के साथ होंगे?</w:t>
      </w:r>
    </w:p>
    <w:p>
      <w:pPr/>
      <w:r>
        <w:rPr>
          <w:lang w:val="hi_IN" w:bidi="hi_IN"/>
        </w:rPr>
      </w:r>
      <w:r>
        <w:rPr>
          <w:lang w:val="hi_IN" w:bidi="hi_IN"/>
        </w:rPr>
        <w:t>वे कल मेरे साथ होंगे शमुएल ने कहा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28:22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स्त्री और शाऊल के सेवक ने उसे क्या करने के लिए कहा?</w:t>
      </w:r>
    </w:p>
    <w:p>
      <w:pPr/>
      <w:r>
        <w:rPr>
          <w:lang w:val="hi_IN" w:bidi="hi_IN"/>
        </w:rPr>
      </w:r>
      <w:r>
        <w:rPr>
          <w:lang w:val="hi_IN" w:bidi="hi_IN"/>
        </w:rPr>
        <w:t>उन्होंने उससे रोटी खाने का आग्रह किया ताकि उसमे बल आ जाए।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28:24–25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स्त्री ने शाऊल और उसके सेवक को खाने के लिए क्या दिया?</w:t>
      </w:r>
    </w:p>
    <w:p>
      <w:pPr/>
      <w:r>
        <w:rPr>
          <w:lang w:val="hi_IN" w:bidi="hi_IN"/>
        </w:rPr>
      </w:r>
      <w:r>
        <w:rPr>
          <w:lang w:val="hi_IN" w:bidi="hi_IN"/>
        </w:rPr>
        <w:t>उसने एक बछड़े को मारा और उनके खाने के लिए अख़मीरी रोटी बनाई।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29:3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आकीश ने क्या कहा कि उन्होंने दाऊद में नहीं पाया?</w:t>
      </w:r>
    </w:p>
    <w:p>
      <w:pPr/>
      <w:r>
        <w:rPr>
          <w:lang w:val="hi_IN" w:bidi="hi_IN"/>
        </w:rPr>
      </w:r>
      <w:r>
        <w:rPr>
          <w:lang w:val="hi_IN" w:bidi="hi_IN"/>
        </w:rPr>
        <w:t>आकीश ने कहा कि जब से दाऊद उनके पास आए हैं, उसने उनमें कोई दोष नहीं पाया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29:4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पलिश्ती हाकिम को क्या डर था कि लड़ाई के दौरान दाऊद क्या करेंगे?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उन्हें यह डर था कि दाऊद </w:t>
      </w:r>
      <w:r>
        <w:rPr>
          <w:lang w:val="hi_IN" w:bidi="hi_IN"/>
        </w:rPr>
        <w:t>लड़ाई</w:t>
      </w:r>
      <w:r>
        <w:rPr>
          <w:lang w:val="hi_IN" w:bidi="hi_IN"/>
        </w:rPr>
        <w:t xml:space="preserve"> में उनके लिए एक </w:t>
      </w:r>
      <w:r>
        <w:rPr>
          <w:lang w:val="hi_IN" w:bidi="hi_IN"/>
        </w:rPr>
        <w:t>विरोधी</w:t>
      </w:r>
      <w:r>
        <w:rPr>
          <w:lang w:val="hi_IN" w:bidi="hi_IN"/>
        </w:rPr>
        <w:t xml:space="preserve"> बन जाएंगे।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29:6–7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आकीश ने दाऊद से क्या करने के लिए कहा क्योंकि पलिश्तियों के सरदार दाऊद को वहां नहीं चाहते थे?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उसने दाऊद से कहा कि वे </w:t>
      </w:r>
      <w:r>
        <w:rPr>
          <w:lang w:val="hi_IN" w:bidi="hi_IN"/>
        </w:rPr>
        <w:t>कुशल</w:t>
      </w:r>
      <w:r>
        <w:rPr>
          <w:lang w:val="hi_IN" w:bidi="hi_IN"/>
        </w:rPr>
        <w:t xml:space="preserve"> से अपने घर लौटें।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29:9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आकीश ने दाऊद को दाऊद के बारे में अंतिम निर्णय क्या बताया?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उसने कहा कि दाऊद उनके </w:t>
      </w:r>
      <w:r>
        <w:rPr>
          <w:lang w:val="hi_IN" w:bidi="hi_IN"/>
        </w:rPr>
        <w:t>संग लड़ाई में न जाने पाएगा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29:10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आकीश ने दाऊद से सवेरे को तड़के क्या करने के लिए कहा था?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उसने दाऊद से कहा कि वे </w:t>
      </w:r>
      <w:r>
        <w:rPr>
          <w:lang w:val="hi_IN" w:bidi="hi_IN"/>
        </w:rPr>
        <w:t>सवेरे को तड़के</w:t>
      </w:r>
      <w:r>
        <w:rPr>
          <w:lang w:val="hi_IN" w:bidi="hi_IN"/>
        </w:rPr>
        <w:t xml:space="preserve"> उठें, अपने साथ आए लोगों को लें और </w:t>
      </w:r>
      <w:r>
        <w:rPr>
          <w:lang w:val="hi_IN" w:bidi="hi_IN"/>
        </w:rPr>
        <w:t xml:space="preserve">उजियाला होते ही चले जाए। 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30:1–2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दाऊद और उनके जन दूर थे, तब उन्होंने क्या पाया कि सिकलग में क्या हुआ था?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अमालेकियों ने उस पर </w:t>
      </w:r>
      <w:r>
        <w:rPr>
          <w:lang w:val="hi_IN" w:bidi="hi_IN"/>
        </w:rPr>
        <w:t>चढ़ाई की</w:t>
      </w:r>
      <w:r>
        <w:rPr>
          <w:lang w:val="hi_IN" w:bidi="hi_IN"/>
        </w:rPr>
        <w:t xml:space="preserve">, उसे </w:t>
      </w:r>
      <w:r>
        <w:rPr>
          <w:lang w:val="hi_IN" w:bidi="hi_IN"/>
        </w:rPr>
        <w:t>फूँक दिया</w:t>
      </w:r>
      <w:r>
        <w:rPr>
          <w:lang w:val="hi_IN" w:bidi="hi_IN"/>
        </w:rPr>
        <w:t xml:space="preserve">, और सभी स्त्रियों और अन्य लोगों को पकड़ लिया और </w:t>
      </w:r>
      <w:r>
        <w:rPr>
          <w:lang w:val="hi_IN" w:bidi="hi_IN"/>
        </w:rPr>
        <w:t>सब को बन्दी बनाकर ले गए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30:3–4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दाऊद और उनके जनों ने सिकलग में जो पाया, उस पर उनकी क्या प्रतिक्रिया थी?</w:t>
      </w:r>
    </w:p>
    <w:p>
      <w:pPr/>
      <w:r>
        <w:rPr>
          <w:lang w:val="hi_IN" w:bidi="hi_IN"/>
        </w:rPr>
      </w:r>
      <w:r>
        <w:rPr>
          <w:lang w:val="hi_IN" w:bidi="hi_IN"/>
        </w:rPr>
        <w:t>दाऊद और वे लोग जो उसके साथ थे चिल्लाकर इतना रोए, कि फिर उनमें रोने की शक्ति न रही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30:5–6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दाऊद क्यों बड़े संकट में पड़े थे?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उनकी </w:t>
      </w:r>
      <w:r>
        <w:rPr>
          <w:lang w:val="hi_IN" w:bidi="hi_IN"/>
        </w:rPr>
        <w:t>दोनों स्त्रियाँ</w:t>
      </w:r>
      <w:r>
        <w:rPr>
          <w:lang w:val="hi_IN" w:bidi="hi_IN"/>
        </w:rPr>
        <w:t xml:space="preserve"> </w:t>
      </w:r>
      <w:r>
        <w:rPr>
          <w:lang w:val="hi_IN" w:bidi="hi_IN"/>
        </w:rPr>
        <w:t>बन्दी बना ली गई थीं</w:t>
      </w:r>
      <w:r>
        <w:rPr>
          <w:lang w:val="hi_IN" w:bidi="hi_IN"/>
        </w:rPr>
        <w:t xml:space="preserve">, और </w:t>
      </w:r>
      <w:r>
        <w:rPr>
          <w:lang w:val="hi_IN" w:bidi="hi_IN"/>
        </w:rPr>
        <w:t>लोग बहुत शोकित होकर उस पर पथरवाह करने की चर्चा कर रहे थे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30:8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दाऊद ने यहोवा से प्रार्थना की, तो वह क्या जानना चाहते थे?</w:t>
      </w:r>
    </w:p>
    <w:p>
      <w:pPr/>
      <w:r>
        <w:rPr>
          <w:lang w:val="hi_IN" w:bidi="hi_IN"/>
        </w:rPr>
      </w:r>
      <w:r>
        <w:rPr>
          <w:lang w:val="hi_IN" w:bidi="hi_IN"/>
        </w:rPr>
        <w:t>दाऊद जानना चाहते थे कि अगर वे अमालेकियों का पीछा करते हैं, तो क्या वे उन्हें पकड़ पाएंगे।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30:8 (#2)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ने दाऊद को क्या उत्तर दिया?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ने उनसे कहा </w:t>
      </w:r>
      <w:r>
        <w:rPr>
          <w:lang w:val="hi_IN" w:bidi="hi_IN"/>
        </w:rPr>
        <w:t>पीछा कर क्योंकि तू निश्चय उसको पकड़ेगा, और निःसन्देह सब कुछ छुड़ा लाएगा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30:10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दाऊद के दो सौ लोगों का बसोर नदी पर क्या हुआ?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वे </w:t>
      </w:r>
      <w:r>
        <w:rPr>
          <w:lang w:val="hi_IN" w:bidi="hi_IN"/>
        </w:rPr>
        <w:t>ऐसे थक गए थे</w:t>
      </w:r>
      <w:r>
        <w:rPr>
          <w:lang w:val="hi_IN" w:bidi="hi_IN"/>
        </w:rPr>
        <w:t xml:space="preserve"> कि उन्हें पीछे रहना पड़ा।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30:12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दाऊद और उसके लोग अमालेकियों का पीछा कर रहे थे, तो उन्हें जो मिस्री पुरुष मिला, उसको क्या समस्या थी?</w:t>
      </w:r>
    </w:p>
    <w:p>
      <w:pPr/>
      <w:r>
        <w:rPr>
          <w:lang w:val="hi_IN" w:bidi="hi_IN"/>
        </w:rPr>
      </w:r>
      <w:r>
        <w:rPr>
          <w:lang w:val="hi_IN" w:bidi="hi_IN"/>
        </w:rPr>
        <w:t>उसने तीन दिन और तीन रातों तक न तो रोटी खाई थी और न ही पानी पिया था।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30:13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मिस्री के स्वामी ने उसे क्यों छोड़ दिया था?</w:t>
      </w:r>
    </w:p>
    <w:p>
      <w:pPr/>
      <w:r>
        <w:rPr>
          <w:lang w:val="hi_IN" w:bidi="hi_IN"/>
        </w:rPr>
      </w:r>
      <w:r>
        <w:rPr>
          <w:lang w:val="hi_IN" w:bidi="hi_IN"/>
        </w:rPr>
        <w:t>उन्होंने कहा कि वह तीन दिन पहले बीमार हो गया था।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30:15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मिस्री पुरुष ने दाऊद को उस दल का स्थान दिखाने से पहले क्या शर्त रखी?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उसने दाऊद से कहा कि वे शपथ खाए कि वह उसे नहीं मरेंगे और </w:t>
      </w:r>
      <w:r>
        <w:rPr>
          <w:lang w:val="hi_IN" w:bidi="hi_IN"/>
        </w:rPr>
        <w:t>न उसके स्वामी के हाथ में देंगे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30:16–17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दाऊद ने उन पर हमला किया, तब लुटेरे क्या कर रहे थे?</w:t>
      </w:r>
    </w:p>
    <w:p>
      <w:pPr/>
      <w:r>
        <w:rPr>
          <w:lang w:val="hi_IN" w:bidi="hi_IN"/>
        </w:rPr>
      </w:r>
      <w:r>
        <w:rPr>
          <w:lang w:val="hi_IN" w:bidi="hi_IN"/>
        </w:rPr>
        <w:t>वे पलिश्तियों और यहूदा के देश से लूटी गई सारी वस्तुओं के कारण आनन्द मना रहे थे।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30:18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दाऊद ने हमलावरों पर हमले के बाद क्या-क्या पुनः प्राप्त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>जो कुछ अमालेकी ले गए थे वह सब दाऊद ने छुड़ाया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30:22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दुष्ट लोगों ने यह क्यों नहीं चाहा कि प्राप्त की गई लूट को उन लोगों के साथ बांटना चाहिए जो पीछे रह गए थे?</w:t>
      </w:r>
    </w:p>
    <w:p>
      <w:pPr/>
      <w:r>
        <w:rPr>
          <w:lang w:val="hi_IN" w:bidi="hi_IN"/>
        </w:rPr>
      </w:r>
      <w:r>
        <w:rPr>
          <w:lang w:val="hi_IN" w:bidi="hi_IN"/>
        </w:rPr>
        <w:t>उन्होंने कहा कि जो पीछे रह गए थे, वे उनके साथ युद्ध करने नहीं गए।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30:23–24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दाऊद ने दुष्ट पुरुषों से क्यों कहा कि उन्हें सभी को बराबर बांटना चाहिए?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उन्होंने कहा कि </w:t>
      </w:r>
      <w:r>
        <w:rPr>
          <w:lang w:val="hi_IN" w:bidi="hi_IN"/>
        </w:rPr>
        <w:t>यहोवा ने हमें दिया है; और उसने हमारी रक्षा की और उसने उनको जिसने हमारे ऊपर चढ़ाई की थी हमारे हाथ में कर दिया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30:26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दाऊद सिकलग वापस आए, तो उन्होंने यहोवा के शत्रुओं से ली हुई लूट का क्या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दाऊद ने लूट को </w:t>
      </w:r>
      <w:r>
        <w:rPr>
          <w:lang w:val="hi_IN" w:bidi="hi_IN"/>
        </w:rPr>
        <w:t>यहूदी पुरनियों</w:t>
      </w:r>
      <w:r>
        <w:rPr>
          <w:lang w:val="hi_IN" w:bidi="hi_IN"/>
        </w:rPr>
        <w:t xml:space="preserve"> और अन्य मित्रों के साथ बाँटा जहाँ वह और उसके लोग अक्सर जाते थे।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31:1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इस्राएल के पुरुषों ने पलिश्तियों से युद्ध किया, तो उनके साथ क्या हुआ?</w:t>
      </w:r>
    </w:p>
    <w:p>
      <w:pPr/>
      <w:r>
        <w:rPr>
          <w:lang w:val="hi_IN" w:bidi="hi_IN"/>
        </w:rPr>
      </w:r>
      <w:r>
        <w:rPr>
          <w:lang w:val="hi_IN" w:bidi="hi_IN"/>
        </w:rPr>
        <w:t>इस्राएल के पुरुष पलिश्तियों से भाग गए और मारे गए।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31:2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शाऊल के पुत्रों का क्या हुआ?</w:t>
      </w:r>
    </w:p>
    <w:p>
      <w:pPr/>
      <w:r>
        <w:rPr>
          <w:lang w:val="hi_IN" w:bidi="hi_IN"/>
        </w:rPr>
      </w:r>
      <w:r>
        <w:rPr>
          <w:lang w:val="hi_IN" w:bidi="hi_IN"/>
        </w:rPr>
        <w:t>पलिश्तियों</w:t>
      </w:r>
      <w:r>
        <w:rPr>
          <w:lang w:val="hi_IN" w:bidi="hi_IN"/>
        </w:rPr>
        <w:t xml:space="preserve"> ने उसके पुत्रों को मार डाला।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31:3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युद्ध में शाऊल के साथ क्या हुआ?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उसे </w:t>
      </w:r>
      <w:r>
        <w:rPr>
          <w:lang w:val="hi_IN" w:bidi="hi_IN"/>
        </w:rPr>
        <w:t>धनुर्धारियों ने उसे पा लिया</w:t>
      </w:r>
      <w:r>
        <w:rPr>
          <w:lang w:val="hi_IN" w:bidi="hi_IN"/>
        </w:rPr>
        <w:t xml:space="preserve"> और </w:t>
      </w:r>
      <w:r>
        <w:rPr>
          <w:lang w:val="hi_IN" w:bidi="hi_IN"/>
        </w:rPr>
        <w:t>वह उनके कारण अत्यन्त व्याकुल हो गया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31:4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शाऊल ने अपने हथियार ढोने वाले से क्या करने को कहा, क्योंकि वह बहुत पीड़ा में था और उसे डर था कि उसका शत्रु आकर उसका ठट्ठा करेगा?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शाऊल ने उससे कहा </w:t>
      </w:r>
      <w:r>
        <w:rPr>
          <w:lang w:val="hi_IN" w:bidi="hi_IN"/>
        </w:rPr>
        <w:t>अपनी तलवार खींचकर उसे भोंक दे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31:4 (#2)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शाऊल का हथियार ढोनेवाला डर गया और उसे मारना नहीं चाहा, तो शाऊल ने क्या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>तब शाऊल अपनी तलवार खड़ी करके उस पर गिर पड़ा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31:5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हथियार ढोनेवाले ने देखा कि शाऊल मर गया है तो उसने क्या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>वह अपनी ही तलवार पर गिर गया और मर गया।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31:7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घाटी के दूसरी ओर और यरदन नदी के पार से इस्राएल के लोग अपने नगरों को क्यों छोड़कर भाग गए?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वे भाग गए क्योंकि उन्होंने देखा कि </w:t>
      </w:r>
      <w:r>
        <w:rPr>
          <w:lang w:val="hi_IN" w:bidi="hi_IN"/>
        </w:rPr>
        <w:t>इस्राएली मनुष्य अपने-अपने नगरों को छोड़कर भाग गए</w:t>
      </w:r>
      <w:r>
        <w:rPr>
          <w:lang w:val="hi_IN" w:bidi="hi_IN"/>
        </w:rPr>
        <w:t xml:space="preserve"> और शाऊल और उसके पुत्र मर गए थे।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31:9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पलिश्ती मृतकों को लूटने आए, तो उन्होंने शाऊल के शरीर के साथ क्या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पलिश्तियों ने शाऊल का सिर काट दिया और </w:t>
      </w:r>
      <w:r>
        <w:rPr>
          <w:lang w:val="hi_IN" w:bidi="hi_IN"/>
        </w:rPr>
        <w:t>उसके शव को बेतशान की शहरपनाह में जड़ दिया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31:11–12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गिलादवाले याबेश के निवासियों ने शाऊल का सुना, तो वहाँ के योद्धाओं ने क्या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>वे बेतशान गए और शाऊल और उसके पुत्रों के शवों को याबेश ले जाकर जला दिया।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शमूएल 31:13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याबेश के निवासियों ने शाऊल और उनके पुत्रों की हड्डियों का क्या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>उन्होंने उनकी हड्डियाँ लेकर याबेश के झाऊ के पेड़ के नीचे गाड़ दीं, और सात दिन तक उपवास किया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i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