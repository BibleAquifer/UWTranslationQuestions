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JON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योना से क्या करने के लिए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योना से कहा कि उठकर और </w:t>
      </w:r>
      <w:r>
        <w:rPr>
          <w:lang w:val="hi_IN" w:bidi="hi_IN"/>
        </w:rPr>
        <w:t>बड़े नगर नीनवे को जा, और उसके विरुद्ध प्रचार कर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यहोवा ने योना से नीनवे जाने के लिए कहा, तब उसने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 यहोवा के सम्मुख से तर्शीश को भाग जाने के लिये उठा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उस जहाज के साथ क्या किया जिस पर योना सवार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समुद्र पर </w:t>
      </w:r>
      <w:r>
        <w:rPr>
          <w:lang w:val="hi_IN" w:bidi="hi_IN"/>
        </w:rPr>
        <w:t>एक प्रचण्ड आँधी चलाई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समुद्र में बड़ी आँधी उठी,</w:t>
      </w:r>
      <w:r>
        <w:rPr>
          <w:lang w:val="hi_IN" w:bidi="hi_IN"/>
        </w:rPr>
        <w:t xml:space="preserve"> जिससे </w:t>
      </w:r>
      <w:r>
        <w:rPr>
          <w:lang w:val="hi_IN" w:bidi="hi_IN"/>
        </w:rPr>
        <w:t>जहाज टूटने पर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आँधी के बीच मल्लाह लोग किसकी दुहाई देने लगे?</w:t>
      </w:r>
    </w:p>
    <w:p>
      <w:pPr/>
      <w:r>
        <w:rPr>
          <w:lang w:val="hi_IN" w:bidi="hi_IN"/>
        </w:rPr>
      </w:r>
      <w:r>
        <w:rPr>
          <w:lang w:val="hi_IN" w:bidi="hi_IN"/>
        </w:rPr>
        <w:t>मल्लाह लोग डरकर अपने-अपने देवता की दुहाई देने लगे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मल्लाहों ने यह कैसे निर्धारित किया कि विपत्ति का कारण कौन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मल्लाहों ने यह जानने के लिए चिट्ठियाँ डालीं कि उस विपत्ति का कारण कौन है, और चिट्ठी </w:t>
      </w:r>
      <w:r>
        <w:rPr>
          <w:lang w:val="hi_IN" w:bidi="hi_IN"/>
        </w:rPr>
        <w:t>योना के नाम पर निकली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1:7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चिट्ठी डालने का परिणाम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परिणाम यह हुआ कि चिट्ठी के द्वारा पता चला कि वे जिस विपत्ति का सामना कर रहे थे उसका कारण योना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मल्लाहों को कैसे पता चला कि योना यहोवा के सम्मुख से भाग रहा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मल्लाह </w:t>
      </w:r>
      <w:r>
        <w:rPr>
          <w:lang w:val="hi_IN" w:bidi="hi_IN"/>
        </w:rPr>
        <w:t>जान गए थे कि योना यहोवा के सम्मुख से भाग आया है, क्योंकि उसने आप ही उनको बता दिया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1:12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आँधी को रोकने के लिए योना ने उन पुरुषों से क्या करने को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 ने पुरुषों से कहा कि वे उसे उठाकर समुद्र में फेंक दें।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मल्लाहों ने यहोवा से कौन-कौन सी दो विनती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मल्लाहों ने यहोवा से विनती की कि वह योना के </w:t>
      </w:r>
      <w:r>
        <w:rPr>
          <w:lang w:val="hi_IN" w:bidi="hi_IN"/>
        </w:rPr>
        <w:t>प्राण</w:t>
      </w:r>
      <w:r>
        <w:rPr>
          <w:lang w:val="hi_IN" w:bidi="hi_IN"/>
        </w:rPr>
        <w:t xml:space="preserve"> के बदले उनका नाश न करें और न उन्हें </w:t>
      </w:r>
      <w:r>
        <w:rPr>
          <w:lang w:val="hi_IN" w:bidi="hi_IN"/>
        </w:rPr>
        <w:t>योना की हत्या का दोषी</w:t>
      </w:r>
      <w:r>
        <w:rPr>
          <w:lang w:val="hi_IN" w:bidi="hi_IN"/>
        </w:rPr>
        <w:t xml:space="preserve"> ठहराएं।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मल्लाहों ने योना को समुद्र में फेंक दिया, तब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मल्लाहों ने योना को समुद्र में फेंक दिया, तब </w:t>
      </w:r>
      <w:r>
        <w:rPr>
          <w:lang w:val="hi_IN" w:bidi="hi_IN"/>
        </w:rPr>
        <w:t>समुद्र की भयानक लहरें थम गईं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1:17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मल्लाहों ने योना को समुद्र में फेंक दिया, तो उसके साथ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</w:t>
      </w:r>
      <w:r>
        <w:rPr>
          <w:lang w:val="hi_IN" w:bidi="hi_IN"/>
        </w:rPr>
        <w:t>एक महा मच्छ ठहराया था कि योना को निगल ले; और योना उस महा मच्छ के पेट में तीन दिन और तीन रात पड़ा रहा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2:1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 ने महा मच्छ के पेट में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 ने प्रार्थना में यहोवा को पुकारा क्योंकि वह संकट में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 को क्या आशा थी कि वह फिर से क्या कर सकेगा?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 को आशा थी कि वह फिर से यहोवा के पवित्र मन्दिर की ओर ताक पाएगा।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2:6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योना के प्राणों को कहाँ से उठाया?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योना के </w:t>
      </w:r>
      <w:r>
        <w:rPr>
          <w:lang w:val="hi_IN" w:bidi="hi_IN"/>
        </w:rPr>
        <w:t>प्राणों को</w:t>
      </w:r>
      <w:r>
        <w:rPr>
          <w:lang w:val="hi_IN" w:bidi="hi_IN"/>
        </w:rPr>
        <w:t xml:space="preserve"> गड्ढे में से उठाया।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 ने क्या कहा कि जो लोग धोखे की व्यर्थ वस्तुओं पर मन लगाते हैं, उनके साथ क्या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योना ने कहा कि जो लोग </w:t>
      </w:r>
      <w:r>
        <w:rPr>
          <w:lang w:val="hi_IN" w:bidi="hi_IN"/>
        </w:rPr>
        <w:t>धोखे की व्यर्थ वस्तुओं पर मन लगाते हैं, वे अपने करुणानिधान को छोड़ देते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योना ने महा मच्छ के पेट में प्रार्थना की, तो उसने क्या कहा कि वह क्या करेगा?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योना ने कहा कि वह </w:t>
      </w:r>
      <w:r>
        <w:rPr>
          <w:lang w:val="hi_IN" w:bidi="hi_IN"/>
        </w:rPr>
        <w:t xml:space="preserve">ऊँचे शब्द से धन्यवाद करके </w:t>
      </w:r>
      <w:r>
        <w:rPr>
          <w:lang w:val="hi_IN" w:bidi="hi_IN"/>
        </w:rPr>
        <w:t xml:space="preserve">यहोवा को </w:t>
      </w:r>
      <w:r>
        <w:rPr>
          <w:lang w:val="hi_IN" w:bidi="hi_IN"/>
        </w:rPr>
        <w:t>बलिदान चढ़ाएगा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जो मन्नत उसने मानी, उसको पूरी करेगा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2:9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 ने क्या कहा कि उद्धार किसके द्वारा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योना ने कहा कि </w:t>
      </w:r>
      <w:r>
        <w:rPr>
          <w:lang w:val="hi_IN" w:bidi="hi_IN"/>
        </w:rPr>
        <w:t xml:space="preserve">उद्धार यहोवा ही से होता </w:t>
      </w:r>
      <w:r>
        <w:rPr>
          <w:lang w:val="hi_IN" w:bidi="hi_IN"/>
        </w:rPr>
        <w:t>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2:10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योना की प्रार्थना का उत्तर कैसे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महा मच्छ को आज्ञा दी, और उसने योना को स्थल पर उगल दिया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3:2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दूसरी बार योना को क्या करने की आज्ञा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योना को नीनवे जाकर यहोवा का प्रचार करने की आज्ञा दी।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दूसरी बार जब यहोवा ने योना से नीनवे जाने के लिए कहा, तो उसने कैसे प्रतिक्रिया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 ने यहोवा की आज्ञा का पालन किया और नीनवे को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3:4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 ने नीनवे में क्या प्रचार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योना ने कहा कि </w:t>
      </w:r>
      <w:r>
        <w:rPr>
          <w:lang w:val="hi_IN" w:bidi="hi_IN"/>
        </w:rPr>
        <w:t>अब से चालीस दिन के बीतने पर नीनवे उलट दिया जाएगा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3:8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नीनवे के लोगों ने योना द्वारा सुनाए गए यहोवा के प्रचार पर कैसी प्रतिक्रिया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नीनवे के लोगों ने परमेश्वर पर विश्वास किया, उपवास किया, और टाट </w:t>
      </w:r>
      <w:r>
        <w:rPr>
          <w:lang w:val="hi_IN" w:bidi="hi_IN"/>
        </w:rPr>
        <w:t>ओढ़ें</w:t>
      </w:r>
      <w:r>
        <w:rPr>
          <w:lang w:val="hi_IN" w:bidi="hi_IN"/>
        </w:rPr>
        <w:t xml:space="preserve">। नीनवे के राजा ने एक आज्ञा जारी की जिसमें कहा गया कि क्या मनुष्य या क्या पशु कोई </w:t>
      </w:r>
      <w:r>
        <w:rPr>
          <w:lang w:val="hi_IN" w:bidi="hi_IN"/>
        </w:rPr>
        <w:t>न खाएँ और न पानी पीएँ।</w:t>
      </w:r>
      <w:r>
        <w:rPr>
          <w:lang w:val="hi_IN" w:bidi="hi_IN"/>
        </w:rPr>
        <w:t xml:space="preserve"> प्रत्येक </w:t>
      </w:r>
      <w:r>
        <w:rPr>
          <w:lang w:val="hi_IN" w:bidi="hi_IN"/>
        </w:rPr>
        <w:t>मनुष्य और पशु दोनों टाट ओढ़ें</w:t>
      </w:r>
      <w:r>
        <w:rPr>
          <w:lang w:val="hi_IN" w:bidi="hi_IN"/>
        </w:rPr>
        <w:t xml:space="preserve">, और प्रत्येक मनुष्य </w:t>
      </w:r>
      <w:r>
        <w:rPr>
          <w:lang w:val="hi_IN" w:bidi="hi_IN"/>
        </w:rPr>
        <w:t>परमेश्वर की दुहाई चिल्ला चिल्लाकर दें</w:t>
      </w:r>
      <w:r>
        <w:rPr>
          <w:lang w:val="hi_IN" w:bidi="hi_IN"/>
        </w:rPr>
        <w:t xml:space="preserve"> और वे </w:t>
      </w:r>
      <w:r>
        <w:rPr>
          <w:lang w:val="hi_IN" w:bidi="hi_IN"/>
        </w:rPr>
        <w:t>अपने कुमार्ग से फिरें; और उस उपद्रव से, जो वे करते हैं, पश्चाताप करें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3:9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नीनवे के राजा को नीनवे के लोगों और नगर के लिए क्या आशा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नीनवे के राजा को आशा थी कि सम्भव है की परमेश्वर का </w:t>
      </w:r>
      <w:r>
        <w:rPr>
          <w:lang w:val="hi_IN" w:bidi="hi_IN"/>
        </w:rPr>
        <w:t>भड़का हुआ कोप शान्त हो जाए</w:t>
      </w:r>
      <w:r>
        <w:rPr>
          <w:lang w:val="hi_IN" w:bidi="hi_IN"/>
        </w:rPr>
        <w:t xml:space="preserve"> और उन पर दया करे ताकि नीनवे के लोग </w:t>
      </w:r>
      <w:r>
        <w:rPr>
          <w:lang w:val="hi_IN" w:bidi="hi_IN"/>
        </w:rPr>
        <w:t>नाश होने से बच जाएँ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ने नीनवे के लोगों के पश्चाताप पर कैसी प्रतिक्रिया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ने </w:t>
      </w:r>
      <w:r>
        <w:rPr>
          <w:lang w:val="hi_IN" w:bidi="hi_IN"/>
        </w:rPr>
        <w:t>उनके कामों को देखा</w:t>
      </w:r>
      <w:r>
        <w:rPr>
          <w:lang w:val="hi_IN" w:bidi="hi_IN"/>
        </w:rPr>
        <w:t xml:space="preserve">, </w:t>
      </w:r>
      <w:r>
        <w:rPr>
          <w:lang w:val="hi_IN" w:bidi="hi_IN"/>
        </w:rPr>
        <w:t>कि वे कुमार्ग से फिर गए हैं</w:t>
      </w:r>
      <w:r>
        <w:rPr>
          <w:lang w:val="hi_IN" w:bidi="hi_IN"/>
        </w:rPr>
        <w:t>।</w:t>
      </w:r>
      <w:r>
        <w:rPr>
          <w:lang w:val="hi_IN" w:bidi="hi_IN"/>
        </w:rPr>
        <w:t xml:space="preserve"> तब परमेश्वर ने अपनी इच्छा बदल दी, और उनकी जो हानि करने की ठानी थी, उसको न किया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 का क्रोध क्यों भड़का?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योना का </w:t>
      </w:r>
      <w:r>
        <w:rPr>
          <w:lang w:val="hi_IN" w:bidi="hi_IN"/>
        </w:rPr>
        <w:t>क्रोध भड़का</w:t>
      </w:r>
      <w:r>
        <w:rPr>
          <w:lang w:val="hi_IN" w:bidi="hi_IN"/>
        </w:rPr>
        <w:t xml:space="preserve"> क्योंकि उसे यह बात बहुत बुरी लगी कि यहोवा ने नीनवे के लोगों पर दया की और उन्हें दण्ड नहीं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4:2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 ने बताया कि उसने तर्शीश भागने की कोशिश क्यों की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योना ने कहा कि उसने तर्शीश भागने की कोशिश की थी क्योंकि वह जानता था कि यहोवा एक अनुग्रहकारी और दयालु परमेश्वर हैं, और </w:t>
      </w:r>
      <w:r>
        <w:rPr>
          <w:lang w:val="hi_IN" w:bidi="hi_IN"/>
        </w:rPr>
        <w:t>विलम्ब से कोप करनेवाला करुणानिधान है</w:t>
      </w:r>
      <w:r>
        <w:rPr>
          <w:lang w:val="hi_IN" w:bidi="hi_IN"/>
        </w:rPr>
        <w:t xml:space="preserve"> </w:t>
      </w:r>
      <w:r>
        <w:rPr>
          <w:lang w:val="hi_IN" w:bidi="hi_IN"/>
        </w:rPr>
        <w:t>और दुःख देने से प्रसन्न नहीं होता।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4:3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 ने यहोवा से क्या करने को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योना ने यहोवा से उसके </w:t>
      </w:r>
      <w:r>
        <w:rPr>
          <w:lang w:val="hi_IN" w:bidi="hi_IN"/>
        </w:rPr>
        <w:t xml:space="preserve">प्राण ले लेने </w:t>
      </w:r>
      <w:r>
        <w:rPr>
          <w:lang w:val="hi_IN" w:bidi="hi_IN"/>
        </w:rPr>
        <w:t>की प्रार्थना की।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4:4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योना से कौन सा प्रश्न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योना से कहा कि </w:t>
      </w:r>
      <w:r>
        <w:rPr>
          <w:lang w:val="hi_IN" w:bidi="hi_IN"/>
        </w:rPr>
        <w:t>उसका जो क्रोध भड़का है, क्या वह उचित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4:5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 नगर से बाहर जाकर नगर की ओर मुँह करके क्यों बैठ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योना यह देखना चाहता था कि नीनवे नगर के साथ क्या होगा।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4:6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योना नगर के बाहर बैठा था, तब यहोवा ने उसके लिए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यहोवा परमेश्वर ने एक रेंड़ का पेड़ उगाकर ऐसा बढ़ाया कि योना के सिर पर छाया हो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4:7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उस पेड़ के साथ क्या किया जो योना को छाया प्रदान कर रहा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सवेरे जब पौ फटने लगी, तब परमेश्वर ने एक कीड़े को भेजा, जिसने उस पेड़ को ऐसा काटा कि वह सूख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4:9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यहोवा ने पौधे को सुखा दिया और योना पर पुरवाई बहाकर लू चलाई, तब यहोवा ने योना से कौन सा प्रश्न पूछा?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योना से पूछा कि </w:t>
      </w:r>
      <w:r>
        <w:rPr>
          <w:lang w:val="hi_IN" w:bidi="hi_IN"/>
        </w:rPr>
        <w:t>उसका क्रोध, जो उस पेड़ के कारण भड़का है, क्या वह उचित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4:10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योना को कैसा महसूस हुआ जब वह पेड़ जिसने उसे छाया दी थी, सूखकर नाश हो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योना ने उस पेड़ पर </w:t>
      </w:r>
      <w:r>
        <w:rPr>
          <w:lang w:val="hi_IN" w:bidi="hi_IN"/>
        </w:rPr>
        <w:t>तरस खाई</w:t>
      </w:r>
      <w:r>
        <w:rPr>
          <w:lang w:val="hi_IN" w:bidi="hi_IN"/>
        </w:rPr>
        <w:t xml:space="preserve"> जो सूखकर नाश हो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योना 4:11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किसके प्रति तरस खाई?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नीनवे के लोगों और </w:t>
      </w:r>
      <w:r>
        <w:rPr>
          <w:lang w:val="hi_IN" w:bidi="hi_IN"/>
        </w:rPr>
        <w:t xml:space="preserve">घरेलू </w:t>
      </w:r>
      <w:r>
        <w:rPr>
          <w:lang w:val="hi_IN" w:bidi="hi_IN"/>
        </w:rPr>
        <w:t>पशुओं के प्रति तरस खाई।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