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JUD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किसके दास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यहूदा यीशु मसीह के दास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के भाई कौन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यहूदा के भाई याकूब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1:1 (#3)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ने किसको लिखा?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उन लोगों को लिखा जो परमेश्वर के पिता में प्रिय हैं और यीशु मसीह के लिए सुरक्षित रखे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जिन लोगों को लिख रहे थे, उन्हें क्या बहुतायत से प्राप्त होता रहे?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यहूदा चाहते थे कि दया, शान्ति और प्रेम उन्हें बहुतायत से प्राप्त होता रहे।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पहले किस विषय पर लिखने में अत्यन्त परिश्रम से प्रयत्न कर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यहूदा पहले उस उद्धार के विषय में लिखने में अत्यन्त परिश्रम से प्रयत्न कर रहे थे, जिसमें हम सब सहभागी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ने वास्तव में किस विषय पर लिखा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यहूदा ने वास्तव में पवित्र लोगों के विश्वास के लिए यत्न करने की आवश्यकता के बारे में लिखा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कुछ भक्तिहीन और लुचपन में बदल डालने वाले कैसे आ मिले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कुछ भक्तिहीन और लुचपन में बदल डालने वाले चुपके से आ मिले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1:4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भक्तिहीन और लुचपन में बदल डालने वाले ने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परमेश्वर के अनुग्रह को लुचपन में बदल डालते है, और हमारे एकमात्र स्वामी और प्रभु यीशु मसीह का इन्कार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यूहदा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प्रभु ने एक बार लोगों को कहाँ से छुड़ाया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प्रभु ने उन्हें मिस्र देश से छुड़ाया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1:5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प्रभु ने उन लोगों के साथ क्या किया जिन्होंने विश्वास नहीं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प्रभु ने उन लोगों को नाश कर दिया जिन्होंने विश्वास नहीं किया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प्रभु ने उन स्वर्गदूतों के साथ क्या किया जिन्होंने अपनी निज निवास को छोड़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प्रभु ने उन्हें भीषण दिन के न्याय के लिये अंधकार में बन्धनों में रखा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सदोम, गमोरा, और उनके आसपास के नगर ने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व्यभिचारी हो गए और और पराए शरीर के पीछे लग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सदोम, गमोरा, और उनके आसपास के नगर की तरह, दोषी और भक्तिहीन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अपने सपनों में अपने शरीर को अशुद्ध करते हैं, प्रभुता को तुच्छ जानते है, और बुरा-भला कहते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प्रधान स्वर्गदूत मीकाईल ने शैतान से क्या कहा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प्रधान स्वर्गदूत मीकाईल ने कहा, “प्रभु तुझे डाँटे।”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दोषी और भक्तिहीन निर्लज्जता </w:t>
      </w:r>
      <w:r>
        <w:rPr>
          <w:b/>
          <w:lang w:val="hi_IN" w:bidi="hi_IN"/>
        </w:rPr>
        <w:t>से किसकी परवाह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निर्लज्जता से अपनी परवाह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हनोक आदम की कौन सी पीढ़ी में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हनोक आदम से सातवीं पीढ़ी में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प्रभु किन पर न्याय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प्रभु सब का न्याय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अधर्मी लोग कौन हैं जिन्हें दोषी ठहराया जाएगा?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>असंतुष्ट, कुड़कुड़ानेवाले, और अपनी अभिलाषाओं के अनुसार चलनेवाले हैं; और अपने मुँह से घमण्ड की बातें बोलते हैं; और वे लाभ के लिये मुँह देखी बड़ाई किया करते हैं, वे अधर्मी लोग हैं जिन्हें दोषी ठहराया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पिछले दिनों में उपहास करनेवालों के बारे में किसने बातें कहीं?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प्रभु यीशु मसीह के प्रेरितों ने पिछले दिनों में उपहास करनेवालों के विषय में बातें कहीं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 उपहास करनेवालों के बारे में क्या सत्य है जो अपनी अभक्ति की अभिलाषाओंके अनुसार चलेंगे, जो फूट डालते हैं और शारीरिक लोग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उनके पास पवित्र आत्मा नहीं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प्रिय स्वयं को कैसे तैयार कर रहे थे और प्रार्थना कर रहे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प्रियजन अपने अति पवित्र विश्वास </w:t>
      </w:r>
      <w:r>
        <w:rPr>
          <w:lang w:val="hi_IN" w:bidi="hi_IN"/>
        </w:rPr>
        <w:t xml:space="preserve">में अपनी उन्नति करते हुए </w:t>
      </w:r>
      <w:r>
        <w:rPr>
          <w:lang w:val="hi_IN" w:bidi="hi_IN"/>
        </w:rPr>
        <w:t>और पवित्र आत्मा में प्रार्थना करते हुए तैयार कर रहे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प्रियों</w:t>
      </w:r>
      <w:r>
        <w:rPr>
          <w:b/>
          <w:lang w:val="hi_IN" w:bidi="hi_IN"/>
        </w:rPr>
        <w:t xml:space="preserve"> को खुद को किसमें बनाए रखना चाहिए और क्या देखते रहना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प्रियों </w:t>
      </w:r>
      <w:r>
        <w:rPr>
          <w:lang w:val="hi_IN" w:bidi="hi_IN"/>
        </w:rPr>
        <w:t>को स्वयं को परमेश्वर के प्रेम में बनाए रखना चाहिए था और अनन्त जीवन के लिये हमारे प्रभु यीशु मसीह की दया की आशा देखते रहना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1:22–23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प्रियों को किसने बचाया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प्रियों को शरीर के द्वारा कलंकित वस्त्र पहनने वालों और आग में फंसे लोगों को बचाना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1:24–25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परमेश्वर, उनके उद्धारकर्ता, प्रभु यीशु मसीह के माध्यम से, क्या कर सकते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उन्हें ठोकर खाने से बचा सकते हैं और अपनी महिमा की भरपूरी के सामने मगन और निर्दोष करके खड़ा कर सकते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हमारे प्रभु यीशु मसीह के द्वारा एकमात्र उद्धारकर्ता परमेश्वर को कौन सी चीजें दी जानी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हमारे प्रभु यीशु मसीह के द्वारा हमारे उद्धारकर्ता एकमात्र परमेश्वर की महिमा, गौरव, पराक्रम और अधिकार दी जानी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यहूदा 1:25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के पास महिमा कब से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के पास सनातन काल से, अब भी और </w:t>
      </w:r>
      <w:r>
        <w:rPr>
          <w:lang w:val="hi_IN" w:bidi="hi_IN"/>
        </w:rPr>
        <w:t xml:space="preserve">युगानुयुग </w:t>
      </w:r>
      <w:r>
        <w:rPr>
          <w:lang w:val="hi_IN" w:bidi="hi_IN"/>
        </w:rPr>
        <w:t>महिमा है।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