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COL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मसीह यीशु के प्रेरित कैसे बने?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परमेश्वर की इच्छा से मसीह यीशु के प्रेरित बने।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 पत्र पौलुस ने किसे लिखा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यह पत्र </w:t>
      </w:r>
      <w:r>
        <w:rPr>
          <w:lang w:val="hi_IN" w:bidi="hi_IN"/>
        </w:rPr>
        <w:t>उन पवित्र और विश्वासी भाइयों के नाम जो कुलुस्से में रहते हैं लिखा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कुलुस्सियों ने </w:t>
      </w:r>
      <w:r>
        <w:rPr>
          <w:b/>
          <w:lang w:val="hi_IN" w:bidi="hi_IN"/>
        </w:rPr>
        <w:t xml:space="preserve">आशा की हुई वस्तु </w:t>
      </w:r>
      <w:r>
        <w:rPr>
          <w:b/>
          <w:lang w:val="hi_IN" w:bidi="hi_IN"/>
        </w:rPr>
        <w:t>के बारे में कहाँ से सुना 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कुलुस्सियों ने आशा की हुई वस्तु के बारे में </w:t>
      </w:r>
      <w:r>
        <w:rPr>
          <w:lang w:val="hi_IN" w:bidi="hi_IN"/>
        </w:rPr>
        <w:t xml:space="preserve">सुसमाचार के सत्य वचन में </w:t>
      </w:r>
      <w:r>
        <w:rPr>
          <w:lang w:val="hi_IN" w:bidi="hi_IN"/>
        </w:rPr>
        <w:t>से सुना।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कहते हैं कि सुसमाचार जगत में क्या कर रहा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कहते हैं कि सुसमाचार </w:t>
      </w:r>
      <w:r>
        <w:rPr>
          <w:lang w:val="hi_IN" w:bidi="hi_IN"/>
        </w:rPr>
        <w:t xml:space="preserve">जगत में </w:t>
      </w:r>
      <w:r>
        <w:rPr>
          <w:lang w:val="hi_IN" w:bidi="hi_IN"/>
        </w:rPr>
        <w:t>फल ला रहा है और बढ़ रहा है।</w:t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कुलुस्सियों को सुसमाचार किसने प्रस्तुत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>मसीह के विश्वासयोग्य सेवक इपफ्रास ने कुलुस्सियों को सुसमाचार प्रस्तुत किया।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किस विषय में कुलुस्सियों के लिए </w:t>
      </w:r>
      <w:r>
        <w:rPr>
          <w:b/>
          <w:lang w:val="hi_IN" w:bidi="hi_IN"/>
        </w:rPr>
        <w:t>प्रार्थना करने और विनती करने से नहीं चूकते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</w:t>
      </w:r>
      <w:r>
        <w:rPr>
          <w:lang w:val="hi_IN" w:bidi="hi_IN"/>
        </w:rPr>
        <w:t>यह प्रार्थना करने और विनती करने से नहीं चूकते कि वे सारे आत्मिक ज्ञान और समझ सहित परमेश्वर की इच्छा की पहचान में परिपूर्ण होते जाएँ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</w:t>
      </w:r>
      <w:r>
        <w:rPr>
          <w:b/>
          <w:lang w:val="hi_IN" w:bidi="hi_IN"/>
        </w:rPr>
        <w:t xml:space="preserve">कुलुस्सियों </w:t>
      </w:r>
      <w:r>
        <w:rPr>
          <w:b/>
          <w:lang w:val="hi_IN" w:bidi="hi_IN"/>
        </w:rPr>
        <w:t>की चाल-चलन के लिए क्या प्रार्थना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प्रार्थना करते हैं कि कुलुस्सियों की चाल-चलन प्रभु के योग्य बने, उनमें </w:t>
      </w:r>
      <w:r>
        <w:rPr>
          <w:lang w:val="hi_IN" w:bidi="hi_IN"/>
        </w:rPr>
        <w:t xml:space="preserve">हर प्रकार के भले कामों का फल लगे और वो परमेश्वर की पहचान में बढ़ते जाएँ।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परमेश्वर के लोगों को किस </w:t>
      </w:r>
      <w:r>
        <w:rPr>
          <w:b/>
          <w:lang w:val="hi_IN" w:bidi="hi_IN"/>
        </w:rPr>
        <w:t>योग्य बनाया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लोग परमेश्वर के लिए अलग किये गये हैं, वे ज्योति में विरासत में सहभागी होने के योग्य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पिता ने अपने लिए चुने गए लोगों को किस के वश से छुड़ाया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पिता ने उन्हें </w:t>
      </w:r>
      <w:r>
        <w:rPr>
          <w:lang w:val="hi_IN" w:bidi="hi_IN"/>
        </w:rPr>
        <w:t xml:space="preserve">अंधकार के वश से छुड़ाकर अपने प्रिय पुत्र के राज्य में प्रवेश कराया है।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मसीह में, </w:t>
      </w:r>
      <w:r>
        <w:rPr>
          <w:b/>
          <w:lang w:val="hi_IN" w:bidi="hi_IN"/>
        </w:rPr>
        <w:t>हमें छुटकारा मिला है</w:t>
      </w:r>
      <w:r>
        <w:rPr>
          <w:b/>
          <w:lang w:val="hi_IN" w:bidi="hi_IN"/>
        </w:rPr>
        <w:t>, जो कि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में </w:t>
      </w:r>
      <w:r>
        <w:rPr>
          <w:lang w:val="hi_IN" w:bidi="hi_IN"/>
        </w:rPr>
        <w:t>हमें छुटकारा मिला है जो कि पापों की क्षमा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पुत्र किसका </w:t>
      </w:r>
      <w:r>
        <w:rPr>
          <w:b/>
          <w:lang w:val="hi_IN" w:bidi="hi_IN"/>
        </w:rPr>
        <w:t xml:space="preserve">प्रतिरूप </w:t>
      </w:r>
      <w:r>
        <w:rPr>
          <w:b/>
          <w:lang w:val="hi_IN" w:bidi="hi_IN"/>
        </w:rPr>
        <w:t>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पुत्र </w:t>
      </w:r>
      <w:r>
        <w:rPr>
          <w:lang w:val="hi_IN" w:bidi="hi_IN"/>
        </w:rPr>
        <w:t xml:space="preserve">अदृश्य </w:t>
      </w:r>
      <w:r>
        <w:rPr>
          <w:lang w:val="hi_IN" w:bidi="hi_IN"/>
        </w:rPr>
        <w:t xml:space="preserve">परमेश्वर का </w:t>
      </w:r>
      <w:r>
        <w:rPr>
          <w:lang w:val="hi_IN" w:bidi="hi_IN"/>
        </w:rPr>
        <w:t>प्रतिरूप</w:t>
      </w:r>
      <w:r>
        <w:rPr>
          <w:lang w:val="hi_IN" w:bidi="hi_IN"/>
        </w:rPr>
        <w:t xml:space="preserve">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यीशु मसीह के द्वारा और उनके लिए क्या-क्या सृजा गया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सारी </w:t>
      </w:r>
      <w:r>
        <w:rPr>
          <w:lang w:val="hi_IN" w:bidi="hi_IN"/>
        </w:rPr>
        <w:t xml:space="preserve">वस्तुओं की सृष्टि </w:t>
      </w:r>
      <w:r>
        <w:rPr>
          <w:lang w:val="hi_IN" w:bidi="hi_IN"/>
        </w:rPr>
        <w:t>यीशु मसीह के द्वारा हुई और उन्हीं के लिए सृजी गई थीं।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ने सभी चीजों को अपने साथ कैसे मेल करा लिया?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ने यीशु के </w:t>
      </w:r>
      <w:r>
        <w:rPr>
          <w:lang w:val="hi_IN" w:bidi="hi_IN"/>
        </w:rPr>
        <w:t>क्रूस पर बहे हुए लहू के द्वारा सब वस्तुओं को अपने साथ मेल-मिलाप करा लिया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सुसमाचार पर विश्वास करने से पहले कुलुस्सियों का परमेश्वर के साथ क्या सम्बन्ध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सुसमाचार पर विश्वास करने से पहले, कुलुस्सियों के लिए परमेश्वर प</w:t>
      </w:r>
      <w:r>
        <w:rPr>
          <w:lang w:val="hi_IN" w:bidi="hi_IN"/>
        </w:rPr>
        <w:t xml:space="preserve">राए थे और वे बुरे कामों के कारण मन से बैरी थे।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कुलुस्सियों को किस पर बने रहना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कुलुस्सियों को विश्वास में दृढ़ बने रहना चाहिए और </w:t>
      </w:r>
      <w:r>
        <w:rPr>
          <w:lang w:val="hi_IN" w:bidi="hi_IN"/>
        </w:rPr>
        <w:t xml:space="preserve">सुसमाचार को नहीं छोड़ना </w:t>
      </w:r>
      <w:r>
        <w:rPr>
          <w:lang w:val="hi_IN" w:bidi="hi_IN"/>
        </w:rPr>
        <w:t>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किसके लिए दुःख उठा रहे हैं, और यह उनके लिए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कलीसिया के लिए दुःख उठा रहे हैं, जो उनके लिए आनन्द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1:27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वह रहस्य क्या है जो युगों से छिपा हुआ था, लेकिन अब प्रकट हो गया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जो रहस्य युगों से छिपा हुआ था, लेकिन अब प्रकट हो गया है, वह यह है कि </w:t>
      </w:r>
      <w:r>
        <w:rPr>
          <w:lang w:val="hi_IN" w:bidi="hi_IN"/>
        </w:rPr>
        <w:t>मसीह जो महिमा की आशा है तुम में रहता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1:28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हर एक </w:t>
      </w:r>
      <w:r>
        <w:rPr>
          <w:b/>
          <w:lang w:val="hi_IN" w:bidi="hi_IN"/>
        </w:rPr>
        <w:t xml:space="preserve">व्यक्ति को क्या जताते और सिखाते हैं?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सिखाते हैं कि वे हर एक व्यक्ति को मसीह में सिद्ध करके उपस्थित करें।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का भेद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परमेश्वर का भेद मसीह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 में क्या छुपा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में </w:t>
      </w:r>
      <w:r>
        <w:rPr>
          <w:lang w:val="hi_IN" w:bidi="hi_IN"/>
        </w:rPr>
        <w:t>बुद्धि और ज्ञान के सारे भण्डार छिपे हुए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कुलुस्सियों के लिए किस विषय को लेकर चिंतित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चिंतित हैं कि कुलुस्सियों को </w:t>
      </w:r>
      <w:r>
        <w:rPr>
          <w:lang w:val="hi_IN" w:bidi="hi_IN"/>
        </w:rPr>
        <w:t xml:space="preserve">कोई मनुष्य लुभानेवाली बातों से धोखा न दे।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मसीह यीशु को प्रभु करके ग्रहण करने पर </w:t>
      </w:r>
      <w:r>
        <w:rPr>
          <w:b/>
          <w:lang w:val="hi_IN" w:bidi="hi_IN"/>
        </w:rPr>
        <w:t>पौलुस कुलुस्सियों से क्या करने के लिए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कुलुस्सियों को मसीह यीशु में उसी तरह चलने के लिए कहते हैं जिस तरह उन्होंने उसे ग्रहण किया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जिस </w:t>
      </w:r>
      <w:r>
        <w:rPr>
          <w:b/>
          <w:lang w:val="hi_IN" w:bidi="hi_IN"/>
        </w:rPr>
        <w:t>तत्व-ज्ञान और व्यर्थ धोखे</w:t>
      </w:r>
      <w:r>
        <w:rPr>
          <w:b/>
          <w:lang w:val="hi_IN" w:bidi="hi_IN"/>
        </w:rPr>
        <w:t xml:space="preserve"> की बात करते हैं वो किस के अनुसार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जिस तत्व-ज्ञान और व्यर्थ धोखे की बात करते हैं वो </w:t>
      </w:r>
      <w:r>
        <w:rPr>
          <w:lang w:val="hi_IN" w:bidi="hi_IN"/>
        </w:rPr>
        <w:t xml:space="preserve">मनुष्यों की परम्पराओं और संसार की आदि शिक्षा </w:t>
      </w:r>
      <w:r>
        <w:rPr>
          <w:lang w:val="hi_IN" w:bidi="hi_IN"/>
        </w:rPr>
        <w:t>के अनुसार हैं</w:t>
      </w:r>
      <w:r>
        <w:rPr>
          <w:lang w:val="hi_IN" w:bidi="hi_IN"/>
        </w:rPr>
        <w:t xml:space="preserve">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 में क्या वास करती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मे </w:t>
      </w:r>
      <w:r>
        <w:rPr>
          <w:lang w:val="hi_IN" w:bidi="hi_IN"/>
        </w:rPr>
        <w:t>ईश्वरत्व की सारी परिपूर्णता सदेह वास करती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सारी प्रधानता और अधिकार का शिरोमणि</w:t>
      </w:r>
      <w:r>
        <w:rPr>
          <w:lang w:val="hi_IN" w:bidi="hi_IN"/>
        </w:rPr>
        <w:t xml:space="preserve"> </w:t>
      </w:r>
      <w:r>
        <w:rPr>
          <w:b/>
          <w:lang w:val="hi_IN" w:bidi="hi_IN"/>
        </w:rPr>
        <w:t>कौन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</w:t>
      </w:r>
      <w:r>
        <w:rPr>
          <w:lang w:val="hi_IN" w:bidi="hi_IN"/>
        </w:rPr>
        <w:t>सारी प्रधानता और अधिकार का शिरोमणि</w:t>
      </w:r>
      <w:r>
        <w:rPr>
          <w:lang w:val="hi_IN" w:bidi="hi_IN"/>
        </w:rPr>
        <w:t>न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 के खतना से क्या उतारा जाता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के खतना से </w:t>
      </w:r>
      <w:r>
        <w:rPr>
          <w:lang w:val="hi_IN" w:bidi="hi_IN"/>
        </w:rPr>
        <w:t xml:space="preserve">पापमय शारीरिक देह उतार दिया जाता है।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बपतिस्मा में क्या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व्यक्ति बपतिस्मा में मसीह के साथ </w:t>
      </w:r>
      <w:r>
        <w:rPr>
          <w:lang w:val="hi_IN" w:bidi="hi_IN"/>
        </w:rPr>
        <w:t xml:space="preserve">गाड़ा </w:t>
      </w:r>
      <w:r>
        <w:rPr>
          <w:lang w:val="hi_IN" w:bidi="hi_IN"/>
        </w:rPr>
        <w:t>जाता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 में जिलाये जाने से पहले एक व्यक्ति की क्या स्थिति होती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मसीह में जिलाये जाने से पहले एक व्यक्ति अपने अपराधों में मुर्दा होता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मसीह ने </w:t>
      </w:r>
      <w:r>
        <w:rPr>
          <w:b/>
          <w:lang w:val="hi_IN" w:bidi="hi_IN"/>
        </w:rPr>
        <w:t>विधियों का लेख और सहायक नियम जो हमारे नाम पर और हमारे विरोध में थे उनको क्या किया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ने विधियों का लेख और सहायक नियम जो हमारे नाम पर और हमारे विरोध में थे मिटा डाला और </w:t>
      </w:r>
      <w:r>
        <w:rPr>
          <w:lang w:val="hi_IN" w:bidi="hi_IN"/>
        </w:rPr>
        <w:t xml:space="preserve">क्रूस पर कीलों से जड़कर सामने से हटा दिया।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मसीह ने </w:t>
      </w:r>
      <w:r>
        <w:rPr>
          <w:b/>
          <w:lang w:val="hi_IN" w:bidi="hi_IN"/>
        </w:rPr>
        <w:t>प्रधानताओं और अधिकारों को अपने ऊपर से उतार कर</w:t>
      </w:r>
      <w:r>
        <w:rPr>
          <w:b/>
          <w:lang w:val="hi_IN" w:bidi="hi_IN"/>
        </w:rPr>
        <w:t xml:space="preserve">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ने </w:t>
      </w:r>
      <w:r>
        <w:rPr>
          <w:lang w:val="hi_IN" w:bidi="hi_IN"/>
        </w:rPr>
        <w:t xml:space="preserve">प्रधानताओं और अधिकारों को अपने ऊपर से उतार कर उनका खुल्लमखुल्ला तमाशा बनाया और क्रूस के कारण उन पर जय जयकार की ध्वनि सुनाई।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आने वाली बातों की छाया क्या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कहते हैं कि खाना-पीना, पर्व और सब्त आने वाली बातों की छाया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ये छाया किस मूल वस्तु की ओर इशारा करती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ये छाया मसीह की मूल वस्तु की ओर इशारा करती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की ओर से सारी देह किससे बढ़ती जाती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उस शिरोमणि अर्थात मसीह को पकड़े रह कर जिससे सारी देह परमेश्वर की ओर से बढ़ती जाती है। </w:t>
      </w:r>
    </w:p>
    <w:p>
      <w:pPr/>
      <w:r>
        <w:rPr>
          <w:lang w:val="hi_IN" w:bidi="hi_IN"/>
        </w:rPr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कौन सी विधियाँ संसार के विश्वासों का हिस्सा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‘यह न छूना,’ ‘उसे न चखना,’ और ‘उसे हाथ न लगाना' जैसी विधियाँ संसार के विश्वासों का हिस्सा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2:23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विधियाँ या शारीरिक अभ्यास किसको </w:t>
      </w:r>
      <w:r>
        <w:rPr>
          <w:b/>
          <w:lang w:val="hi_IN" w:bidi="hi_IN"/>
        </w:rPr>
        <w:t>रोकने में इनसे कुछ भी लाभ नहीं होता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विधियाँ या शारीरिक अभ्यास,</w:t>
      </w:r>
      <w:r>
        <w:rPr>
          <w:b/>
          <w:lang w:val="hi_IN" w:bidi="hi_IN"/>
        </w:rPr>
        <w:t xml:space="preserve"> </w:t>
      </w:r>
      <w:r>
        <w:rPr>
          <w:lang w:val="hi_IN" w:bidi="hi_IN"/>
        </w:rPr>
        <w:t xml:space="preserve">शारीरिक लालसाओं को रोकने में </w:t>
      </w:r>
      <w:r>
        <w:rPr>
          <w:lang w:val="hi_IN" w:bidi="hi_IN"/>
        </w:rPr>
        <w:t>इनसे कुछ भी लाभ नहीं होता</w:t>
      </w:r>
      <w:r>
        <w:rPr>
          <w:lang w:val="hi_IN" w:bidi="hi_IN"/>
        </w:rPr>
        <w:t xml:space="preserve">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मसीह कहाँ </w:t>
      </w:r>
      <w:r>
        <w:rPr>
          <w:b/>
          <w:lang w:val="hi_IN" w:bidi="hi_IN"/>
        </w:rPr>
        <w:t xml:space="preserve">विराजमान </w:t>
      </w:r>
      <w:r>
        <w:rPr>
          <w:b/>
          <w:lang w:val="hi_IN" w:bidi="hi_IN"/>
        </w:rPr>
        <w:t>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मसीह, </w:t>
      </w:r>
      <w:r>
        <w:rPr>
          <w:lang w:val="hi_IN" w:bidi="hi_IN"/>
        </w:rPr>
        <w:t>परमेश्वर के दाहिनी ओर विराजमान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3:1–2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विश्वासियों को किसकी खोज में रहना चाहिए, और किसकी खोज में नहीं रहना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विश्वासियों को </w:t>
      </w:r>
      <w:r>
        <w:rPr>
          <w:lang w:val="hi_IN" w:bidi="hi_IN"/>
        </w:rPr>
        <w:t>पृथ्वी पर की नहीं परन्तु स्वर्गीय वस्तुओं की</w:t>
      </w:r>
      <w:r>
        <w:rPr>
          <w:lang w:val="hi_IN" w:bidi="hi_IN"/>
        </w:rPr>
        <w:t xml:space="preserve"> </w:t>
      </w:r>
      <w:r>
        <w:rPr>
          <w:lang w:val="hi_IN" w:bidi="hi_IN"/>
        </w:rPr>
        <w:t xml:space="preserve">खोज में रहना चाहिए।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ने विश्वासी का जीवन किसमें छिपा रखा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विश्वासी का जीवन </w:t>
      </w:r>
      <w:r>
        <w:rPr>
          <w:lang w:val="hi_IN" w:bidi="hi_IN"/>
        </w:rPr>
        <w:t>मसीह के साथ परमेश्वर में छिपा हुआ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मसीह प्रकट होंगे, तो विश्वासियों के साथ क्या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जब मसीह प्रकट होंगे, तो विश्वासी भी उनके साथ महिमा में प्रकट किए जाएंगे।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विश्वासी को किसे मार डालना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विश्वासी को पृथ्वी की पापपूर्ण अभिलाषाओं को मार डालना चाहिए।</w:t>
      </w:r>
    </w:p>
    <w:p>
      <w:pPr/>
      <w:r>
        <w:rPr>
          <w:lang w:val="hi_IN" w:bidi="hi_IN"/>
        </w:rPr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की आज्ञा न माननेवालों के</w:t>
      </w:r>
      <w:r>
        <w:rPr>
          <w:b/>
          <w:lang w:val="hi_IN" w:bidi="hi_IN"/>
        </w:rPr>
        <w:t xml:space="preserve"> साथ क्या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की आज्ञा न माननेवालों पर परमेश्वर का प्रकोप पड़ता है।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विश्वासियों को अपने पुराने स्वभाव के कौन से भाग को छोड़ देना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के अनुसार विश्वासियों को </w:t>
      </w:r>
      <w:r>
        <w:rPr>
          <w:lang w:val="hi_IN" w:bidi="hi_IN"/>
        </w:rPr>
        <w:t xml:space="preserve">क्रोध, रोष, बैर-भाव, निन्दा, और मुँह से गालियाँ बकना छोड़ देना </w:t>
      </w:r>
      <w:r>
        <w:rPr>
          <w:lang w:val="hi_IN" w:bidi="hi_IN"/>
        </w:rPr>
        <w:t>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विश्वासी </w:t>
      </w:r>
      <w:r>
        <w:rPr>
          <w:b/>
          <w:lang w:val="hi_IN" w:bidi="hi_IN"/>
        </w:rPr>
        <w:t>नये मनुष्यत्व</w:t>
      </w:r>
      <w:r>
        <w:rPr>
          <w:b/>
          <w:lang w:val="hi_IN" w:bidi="hi_IN"/>
        </w:rPr>
        <w:t xml:space="preserve"> को पहन कर किसके जैसे </w:t>
      </w:r>
      <w:r>
        <w:rPr>
          <w:b/>
          <w:lang w:val="hi_IN" w:bidi="hi_IN"/>
        </w:rPr>
        <w:t>बनते जाते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विश्वासी नये मनुष्यत्व को पहन कर </w:t>
      </w:r>
      <w:r>
        <w:rPr>
          <w:lang w:val="hi_IN" w:bidi="hi_IN"/>
        </w:rPr>
        <w:t>अपने सृजनहार के स्वरूप में बनते जाते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विश्वासियों को क्या धारण करने को कहते हैं, जो </w:t>
      </w:r>
      <w:r>
        <w:rPr>
          <w:b/>
          <w:lang w:val="hi_IN" w:bidi="hi_IN"/>
        </w:rPr>
        <w:t xml:space="preserve">नये मनुष्यत्व </w:t>
      </w:r>
      <w:r>
        <w:rPr>
          <w:b/>
          <w:lang w:val="hi_IN" w:bidi="hi_IN"/>
        </w:rPr>
        <w:t>का हिस्सा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विश्वासियों को </w:t>
      </w:r>
      <w:r>
        <w:rPr>
          <w:lang w:val="hi_IN" w:bidi="hi_IN"/>
        </w:rPr>
        <w:t>करुणा, और भलाई, और दीनता, और नम्रता, और सहनशीलता धारण करणे को कहते हैं जो नये मनुष्यत्व का हिस्सा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विश्वासी को किस प्रकार क्षमा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विश्वासी को </w:t>
      </w:r>
      <w:r>
        <w:rPr>
          <w:lang w:val="hi_IN" w:bidi="hi_IN"/>
        </w:rPr>
        <w:t xml:space="preserve">जैसे प्रभु ने उसके अपराध क्षमा किए हैं, वैसे ही उसे भी दूसरों को क्षमा करना चाहिए।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विश्वासियों में </w:t>
      </w:r>
      <w:r>
        <w:rPr>
          <w:b/>
          <w:lang w:val="hi_IN" w:bidi="hi_IN"/>
        </w:rPr>
        <w:t>सिद्धता का कमरबन्ध क्या है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विश्वासियों में</w:t>
      </w:r>
      <w:r>
        <w:rPr>
          <w:lang w:val="hi_IN" w:bidi="hi_IN"/>
        </w:rPr>
        <w:t xml:space="preserve"> सिद्धता का कमरबन्ध</w:t>
      </w:r>
      <w:r>
        <w:rPr>
          <w:lang w:val="hi_IN" w:bidi="hi_IN"/>
        </w:rPr>
        <w:t xml:space="preserve"> प्रेम</w:t>
      </w:r>
      <w:r>
        <w:rPr>
          <w:lang w:val="hi_IN" w:bidi="hi_IN"/>
        </w:rPr>
        <w:t xml:space="preserve"> है।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विश्वासी के हृदय में क्या राज्य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विश्वासी के हृदय में मसीह की शांति को राज्य करना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3:15–17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विश्वासी को अपने व्यवहार, भजन, वचन और काम से परमेश्वर को क्या देना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विश्वासी को अपने व्यवहार, भजन, वचन और काम से परमेश्वर को धन्यवाद देना चाहिए।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विश्वासी को </w:t>
      </w:r>
      <w:r>
        <w:rPr>
          <w:b/>
          <w:lang w:val="hi_IN" w:bidi="hi_IN"/>
        </w:rPr>
        <w:t>अपने हृदय में अधिकाई से क्या बसने देना</w:t>
      </w:r>
      <w:r>
        <w:rPr>
          <w:b/>
          <w:lang w:val="hi_IN" w:bidi="hi_IN"/>
        </w:rPr>
        <w:t xml:space="preserve">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विश्वासी को अपने हृदय में अधिकाई से </w:t>
      </w:r>
      <w:r>
        <w:rPr>
          <w:lang w:val="hi_IN" w:bidi="hi_IN"/>
        </w:rPr>
        <w:t xml:space="preserve">मसीह के वचन को </w:t>
      </w:r>
      <w:r>
        <w:rPr>
          <w:lang w:val="hi_IN" w:bidi="hi_IN"/>
        </w:rPr>
        <w:t>बसने देना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पत्नी को अपने पति के साथ कैसे रहना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एक पत्नी को अपने पति के अधीन रहना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पति को अपनी पत्नी के साथ कैसा व्यवहार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पति को </w:t>
      </w:r>
      <w:r>
        <w:rPr>
          <w:lang w:val="hi_IN" w:bidi="hi_IN"/>
        </w:rPr>
        <w:t>अपनी पत्नी से प्रेम रखना चाहिए और उनसे कठोरता नहीं करनी चाहिए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बालक को अपने माता-पिता के साथ कैसा व्यवहार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एक बालक को सब बातों में अपने माता-पिता की आज्ञाओं का पालन करना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पिता को अपने बच्चों के साथ क्या नहीं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एक पिता को अपने बच्चों को भड़काना नहीं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3:23–24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विश्वासी जो कुछ भी करते हैं, वह किसके लिए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विश्वासी जो कुछ भी करते हैं, वह </w:t>
      </w:r>
      <w:r>
        <w:rPr>
          <w:lang w:val="hi_IN" w:bidi="hi_IN"/>
        </w:rPr>
        <w:t>प्रभु के लिये करते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जो हर काम में प्रभु की सेवा करते हैं, उन्हें क्या मिलेगा?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जो हर काम में प्रभु की सेवा करते हैं, उन्हें </w:t>
      </w:r>
      <w:r>
        <w:rPr>
          <w:lang w:val="hi_IN" w:bidi="hi_IN"/>
        </w:rPr>
        <w:t>प्रभु से विरासत मिलेगी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3:25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जो लोग बुरा करते हैं वो क्या पाएंगे?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जो लोग बुरा करते हैं, </w:t>
      </w:r>
      <w:r>
        <w:rPr>
          <w:lang w:val="hi_IN" w:bidi="hi_IN"/>
        </w:rPr>
        <w:t xml:space="preserve">वो अपनी बुराई का फल पाएंगे 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पृथ्वी के स्वामियों को अपने दासों के साथ व्यवहार करते वक्त क्या स्मरण दिलाते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पृथ्वी के स्वामियों को याद दिलाते हैं कि स्वर्ग में भी उनका एक स्वामी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4:2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कुलुस्सियों को किसमें </w:t>
      </w:r>
      <w:r>
        <w:rPr>
          <w:b/>
          <w:lang w:val="hi_IN" w:bidi="hi_IN"/>
        </w:rPr>
        <w:t>जागृत रहने के लिए कहते हैं</w:t>
      </w:r>
      <w:r>
        <w:rPr>
          <w:b/>
          <w:lang w:val="hi_IN" w:bidi="hi_IN"/>
        </w:rPr>
        <w:t>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कुलुस्सियों को प्रार्थना में जागृत रहने के लिए कहते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4:3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कुलुस्सियों से किस बात के लिए प्रार्थना करना चाहते हैं? 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कुलुस्सियों से प्रार्थना करना चाहते हैं ताकि उसके पास वचन, अर्थात् मसीह का रहस्य, सुनाने के लिए एक खुला द्वार हो।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4:5–6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कुलुस्सियों को बाहरवालों के साथ कैसा </w:t>
      </w:r>
      <w:r>
        <w:rPr>
          <w:b/>
          <w:lang w:val="hi_IN" w:bidi="hi_IN"/>
        </w:rPr>
        <w:t xml:space="preserve">बर्ताव </w:t>
      </w:r>
      <w:r>
        <w:rPr>
          <w:b/>
          <w:lang w:val="hi_IN" w:bidi="hi_IN"/>
        </w:rPr>
        <w:t>करने का निर्देश देते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उन्हें निर्देश देते हैं कि वे बुद्धिमानी से </w:t>
      </w:r>
      <w:r>
        <w:rPr>
          <w:lang w:val="hi_IN" w:bidi="hi_IN"/>
        </w:rPr>
        <w:t>बर्ताव करें</w:t>
      </w:r>
      <w:r>
        <w:rPr>
          <w:lang w:val="hi_IN" w:bidi="hi_IN"/>
        </w:rPr>
        <w:t xml:space="preserve">, तथा </w:t>
      </w:r>
      <w:r>
        <w:rPr>
          <w:lang w:val="hi_IN" w:bidi="hi_IN"/>
        </w:rPr>
        <w:t>बाहरवालों</w:t>
      </w:r>
      <w:r>
        <w:rPr>
          <w:lang w:val="hi_IN" w:bidi="hi_IN"/>
        </w:rPr>
        <w:t xml:space="preserve"> से अनुग्रह सहित </w:t>
      </w:r>
      <w:r>
        <w:rPr>
          <w:lang w:val="hi_IN" w:bidi="hi_IN"/>
        </w:rPr>
        <w:t>उत्तर दें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4:7–9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तुखिकुस और उनेसिमुस को क्या कार्य सौंपा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</w:t>
      </w:r>
      <w:r>
        <w:rPr>
          <w:lang w:val="hi_IN" w:bidi="hi_IN"/>
        </w:rPr>
        <w:t xml:space="preserve">तुखिकुस और उनेसिमुस को </w:t>
      </w:r>
      <w:r>
        <w:rPr>
          <w:lang w:val="hi_IN" w:bidi="hi_IN"/>
        </w:rPr>
        <w:t xml:space="preserve">कुलुस्सियों के </w:t>
      </w:r>
      <w:r>
        <w:rPr>
          <w:lang w:val="hi_IN" w:bidi="hi_IN"/>
        </w:rPr>
        <w:t>हृदयों को प्रोत्साहित करने ओर उनके विषय में सारी बातें बताने भेजा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4:10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बरनबास के भाई मरकुस के बारे में क्या निर्देश दिए?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कुलुस्सियों से कहा था कि यदि मरकुस </w:t>
      </w:r>
      <w:r>
        <w:rPr>
          <w:lang w:val="hi_IN" w:bidi="hi_IN"/>
        </w:rPr>
        <w:t xml:space="preserve">उनके पास आए, तो उससे अच्छी तरह व्यवहार करें।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4:12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इपफ्रास कुलुस्सियों के लिए किस बात की प्रार्थना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वह प्रार्थना करते हैं कि कुलुस्सियों को </w:t>
      </w:r>
      <w:r>
        <w:rPr>
          <w:lang w:val="hi_IN" w:bidi="hi_IN"/>
        </w:rPr>
        <w:t xml:space="preserve">सिद्ध होकर पूर्ण विश्वास के साथ परमेश्वर की इच्छा पर स्थिर रहें।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4:14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पौलुस के साथ जो </w:t>
      </w:r>
      <w:r>
        <w:rPr>
          <w:b/>
          <w:lang w:val="hi_IN" w:bidi="hi_IN"/>
        </w:rPr>
        <w:t>वैद्य थे</w:t>
      </w:r>
      <w:r>
        <w:rPr>
          <w:b/>
          <w:lang w:val="hi_IN" w:bidi="hi_IN"/>
        </w:rPr>
        <w:t>, उनका नाम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के साथ जो वैद्य थे, उनका नाम लूका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4:15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लौदीकिया में कलीसिया किस स्थान पर मिलती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लौदीकिया की कलीसिया एक घर में मिलती थी।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4:16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और किस कलीसिया को पत्र लिखा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ने लौदीकिया की कलीसिया को भी एक पत्र लिखा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कुलुस्सियों 4:18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कैसे प्रमाणित किया कि यह पत्र वास्तव में उन्हीं का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ने पत्र के अंत में अपना नाम अपनी लिखावट में लिखा।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