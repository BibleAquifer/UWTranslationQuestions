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मत्ती 1:1</w:t>
      </w:r>
      <w:r>
        <w:rPr>
          <w:lang w:val="hi_IN" w:bidi="hi_IN"/>
        </w:rPr>
      </w:r>
    </w:p>
    <w:p>
      <w:pPr/>
      <w:r>
        <w:rPr>
          <w:lang w:val="hi_IN" w:bidi="hi_IN"/>
        </w:rPr>
      </w:r>
      <w:r>
        <w:rPr>
          <w:b/>
          <w:lang w:val="hi_IN" w:bidi="hi_IN"/>
        </w:rPr>
        <w:t>यीशु मसीह की वंशावली में, कौन से दो पूर्वज सबसे पहले सूचीबद्ध किये गए हैं, जो उनके महत्व को प्रकट करते हैं?</w:t>
      </w:r>
    </w:p>
    <w:p>
      <w:pPr/>
      <w:r>
        <w:rPr>
          <w:lang w:val="hi_IN" w:bidi="hi_IN"/>
        </w:rPr>
      </w:r>
      <w:r>
        <w:rPr>
          <w:lang w:val="hi_IN" w:bidi="hi_IN"/>
        </w:rPr>
        <w:t>सबसे पहले सूचीबद्ध किये गए दो पूर्वज दाऊद और अब्राहम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1:16</w:t>
      </w:r>
      <w:r>
        <w:rPr>
          <w:lang w:val="hi_IN" w:bidi="hi_IN"/>
        </w:rPr>
      </w:r>
    </w:p>
    <w:p>
      <w:pPr/>
      <w:r>
        <w:rPr>
          <w:lang w:val="hi_IN" w:bidi="hi_IN"/>
        </w:rPr>
      </w:r>
      <w:r>
        <w:rPr>
          <w:b/>
          <w:lang w:val="hi_IN" w:bidi="hi_IN"/>
        </w:rPr>
        <w:t>वंशावली के अंत में, जिस पत्नी का नाम दिया गया है वह कौन है, और उसे क्यों सूचीबद्ध किया गया है?</w:t>
      </w:r>
    </w:p>
    <w:p>
      <w:pPr/>
      <w:r>
        <w:rPr>
          <w:lang w:val="hi_IN" w:bidi="hi_IN"/>
        </w:rPr>
      </w:r>
      <w:r>
        <w:rPr>
          <w:lang w:val="hi_IN" w:bidi="hi_IN"/>
        </w:rPr>
        <w:t>यूसुफ की पत्नी मरियम का नाम सूची में इसलिए है क्योंकि उसके द्वारा यीशु का जन्म हुआ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1:18</w:t>
      </w:r>
      <w:r>
        <w:rPr>
          <w:lang w:val="hi_IN" w:bidi="hi_IN"/>
        </w:rPr>
      </w:r>
    </w:p>
    <w:p>
      <w:pPr/>
      <w:r>
        <w:rPr>
          <w:lang w:val="hi_IN" w:bidi="hi_IN"/>
        </w:rPr>
      </w:r>
      <w:r>
        <w:rPr>
          <w:b/>
          <w:lang w:val="hi_IN" w:bidi="hi_IN"/>
        </w:rPr>
        <w:t>यूसुफ के साथ इकट्ठे होने के पहले मरियम के साथ क्या हुआ था?</w:t>
      </w:r>
    </w:p>
    <w:p>
      <w:pPr/>
      <w:r>
        <w:rPr>
          <w:lang w:val="hi_IN" w:bidi="hi_IN"/>
        </w:rPr>
      </w:r>
      <w:r>
        <w:rPr>
          <w:lang w:val="hi_IN" w:bidi="hi_IN"/>
        </w:rPr>
        <w:t>मरियम यूसुफ के साथ इकट्ठे होने के पहले ही पवित्र आत्मा की ओर से गर्भवती पाई गई थी।</w:t>
      </w:r>
      <w:r>
        <w:rPr>
          <w:lang w:val="hi_IN" w:bidi="hi_IN"/>
        </w:rPr>
      </w:r>
      <w:r>
        <w:rPr>
          <w:lang w:val="hi_IN" w:bidi="hi_IN"/>
        </w:rPr>
      </w:r>
    </w:p>
    <w:p>
      <w:pPr/>
      <w:r>
        <w:rPr>
          <w:lang w:val="hi_IN" w:bidi="hi_IN"/>
        </w:rPr>
      </w:r>
    </w:p>
    <w:p>
      <w:pPr>
        <w:pStyle w:val="Heading2"/>
      </w:pPr>
      <w:r>
        <w:rPr>
          <w:lang w:val="hi_IN" w:bidi="hi_IN"/>
        </w:rPr>
        <w:t>मत्ती 1:19</w:t>
      </w:r>
      <w:r>
        <w:rPr>
          <w:lang w:val="hi_IN" w:bidi="hi_IN"/>
        </w:rPr>
      </w:r>
    </w:p>
    <w:p>
      <w:pPr/>
      <w:r>
        <w:rPr>
          <w:lang w:val="hi_IN" w:bidi="hi_IN"/>
        </w:rPr>
      </w:r>
      <w:r>
        <w:rPr>
          <w:b/>
          <w:lang w:val="hi_IN" w:bidi="hi_IN"/>
        </w:rPr>
        <w:t>यूसुफ किस प्रकार का पुरुष था?</w:t>
      </w:r>
    </w:p>
    <w:p>
      <w:pPr/>
      <w:r>
        <w:rPr>
          <w:lang w:val="hi_IN" w:bidi="hi_IN"/>
        </w:rPr>
      </w:r>
      <w:r>
        <w:rPr>
          <w:lang w:val="hi_IN" w:bidi="hi_IN"/>
        </w:rPr>
        <w:t>यूसुफ एक धर्मी पुरुष था।</w:t>
      </w:r>
      <w:r>
        <w:rPr>
          <w:lang w:val="hi_IN" w:bidi="hi_IN"/>
        </w:rPr>
      </w:r>
      <w:r>
        <w:rPr>
          <w:lang w:val="hi_IN" w:bidi="hi_IN"/>
        </w:rPr>
      </w:r>
    </w:p>
    <w:p>
      <w:pPr/>
      <w:r>
        <w:rPr>
          <w:lang w:val="hi_IN" w:bidi="hi_IN"/>
        </w:rPr>
      </w:r>
    </w:p>
    <w:p>
      <w:pPr>
        <w:pStyle w:val="Heading2"/>
      </w:pPr>
      <w:r>
        <w:rPr>
          <w:lang w:val="hi_IN" w:bidi="hi_IN"/>
        </w:rPr>
        <w:t>मत्ती 1:19 (#2)</w:t>
      </w:r>
      <w:r>
        <w:rPr>
          <w:lang w:val="hi_IN" w:bidi="hi_IN"/>
        </w:rPr>
      </w:r>
    </w:p>
    <w:p>
      <w:pPr/>
      <w:r>
        <w:rPr>
          <w:lang w:val="hi_IN" w:bidi="hi_IN"/>
        </w:rPr>
      </w:r>
      <w:r>
        <w:rPr>
          <w:b/>
          <w:lang w:val="hi_IN" w:bidi="hi_IN"/>
        </w:rPr>
        <w:t>जब यूसुफ को पता चला कि मरियम गर्भवती है तो उसने क्या करने की मनसा की?</w:t>
      </w:r>
    </w:p>
    <w:p>
      <w:pPr/>
      <w:r>
        <w:rPr>
          <w:lang w:val="hi_IN" w:bidi="hi_IN"/>
        </w:rPr>
      </w:r>
      <w:r>
        <w:rPr>
          <w:lang w:val="hi_IN" w:bidi="hi_IN"/>
        </w:rPr>
        <w:t>यूसुफ ने मरियम के साथ अपनी मंगनी को चुपके से तोड़ देने की मनसा की।</w:t>
      </w:r>
      <w:r>
        <w:rPr>
          <w:lang w:val="hi_IN" w:bidi="hi_IN"/>
        </w:rPr>
      </w:r>
      <w:r>
        <w:rPr>
          <w:lang w:val="hi_IN" w:bidi="hi_IN"/>
        </w:rPr>
      </w:r>
    </w:p>
    <w:p>
      <w:pPr/>
      <w:r>
        <w:rPr>
          <w:lang w:val="hi_IN" w:bidi="hi_IN"/>
        </w:rPr>
      </w:r>
    </w:p>
    <w:p>
      <w:pPr>
        <w:pStyle w:val="Heading2"/>
      </w:pPr>
      <w:r>
        <w:rPr>
          <w:lang w:val="hi_IN" w:bidi="hi_IN"/>
        </w:rPr>
        <w:t>मत्ती 1:20</w:t>
      </w:r>
      <w:r>
        <w:rPr>
          <w:lang w:val="hi_IN" w:bidi="hi_IN"/>
        </w:rPr>
      </w:r>
    </w:p>
    <w:p>
      <w:pPr/>
      <w:r>
        <w:rPr>
          <w:lang w:val="hi_IN" w:bidi="hi_IN"/>
        </w:rPr>
      </w:r>
      <w:r>
        <w:rPr>
          <w:b/>
          <w:lang w:val="hi_IN" w:bidi="hi_IN"/>
        </w:rPr>
        <w:t>यूसुफ के साथ ऐसा क्या हुआ कि उसने मरियम से अपनी मंगनी बरकरार रखने का निश्चय किया?</w:t>
      </w:r>
    </w:p>
    <w:p>
      <w:pPr/>
      <w:r>
        <w:rPr>
          <w:lang w:val="hi_IN" w:bidi="hi_IN"/>
        </w:rPr>
      </w:r>
      <w:r>
        <w:rPr>
          <w:lang w:val="hi_IN" w:bidi="hi_IN"/>
        </w:rPr>
        <w:t>एक स्वर्गदूत ने स्वप्न में यूसुफ से कहा कि वह मरियम को अपनी पत्नी बना ले, क्योंकि वह बालक पवित्र आत्मा की ओर से गर्भ में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1:21</w:t>
      </w:r>
      <w:r>
        <w:rPr>
          <w:lang w:val="hi_IN" w:bidi="hi_IN"/>
        </w:rPr>
      </w:r>
    </w:p>
    <w:p>
      <w:pPr/>
      <w:r>
        <w:rPr>
          <w:lang w:val="hi_IN" w:bidi="hi_IN"/>
        </w:rPr>
      </w:r>
      <w:r>
        <w:rPr>
          <w:b/>
          <w:lang w:val="hi_IN" w:bidi="hi_IN"/>
        </w:rPr>
        <w:t>यूसुफ को उस पुत्र का नाम यीशु रखने के लिए क्यों कहा गया?</w:t>
      </w:r>
    </w:p>
    <w:p>
      <w:pPr/>
      <w:r>
        <w:rPr>
          <w:lang w:val="hi_IN" w:bidi="hi_IN"/>
        </w:rPr>
      </w:r>
      <w:r>
        <w:rPr>
          <w:lang w:val="hi_IN" w:bidi="hi_IN"/>
        </w:rPr>
        <w:t>यूसुफ को कहा गया कि वह उस पुत्र का नाम यीशु रखे क्योंकि वह अपने लोगों को उनके पापों से उद्धार करेंगें।</w:t>
      </w:r>
      <w:r>
        <w:rPr>
          <w:lang w:val="hi_IN" w:bidi="hi_IN"/>
        </w:rPr>
      </w:r>
      <w:r>
        <w:rPr>
          <w:lang w:val="hi_IN" w:bidi="hi_IN"/>
        </w:rPr>
      </w:r>
    </w:p>
    <w:p>
      <w:pPr/>
      <w:r>
        <w:rPr>
          <w:lang w:val="hi_IN" w:bidi="hi_IN"/>
        </w:rPr>
      </w:r>
    </w:p>
    <w:p>
      <w:pPr>
        <w:pStyle w:val="Heading2"/>
      </w:pPr>
      <w:r>
        <w:rPr>
          <w:lang w:val="hi_IN" w:bidi="hi_IN"/>
        </w:rPr>
        <w:t>मत्ती 1:23</w:t>
      </w:r>
      <w:r>
        <w:rPr>
          <w:lang w:val="hi_IN" w:bidi="hi_IN"/>
        </w:rPr>
      </w:r>
    </w:p>
    <w:p>
      <w:pPr/>
      <w:r>
        <w:rPr>
          <w:lang w:val="hi_IN" w:bidi="hi_IN"/>
        </w:rPr>
      </w:r>
      <w:r>
        <w:rPr>
          <w:b/>
          <w:lang w:val="hi_IN" w:bidi="hi_IN"/>
        </w:rPr>
        <w:t>पुराने नियम की भविष्यवाणी में क्या लिखा है जो इन घटनाओं में पूरी हुई?</w:t>
      </w:r>
    </w:p>
    <w:p>
      <w:pPr/>
      <w:r>
        <w:rPr>
          <w:lang w:val="hi_IN" w:bidi="hi_IN"/>
        </w:rPr>
      </w:r>
      <w:r>
        <w:rPr>
          <w:lang w:val="hi_IN" w:bidi="hi_IN"/>
        </w:rPr>
        <w:t xml:space="preserve">पुराने नियम की भविष्यवाणी यह ​​थी कि एक </w:t>
      </w:r>
      <w:r>
        <w:rPr>
          <w:lang w:val="hi_IN" w:bidi="hi_IN"/>
        </w:rPr>
        <w:t>कुँवारी</w:t>
      </w:r>
      <w:r>
        <w:rPr>
          <w:lang w:val="hi_IN" w:bidi="hi_IN"/>
        </w:rPr>
        <w:t xml:space="preserve"> एक पुत्र जनेगी और उसका नाम इम्मानुएल रखा जाएगा, जिसका अर्थ है “परमेश्वर हमारे साथ।”</w:t>
      </w:r>
      <w:r>
        <w:rPr>
          <w:lang w:val="hi_IN" w:bidi="hi_IN"/>
        </w:rPr>
      </w:r>
      <w:r>
        <w:rPr>
          <w:lang w:val="hi_IN" w:bidi="hi_IN"/>
        </w:rPr>
      </w:r>
    </w:p>
    <w:p>
      <w:pPr/>
      <w:r>
        <w:rPr>
          <w:lang w:val="hi_IN" w:bidi="hi_IN"/>
        </w:rPr>
      </w:r>
    </w:p>
    <w:p>
      <w:pPr>
        <w:pStyle w:val="Heading2"/>
      </w:pPr>
      <w:r>
        <w:rPr>
          <w:lang w:val="hi_IN" w:bidi="hi_IN"/>
        </w:rPr>
        <w:t>मत्ती 1:25</w:t>
      </w:r>
      <w:r>
        <w:rPr>
          <w:lang w:val="hi_IN" w:bidi="hi_IN"/>
        </w:rPr>
      </w:r>
    </w:p>
    <w:p>
      <w:pPr/>
      <w:r>
        <w:rPr>
          <w:lang w:val="hi_IN" w:bidi="hi_IN"/>
        </w:rPr>
      </w:r>
      <w:r>
        <w:rPr>
          <w:b/>
          <w:lang w:val="hi_IN" w:bidi="hi_IN"/>
        </w:rPr>
        <w:t xml:space="preserve">जब तक मरियम ने यीशु को न जना, तब तक यूसुफ ने क्या नहीं किया? </w:t>
      </w:r>
    </w:p>
    <w:p>
      <w:pPr/>
      <w:r>
        <w:rPr>
          <w:lang w:val="hi_IN" w:bidi="hi_IN"/>
        </w:rPr>
      </w:r>
      <w:r>
        <w:rPr>
          <w:lang w:val="hi_IN" w:bidi="hi_IN"/>
        </w:rPr>
        <w:t>जब तक कि मरियम ने यीशु को न जना, तब तक यूसुफ उसके पास न गया।</w:t>
      </w:r>
      <w:r>
        <w:rPr>
          <w:lang w:val="hi_IN" w:bidi="hi_IN"/>
        </w:rPr>
      </w:r>
      <w:r>
        <w:rPr>
          <w:lang w:val="hi_IN" w:bidi="hi_IN"/>
        </w:rPr>
      </w:r>
    </w:p>
    <w:p>
      <w:pPr/>
      <w:r>
        <w:rPr>
          <w:lang w:val="hi_IN" w:bidi="hi_IN"/>
        </w:rPr>
      </w:r>
    </w:p>
    <w:p>
      <w:pPr>
        <w:pStyle w:val="Heading2"/>
      </w:pPr>
      <w:r>
        <w:rPr>
          <w:lang w:val="hi_IN" w:bidi="hi_IN"/>
        </w:rPr>
        <w:t>मत्ती 2:1</w:t>
      </w:r>
      <w:r>
        <w:rPr>
          <w:lang w:val="hi_IN" w:bidi="hi_IN"/>
        </w:rPr>
      </w:r>
    </w:p>
    <w:p>
      <w:pPr/>
      <w:r>
        <w:rPr>
          <w:lang w:val="hi_IN" w:bidi="hi_IN"/>
        </w:rPr>
      </w:r>
      <w:r>
        <w:rPr>
          <w:b/>
          <w:lang w:val="hi_IN" w:bidi="hi_IN"/>
        </w:rPr>
        <w:t>यीशु का जन्म कहाँ हुआ था?</w:t>
      </w:r>
    </w:p>
    <w:p>
      <w:pPr/>
      <w:r>
        <w:rPr>
          <w:lang w:val="hi_IN" w:bidi="hi_IN"/>
        </w:rPr>
      </w:r>
      <w:r>
        <w:rPr>
          <w:lang w:val="hi_IN" w:bidi="hi_IN"/>
        </w:rPr>
        <w:t>यीशु का जन्म यहूदिया के बैतलहम में हुआ था।</w:t>
      </w:r>
      <w:r>
        <w:rPr>
          <w:lang w:val="hi_IN" w:bidi="hi_IN"/>
        </w:rPr>
      </w:r>
      <w:r>
        <w:rPr>
          <w:lang w:val="hi_IN" w:bidi="hi_IN"/>
        </w:rPr>
      </w:r>
    </w:p>
    <w:p>
      <w:pPr/>
      <w:r>
        <w:rPr>
          <w:lang w:val="hi_IN" w:bidi="hi_IN"/>
        </w:rPr>
      </w:r>
    </w:p>
    <w:p>
      <w:pPr>
        <w:pStyle w:val="Heading2"/>
      </w:pPr>
      <w:r>
        <w:rPr>
          <w:lang w:val="hi_IN" w:bidi="hi_IN"/>
        </w:rPr>
        <w:t>मत्ती 2:2</w:t>
      </w:r>
      <w:r>
        <w:rPr>
          <w:lang w:val="hi_IN" w:bidi="hi_IN"/>
        </w:rPr>
      </w:r>
    </w:p>
    <w:p>
      <w:pPr/>
      <w:r>
        <w:rPr>
          <w:lang w:val="hi_IN" w:bidi="hi_IN"/>
        </w:rPr>
      </w:r>
      <w:r>
        <w:rPr>
          <w:b/>
          <w:lang w:val="hi_IN" w:bidi="hi_IN"/>
        </w:rPr>
        <w:t>पूर्व से आए ज्योतिषियों ने यीशु को क्या उपाधि दी?</w:t>
      </w:r>
    </w:p>
    <w:p>
      <w:pPr/>
      <w:r>
        <w:rPr>
          <w:lang w:val="hi_IN" w:bidi="hi_IN"/>
        </w:rPr>
      </w:r>
      <w:r>
        <w:rPr>
          <w:lang w:val="hi_IN" w:bidi="hi_IN"/>
        </w:rPr>
        <w:t xml:space="preserve">पूर्व से आए </w:t>
      </w:r>
      <w:r>
        <w:rPr>
          <w:lang w:val="hi_IN" w:bidi="hi_IN"/>
        </w:rPr>
        <w:t>ज्योतिषियों</w:t>
      </w:r>
      <w:r>
        <w:rPr>
          <w:lang w:val="hi_IN" w:bidi="hi_IN"/>
        </w:rPr>
        <w:t xml:space="preserve"> ने यीशु को "यहूदियों का राजा" की उपाधि दी।</w:t>
      </w:r>
      <w:r>
        <w:rPr>
          <w:lang w:val="hi_IN" w:bidi="hi_IN"/>
        </w:rPr>
      </w:r>
      <w:r>
        <w:rPr>
          <w:lang w:val="hi_IN" w:bidi="hi_IN"/>
        </w:rPr>
      </w:r>
    </w:p>
    <w:p>
      <w:pPr/>
      <w:r>
        <w:rPr>
          <w:lang w:val="hi_IN" w:bidi="hi_IN"/>
        </w:rPr>
      </w:r>
    </w:p>
    <w:p>
      <w:pPr>
        <w:pStyle w:val="Heading2"/>
      </w:pPr>
      <w:r>
        <w:rPr>
          <w:lang w:val="hi_IN" w:bidi="hi_IN"/>
        </w:rPr>
        <w:t>मत्ती 2:2 (#2)</w:t>
      </w:r>
      <w:r>
        <w:rPr>
          <w:lang w:val="hi_IN" w:bidi="hi_IN"/>
        </w:rPr>
      </w:r>
    </w:p>
    <w:p>
      <w:pPr/>
      <w:r>
        <w:rPr>
          <w:lang w:val="hi_IN" w:bidi="hi_IN"/>
        </w:rPr>
      </w:r>
      <w:r>
        <w:rPr>
          <w:b/>
          <w:lang w:val="hi_IN" w:bidi="hi_IN"/>
        </w:rPr>
        <w:t>ज्योतिषियों को यह कैसे ज्ञात हुआ कि यहूदियों के राजा का जन्म हुआ था?</w:t>
      </w:r>
    </w:p>
    <w:p>
      <w:pPr/>
      <w:r>
        <w:rPr>
          <w:lang w:val="hi_IN" w:bidi="hi_IN"/>
        </w:rPr>
      </w:r>
      <w:r>
        <w:rPr>
          <w:lang w:val="hi_IN" w:bidi="hi_IN"/>
        </w:rPr>
        <w:t>ज्योतिषियों ने यहूदियों के राजा का तारा पूर्व दिशा में देखा था।</w:t>
      </w:r>
      <w:r>
        <w:rPr>
          <w:lang w:val="hi_IN" w:bidi="hi_IN"/>
        </w:rPr>
      </w:r>
      <w:r>
        <w:rPr>
          <w:lang w:val="hi_IN" w:bidi="hi_IN"/>
        </w:rPr>
      </w:r>
    </w:p>
    <w:p>
      <w:pPr/>
      <w:r>
        <w:rPr>
          <w:lang w:val="hi_IN" w:bidi="hi_IN"/>
        </w:rPr>
      </w:r>
    </w:p>
    <w:p>
      <w:pPr>
        <w:pStyle w:val="Heading2"/>
      </w:pPr>
      <w:r>
        <w:rPr>
          <w:lang w:val="hi_IN" w:bidi="hi_IN"/>
        </w:rPr>
        <w:t>मत्ती 2:3</w:t>
      </w:r>
      <w:r>
        <w:rPr>
          <w:lang w:val="hi_IN" w:bidi="hi_IN"/>
        </w:rPr>
      </w:r>
    </w:p>
    <w:p>
      <w:pPr/>
      <w:r>
        <w:rPr>
          <w:lang w:val="hi_IN" w:bidi="hi_IN"/>
        </w:rPr>
      </w:r>
      <w:r>
        <w:rPr>
          <w:b/>
          <w:lang w:val="hi_IN" w:bidi="hi_IN"/>
        </w:rPr>
        <w:t>ज्योतिषियों से समाचार मिलने पर राजा हेरोदेस ने कैसी प्रतिक्रिया दी?</w:t>
      </w:r>
    </w:p>
    <w:p>
      <w:pPr/>
      <w:r>
        <w:rPr>
          <w:lang w:val="hi_IN" w:bidi="hi_IN"/>
        </w:rPr>
      </w:r>
      <w:r>
        <w:rPr>
          <w:lang w:val="hi_IN" w:bidi="hi_IN"/>
        </w:rPr>
        <w:t>जब राजा हेरोदेस ने ज्योतिषियों से समाचार सुना, तो वह घबरा गया।</w:t>
      </w:r>
      <w:r>
        <w:rPr>
          <w:lang w:val="hi_IN" w:bidi="hi_IN"/>
        </w:rPr>
      </w:r>
      <w:r>
        <w:rPr>
          <w:lang w:val="hi_IN" w:bidi="hi_IN"/>
        </w:rPr>
      </w:r>
    </w:p>
    <w:p>
      <w:pPr/>
      <w:r>
        <w:rPr>
          <w:lang w:val="hi_IN" w:bidi="hi_IN"/>
        </w:rPr>
      </w:r>
    </w:p>
    <w:p>
      <w:pPr>
        <w:pStyle w:val="Heading2"/>
      </w:pPr>
      <w:r>
        <w:rPr>
          <w:lang w:val="hi_IN" w:bidi="hi_IN"/>
        </w:rPr>
        <w:t>मत्ती 2:5–6</w:t>
      </w:r>
      <w:r>
        <w:rPr>
          <w:lang w:val="hi_IN" w:bidi="hi_IN"/>
        </w:rPr>
      </w:r>
    </w:p>
    <w:p>
      <w:pPr/>
      <w:r>
        <w:rPr>
          <w:lang w:val="hi_IN" w:bidi="hi_IN"/>
        </w:rPr>
      </w:r>
      <w:r>
        <w:rPr>
          <w:b/>
          <w:lang w:val="hi_IN" w:bidi="hi_IN"/>
        </w:rPr>
        <w:t>प्रधान याजकों और शास्त्रियों को कैसे पता था कि मसीह का जन्म कहाँ होगा?</w:t>
      </w:r>
    </w:p>
    <w:p>
      <w:pPr/>
      <w:r>
        <w:rPr>
          <w:lang w:val="hi_IN" w:bidi="hi_IN"/>
        </w:rPr>
      </w:r>
      <w:r>
        <w:rPr>
          <w:lang w:val="hi_IN" w:bidi="hi_IN"/>
        </w:rPr>
        <w:t>वे उस भविष्यवाणी से परिचित थे जिसमे कहा गया था कि मसीह का जन्म बैतलहम में होगा।</w:t>
      </w:r>
      <w:r>
        <w:rPr>
          <w:lang w:val="hi_IN" w:bidi="hi_IN"/>
        </w:rPr>
      </w:r>
      <w:r>
        <w:rPr>
          <w:lang w:val="hi_IN" w:bidi="hi_IN"/>
        </w:rPr>
      </w:r>
    </w:p>
    <w:p>
      <w:pPr/>
      <w:r>
        <w:rPr>
          <w:lang w:val="hi_IN" w:bidi="hi_IN"/>
        </w:rPr>
      </w:r>
    </w:p>
    <w:p>
      <w:pPr>
        <w:pStyle w:val="Heading2"/>
      </w:pPr>
      <w:r>
        <w:rPr>
          <w:lang w:val="hi_IN" w:bidi="hi_IN"/>
        </w:rPr>
        <w:t>मत्ती 2:9</w:t>
      </w:r>
      <w:r>
        <w:rPr>
          <w:lang w:val="hi_IN" w:bidi="hi_IN"/>
        </w:rPr>
      </w:r>
    </w:p>
    <w:p>
      <w:pPr/>
      <w:r>
        <w:rPr>
          <w:lang w:val="hi_IN" w:bidi="hi_IN"/>
        </w:rPr>
      </w:r>
      <w:r>
        <w:rPr>
          <w:b/>
          <w:lang w:val="hi_IN" w:bidi="hi_IN"/>
        </w:rPr>
        <w:t>ज्योतिषियों को कैसे पता चला कि यीशु कहाँ थे?</w:t>
      </w:r>
    </w:p>
    <w:p>
      <w:pPr/>
      <w:r>
        <w:rPr>
          <w:lang w:val="hi_IN" w:bidi="hi_IN"/>
        </w:rPr>
      </w:r>
      <w:r>
        <w:rPr>
          <w:lang w:val="hi_IN" w:bidi="hi_IN"/>
        </w:rPr>
        <w:t>पूर्व दिशा का तारा उनके आगे-आगे चलता रहा और उस स्थान पर आकर ठहर गया जहाँ यीशु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w:t>
      </w:r>
      <w:r>
        <w:rPr>
          <w:lang w:val="hi_IN" w:bidi="hi_IN"/>
        </w:rPr>
      </w:r>
    </w:p>
    <w:p>
      <w:pPr/>
      <w:r>
        <w:rPr>
          <w:lang w:val="hi_IN" w:bidi="hi_IN"/>
        </w:rPr>
      </w:r>
      <w:r>
        <w:rPr>
          <w:b/>
          <w:lang w:val="hi_IN" w:bidi="hi_IN"/>
        </w:rPr>
        <w:t>जब ज्योतिषी यीशु को देखने आए, तब उनकी आयु कितनी थी?</w:t>
      </w:r>
    </w:p>
    <w:p>
      <w:pPr/>
      <w:r>
        <w:rPr>
          <w:lang w:val="hi_IN" w:bidi="hi_IN"/>
        </w:rPr>
      </w:r>
      <w:r>
        <w:rPr>
          <w:lang w:val="hi_IN" w:bidi="hi_IN"/>
        </w:rPr>
        <w:t>जब ज्योतिषी यीशु को देखने आए, तब वे एक छोटे बालक थे।</w:t>
      </w:r>
      <w:r>
        <w:rPr>
          <w:lang w:val="hi_IN" w:bidi="hi_IN"/>
        </w:rPr>
      </w:r>
      <w:r>
        <w:rPr>
          <w:lang w:val="hi_IN" w:bidi="hi_IN"/>
        </w:rPr>
      </w:r>
    </w:p>
    <w:p>
      <w:pPr/>
      <w:r>
        <w:rPr>
          <w:lang w:val="hi_IN" w:bidi="hi_IN"/>
        </w:rPr>
      </w:r>
    </w:p>
    <w:p>
      <w:pPr>
        <w:pStyle w:val="Heading2"/>
      </w:pPr>
      <w:r>
        <w:rPr>
          <w:lang w:val="hi_IN" w:bidi="hi_IN"/>
        </w:rPr>
        <w:t>मत्ती 2:11 (#2)</w:t>
      </w:r>
      <w:r>
        <w:rPr>
          <w:lang w:val="hi_IN" w:bidi="hi_IN"/>
        </w:rPr>
      </w:r>
    </w:p>
    <w:p>
      <w:pPr/>
      <w:r>
        <w:rPr>
          <w:lang w:val="hi_IN" w:bidi="hi_IN"/>
        </w:rPr>
      </w:r>
      <w:r>
        <w:rPr>
          <w:b/>
          <w:lang w:val="hi_IN" w:bidi="hi_IN"/>
        </w:rPr>
        <w:t>ज्योतिषियों ने यीशु को कौन-कौन सी भेंट चढ़ाई?</w:t>
      </w:r>
    </w:p>
    <w:p>
      <w:pPr/>
      <w:r>
        <w:rPr>
          <w:lang w:val="hi_IN" w:bidi="hi_IN"/>
        </w:rPr>
      </w:r>
      <w:r>
        <w:rPr>
          <w:lang w:val="hi_IN" w:bidi="hi_IN"/>
        </w:rPr>
        <w:t xml:space="preserve">ज्योतिषियों ने यीशु को सोना, लोबान और </w:t>
      </w:r>
      <w:r>
        <w:rPr>
          <w:lang w:val="hi_IN" w:bidi="hi_IN"/>
        </w:rPr>
        <w:t>गन्धरस</w:t>
      </w:r>
      <w:r>
        <w:rPr>
          <w:lang w:val="hi_IN" w:bidi="hi_IN"/>
        </w:rPr>
        <w:t xml:space="preserve"> की भेंट चढ़ाई।</w:t>
      </w:r>
      <w:r>
        <w:rPr>
          <w:lang w:val="hi_IN" w:bidi="hi_IN"/>
        </w:rPr>
      </w:r>
      <w:r>
        <w:rPr>
          <w:lang w:val="hi_IN" w:bidi="hi_IN"/>
        </w:rPr>
      </w:r>
    </w:p>
    <w:p>
      <w:pPr/>
      <w:r>
        <w:rPr>
          <w:lang w:val="hi_IN" w:bidi="hi_IN"/>
        </w:rPr>
      </w:r>
    </w:p>
    <w:p>
      <w:pPr>
        <w:pStyle w:val="Heading2"/>
      </w:pPr>
      <w:r>
        <w:rPr>
          <w:lang w:val="hi_IN" w:bidi="hi_IN"/>
        </w:rPr>
        <w:t>मत्ती 2:12</w:t>
      </w:r>
      <w:r>
        <w:rPr>
          <w:lang w:val="hi_IN" w:bidi="hi_IN"/>
        </w:rPr>
      </w:r>
    </w:p>
    <w:p>
      <w:pPr/>
      <w:r>
        <w:rPr>
          <w:lang w:val="hi_IN" w:bidi="hi_IN"/>
        </w:rPr>
      </w:r>
      <w:r>
        <w:rPr>
          <w:b/>
          <w:lang w:val="hi_IN" w:bidi="hi_IN"/>
        </w:rPr>
        <w:t>ज्योतिषी किस मार्ग से अपने देश को चले गए, और वे इस मार्ग से क्यों गए?</w:t>
      </w:r>
    </w:p>
    <w:p>
      <w:pPr/>
      <w:r>
        <w:rPr>
          <w:lang w:val="hi_IN" w:bidi="hi_IN"/>
        </w:rPr>
      </w:r>
      <w:r>
        <w:rPr>
          <w:lang w:val="hi_IN" w:bidi="hi_IN"/>
        </w:rPr>
        <w:t>ज्योतिषी दूसरे मार्ग से अपने देश को चले गए क्योंकि परमेश्वर ने उन्हें एक स्वप्न में चेतावनी दी थी कि वे हेरोदेस के पास फिर न जाएं।</w:t>
      </w:r>
      <w:r>
        <w:rPr>
          <w:lang w:val="hi_IN" w:bidi="hi_IN"/>
        </w:rPr>
      </w:r>
      <w:r>
        <w:rPr>
          <w:lang w:val="hi_IN" w:bidi="hi_IN"/>
        </w:rPr>
      </w:r>
    </w:p>
    <w:p>
      <w:pPr/>
      <w:r>
        <w:rPr>
          <w:lang w:val="hi_IN" w:bidi="hi_IN"/>
        </w:rPr>
      </w:r>
    </w:p>
    <w:p>
      <w:pPr>
        <w:pStyle w:val="Heading2"/>
      </w:pPr>
      <w:r>
        <w:rPr>
          <w:lang w:val="hi_IN" w:bidi="hi_IN"/>
        </w:rPr>
        <w:t>मत्ती 2:13</w:t>
      </w:r>
      <w:r>
        <w:rPr>
          <w:lang w:val="hi_IN" w:bidi="hi_IN"/>
        </w:rPr>
      </w:r>
    </w:p>
    <w:p>
      <w:pPr/>
      <w:r>
        <w:rPr>
          <w:lang w:val="hi_IN" w:bidi="hi_IN"/>
        </w:rPr>
      </w:r>
      <w:r>
        <w:rPr>
          <w:b/>
          <w:lang w:val="hi_IN" w:bidi="hi_IN"/>
        </w:rPr>
        <w:t>यूसुफ को एक स्वप्न में क्या निर्देश प्राप्त हुए?</w:t>
      </w:r>
    </w:p>
    <w:p>
      <w:pPr/>
      <w:r>
        <w:rPr>
          <w:lang w:val="hi_IN" w:bidi="hi_IN"/>
        </w:rPr>
      </w:r>
      <w:r>
        <w:rPr>
          <w:lang w:val="hi_IN" w:bidi="hi_IN"/>
        </w:rPr>
        <w:t>यूसुफ को एक स्वप्न में निर्देश दिया गया कि वह यीशु और मरियम को लेकर मिस्र को भाग जाए क्योंकि हेरोदेस यीशु को मरवा डालने के प्रयास में था।</w:t>
      </w:r>
      <w:r>
        <w:rPr>
          <w:lang w:val="hi_IN" w:bidi="hi_IN"/>
        </w:rPr>
      </w:r>
      <w:r>
        <w:rPr>
          <w:lang w:val="hi_IN" w:bidi="hi_IN"/>
        </w:rPr>
      </w:r>
    </w:p>
    <w:p>
      <w:pPr/>
      <w:r>
        <w:rPr>
          <w:lang w:val="hi_IN" w:bidi="hi_IN"/>
        </w:rPr>
      </w:r>
    </w:p>
    <w:p>
      <w:pPr>
        <w:pStyle w:val="Heading2"/>
      </w:pPr>
      <w:r>
        <w:rPr>
          <w:lang w:val="hi_IN" w:bidi="hi_IN"/>
        </w:rPr>
        <w:t>मत्ती 2:15</w:t>
      </w:r>
      <w:r>
        <w:rPr>
          <w:lang w:val="hi_IN" w:bidi="hi_IN"/>
        </w:rPr>
      </w:r>
    </w:p>
    <w:p>
      <w:pPr/>
      <w:r>
        <w:rPr>
          <w:lang w:val="hi_IN" w:bidi="hi_IN"/>
        </w:rPr>
      </w:r>
      <w:r>
        <w:rPr>
          <w:b/>
          <w:lang w:val="hi_IN" w:bidi="hi_IN"/>
        </w:rPr>
        <w:t>यीशु के मिस्र से वापस लौटने से कौन सी भविष्यवाणी पूरी हुई?</w:t>
      </w:r>
    </w:p>
    <w:p>
      <w:pPr/>
      <w:r>
        <w:rPr>
          <w:lang w:val="hi_IN" w:bidi="hi_IN"/>
        </w:rPr>
      </w:r>
      <w:r>
        <w:rPr>
          <w:lang w:val="hi_IN" w:bidi="hi_IN"/>
        </w:rPr>
        <w:t>“मैंने अपने पुत्र को मिस्र से बुलाया” यह भविष्यवाणी तब पूरी हुई जब यीशु बाद में मिस्र से वापस लौटे।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2:16</w:t>
      </w:r>
      <w:r>
        <w:rPr>
          <w:lang w:val="hi_IN" w:bidi="hi_IN"/>
        </w:rPr>
      </w:r>
    </w:p>
    <w:p>
      <w:pPr/>
      <w:r>
        <w:rPr>
          <w:lang w:val="hi_IN" w:bidi="hi_IN"/>
        </w:rPr>
      </w:r>
      <w:r>
        <w:rPr>
          <w:b/>
          <w:lang w:val="hi_IN" w:bidi="hi_IN"/>
        </w:rPr>
        <w:t>जब ज्योतिषी हेरोदेस के पास वापस नहीं लौटे, तो हेरोदेस ने क्या किया?</w:t>
      </w:r>
    </w:p>
    <w:p>
      <w:pPr/>
      <w:r>
        <w:rPr>
          <w:lang w:val="hi_IN" w:bidi="hi_IN"/>
        </w:rPr>
      </w:r>
      <w:r>
        <w:rPr>
          <w:lang w:val="hi_IN" w:bidi="hi_IN"/>
        </w:rPr>
        <w:t xml:space="preserve">हेरोदेस ने </w:t>
      </w:r>
      <w:r>
        <w:rPr>
          <w:lang w:val="hi_IN" w:bidi="hi_IN"/>
        </w:rPr>
        <w:t>बैतलहम</w:t>
      </w:r>
      <w:r>
        <w:rPr>
          <w:lang w:val="hi_IN" w:bidi="hi_IN"/>
        </w:rPr>
        <w:t xml:space="preserve"> क्षेत्र के सब लड़कों को मरवा डाला जो दो वर्ष या उससे छोटे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2:19–20</w:t>
      </w:r>
      <w:r>
        <w:rPr>
          <w:lang w:val="hi_IN" w:bidi="hi_IN"/>
        </w:rPr>
      </w:r>
    </w:p>
    <w:p>
      <w:pPr/>
      <w:r>
        <w:rPr>
          <w:lang w:val="hi_IN" w:bidi="hi_IN"/>
        </w:rPr>
      </w:r>
      <w:r>
        <w:rPr>
          <w:b/>
          <w:lang w:val="hi_IN" w:bidi="hi_IN"/>
        </w:rPr>
        <w:t>हेरोदेस की मृत्यु के बाद यूसुफ को स्वप्न में क्या निर्देश प्राप्त हुए?</w:t>
      </w:r>
    </w:p>
    <w:p>
      <w:pPr/>
      <w:r>
        <w:rPr>
          <w:lang w:val="hi_IN" w:bidi="hi_IN"/>
        </w:rPr>
      </w:r>
      <w:r>
        <w:rPr>
          <w:lang w:val="hi_IN" w:bidi="hi_IN"/>
        </w:rPr>
        <w:t>यूसुफ को स्वप्न में इस्राएल के देश में लौट जाने का निर्देश दिया गया था।</w:t>
      </w:r>
      <w:r>
        <w:rPr>
          <w:lang w:val="hi_IN" w:bidi="hi_IN"/>
        </w:rPr>
      </w:r>
      <w:r>
        <w:rPr>
          <w:lang w:val="hi_IN" w:bidi="hi_IN"/>
        </w:rPr>
      </w:r>
    </w:p>
    <w:p>
      <w:pPr/>
      <w:r>
        <w:rPr>
          <w:lang w:val="hi_IN" w:bidi="hi_IN"/>
        </w:rPr>
      </w:r>
    </w:p>
    <w:p>
      <w:pPr>
        <w:pStyle w:val="Heading2"/>
      </w:pPr>
      <w:r>
        <w:rPr>
          <w:lang w:val="hi_IN" w:bidi="hi_IN"/>
        </w:rPr>
        <w:t>मत्ती 2:22–23</w:t>
      </w:r>
      <w:r>
        <w:rPr>
          <w:lang w:val="hi_IN" w:bidi="hi_IN"/>
        </w:rPr>
      </w:r>
    </w:p>
    <w:p>
      <w:pPr/>
      <w:r>
        <w:rPr>
          <w:lang w:val="hi_IN" w:bidi="hi_IN"/>
        </w:rPr>
      </w:r>
      <w:r>
        <w:rPr>
          <w:b/>
          <w:lang w:val="hi_IN" w:bidi="hi_IN"/>
        </w:rPr>
        <w:t>यूसुफ मरियम और यीशु के साथ कहाँ जा बसा?</w:t>
      </w:r>
    </w:p>
    <w:p>
      <w:pPr/>
      <w:r>
        <w:rPr>
          <w:lang w:val="hi_IN" w:bidi="hi_IN"/>
        </w:rPr>
      </w:r>
      <w:r>
        <w:rPr>
          <w:lang w:val="hi_IN" w:bidi="hi_IN"/>
        </w:rPr>
        <w:t>यूसुफ मरियम और यीशु के साथ गलील के नासरत में जा बसा।</w:t>
      </w:r>
      <w:r>
        <w:rPr>
          <w:lang w:val="hi_IN" w:bidi="hi_IN"/>
        </w:rPr>
      </w:r>
      <w:r>
        <w:rPr>
          <w:lang w:val="hi_IN" w:bidi="hi_IN"/>
        </w:rPr>
      </w:r>
    </w:p>
    <w:p>
      <w:pPr/>
      <w:r>
        <w:rPr>
          <w:lang w:val="hi_IN" w:bidi="hi_IN"/>
        </w:rPr>
      </w:r>
    </w:p>
    <w:p>
      <w:pPr>
        <w:pStyle w:val="Heading2"/>
      </w:pPr>
      <w:r>
        <w:rPr>
          <w:lang w:val="hi_IN" w:bidi="hi_IN"/>
        </w:rPr>
        <w:t>मत्ती 2:23</w:t>
      </w:r>
      <w:r>
        <w:rPr>
          <w:lang w:val="hi_IN" w:bidi="hi_IN"/>
        </w:rPr>
      </w:r>
    </w:p>
    <w:p>
      <w:pPr/>
      <w:r>
        <w:rPr>
          <w:lang w:val="hi_IN" w:bidi="hi_IN"/>
        </w:rPr>
      </w:r>
      <w:r>
        <w:rPr>
          <w:b/>
          <w:lang w:val="hi_IN" w:bidi="hi_IN"/>
        </w:rPr>
        <w:t>जब यूसुफ अपने नए स्थान पर जा बसा, तो कौन सी भविष्यवाणी पूरी हुई?</w:t>
      </w:r>
    </w:p>
    <w:p>
      <w:pPr/>
      <w:r>
        <w:rPr>
          <w:lang w:val="hi_IN" w:bidi="hi_IN"/>
        </w:rPr>
      </w:r>
      <w:r>
        <w:rPr>
          <w:lang w:val="hi_IN" w:bidi="hi_IN"/>
        </w:rPr>
        <w:t>यह भविष्यवाणी पूरी हुई कि मसीह नासरी कहलाएगा।</w:t>
      </w:r>
      <w:r>
        <w:rPr>
          <w:lang w:val="hi_IN" w:bidi="hi_IN"/>
        </w:rPr>
      </w:r>
      <w:r>
        <w:rPr>
          <w:lang w:val="hi_IN" w:bidi="hi_IN"/>
        </w:rPr>
      </w:r>
    </w:p>
    <w:p>
      <w:pPr/>
      <w:r>
        <w:rPr>
          <w:lang w:val="hi_IN" w:bidi="hi_IN"/>
        </w:rPr>
      </w:r>
    </w:p>
    <w:p>
      <w:pPr>
        <w:pStyle w:val="Heading2"/>
      </w:pPr>
      <w:r>
        <w:rPr>
          <w:lang w:val="hi_IN" w:bidi="hi_IN"/>
        </w:rPr>
        <w:t>मत्ती 3:2</w:t>
      </w:r>
      <w:r>
        <w:rPr>
          <w:lang w:val="hi_IN" w:bidi="hi_IN"/>
        </w:rPr>
      </w:r>
    </w:p>
    <w:p>
      <w:pPr/>
      <w:r>
        <w:rPr>
          <w:lang w:val="hi_IN" w:bidi="hi_IN"/>
        </w:rPr>
      </w:r>
      <w:r>
        <w:rPr>
          <w:b/>
          <w:lang w:val="hi_IN" w:bidi="hi_IN"/>
        </w:rPr>
        <w:t>यूहन्ना बपतिस्मा देनेवाले ने जंगल में किस संदेश का प्रचार किया था?</w:t>
      </w:r>
    </w:p>
    <w:p>
      <w:pPr/>
      <w:r>
        <w:rPr>
          <w:lang w:val="hi_IN" w:bidi="hi_IN"/>
        </w:rPr>
      </w:r>
      <w:r>
        <w:rPr>
          <w:lang w:val="hi_IN" w:bidi="hi_IN"/>
        </w:rPr>
        <w:t>यूहन्ना ने प्रचार किया, "मन फिराओ, क्योंकि स्वर्ग का राज्य निकट आ गया है"।</w:t>
      </w:r>
      <w:r>
        <w:rPr>
          <w:lang w:val="hi_IN" w:bidi="hi_IN"/>
        </w:rPr>
      </w:r>
      <w:r>
        <w:rPr>
          <w:lang w:val="hi_IN" w:bidi="hi_IN"/>
        </w:rPr>
      </w:r>
    </w:p>
    <w:p>
      <w:pPr/>
      <w:r>
        <w:rPr>
          <w:lang w:val="hi_IN" w:bidi="hi_IN"/>
        </w:rPr>
      </w:r>
    </w:p>
    <w:p>
      <w:pPr>
        <w:pStyle w:val="Heading2"/>
      </w:pPr>
      <w:r>
        <w:rPr>
          <w:lang w:val="hi_IN" w:bidi="hi_IN"/>
        </w:rPr>
        <w:t>मत्ती 3:3</w:t>
      </w:r>
      <w:r>
        <w:rPr>
          <w:lang w:val="hi_IN" w:bidi="hi_IN"/>
        </w:rPr>
      </w:r>
    </w:p>
    <w:p>
      <w:pPr/>
      <w:r>
        <w:rPr>
          <w:lang w:val="hi_IN" w:bidi="hi_IN"/>
        </w:rPr>
      </w:r>
      <w:r>
        <w:rPr>
          <w:b/>
          <w:lang w:val="hi_IN" w:bidi="hi_IN"/>
        </w:rPr>
        <w:t>यशायाह की भविष्यवाणी में क्या कहा गया था कि यूहन्ना बपतिस्मा देनेवाला क्या करने आएगा?</w:t>
      </w:r>
    </w:p>
    <w:p>
      <w:pPr/>
      <w:r>
        <w:rPr>
          <w:lang w:val="hi_IN" w:bidi="hi_IN"/>
        </w:rPr>
      </w:r>
      <w:r>
        <w:rPr>
          <w:lang w:val="hi_IN" w:bidi="hi_IN"/>
        </w:rPr>
        <w:t>भविष्यवाणी में कहा गया था कि यूहन्ना बपतिस्मा देने वाले ने लोगों को प्रभु का मार्ग तैयार करने के लिए चेतावनी दी थी।</w:t>
      </w:r>
      <w:r>
        <w:rPr>
          <w:lang w:val="hi_IN" w:bidi="hi_IN"/>
        </w:rPr>
      </w:r>
      <w:r>
        <w:rPr>
          <w:lang w:val="hi_IN" w:bidi="hi_IN"/>
        </w:rPr>
      </w:r>
    </w:p>
    <w:p>
      <w:pPr/>
      <w:r>
        <w:rPr>
          <w:lang w:val="hi_IN" w:bidi="hi_IN"/>
        </w:rPr>
      </w:r>
    </w:p>
    <w:p>
      <w:pPr>
        <w:pStyle w:val="Heading2"/>
      </w:pPr>
      <w:r>
        <w:rPr>
          <w:lang w:val="hi_IN" w:bidi="hi_IN"/>
        </w:rPr>
        <w:t>मत्ती 3:6</w:t>
      </w:r>
      <w:r>
        <w:rPr>
          <w:lang w:val="hi_IN" w:bidi="hi_IN"/>
        </w:rPr>
      </w:r>
    </w:p>
    <w:p>
      <w:pPr/>
      <w:r>
        <w:rPr>
          <w:lang w:val="hi_IN" w:bidi="hi_IN"/>
        </w:rPr>
      </w:r>
      <w:r>
        <w:rPr>
          <w:b/>
          <w:lang w:val="hi_IN" w:bidi="hi_IN"/>
        </w:rPr>
        <w:t>जब लोगों ने यूहन्ना द्वारा बपतिस्मा लिया, तो उन्होंने क्या किया?</w:t>
      </w:r>
    </w:p>
    <w:p>
      <w:pPr/>
      <w:r>
        <w:rPr>
          <w:lang w:val="hi_IN" w:bidi="hi_IN"/>
        </w:rPr>
      </w:r>
      <w:r>
        <w:rPr>
          <w:lang w:val="hi_IN" w:bidi="hi_IN"/>
        </w:rPr>
        <w:t>बपतिस्मा लेते समय लोगों ने अपने-अपने पापों को माना।</w:t>
      </w:r>
      <w:r>
        <w:rPr>
          <w:lang w:val="hi_IN" w:bidi="hi_IN"/>
        </w:rPr>
      </w:r>
      <w:r>
        <w:rPr>
          <w:lang w:val="hi_IN" w:bidi="hi_IN"/>
        </w:rPr>
      </w:r>
    </w:p>
    <w:p>
      <w:pPr/>
      <w:r>
        <w:rPr>
          <w:lang w:val="hi_IN" w:bidi="hi_IN"/>
        </w:rPr>
      </w:r>
    </w:p>
    <w:p>
      <w:pPr>
        <w:pStyle w:val="Heading2"/>
      </w:pPr>
      <w:r>
        <w:rPr>
          <w:lang w:val="hi_IN" w:bidi="hi_IN"/>
        </w:rPr>
        <w:t>मत्ती 3:8</w:t>
      </w:r>
      <w:r>
        <w:rPr>
          <w:lang w:val="hi_IN" w:bidi="hi_IN"/>
        </w:rPr>
      </w:r>
    </w:p>
    <w:p>
      <w:pPr/>
      <w:r>
        <w:rPr>
          <w:lang w:val="hi_IN" w:bidi="hi_IN"/>
        </w:rPr>
      </w:r>
      <w:r>
        <w:rPr>
          <w:b/>
          <w:lang w:val="hi_IN" w:bidi="hi_IN"/>
        </w:rPr>
        <w:t>यूहन्ना बपतिस्मा देनेवाले ने फरीसियों और सदूकियों से क्या करने के लिए कहा?</w:t>
      </w:r>
    </w:p>
    <w:p>
      <w:pPr/>
      <w:r>
        <w:rPr>
          <w:lang w:val="hi_IN" w:bidi="hi_IN"/>
        </w:rPr>
      </w:r>
      <w:r>
        <w:rPr>
          <w:lang w:val="hi_IN" w:bidi="hi_IN"/>
        </w:rPr>
        <w:t>यूहन्ना बपतिस्मा देनेवाले ने फरीसियों और सदूकियों से कहा कि वे मन फिराव के योग्य फल लाएं।</w:t>
      </w:r>
      <w:r>
        <w:rPr>
          <w:lang w:val="hi_IN" w:bidi="hi_IN"/>
        </w:rPr>
      </w:r>
      <w:r>
        <w:rPr>
          <w:lang w:val="hi_IN" w:bidi="hi_IN"/>
        </w:rPr>
      </w:r>
    </w:p>
    <w:p>
      <w:pPr/>
      <w:r>
        <w:rPr>
          <w:lang w:val="hi_IN" w:bidi="hi_IN"/>
        </w:rPr>
      </w:r>
    </w:p>
    <w:p>
      <w:pPr>
        <w:pStyle w:val="Heading2"/>
      </w:pPr>
      <w:r>
        <w:rPr>
          <w:lang w:val="hi_IN" w:bidi="hi_IN"/>
        </w:rPr>
        <w:t>मत्ती 3:9</w:t>
      </w:r>
      <w:r>
        <w:rPr>
          <w:lang w:val="hi_IN" w:bidi="hi_IN"/>
        </w:rPr>
      </w:r>
    </w:p>
    <w:p>
      <w:pPr/>
      <w:r>
        <w:rPr>
          <w:lang w:val="hi_IN" w:bidi="hi_IN"/>
        </w:rPr>
      </w:r>
      <w:r>
        <w:rPr>
          <w:b/>
          <w:lang w:val="hi_IN" w:bidi="hi_IN"/>
        </w:rPr>
        <w:t xml:space="preserve">यूहन्ना बपतिस्मा देनेवाले ने फरीसियों और सदूकियों को </w:t>
      </w:r>
      <w:r>
        <w:rPr>
          <w:b/>
          <w:lang w:val="hi_IN" w:bidi="hi_IN"/>
        </w:rPr>
        <w:t>अपने-अपने मन में</w:t>
      </w:r>
      <w:r>
        <w:rPr>
          <w:b/>
          <w:lang w:val="hi_IN" w:bidi="hi_IN"/>
        </w:rPr>
        <w:t xml:space="preserve"> क्या न सोचने की चेतावनी दी?</w:t>
      </w:r>
    </w:p>
    <w:p>
      <w:pPr/>
      <w:r>
        <w:rPr>
          <w:lang w:val="hi_IN" w:bidi="hi_IN"/>
        </w:rPr>
      </w:r>
      <w:r>
        <w:rPr>
          <w:lang w:val="hi_IN" w:bidi="hi_IN"/>
        </w:rPr>
        <w:t>यूहन्ना ने फरीसियों और सदूकियों को चेतावनी दी कि वे अपने-अपने मन में यह न सोचें कि अब्राहम उनके पिता हैं।</w:t>
      </w:r>
      <w:r>
        <w:rPr>
          <w:lang w:val="hi_IN" w:bidi="hi_IN"/>
        </w:rPr>
      </w:r>
      <w:r>
        <w:rPr>
          <w:lang w:val="hi_IN" w:bidi="hi_IN"/>
        </w:rPr>
      </w:r>
    </w:p>
    <w:p>
      <w:pPr/>
      <w:r>
        <w:rPr>
          <w:lang w:val="hi_IN" w:bidi="hi_IN"/>
        </w:rPr>
      </w:r>
    </w:p>
    <w:p>
      <w:pPr>
        <w:pStyle w:val="Heading2"/>
      </w:pPr>
      <w:r>
        <w:rPr>
          <w:lang w:val="hi_IN" w:bidi="hi_IN"/>
        </w:rPr>
        <w:t>मत्ती 3:10</w:t>
      </w:r>
      <w:r>
        <w:rPr>
          <w:lang w:val="hi_IN" w:bidi="hi_IN"/>
        </w:rPr>
      </w:r>
    </w:p>
    <w:p>
      <w:pPr/>
      <w:r>
        <w:rPr>
          <w:lang w:val="hi_IN" w:bidi="hi_IN"/>
        </w:rPr>
      </w:r>
      <w:r>
        <w:rPr>
          <w:b/>
          <w:lang w:val="hi_IN" w:bidi="hi_IN"/>
        </w:rPr>
        <w:t>यूहन्ना के अनुसार, उस पेड़ का क्या होता है जो अच्छा फल नहीं लाता?</w:t>
      </w:r>
    </w:p>
    <w:p>
      <w:pPr/>
      <w:r>
        <w:rPr>
          <w:lang w:val="hi_IN" w:bidi="hi_IN"/>
        </w:rPr>
      </w:r>
      <w:r>
        <w:rPr>
          <w:lang w:val="hi_IN" w:bidi="hi_IN"/>
        </w:rPr>
        <w:t xml:space="preserve">यूहन्ना कहता है कि हर वह पेड़ जो अच्छा फल नहीं लाता, </w:t>
      </w:r>
      <w:r>
        <w:rPr>
          <w:lang w:val="hi_IN" w:bidi="hi_IN"/>
        </w:rPr>
        <w:t>वह काटा और आग में झोंका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3:11</w:t>
      </w:r>
      <w:r>
        <w:rPr>
          <w:lang w:val="hi_IN" w:bidi="hi_IN"/>
        </w:rPr>
      </w:r>
    </w:p>
    <w:p>
      <w:pPr/>
      <w:r>
        <w:rPr>
          <w:lang w:val="hi_IN" w:bidi="hi_IN"/>
        </w:rPr>
      </w:r>
      <w:r>
        <w:rPr>
          <w:b/>
          <w:lang w:val="hi_IN" w:bidi="hi_IN"/>
        </w:rPr>
        <w:t>यूहन्ना के बाद आनेवाला किस प्रकार से बपतिस्मा देगा?</w:t>
      </w:r>
    </w:p>
    <w:p>
      <w:pPr/>
      <w:r>
        <w:rPr>
          <w:lang w:val="hi_IN" w:bidi="hi_IN"/>
        </w:rPr>
      </w:r>
      <w:r>
        <w:rPr>
          <w:lang w:val="hi_IN" w:bidi="hi_IN"/>
        </w:rPr>
        <w:t>जो यूहन्ना के बाद आनेवाले थे, वह पवित्र आत्मा और आग से बपतिस्मा देंगे।</w:t>
      </w:r>
      <w:r>
        <w:rPr>
          <w:lang w:val="hi_IN" w:bidi="hi_IN"/>
        </w:rPr>
      </w:r>
      <w:r>
        <w:rPr>
          <w:lang w:val="hi_IN" w:bidi="hi_IN"/>
        </w:rPr>
      </w:r>
    </w:p>
    <w:p>
      <w:pPr/>
      <w:r>
        <w:rPr>
          <w:lang w:val="hi_IN" w:bidi="hi_IN"/>
        </w:rPr>
      </w:r>
    </w:p>
    <w:p>
      <w:pPr>
        <w:pStyle w:val="Heading2"/>
      </w:pPr>
      <w:r>
        <w:rPr>
          <w:lang w:val="hi_IN" w:bidi="hi_IN"/>
        </w:rPr>
        <w:t>मत्ती 3:15</w:t>
      </w:r>
      <w:r>
        <w:rPr>
          <w:lang w:val="hi_IN" w:bidi="hi_IN"/>
        </w:rPr>
      </w:r>
    </w:p>
    <w:p>
      <w:pPr/>
      <w:r>
        <w:rPr>
          <w:lang w:val="hi_IN" w:bidi="hi_IN"/>
        </w:rPr>
      </w:r>
      <w:r>
        <w:rPr>
          <w:b/>
          <w:lang w:val="hi_IN" w:bidi="hi_IN"/>
        </w:rPr>
        <w:t>यीशु ने यूहन्ना से क्या कहा जिससे यूहन्ना यीशु को बपतिस्मा देने के लिए मान गया?</w:t>
      </w:r>
    </w:p>
    <w:p>
      <w:pPr/>
      <w:r>
        <w:rPr>
          <w:lang w:val="hi_IN" w:bidi="hi_IN"/>
        </w:rPr>
      </w:r>
      <w:r>
        <w:rPr>
          <w:lang w:val="hi_IN" w:bidi="hi_IN"/>
        </w:rPr>
        <w:t>यीशु ने कहा कि सब धार्मिकता को पूरा करने के लिए यूहन्ना द्वारा यीशु को बपतिस्मा देना उचित था।</w:t>
      </w:r>
      <w:r>
        <w:rPr>
          <w:lang w:val="hi_IN" w:bidi="hi_IN"/>
        </w:rPr>
      </w:r>
      <w:r>
        <w:rPr>
          <w:lang w:val="hi_IN" w:bidi="hi_IN"/>
        </w:rPr>
      </w:r>
    </w:p>
    <w:p>
      <w:pPr/>
      <w:r>
        <w:rPr>
          <w:lang w:val="hi_IN" w:bidi="hi_IN"/>
        </w:rPr>
      </w:r>
    </w:p>
    <w:p>
      <w:pPr>
        <w:pStyle w:val="Heading2"/>
      </w:pPr>
      <w:r>
        <w:rPr>
          <w:lang w:val="hi_IN" w:bidi="hi_IN"/>
        </w:rPr>
        <w:t>मत्ती 3:16</w:t>
      </w:r>
      <w:r>
        <w:rPr>
          <w:lang w:val="hi_IN" w:bidi="hi_IN"/>
        </w:rPr>
      </w:r>
    </w:p>
    <w:p>
      <w:pPr/>
      <w:r>
        <w:rPr>
          <w:lang w:val="hi_IN" w:bidi="hi_IN"/>
        </w:rPr>
      </w:r>
      <w:r>
        <w:rPr>
          <w:b/>
          <w:lang w:val="hi_IN" w:bidi="hi_IN"/>
        </w:rPr>
        <w:t>जब यीशु पानी में से ऊपर आए, तो उन्होंने क्या देखा?</w:t>
      </w:r>
    </w:p>
    <w:p>
      <w:pPr/>
      <w:r>
        <w:rPr>
          <w:lang w:val="hi_IN" w:bidi="hi_IN"/>
        </w:rPr>
      </w:r>
      <w:r>
        <w:rPr>
          <w:lang w:val="hi_IN" w:bidi="hi_IN"/>
        </w:rPr>
        <w:t>जब वह पानी में से ऊपर आए, तो यीशु ने परमेश्वर की आत्मा को एक कबूतर के समान उतरते और अपने ऊपर आते देखा।</w:t>
      </w:r>
      <w:r>
        <w:rPr>
          <w:lang w:val="hi_IN" w:bidi="hi_IN"/>
        </w:rPr>
      </w:r>
      <w:r>
        <w:rPr>
          <w:lang w:val="hi_IN" w:bidi="hi_IN"/>
        </w:rPr>
      </w:r>
    </w:p>
    <w:p>
      <w:pPr/>
      <w:r>
        <w:rPr>
          <w:lang w:val="hi_IN" w:bidi="hi_IN"/>
        </w:rPr>
      </w:r>
    </w:p>
    <w:p>
      <w:pPr>
        <w:pStyle w:val="Heading2"/>
      </w:pPr>
      <w:r>
        <w:rPr>
          <w:lang w:val="hi_IN" w:bidi="hi_IN"/>
        </w:rPr>
        <w:t>मत्ती 3:17</w:t>
      </w:r>
      <w:r>
        <w:rPr>
          <w:lang w:val="hi_IN" w:bidi="hi_IN"/>
        </w:rPr>
      </w:r>
    </w:p>
    <w:p>
      <w:pPr/>
      <w:r>
        <w:rPr>
          <w:lang w:val="hi_IN" w:bidi="hi_IN"/>
        </w:rPr>
      </w:r>
      <w:r>
        <w:rPr>
          <w:b/>
          <w:lang w:val="hi_IN" w:bidi="hi_IN"/>
        </w:rPr>
        <w:t>यीशु के बपतिस्मा के बाद क्या आकाशवाणी हुई?</w:t>
      </w:r>
    </w:p>
    <w:p>
      <w:pPr/>
      <w:r>
        <w:rPr>
          <w:lang w:val="hi_IN" w:bidi="hi_IN"/>
        </w:rPr>
      </w:r>
      <w:r>
        <w:rPr>
          <w:lang w:val="hi_IN" w:bidi="hi_IN"/>
        </w:rPr>
        <w:t>आकाशवाणी</w:t>
      </w:r>
      <w:r>
        <w:rPr>
          <w:lang w:val="hi_IN" w:bidi="hi_IN"/>
        </w:rPr>
        <w:t xml:space="preserve"> ने कहा, "यह मेरा प्रिय पुत्र है, जिससे मैं अत्यन्त प्रसन्न हूँ।"</w:t>
      </w:r>
      <w:r>
        <w:rPr>
          <w:lang w:val="hi_IN" w:bidi="hi_IN"/>
        </w:rPr>
      </w:r>
      <w:r>
        <w:rPr>
          <w:lang w:val="hi_IN" w:bidi="hi_IN"/>
        </w:rPr>
      </w:r>
    </w:p>
    <w:p>
      <w:pPr/>
      <w:r>
        <w:rPr>
          <w:lang w:val="hi_IN" w:bidi="hi_IN"/>
        </w:rPr>
      </w:r>
    </w:p>
    <w:p>
      <w:pPr>
        <w:pStyle w:val="Heading2"/>
      </w:pPr>
      <w:r>
        <w:rPr>
          <w:lang w:val="hi_IN" w:bidi="hi_IN"/>
        </w:rPr>
        <w:t>मत्ती 4:1</w:t>
      </w:r>
      <w:r>
        <w:rPr>
          <w:lang w:val="hi_IN" w:bidi="hi_IN"/>
        </w:rPr>
      </w:r>
    </w:p>
    <w:p>
      <w:pPr/>
      <w:r>
        <w:rPr>
          <w:lang w:val="hi_IN" w:bidi="hi_IN"/>
        </w:rPr>
      </w:r>
      <w:r>
        <w:rPr>
          <w:b/>
          <w:lang w:val="hi_IN" w:bidi="hi_IN"/>
        </w:rPr>
        <w:t>यीशु को शैतान द्वारा परीक्षा में डालने के लिए एकांत में कौन ले गया?</w:t>
      </w:r>
    </w:p>
    <w:p>
      <w:pPr/>
      <w:r>
        <w:rPr>
          <w:lang w:val="hi_IN" w:bidi="hi_IN"/>
        </w:rPr>
      </w:r>
      <w:r>
        <w:rPr>
          <w:lang w:val="hi_IN" w:bidi="hi_IN"/>
        </w:rPr>
        <w:t>पवित्र आत्मा यीशु को शैतान द्वारा परीक्षा के लिए एकांत में ले गया।</w:t>
      </w:r>
      <w:r>
        <w:rPr>
          <w:lang w:val="hi_IN" w:bidi="hi_IN"/>
        </w:rPr>
      </w:r>
      <w:r>
        <w:rPr>
          <w:lang w:val="hi_IN" w:bidi="hi_IN"/>
        </w:rPr>
      </w:r>
    </w:p>
    <w:p>
      <w:pPr/>
      <w:r>
        <w:rPr>
          <w:lang w:val="hi_IN" w:bidi="hi_IN"/>
        </w:rPr>
      </w:r>
    </w:p>
    <w:p>
      <w:pPr>
        <w:pStyle w:val="Heading2"/>
      </w:pPr>
      <w:r>
        <w:rPr>
          <w:lang w:val="hi_IN" w:bidi="hi_IN"/>
        </w:rPr>
        <w:t>मत्ती 4:2</w:t>
      </w:r>
      <w:r>
        <w:rPr>
          <w:lang w:val="hi_IN" w:bidi="hi_IN"/>
        </w:rPr>
      </w:r>
    </w:p>
    <w:p>
      <w:pPr/>
      <w:r>
        <w:rPr>
          <w:lang w:val="hi_IN" w:bidi="hi_IN"/>
        </w:rPr>
      </w:r>
      <w:r>
        <w:rPr>
          <w:b/>
          <w:lang w:val="hi_IN" w:bidi="hi_IN"/>
        </w:rPr>
        <w:t xml:space="preserve">यीशु ने एकांत में कितने समय तक </w:t>
      </w:r>
      <w:r>
        <w:rPr>
          <w:b/>
          <w:lang w:val="hi_IN" w:bidi="hi_IN"/>
        </w:rPr>
        <w:t>निराहार रहा</w:t>
      </w:r>
      <w:r>
        <w:rPr>
          <w:b/>
          <w:lang w:val="hi_IN" w:bidi="hi_IN"/>
        </w:rPr>
        <w:t>?</w:t>
      </w:r>
    </w:p>
    <w:p>
      <w:pPr/>
      <w:r>
        <w:rPr>
          <w:lang w:val="hi_IN" w:bidi="hi_IN"/>
        </w:rPr>
      </w:r>
      <w:r>
        <w:rPr>
          <w:lang w:val="hi_IN" w:bidi="hi_IN"/>
        </w:rPr>
        <w:t xml:space="preserve">यीशु ने </w:t>
      </w:r>
      <w:r>
        <w:rPr>
          <w:lang w:val="hi_IN" w:bidi="hi_IN"/>
        </w:rPr>
        <w:t>एकांत</w:t>
      </w:r>
      <w:r>
        <w:rPr>
          <w:lang w:val="hi_IN" w:bidi="hi_IN"/>
        </w:rPr>
        <w:t xml:space="preserve"> में 40 दिन और 40 रात तक </w:t>
      </w:r>
      <w:r>
        <w:rPr>
          <w:lang w:val="hi_IN" w:bidi="hi_IN"/>
        </w:rPr>
        <w:t>निराहार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4:3</w:t>
      </w:r>
      <w:r>
        <w:rPr>
          <w:lang w:val="hi_IN" w:bidi="hi_IN"/>
        </w:rPr>
      </w:r>
    </w:p>
    <w:p>
      <w:pPr/>
      <w:r>
        <w:rPr>
          <w:lang w:val="hi_IN" w:bidi="hi_IN"/>
        </w:rPr>
      </w:r>
      <w:r>
        <w:rPr>
          <w:b/>
          <w:lang w:val="hi_IN" w:bidi="hi_IN"/>
        </w:rPr>
        <w:t>परखनेवाले ने यीशु के सामने पहला प्रलोभन क्या प्रस्तुत किया?</w:t>
      </w:r>
    </w:p>
    <w:p>
      <w:pPr/>
      <w:r>
        <w:rPr>
          <w:lang w:val="hi_IN" w:bidi="hi_IN"/>
        </w:rPr>
      </w:r>
      <w:r>
        <w:rPr>
          <w:lang w:val="hi_IN" w:bidi="hi_IN"/>
        </w:rPr>
        <w:t>परखनेवाले</w:t>
      </w:r>
      <w:r>
        <w:rPr>
          <w:lang w:val="hi_IN" w:bidi="hi_IN"/>
        </w:rPr>
        <w:t xml:space="preserve"> ने पत्थरों को रोटी में बदलने के लिए यीशु को प्रलोभित किया।</w:t>
      </w:r>
      <w:r>
        <w:rPr>
          <w:lang w:val="hi_IN" w:bidi="hi_IN"/>
        </w:rPr>
      </w:r>
      <w:r>
        <w:rPr>
          <w:lang w:val="hi_IN" w:bidi="hi_IN"/>
        </w:rPr>
      </w:r>
    </w:p>
    <w:p>
      <w:pPr/>
      <w:r>
        <w:rPr>
          <w:lang w:val="hi_IN" w:bidi="hi_IN"/>
        </w:rPr>
      </w:r>
    </w:p>
    <w:p>
      <w:pPr>
        <w:pStyle w:val="Heading2"/>
      </w:pPr>
      <w:r>
        <w:rPr>
          <w:lang w:val="hi_IN" w:bidi="hi_IN"/>
        </w:rPr>
        <w:t>मत्ती 4:4</w:t>
      </w:r>
      <w:r>
        <w:rPr>
          <w:lang w:val="hi_IN" w:bidi="hi_IN"/>
        </w:rPr>
      </w:r>
    </w:p>
    <w:p>
      <w:pPr/>
      <w:r>
        <w:rPr>
          <w:lang w:val="hi_IN" w:bidi="hi_IN"/>
        </w:rPr>
      </w:r>
      <w:r>
        <w:rPr>
          <w:b/>
          <w:lang w:val="hi_IN" w:bidi="hi_IN"/>
        </w:rPr>
        <w:t>पहली परीक्षा के प्रति यीशु का क्या उत्तर था?</w:t>
      </w:r>
    </w:p>
    <w:p>
      <w:pPr/>
      <w:r>
        <w:rPr>
          <w:lang w:val="hi_IN" w:bidi="hi_IN"/>
        </w:rPr>
      </w:r>
      <w:r>
        <w:rPr>
          <w:lang w:val="hi_IN" w:bidi="hi_IN"/>
        </w:rPr>
        <w:t xml:space="preserve">यीशु ने कहा कि </w:t>
      </w:r>
      <w:r>
        <w:rPr>
          <w:lang w:val="hi_IN" w:bidi="hi_IN"/>
        </w:rPr>
        <w:t>मनुष्य केवल रोटी ही से नहीं, परन्तु हर एक वचन से जो परमेश्वर के मुख से निकलता है जीवित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4:5–6</w:t>
      </w:r>
      <w:r>
        <w:rPr>
          <w:lang w:val="hi_IN" w:bidi="hi_IN"/>
        </w:rPr>
      </w:r>
    </w:p>
    <w:p>
      <w:pPr/>
      <w:r>
        <w:rPr>
          <w:lang w:val="hi_IN" w:bidi="hi_IN"/>
        </w:rPr>
      </w:r>
      <w:r>
        <w:rPr>
          <w:b/>
          <w:lang w:val="hi_IN" w:bidi="hi_IN"/>
        </w:rPr>
        <w:t>शैतान ने यीशु के सामने दूसरा प्रलोभन क्या रखा?</w:t>
      </w:r>
    </w:p>
    <w:p>
      <w:pPr/>
      <w:r>
        <w:rPr>
          <w:lang w:val="hi_IN" w:bidi="hi_IN"/>
        </w:rPr>
      </w:r>
      <w:r>
        <w:rPr>
          <w:lang w:val="hi_IN" w:bidi="hi_IN"/>
        </w:rPr>
        <w:t xml:space="preserve">शैतान ने यीशु को </w:t>
      </w:r>
      <w:r>
        <w:rPr>
          <w:lang w:val="hi_IN" w:bidi="hi_IN"/>
        </w:rPr>
        <w:t>मन्दिर</w:t>
      </w:r>
      <w:r>
        <w:rPr>
          <w:lang w:val="hi_IN" w:bidi="hi_IN"/>
        </w:rPr>
        <w:t xml:space="preserve"> </w:t>
      </w:r>
      <w:r>
        <w:rPr>
          <w:lang w:val="hi_IN" w:bidi="hi_IN"/>
        </w:rPr>
        <w:t xml:space="preserve">के कंगूरे </w:t>
      </w:r>
      <w:r>
        <w:rPr>
          <w:lang w:val="hi_IN" w:bidi="hi_IN"/>
        </w:rPr>
        <w:t>से अपने आप को नीचे गिरा देने के लिए प्रलोभित किया।</w:t>
      </w:r>
      <w:r>
        <w:rPr>
          <w:lang w:val="hi_IN" w:bidi="hi_IN"/>
        </w:rPr>
      </w:r>
      <w:r>
        <w:rPr>
          <w:lang w:val="hi_IN" w:bidi="hi_IN"/>
        </w:rPr>
      </w:r>
    </w:p>
    <w:p>
      <w:pPr/>
      <w:r>
        <w:rPr>
          <w:lang w:val="hi_IN" w:bidi="hi_IN"/>
        </w:rPr>
      </w:r>
    </w:p>
    <w:p>
      <w:pPr>
        <w:pStyle w:val="Heading2"/>
      </w:pPr>
      <w:r>
        <w:rPr>
          <w:lang w:val="hi_IN" w:bidi="hi_IN"/>
        </w:rPr>
        <w:t>मत्ती 4:7</w:t>
      </w:r>
      <w:r>
        <w:rPr>
          <w:lang w:val="hi_IN" w:bidi="hi_IN"/>
        </w:rPr>
      </w:r>
    </w:p>
    <w:p>
      <w:pPr/>
      <w:r>
        <w:rPr>
          <w:lang w:val="hi_IN" w:bidi="hi_IN"/>
        </w:rPr>
      </w:r>
      <w:r>
        <w:rPr>
          <w:b/>
          <w:lang w:val="hi_IN" w:bidi="hi_IN"/>
        </w:rPr>
        <w:t xml:space="preserve">दूसरे प्रलोभन के लिए यीशु का क्या उत्तर था? </w:t>
      </w:r>
    </w:p>
    <w:p>
      <w:pPr/>
      <w:r>
        <w:rPr>
          <w:lang w:val="hi_IN" w:bidi="hi_IN"/>
        </w:rPr>
      </w:r>
      <w:r>
        <w:rPr>
          <w:lang w:val="hi_IN" w:bidi="hi_IN"/>
        </w:rPr>
        <w:t xml:space="preserve">यीशु ने कहा कि </w:t>
      </w:r>
      <w:r>
        <w:rPr>
          <w:lang w:val="hi_IN" w:bidi="hi_IN"/>
        </w:rPr>
        <w:t>तू प्रभु अपने परमेश्वर की परीक्षा न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4:8–9</w:t>
      </w:r>
      <w:r>
        <w:rPr>
          <w:lang w:val="hi_IN" w:bidi="hi_IN"/>
        </w:rPr>
      </w:r>
    </w:p>
    <w:p>
      <w:pPr/>
      <w:r>
        <w:rPr>
          <w:lang w:val="hi_IN" w:bidi="hi_IN"/>
        </w:rPr>
      </w:r>
      <w:r>
        <w:rPr>
          <w:b/>
          <w:lang w:val="hi_IN" w:bidi="hi_IN"/>
        </w:rPr>
        <w:t>शैतान ने यीशु के सामने तीसरा प्रलोभन क्या रखा?</w:t>
      </w:r>
    </w:p>
    <w:p>
      <w:pPr/>
      <w:r>
        <w:rPr>
          <w:lang w:val="hi_IN" w:bidi="hi_IN"/>
        </w:rPr>
      </w:r>
      <w:r>
        <w:rPr>
          <w:lang w:val="hi_IN" w:bidi="hi_IN"/>
        </w:rPr>
        <w:t>शैतान ने यीशु को सारे जगत के राज्यों के बदले में उसकी आराधना करने के लिए प्रलोभित किया।</w:t>
      </w:r>
      <w:r>
        <w:rPr>
          <w:lang w:val="hi_IN" w:bidi="hi_IN"/>
        </w:rPr>
      </w:r>
      <w:r>
        <w:rPr>
          <w:lang w:val="hi_IN" w:bidi="hi_IN"/>
        </w:rPr>
      </w:r>
    </w:p>
    <w:p>
      <w:pPr/>
      <w:r>
        <w:rPr>
          <w:lang w:val="hi_IN" w:bidi="hi_IN"/>
        </w:rPr>
      </w:r>
    </w:p>
    <w:p>
      <w:pPr>
        <w:pStyle w:val="Heading2"/>
      </w:pPr>
      <w:r>
        <w:rPr>
          <w:lang w:val="hi_IN" w:bidi="hi_IN"/>
        </w:rPr>
        <w:t>मत्ती 4:10</w:t>
      </w:r>
      <w:r>
        <w:rPr>
          <w:lang w:val="hi_IN" w:bidi="hi_IN"/>
        </w:rPr>
      </w:r>
    </w:p>
    <w:p>
      <w:pPr/>
      <w:r>
        <w:rPr>
          <w:lang w:val="hi_IN" w:bidi="hi_IN"/>
        </w:rPr>
      </w:r>
      <w:r>
        <w:rPr>
          <w:b/>
          <w:lang w:val="hi_IN" w:bidi="hi_IN"/>
        </w:rPr>
        <w:t>तीसरे प्रलोभन का यीशु ने क्या उत्तर दिया?</w:t>
      </w:r>
    </w:p>
    <w:p>
      <w:pPr/>
      <w:r>
        <w:rPr>
          <w:lang w:val="hi_IN" w:bidi="hi_IN"/>
        </w:rPr>
      </w:r>
      <w:r>
        <w:rPr>
          <w:lang w:val="hi_IN" w:bidi="hi_IN"/>
        </w:rPr>
        <w:t>यीशु ने कहा कि तू प्रभु अपने परमेश्वर को प्रणाम कर, और केवल उसी की उपासना कर।</w:t>
      </w:r>
      <w:r>
        <w:rPr>
          <w:lang w:val="hi_IN" w:bidi="hi_IN"/>
        </w:rPr>
      </w:r>
      <w:r>
        <w:rPr>
          <w:lang w:val="hi_IN" w:bidi="hi_IN"/>
        </w:rPr>
      </w:r>
    </w:p>
    <w:p>
      <w:pPr/>
      <w:r>
        <w:rPr>
          <w:lang w:val="hi_IN" w:bidi="hi_IN"/>
        </w:rPr>
      </w:r>
    </w:p>
    <w:p>
      <w:pPr>
        <w:pStyle w:val="Heading2"/>
      </w:pPr>
      <w:r>
        <w:rPr>
          <w:lang w:val="hi_IN" w:bidi="hi_IN"/>
        </w:rPr>
        <w:t>मत्ती 4:15–16</w:t>
      </w:r>
      <w:r>
        <w:rPr>
          <w:lang w:val="hi_IN" w:bidi="hi_IN"/>
        </w:rPr>
      </w:r>
    </w:p>
    <w:p>
      <w:pPr/>
      <w:r>
        <w:rPr>
          <w:lang w:val="hi_IN" w:bidi="hi_IN"/>
        </w:rPr>
      </w:r>
      <w:r>
        <w:rPr>
          <w:b/>
          <w:lang w:val="hi_IN" w:bidi="hi_IN"/>
        </w:rPr>
        <w:t>यीशु के गलील के कफरनहूम जाने से क्या भविष्यवाणी पूरी हुई?</w:t>
      </w:r>
    </w:p>
    <w:p>
      <w:pPr/>
      <w:r>
        <w:rPr>
          <w:lang w:val="hi_IN" w:bidi="hi_IN"/>
        </w:rPr>
      </w:r>
      <w:r>
        <w:rPr>
          <w:lang w:val="hi_IN" w:bidi="hi_IN"/>
        </w:rPr>
        <w:t>यशायाह की भविष्यवाणी पूरी हुई जिसमें कहा गया था कि गलील के लोग एक बड़ी ज्योति देखेंगे।</w:t>
      </w:r>
      <w:r>
        <w:rPr>
          <w:lang w:val="hi_IN" w:bidi="hi_IN"/>
        </w:rPr>
      </w:r>
      <w:r>
        <w:rPr>
          <w:lang w:val="hi_IN" w:bidi="hi_IN"/>
        </w:rPr>
      </w:r>
    </w:p>
    <w:p>
      <w:pPr/>
      <w:r>
        <w:rPr>
          <w:lang w:val="hi_IN" w:bidi="hi_IN"/>
        </w:rPr>
      </w:r>
    </w:p>
    <w:p>
      <w:pPr>
        <w:pStyle w:val="Heading2"/>
      </w:pPr>
      <w:r>
        <w:rPr>
          <w:lang w:val="hi_IN" w:bidi="hi_IN"/>
        </w:rPr>
        <w:t>मत्ती 4:17</w:t>
      </w:r>
      <w:r>
        <w:rPr>
          <w:lang w:val="hi_IN" w:bidi="hi_IN"/>
        </w:rPr>
      </w:r>
    </w:p>
    <w:p>
      <w:pPr/>
      <w:r>
        <w:rPr>
          <w:lang w:val="hi_IN" w:bidi="hi_IN"/>
        </w:rPr>
      </w:r>
      <w:r>
        <w:rPr>
          <w:b/>
          <w:lang w:val="hi_IN" w:bidi="hi_IN"/>
        </w:rPr>
        <w:t xml:space="preserve">उसके बाद यीशु ने किस सन्देश को प्रचार करना </w:t>
      </w:r>
      <w:r>
        <w:rPr>
          <w:b/>
          <w:lang w:val="hi_IN" w:bidi="hi_IN"/>
        </w:rPr>
        <w:t>आरम्भ</w:t>
      </w:r>
      <w:r>
        <w:rPr>
          <w:b/>
          <w:lang w:val="hi_IN" w:bidi="hi_IN"/>
        </w:rPr>
        <w:t xml:space="preserve"> किया?</w:t>
      </w:r>
    </w:p>
    <w:p>
      <w:pPr/>
      <w:r>
        <w:rPr>
          <w:lang w:val="hi_IN" w:bidi="hi_IN"/>
        </w:rPr>
      </w:r>
      <w:r>
        <w:rPr>
          <w:lang w:val="hi_IN" w:bidi="hi_IN"/>
        </w:rPr>
        <w:t>यीशु ने प्रचार किया, “</w:t>
      </w:r>
      <w:r>
        <w:rPr>
          <w:lang w:val="hi_IN" w:bidi="hi_IN"/>
        </w:rPr>
        <w:t>मन फिराओ क्योंकि स्वर्ग का राज्य निकट आया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4:18</w:t>
      </w:r>
      <w:r>
        <w:rPr>
          <w:lang w:val="hi_IN" w:bidi="hi_IN"/>
        </w:rPr>
      </w:r>
    </w:p>
    <w:p>
      <w:pPr/>
      <w:r>
        <w:rPr>
          <w:lang w:val="hi_IN" w:bidi="hi_IN"/>
        </w:rPr>
      </w:r>
      <w:r>
        <w:rPr>
          <w:b/>
          <w:lang w:val="hi_IN" w:bidi="hi_IN"/>
        </w:rPr>
        <w:t>पतरस और अन्द्रियास अपनी जीविका कैसे चलाते थे?</w:t>
      </w:r>
    </w:p>
    <w:p>
      <w:pPr/>
      <w:r>
        <w:rPr>
          <w:lang w:val="hi_IN" w:bidi="hi_IN"/>
        </w:rPr>
      </w:r>
      <w:r>
        <w:rPr>
          <w:lang w:val="hi_IN" w:bidi="hi_IN"/>
        </w:rPr>
        <w:t xml:space="preserve">पतरस और अन्द्रियास </w:t>
      </w:r>
      <w:r>
        <w:rPr>
          <w:lang w:val="hi_IN" w:bidi="hi_IN"/>
        </w:rPr>
        <w:t>मछुए</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मत्ती 4:19</w:t>
      </w:r>
      <w:r>
        <w:rPr>
          <w:lang w:val="hi_IN" w:bidi="hi_IN"/>
        </w:rPr>
      </w:r>
    </w:p>
    <w:p>
      <w:pPr/>
      <w:r>
        <w:rPr>
          <w:lang w:val="hi_IN" w:bidi="hi_IN"/>
        </w:rPr>
      </w:r>
      <w:r>
        <w:rPr>
          <w:b/>
          <w:lang w:val="hi_IN" w:bidi="hi_IN"/>
        </w:rPr>
        <w:t>यीशु ने पतरस और अन्द्रियास को क्या बनाने के लिए कहा?</w:t>
      </w:r>
    </w:p>
    <w:p>
      <w:pPr/>
      <w:r>
        <w:rPr>
          <w:lang w:val="hi_IN" w:bidi="hi_IN"/>
        </w:rPr>
      </w:r>
      <w:r>
        <w:rPr>
          <w:lang w:val="hi_IN" w:bidi="hi_IN"/>
        </w:rPr>
        <w:t xml:space="preserve">यीशु ने कहा कि वह पतरस और अन्द्रियास को </w:t>
      </w:r>
      <w:r>
        <w:rPr>
          <w:lang w:val="hi_IN" w:bidi="hi_IN"/>
        </w:rPr>
        <w:t>मनुष्यों के पकड़नेवाले</w:t>
      </w:r>
      <w:r>
        <w:rPr>
          <w:lang w:val="hi_IN" w:bidi="hi_IN"/>
        </w:rPr>
        <w:t xml:space="preserve"> बनाएँगे।</w:t>
      </w:r>
      <w:r>
        <w:rPr>
          <w:lang w:val="hi_IN" w:bidi="hi_IN"/>
        </w:rPr>
      </w:r>
      <w:r>
        <w:rPr>
          <w:lang w:val="hi_IN" w:bidi="hi_IN"/>
        </w:rPr>
      </w:r>
    </w:p>
    <w:p>
      <w:pPr/>
      <w:r>
        <w:rPr>
          <w:lang w:val="hi_IN" w:bidi="hi_IN"/>
        </w:rPr>
      </w:r>
    </w:p>
    <w:p>
      <w:pPr>
        <w:pStyle w:val="Heading2"/>
      </w:pPr>
      <w:r>
        <w:rPr>
          <w:lang w:val="hi_IN" w:bidi="hi_IN"/>
        </w:rPr>
        <w:t>मत्ती 4:21</w:t>
      </w:r>
      <w:r>
        <w:rPr>
          <w:lang w:val="hi_IN" w:bidi="hi_IN"/>
        </w:rPr>
      </w:r>
    </w:p>
    <w:p>
      <w:pPr/>
      <w:r>
        <w:rPr>
          <w:lang w:val="hi_IN" w:bidi="hi_IN"/>
        </w:rPr>
      </w:r>
      <w:r>
        <w:rPr>
          <w:b/>
          <w:lang w:val="hi_IN" w:bidi="hi_IN"/>
        </w:rPr>
        <w:t>याकूब और यूहन्ना अपनी जीविका कैसे चलाते थे?</w:t>
      </w:r>
    </w:p>
    <w:p>
      <w:pPr/>
      <w:r>
        <w:rPr>
          <w:lang w:val="hi_IN" w:bidi="hi_IN"/>
        </w:rPr>
      </w:r>
      <w:r>
        <w:rPr>
          <w:lang w:val="hi_IN" w:bidi="hi_IN"/>
        </w:rPr>
        <w:t>याकूब और यूहन्ना मछुए थे।</w:t>
      </w:r>
      <w:r>
        <w:rPr>
          <w:lang w:val="hi_IN" w:bidi="hi_IN"/>
        </w:rPr>
      </w:r>
      <w:r>
        <w:rPr>
          <w:lang w:val="hi_IN" w:bidi="hi_IN"/>
        </w:rPr>
      </w:r>
    </w:p>
    <w:p>
      <w:pPr/>
      <w:r>
        <w:rPr>
          <w:lang w:val="hi_IN" w:bidi="hi_IN"/>
        </w:rPr>
      </w:r>
    </w:p>
    <w:p>
      <w:pPr>
        <w:pStyle w:val="Heading2"/>
      </w:pPr>
      <w:r>
        <w:rPr>
          <w:lang w:val="hi_IN" w:bidi="hi_IN"/>
        </w:rPr>
        <w:t>मत्ती 4:23</w:t>
      </w:r>
      <w:r>
        <w:rPr>
          <w:lang w:val="hi_IN" w:bidi="hi_IN"/>
        </w:rPr>
      </w:r>
    </w:p>
    <w:p>
      <w:pPr/>
      <w:r>
        <w:rPr>
          <w:lang w:val="hi_IN" w:bidi="hi_IN"/>
        </w:rPr>
      </w:r>
      <w:r>
        <w:rPr>
          <w:b/>
          <w:lang w:val="hi_IN" w:bidi="hi_IN"/>
        </w:rPr>
        <w:t>इस समय, यीशु कहाँ पर उपदेश देने गए?</w:t>
      </w:r>
    </w:p>
    <w:p>
      <w:pPr/>
      <w:r>
        <w:rPr>
          <w:lang w:val="hi_IN" w:bidi="hi_IN"/>
        </w:rPr>
      </w:r>
      <w:r>
        <w:rPr>
          <w:lang w:val="hi_IN" w:bidi="hi_IN"/>
        </w:rPr>
        <w:t>यीशु ने गलील के आराधनालयों में उपदेश दिया।</w:t>
      </w:r>
      <w:r>
        <w:rPr>
          <w:lang w:val="hi_IN" w:bidi="hi_IN"/>
        </w:rPr>
      </w:r>
      <w:r>
        <w:rPr>
          <w:lang w:val="hi_IN" w:bidi="hi_IN"/>
        </w:rPr>
      </w:r>
    </w:p>
    <w:p>
      <w:pPr/>
      <w:r>
        <w:rPr>
          <w:lang w:val="hi_IN" w:bidi="hi_IN"/>
        </w:rPr>
      </w:r>
    </w:p>
    <w:p>
      <w:pPr>
        <w:pStyle w:val="Heading2"/>
      </w:pPr>
      <w:r>
        <w:rPr>
          <w:lang w:val="hi_IN" w:bidi="hi_IN"/>
        </w:rPr>
        <w:t>मत्ती 4:24</w:t>
      </w:r>
      <w:r>
        <w:rPr>
          <w:lang w:val="hi_IN" w:bidi="hi_IN"/>
        </w:rPr>
      </w:r>
    </w:p>
    <w:p>
      <w:pPr/>
      <w:r>
        <w:rPr>
          <w:lang w:val="hi_IN" w:bidi="hi_IN"/>
        </w:rPr>
      </w:r>
      <w:r>
        <w:rPr>
          <w:b/>
          <w:lang w:val="hi_IN" w:bidi="hi_IN"/>
        </w:rPr>
        <w:t>किस प्रकार के लोगों को यीशु के पास लाया गया और यीशु ने उनके साथ क्या किया?</w:t>
      </w:r>
    </w:p>
    <w:p>
      <w:pPr/>
      <w:r>
        <w:rPr>
          <w:lang w:val="hi_IN" w:bidi="hi_IN"/>
        </w:rPr>
      </w:r>
      <w:r>
        <w:rPr>
          <w:lang w:val="hi_IN" w:bidi="hi_IN"/>
        </w:rPr>
        <w:t>सब लोग जो बीमार थे और जिनमें दुष्टात्माएँ थीं, उन्हें यीशु के पास लाया गया, और यीशु ने उन्हें चंगा किया।</w:t>
      </w:r>
      <w:r>
        <w:rPr>
          <w:lang w:val="hi_IN" w:bidi="hi_IN"/>
        </w:rPr>
      </w:r>
      <w:r>
        <w:rPr>
          <w:lang w:val="hi_IN" w:bidi="hi_IN"/>
        </w:rPr>
      </w:r>
    </w:p>
    <w:p>
      <w:pPr/>
      <w:r>
        <w:rPr>
          <w:lang w:val="hi_IN" w:bidi="hi_IN"/>
        </w:rPr>
      </w:r>
    </w:p>
    <w:p>
      <w:pPr>
        <w:pStyle w:val="Heading2"/>
      </w:pPr>
      <w:r>
        <w:rPr>
          <w:lang w:val="hi_IN" w:bidi="hi_IN"/>
        </w:rPr>
        <w:t>मत्ती 4:25</w:t>
      </w:r>
      <w:r>
        <w:rPr>
          <w:lang w:val="hi_IN" w:bidi="hi_IN"/>
        </w:rPr>
      </w:r>
    </w:p>
    <w:p>
      <w:pPr/>
      <w:r>
        <w:rPr>
          <w:lang w:val="hi_IN" w:bidi="hi_IN"/>
        </w:rPr>
      </w:r>
      <w:r>
        <w:rPr>
          <w:b/>
          <w:lang w:val="hi_IN" w:bidi="hi_IN"/>
        </w:rPr>
        <w:t>इस समय कितने लोग यीशु के पीछे चल रहे थे?</w:t>
      </w:r>
    </w:p>
    <w:p>
      <w:pPr/>
      <w:r>
        <w:rPr>
          <w:lang w:val="hi_IN" w:bidi="hi_IN"/>
        </w:rPr>
      </w:r>
      <w:r>
        <w:rPr>
          <w:lang w:val="hi_IN" w:bidi="hi_IN"/>
        </w:rPr>
        <w:t xml:space="preserve">इस समय यीशु के पीछे </w:t>
      </w:r>
      <w:r>
        <w:rPr>
          <w:lang w:val="hi_IN" w:bidi="hi_IN"/>
        </w:rPr>
        <w:t xml:space="preserve">भीड़ की भीड़ चल रही </w:t>
      </w:r>
      <w:r>
        <w:rPr>
          <w:lang w:val="hi_IN" w:bidi="hi_IN"/>
        </w:rPr>
        <w:t>थी।</w:t>
      </w:r>
      <w:r>
        <w:rPr>
          <w:lang w:val="hi_IN" w:bidi="hi_IN"/>
        </w:rPr>
      </w:r>
      <w:r>
        <w:rPr>
          <w:lang w:val="hi_IN" w:bidi="hi_IN"/>
        </w:rPr>
      </w:r>
    </w:p>
    <w:p>
      <w:pPr/>
      <w:r>
        <w:rPr>
          <w:lang w:val="hi_IN" w:bidi="hi_IN"/>
        </w:rPr>
      </w:r>
    </w:p>
    <w:p>
      <w:pPr>
        <w:pStyle w:val="Heading2"/>
      </w:pPr>
      <w:r>
        <w:rPr>
          <w:lang w:val="hi_IN" w:bidi="hi_IN"/>
        </w:rPr>
        <w:t>मत्ती 5:3</w:t>
      </w:r>
      <w:r>
        <w:rPr>
          <w:lang w:val="hi_IN" w:bidi="hi_IN"/>
        </w:rPr>
      </w:r>
    </w:p>
    <w:p>
      <w:pPr/>
      <w:r>
        <w:rPr>
          <w:lang w:val="hi_IN" w:bidi="hi_IN"/>
        </w:rPr>
      </w:r>
      <w:r>
        <w:rPr>
          <w:b/>
          <w:lang w:val="hi_IN" w:bidi="hi_IN"/>
        </w:rPr>
        <w:t>मन के दीन धन्य क्यों हैं?</w:t>
      </w:r>
    </w:p>
    <w:p>
      <w:pPr/>
      <w:r>
        <w:rPr>
          <w:lang w:val="hi_IN" w:bidi="hi_IN"/>
        </w:rPr>
      </w:r>
      <w:r>
        <w:rPr>
          <w:lang w:val="hi_IN" w:bidi="hi_IN"/>
        </w:rPr>
        <w:t>मन के दीन इसलिए धन्य हैं</w:t>
      </w:r>
      <w:r>
        <w:rPr>
          <w:lang w:val="hi_IN" w:bidi="hi_IN"/>
        </w:rPr>
        <w:t>, क्योंकि स्वर्ग का राज्य उन्हीं का है।</w:t>
      </w:r>
      <w:r>
        <w:rPr>
          <w:lang w:val="hi_IN" w:bidi="hi_IN"/>
        </w:rPr>
      </w:r>
      <w:r>
        <w:rPr>
          <w:lang w:val="hi_IN" w:bidi="hi_IN"/>
        </w:rPr>
      </w:r>
    </w:p>
    <w:p>
      <w:pPr/>
      <w:r>
        <w:rPr>
          <w:lang w:val="hi_IN" w:bidi="hi_IN"/>
        </w:rPr>
      </w:r>
    </w:p>
    <w:p>
      <w:pPr>
        <w:pStyle w:val="Heading2"/>
      </w:pPr>
      <w:r>
        <w:rPr>
          <w:lang w:val="hi_IN" w:bidi="hi_IN"/>
        </w:rPr>
        <w:t>मत्ती 5:4</w:t>
      </w:r>
      <w:r>
        <w:rPr>
          <w:lang w:val="hi_IN" w:bidi="hi_IN"/>
        </w:rPr>
      </w:r>
    </w:p>
    <w:p>
      <w:pPr/>
      <w:r>
        <w:rPr>
          <w:lang w:val="hi_IN" w:bidi="hi_IN"/>
        </w:rPr>
      </w:r>
      <w:r>
        <w:rPr>
          <w:b/>
          <w:lang w:val="hi_IN" w:bidi="hi_IN"/>
        </w:rPr>
        <w:t>जो शोक करते हैं, वे धन्य क्यों हैं?</w:t>
      </w:r>
    </w:p>
    <w:p>
      <w:pPr/>
      <w:r>
        <w:rPr>
          <w:lang w:val="hi_IN" w:bidi="hi_IN"/>
        </w:rPr>
      </w:r>
      <w:r>
        <w:rPr>
          <w:lang w:val="hi_IN" w:bidi="hi_IN"/>
        </w:rPr>
        <w:t xml:space="preserve">जो शोक करते हैं वे धन्य इसलिए हैं क्योंकि </w:t>
      </w:r>
      <w:r>
        <w:rPr>
          <w:lang w:val="hi_IN" w:bidi="hi_IN"/>
        </w:rPr>
        <w:t>वे शान्ति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5:5</w:t>
      </w:r>
      <w:r>
        <w:rPr>
          <w:lang w:val="hi_IN" w:bidi="hi_IN"/>
        </w:rPr>
      </w:r>
    </w:p>
    <w:p>
      <w:pPr/>
      <w:r>
        <w:rPr>
          <w:lang w:val="hi_IN" w:bidi="hi_IN"/>
        </w:rPr>
      </w:r>
      <w:r>
        <w:rPr>
          <w:b/>
          <w:lang w:val="hi_IN" w:bidi="hi_IN"/>
        </w:rPr>
        <w:t>नम्र धन्य क्यों हैं?</w:t>
      </w:r>
    </w:p>
    <w:p>
      <w:pPr/>
      <w:r>
        <w:rPr>
          <w:lang w:val="hi_IN" w:bidi="hi_IN"/>
        </w:rPr>
      </w:r>
      <w:r>
        <w:rPr>
          <w:lang w:val="hi_IN" w:bidi="hi_IN"/>
        </w:rPr>
        <w:t>नम्र इसलिए धन्य हैं क्योंकि वे पृथ्वी के अधिकारी होंगे।</w:t>
      </w:r>
      <w:r>
        <w:rPr>
          <w:lang w:val="hi_IN" w:bidi="hi_IN"/>
        </w:rPr>
      </w:r>
      <w:r>
        <w:rPr>
          <w:lang w:val="hi_IN" w:bidi="hi_IN"/>
        </w:rPr>
      </w:r>
    </w:p>
    <w:p>
      <w:pPr/>
      <w:r>
        <w:rPr>
          <w:lang w:val="hi_IN" w:bidi="hi_IN"/>
        </w:rPr>
      </w:r>
    </w:p>
    <w:p>
      <w:pPr>
        <w:pStyle w:val="Heading2"/>
      </w:pPr>
      <w:r>
        <w:rPr>
          <w:lang w:val="hi_IN" w:bidi="hi_IN"/>
        </w:rPr>
        <w:t>मत्ती 5:6</w:t>
      </w:r>
      <w:r>
        <w:rPr>
          <w:lang w:val="hi_IN" w:bidi="hi_IN"/>
        </w:rPr>
      </w:r>
    </w:p>
    <w:p>
      <w:pPr/>
      <w:r>
        <w:rPr>
          <w:lang w:val="hi_IN" w:bidi="hi_IN"/>
        </w:rPr>
      </w:r>
      <w:r>
        <w:rPr>
          <w:b/>
          <w:lang w:val="hi_IN" w:bidi="hi_IN"/>
        </w:rPr>
        <w:t>जो धार्मिकता के भूखे और प्यासे हैं, वे धन्य क्यों हैं?</w:t>
      </w:r>
    </w:p>
    <w:p>
      <w:pPr/>
      <w:r>
        <w:rPr>
          <w:lang w:val="hi_IN" w:bidi="hi_IN"/>
        </w:rPr>
      </w:r>
      <w:r>
        <w:rPr>
          <w:lang w:val="hi_IN" w:bidi="hi_IN"/>
        </w:rPr>
        <w:t>जो धार्मिकता के भूखे और प्यासे हैं वे धन्य हैं क्योंकि वे तृप्त किए जाएँगे।</w:t>
      </w:r>
      <w:r>
        <w:rPr>
          <w:lang w:val="hi_IN" w:bidi="hi_IN"/>
        </w:rPr>
      </w:r>
      <w:r>
        <w:rPr>
          <w:lang w:val="hi_IN" w:bidi="hi_IN"/>
        </w:rPr>
      </w:r>
    </w:p>
    <w:p>
      <w:pPr/>
      <w:r>
        <w:rPr>
          <w:lang w:val="hi_IN" w:bidi="hi_IN"/>
        </w:rPr>
      </w:r>
    </w:p>
    <w:p>
      <w:pPr>
        <w:pStyle w:val="Heading2"/>
      </w:pPr>
      <w:r>
        <w:rPr>
          <w:lang w:val="hi_IN" w:bidi="hi_IN"/>
        </w:rPr>
        <w:t>मत्ती 5:11–12</w:t>
      </w:r>
      <w:r>
        <w:rPr>
          <w:lang w:val="hi_IN" w:bidi="hi_IN"/>
        </w:rPr>
      </w:r>
    </w:p>
    <w:p>
      <w:pPr/>
      <w:r>
        <w:rPr>
          <w:lang w:val="hi_IN" w:bidi="hi_IN"/>
        </w:rPr>
      </w:r>
      <w:r>
        <w:rPr>
          <w:b/>
          <w:lang w:val="hi_IN" w:bidi="hi_IN"/>
        </w:rPr>
        <w:t>जो लोग यीशु के लिए निन्दा सहते और सताए जाते हैं, वे धन्य क्यों हैं?</w:t>
      </w:r>
    </w:p>
    <w:p>
      <w:pPr/>
      <w:r>
        <w:rPr>
          <w:lang w:val="hi_IN" w:bidi="hi_IN"/>
        </w:rPr>
      </w:r>
      <w:r>
        <w:rPr>
          <w:lang w:val="hi_IN" w:bidi="hi_IN"/>
        </w:rPr>
        <w:t>जो लोग यीशु के लिए निन्दा सहते और सताए जाते हैं, वे धन्य हैं क्योंकि उनके लिये स्वर्ग में बड़ा प्रतिफल है।</w:t>
      </w:r>
      <w:r>
        <w:rPr>
          <w:lang w:val="hi_IN" w:bidi="hi_IN"/>
        </w:rPr>
      </w:r>
      <w:r>
        <w:rPr>
          <w:lang w:val="hi_IN" w:bidi="hi_IN"/>
        </w:rPr>
      </w:r>
    </w:p>
    <w:p>
      <w:pPr/>
      <w:r>
        <w:rPr>
          <w:lang w:val="hi_IN" w:bidi="hi_IN"/>
        </w:rPr>
      </w:r>
    </w:p>
    <w:p>
      <w:pPr>
        <w:pStyle w:val="Heading2"/>
      </w:pPr>
      <w:r>
        <w:rPr>
          <w:lang w:val="hi_IN" w:bidi="hi_IN"/>
        </w:rPr>
        <w:t>मत्ती 5:15–16</w:t>
      </w:r>
      <w:r>
        <w:rPr>
          <w:lang w:val="hi_IN" w:bidi="hi_IN"/>
        </w:rPr>
      </w:r>
    </w:p>
    <w:p>
      <w:pPr/>
      <w:r>
        <w:rPr>
          <w:lang w:val="hi_IN" w:bidi="hi_IN"/>
        </w:rPr>
      </w:r>
      <w:r>
        <w:rPr>
          <w:b/>
          <w:lang w:val="hi_IN" w:bidi="hi_IN"/>
        </w:rPr>
        <w:t>विश्वासी लोग अपना उजियाला लोगों के सामने कैसे चमकाते हैं?</w:t>
      </w:r>
    </w:p>
    <w:p>
      <w:pPr/>
      <w:r>
        <w:rPr>
          <w:lang w:val="hi_IN" w:bidi="hi_IN"/>
        </w:rPr>
      </w:r>
      <w:r>
        <w:rPr>
          <w:lang w:val="hi_IN" w:bidi="hi_IN"/>
        </w:rPr>
        <w:t>विश्वासी भले कामों को करके लोगों के सामने अपने उजियाले को चमकाते हैं।</w:t>
      </w:r>
      <w:r>
        <w:rPr>
          <w:lang w:val="hi_IN" w:bidi="hi_IN"/>
        </w:rPr>
      </w:r>
      <w:r>
        <w:rPr>
          <w:lang w:val="hi_IN" w:bidi="hi_IN"/>
        </w:rPr>
      </w:r>
    </w:p>
    <w:p>
      <w:pPr/>
      <w:r>
        <w:rPr>
          <w:lang w:val="hi_IN" w:bidi="hi_IN"/>
        </w:rPr>
      </w:r>
    </w:p>
    <w:p>
      <w:pPr>
        <w:pStyle w:val="Heading2"/>
      </w:pPr>
      <w:r>
        <w:rPr>
          <w:lang w:val="hi_IN" w:bidi="hi_IN"/>
        </w:rPr>
        <w:t>मत्ती 5:17</w:t>
      </w:r>
      <w:r>
        <w:rPr>
          <w:lang w:val="hi_IN" w:bidi="hi_IN"/>
        </w:rPr>
      </w:r>
    </w:p>
    <w:p>
      <w:pPr/>
      <w:r>
        <w:rPr>
          <w:lang w:val="hi_IN" w:bidi="hi_IN"/>
        </w:rPr>
      </w:r>
      <w:r>
        <w:rPr>
          <w:b/>
          <w:lang w:val="hi_IN" w:bidi="hi_IN"/>
        </w:rPr>
        <w:t>यीशु पुराने नियम की व्यवस्था और भविष्यद्वक्ताओं के साथ क्या करने आए थे?</w:t>
      </w:r>
    </w:p>
    <w:p>
      <w:pPr/>
      <w:r>
        <w:rPr>
          <w:lang w:val="hi_IN" w:bidi="hi_IN"/>
        </w:rPr>
      </w:r>
      <w:r>
        <w:rPr>
          <w:lang w:val="hi_IN" w:bidi="hi_IN"/>
        </w:rPr>
        <w:t>यीशु पुराने नियम की व्यवस्था और भविष्यद्वक्ताओं को पूरा करने के लिए आए थे।</w:t>
      </w:r>
      <w:r>
        <w:rPr>
          <w:lang w:val="hi_IN" w:bidi="hi_IN"/>
        </w:rPr>
      </w:r>
      <w:r>
        <w:rPr>
          <w:lang w:val="hi_IN" w:bidi="hi_IN"/>
        </w:rPr>
      </w:r>
    </w:p>
    <w:p>
      <w:pPr/>
      <w:r>
        <w:rPr>
          <w:lang w:val="hi_IN" w:bidi="hi_IN"/>
        </w:rPr>
      </w:r>
    </w:p>
    <w:p>
      <w:pPr>
        <w:pStyle w:val="Heading2"/>
      </w:pPr>
      <w:r>
        <w:rPr>
          <w:lang w:val="hi_IN" w:bidi="hi_IN"/>
        </w:rPr>
        <w:t>मत्ती 5:19</w:t>
      </w:r>
      <w:r>
        <w:rPr>
          <w:lang w:val="hi_IN" w:bidi="hi_IN"/>
        </w:rPr>
      </w:r>
    </w:p>
    <w:p>
      <w:pPr/>
      <w:r>
        <w:rPr>
          <w:lang w:val="hi_IN" w:bidi="hi_IN"/>
        </w:rPr>
      </w:r>
      <w:r>
        <w:rPr>
          <w:b/>
          <w:lang w:val="hi_IN" w:bidi="hi_IN"/>
        </w:rPr>
        <w:t>स्वर्ग के राज्य में सबसे महान कौन कहलाएगा?</w:t>
      </w:r>
    </w:p>
    <w:p>
      <w:pPr/>
      <w:r>
        <w:rPr>
          <w:lang w:val="hi_IN" w:bidi="hi_IN"/>
        </w:rPr>
      </w:r>
      <w:r>
        <w:rPr>
          <w:lang w:val="hi_IN" w:bidi="hi_IN"/>
        </w:rPr>
        <w:t>जो कोई परमेश्वर की आज्ञाओं का पालन करेगा और उन्हें दूसरों को सिखाएगा</w:t>
      </w:r>
      <w:r>
        <w:rPr>
          <w:lang w:val="hi_IN" w:bidi="hi_IN"/>
        </w:rPr>
        <w:t>, वही स्वर्ग के राज्य में महान कहलाएगा।</w:t>
      </w:r>
      <w:r>
        <w:rPr>
          <w:lang w:val="hi_IN" w:bidi="hi_IN"/>
        </w:rPr>
      </w:r>
      <w:r>
        <w:rPr>
          <w:lang w:val="hi_IN" w:bidi="hi_IN"/>
        </w:rPr>
      </w:r>
    </w:p>
    <w:p>
      <w:pPr/>
      <w:r>
        <w:rPr>
          <w:lang w:val="hi_IN" w:bidi="hi_IN"/>
        </w:rPr>
      </w:r>
    </w:p>
    <w:p>
      <w:pPr>
        <w:pStyle w:val="Heading2"/>
      </w:pPr>
      <w:r>
        <w:rPr>
          <w:lang w:val="hi_IN" w:bidi="hi_IN"/>
        </w:rPr>
        <w:t>मत्ती 5:21–22</w:t>
      </w:r>
      <w:r>
        <w:rPr>
          <w:lang w:val="hi_IN" w:bidi="hi_IN"/>
        </w:rPr>
      </w:r>
    </w:p>
    <w:p>
      <w:pPr/>
      <w:r>
        <w:rPr>
          <w:lang w:val="hi_IN" w:bidi="hi_IN"/>
        </w:rPr>
      </w:r>
      <w:r>
        <w:rPr>
          <w:b/>
          <w:lang w:val="hi_IN" w:bidi="hi_IN"/>
        </w:rPr>
        <w:t>यीशु ने सिखाया कि दण्ड के योग्य केवल हत्या करने वाले ही नहीं, बल्कि वे लोग भी हैं जो क्या करते हैं?</w:t>
      </w:r>
    </w:p>
    <w:p>
      <w:pPr/>
      <w:r>
        <w:rPr>
          <w:lang w:val="hi_IN" w:bidi="hi_IN"/>
        </w:rPr>
      </w:r>
      <w:r>
        <w:rPr>
          <w:lang w:val="hi_IN" w:bidi="hi_IN"/>
        </w:rPr>
        <w:t>यीशु ने सिखाया कि न केवल वे जो हत्या करते हैं, बल्कि वे भी जो अपने भाई पर क्रोध करते हैं, दण्ड के योग्य हैं।</w:t>
      </w:r>
      <w:r>
        <w:rPr>
          <w:lang w:val="hi_IN" w:bidi="hi_IN"/>
        </w:rPr>
      </w:r>
      <w:r>
        <w:rPr>
          <w:lang w:val="hi_IN" w:bidi="hi_IN"/>
        </w:rPr>
      </w:r>
    </w:p>
    <w:p>
      <w:pPr/>
      <w:r>
        <w:rPr>
          <w:lang w:val="hi_IN" w:bidi="hi_IN"/>
        </w:rPr>
      </w:r>
    </w:p>
    <w:p>
      <w:pPr>
        <w:pStyle w:val="Heading2"/>
      </w:pPr>
      <w:r>
        <w:rPr>
          <w:lang w:val="hi_IN" w:bidi="hi_IN"/>
        </w:rPr>
        <w:t>मत्ती 5:23–24</w:t>
      </w:r>
      <w:r>
        <w:rPr>
          <w:lang w:val="hi_IN" w:bidi="hi_IN"/>
        </w:rPr>
      </w:r>
    </w:p>
    <w:p>
      <w:pPr/>
      <w:r>
        <w:rPr>
          <w:lang w:val="hi_IN" w:bidi="hi_IN"/>
        </w:rPr>
      </w:r>
      <w:r>
        <w:rPr>
          <w:b/>
          <w:lang w:val="hi_IN" w:bidi="hi_IN"/>
        </w:rPr>
        <w:t>यीशु ने हमें क्या सिखाया कि यदि हमारे भाई के मन में हमारी ओर से कुछ विरोध है तो हमें क्या करना चाहिए?</w:t>
      </w:r>
    </w:p>
    <w:p>
      <w:pPr/>
      <w:r>
        <w:rPr>
          <w:lang w:val="hi_IN" w:bidi="hi_IN"/>
        </w:rPr>
      </w:r>
      <w:r>
        <w:rPr>
          <w:lang w:val="hi_IN" w:bidi="hi_IN"/>
        </w:rPr>
        <w:t xml:space="preserve">यीशु ने सिखाया कि यदि हमारे भाई </w:t>
      </w:r>
      <w:r>
        <w:rPr>
          <w:lang w:val="hi_IN" w:bidi="hi_IN"/>
        </w:rPr>
        <w:t xml:space="preserve">के मन में हमारी ओर से कुछ विरोध </w:t>
      </w:r>
      <w:r>
        <w:rPr>
          <w:lang w:val="hi_IN" w:bidi="hi_IN"/>
        </w:rPr>
        <w:t>है, तो हमें जाकर उसके साथ मेल मिलाप करना चाहिए।</w:t>
      </w:r>
      <w:r>
        <w:rPr>
          <w:lang w:val="hi_IN" w:bidi="hi_IN"/>
        </w:rPr>
      </w:r>
      <w:r>
        <w:rPr>
          <w:lang w:val="hi_IN" w:bidi="hi_IN"/>
        </w:rPr>
      </w:r>
    </w:p>
    <w:p>
      <w:pPr/>
      <w:r>
        <w:rPr>
          <w:lang w:val="hi_IN" w:bidi="hi_IN"/>
        </w:rPr>
      </w:r>
    </w:p>
    <w:p>
      <w:pPr>
        <w:pStyle w:val="Heading2"/>
      </w:pPr>
      <w:r>
        <w:rPr>
          <w:lang w:val="hi_IN" w:bidi="hi_IN"/>
        </w:rPr>
        <w:t>मत्ती 5:25</w:t>
      </w:r>
      <w:r>
        <w:rPr>
          <w:lang w:val="hi_IN" w:bidi="hi_IN"/>
        </w:rPr>
      </w:r>
    </w:p>
    <w:p>
      <w:pPr/>
      <w:r>
        <w:rPr>
          <w:lang w:val="hi_IN" w:bidi="hi_IN"/>
        </w:rPr>
      </w:r>
      <w:r>
        <w:rPr>
          <w:b/>
          <w:lang w:val="hi_IN" w:bidi="hi_IN"/>
        </w:rPr>
        <w:t>यीशु ने हमें क्या सिखाया कि न्यायालय में जाने से पहले हमें अपने मुद्दई के साथ क्या करना चाहिए?</w:t>
      </w:r>
    </w:p>
    <w:p>
      <w:pPr/>
      <w:r>
        <w:rPr>
          <w:lang w:val="hi_IN" w:bidi="hi_IN"/>
        </w:rPr>
      </w:r>
      <w:r>
        <w:rPr>
          <w:lang w:val="hi_IN" w:bidi="hi_IN"/>
        </w:rPr>
        <w:t xml:space="preserve">यीशु ने सिखाया कि हमें न्यायालय पहुँचने से पहले अपने </w:t>
      </w:r>
      <w:r>
        <w:rPr>
          <w:lang w:val="hi_IN" w:bidi="hi_IN"/>
        </w:rPr>
        <w:t>मुद्दई</w:t>
      </w:r>
      <w:r>
        <w:rPr>
          <w:lang w:val="hi_IN" w:bidi="hi_IN"/>
        </w:rPr>
        <w:t xml:space="preserve"> के साथ मेल मिलाप करने की कोशिश करनी चाहिए।</w:t>
      </w:r>
      <w:r>
        <w:rPr>
          <w:lang w:val="hi_IN" w:bidi="hi_IN"/>
        </w:rPr>
      </w:r>
      <w:r>
        <w:rPr>
          <w:lang w:val="hi_IN" w:bidi="hi_IN"/>
        </w:rPr>
      </w:r>
    </w:p>
    <w:p>
      <w:pPr/>
      <w:r>
        <w:rPr>
          <w:lang w:val="hi_IN" w:bidi="hi_IN"/>
        </w:rPr>
      </w:r>
    </w:p>
    <w:p>
      <w:pPr>
        <w:pStyle w:val="Heading2"/>
      </w:pPr>
      <w:r>
        <w:rPr>
          <w:lang w:val="hi_IN" w:bidi="hi_IN"/>
        </w:rPr>
        <w:t>मत्ती 5:27–28</w:t>
      </w:r>
      <w:r>
        <w:rPr>
          <w:lang w:val="hi_IN" w:bidi="hi_IN"/>
        </w:rPr>
      </w:r>
    </w:p>
    <w:p>
      <w:pPr/>
      <w:r>
        <w:rPr>
          <w:lang w:val="hi_IN" w:bidi="hi_IN"/>
        </w:rPr>
      </w:r>
      <w:r>
        <w:rPr>
          <w:b/>
          <w:lang w:val="hi_IN" w:bidi="hi_IN"/>
        </w:rPr>
        <w:t>यीशु ने सिखाया कि न केवल व्यभिचार करना ग़लत है, बल्कि क्या करना भी ग़लत है?</w:t>
      </w:r>
    </w:p>
    <w:p>
      <w:pPr/>
      <w:r>
        <w:rPr>
          <w:lang w:val="hi_IN" w:bidi="hi_IN"/>
        </w:rPr>
      </w:r>
      <w:r>
        <w:rPr>
          <w:lang w:val="hi_IN" w:bidi="hi_IN"/>
        </w:rPr>
        <w:t>यीशु ने सिखाया कि न केवल व्यभिचार करना गलत है, बल्कि किसी स्त्री पर कुदृष्टि डालना भी गलत है।</w:t>
      </w:r>
      <w:r>
        <w:rPr>
          <w:lang w:val="hi_IN" w:bidi="hi_IN"/>
        </w:rPr>
      </w:r>
      <w:r>
        <w:rPr>
          <w:lang w:val="hi_IN" w:bidi="hi_IN"/>
        </w:rPr>
      </w:r>
    </w:p>
    <w:p>
      <w:pPr/>
      <w:r>
        <w:rPr>
          <w:lang w:val="hi_IN" w:bidi="hi_IN"/>
        </w:rPr>
      </w:r>
    </w:p>
    <w:p>
      <w:pPr>
        <w:pStyle w:val="Heading2"/>
      </w:pPr>
      <w:r>
        <w:rPr>
          <w:lang w:val="hi_IN" w:bidi="hi_IN"/>
        </w:rPr>
        <w:t>मत्ती 5:29–30</w:t>
      </w:r>
      <w:r>
        <w:rPr>
          <w:lang w:val="hi_IN" w:bidi="hi_IN"/>
        </w:rPr>
      </w:r>
    </w:p>
    <w:p>
      <w:pPr/>
      <w:r>
        <w:rPr>
          <w:lang w:val="hi_IN" w:bidi="hi_IN"/>
        </w:rPr>
      </w:r>
      <w:r>
        <w:rPr>
          <w:b/>
          <w:lang w:val="hi_IN" w:bidi="hi_IN"/>
        </w:rPr>
        <w:t>यीशु ने क्या कहा कि हमें उन सभी चीज़ों के साथ क्या करना चाहिए जो हमें पाप करने के लिए प्रेरित करती हैं?</w:t>
      </w:r>
    </w:p>
    <w:p>
      <w:pPr/>
      <w:r>
        <w:rPr>
          <w:lang w:val="hi_IN" w:bidi="hi_IN"/>
        </w:rPr>
      </w:r>
      <w:r>
        <w:rPr>
          <w:lang w:val="hi_IN" w:bidi="hi_IN"/>
        </w:rPr>
        <w:t>यीशु ने कहा कि हमें हर उस चीज़ से छुटकारा पाना चाहिए जो हमें पाप करने के लिए प्रेरित करती है।</w:t>
      </w:r>
      <w:r>
        <w:rPr>
          <w:lang w:val="hi_IN" w:bidi="hi_IN"/>
        </w:rPr>
      </w:r>
      <w:r>
        <w:rPr>
          <w:lang w:val="hi_IN" w:bidi="hi_IN"/>
        </w:rPr>
      </w:r>
    </w:p>
    <w:p>
      <w:pPr/>
      <w:r>
        <w:rPr>
          <w:lang w:val="hi_IN" w:bidi="hi_IN"/>
        </w:rPr>
      </w:r>
    </w:p>
    <w:p>
      <w:pPr>
        <w:pStyle w:val="Heading2"/>
      </w:pPr>
      <w:r>
        <w:rPr>
          <w:lang w:val="hi_IN" w:bidi="hi_IN"/>
        </w:rPr>
        <w:t>मत्ती 5:32</w:t>
      </w:r>
      <w:r>
        <w:rPr>
          <w:lang w:val="hi_IN" w:bidi="hi_IN"/>
        </w:rPr>
      </w:r>
    </w:p>
    <w:p>
      <w:pPr/>
      <w:r>
        <w:rPr>
          <w:lang w:val="hi_IN" w:bidi="hi_IN"/>
        </w:rPr>
      </w:r>
      <w:r>
        <w:rPr>
          <w:b/>
          <w:lang w:val="hi_IN" w:bidi="hi_IN"/>
        </w:rPr>
        <w:t>यीशु ने तलाक की अनुमति किस कारण से दी?</w:t>
      </w:r>
    </w:p>
    <w:p>
      <w:pPr/>
      <w:r>
        <w:rPr>
          <w:lang w:val="hi_IN" w:bidi="hi_IN"/>
        </w:rPr>
      </w:r>
      <w:r>
        <w:rPr>
          <w:lang w:val="hi_IN" w:bidi="hi_IN"/>
        </w:rPr>
        <w:t>व्यभिचार के कारण से यीशु ने तलाक की अनुमति दी।</w:t>
      </w:r>
      <w:r>
        <w:rPr>
          <w:lang w:val="hi_IN" w:bidi="hi_IN"/>
        </w:rPr>
      </w:r>
      <w:r>
        <w:rPr>
          <w:lang w:val="hi_IN" w:bidi="hi_IN"/>
        </w:rPr>
      </w:r>
    </w:p>
    <w:p>
      <w:pPr/>
      <w:r>
        <w:rPr>
          <w:lang w:val="hi_IN" w:bidi="hi_IN"/>
        </w:rPr>
      </w:r>
    </w:p>
    <w:p>
      <w:pPr>
        <w:pStyle w:val="Heading2"/>
      </w:pPr>
      <w:r>
        <w:rPr>
          <w:lang w:val="hi_IN" w:bidi="hi_IN"/>
        </w:rPr>
        <w:t>मत्ती 5:32 (#2)</w:t>
      </w:r>
      <w:r>
        <w:rPr>
          <w:lang w:val="hi_IN" w:bidi="hi_IN"/>
        </w:rPr>
      </w:r>
    </w:p>
    <w:p>
      <w:pPr/>
      <w:r>
        <w:rPr>
          <w:lang w:val="hi_IN" w:bidi="hi_IN"/>
        </w:rPr>
      </w:r>
      <w:r>
        <w:rPr>
          <w:b/>
          <w:lang w:val="hi_IN" w:bidi="hi_IN"/>
        </w:rPr>
        <w:t>यदि कोई पति अपनी पत्नी को गलत तरीके से तलाक दे देता है और वह दूसरा विवाह कर लेती है, तो इससे उसकी क्या हालत हो जाती है?</w:t>
      </w:r>
    </w:p>
    <w:p>
      <w:pPr/>
      <w:r>
        <w:rPr>
          <w:lang w:val="hi_IN" w:bidi="hi_IN"/>
        </w:rPr>
      </w:r>
      <w:r>
        <w:rPr>
          <w:lang w:val="hi_IN" w:bidi="hi_IN"/>
        </w:rPr>
        <w:t>यदि कोई पति अपनी पत्नी को गलत तरीके से तलाक देता है और वह दूसरा विवाह कर लेती है तो वह व्यभिचारिणी बन जाती है।</w:t>
      </w:r>
      <w:r>
        <w:rPr>
          <w:lang w:val="hi_IN" w:bidi="hi_IN"/>
        </w:rPr>
      </w:r>
      <w:r>
        <w:rPr>
          <w:lang w:val="hi_IN" w:bidi="hi_IN"/>
        </w:rPr>
      </w:r>
    </w:p>
    <w:p>
      <w:pPr/>
      <w:r>
        <w:rPr>
          <w:lang w:val="hi_IN" w:bidi="hi_IN"/>
        </w:rPr>
      </w:r>
    </w:p>
    <w:p>
      <w:pPr>
        <w:pStyle w:val="Heading2"/>
      </w:pPr>
      <w:r>
        <w:rPr>
          <w:lang w:val="hi_IN" w:bidi="hi_IN"/>
        </w:rPr>
        <w:t>मत्ती 5:37</w:t>
      </w:r>
      <w:r>
        <w:rPr>
          <w:lang w:val="hi_IN" w:bidi="hi_IN"/>
        </w:rPr>
      </w:r>
    </w:p>
    <w:p>
      <w:pPr/>
      <w:r>
        <w:rPr>
          <w:lang w:val="hi_IN" w:bidi="hi_IN"/>
        </w:rPr>
      </w:r>
      <w:r>
        <w:rPr>
          <w:b/>
          <w:lang w:val="hi_IN" w:bidi="hi_IN"/>
        </w:rPr>
        <w:t>विभिन्न सांसारिक चीज़ों की शपथ लेने के बजाय, यीशु कहते हैं कि हमारी बात कैसी होनी चाहिए?</w:t>
      </w:r>
    </w:p>
    <w:p>
      <w:pPr/>
      <w:r>
        <w:rPr>
          <w:lang w:val="hi_IN" w:bidi="hi_IN"/>
        </w:rPr>
      </w:r>
      <w:r>
        <w:rPr>
          <w:lang w:val="hi_IN" w:bidi="hi_IN"/>
        </w:rPr>
        <w:t>यीशु कहते हैं कि इन सभी चीजों की शपथ लेने के बजाय हमें अपनी बात को "हाँ की हाँ" या "नहीं की नहीं" ही रहने देना चाहिए।</w:t>
      </w:r>
      <w:r>
        <w:rPr>
          <w:lang w:val="hi_IN" w:bidi="hi_IN"/>
        </w:rPr>
      </w:r>
      <w:r>
        <w:rPr>
          <w:lang w:val="hi_IN" w:bidi="hi_IN"/>
        </w:rPr>
      </w:r>
    </w:p>
    <w:p>
      <w:pPr/>
      <w:r>
        <w:rPr>
          <w:lang w:val="hi_IN" w:bidi="hi_IN"/>
        </w:rPr>
      </w:r>
    </w:p>
    <w:p>
      <w:pPr>
        <w:pStyle w:val="Heading2"/>
      </w:pPr>
      <w:r>
        <w:rPr>
          <w:lang w:val="hi_IN" w:bidi="hi_IN"/>
        </w:rPr>
        <w:t>मत्ती 5:38–39</w:t>
      </w:r>
      <w:r>
        <w:rPr>
          <w:lang w:val="hi_IN" w:bidi="hi_IN"/>
        </w:rPr>
      </w:r>
    </w:p>
    <w:p>
      <w:pPr/>
      <w:r>
        <w:rPr>
          <w:lang w:val="hi_IN" w:bidi="hi_IN"/>
        </w:rPr>
      </w:r>
      <w:r>
        <w:rPr>
          <w:b/>
          <w:lang w:val="hi_IN" w:bidi="hi_IN"/>
        </w:rPr>
        <w:t>यीशु ने हमें क्या सिखाया कि जो हमारे प्रति बुरा व्यवहार करता है उसके साथ हमें क्या करना चाहिए?</w:t>
      </w:r>
    </w:p>
    <w:p>
      <w:pPr/>
      <w:r>
        <w:rPr>
          <w:lang w:val="hi_IN" w:bidi="hi_IN"/>
        </w:rPr>
      </w:r>
      <w:r>
        <w:rPr>
          <w:lang w:val="hi_IN" w:bidi="hi_IN"/>
        </w:rPr>
        <w:t>यीशु ने सिखाया कि हमें उस व्यक्ति का विरोध नहीं करना चाहिए जो हमारे प्रति बुरा व्यवहार करता है।</w:t>
      </w:r>
      <w:r>
        <w:rPr>
          <w:lang w:val="hi_IN" w:bidi="hi_IN"/>
        </w:rPr>
      </w:r>
      <w:r>
        <w:rPr>
          <w:lang w:val="hi_IN" w:bidi="hi_IN"/>
        </w:rPr>
      </w:r>
    </w:p>
    <w:p>
      <w:pPr/>
      <w:r>
        <w:rPr>
          <w:lang w:val="hi_IN" w:bidi="hi_IN"/>
        </w:rPr>
      </w:r>
    </w:p>
    <w:p>
      <w:pPr>
        <w:pStyle w:val="Heading2"/>
      </w:pPr>
      <w:r>
        <w:rPr>
          <w:lang w:val="hi_IN" w:bidi="hi_IN"/>
        </w:rPr>
        <w:t>मत्ती 5:43–44</w:t>
      </w:r>
      <w:r>
        <w:rPr>
          <w:lang w:val="hi_IN" w:bidi="hi_IN"/>
        </w:rPr>
      </w:r>
    </w:p>
    <w:p>
      <w:pPr/>
      <w:r>
        <w:rPr>
          <w:lang w:val="hi_IN" w:bidi="hi_IN"/>
        </w:rPr>
      </w:r>
      <w:r>
        <w:rPr>
          <w:b/>
          <w:lang w:val="hi_IN" w:bidi="hi_IN"/>
        </w:rPr>
        <w:t>यीशु ने हमें क्या सिखाया कि हमें अपने बैरियों और हमें सतानेवालों के साथ क्या करना चाहिए?</w:t>
      </w:r>
    </w:p>
    <w:p>
      <w:pPr/>
      <w:r>
        <w:rPr>
          <w:lang w:val="hi_IN" w:bidi="hi_IN"/>
        </w:rPr>
      </w:r>
      <w:r>
        <w:rPr>
          <w:lang w:val="hi_IN" w:bidi="hi_IN"/>
        </w:rPr>
        <w:t xml:space="preserve">यीशु ने सिखाया कि हमें अपने बैरियों से प्रेम रखना चाहिए और अपने </w:t>
      </w:r>
      <w:r>
        <w:rPr>
          <w:lang w:val="hi_IN" w:bidi="hi_IN"/>
        </w:rPr>
        <w:t>सतानेवालों के</w:t>
      </w:r>
      <w:r>
        <w:rPr>
          <w:lang w:val="hi_IN" w:bidi="hi_IN"/>
        </w:rPr>
        <w:t xml:space="preserve"> लिए प्रार्थना करनी चाहिए।</w:t>
      </w:r>
      <w:r>
        <w:rPr>
          <w:lang w:val="hi_IN" w:bidi="hi_IN"/>
        </w:rPr>
      </w:r>
      <w:r>
        <w:rPr>
          <w:lang w:val="hi_IN" w:bidi="hi_IN"/>
        </w:rPr>
      </w:r>
    </w:p>
    <w:p>
      <w:pPr/>
      <w:r>
        <w:rPr>
          <w:lang w:val="hi_IN" w:bidi="hi_IN"/>
        </w:rPr>
      </w:r>
    </w:p>
    <w:p>
      <w:pPr>
        <w:pStyle w:val="Heading2"/>
      </w:pPr>
      <w:r>
        <w:rPr>
          <w:lang w:val="hi_IN" w:bidi="hi_IN"/>
        </w:rPr>
        <w:t>मत्ती 5:46–47</w:t>
      </w:r>
      <w:r>
        <w:rPr>
          <w:lang w:val="hi_IN" w:bidi="hi_IN"/>
        </w:rPr>
      </w:r>
    </w:p>
    <w:p>
      <w:pPr/>
      <w:r>
        <w:rPr>
          <w:lang w:val="hi_IN" w:bidi="hi_IN"/>
        </w:rPr>
      </w:r>
      <w:r>
        <w:rPr>
          <w:b/>
          <w:lang w:val="hi_IN" w:bidi="hi_IN"/>
        </w:rPr>
        <w:t>यीशु ने ऐसा क्यों कहा कि हमें न केवल उनसे प्रेम करना चाहिए जो हमसे प्रेम रखते हैं, बल्कि अपने शत्रुओं से भी प्रेम करना चाहिए?</w:t>
      </w:r>
    </w:p>
    <w:p>
      <w:pPr/>
      <w:r>
        <w:rPr>
          <w:lang w:val="hi_IN" w:bidi="hi_IN"/>
        </w:rPr>
      </w:r>
      <w:r>
        <w:rPr>
          <w:lang w:val="hi_IN" w:bidi="hi_IN"/>
        </w:rPr>
        <w:t xml:space="preserve">यीशु ने कहा कि यदि हम केवल उन्हीं से प्रेम करें जो हमसे प्रेम रखते हैं, तो हमें कोई लाभ नहीं होगा, क्योंकि हम वही कर रहे हैं जो </w:t>
      </w:r>
      <w:r>
        <w:rPr>
          <w:lang w:val="hi_IN" w:bidi="hi_IN"/>
        </w:rPr>
        <w:t>अन्यजाति</w:t>
      </w:r>
      <w:r>
        <w:rPr>
          <w:lang w:val="hi_IN" w:bidi="hi_IN"/>
        </w:rPr>
        <w:t xml:space="preserve"> पहले से ही कर रहे हैं।</w:t>
      </w:r>
      <w:r>
        <w:rPr>
          <w:lang w:val="hi_IN" w:bidi="hi_IN"/>
        </w:rPr>
      </w:r>
      <w:r>
        <w:rPr>
          <w:lang w:val="hi_IN" w:bidi="hi_IN"/>
        </w:rPr>
      </w:r>
    </w:p>
    <w:p>
      <w:pPr/>
      <w:r>
        <w:rPr>
          <w:lang w:val="hi_IN" w:bidi="hi_IN"/>
        </w:rPr>
      </w:r>
    </w:p>
    <w:p>
      <w:pPr>
        <w:pStyle w:val="Heading2"/>
      </w:pPr>
      <w:r>
        <w:rPr>
          <w:lang w:val="hi_IN" w:bidi="hi_IN"/>
        </w:rPr>
        <w:t>मत्ती 6:2</w:t>
      </w:r>
      <w:r>
        <w:rPr>
          <w:lang w:val="hi_IN" w:bidi="hi_IN"/>
        </w:rPr>
      </w:r>
    </w:p>
    <w:p>
      <w:pPr/>
      <w:r>
        <w:rPr>
          <w:lang w:val="hi_IN" w:bidi="hi_IN"/>
        </w:rPr>
      </w:r>
      <w:r>
        <w:rPr>
          <w:b/>
          <w:lang w:val="hi_IN" w:bidi="hi_IN"/>
        </w:rPr>
        <w:t>जो लोग लोगों को दिखाने के लिए धार्मिकता के काम करते हैं, उन्हें क्या प्रतिफल मिलता है?</w:t>
      </w:r>
    </w:p>
    <w:p>
      <w:pPr/>
      <w:r>
        <w:rPr>
          <w:lang w:val="hi_IN" w:bidi="hi_IN"/>
        </w:rPr>
      </w:r>
      <w:r>
        <w:rPr>
          <w:lang w:val="hi_IN" w:bidi="hi_IN"/>
        </w:rPr>
        <w:t>जो लोग लोगों को दिखाने के लिए धार्मिकता के काम करते हैं, उन्हें प्रतिफल के रूप में लोगों की बड़ाई मिलती है।</w:t>
      </w:r>
      <w:r>
        <w:rPr>
          <w:lang w:val="hi_IN" w:bidi="hi_IN"/>
        </w:rPr>
      </w:r>
      <w:r>
        <w:rPr>
          <w:lang w:val="hi_IN" w:bidi="hi_IN"/>
        </w:rPr>
      </w:r>
    </w:p>
    <w:p>
      <w:pPr/>
      <w:r>
        <w:rPr>
          <w:lang w:val="hi_IN" w:bidi="hi_IN"/>
        </w:rPr>
      </w:r>
    </w:p>
    <w:p>
      <w:pPr>
        <w:pStyle w:val="Heading2"/>
      </w:pPr>
      <w:r>
        <w:rPr>
          <w:lang w:val="hi_IN" w:bidi="hi_IN"/>
        </w:rPr>
        <w:t>मत्ती 6:3–4</w:t>
      </w:r>
      <w:r>
        <w:rPr>
          <w:lang w:val="hi_IN" w:bidi="hi_IN"/>
        </w:rPr>
      </w:r>
    </w:p>
    <w:p>
      <w:pPr/>
      <w:r>
        <w:rPr>
          <w:lang w:val="hi_IN" w:bidi="hi_IN"/>
        </w:rPr>
      </w:r>
      <w:r>
        <w:rPr>
          <w:b/>
          <w:lang w:val="hi_IN" w:bidi="hi_IN"/>
        </w:rPr>
        <w:t>पिता से प्रतिफल पाने के लिए हमें धार्मिकता के काम कैसे करने चाहिए?</w:t>
      </w:r>
    </w:p>
    <w:p>
      <w:pPr/>
      <w:r>
        <w:rPr>
          <w:lang w:val="hi_IN" w:bidi="hi_IN"/>
        </w:rPr>
      </w:r>
      <w:r>
        <w:rPr>
          <w:lang w:val="hi_IN" w:bidi="hi_IN"/>
        </w:rPr>
        <w:t>हमें अपने धार्मिकता के काम गुप्त में करने चाहिए।</w:t>
      </w:r>
      <w:r>
        <w:rPr>
          <w:lang w:val="hi_IN" w:bidi="hi_IN"/>
        </w:rPr>
      </w:r>
      <w:r>
        <w:rPr>
          <w:lang w:val="hi_IN" w:bidi="hi_IN"/>
        </w:rPr>
      </w:r>
    </w:p>
    <w:p>
      <w:pPr/>
      <w:r>
        <w:rPr>
          <w:lang w:val="hi_IN" w:bidi="hi_IN"/>
        </w:rPr>
      </w:r>
    </w:p>
    <w:p>
      <w:pPr>
        <w:pStyle w:val="Heading2"/>
      </w:pPr>
      <w:r>
        <w:rPr>
          <w:lang w:val="hi_IN" w:bidi="hi_IN"/>
        </w:rPr>
        <w:t>मत्ती 6:5</w:t>
      </w:r>
      <w:r>
        <w:rPr>
          <w:lang w:val="hi_IN" w:bidi="hi_IN"/>
        </w:rPr>
      </w:r>
    </w:p>
    <w:p>
      <w:pPr/>
      <w:r>
        <w:rPr>
          <w:lang w:val="hi_IN" w:bidi="hi_IN"/>
        </w:rPr>
      </w:r>
      <w:r>
        <w:rPr>
          <w:b/>
          <w:lang w:val="hi_IN" w:bidi="hi_IN"/>
        </w:rPr>
        <w:t>उन कपटियों को क्या प्रतिफल मिलता है जो लोगों को दिखाने के लिए प्रार्थना करते हैं?</w:t>
      </w:r>
    </w:p>
    <w:p>
      <w:pPr/>
      <w:r>
        <w:rPr>
          <w:lang w:val="hi_IN" w:bidi="hi_IN"/>
        </w:rPr>
      </w:r>
      <w:r>
        <w:rPr>
          <w:lang w:val="hi_IN" w:bidi="hi_IN"/>
        </w:rPr>
        <w:t>जो लोग कपटी होकर लोगों को दिखाने के लिए प्रार्थना करते हैं, उन्हें लोगों से ही उनका प्रतिफल मिलता है।</w:t>
      </w:r>
      <w:r>
        <w:rPr>
          <w:lang w:val="hi_IN" w:bidi="hi_IN"/>
        </w:rPr>
      </w:r>
      <w:r>
        <w:rPr>
          <w:lang w:val="hi_IN" w:bidi="hi_IN"/>
        </w:rPr>
      </w:r>
    </w:p>
    <w:p>
      <w:pPr/>
      <w:r>
        <w:rPr>
          <w:lang w:val="hi_IN" w:bidi="hi_IN"/>
        </w:rPr>
      </w:r>
    </w:p>
    <w:p>
      <w:pPr>
        <w:pStyle w:val="Heading2"/>
      </w:pPr>
      <w:r>
        <w:rPr>
          <w:lang w:val="hi_IN" w:bidi="hi_IN"/>
        </w:rPr>
        <w:t>मत्ती 6:6</w:t>
      </w:r>
      <w:r>
        <w:rPr>
          <w:lang w:val="hi_IN" w:bidi="hi_IN"/>
        </w:rPr>
      </w:r>
    </w:p>
    <w:p>
      <w:pPr/>
      <w:r>
        <w:rPr>
          <w:lang w:val="hi_IN" w:bidi="hi_IN"/>
        </w:rPr>
      </w:r>
      <w:r>
        <w:rPr>
          <w:b/>
          <w:lang w:val="hi_IN" w:bidi="hi_IN"/>
        </w:rPr>
        <w:t>जो लोग गुप्त में प्रार्थना करते हैं, उन्हें किससे प्रतिफल मिलता है?</w:t>
      </w:r>
    </w:p>
    <w:p>
      <w:pPr/>
      <w:r>
        <w:rPr>
          <w:lang w:val="hi_IN" w:bidi="hi_IN"/>
        </w:rPr>
      </w:r>
      <w:r>
        <w:rPr>
          <w:lang w:val="hi_IN" w:bidi="hi_IN"/>
        </w:rPr>
        <w:t>जो लोग गुप्त में प्रार्थना करते हैं, उन्हें पिता से प्रतिफल मिलता है।</w:t>
      </w:r>
      <w:r>
        <w:rPr>
          <w:lang w:val="hi_IN" w:bidi="hi_IN"/>
        </w:rPr>
      </w:r>
      <w:r>
        <w:rPr>
          <w:lang w:val="hi_IN" w:bidi="hi_IN"/>
        </w:rPr>
      </w:r>
    </w:p>
    <w:p>
      <w:pPr/>
      <w:r>
        <w:rPr>
          <w:lang w:val="hi_IN" w:bidi="hi_IN"/>
        </w:rPr>
      </w:r>
    </w:p>
    <w:p>
      <w:pPr>
        <w:pStyle w:val="Heading2"/>
      </w:pPr>
      <w:r>
        <w:rPr>
          <w:lang w:val="hi_IN" w:bidi="hi_IN"/>
        </w:rPr>
        <w:t>मत्ती 6:7–8</w:t>
      </w:r>
      <w:r>
        <w:rPr>
          <w:lang w:val="hi_IN" w:bidi="hi_IN"/>
        </w:rPr>
      </w:r>
    </w:p>
    <w:p>
      <w:pPr/>
      <w:r>
        <w:rPr>
          <w:lang w:val="hi_IN" w:bidi="hi_IN"/>
        </w:rPr>
      </w:r>
      <w:r>
        <w:rPr>
          <w:b/>
          <w:lang w:val="hi_IN" w:bidi="hi_IN"/>
        </w:rPr>
        <w:t>यीशु ने क्यों कहा कि हमें व्यर्थ में बार बार प्रार्थना नहीं करनी चाहिए?</w:t>
      </w:r>
    </w:p>
    <w:p>
      <w:pPr/>
      <w:r>
        <w:rPr>
          <w:lang w:val="hi_IN" w:bidi="hi_IN"/>
        </w:rPr>
      </w:r>
      <w:r>
        <w:rPr>
          <w:lang w:val="hi_IN" w:bidi="hi_IN"/>
        </w:rPr>
        <w:t>यीशु कहते हैं कि हमें व्यर्थ में बार बार प्रार्थना को नहीं दोहराना चाहिए, क्योंकि पिता हमारे मांगने से पहले ही जानते हैं कि हमारी क्या-क्या आवश्यकताएँ हैं।</w:t>
      </w:r>
      <w:r>
        <w:rPr>
          <w:lang w:val="hi_IN" w:bidi="hi_IN"/>
        </w:rPr>
      </w:r>
      <w:r>
        <w:rPr>
          <w:lang w:val="hi_IN" w:bidi="hi_IN"/>
        </w:rPr>
      </w:r>
    </w:p>
    <w:p>
      <w:pPr/>
      <w:r>
        <w:rPr>
          <w:lang w:val="hi_IN" w:bidi="hi_IN"/>
        </w:rPr>
      </w:r>
    </w:p>
    <w:p>
      <w:pPr>
        <w:pStyle w:val="Heading2"/>
      </w:pPr>
      <w:r>
        <w:rPr>
          <w:lang w:val="hi_IN" w:bidi="hi_IN"/>
        </w:rPr>
        <w:t>मत्ती 6:10</w:t>
      </w:r>
      <w:r>
        <w:rPr>
          <w:lang w:val="hi_IN" w:bidi="hi_IN"/>
        </w:rPr>
      </w:r>
    </w:p>
    <w:p>
      <w:pPr/>
      <w:r>
        <w:rPr>
          <w:lang w:val="hi_IN" w:bidi="hi_IN"/>
        </w:rPr>
      </w:r>
      <w:r>
        <w:rPr>
          <w:b/>
          <w:lang w:val="hi_IN" w:bidi="hi_IN"/>
        </w:rPr>
        <w:t>हमें पिता से कहाँ विनती करनी चाहिए कि उनकी इच्छा पूरी हो?</w:t>
      </w:r>
    </w:p>
    <w:p>
      <w:pPr/>
      <w:r>
        <w:rPr>
          <w:lang w:val="hi_IN" w:bidi="hi_IN"/>
        </w:rPr>
      </w:r>
      <w:r>
        <w:rPr>
          <w:lang w:val="hi_IN" w:bidi="hi_IN"/>
        </w:rPr>
        <w:t>हमें पिता से प्रार्थना करना चाहिए कि उनकी इच्छा पृथ्वी पर भी पूरी हो, जैसे स्वर्ग में पूरी हो चुकी है।</w:t>
      </w:r>
      <w:r>
        <w:rPr>
          <w:lang w:val="hi_IN" w:bidi="hi_IN"/>
        </w:rPr>
      </w:r>
      <w:r>
        <w:rPr>
          <w:lang w:val="hi_IN" w:bidi="hi_IN"/>
        </w:rPr>
      </w:r>
    </w:p>
    <w:p>
      <w:pPr/>
      <w:r>
        <w:rPr>
          <w:lang w:val="hi_IN" w:bidi="hi_IN"/>
        </w:rPr>
      </w:r>
    </w:p>
    <w:p>
      <w:pPr>
        <w:pStyle w:val="Heading2"/>
      </w:pPr>
      <w:r>
        <w:rPr>
          <w:lang w:val="hi_IN" w:bidi="hi_IN"/>
        </w:rPr>
        <w:t>मत्ती 6:15</w:t>
      </w:r>
      <w:r>
        <w:rPr>
          <w:lang w:val="hi_IN" w:bidi="hi_IN"/>
        </w:rPr>
      </w:r>
    </w:p>
    <w:p>
      <w:pPr/>
      <w:r>
        <w:rPr>
          <w:lang w:val="hi_IN" w:bidi="hi_IN"/>
        </w:rPr>
      </w:r>
      <w:r>
        <w:rPr>
          <w:b/>
          <w:lang w:val="hi_IN" w:bidi="hi_IN"/>
        </w:rPr>
        <w:t>यदि हम दूसरों को उनके अपराध के लिए क्षमा नहीं करेंगे, तो पिता क्या करेंगे?</w:t>
      </w:r>
    </w:p>
    <w:p>
      <w:pPr/>
      <w:r>
        <w:rPr>
          <w:lang w:val="hi_IN" w:bidi="hi_IN"/>
        </w:rPr>
      </w:r>
      <w:r>
        <w:rPr>
          <w:lang w:val="hi_IN" w:bidi="hi_IN"/>
        </w:rPr>
        <w:t>यदि हम दूसरों के अपराध को क्षमा नहीं करेंगे, तो पिता हमारे अपराध को क्षमा नहीं करेंगें।</w:t>
      </w:r>
      <w:r>
        <w:rPr>
          <w:lang w:val="hi_IN" w:bidi="hi_IN"/>
        </w:rPr>
      </w:r>
      <w:r>
        <w:rPr>
          <w:lang w:val="hi_IN" w:bidi="hi_IN"/>
        </w:rPr>
      </w:r>
    </w:p>
    <w:p>
      <w:pPr/>
      <w:r>
        <w:rPr>
          <w:lang w:val="hi_IN" w:bidi="hi_IN"/>
        </w:rPr>
      </w:r>
    </w:p>
    <w:p>
      <w:pPr>
        <w:pStyle w:val="Heading2"/>
      </w:pPr>
      <w:r>
        <w:rPr>
          <w:lang w:val="hi_IN" w:bidi="hi_IN"/>
        </w:rPr>
        <w:t>मत्ती 6:16–18</w:t>
      </w:r>
      <w:r>
        <w:rPr>
          <w:lang w:val="hi_IN" w:bidi="hi_IN"/>
        </w:rPr>
      </w:r>
    </w:p>
    <w:p>
      <w:pPr/>
      <w:r>
        <w:rPr>
          <w:lang w:val="hi_IN" w:bidi="hi_IN"/>
        </w:rPr>
      </w:r>
      <w:r>
        <w:rPr>
          <w:b/>
          <w:lang w:val="hi_IN" w:bidi="hi_IN"/>
        </w:rPr>
        <w:t>हमें किस प्रकार उपवास करना चाहिए ताकि हमें पिता से प्रतिफल प्राप्त हो?</w:t>
      </w:r>
    </w:p>
    <w:p>
      <w:pPr/>
      <w:r>
        <w:rPr>
          <w:lang w:val="hi_IN" w:bidi="hi_IN"/>
        </w:rPr>
      </w:r>
      <w:r>
        <w:rPr>
          <w:lang w:val="hi_IN" w:bidi="hi_IN"/>
        </w:rPr>
        <w:t>हमें लोगों को न दिखाते हुए उपवास करना चाहिए, और तब पिता हमें प्रतिफल देंगें।</w:t>
      </w:r>
      <w:r>
        <w:rPr>
          <w:lang w:val="hi_IN" w:bidi="hi_IN"/>
        </w:rPr>
      </w:r>
      <w:r>
        <w:rPr>
          <w:lang w:val="hi_IN" w:bidi="hi_IN"/>
        </w:rPr>
      </w:r>
    </w:p>
    <w:p>
      <w:pPr/>
      <w:r>
        <w:rPr>
          <w:lang w:val="hi_IN" w:bidi="hi_IN"/>
        </w:rPr>
      </w:r>
    </w:p>
    <w:p>
      <w:pPr>
        <w:pStyle w:val="Heading2"/>
      </w:pPr>
      <w:r>
        <w:rPr>
          <w:lang w:val="hi_IN" w:bidi="hi_IN"/>
        </w:rPr>
        <w:t>मत्ती 6:19–20</w:t>
      </w:r>
      <w:r>
        <w:rPr>
          <w:lang w:val="hi_IN" w:bidi="hi_IN"/>
        </w:rPr>
      </w:r>
    </w:p>
    <w:p>
      <w:pPr/>
      <w:r>
        <w:rPr>
          <w:lang w:val="hi_IN" w:bidi="hi_IN"/>
        </w:rPr>
      </w:r>
      <w:r>
        <w:rPr>
          <w:b/>
          <w:lang w:val="hi_IN" w:bidi="hi_IN"/>
        </w:rPr>
        <w:t>हमें धन कहाँ इकट्ठा करना चाहिए, और क्यों?</w:t>
      </w:r>
    </w:p>
    <w:p>
      <w:pPr/>
      <w:r>
        <w:rPr>
          <w:lang w:val="hi_IN" w:bidi="hi_IN"/>
        </w:rPr>
      </w:r>
      <w:r>
        <w:rPr>
          <w:lang w:val="hi_IN" w:bidi="hi_IN"/>
        </w:rPr>
        <w:t xml:space="preserve">हमें स्वर्ग में धन इकट्ठा करना चाहिए, क्योंकि वहाँ इसे न तो </w:t>
      </w:r>
      <w:r>
        <w:rPr>
          <w:lang w:val="hi_IN" w:bidi="hi_IN"/>
        </w:rPr>
        <w:t>बिगाड़ा</w:t>
      </w:r>
      <w:r>
        <w:rPr>
          <w:lang w:val="hi_IN" w:bidi="hi_IN"/>
        </w:rPr>
        <w:t xml:space="preserve"> जा सकता है और न ही चुराया जा सकता है।</w:t>
      </w:r>
      <w:r>
        <w:rPr>
          <w:lang w:val="hi_IN" w:bidi="hi_IN"/>
        </w:rPr>
      </w:r>
      <w:r>
        <w:rPr>
          <w:lang w:val="hi_IN" w:bidi="hi_IN"/>
        </w:rPr>
      </w:r>
    </w:p>
    <w:p>
      <w:pPr/>
      <w:r>
        <w:rPr>
          <w:lang w:val="hi_IN" w:bidi="hi_IN"/>
        </w:rPr>
      </w:r>
    </w:p>
    <w:p>
      <w:pPr>
        <w:pStyle w:val="Heading2"/>
      </w:pPr>
      <w:r>
        <w:rPr>
          <w:lang w:val="hi_IN" w:bidi="hi_IN"/>
        </w:rPr>
        <w:t>मत्ती 6:21</w:t>
      </w:r>
      <w:r>
        <w:rPr>
          <w:lang w:val="hi_IN" w:bidi="hi_IN"/>
        </w:rPr>
      </w:r>
    </w:p>
    <w:p>
      <w:pPr/>
      <w:r>
        <w:rPr>
          <w:lang w:val="hi_IN" w:bidi="hi_IN"/>
        </w:rPr>
      </w:r>
      <w:r>
        <w:rPr>
          <w:b/>
          <w:lang w:val="hi_IN" w:bidi="hi_IN"/>
        </w:rPr>
        <w:t>जहाँ हमारा धन होगा, वहाँ क्या होगा?</w:t>
      </w:r>
    </w:p>
    <w:p>
      <w:pPr/>
      <w:r>
        <w:rPr>
          <w:lang w:val="hi_IN" w:bidi="hi_IN"/>
        </w:rPr>
      </w:r>
      <w:r>
        <w:rPr>
          <w:lang w:val="hi_IN" w:bidi="hi_IN"/>
        </w:rPr>
        <w:t>जहाँ हमारा धन है वहाँ हमारा मन भी लगा रहेगा।</w:t>
      </w:r>
      <w:r>
        <w:rPr>
          <w:lang w:val="hi_IN" w:bidi="hi_IN"/>
        </w:rPr>
      </w:r>
      <w:r>
        <w:rPr>
          <w:lang w:val="hi_IN" w:bidi="hi_IN"/>
        </w:rPr>
      </w:r>
    </w:p>
    <w:p>
      <w:pPr/>
      <w:r>
        <w:rPr>
          <w:lang w:val="hi_IN" w:bidi="hi_IN"/>
        </w:rPr>
      </w:r>
    </w:p>
    <w:p>
      <w:pPr>
        <w:pStyle w:val="Heading2"/>
      </w:pPr>
      <w:r>
        <w:rPr>
          <w:lang w:val="hi_IN" w:bidi="hi_IN"/>
        </w:rPr>
        <w:t>मत्ती 6:24</w:t>
      </w:r>
      <w:r>
        <w:rPr>
          <w:lang w:val="hi_IN" w:bidi="hi_IN"/>
        </w:rPr>
      </w:r>
    </w:p>
    <w:p>
      <w:pPr/>
      <w:r>
        <w:rPr>
          <w:lang w:val="hi_IN" w:bidi="hi_IN"/>
        </w:rPr>
      </w:r>
      <w:r>
        <w:rPr>
          <w:b/>
          <w:lang w:val="hi_IN" w:bidi="hi_IN"/>
        </w:rPr>
        <w:t>हमें किन दो स्वामियों में से एक को चुनना होगा?</w:t>
      </w:r>
    </w:p>
    <w:p>
      <w:pPr/>
      <w:r>
        <w:rPr>
          <w:lang w:val="hi_IN" w:bidi="hi_IN"/>
        </w:rPr>
      </w:r>
      <w:r>
        <w:rPr>
          <w:lang w:val="hi_IN" w:bidi="hi_IN"/>
        </w:rPr>
        <w:t>हमें अपने स्वामी के रूप में परमेश्वर और धन के बीच चुनाव करना होगा।</w:t>
      </w:r>
      <w:r>
        <w:rPr>
          <w:lang w:val="hi_IN" w:bidi="hi_IN"/>
        </w:rPr>
      </w:r>
      <w:r>
        <w:rPr>
          <w:lang w:val="hi_IN" w:bidi="hi_IN"/>
        </w:rPr>
      </w:r>
    </w:p>
    <w:p>
      <w:pPr/>
      <w:r>
        <w:rPr>
          <w:lang w:val="hi_IN" w:bidi="hi_IN"/>
        </w:rPr>
      </w:r>
    </w:p>
    <w:p>
      <w:pPr>
        <w:pStyle w:val="Heading2"/>
      </w:pPr>
      <w:r>
        <w:rPr>
          <w:lang w:val="hi_IN" w:bidi="hi_IN"/>
        </w:rPr>
        <w:t>मत्ती 6:25–26</w:t>
      </w:r>
      <w:r>
        <w:rPr>
          <w:lang w:val="hi_IN" w:bidi="hi_IN"/>
        </w:rPr>
      </w:r>
    </w:p>
    <w:p>
      <w:pPr/>
      <w:r>
        <w:rPr>
          <w:lang w:val="hi_IN" w:bidi="hi_IN"/>
        </w:rPr>
      </w:r>
      <w:r>
        <w:rPr>
          <w:b/>
          <w:lang w:val="hi_IN" w:bidi="hi_IN"/>
        </w:rPr>
        <w:t>हमें खाने-पीने और वस्त्र की चिन्ता क्यों नहीं करनी चाहिए?</w:t>
      </w:r>
    </w:p>
    <w:p>
      <w:pPr/>
      <w:r>
        <w:rPr>
          <w:lang w:val="hi_IN" w:bidi="hi_IN"/>
        </w:rPr>
      </w:r>
      <w:r>
        <w:rPr>
          <w:lang w:val="hi_IN" w:bidi="hi_IN"/>
        </w:rPr>
        <w:t>हमें खाने-पीने और वस्त्रों की चिन्ता नहीं करनी चाहिए क्योंकि पिता तो पक्षियों की भी देख-भाल करते हैं और हम उनसे कहीं अधिक मूल्य रखते हैं।</w:t>
      </w:r>
      <w:r>
        <w:rPr>
          <w:lang w:val="hi_IN" w:bidi="hi_IN"/>
        </w:rPr>
      </w:r>
      <w:r>
        <w:rPr>
          <w:lang w:val="hi_IN" w:bidi="hi_IN"/>
        </w:rPr>
      </w:r>
    </w:p>
    <w:p>
      <w:pPr/>
      <w:r>
        <w:rPr>
          <w:lang w:val="hi_IN" w:bidi="hi_IN"/>
        </w:rPr>
      </w:r>
    </w:p>
    <w:p>
      <w:pPr>
        <w:pStyle w:val="Heading2"/>
      </w:pPr>
      <w:r>
        <w:rPr>
          <w:lang w:val="hi_IN" w:bidi="hi_IN"/>
        </w:rPr>
        <w:t>मत्ती 6:27</w:t>
      </w:r>
      <w:r>
        <w:rPr>
          <w:lang w:val="hi_IN" w:bidi="hi_IN"/>
        </w:rPr>
      </w:r>
    </w:p>
    <w:p>
      <w:pPr/>
      <w:r>
        <w:rPr>
          <w:lang w:val="hi_IN" w:bidi="hi_IN"/>
        </w:rPr>
      </w:r>
      <w:r>
        <w:rPr>
          <w:b/>
          <w:lang w:val="hi_IN" w:bidi="hi_IN"/>
        </w:rPr>
        <w:t>यीशु हमें क्या याद दिलाते हैं कि हम चिन्ता करके क्या नहीं कर सकते?</w:t>
      </w:r>
    </w:p>
    <w:p>
      <w:pPr/>
      <w:r>
        <w:rPr>
          <w:lang w:val="hi_IN" w:bidi="hi_IN"/>
        </w:rPr>
      </w:r>
      <w:r>
        <w:rPr>
          <w:lang w:val="hi_IN" w:bidi="hi_IN"/>
        </w:rPr>
        <w:t xml:space="preserve">यीशु हमें याद दिलाते हैं कि चिन्ता करने से हम अपने </w:t>
      </w:r>
      <w:r>
        <w:rPr>
          <w:lang w:val="hi_IN" w:bidi="hi_IN"/>
        </w:rPr>
        <w:t>जीवनकाल में एक घड़ी भी बढ़ा नहीं</w:t>
      </w:r>
      <w:r>
        <w:rPr>
          <w:lang w:val="hi_IN" w:bidi="hi_IN"/>
        </w:rPr>
        <w:t xml:space="preserve"> सकते हैं।</w:t>
      </w:r>
      <w:r>
        <w:rPr>
          <w:lang w:val="hi_IN" w:bidi="hi_IN"/>
        </w:rPr>
      </w:r>
      <w:r>
        <w:rPr>
          <w:lang w:val="hi_IN" w:bidi="hi_IN"/>
        </w:rPr>
      </w:r>
    </w:p>
    <w:p>
      <w:pPr/>
      <w:r>
        <w:rPr>
          <w:lang w:val="hi_IN" w:bidi="hi_IN"/>
        </w:rPr>
      </w:r>
    </w:p>
    <w:p>
      <w:pPr>
        <w:pStyle w:val="Heading2"/>
      </w:pPr>
      <w:r>
        <w:rPr>
          <w:lang w:val="hi_IN" w:bidi="hi_IN"/>
        </w:rPr>
        <w:t>मत्ती 6:33</w:t>
      </w:r>
      <w:r>
        <w:rPr>
          <w:lang w:val="hi_IN" w:bidi="hi_IN"/>
        </w:rPr>
      </w:r>
    </w:p>
    <w:p>
      <w:pPr/>
      <w:r>
        <w:rPr>
          <w:lang w:val="hi_IN" w:bidi="hi_IN"/>
        </w:rPr>
      </w:r>
      <w:r>
        <w:rPr>
          <w:b/>
          <w:lang w:val="hi_IN" w:bidi="hi_IN"/>
        </w:rPr>
        <w:t>हमें सबसे पहले किस की खोज करना चाहिए, और तब हमारी सभी सांसारिक ज़रूरतें पूरी हो जाएँगी?</w:t>
      </w:r>
    </w:p>
    <w:p>
      <w:pPr/>
      <w:r>
        <w:rPr>
          <w:lang w:val="hi_IN" w:bidi="hi_IN"/>
        </w:rPr>
      </w:r>
      <w:r>
        <w:rPr>
          <w:lang w:val="hi_IN" w:bidi="hi_IN"/>
        </w:rPr>
        <w:t>हमें पहले परमेश्वर के राज्य और धार्मिकता की खोज करनी चाहिए, और तब हमारी सब सांसारिक आवश्यकताएँ पूरी की जाएँगी।</w:t>
      </w:r>
      <w:r>
        <w:rPr>
          <w:lang w:val="hi_IN" w:bidi="hi_IN"/>
        </w:rPr>
      </w:r>
      <w:r>
        <w:rPr>
          <w:lang w:val="hi_IN" w:bidi="hi_IN"/>
        </w:rPr>
      </w:r>
    </w:p>
    <w:p>
      <w:pPr/>
      <w:r>
        <w:rPr>
          <w:lang w:val="hi_IN" w:bidi="hi_IN"/>
        </w:rPr>
      </w:r>
    </w:p>
    <w:p>
      <w:pPr>
        <w:pStyle w:val="Heading2"/>
      </w:pPr>
      <w:r>
        <w:rPr>
          <w:lang w:val="hi_IN" w:bidi="hi_IN"/>
        </w:rPr>
        <w:t>मत्ती 7:3–5</w:t>
      </w:r>
      <w:r>
        <w:rPr>
          <w:lang w:val="hi_IN" w:bidi="hi_IN"/>
        </w:rPr>
      </w:r>
    </w:p>
    <w:p>
      <w:pPr/>
      <w:r>
        <w:rPr>
          <w:lang w:val="hi_IN" w:bidi="hi_IN"/>
        </w:rPr>
      </w:r>
      <w:r>
        <w:rPr>
          <w:b/>
          <w:lang w:val="hi_IN" w:bidi="hi_IN"/>
        </w:rPr>
        <w:t>हम अपने भाई की सहायता स्पष्ट रीति से देखने के लिए पहले क्या करें?</w:t>
      </w:r>
    </w:p>
    <w:p>
      <w:pPr/>
      <w:r>
        <w:rPr>
          <w:lang w:val="hi_IN" w:bidi="hi_IN"/>
        </w:rPr>
      </w:r>
      <w:r>
        <w:rPr>
          <w:lang w:val="hi_IN" w:bidi="hi_IN"/>
        </w:rPr>
        <w:t>अपने भाई की सहायता करने से पहले हमें खुद का न्याय करना होगा और अपनी आँख से लट्ठा निकालना होगा।</w:t>
      </w:r>
      <w:r>
        <w:rPr>
          <w:lang w:val="hi_IN" w:bidi="hi_IN"/>
        </w:rPr>
      </w:r>
      <w:r>
        <w:rPr>
          <w:lang w:val="hi_IN" w:bidi="hi_IN"/>
        </w:rPr>
      </w:r>
    </w:p>
    <w:p>
      <w:pPr/>
      <w:r>
        <w:rPr>
          <w:lang w:val="hi_IN" w:bidi="hi_IN"/>
        </w:rPr>
      </w:r>
    </w:p>
    <w:p>
      <w:pPr>
        <w:pStyle w:val="Heading2"/>
      </w:pPr>
      <w:r>
        <w:rPr>
          <w:lang w:val="hi_IN" w:bidi="hi_IN"/>
        </w:rPr>
        <w:t>मत्ती 7:6</w:t>
      </w:r>
      <w:r>
        <w:rPr>
          <w:lang w:val="hi_IN" w:bidi="hi_IN"/>
        </w:rPr>
      </w:r>
    </w:p>
    <w:p>
      <w:pPr/>
      <w:r>
        <w:rPr>
          <w:lang w:val="hi_IN" w:bidi="hi_IN"/>
        </w:rPr>
      </w:r>
      <w:r>
        <w:rPr>
          <w:b/>
          <w:lang w:val="hi_IN" w:bidi="hi_IN"/>
        </w:rPr>
        <w:t>यदि तुम कुत्तों को पवित्र वस्तुएँ दोगे तो क्या हो सकता है?</w:t>
      </w:r>
    </w:p>
    <w:p>
      <w:pPr/>
      <w:r>
        <w:rPr>
          <w:lang w:val="hi_IN" w:bidi="hi_IN"/>
        </w:rPr>
      </w:r>
      <w:r>
        <w:rPr>
          <w:lang w:val="hi_IN" w:bidi="hi_IN"/>
        </w:rPr>
        <w:t xml:space="preserve">यदि तुम कुत्तों को पवित्र वस्तु को दोगे तो वे उसे </w:t>
      </w:r>
      <w:r>
        <w:rPr>
          <w:lang w:val="hi_IN" w:bidi="hi_IN"/>
        </w:rPr>
        <w:t>पाँवों तले</w:t>
      </w:r>
      <w:r>
        <w:rPr>
          <w:lang w:val="hi_IN" w:bidi="hi_IN"/>
        </w:rPr>
        <w:t xml:space="preserve"> रौंद डालेंगे और फिर पलटकर तुम को </w:t>
      </w:r>
      <w:r>
        <w:rPr>
          <w:lang w:val="hi_IN" w:bidi="hi_IN"/>
        </w:rPr>
        <w:t>फाड़ डालेंगे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7:8</w:t>
      </w:r>
      <w:r>
        <w:rPr>
          <w:lang w:val="hi_IN" w:bidi="hi_IN"/>
        </w:rPr>
      </w:r>
    </w:p>
    <w:p>
      <w:pPr/>
      <w:r>
        <w:rPr>
          <w:lang w:val="hi_IN" w:bidi="hi_IN"/>
        </w:rPr>
      </w:r>
      <w:r>
        <w:rPr>
          <w:b/>
          <w:lang w:val="hi_IN" w:bidi="hi_IN"/>
        </w:rPr>
        <w:t>पिता से पाने के लिए हमें क्या करना चाहिए?</w:t>
      </w:r>
    </w:p>
    <w:p>
      <w:pPr/>
      <w:r>
        <w:rPr>
          <w:lang w:val="hi_IN" w:bidi="hi_IN"/>
        </w:rPr>
      </w:r>
      <w:r>
        <w:rPr>
          <w:lang w:val="hi_IN" w:bidi="hi_IN"/>
        </w:rPr>
        <w:t xml:space="preserve">हमें पिता से प्राप्त करने के लिए </w:t>
      </w:r>
      <w:r>
        <w:rPr>
          <w:lang w:val="hi_IN" w:bidi="hi_IN"/>
        </w:rPr>
        <w:t>माँगना</w:t>
      </w:r>
      <w:r>
        <w:rPr>
          <w:lang w:val="hi_IN" w:bidi="hi_IN"/>
        </w:rPr>
        <w:t>, खोजना और खटखटाना चाहिए।</w:t>
      </w:r>
      <w:r>
        <w:rPr>
          <w:lang w:val="hi_IN" w:bidi="hi_IN"/>
        </w:rPr>
      </w:r>
      <w:r>
        <w:rPr>
          <w:lang w:val="hi_IN" w:bidi="hi_IN"/>
        </w:rPr>
      </w:r>
    </w:p>
    <w:p>
      <w:pPr/>
      <w:r>
        <w:rPr>
          <w:lang w:val="hi_IN" w:bidi="hi_IN"/>
        </w:rPr>
      </w:r>
    </w:p>
    <w:p>
      <w:pPr>
        <w:pStyle w:val="Heading2"/>
      </w:pPr>
      <w:r>
        <w:rPr>
          <w:lang w:val="hi_IN" w:bidi="hi_IN"/>
        </w:rPr>
        <w:t>मत्ती 7:11</w:t>
      </w:r>
      <w:r>
        <w:rPr>
          <w:lang w:val="hi_IN" w:bidi="hi_IN"/>
        </w:rPr>
      </w:r>
    </w:p>
    <w:p>
      <w:pPr/>
      <w:r>
        <w:rPr>
          <w:lang w:val="hi_IN" w:bidi="hi_IN"/>
        </w:rPr>
      </w:r>
      <w:r>
        <w:rPr>
          <w:b/>
          <w:lang w:val="hi_IN" w:bidi="hi_IN"/>
        </w:rPr>
        <w:t>पिता अपने माँगनेवालों को क्या देते हैं?</w:t>
      </w:r>
    </w:p>
    <w:p>
      <w:pPr/>
      <w:r>
        <w:rPr>
          <w:lang w:val="hi_IN" w:bidi="hi_IN"/>
        </w:rPr>
      </w:r>
      <w:r>
        <w:rPr>
          <w:lang w:val="hi_IN" w:bidi="hi_IN"/>
        </w:rPr>
        <w:t xml:space="preserve">पिता अपने </w:t>
      </w:r>
      <w:r>
        <w:rPr>
          <w:lang w:val="hi_IN" w:bidi="hi_IN"/>
        </w:rPr>
        <w:t>माँगनेवालों को अच्छी वस्तुएँ</w:t>
      </w:r>
      <w:r>
        <w:rPr>
          <w:lang w:val="hi_IN" w:bidi="hi_IN"/>
        </w:rPr>
        <w:t xml:space="preserve"> देते हैं।</w:t>
      </w:r>
      <w:r>
        <w:rPr>
          <w:lang w:val="hi_IN" w:bidi="hi_IN"/>
        </w:rPr>
      </w:r>
      <w:r>
        <w:rPr>
          <w:lang w:val="hi_IN" w:bidi="hi_IN"/>
        </w:rPr>
      </w:r>
    </w:p>
    <w:p>
      <w:pPr/>
      <w:r>
        <w:rPr>
          <w:lang w:val="hi_IN" w:bidi="hi_IN"/>
        </w:rPr>
      </w:r>
    </w:p>
    <w:p>
      <w:pPr>
        <w:pStyle w:val="Heading2"/>
      </w:pPr>
      <w:r>
        <w:rPr>
          <w:lang w:val="hi_IN" w:bidi="hi_IN"/>
        </w:rPr>
        <w:t>मत्ती 7:12</w:t>
      </w:r>
      <w:r>
        <w:rPr>
          <w:lang w:val="hi_IN" w:bidi="hi_IN"/>
        </w:rPr>
      </w:r>
    </w:p>
    <w:p>
      <w:pPr/>
      <w:r>
        <w:rPr>
          <w:lang w:val="hi_IN" w:bidi="hi_IN"/>
        </w:rPr>
      </w:r>
      <w:r>
        <w:rPr>
          <w:b/>
          <w:lang w:val="hi_IN" w:bidi="hi_IN"/>
        </w:rPr>
        <w:t xml:space="preserve">दूसरों के साथ कैसा व्यवहार करना चाहिए, इस बारे में व्यवस्था और </w:t>
      </w:r>
      <w:r>
        <w:rPr>
          <w:b/>
          <w:lang w:val="hi_IN" w:bidi="hi_IN"/>
        </w:rPr>
        <w:t>भविष्यद्वक्ताओं</w:t>
      </w:r>
      <w:r>
        <w:rPr>
          <w:b/>
          <w:lang w:val="hi_IN" w:bidi="hi_IN"/>
        </w:rPr>
        <w:t xml:space="preserve"> की शिक्षा हमें क्या सिखाती हैं?</w:t>
      </w:r>
    </w:p>
    <w:p>
      <w:pPr/>
      <w:r>
        <w:rPr>
          <w:lang w:val="hi_IN" w:bidi="hi_IN"/>
        </w:rPr>
      </w:r>
      <w:r>
        <w:rPr>
          <w:lang w:val="hi_IN" w:bidi="hi_IN"/>
        </w:rPr>
        <w:t>व्यवस्था और भविष्यद्वक्ता हमें सिखाते हैं कि हम दूसरों के साथ वैसा ही व्यवहार करें जैसा हम चाहते हैं कि मनुष्य हमारे साथ करें।</w:t>
      </w:r>
      <w:r>
        <w:rPr>
          <w:lang w:val="hi_IN" w:bidi="hi_IN"/>
        </w:rPr>
      </w:r>
      <w:r>
        <w:rPr>
          <w:lang w:val="hi_IN" w:bidi="hi_IN"/>
        </w:rPr>
      </w:r>
    </w:p>
    <w:p>
      <w:pPr/>
      <w:r>
        <w:rPr>
          <w:lang w:val="hi_IN" w:bidi="hi_IN"/>
        </w:rPr>
      </w:r>
    </w:p>
    <w:p>
      <w:pPr>
        <w:pStyle w:val="Heading2"/>
      </w:pPr>
      <w:r>
        <w:rPr>
          <w:lang w:val="hi_IN" w:bidi="hi_IN"/>
        </w:rPr>
        <w:t>मत्ती 7:13</w:t>
      </w:r>
      <w:r>
        <w:rPr>
          <w:lang w:val="hi_IN" w:bidi="hi_IN"/>
        </w:rPr>
      </w:r>
    </w:p>
    <w:p>
      <w:pPr/>
      <w:r>
        <w:rPr>
          <w:lang w:val="hi_IN" w:bidi="hi_IN"/>
        </w:rPr>
      </w:r>
      <w:r>
        <w:rPr>
          <w:b/>
          <w:lang w:val="hi_IN" w:bidi="hi_IN"/>
        </w:rPr>
        <w:t>चौड़ा फाटक किस ओर ले जाता है?</w:t>
      </w:r>
    </w:p>
    <w:p>
      <w:pPr/>
      <w:r>
        <w:rPr>
          <w:lang w:val="hi_IN" w:bidi="hi_IN"/>
        </w:rPr>
      </w:r>
      <w:r>
        <w:rPr>
          <w:lang w:val="hi_IN" w:bidi="hi_IN"/>
        </w:rPr>
        <w:t>चौड़ा फाटक विनाश की ओर ले जाता है।</w:t>
      </w:r>
      <w:r>
        <w:rPr>
          <w:lang w:val="hi_IN" w:bidi="hi_IN"/>
        </w:rPr>
      </w:r>
      <w:r>
        <w:rPr>
          <w:lang w:val="hi_IN" w:bidi="hi_IN"/>
        </w:rPr>
      </w:r>
    </w:p>
    <w:p>
      <w:pPr/>
      <w:r>
        <w:rPr>
          <w:lang w:val="hi_IN" w:bidi="hi_IN"/>
        </w:rPr>
      </w:r>
    </w:p>
    <w:p>
      <w:pPr>
        <w:pStyle w:val="Heading2"/>
      </w:pPr>
      <w:r>
        <w:rPr>
          <w:lang w:val="hi_IN" w:bidi="hi_IN"/>
        </w:rPr>
        <w:t>मत्ती 7:14</w:t>
      </w:r>
      <w:r>
        <w:rPr>
          <w:lang w:val="hi_IN" w:bidi="hi_IN"/>
        </w:rPr>
      </w:r>
    </w:p>
    <w:p>
      <w:pPr/>
      <w:r>
        <w:rPr>
          <w:lang w:val="hi_IN" w:bidi="hi_IN"/>
        </w:rPr>
      </w:r>
      <w:r>
        <w:rPr>
          <w:b/>
          <w:lang w:val="hi_IN" w:bidi="hi_IN"/>
        </w:rPr>
        <w:t>संकरा फाटक किस ओर ले जाता है?</w:t>
      </w:r>
    </w:p>
    <w:p>
      <w:pPr/>
      <w:r>
        <w:rPr>
          <w:lang w:val="hi_IN" w:bidi="hi_IN"/>
        </w:rPr>
      </w:r>
      <w:r>
        <w:rPr>
          <w:lang w:val="hi_IN" w:bidi="hi_IN"/>
        </w:rPr>
        <w:t>संकरा फाटक जीवन की ओर ले जाता है।</w:t>
      </w:r>
      <w:r>
        <w:rPr>
          <w:lang w:val="hi_IN" w:bidi="hi_IN"/>
        </w:rPr>
      </w:r>
      <w:r>
        <w:rPr>
          <w:lang w:val="hi_IN" w:bidi="hi_IN"/>
        </w:rPr>
      </w:r>
    </w:p>
    <w:p>
      <w:pPr/>
      <w:r>
        <w:rPr>
          <w:lang w:val="hi_IN" w:bidi="hi_IN"/>
        </w:rPr>
      </w:r>
    </w:p>
    <w:p>
      <w:pPr>
        <w:pStyle w:val="Heading2"/>
      </w:pPr>
      <w:r>
        <w:rPr>
          <w:lang w:val="hi_IN" w:bidi="hi_IN"/>
        </w:rPr>
        <w:t>मत्ती 7:15–16</w:t>
      </w:r>
      <w:r>
        <w:rPr>
          <w:lang w:val="hi_IN" w:bidi="hi_IN"/>
        </w:rPr>
      </w:r>
    </w:p>
    <w:p>
      <w:pPr/>
      <w:r>
        <w:rPr>
          <w:lang w:val="hi_IN" w:bidi="hi_IN"/>
        </w:rPr>
      </w:r>
      <w:r>
        <w:rPr>
          <w:b/>
          <w:lang w:val="hi_IN" w:bidi="hi_IN"/>
        </w:rPr>
        <w:t>हम झूठे भविष्यद्वक्ताओं की पहचान कैसे कर सकते हैं?</w:t>
      </w:r>
    </w:p>
    <w:p>
      <w:pPr/>
      <w:r>
        <w:rPr>
          <w:lang w:val="hi_IN" w:bidi="hi_IN"/>
        </w:rPr>
      </w:r>
      <w:r>
        <w:rPr>
          <w:lang w:val="hi_IN" w:bidi="hi_IN"/>
        </w:rPr>
        <w:t>हम झूठे भविष्यद्वक्ताओं को उनके जीवन के फल से पहचान सकते हैं।</w:t>
      </w:r>
      <w:r>
        <w:rPr>
          <w:lang w:val="hi_IN" w:bidi="hi_IN"/>
        </w:rPr>
      </w:r>
      <w:r>
        <w:rPr>
          <w:lang w:val="hi_IN" w:bidi="hi_IN"/>
        </w:rPr>
      </w:r>
    </w:p>
    <w:p>
      <w:pPr/>
      <w:r>
        <w:rPr>
          <w:lang w:val="hi_IN" w:bidi="hi_IN"/>
        </w:rPr>
      </w:r>
    </w:p>
    <w:p>
      <w:pPr>
        <w:pStyle w:val="Heading2"/>
      </w:pPr>
      <w:r>
        <w:rPr>
          <w:lang w:val="hi_IN" w:bidi="hi_IN"/>
        </w:rPr>
        <w:t>मत्ती 7:21</w:t>
      </w:r>
      <w:r>
        <w:rPr>
          <w:lang w:val="hi_IN" w:bidi="hi_IN"/>
        </w:rPr>
      </w:r>
    </w:p>
    <w:p>
      <w:pPr/>
      <w:r>
        <w:rPr>
          <w:lang w:val="hi_IN" w:bidi="hi_IN"/>
        </w:rPr>
      </w:r>
      <w:r>
        <w:rPr>
          <w:b/>
          <w:lang w:val="hi_IN" w:bidi="hi_IN"/>
        </w:rPr>
        <w:t>स्वर्ग के राज्य में कौन प्रवेश करेंगे?</w:t>
      </w:r>
    </w:p>
    <w:p>
      <w:pPr/>
      <w:r>
        <w:rPr>
          <w:lang w:val="hi_IN" w:bidi="hi_IN"/>
        </w:rPr>
      </w:r>
      <w:r>
        <w:rPr>
          <w:lang w:val="hi_IN" w:bidi="hi_IN"/>
        </w:rPr>
        <w:t>जो लोग पिता की इच्छा पर चलते हैं, वे ही स्वर्ग के राज्य में प्रवेश करेंगे।</w:t>
      </w:r>
      <w:r>
        <w:rPr>
          <w:lang w:val="hi_IN" w:bidi="hi_IN"/>
        </w:rPr>
      </w:r>
      <w:r>
        <w:rPr>
          <w:lang w:val="hi_IN" w:bidi="hi_IN"/>
        </w:rPr>
      </w:r>
    </w:p>
    <w:p>
      <w:pPr/>
      <w:r>
        <w:rPr>
          <w:lang w:val="hi_IN" w:bidi="hi_IN"/>
        </w:rPr>
      </w:r>
    </w:p>
    <w:p>
      <w:pPr>
        <w:pStyle w:val="Heading2"/>
      </w:pPr>
      <w:r>
        <w:rPr>
          <w:lang w:val="hi_IN" w:bidi="hi_IN"/>
        </w:rPr>
        <w:t>मत्ती 7:22–23</w:t>
      </w:r>
      <w:r>
        <w:rPr>
          <w:lang w:val="hi_IN" w:bidi="hi_IN"/>
        </w:rPr>
      </w:r>
    </w:p>
    <w:p>
      <w:pPr/>
      <w:r>
        <w:rPr>
          <w:lang w:val="hi_IN" w:bidi="hi_IN"/>
        </w:rPr>
      </w:r>
      <w:r>
        <w:rPr>
          <w:b/>
          <w:lang w:val="hi_IN" w:bidi="hi_IN"/>
        </w:rPr>
        <w:t>यीशु उन लोगों से क्या कहेंगे जिन्होंने यीशु के नाम पर भविष्यवाणी की है, दुष्टात्माओं को निकाला है, और अचम्भे के काम किए हैं?</w:t>
      </w:r>
    </w:p>
    <w:p>
      <w:pPr/>
      <w:r>
        <w:rPr>
          <w:lang w:val="hi_IN" w:bidi="hi_IN"/>
        </w:rPr>
      </w:r>
      <w:r>
        <w:rPr>
          <w:lang w:val="hi_IN" w:bidi="hi_IN"/>
        </w:rPr>
        <w:t>यीशु उनसे कहेंगे, "मैंने तुम को कभी नहीं जाना, हे कुकर्म करनेवालों, मेरे पास से चले जाओ"!</w:t>
      </w:r>
      <w:r>
        <w:rPr>
          <w:lang w:val="hi_IN" w:bidi="hi_IN"/>
        </w:rPr>
      </w:r>
      <w:r>
        <w:rPr>
          <w:lang w:val="hi_IN" w:bidi="hi_IN"/>
        </w:rPr>
      </w:r>
    </w:p>
    <w:p>
      <w:pPr/>
      <w:r>
        <w:rPr>
          <w:lang w:val="hi_IN" w:bidi="hi_IN"/>
        </w:rPr>
      </w:r>
    </w:p>
    <w:p>
      <w:pPr>
        <w:pStyle w:val="Heading2"/>
      </w:pPr>
      <w:r>
        <w:rPr>
          <w:lang w:val="hi_IN" w:bidi="hi_IN"/>
        </w:rPr>
        <w:t>मत्ती 7:24</w:t>
      </w:r>
      <w:r>
        <w:rPr>
          <w:lang w:val="hi_IN" w:bidi="hi_IN"/>
        </w:rPr>
      </w:r>
    </w:p>
    <w:p>
      <w:pPr/>
      <w:r>
        <w:rPr>
          <w:lang w:val="hi_IN" w:bidi="hi_IN"/>
        </w:rPr>
      </w:r>
      <w:r>
        <w:rPr>
          <w:b/>
          <w:lang w:val="hi_IN" w:bidi="hi_IN"/>
        </w:rPr>
        <w:t>यीशु के दो घरों के दृष्टान्त में बुद्धिमान मनुष्य के समान कौन है?</w:t>
      </w:r>
    </w:p>
    <w:p>
      <w:pPr/>
      <w:r>
        <w:rPr>
          <w:lang w:val="hi_IN" w:bidi="hi_IN"/>
        </w:rPr>
      </w:r>
      <w:r>
        <w:rPr>
          <w:lang w:val="hi_IN" w:bidi="hi_IN"/>
        </w:rPr>
        <w:t>जो यीशु की बातों को सुनते हैं और उनको मानते हैं, वह बुद्धिमान मनुष्य के समान है।</w:t>
      </w:r>
      <w:r>
        <w:rPr>
          <w:lang w:val="hi_IN" w:bidi="hi_IN"/>
        </w:rPr>
      </w:r>
      <w:r>
        <w:rPr>
          <w:lang w:val="hi_IN" w:bidi="hi_IN"/>
        </w:rPr>
      </w:r>
    </w:p>
    <w:p>
      <w:pPr/>
      <w:r>
        <w:rPr>
          <w:lang w:val="hi_IN" w:bidi="hi_IN"/>
        </w:rPr>
      </w:r>
    </w:p>
    <w:p>
      <w:pPr>
        <w:pStyle w:val="Heading2"/>
      </w:pPr>
      <w:r>
        <w:rPr>
          <w:lang w:val="hi_IN" w:bidi="hi_IN"/>
        </w:rPr>
        <w:t>मत्ती 7:26</w:t>
      </w:r>
      <w:r>
        <w:rPr>
          <w:lang w:val="hi_IN" w:bidi="hi_IN"/>
        </w:rPr>
      </w:r>
    </w:p>
    <w:p>
      <w:pPr/>
      <w:r>
        <w:rPr>
          <w:lang w:val="hi_IN" w:bidi="hi_IN"/>
        </w:rPr>
      </w:r>
      <w:r>
        <w:rPr>
          <w:b/>
          <w:lang w:val="hi_IN" w:bidi="hi_IN"/>
        </w:rPr>
        <w:t>यीशु के दो घरों के दृष्टान्त में मूर्ख मनुष्य के समान कौन है?</w:t>
      </w:r>
    </w:p>
    <w:p>
      <w:pPr/>
      <w:r>
        <w:rPr>
          <w:lang w:val="hi_IN" w:bidi="hi_IN"/>
        </w:rPr>
      </w:r>
      <w:r>
        <w:rPr>
          <w:lang w:val="hi_IN" w:bidi="hi_IN"/>
        </w:rPr>
        <w:t>जो यीशु की बातों को सुनता है और उन पर नहीं चलता वह मूर्ख मनुष्य के समान है।</w:t>
      </w:r>
      <w:r>
        <w:rPr>
          <w:lang w:val="hi_IN" w:bidi="hi_IN"/>
        </w:rPr>
      </w:r>
      <w:r>
        <w:rPr>
          <w:lang w:val="hi_IN" w:bidi="hi_IN"/>
        </w:rPr>
      </w:r>
    </w:p>
    <w:p>
      <w:pPr/>
      <w:r>
        <w:rPr>
          <w:lang w:val="hi_IN" w:bidi="hi_IN"/>
        </w:rPr>
      </w:r>
    </w:p>
    <w:p>
      <w:pPr>
        <w:pStyle w:val="Heading2"/>
      </w:pPr>
      <w:r>
        <w:rPr>
          <w:lang w:val="hi_IN" w:bidi="hi_IN"/>
        </w:rPr>
        <w:t>मत्ती 7:29</w:t>
      </w:r>
      <w:r>
        <w:rPr>
          <w:lang w:val="hi_IN" w:bidi="hi_IN"/>
        </w:rPr>
      </w:r>
    </w:p>
    <w:p>
      <w:pPr/>
      <w:r>
        <w:rPr>
          <w:lang w:val="hi_IN" w:bidi="hi_IN"/>
        </w:rPr>
      </w:r>
      <w:r>
        <w:rPr>
          <w:b/>
          <w:lang w:val="hi_IN" w:bidi="hi_IN"/>
        </w:rPr>
        <w:t>शास्त्रियों के उपदेश की तुलना में यीशु ने लोगों को किस प्रकार उपदेश दिया?</w:t>
      </w:r>
    </w:p>
    <w:p>
      <w:pPr/>
      <w:r>
        <w:rPr>
          <w:lang w:val="hi_IN" w:bidi="hi_IN"/>
        </w:rPr>
      </w:r>
      <w:r>
        <w:rPr>
          <w:lang w:val="hi_IN" w:bidi="hi_IN"/>
        </w:rPr>
        <w:t>यीशु ने लोगों को एक अधिकारी के समान उपदेश दिया, न कि शास्त्रियों के समान उपदेश दिया।</w:t>
      </w:r>
      <w:r>
        <w:rPr>
          <w:lang w:val="hi_IN" w:bidi="hi_IN"/>
        </w:rPr>
      </w:r>
      <w:r>
        <w:rPr>
          <w:lang w:val="hi_IN" w:bidi="hi_IN"/>
        </w:rPr>
      </w:r>
    </w:p>
    <w:p>
      <w:pPr/>
      <w:r>
        <w:rPr>
          <w:lang w:val="hi_IN" w:bidi="hi_IN"/>
        </w:rPr>
      </w:r>
    </w:p>
    <w:p>
      <w:pPr>
        <w:pStyle w:val="Heading2"/>
      </w:pPr>
      <w:r>
        <w:rPr>
          <w:lang w:val="hi_IN" w:bidi="hi_IN"/>
        </w:rPr>
        <w:t>मत्ती 8:4</w:t>
      </w:r>
      <w:r>
        <w:rPr>
          <w:lang w:val="hi_IN" w:bidi="hi_IN"/>
        </w:rPr>
      </w:r>
    </w:p>
    <w:p>
      <w:pPr/>
      <w:r>
        <w:rPr>
          <w:lang w:val="hi_IN" w:bidi="hi_IN"/>
        </w:rPr>
      </w:r>
      <w:r>
        <w:rPr>
          <w:b/>
          <w:lang w:val="hi_IN" w:bidi="hi_IN"/>
        </w:rPr>
        <w:t>यीशु ने क्यों कहा कि चंगे हुए कोढ़ी को याजक के पास जाना चाहिए और मूसा द्वारा जो चढ़ावे की आज्ञा दी गई उसे चढ़ाना चाहिए?</w:t>
      </w:r>
    </w:p>
    <w:p>
      <w:pPr/>
      <w:r>
        <w:rPr>
          <w:lang w:val="hi_IN" w:bidi="hi_IN"/>
        </w:rPr>
      </w:r>
      <w:r>
        <w:rPr>
          <w:lang w:val="hi_IN" w:bidi="hi_IN"/>
        </w:rPr>
        <w:t>यीशु ने चंगे हुए कोढ़ी से कहा कि वह याजक के पास जाए ताकि यह उनके लिये एक गवाही हो।</w:t>
      </w:r>
      <w:r>
        <w:rPr>
          <w:lang w:val="hi_IN" w:bidi="hi_IN"/>
        </w:rPr>
      </w:r>
      <w:r>
        <w:rPr>
          <w:lang w:val="hi_IN" w:bidi="hi_IN"/>
        </w:rPr>
      </w:r>
    </w:p>
    <w:p>
      <w:pPr/>
      <w:r>
        <w:rPr>
          <w:lang w:val="hi_IN" w:bidi="hi_IN"/>
        </w:rPr>
      </w:r>
    </w:p>
    <w:p>
      <w:pPr>
        <w:pStyle w:val="Heading2"/>
      </w:pPr>
      <w:r>
        <w:rPr>
          <w:lang w:val="hi_IN" w:bidi="hi_IN"/>
        </w:rPr>
        <w:t>मत्ती 8:7</w:t>
      </w:r>
      <w:r>
        <w:rPr>
          <w:lang w:val="hi_IN" w:bidi="hi_IN"/>
        </w:rPr>
      </w:r>
    </w:p>
    <w:p>
      <w:pPr/>
      <w:r>
        <w:rPr>
          <w:lang w:val="hi_IN" w:bidi="hi_IN"/>
        </w:rPr>
      </w:r>
      <w:r>
        <w:rPr>
          <w:b/>
          <w:lang w:val="hi_IN" w:bidi="hi_IN"/>
        </w:rPr>
        <w:t xml:space="preserve">जब सूबेदार ने यीशु को अपने </w:t>
      </w:r>
      <w:r>
        <w:rPr>
          <w:b/>
          <w:lang w:val="hi_IN" w:bidi="hi_IN"/>
        </w:rPr>
        <w:t>लकवे के मारे हुए</w:t>
      </w:r>
      <w:r>
        <w:rPr>
          <w:b/>
          <w:lang w:val="hi_IN" w:bidi="hi_IN"/>
        </w:rPr>
        <w:t xml:space="preserve"> सेवक के बारे में बताया, तो यीशु ने क्या कहा कि वह क्या करेंगे?</w:t>
      </w:r>
    </w:p>
    <w:p>
      <w:pPr/>
      <w:r>
        <w:rPr>
          <w:lang w:val="hi_IN" w:bidi="hi_IN"/>
        </w:rPr>
      </w:r>
      <w:r>
        <w:rPr>
          <w:lang w:val="hi_IN" w:bidi="hi_IN"/>
        </w:rPr>
        <w:t>यीशु ने कहा कि वह सूबेदार के घर जाएँगे और सेवक को चंगा करेंगे।</w:t>
      </w:r>
      <w:r>
        <w:rPr>
          <w:lang w:val="hi_IN" w:bidi="hi_IN"/>
        </w:rPr>
      </w:r>
      <w:r>
        <w:rPr>
          <w:lang w:val="hi_IN" w:bidi="hi_IN"/>
        </w:rPr>
      </w:r>
    </w:p>
    <w:p>
      <w:pPr/>
      <w:r>
        <w:rPr>
          <w:lang w:val="hi_IN" w:bidi="hi_IN"/>
        </w:rPr>
      </w:r>
    </w:p>
    <w:p>
      <w:pPr>
        <w:pStyle w:val="Heading2"/>
      </w:pPr>
      <w:r>
        <w:rPr>
          <w:lang w:val="hi_IN" w:bidi="hi_IN"/>
        </w:rPr>
        <w:t>मत्ती 8:8</w:t>
      </w:r>
      <w:r>
        <w:rPr>
          <w:lang w:val="hi_IN" w:bidi="hi_IN"/>
        </w:rPr>
      </w:r>
    </w:p>
    <w:p>
      <w:pPr/>
      <w:r>
        <w:rPr>
          <w:lang w:val="hi_IN" w:bidi="hi_IN"/>
        </w:rPr>
      </w:r>
      <w:r>
        <w:rPr>
          <w:b/>
          <w:lang w:val="hi_IN" w:bidi="hi_IN"/>
        </w:rPr>
        <w:t>सूबेदार ने क्यों कहा कि यीशु को उसके घर आने की आवश्यकता नहीं थी?</w:t>
      </w:r>
    </w:p>
    <w:p>
      <w:pPr/>
      <w:r>
        <w:rPr>
          <w:lang w:val="hi_IN" w:bidi="hi_IN"/>
        </w:rPr>
      </w:r>
      <w:r>
        <w:rPr>
          <w:lang w:val="hi_IN" w:bidi="hi_IN"/>
        </w:rPr>
        <w:t>सूबेदार ने कहा कि वह इस योग्य नहीं, कि यीशु उसकी छत के तले आए, पर केवल यीशु मुँह से कह दें तो सेवक चंगा हो जाएगा।</w:t>
      </w:r>
      <w:r>
        <w:rPr>
          <w:lang w:val="hi_IN" w:bidi="hi_IN"/>
        </w:rPr>
      </w:r>
      <w:r>
        <w:rPr>
          <w:lang w:val="hi_IN" w:bidi="hi_IN"/>
        </w:rPr>
      </w:r>
    </w:p>
    <w:p>
      <w:pPr/>
      <w:r>
        <w:rPr>
          <w:lang w:val="hi_IN" w:bidi="hi_IN"/>
        </w:rPr>
      </w:r>
    </w:p>
    <w:p>
      <w:pPr>
        <w:pStyle w:val="Heading2"/>
      </w:pPr>
      <w:r>
        <w:rPr>
          <w:lang w:val="hi_IN" w:bidi="hi_IN"/>
        </w:rPr>
        <w:t>मत्ती 8:10</w:t>
      </w:r>
      <w:r>
        <w:rPr>
          <w:lang w:val="hi_IN" w:bidi="hi_IN"/>
        </w:rPr>
      </w:r>
    </w:p>
    <w:p>
      <w:pPr/>
      <w:r>
        <w:rPr>
          <w:lang w:val="hi_IN" w:bidi="hi_IN"/>
        </w:rPr>
      </w:r>
      <w:r>
        <w:rPr>
          <w:b/>
          <w:lang w:val="hi_IN" w:bidi="hi_IN"/>
        </w:rPr>
        <w:t>यीशु ने सूबेदार की किस प्रकार प्रशंसा की?</w:t>
      </w:r>
    </w:p>
    <w:p>
      <w:pPr/>
      <w:r>
        <w:rPr>
          <w:lang w:val="hi_IN" w:bidi="hi_IN"/>
        </w:rPr>
      </w:r>
      <w:r>
        <w:rPr>
          <w:lang w:val="hi_IN" w:bidi="hi_IN"/>
        </w:rPr>
        <w:t>यीशु ने कहा कि इस्राएल में भी उन्होंने किसी में भी सूबेदार के समान विश्वास नहीं पाया।</w:t>
      </w:r>
      <w:r>
        <w:rPr>
          <w:lang w:val="hi_IN" w:bidi="hi_IN"/>
        </w:rPr>
      </w:r>
      <w:r>
        <w:rPr>
          <w:lang w:val="hi_IN" w:bidi="hi_IN"/>
        </w:rPr>
      </w:r>
    </w:p>
    <w:p>
      <w:pPr/>
      <w:r>
        <w:rPr>
          <w:lang w:val="hi_IN" w:bidi="hi_IN"/>
        </w:rPr>
      </w:r>
    </w:p>
    <w:p>
      <w:pPr>
        <w:pStyle w:val="Heading2"/>
      </w:pPr>
      <w:r>
        <w:rPr>
          <w:lang w:val="hi_IN" w:bidi="hi_IN"/>
        </w:rPr>
        <w:t>मत्ती 8:11</w:t>
      </w:r>
      <w:r>
        <w:rPr>
          <w:lang w:val="hi_IN" w:bidi="hi_IN"/>
        </w:rPr>
      </w:r>
    </w:p>
    <w:p>
      <w:pPr/>
      <w:r>
        <w:rPr>
          <w:lang w:val="hi_IN" w:bidi="hi_IN"/>
        </w:rPr>
      </w:r>
      <w:r>
        <w:rPr>
          <w:b/>
          <w:lang w:val="hi_IN" w:bidi="hi_IN"/>
        </w:rPr>
        <w:t>यीशु ने किसके बारे में कहा कि वह स्वर्ग के राज्य में बैठेंगे?</w:t>
      </w:r>
    </w:p>
    <w:p>
      <w:pPr/>
      <w:r>
        <w:rPr>
          <w:lang w:val="hi_IN" w:bidi="hi_IN"/>
        </w:rPr>
      </w:r>
      <w:r>
        <w:rPr>
          <w:lang w:val="hi_IN" w:bidi="hi_IN"/>
        </w:rPr>
        <w:t>यीशु ने कहा कि बहुत सारे पूर्व और पश्चिम से आकर स्वर्ग के राज्य में बैठेंगे।</w:t>
      </w:r>
      <w:r>
        <w:rPr>
          <w:lang w:val="hi_IN" w:bidi="hi_IN"/>
        </w:rPr>
      </w:r>
      <w:r>
        <w:rPr>
          <w:lang w:val="hi_IN" w:bidi="hi_IN"/>
        </w:rPr>
      </w:r>
    </w:p>
    <w:p>
      <w:pPr/>
      <w:r>
        <w:rPr>
          <w:lang w:val="hi_IN" w:bidi="hi_IN"/>
        </w:rPr>
      </w:r>
    </w:p>
    <w:p>
      <w:pPr>
        <w:pStyle w:val="Heading2"/>
      </w:pPr>
      <w:r>
        <w:rPr>
          <w:lang w:val="hi_IN" w:bidi="hi_IN"/>
        </w:rPr>
        <w:t>मत्ती 8:12</w:t>
      </w:r>
      <w:r>
        <w:rPr>
          <w:lang w:val="hi_IN" w:bidi="hi_IN"/>
        </w:rPr>
      </w:r>
    </w:p>
    <w:p>
      <w:pPr/>
      <w:r>
        <w:rPr>
          <w:lang w:val="hi_IN" w:bidi="hi_IN"/>
        </w:rPr>
      </w:r>
      <w:r>
        <w:rPr>
          <w:b/>
          <w:lang w:val="hi_IN" w:bidi="hi_IN"/>
        </w:rPr>
        <w:t>यीशु ने किसके बारे में कहा कि उसे बाहर अंधकार में डाल दिया जाएगा जहाँ रोना और दाँतों का पीसना होगा?</w:t>
      </w:r>
    </w:p>
    <w:p>
      <w:pPr/>
      <w:r>
        <w:rPr>
          <w:lang w:val="hi_IN" w:bidi="hi_IN"/>
        </w:rPr>
      </w:r>
      <w:r>
        <w:rPr>
          <w:lang w:val="hi_IN" w:bidi="hi_IN"/>
        </w:rPr>
        <w:t>यीशु ने कहा कि राज्य के सन्तान को बाहर अंधकार में डाल दिया जाएगा।</w:t>
      </w:r>
      <w:r>
        <w:rPr>
          <w:lang w:val="hi_IN" w:bidi="hi_IN"/>
        </w:rPr>
      </w:r>
      <w:r>
        <w:rPr>
          <w:lang w:val="hi_IN" w:bidi="hi_IN"/>
        </w:rPr>
      </w:r>
    </w:p>
    <w:p>
      <w:pPr/>
      <w:r>
        <w:rPr>
          <w:lang w:val="hi_IN" w:bidi="hi_IN"/>
        </w:rPr>
      </w:r>
    </w:p>
    <w:p>
      <w:pPr>
        <w:pStyle w:val="Heading2"/>
      </w:pPr>
      <w:r>
        <w:rPr>
          <w:lang w:val="hi_IN" w:bidi="hi_IN"/>
        </w:rPr>
        <w:t>मत्ती 8:14–15</w:t>
      </w:r>
      <w:r>
        <w:rPr>
          <w:lang w:val="hi_IN" w:bidi="hi_IN"/>
        </w:rPr>
      </w:r>
    </w:p>
    <w:p>
      <w:pPr/>
      <w:r>
        <w:rPr>
          <w:lang w:val="hi_IN" w:bidi="hi_IN"/>
        </w:rPr>
      </w:r>
      <w:r>
        <w:rPr>
          <w:b/>
          <w:lang w:val="hi_IN" w:bidi="hi_IN"/>
        </w:rPr>
        <w:t>यीशु ने पतरस के घर में आकर किसे चंगा किया?</w:t>
      </w:r>
    </w:p>
    <w:p>
      <w:pPr/>
      <w:r>
        <w:rPr>
          <w:lang w:val="hi_IN" w:bidi="hi_IN"/>
        </w:rPr>
      </w:r>
      <w:r>
        <w:rPr>
          <w:lang w:val="hi_IN" w:bidi="hi_IN"/>
        </w:rPr>
        <w:t>यीशु ने पतरस के घर में आकर उसकी सास को चंगा किया।</w:t>
      </w:r>
      <w:r>
        <w:rPr>
          <w:lang w:val="hi_IN" w:bidi="hi_IN"/>
        </w:rPr>
      </w:r>
      <w:r>
        <w:rPr>
          <w:lang w:val="hi_IN" w:bidi="hi_IN"/>
        </w:rPr>
      </w:r>
    </w:p>
    <w:p>
      <w:pPr/>
      <w:r>
        <w:rPr>
          <w:lang w:val="hi_IN" w:bidi="hi_IN"/>
        </w:rPr>
      </w:r>
    </w:p>
    <w:p>
      <w:pPr>
        <w:pStyle w:val="Heading2"/>
      </w:pPr>
      <w:r>
        <w:rPr>
          <w:lang w:val="hi_IN" w:bidi="hi_IN"/>
        </w:rPr>
        <w:t>मत्ती 8:17</w:t>
      </w:r>
      <w:r>
        <w:rPr>
          <w:lang w:val="hi_IN" w:bidi="hi_IN"/>
        </w:rPr>
      </w:r>
    </w:p>
    <w:p>
      <w:pPr/>
      <w:r>
        <w:rPr>
          <w:lang w:val="hi_IN" w:bidi="hi_IN"/>
        </w:rPr>
      </w:r>
      <w:r>
        <w:rPr>
          <w:b/>
          <w:lang w:val="hi_IN" w:bidi="hi_IN"/>
        </w:rPr>
        <w:t>यशायाह की कौन सी भविष्यवाणी पूरी हुई जब यीशु ने दुष्टात्माओं से ग्रस्त और बीमार सभी लोगों को चंगा किया?</w:t>
      </w:r>
    </w:p>
    <w:p>
      <w:pPr/>
      <w:r>
        <w:rPr>
          <w:lang w:val="hi_IN" w:bidi="hi_IN"/>
        </w:rPr>
      </w:r>
      <w:r>
        <w:rPr>
          <w:lang w:val="hi_IN" w:bidi="hi_IN"/>
        </w:rPr>
        <w:t>यशायाह की भविष्यवाणी, "उसने आप हमारी दुर्बलताओं को ले लिया और हमारी बीमारियों को उठा लिया," पूरी हुई।</w:t>
      </w:r>
      <w:r>
        <w:rPr>
          <w:lang w:val="hi_IN" w:bidi="hi_IN"/>
        </w:rPr>
      </w:r>
      <w:r>
        <w:rPr>
          <w:lang w:val="hi_IN" w:bidi="hi_IN"/>
        </w:rPr>
      </w:r>
    </w:p>
    <w:p>
      <w:pPr/>
      <w:r>
        <w:rPr>
          <w:lang w:val="hi_IN" w:bidi="hi_IN"/>
        </w:rPr>
      </w:r>
    </w:p>
    <w:p>
      <w:pPr>
        <w:pStyle w:val="Heading2"/>
      </w:pPr>
      <w:r>
        <w:rPr>
          <w:lang w:val="hi_IN" w:bidi="hi_IN"/>
        </w:rPr>
        <w:t>मत्ती 8:20</w:t>
      </w:r>
      <w:r>
        <w:rPr>
          <w:lang w:val="hi_IN" w:bidi="hi_IN"/>
        </w:rPr>
      </w:r>
    </w:p>
    <w:p>
      <w:pPr/>
      <w:r>
        <w:rPr>
          <w:lang w:val="hi_IN" w:bidi="hi_IN"/>
        </w:rPr>
      </w:r>
      <w:r>
        <w:rPr>
          <w:b/>
          <w:lang w:val="hi_IN" w:bidi="hi_IN"/>
        </w:rPr>
        <w:t>जब शास्त्री ने यीशु से उनके पीछे चलने को कहा, तो उन्होंने अपने जीवन जीने के तरीके के बारे में क्या कहा?</w:t>
      </w:r>
    </w:p>
    <w:p>
      <w:pPr/>
      <w:r>
        <w:rPr>
          <w:lang w:val="hi_IN" w:bidi="hi_IN"/>
        </w:rPr>
      </w:r>
      <w:r>
        <w:rPr>
          <w:lang w:val="hi_IN" w:bidi="hi_IN"/>
        </w:rPr>
        <w:t xml:space="preserve">यीशु ने कहा कि उनके पास </w:t>
      </w:r>
      <w:r>
        <w:rPr>
          <w:lang w:val="hi_IN" w:bidi="hi_IN"/>
        </w:rPr>
        <w:t>सिर धरने की</w:t>
      </w:r>
      <w:r>
        <w:rPr>
          <w:lang w:val="hi_IN" w:bidi="hi_IN"/>
        </w:rPr>
        <w:t xml:space="preserve"> कोई स्थायी जगह नहीं थी।</w:t>
      </w:r>
      <w:r>
        <w:rPr>
          <w:lang w:val="hi_IN" w:bidi="hi_IN"/>
        </w:rPr>
      </w:r>
      <w:r>
        <w:rPr>
          <w:lang w:val="hi_IN" w:bidi="hi_IN"/>
        </w:rPr>
      </w:r>
    </w:p>
    <w:p>
      <w:pPr/>
      <w:r>
        <w:rPr>
          <w:lang w:val="hi_IN" w:bidi="hi_IN"/>
        </w:rPr>
      </w:r>
    </w:p>
    <w:p>
      <w:pPr>
        <w:pStyle w:val="Heading2"/>
      </w:pPr>
      <w:r>
        <w:rPr>
          <w:lang w:val="hi_IN" w:bidi="hi_IN"/>
        </w:rPr>
        <w:t>मत्ती 8:21–22</w:t>
      </w:r>
      <w:r>
        <w:rPr>
          <w:lang w:val="hi_IN" w:bidi="hi_IN"/>
        </w:rPr>
      </w:r>
    </w:p>
    <w:p>
      <w:pPr/>
      <w:r>
        <w:rPr>
          <w:lang w:val="hi_IN" w:bidi="hi_IN"/>
        </w:rPr>
      </w:r>
      <w:r>
        <w:rPr>
          <w:b/>
          <w:lang w:val="hi_IN" w:bidi="hi_IN"/>
        </w:rPr>
        <w:t>जब एक चेले ने यीशु के पीछे चलने से पहले अपने पिता को गाड़ने जाने को कहा, तो यीशु ने क्या कहा?</w:t>
      </w:r>
    </w:p>
    <w:p>
      <w:pPr/>
      <w:r>
        <w:rPr>
          <w:lang w:val="hi_IN" w:bidi="hi_IN"/>
        </w:rPr>
      </w:r>
      <w:r>
        <w:rPr>
          <w:lang w:val="hi_IN" w:bidi="hi_IN"/>
        </w:rPr>
        <w:t>यीशु ने चेले से कहा कि वह उनके पीछे हो ले और मुर्दों को अपने मुर्दे गाड़ने दे।</w:t>
      </w:r>
      <w:r>
        <w:rPr>
          <w:lang w:val="hi_IN" w:bidi="hi_IN"/>
        </w:rPr>
      </w:r>
      <w:r>
        <w:rPr>
          <w:lang w:val="hi_IN" w:bidi="hi_IN"/>
        </w:rPr>
      </w:r>
    </w:p>
    <w:p>
      <w:pPr/>
      <w:r>
        <w:rPr>
          <w:lang w:val="hi_IN" w:bidi="hi_IN"/>
        </w:rPr>
      </w:r>
    </w:p>
    <w:p>
      <w:pPr>
        <w:pStyle w:val="Heading2"/>
      </w:pPr>
      <w:r>
        <w:rPr>
          <w:lang w:val="hi_IN" w:bidi="hi_IN"/>
        </w:rPr>
        <w:t>मत्ती 8:24</w:t>
      </w:r>
      <w:r>
        <w:rPr>
          <w:lang w:val="hi_IN" w:bidi="hi_IN"/>
        </w:rPr>
      </w:r>
    </w:p>
    <w:p>
      <w:pPr/>
      <w:r>
        <w:rPr>
          <w:lang w:val="hi_IN" w:bidi="hi_IN"/>
        </w:rPr>
      </w:r>
      <w:r>
        <w:rPr>
          <w:b/>
          <w:lang w:val="hi_IN" w:bidi="hi_IN"/>
        </w:rPr>
        <w:t>जब झील में एक बड़ा तूफान उठा, तब यीशु नाव में क्या कर रहे थे?</w:t>
      </w:r>
    </w:p>
    <w:p>
      <w:pPr/>
      <w:r>
        <w:rPr>
          <w:lang w:val="hi_IN" w:bidi="hi_IN"/>
        </w:rPr>
      </w:r>
      <w:r>
        <w:rPr>
          <w:lang w:val="hi_IN" w:bidi="hi_IN"/>
        </w:rPr>
        <w:t>जब झील में एक बड़ा तूफान उठा, तब यीशु सो रहे थे।</w:t>
      </w:r>
      <w:r>
        <w:rPr>
          <w:lang w:val="hi_IN" w:bidi="hi_IN"/>
        </w:rPr>
      </w:r>
      <w:r>
        <w:rPr>
          <w:lang w:val="hi_IN" w:bidi="hi_IN"/>
        </w:rPr>
      </w:r>
    </w:p>
    <w:p>
      <w:pPr/>
      <w:r>
        <w:rPr>
          <w:lang w:val="hi_IN" w:bidi="hi_IN"/>
        </w:rPr>
      </w:r>
    </w:p>
    <w:p>
      <w:pPr>
        <w:pStyle w:val="Heading2"/>
      </w:pPr>
      <w:r>
        <w:rPr>
          <w:lang w:val="hi_IN" w:bidi="hi_IN"/>
        </w:rPr>
        <w:t>मत्ती 8:26</w:t>
      </w:r>
      <w:r>
        <w:rPr>
          <w:lang w:val="hi_IN" w:bidi="hi_IN"/>
        </w:rPr>
      </w:r>
    </w:p>
    <w:p>
      <w:pPr/>
      <w:r>
        <w:rPr>
          <w:lang w:val="hi_IN" w:bidi="hi_IN"/>
        </w:rPr>
      </w:r>
      <w:r>
        <w:rPr>
          <w:b/>
          <w:lang w:val="hi_IN" w:bidi="hi_IN"/>
        </w:rPr>
        <w:t>जब चेलों ने यीशु को जगाया क्योंकि वे मरने से डर रहे थे, तो यीशु ने उनसे क्या कहा?</w:t>
      </w:r>
    </w:p>
    <w:p>
      <w:pPr/>
      <w:r>
        <w:rPr>
          <w:lang w:val="hi_IN" w:bidi="hi_IN"/>
        </w:rPr>
      </w:r>
      <w:r>
        <w:rPr>
          <w:lang w:val="hi_IN" w:bidi="hi_IN"/>
        </w:rPr>
        <w:t>यीशु ने चेलों से कहा, "हे अल्पविश्वासियों, क्यों डरते हो?"</w:t>
      </w:r>
      <w:r>
        <w:rPr>
          <w:lang w:val="hi_IN" w:bidi="hi_IN"/>
        </w:rPr>
      </w:r>
      <w:r>
        <w:rPr>
          <w:lang w:val="hi_IN" w:bidi="hi_IN"/>
        </w:rPr>
      </w:r>
    </w:p>
    <w:p>
      <w:pPr/>
      <w:r>
        <w:rPr>
          <w:lang w:val="hi_IN" w:bidi="hi_IN"/>
        </w:rPr>
      </w:r>
    </w:p>
    <w:p>
      <w:pPr>
        <w:pStyle w:val="Heading2"/>
      </w:pPr>
      <w:r>
        <w:rPr>
          <w:lang w:val="hi_IN" w:bidi="hi_IN"/>
        </w:rPr>
        <w:t>मत्ती 8:27</w:t>
      </w:r>
      <w:r>
        <w:rPr>
          <w:lang w:val="hi_IN" w:bidi="hi_IN"/>
        </w:rPr>
      </w:r>
    </w:p>
    <w:p>
      <w:pPr/>
      <w:r>
        <w:rPr>
          <w:lang w:val="hi_IN" w:bidi="hi_IN"/>
        </w:rPr>
      </w:r>
      <w:r>
        <w:rPr>
          <w:b/>
          <w:lang w:val="hi_IN" w:bidi="hi_IN"/>
        </w:rPr>
        <w:t>जब सब कुछ शान्त होने के बाद चेले यीशु पर क्यों अचम्भा करने लगे?</w:t>
      </w:r>
    </w:p>
    <w:p>
      <w:pPr/>
      <w:r>
        <w:rPr>
          <w:lang w:val="hi_IN" w:bidi="hi_IN"/>
        </w:rPr>
      </w:r>
      <w:r>
        <w:rPr>
          <w:lang w:val="hi_IN" w:bidi="hi_IN"/>
        </w:rPr>
        <w:t xml:space="preserve">चेले यीशु पर अचम्भा करने लगे क्योंकि </w:t>
      </w:r>
      <w:r>
        <w:rPr>
          <w:lang w:val="hi_IN" w:bidi="hi_IN"/>
        </w:rPr>
        <w:t>आँधी और पानी भी उनकी आज्ञा मानते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8:28</w:t>
      </w:r>
      <w:r>
        <w:rPr>
          <w:lang w:val="hi_IN" w:bidi="hi_IN"/>
        </w:rPr>
      </w:r>
    </w:p>
    <w:p>
      <w:pPr/>
      <w:r>
        <w:rPr>
          <w:lang w:val="hi_IN" w:bidi="hi_IN"/>
        </w:rPr>
      </w:r>
      <w:r>
        <w:rPr>
          <w:b/>
          <w:lang w:val="hi_IN" w:bidi="hi_IN"/>
        </w:rPr>
        <w:t>जब यीशु गदरेनियों के क्षेत्र में पहुँचे, तो किस प्रकार के मनुष्य उनसे मिले?</w:t>
      </w:r>
    </w:p>
    <w:p>
      <w:pPr/>
      <w:r>
        <w:rPr>
          <w:lang w:val="hi_IN" w:bidi="hi_IN"/>
        </w:rPr>
      </w:r>
      <w:r>
        <w:rPr>
          <w:lang w:val="hi_IN" w:bidi="hi_IN"/>
        </w:rPr>
        <w:t xml:space="preserve">यीशु दो मनुष्यों से मिले जिनमे </w:t>
      </w:r>
      <w:r>
        <w:rPr>
          <w:lang w:val="hi_IN" w:bidi="hi_IN"/>
        </w:rPr>
        <w:t>दुष्टात्माएँ थी और</w:t>
      </w:r>
      <w:r>
        <w:rPr>
          <w:lang w:val="hi_IN" w:bidi="hi_IN"/>
        </w:rPr>
        <w:t xml:space="preserve"> जो बहुत प्रचण्ड थे।</w:t>
      </w:r>
      <w:r>
        <w:rPr>
          <w:lang w:val="hi_IN" w:bidi="hi_IN"/>
        </w:rPr>
      </w:r>
      <w:r>
        <w:rPr>
          <w:lang w:val="hi_IN" w:bidi="hi_IN"/>
        </w:rPr>
      </w:r>
    </w:p>
    <w:p>
      <w:pPr/>
      <w:r>
        <w:rPr>
          <w:lang w:val="hi_IN" w:bidi="hi_IN"/>
        </w:rPr>
      </w:r>
    </w:p>
    <w:p>
      <w:pPr>
        <w:pStyle w:val="Heading2"/>
      </w:pPr>
      <w:r>
        <w:rPr>
          <w:lang w:val="hi_IN" w:bidi="hi_IN"/>
        </w:rPr>
        <w:t>मत्ती 8:29</w:t>
      </w:r>
      <w:r>
        <w:rPr>
          <w:lang w:val="hi_IN" w:bidi="hi_IN"/>
        </w:rPr>
      </w:r>
    </w:p>
    <w:p>
      <w:pPr/>
      <w:r>
        <w:rPr>
          <w:lang w:val="hi_IN" w:bidi="hi_IN"/>
        </w:rPr>
      </w:r>
      <w:r>
        <w:rPr>
          <w:b/>
          <w:lang w:val="hi_IN" w:bidi="hi_IN"/>
        </w:rPr>
        <w:t>दुष्टात्माओं द्वारा उन मनुष्यों के माध्यम से यीशु से बात करने का क्या उद्देश्य था?</w:t>
      </w:r>
    </w:p>
    <w:p>
      <w:pPr/>
      <w:r>
        <w:rPr>
          <w:lang w:val="hi_IN" w:bidi="hi_IN"/>
        </w:rPr>
      </w:r>
      <w:r>
        <w:rPr>
          <w:lang w:val="hi_IN" w:bidi="hi_IN"/>
        </w:rPr>
        <w:t xml:space="preserve">दुष्टात्माएँ चिंतित थीं कि यीशु उन्हें समय से पहले </w:t>
      </w:r>
      <w:r>
        <w:rPr>
          <w:lang w:val="hi_IN" w:bidi="hi_IN"/>
        </w:rPr>
        <w:t>दुःख देने आए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8:32</w:t>
      </w:r>
      <w:r>
        <w:rPr>
          <w:lang w:val="hi_IN" w:bidi="hi_IN"/>
        </w:rPr>
      </w:r>
    </w:p>
    <w:p>
      <w:pPr/>
      <w:r>
        <w:rPr>
          <w:lang w:val="hi_IN" w:bidi="hi_IN"/>
        </w:rPr>
      </w:r>
      <w:r>
        <w:rPr>
          <w:b/>
          <w:lang w:val="hi_IN" w:bidi="hi_IN"/>
        </w:rPr>
        <w:t>जब यीशु ने दुष्टात्माओं को बाहर निकाला, तब क्या हुआ?</w:t>
      </w:r>
    </w:p>
    <w:p>
      <w:pPr/>
      <w:r>
        <w:rPr>
          <w:lang w:val="hi_IN" w:bidi="hi_IN"/>
        </w:rPr>
      </w:r>
      <w:r>
        <w:rPr>
          <w:lang w:val="hi_IN" w:bidi="hi_IN"/>
        </w:rPr>
        <w:t xml:space="preserve">जब यीशु ने </w:t>
      </w:r>
      <w:r>
        <w:rPr>
          <w:lang w:val="hi_IN" w:bidi="hi_IN"/>
        </w:rPr>
        <w:t>दुष्टात्माओं</w:t>
      </w:r>
      <w:r>
        <w:rPr>
          <w:lang w:val="hi_IN" w:bidi="hi_IN"/>
        </w:rPr>
        <w:t xml:space="preserve"> को बाहर निकाला, तो वे सूअरों के एक </w:t>
      </w:r>
      <w:r>
        <w:rPr>
          <w:lang w:val="hi_IN" w:bidi="hi_IN"/>
        </w:rPr>
        <w:t>झुण्ड</w:t>
      </w:r>
      <w:r>
        <w:rPr>
          <w:lang w:val="hi_IN" w:bidi="hi_IN"/>
        </w:rPr>
        <w:t xml:space="preserve"> में घुस गई और सूअर </w:t>
      </w:r>
      <w:r>
        <w:rPr>
          <w:lang w:val="hi_IN" w:bidi="hi_IN"/>
        </w:rPr>
        <w:t>टीले पर से</w:t>
      </w:r>
      <w:r>
        <w:rPr>
          <w:lang w:val="hi_IN" w:bidi="hi_IN"/>
        </w:rPr>
        <w:t xml:space="preserve"> </w:t>
      </w:r>
      <w:r>
        <w:rPr>
          <w:lang w:val="hi_IN" w:bidi="hi_IN"/>
        </w:rPr>
        <w:t>झपटकर पानी में जा पड़े और डूब 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8:34</w:t>
      </w:r>
      <w:r>
        <w:rPr>
          <w:lang w:val="hi_IN" w:bidi="hi_IN"/>
        </w:rPr>
      </w:r>
    </w:p>
    <w:p>
      <w:pPr/>
      <w:r>
        <w:rPr>
          <w:lang w:val="hi_IN" w:bidi="hi_IN"/>
        </w:rPr>
      </w:r>
      <w:r>
        <w:rPr>
          <w:b/>
          <w:lang w:val="hi_IN" w:bidi="hi_IN"/>
        </w:rPr>
        <w:t>जब लोग यीशु से मिलने के लिए नगर से बाहर निकल आए तो उन्होंने उनसे क्या करने की विनती की?</w:t>
      </w:r>
    </w:p>
    <w:p>
      <w:pPr/>
      <w:r>
        <w:rPr>
          <w:lang w:val="hi_IN" w:bidi="hi_IN"/>
        </w:rPr>
      </w:r>
      <w:r>
        <w:rPr>
          <w:lang w:val="hi_IN" w:bidi="hi_IN"/>
        </w:rPr>
        <w:t>लोगों ने यीशु से उनके क्षेत्र से बाहर निकल जाने की विनती की।</w:t>
      </w:r>
      <w:r>
        <w:rPr>
          <w:lang w:val="hi_IN" w:bidi="hi_IN"/>
        </w:rPr>
      </w:r>
      <w:r>
        <w:rPr>
          <w:lang w:val="hi_IN" w:bidi="hi_IN"/>
        </w:rPr>
      </w:r>
    </w:p>
    <w:p>
      <w:pPr/>
      <w:r>
        <w:rPr>
          <w:lang w:val="hi_IN" w:bidi="hi_IN"/>
        </w:rPr>
      </w:r>
    </w:p>
    <w:p>
      <w:pPr>
        <w:pStyle w:val="Heading2"/>
      </w:pPr>
      <w:r>
        <w:rPr>
          <w:lang w:val="hi_IN" w:bidi="hi_IN"/>
        </w:rPr>
        <w:t>मत्ती 9:3–5</w:t>
      </w:r>
      <w:r>
        <w:rPr>
          <w:lang w:val="hi_IN" w:bidi="hi_IN"/>
        </w:rPr>
      </w:r>
    </w:p>
    <w:p>
      <w:pPr/>
      <w:r>
        <w:rPr>
          <w:lang w:val="hi_IN" w:bidi="hi_IN"/>
        </w:rPr>
      </w:r>
      <w:r>
        <w:rPr>
          <w:b/>
          <w:lang w:val="hi_IN" w:bidi="hi_IN"/>
        </w:rPr>
        <w:t>कुछ शास्त्रियों ने ऐसा क्यों सोचा कि यीशु परमेश्‍वर की निन्दा कर रहे हैं?</w:t>
      </w:r>
    </w:p>
    <w:p>
      <w:pPr/>
      <w:r>
        <w:rPr>
          <w:lang w:val="hi_IN" w:bidi="hi_IN"/>
        </w:rPr>
      </w:r>
      <w:r>
        <w:rPr>
          <w:lang w:val="hi_IN" w:bidi="hi_IN"/>
        </w:rPr>
        <w:t>कुछ शास्त्रियों ने सोचा कि यीशु परमेश्वर की निन्दा कर रहे हैं क्योंकि यीशु ने लकवे के मारे हुए व्यक्ति से कहा था कि उसके पाप क्षमा कर दिए गए हैं।</w:t>
      </w:r>
      <w:r>
        <w:rPr>
          <w:lang w:val="hi_IN" w:bidi="hi_IN"/>
        </w:rPr>
      </w:r>
      <w:r>
        <w:rPr>
          <w:lang w:val="hi_IN" w:bidi="hi_IN"/>
        </w:rPr>
      </w:r>
    </w:p>
    <w:p>
      <w:pPr/>
      <w:r>
        <w:rPr>
          <w:lang w:val="hi_IN" w:bidi="hi_IN"/>
        </w:rPr>
      </w:r>
    </w:p>
    <w:p>
      <w:pPr>
        <w:pStyle w:val="Heading2"/>
      </w:pPr>
      <w:r>
        <w:rPr>
          <w:lang w:val="hi_IN" w:bidi="hi_IN"/>
        </w:rPr>
        <w:t>मत्ती 9:5–6</w:t>
      </w:r>
      <w:r>
        <w:rPr>
          <w:lang w:val="hi_IN" w:bidi="hi_IN"/>
        </w:rPr>
      </w:r>
    </w:p>
    <w:p>
      <w:pPr/>
      <w:r>
        <w:rPr>
          <w:lang w:val="hi_IN" w:bidi="hi_IN"/>
        </w:rPr>
      </w:r>
      <w:r>
        <w:rPr>
          <w:b/>
          <w:lang w:val="hi_IN" w:bidi="hi_IN"/>
        </w:rPr>
        <w:t>यीशु ने लकवे के मारे हुए व्यक्ति से यह क्यों कहा कि उसके पाप क्षमा कर दिए गए हैं, बजाय इसके कि वह उससे कहे कि उठ और चल फिर?</w:t>
      </w:r>
    </w:p>
    <w:p>
      <w:pPr/>
      <w:r>
        <w:rPr>
          <w:lang w:val="hi_IN" w:bidi="hi_IN"/>
        </w:rPr>
      </w:r>
      <w:r>
        <w:rPr>
          <w:lang w:val="hi_IN" w:bidi="hi_IN"/>
        </w:rPr>
        <w:t xml:space="preserve">यीशु ने </w:t>
      </w:r>
      <w:r>
        <w:rPr>
          <w:lang w:val="hi_IN" w:bidi="hi_IN"/>
        </w:rPr>
        <w:t>लकवे के मारे हुए</w:t>
      </w:r>
      <w:r>
        <w:rPr>
          <w:lang w:val="hi_IN" w:bidi="hi_IN"/>
        </w:rPr>
        <w:t xml:space="preserve"> व्यक्ति से कहा था कि उसके पाप क्षमा कर दिए गए हैं, ताकि यह प्रदर्शित किया जा सके कि पृथ्वी पर पापों को क्षमा करने का अधिकार उनके पास है।</w:t>
      </w:r>
      <w:r>
        <w:rPr>
          <w:lang w:val="hi_IN" w:bidi="hi_IN"/>
        </w:rPr>
      </w:r>
      <w:r>
        <w:rPr>
          <w:lang w:val="hi_IN" w:bidi="hi_IN"/>
        </w:rPr>
      </w:r>
    </w:p>
    <w:p>
      <w:pPr/>
      <w:r>
        <w:rPr>
          <w:lang w:val="hi_IN" w:bidi="hi_IN"/>
        </w:rPr>
      </w:r>
    </w:p>
    <w:p>
      <w:pPr>
        <w:pStyle w:val="Heading2"/>
      </w:pPr>
      <w:r>
        <w:rPr>
          <w:lang w:val="hi_IN" w:bidi="hi_IN"/>
        </w:rPr>
        <w:t>मत्ती 9:8</w:t>
      </w:r>
      <w:r>
        <w:rPr>
          <w:lang w:val="hi_IN" w:bidi="hi_IN"/>
        </w:rPr>
      </w:r>
    </w:p>
    <w:p>
      <w:pPr/>
      <w:r>
        <w:rPr>
          <w:lang w:val="hi_IN" w:bidi="hi_IN"/>
        </w:rPr>
      </w:r>
      <w:r>
        <w:rPr>
          <w:b/>
          <w:lang w:val="hi_IN" w:bidi="hi_IN"/>
        </w:rPr>
        <w:t>जब लोगों ने देखा कि लकवे के मारे हुए व्यक्ति के पाप क्षमा हो गए हैं और उसकी देह चंगी हो गई है, तो उन्होंने परमेश्वर की स्तुति क्यों की?</w:t>
      </w:r>
    </w:p>
    <w:p>
      <w:pPr/>
      <w:r>
        <w:rPr>
          <w:lang w:val="hi_IN" w:bidi="hi_IN"/>
        </w:rPr>
      </w:r>
      <w:r>
        <w:rPr>
          <w:lang w:val="hi_IN" w:bidi="hi_IN"/>
        </w:rPr>
        <w:t xml:space="preserve">वे </w:t>
      </w:r>
      <w:r>
        <w:rPr>
          <w:lang w:val="hi_IN" w:bidi="hi_IN"/>
        </w:rPr>
        <w:t>डर</w:t>
      </w:r>
      <w:r>
        <w:rPr>
          <w:lang w:val="hi_IN" w:bidi="hi_IN"/>
        </w:rPr>
        <w:t xml:space="preserve"> गए और परमेश्वर की महिमा करने लगे, जिन्होंने मनुष्यों को ऐसा अधिकार दिया था।</w:t>
      </w:r>
      <w:r>
        <w:rPr>
          <w:lang w:val="hi_IN" w:bidi="hi_IN"/>
        </w:rPr>
      </w:r>
      <w:r>
        <w:rPr>
          <w:lang w:val="hi_IN" w:bidi="hi_IN"/>
        </w:rPr>
      </w:r>
    </w:p>
    <w:p>
      <w:pPr/>
      <w:r>
        <w:rPr>
          <w:lang w:val="hi_IN" w:bidi="hi_IN"/>
        </w:rPr>
      </w:r>
    </w:p>
    <w:p>
      <w:pPr>
        <w:pStyle w:val="Heading2"/>
      </w:pPr>
      <w:r>
        <w:rPr>
          <w:lang w:val="hi_IN" w:bidi="hi_IN"/>
        </w:rPr>
        <w:t>मत्ती 9:9</w:t>
      </w:r>
      <w:r>
        <w:rPr>
          <w:lang w:val="hi_IN" w:bidi="hi_IN"/>
        </w:rPr>
      </w:r>
    </w:p>
    <w:p>
      <w:pPr/>
      <w:r>
        <w:rPr>
          <w:lang w:val="hi_IN" w:bidi="hi_IN"/>
        </w:rPr>
      </w:r>
      <w:r>
        <w:rPr>
          <w:b/>
          <w:lang w:val="hi_IN" w:bidi="hi_IN"/>
        </w:rPr>
        <w:t>यीशु के पीछे हो लेने से पहले मत्ती का व्यवसाय क्या था?</w:t>
      </w:r>
    </w:p>
    <w:p>
      <w:pPr/>
      <w:r>
        <w:rPr>
          <w:lang w:val="hi_IN" w:bidi="hi_IN"/>
        </w:rPr>
      </w:r>
      <w:r>
        <w:rPr>
          <w:lang w:val="hi_IN" w:bidi="hi_IN"/>
        </w:rPr>
        <w:t>यीशु के पीछे हो लेने से पहले मत्ती एक चुंगी लेने वाला था।</w:t>
      </w:r>
      <w:r>
        <w:rPr>
          <w:lang w:val="hi_IN" w:bidi="hi_IN"/>
        </w:rPr>
      </w:r>
      <w:r>
        <w:rPr>
          <w:lang w:val="hi_IN" w:bidi="hi_IN"/>
        </w:rPr>
      </w:r>
    </w:p>
    <w:p>
      <w:pPr/>
      <w:r>
        <w:rPr>
          <w:lang w:val="hi_IN" w:bidi="hi_IN"/>
        </w:rPr>
      </w:r>
    </w:p>
    <w:p>
      <w:pPr>
        <w:pStyle w:val="Heading2"/>
      </w:pPr>
      <w:r>
        <w:rPr>
          <w:lang w:val="hi_IN" w:bidi="hi_IN"/>
        </w:rPr>
        <w:t>मत्ती 9:10</w:t>
      </w:r>
      <w:r>
        <w:rPr>
          <w:lang w:val="hi_IN" w:bidi="hi_IN"/>
        </w:rPr>
      </w:r>
    </w:p>
    <w:p>
      <w:pPr/>
      <w:r>
        <w:rPr>
          <w:lang w:val="hi_IN" w:bidi="hi_IN"/>
        </w:rPr>
      </w:r>
      <w:r>
        <w:rPr>
          <w:b/>
          <w:lang w:val="hi_IN" w:bidi="hi_IN"/>
        </w:rPr>
        <w:t>यीशु और उनके चेलों ने किसके साथ भोजन किया?</w:t>
      </w:r>
    </w:p>
    <w:p>
      <w:pPr/>
      <w:r>
        <w:rPr>
          <w:lang w:val="hi_IN" w:bidi="hi_IN"/>
        </w:rPr>
      </w:r>
      <w:r>
        <w:rPr>
          <w:lang w:val="hi_IN" w:bidi="hi_IN"/>
        </w:rPr>
        <w:t xml:space="preserve">यीशु और उनके चेलों ने </w:t>
      </w:r>
      <w:r>
        <w:rPr>
          <w:lang w:val="hi_IN" w:bidi="hi_IN"/>
        </w:rPr>
        <w:t>चुंगी लेनेवालो</w:t>
      </w:r>
      <w:r>
        <w:rPr>
          <w:lang w:val="hi_IN" w:bidi="hi_IN"/>
        </w:rPr>
        <w:t xml:space="preserve"> और पापियों के साथ भोजन किया।</w:t>
      </w:r>
      <w:r>
        <w:rPr>
          <w:lang w:val="hi_IN" w:bidi="hi_IN"/>
        </w:rPr>
      </w:r>
      <w:r>
        <w:rPr>
          <w:lang w:val="hi_IN" w:bidi="hi_IN"/>
        </w:rPr>
      </w:r>
    </w:p>
    <w:p>
      <w:pPr/>
      <w:r>
        <w:rPr>
          <w:lang w:val="hi_IN" w:bidi="hi_IN"/>
        </w:rPr>
      </w:r>
    </w:p>
    <w:p>
      <w:pPr>
        <w:pStyle w:val="Heading2"/>
      </w:pPr>
      <w:r>
        <w:rPr>
          <w:lang w:val="hi_IN" w:bidi="hi_IN"/>
        </w:rPr>
        <w:t>मत्ती 9:13</w:t>
      </w:r>
      <w:r>
        <w:rPr>
          <w:lang w:val="hi_IN" w:bidi="hi_IN"/>
        </w:rPr>
      </w:r>
    </w:p>
    <w:p>
      <w:pPr/>
      <w:r>
        <w:rPr>
          <w:lang w:val="hi_IN" w:bidi="hi_IN"/>
        </w:rPr>
      </w:r>
      <w:r>
        <w:rPr>
          <w:b/>
          <w:lang w:val="hi_IN" w:bidi="hi_IN"/>
        </w:rPr>
        <w:t>यीशु किसे मन फिराव के लिए बुलाने आए थे?</w:t>
      </w:r>
    </w:p>
    <w:p>
      <w:pPr/>
      <w:r>
        <w:rPr>
          <w:lang w:val="hi_IN" w:bidi="hi_IN"/>
        </w:rPr>
      </w:r>
      <w:r>
        <w:rPr>
          <w:lang w:val="hi_IN" w:bidi="hi_IN"/>
        </w:rPr>
        <w:t>यीशु ने कहा कि वह पापियों को मन फिराव के लिए बुलाने आए थे।</w:t>
      </w:r>
      <w:r>
        <w:rPr>
          <w:lang w:val="hi_IN" w:bidi="hi_IN"/>
        </w:rPr>
      </w:r>
      <w:r>
        <w:rPr>
          <w:lang w:val="hi_IN" w:bidi="hi_IN"/>
        </w:rPr>
      </w:r>
    </w:p>
    <w:p>
      <w:pPr/>
      <w:r>
        <w:rPr>
          <w:lang w:val="hi_IN" w:bidi="hi_IN"/>
        </w:rPr>
      </w:r>
    </w:p>
    <w:p>
      <w:pPr>
        <w:pStyle w:val="Heading2"/>
      </w:pPr>
      <w:r>
        <w:rPr>
          <w:lang w:val="hi_IN" w:bidi="hi_IN"/>
        </w:rPr>
        <w:t>मत्ती 9:15</w:t>
      </w:r>
      <w:r>
        <w:rPr>
          <w:lang w:val="hi_IN" w:bidi="hi_IN"/>
        </w:rPr>
      </w:r>
    </w:p>
    <w:p>
      <w:pPr/>
      <w:r>
        <w:rPr>
          <w:lang w:val="hi_IN" w:bidi="hi_IN"/>
        </w:rPr>
      </w:r>
      <w:r>
        <w:rPr>
          <w:b/>
          <w:lang w:val="hi_IN" w:bidi="hi_IN"/>
        </w:rPr>
        <w:t>यीशु ने क्यों कहा कि उनके चेले उपवास नहीं कर रहे थे?</w:t>
      </w:r>
    </w:p>
    <w:p>
      <w:pPr/>
      <w:r>
        <w:rPr>
          <w:lang w:val="hi_IN" w:bidi="hi_IN"/>
        </w:rPr>
      </w:r>
      <w:r>
        <w:rPr>
          <w:lang w:val="hi_IN" w:bidi="hi_IN"/>
        </w:rPr>
        <w:t>यीशु ने कहा कि उनके चेले उपवास नहीं कर रहे थे क्योंकि वह अभी भी उनके साथ थे।</w:t>
      </w:r>
      <w:r>
        <w:rPr>
          <w:lang w:val="hi_IN" w:bidi="hi_IN"/>
        </w:rPr>
      </w:r>
      <w:r>
        <w:rPr>
          <w:lang w:val="hi_IN" w:bidi="hi_IN"/>
        </w:rPr>
      </w:r>
    </w:p>
    <w:p>
      <w:pPr/>
      <w:r>
        <w:rPr>
          <w:lang w:val="hi_IN" w:bidi="hi_IN"/>
        </w:rPr>
      </w:r>
    </w:p>
    <w:p>
      <w:pPr>
        <w:pStyle w:val="Heading2"/>
      </w:pPr>
      <w:r>
        <w:rPr>
          <w:lang w:val="hi_IN" w:bidi="hi_IN"/>
        </w:rPr>
        <w:t>मत्ती 9:15 (#2)</w:t>
      </w:r>
      <w:r>
        <w:rPr>
          <w:lang w:val="hi_IN" w:bidi="hi_IN"/>
        </w:rPr>
      </w:r>
    </w:p>
    <w:p>
      <w:pPr/>
      <w:r>
        <w:rPr>
          <w:lang w:val="hi_IN" w:bidi="hi_IN"/>
        </w:rPr>
      </w:r>
      <w:r>
        <w:rPr>
          <w:b/>
          <w:lang w:val="hi_IN" w:bidi="hi_IN"/>
        </w:rPr>
        <w:t>यीशु ने कब कहा कि उनके चेले उपवास करेंगे?</w:t>
      </w:r>
    </w:p>
    <w:p>
      <w:pPr/>
      <w:r>
        <w:rPr>
          <w:lang w:val="hi_IN" w:bidi="hi_IN"/>
        </w:rPr>
      </w:r>
      <w:r>
        <w:rPr>
          <w:lang w:val="hi_IN" w:bidi="hi_IN"/>
        </w:rPr>
        <w:t>यीशु ने कहा कि जब उन्हें उनसे अलग किया जाएगा तो उनके चेले उपवास करेंगे।</w:t>
      </w:r>
      <w:r>
        <w:rPr>
          <w:lang w:val="hi_IN" w:bidi="hi_IN"/>
        </w:rPr>
      </w:r>
      <w:r>
        <w:rPr>
          <w:lang w:val="hi_IN" w:bidi="hi_IN"/>
        </w:rPr>
      </w:r>
    </w:p>
    <w:p>
      <w:pPr/>
      <w:r>
        <w:rPr>
          <w:lang w:val="hi_IN" w:bidi="hi_IN"/>
        </w:rPr>
      </w:r>
    </w:p>
    <w:p>
      <w:pPr>
        <w:pStyle w:val="Heading2"/>
      </w:pPr>
      <w:r>
        <w:rPr>
          <w:lang w:val="hi_IN" w:bidi="hi_IN"/>
        </w:rPr>
        <w:t>मत्ती 9:20–21</w:t>
      </w:r>
      <w:r>
        <w:rPr>
          <w:lang w:val="hi_IN" w:bidi="hi_IN"/>
        </w:rPr>
      </w:r>
    </w:p>
    <w:p>
      <w:pPr/>
      <w:r>
        <w:rPr>
          <w:lang w:val="hi_IN" w:bidi="hi_IN"/>
        </w:rPr>
      </w:r>
      <w:r>
        <w:rPr>
          <w:b/>
          <w:lang w:val="hi_IN" w:bidi="hi_IN"/>
        </w:rPr>
        <w:t>बहुत अधिक लहू बहने वाली स्त्री ने क्या किया, और क्यों?</w:t>
      </w:r>
    </w:p>
    <w:p>
      <w:pPr/>
      <w:r>
        <w:rPr>
          <w:lang w:val="hi_IN" w:bidi="hi_IN"/>
        </w:rPr>
      </w:r>
      <w:r>
        <w:rPr>
          <w:lang w:val="hi_IN" w:bidi="hi_IN"/>
        </w:rPr>
        <w:t>बहुत अधिक लहू बहने वाली स्त्री ने यह सोचकर यीशु के वस्त्र के कोने को छुआ कि यदि वह केवल उनके वस्त्र को छू लेगी, तो वह चंगी हो जाएगी।</w:t>
      </w:r>
      <w:r>
        <w:rPr>
          <w:lang w:val="hi_IN" w:bidi="hi_IN"/>
        </w:rPr>
      </w:r>
      <w:r>
        <w:rPr>
          <w:lang w:val="hi_IN" w:bidi="hi_IN"/>
        </w:rPr>
      </w:r>
    </w:p>
    <w:p>
      <w:pPr/>
      <w:r>
        <w:rPr>
          <w:lang w:val="hi_IN" w:bidi="hi_IN"/>
        </w:rPr>
      </w:r>
    </w:p>
    <w:p>
      <w:pPr>
        <w:pStyle w:val="Heading2"/>
      </w:pPr>
      <w:r>
        <w:rPr>
          <w:lang w:val="hi_IN" w:bidi="hi_IN"/>
        </w:rPr>
        <w:t>मत्ती 9:22</w:t>
      </w:r>
      <w:r>
        <w:rPr>
          <w:lang w:val="hi_IN" w:bidi="hi_IN"/>
        </w:rPr>
      </w:r>
    </w:p>
    <w:p>
      <w:pPr/>
      <w:r>
        <w:rPr>
          <w:lang w:val="hi_IN" w:bidi="hi_IN"/>
        </w:rPr>
      </w:r>
      <w:r>
        <w:rPr>
          <w:b/>
          <w:lang w:val="hi_IN" w:bidi="hi_IN"/>
        </w:rPr>
        <w:t>यीशु ने क्या कहा जिससे अत्यधिक लहू बहने से पीड़ित स्त्री चंगी हो गई?</w:t>
      </w:r>
    </w:p>
    <w:p>
      <w:pPr/>
      <w:r>
        <w:rPr>
          <w:lang w:val="hi_IN" w:bidi="hi_IN"/>
        </w:rPr>
      </w:r>
      <w:r>
        <w:rPr>
          <w:lang w:val="hi_IN" w:bidi="hi_IN"/>
        </w:rPr>
        <w:t>यीशु ने कहा कि अत्यधिक लहू बहने से पीड़ित स्त्री अपने विश्वास के कारण चंगी हो गई है।</w:t>
      </w:r>
      <w:r>
        <w:rPr>
          <w:lang w:val="hi_IN" w:bidi="hi_IN"/>
        </w:rPr>
      </w:r>
      <w:r>
        <w:rPr>
          <w:lang w:val="hi_IN" w:bidi="hi_IN"/>
        </w:rPr>
      </w:r>
    </w:p>
    <w:p>
      <w:pPr/>
      <w:r>
        <w:rPr>
          <w:lang w:val="hi_IN" w:bidi="hi_IN"/>
        </w:rPr>
      </w:r>
    </w:p>
    <w:p>
      <w:pPr>
        <w:pStyle w:val="Heading2"/>
      </w:pPr>
      <w:r>
        <w:rPr>
          <w:lang w:val="hi_IN" w:bidi="hi_IN"/>
        </w:rPr>
        <w:t>मत्ती 9:24</w:t>
      </w:r>
      <w:r>
        <w:rPr>
          <w:lang w:val="hi_IN" w:bidi="hi_IN"/>
        </w:rPr>
      </w:r>
    </w:p>
    <w:p>
      <w:pPr/>
      <w:r>
        <w:rPr>
          <w:lang w:val="hi_IN" w:bidi="hi_IN"/>
        </w:rPr>
      </w:r>
      <w:r>
        <w:rPr>
          <w:b/>
          <w:lang w:val="hi_IN" w:bidi="hi_IN"/>
        </w:rPr>
        <w:t>जब यीशु ने यहूदी अधिकारी के घर में प्रवेश किया तो लोग उन पर क्यों हँसे?</w:t>
      </w:r>
    </w:p>
    <w:p>
      <w:pPr/>
      <w:r>
        <w:rPr>
          <w:lang w:val="hi_IN" w:bidi="hi_IN"/>
        </w:rPr>
      </w:r>
      <w:r>
        <w:rPr>
          <w:lang w:val="hi_IN" w:bidi="hi_IN"/>
        </w:rPr>
        <w:t>लोग यीशु पर हँसे क्योंकि यीशु ने कहा था कि लड़की मरी नहीं है, पर सोती है।</w:t>
      </w:r>
      <w:r>
        <w:rPr>
          <w:lang w:val="hi_IN" w:bidi="hi_IN"/>
        </w:rPr>
      </w:r>
      <w:r>
        <w:rPr>
          <w:lang w:val="hi_IN" w:bidi="hi_IN"/>
        </w:rPr>
      </w:r>
    </w:p>
    <w:p>
      <w:pPr/>
      <w:r>
        <w:rPr>
          <w:lang w:val="hi_IN" w:bidi="hi_IN"/>
        </w:rPr>
      </w:r>
    </w:p>
    <w:p>
      <w:pPr>
        <w:pStyle w:val="Heading2"/>
      </w:pPr>
      <w:r>
        <w:rPr>
          <w:lang w:val="hi_IN" w:bidi="hi_IN"/>
        </w:rPr>
        <w:t>मत्ती 9:26</w:t>
      </w:r>
      <w:r>
        <w:rPr>
          <w:lang w:val="hi_IN" w:bidi="hi_IN"/>
        </w:rPr>
      </w:r>
    </w:p>
    <w:p>
      <w:pPr/>
      <w:r>
        <w:rPr>
          <w:lang w:val="hi_IN" w:bidi="hi_IN"/>
        </w:rPr>
      </w:r>
      <w:r>
        <w:rPr>
          <w:b/>
          <w:lang w:val="hi_IN" w:bidi="hi_IN"/>
        </w:rPr>
        <w:t>यीशु द्वारा उस लड़की को मरे हुओं में से जीवित करने के बाद क्या हुआ?</w:t>
      </w:r>
    </w:p>
    <w:p>
      <w:pPr/>
      <w:r>
        <w:rPr>
          <w:lang w:val="hi_IN" w:bidi="hi_IN"/>
        </w:rPr>
      </w:r>
      <w:r>
        <w:rPr>
          <w:lang w:val="hi_IN" w:bidi="hi_IN"/>
        </w:rPr>
        <w:t>यीशु द्वारा लड़की को मरे हुओं में से जीवित करने की बात की चर्चा उस सारे देश में फैल गई।</w:t>
      </w:r>
      <w:r>
        <w:rPr>
          <w:lang w:val="hi_IN" w:bidi="hi_IN"/>
        </w:rPr>
      </w:r>
      <w:r>
        <w:rPr>
          <w:lang w:val="hi_IN" w:bidi="hi_IN"/>
        </w:rPr>
      </w:r>
    </w:p>
    <w:p>
      <w:pPr/>
      <w:r>
        <w:rPr>
          <w:lang w:val="hi_IN" w:bidi="hi_IN"/>
        </w:rPr>
      </w:r>
    </w:p>
    <w:p>
      <w:pPr>
        <w:pStyle w:val="Heading2"/>
      </w:pPr>
      <w:r>
        <w:rPr>
          <w:lang w:val="hi_IN" w:bidi="hi_IN"/>
        </w:rPr>
        <w:t>मत्ती 9:27</w:t>
      </w:r>
      <w:r>
        <w:rPr>
          <w:lang w:val="hi_IN" w:bidi="hi_IN"/>
        </w:rPr>
      </w:r>
    </w:p>
    <w:p>
      <w:pPr/>
      <w:r>
        <w:rPr>
          <w:lang w:val="hi_IN" w:bidi="hi_IN"/>
        </w:rPr>
      </w:r>
      <w:r>
        <w:rPr>
          <w:b/>
          <w:lang w:val="hi_IN" w:bidi="hi_IN"/>
        </w:rPr>
        <w:t>वे दो अंधे यीशु को क्या पुकार रहे थे?</w:t>
      </w:r>
    </w:p>
    <w:p>
      <w:pPr/>
      <w:r>
        <w:rPr>
          <w:lang w:val="hi_IN" w:bidi="hi_IN"/>
        </w:rPr>
      </w:r>
      <w:r>
        <w:rPr>
          <w:lang w:val="hi_IN" w:bidi="hi_IN"/>
        </w:rPr>
        <w:t>वे दो अंधे पुकार रहे थे, "हे दाऊद की सन्तान, हम पर दया कर"!</w:t>
      </w:r>
      <w:r>
        <w:rPr>
          <w:lang w:val="hi_IN" w:bidi="hi_IN"/>
        </w:rPr>
      </w:r>
      <w:r>
        <w:rPr>
          <w:lang w:val="hi_IN" w:bidi="hi_IN"/>
        </w:rPr>
      </w:r>
    </w:p>
    <w:p>
      <w:pPr/>
      <w:r>
        <w:rPr>
          <w:lang w:val="hi_IN" w:bidi="hi_IN"/>
        </w:rPr>
      </w:r>
    </w:p>
    <w:p>
      <w:pPr>
        <w:pStyle w:val="Heading2"/>
      </w:pPr>
      <w:r>
        <w:rPr>
          <w:lang w:val="hi_IN" w:bidi="hi_IN"/>
        </w:rPr>
        <w:t>मत्ती 9:29</w:t>
      </w:r>
      <w:r>
        <w:rPr>
          <w:lang w:val="hi_IN" w:bidi="hi_IN"/>
        </w:rPr>
      </w:r>
    </w:p>
    <w:p>
      <w:pPr/>
      <w:r>
        <w:rPr>
          <w:lang w:val="hi_IN" w:bidi="hi_IN"/>
        </w:rPr>
      </w:r>
      <w:r>
        <w:rPr>
          <w:b/>
          <w:lang w:val="hi_IN" w:bidi="hi_IN"/>
        </w:rPr>
        <w:t>यीशु ने दो अंधों को किस कारण से चंगा किया था?</w:t>
      </w:r>
    </w:p>
    <w:p>
      <w:pPr/>
      <w:r>
        <w:rPr>
          <w:lang w:val="hi_IN" w:bidi="hi_IN"/>
        </w:rPr>
      </w:r>
      <w:r>
        <w:rPr>
          <w:lang w:val="hi_IN" w:bidi="hi_IN"/>
        </w:rPr>
        <w:t>यीशु ने उन दो अंधों को उनके विश्वास के अनुसार चंगा किया था।</w:t>
      </w:r>
      <w:r>
        <w:rPr>
          <w:lang w:val="hi_IN" w:bidi="hi_IN"/>
        </w:rPr>
      </w:r>
      <w:r>
        <w:rPr>
          <w:lang w:val="hi_IN" w:bidi="hi_IN"/>
        </w:rPr>
      </w:r>
    </w:p>
    <w:p>
      <w:pPr/>
      <w:r>
        <w:rPr>
          <w:lang w:val="hi_IN" w:bidi="hi_IN"/>
        </w:rPr>
      </w:r>
    </w:p>
    <w:p>
      <w:pPr>
        <w:pStyle w:val="Heading2"/>
      </w:pPr>
      <w:r>
        <w:rPr>
          <w:lang w:val="hi_IN" w:bidi="hi_IN"/>
        </w:rPr>
        <w:t>मत्ती 9:34</w:t>
      </w:r>
      <w:r>
        <w:rPr>
          <w:lang w:val="hi_IN" w:bidi="hi_IN"/>
        </w:rPr>
      </w:r>
    </w:p>
    <w:p>
      <w:pPr/>
      <w:r>
        <w:rPr>
          <w:lang w:val="hi_IN" w:bidi="hi_IN"/>
        </w:rPr>
      </w:r>
      <w:r>
        <w:rPr>
          <w:b/>
          <w:lang w:val="hi_IN" w:bidi="hi_IN"/>
        </w:rPr>
        <w:t>यीशु द्वारा गूँगे को चंगा करने के बाद, फरीसियों ने उन पर क्या आरोप लगाया?</w:t>
      </w:r>
    </w:p>
    <w:p>
      <w:pPr/>
      <w:r>
        <w:rPr>
          <w:lang w:val="hi_IN" w:bidi="hi_IN"/>
        </w:rPr>
      </w:r>
      <w:r>
        <w:rPr>
          <w:lang w:val="hi_IN" w:bidi="hi_IN"/>
        </w:rPr>
        <w:t xml:space="preserve">फरीसियों ने यीशु पर आरोप लगाया कि वह </w:t>
      </w:r>
      <w:r>
        <w:rPr>
          <w:lang w:val="hi_IN" w:bidi="hi_IN"/>
        </w:rPr>
        <w:t>दुष्टात्माओं के सरदार की सहायता से दुष्टात्माओं को निकालते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9:36</w:t>
      </w:r>
      <w:r>
        <w:rPr>
          <w:lang w:val="hi_IN" w:bidi="hi_IN"/>
        </w:rPr>
      </w:r>
    </w:p>
    <w:p>
      <w:pPr/>
      <w:r>
        <w:rPr>
          <w:lang w:val="hi_IN" w:bidi="hi_IN"/>
        </w:rPr>
      </w:r>
      <w:r>
        <w:rPr>
          <w:b/>
          <w:lang w:val="hi_IN" w:bidi="hi_IN"/>
        </w:rPr>
        <w:t>यीशु को भीड़ पर तरस क्यों आया?</w:t>
      </w:r>
    </w:p>
    <w:p>
      <w:pPr/>
      <w:r>
        <w:rPr>
          <w:lang w:val="hi_IN" w:bidi="hi_IN"/>
        </w:rPr>
      </w:r>
      <w:r>
        <w:rPr>
          <w:lang w:val="hi_IN" w:bidi="hi_IN"/>
        </w:rPr>
        <w:t xml:space="preserve">यीशु को भीड़ पर तरस आया क्योंकि वे व्याकुल और भटके हुए से थे, और </w:t>
      </w:r>
      <w:r>
        <w:rPr>
          <w:lang w:val="hi_IN" w:bidi="hi_IN"/>
        </w:rPr>
        <w:t>वे उन भेड़ों के समान थे जिनका कोई चरवाहा 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9:38</w:t>
      </w:r>
      <w:r>
        <w:rPr>
          <w:lang w:val="hi_IN" w:bidi="hi_IN"/>
        </w:rPr>
      </w:r>
    </w:p>
    <w:p>
      <w:pPr/>
      <w:r>
        <w:rPr>
          <w:lang w:val="hi_IN" w:bidi="hi_IN"/>
        </w:rPr>
      </w:r>
      <w:r>
        <w:rPr>
          <w:b/>
          <w:lang w:val="hi_IN" w:bidi="hi_IN"/>
        </w:rPr>
        <w:t>यीशु ने अपने चेलों से किसके लिए तुरंत विनती करने के लिए कहा?</w:t>
      </w:r>
    </w:p>
    <w:p>
      <w:pPr/>
      <w:r>
        <w:rPr>
          <w:lang w:val="hi_IN" w:bidi="hi_IN"/>
        </w:rPr>
      </w:r>
      <w:r>
        <w:rPr>
          <w:lang w:val="hi_IN" w:bidi="hi_IN"/>
        </w:rPr>
        <w:t>यीशु ने अपने चेलों से कहा कि वे तुरंत विनती करें कि फसल के स्वामी अपने खेत में मजदूर भेज दे।</w:t>
      </w:r>
      <w:r>
        <w:rPr>
          <w:lang w:val="hi_IN" w:bidi="hi_IN"/>
        </w:rPr>
      </w:r>
      <w:r>
        <w:rPr>
          <w:lang w:val="hi_IN" w:bidi="hi_IN"/>
        </w:rPr>
      </w:r>
    </w:p>
    <w:p>
      <w:pPr/>
      <w:r>
        <w:rPr>
          <w:lang w:val="hi_IN" w:bidi="hi_IN"/>
        </w:rPr>
      </w:r>
    </w:p>
    <w:p>
      <w:pPr>
        <w:pStyle w:val="Heading2"/>
      </w:pPr>
      <w:r>
        <w:rPr>
          <w:lang w:val="hi_IN" w:bidi="hi_IN"/>
        </w:rPr>
        <w:t>मत्ती 10:1</w:t>
      </w:r>
      <w:r>
        <w:rPr>
          <w:lang w:val="hi_IN" w:bidi="hi_IN"/>
        </w:rPr>
      </w:r>
    </w:p>
    <w:p>
      <w:pPr/>
      <w:r>
        <w:rPr>
          <w:lang w:val="hi_IN" w:bidi="hi_IN"/>
        </w:rPr>
      </w:r>
      <w:r>
        <w:rPr>
          <w:b/>
          <w:lang w:val="hi_IN" w:bidi="hi_IN"/>
        </w:rPr>
        <w:t>यीशु ने अपने बारह चेलों को कौन सा अधिकार दिया?</w:t>
      </w:r>
    </w:p>
    <w:p>
      <w:pPr/>
      <w:r>
        <w:rPr>
          <w:lang w:val="hi_IN" w:bidi="hi_IN"/>
        </w:rPr>
      </w:r>
      <w:r>
        <w:rPr>
          <w:lang w:val="hi_IN" w:bidi="hi_IN"/>
        </w:rPr>
        <w:t>यीशु ने अपने बारह चेलों को अशुद्ध आत्माओं को निकालने और सब प्रकार की बीमारियों को चंगा करने का अधिकार दिया।</w:t>
      </w:r>
      <w:r>
        <w:rPr>
          <w:lang w:val="hi_IN" w:bidi="hi_IN"/>
        </w:rPr>
      </w:r>
      <w:r>
        <w:rPr>
          <w:lang w:val="hi_IN" w:bidi="hi_IN"/>
        </w:rPr>
      </w:r>
    </w:p>
    <w:p>
      <w:pPr/>
      <w:r>
        <w:rPr>
          <w:lang w:val="hi_IN" w:bidi="hi_IN"/>
        </w:rPr>
      </w:r>
    </w:p>
    <w:p>
      <w:pPr>
        <w:pStyle w:val="Heading2"/>
      </w:pPr>
      <w:r>
        <w:rPr>
          <w:lang w:val="hi_IN" w:bidi="hi_IN"/>
        </w:rPr>
        <w:t>मत्ती 10:4</w:t>
      </w:r>
      <w:r>
        <w:rPr>
          <w:lang w:val="hi_IN" w:bidi="hi_IN"/>
        </w:rPr>
      </w:r>
    </w:p>
    <w:p>
      <w:pPr/>
      <w:r>
        <w:rPr>
          <w:lang w:val="hi_IN" w:bidi="hi_IN"/>
        </w:rPr>
      </w:r>
      <w:r>
        <w:rPr>
          <w:b/>
          <w:lang w:val="hi_IN" w:bidi="hi_IN"/>
        </w:rPr>
        <w:t>उस चेले का नाम क्या है जो यीशु के साथ विश्वासघात करेगा?</w:t>
      </w:r>
    </w:p>
    <w:p>
      <w:pPr/>
      <w:r>
        <w:rPr>
          <w:lang w:val="hi_IN" w:bidi="hi_IN"/>
        </w:rPr>
      </w:r>
      <w:r>
        <w:rPr>
          <w:lang w:val="hi_IN" w:bidi="hi_IN"/>
        </w:rPr>
        <w:t>जो चेला यीशु के साथ विश्वासघात करेगा, उसका नाम यहूदा इस्करियोती था।</w:t>
      </w:r>
      <w:r>
        <w:rPr>
          <w:lang w:val="hi_IN" w:bidi="hi_IN"/>
        </w:rPr>
      </w:r>
      <w:r>
        <w:rPr>
          <w:lang w:val="hi_IN" w:bidi="hi_IN"/>
        </w:rPr>
      </w:r>
    </w:p>
    <w:p>
      <w:pPr/>
      <w:r>
        <w:rPr>
          <w:lang w:val="hi_IN" w:bidi="hi_IN"/>
        </w:rPr>
      </w:r>
    </w:p>
    <w:p>
      <w:pPr>
        <w:pStyle w:val="Heading2"/>
      </w:pPr>
      <w:r>
        <w:rPr>
          <w:lang w:val="hi_IN" w:bidi="hi_IN"/>
        </w:rPr>
        <w:t>मत्ती 10:6</w:t>
      </w:r>
      <w:r>
        <w:rPr>
          <w:lang w:val="hi_IN" w:bidi="hi_IN"/>
        </w:rPr>
      </w:r>
    </w:p>
    <w:p>
      <w:pPr/>
      <w:r>
        <w:rPr>
          <w:lang w:val="hi_IN" w:bidi="hi_IN"/>
        </w:rPr>
      </w:r>
      <w:r>
        <w:rPr>
          <w:b/>
          <w:lang w:val="hi_IN" w:bidi="hi_IN"/>
        </w:rPr>
        <w:t>इस समय यीशु ने अपने चेलों को कहाँ भेजा था?</w:t>
      </w:r>
    </w:p>
    <w:p>
      <w:pPr/>
      <w:r>
        <w:rPr>
          <w:lang w:val="hi_IN" w:bidi="hi_IN"/>
        </w:rPr>
      </w:r>
      <w:r>
        <w:rPr>
          <w:lang w:val="hi_IN" w:bidi="hi_IN"/>
        </w:rPr>
        <w:t>यीशु ने अपने चेलों को केवल इस्राएल के घराने ही की खोई हुई भेड़ों के पास भेजा था।</w:t>
      </w:r>
      <w:r>
        <w:rPr>
          <w:lang w:val="hi_IN" w:bidi="hi_IN"/>
        </w:rPr>
      </w:r>
      <w:r>
        <w:rPr>
          <w:lang w:val="hi_IN" w:bidi="hi_IN"/>
        </w:rPr>
      </w:r>
    </w:p>
    <w:p>
      <w:pPr/>
      <w:r>
        <w:rPr>
          <w:lang w:val="hi_IN" w:bidi="hi_IN"/>
        </w:rPr>
      </w:r>
    </w:p>
    <w:p>
      <w:pPr>
        <w:pStyle w:val="Heading2"/>
      </w:pPr>
      <w:r>
        <w:rPr>
          <w:lang w:val="hi_IN" w:bidi="hi_IN"/>
        </w:rPr>
        <w:t>मत्ती 10:9–10</w:t>
      </w:r>
      <w:r>
        <w:rPr>
          <w:lang w:val="hi_IN" w:bidi="hi_IN"/>
        </w:rPr>
      </w:r>
    </w:p>
    <w:p>
      <w:pPr/>
      <w:r>
        <w:rPr>
          <w:lang w:val="hi_IN" w:bidi="hi_IN"/>
        </w:rPr>
      </w:r>
      <w:r>
        <w:rPr>
          <w:b/>
          <w:lang w:val="hi_IN" w:bidi="hi_IN"/>
        </w:rPr>
        <w:t>क्या चेलों को अपने साथ कोई धन या अतिरिक्त कपड़े ले जाने थे?</w:t>
      </w:r>
    </w:p>
    <w:p>
      <w:pPr/>
      <w:r>
        <w:rPr>
          <w:lang w:val="hi_IN" w:bidi="hi_IN"/>
        </w:rPr>
      </w:r>
      <w:r>
        <w:rPr>
          <w:lang w:val="hi_IN" w:bidi="hi_IN"/>
        </w:rPr>
        <w:t>नहीं, चेलों को अपने साथ कोई धन या अतिरिक्त कपड़े नहीं ले जाने थे।</w:t>
      </w:r>
      <w:r>
        <w:rPr>
          <w:lang w:val="hi_IN" w:bidi="hi_IN"/>
        </w:rPr>
      </w:r>
      <w:r>
        <w:rPr>
          <w:lang w:val="hi_IN" w:bidi="hi_IN"/>
        </w:rPr>
      </w:r>
    </w:p>
    <w:p>
      <w:pPr/>
      <w:r>
        <w:rPr>
          <w:lang w:val="hi_IN" w:bidi="hi_IN"/>
        </w:rPr>
      </w:r>
    </w:p>
    <w:p>
      <w:pPr>
        <w:pStyle w:val="Heading2"/>
      </w:pPr>
      <w:r>
        <w:rPr>
          <w:lang w:val="hi_IN" w:bidi="hi_IN"/>
        </w:rPr>
        <w:t>मत्ती 10:11</w:t>
      </w:r>
      <w:r>
        <w:rPr>
          <w:lang w:val="hi_IN" w:bidi="hi_IN"/>
        </w:rPr>
      </w:r>
    </w:p>
    <w:p>
      <w:pPr/>
      <w:r>
        <w:rPr>
          <w:lang w:val="hi_IN" w:bidi="hi_IN"/>
        </w:rPr>
      </w:r>
      <w:r>
        <w:rPr>
          <w:b/>
          <w:lang w:val="hi_IN" w:bidi="hi_IN"/>
        </w:rPr>
        <w:t>जब चेले एक गाँव से दूसरे गाँव में जाते थे, तो उन्हें कहाँ ठहरना चाहिए था?</w:t>
      </w:r>
    </w:p>
    <w:p>
      <w:pPr/>
      <w:r>
        <w:rPr>
          <w:lang w:val="hi_IN" w:bidi="hi_IN"/>
        </w:rPr>
      </w:r>
      <w:r>
        <w:rPr>
          <w:lang w:val="hi_IN" w:bidi="hi_IN"/>
        </w:rPr>
        <w:t>चेलों को गाँव में किसी योग्य व्यक्ति को ढूँढना था और वहाँ से निकलने तक वहीं रहना था।</w:t>
      </w:r>
      <w:r>
        <w:rPr>
          <w:lang w:val="hi_IN" w:bidi="hi_IN"/>
        </w:rPr>
      </w:r>
      <w:r>
        <w:rPr>
          <w:lang w:val="hi_IN" w:bidi="hi_IN"/>
        </w:rPr>
      </w:r>
    </w:p>
    <w:p>
      <w:pPr/>
      <w:r>
        <w:rPr>
          <w:lang w:val="hi_IN" w:bidi="hi_IN"/>
        </w:rPr>
      </w:r>
    </w:p>
    <w:p>
      <w:pPr>
        <w:pStyle w:val="Heading2"/>
      </w:pPr>
      <w:r>
        <w:rPr>
          <w:lang w:val="hi_IN" w:bidi="hi_IN"/>
        </w:rPr>
        <w:t>मत्ती 10:14–15</w:t>
      </w:r>
      <w:r>
        <w:rPr>
          <w:lang w:val="hi_IN" w:bidi="hi_IN"/>
        </w:rPr>
      </w:r>
    </w:p>
    <w:p>
      <w:pPr/>
      <w:r>
        <w:rPr>
          <w:lang w:val="hi_IN" w:bidi="hi_IN"/>
        </w:rPr>
      </w:r>
      <w:r>
        <w:rPr>
          <w:b/>
          <w:lang w:val="hi_IN" w:bidi="hi_IN"/>
        </w:rPr>
        <w:t>उन नगरों पर क्या न्याय होगा जिन्होंने चेलों को ग्रहण नहीं किया या उनकी बातें नहीं सुनीं?</w:t>
      </w:r>
    </w:p>
    <w:p>
      <w:pPr/>
      <w:r>
        <w:rPr>
          <w:lang w:val="hi_IN" w:bidi="hi_IN"/>
        </w:rPr>
      </w:r>
      <w:r>
        <w:rPr>
          <w:lang w:val="hi_IN" w:bidi="hi_IN"/>
        </w:rPr>
        <w:t xml:space="preserve">जिन नगरों ने चेलों को ग्रहण नहीं किया या उनकी बातें नहीं सुनीं, उन पर आने वाला न्याय सदोम और </w:t>
      </w:r>
      <w:r>
        <w:rPr>
          <w:lang w:val="hi_IN" w:bidi="hi_IN"/>
        </w:rPr>
        <w:t xml:space="preserve">गमोरा </w:t>
      </w:r>
      <w:r>
        <w:rPr>
          <w:lang w:val="hi_IN" w:bidi="hi_IN"/>
        </w:rPr>
        <w:t>पर आने वाले न्याय से भी अधिक बुरा होगा।</w:t>
      </w:r>
      <w:r>
        <w:rPr>
          <w:lang w:val="hi_IN" w:bidi="hi_IN"/>
        </w:rPr>
      </w:r>
      <w:r>
        <w:rPr>
          <w:lang w:val="hi_IN" w:bidi="hi_IN"/>
        </w:rPr>
      </w:r>
    </w:p>
    <w:p>
      <w:pPr/>
      <w:r>
        <w:rPr>
          <w:lang w:val="hi_IN" w:bidi="hi_IN"/>
        </w:rPr>
      </w:r>
    </w:p>
    <w:p>
      <w:pPr>
        <w:pStyle w:val="Heading2"/>
      </w:pPr>
      <w:r>
        <w:rPr>
          <w:lang w:val="hi_IN" w:bidi="hi_IN"/>
        </w:rPr>
        <w:t>मत्ती 10:17–18</w:t>
      </w:r>
      <w:r>
        <w:rPr>
          <w:lang w:val="hi_IN" w:bidi="hi_IN"/>
        </w:rPr>
      </w:r>
    </w:p>
    <w:p>
      <w:pPr/>
      <w:r>
        <w:rPr>
          <w:lang w:val="hi_IN" w:bidi="hi_IN"/>
        </w:rPr>
      </w:r>
      <w:r>
        <w:rPr>
          <w:b/>
          <w:lang w:val="hi_IN" w:bidi="hi_IN"/>
        </w:rPr>
        <w:t>यीशु ने क्या कहा कि लोग चेलों के साथ क्या करेंगे?</w:t>
      </w:r>
    </w:p>
    <w:p>
      <w:pPr/>
      <w:r>
        <w:rPr>
          <w:lang w:val="hi_IN" w:bidi="hi_IN"/>
        </w:rPr>
      </w:r>
      <w:r>
        <w:rPr>
          <w:lang w:val="hi_IN" w:bidi="hi_IN"/>
        </w:rPr>
        <w:t xml:space="preserve">यीशु ने कहा कि लोग चेलों को सभाओं में </w:t>
      </w:r>
      <w:r>
        <w:rPr>
          <w:lang w:val="hi_IN" w:bidi="hi_IN"/>
        </w:rPr>
        <w:t>सौंपेंगे</w:t>
      </w:r>
      <w:r>
        <w:rPr>
          <w:lang w:val="hi_IN" w:bidi="hi_IN"/>
        </w:rPr>
        <w:t>, उन्हें कोड़े मारेंगे, और उन्हें राज्यपालों और राजाओं के सामने पेश करेंगे।</w:t>
      </w:r>
      <w:r>
        <w:rPr>
          <w:lang w:val="hi_IN" w:bidi="hi_IN"/>
        </w:rPr>
      </w:r>
      <w:r>
        <w:rPr>
          <w:lang w:val="hi_IN" w:bidi="hi_IN"/>
        </w:rPr>
      </w:r>
    </w:p>
    <w:p>
      <w:pPr/>
      <w:r>
        <w:rPr>
          <w:lang w:val="hi_IN" w:bidi="hi_IN"/>
        </w:rPr>
      </w:r>
    </w:p>
    <w:p>
      <w:pPr>
        <w:pStyle w:val="Heading2"/>
      </w:pPr>
      <w:r>
        <w:rPr>
          <w:lang w:val="hi_IN" w:bidi="hi_IN"/>
        </w:rPr>
        <w:t>मत्ती 10:20</w:t>
      </w:r>
      <w:r>
        <w:rPr>
          <w:lang w:val="hi_IN" w:bidi="hi_IN"/>
        </w:rPr>
      </w:r>
    </w:p>
    <w:p>
      <w:pPr/>
      <w:r>
        <w:rPr>
          <w:lang w:val="hi_IN" w:bidi="hi_IN"/>
        </w:rPr>
      </w:r>
      <w:r>
        <w:rPr>
          <w:b/>
          <w:lang w:val="hi_IN" w:bidi="hi_IN"/>
        </w:rPr>
        <w:t>जब चेलों को सौंपा जाएगा, तब उनके द्वारा कौन बोलेगा?</w:t>
      </w:r>
    </w:p>
    <w:p>
      <w:pPr/>
      <w:r>
        <w:rPr>
          <w:lang w:val="hi_IN" w:bidi="hi_IN"/>
        </w:rPr>
      </w:r>
      <w:r>
        <w:rPr>
          <w:lang w:val="hi_IN" w:bidi="hi_IN"/>
        </w:rPr>
        <w:t>जब चेलों को सौंपा जाएगा, तब पिता का आत्मा उनके द्वारा बोलेगा।</w:t>
      </w:r>
      <w:r>
        <w:rPr>
          <w:lang w:val="hi_IN" w:bidi="hi_IN"/>
        </w:rPr>
      </w:r>
      <w:r>
        <w:rPr>
          <w:lang w:val="hi_IN" w:bidi="hi_IN"/>
        </w:rPr>
      </w:r>
    </w:p>
    <w:p>
      <w:pPr/>
      <w:r>
        <w:rPr>
          <w:lang w:val="hi_IN" w:bidi="hi_IN"/>
        </w:rPr>
      </w:r>
    </w:p>
    <w:p>
      <w:pPr>
        <w:pStyle w:val="Heading2"/>
      </w:pPr>
      <w:r>
        <w:rPr>
          <w:lang w:val="hi_IN" w:bidi="hi_IN"/>
        </w:rPr>
        <w:t>मत्ती 10:22</w:t>
      </w:r>
      <w:r>
        <w:rPr>
          <w:lang w:val="hi_IN" w:bidi="hi_IN"/>
        </w:rPr>
      </w:r>
    </w:p>
    <w:p>
      <w:pPr/>
      <w:r>
        <w:rPr>
          <w:lang w:val="hi_IN" w:bidi="hi_IN"/>
        </w:rPr>
      </w:r>
      <w:r>
        <w:rPr>
          <w:b/>
          <w:lang w:val="hi_IN" w:bidi="hi_IN"/>
        </w:rPr>
        <w:t>यीशु ने किसके बारे में कहा कि अन्त में उसका उद्धार होगा?</w:t>
      </w:r>
    </w:p>
    <w:p>
      <w:pPr/>
      <w:r>
        <w:rPr>
          <w:lang w:val="hi_IN" w:bidi="hi_IN"/>
        </w:rPr>
      </w:r>
      <w:r>
        <w:rPr>
          <w:lang w:val="hi_IN" w:bidi="hi_IN"/>
        </w:rPr>
        <w:t>यीशु ने कहा कि जो अन्त तक धीरज धरेगा उसी का उद्धार होगा।</w:t>
      </w:r>
      <w:r>
        <w:rPr>
          <w:lang w:val="hi_IN" w:bidi="hi_IN"/>
        </w:rPr>
      </w:r>
      <w:r>
        <w:rPr>
          <w:lang w:val="hi_IN" w:bidi="hi_IN"/>
        </w:rPr>
      </w:r>
    </w:p>
    <w:p>
      <w:pPr/>
      <w:r>
        <w:rPr>
          <w:lang w:val="hi_IN" w:bidi="hi_IN"/>
        </w:rPr>
      </w:r>
    </w:p>
    <w:p>
      <w:pPr>
        <w:pStyle w:val="Heading2"/>
      </w:pPr>
      <w:r>
        <w:rPr>
          <w:lang w:val="hi_IN" w:bidi="hi_IN"/>
        </w:rPr>
        <w:t>मत्ती 10:24–25</w:t>
      </w:r>
      <w:r>
        <w:rPr>
          <w:lang w:val="hi_IN" w:bidi="hi_IN"/>
        </w:rPr>
      </w:r>
    </w:p>
    <w:p>
      <w:pPr/>
      <w:r>
        <w:rPr>
          <w:lang w:val="hi_IN" w:bidi="hi_IN"/>
        </w:rPr>
      </w:r>
      <w:r>
        <w:rPr>
          <w:b/>
          <w:lang w:val="hi_IN" w:bidi="hi_IN"/>
        </w:rPr>
        <w:t>जो लोग यीशु से घृणा करते थे, वे उनके चेलों के साथ कैसा व्यवहार करेंगे?</w:t>
      </w:r>
    </w:p>
    <w:p>
      <w:pPr/>
      <w:r>
        <w:rPr>
          <w:lang w:val="hi_IN" w:bidi="hi_IN"/>
        </w:rPr>
      </w:r>
      <w:r>
        <w:rPr>
          <w:lang w:val="hi_IN" w:bidi="hi_IN"/>
        </w:rPr>
        <w:t>जो लोग यीशु से घृणा करते थे, वे उनके चेलों से भी घृणा करेंगे।</w:t>
      </w:r>
      <w:r>
        <w:rPr>
          <w:lang w:val="hi_IN" w:bidi="hi_IN"/>
        </w:rPr>
      </w:r>
      <w:r>
        <w:rPr>
          <w:lang w:val="hi_IN" w:bidi="hi_IN"/>
        </w:rPr>
      </w:r>
    </w:p>
    <w:p>
      <w:pPr/>
      <w:r>
        <w:rPr>
          <w:lang w:val="hi_IN" w:bidi="hi_IN"/>
        </w:rPr>
      </w:r>
    </w:p>
    <w:p>
      <w:pPr>
        <w:pStyle w:val="Heading2"/>
      </w:pPr>
      <w:r>
        <w:rPr>
          <w:lang w:val="hi_IN" w:bidi="hi_IN"/>
        </w:rPr>
        <w:t>मत्ती 10:28</w:t>
      </w:r>
      <w:r>
        <w:rPr>
          <w:lang w:val="hi_IN" w:bidi="hi_IN"/>
        </w:rPr>
      </w:r>
    </w:p>
    <w:p>
      <w:pPr/>
      <w:r>
        <w:rPr>
          <w:lang w:val="hi_IN" w:bidi="hi_IN"/>
        </w:rPr>
      </w:r>
      <w:r>
        <w:rPr>
          <w:b/>
          <w:lang w:val="hi_IN" w:bidi="hi_IN"/>
        </w:rPr>
        <w:t>यीशु ने हमें किससे नहीं डरने के लिए कहा?</w:t>
      </w:r>
    </w:p>
    <w:p>
      <w:pPr/>
      <w:r>
        <w:rPr>
          <w:lang w:val="hi_IN" w:bidi="hi_IN"/>
        </w:rPr>
      </w:r>
      <w:r>
        <w:rPr>
          <w:lang w:val="hi_IN" w:bidi="hi_IN"/>
        </w:rPr>
        <w:t>हमें उनसे नहीं डरना चाहिए जो शरीर को तो मार सकते हैं, पर आत्मा को मार नहीं सकते।</w:t>
      </w:r>
      <w:r>
        <w:rPr>
          <w:lang w:val="hi_IN" w:bidi="hi_IN"/>
        </w:rPr>
      </w:r>
      <w:r>
        <w:rPr>
          <w:lang w:val="hi_IN" w:bidi="hi_IN"/>
        </w:rPr>
      </w:r>
    </w:p>
    <w:p>
      <w:pPr/>
      <w:r>
        <w:rPr>
          <w:lang w:val="hi_IN" w:bidi="hi_IN"/>
        </w:rPr>
      </w:r>
    </w:p>
    <w:p>
      <w:pPr>
        <w:pStyle w:val="Heading2"/>
      </w:pPr>
      <w:r>
        <w:rPr>
          <w:lang w:val="hi_IN" w:bidi="hi_IN"/>
        </w:rPr>
        <w:t>मत्ती 10:28 (#2)</w:t>
      </w:r>
      <w:r>
        <w:rPr>
          <w:lang w:val="hi_IN" w:bidi="hi_IN"/>
        </w:rPr>
      </w:r>
    </w:p>
    <w:p>
      <w:pPr/>
      <w:r>
        <w:rPr>
          <w:lang w:val="hi_IN" w:bidi="hi_IN"/>
        </w:rPr>
      </w:r>
      <w:r>
        <w:rPr>
          <w:b/>
          <w:lang w:val="hi_IN" w:bidi="hi_IN"/>
        </w:rPr>
        <w:t>यीशु ने हमें किससे डरने के लिए कहा है?</w:t>
      </w:r>
    </w:p>
    <w:p>
      <w:pPr/>
      <w:r>
        <w:rPr>
          <w:lang w:val="hi_IN" w:bidi="hi_IN"/>
        </w:rPr>
      </w:r>
      <w:r>
        <w:rPr>
          <w:lang w:val="hi_IN" w:bidi="hi_IN"/>
        </w:rPr>
        <w:t>हमें उनसे डरना चाहिए जो आत्मा और शरीर दोनों को नरक में नाश कर सकते हैं।</w:t>
      </w:r>
      <w:r>
        <w:rPr>
          <w:lang w:val="hi_IN" w:bidi="hi_IN"/>
        </w:rPr>
      </w:r>
      <w:r>
        <w:rPr>
          <w:lang w:val="hi_IN" w:bidi="hi_IN"/>
        </w:rPr>
      </w:r>
    </w:p>
    <w:p>
      <w:pPr/>
      <w:r>
        <w:rPr>
          <w:lang w:val="hi_IN" w:bidi="hi_IN"/>
        </w:rPr>
      </w:r>
    </w:p>
    <w:p>
      <w:pPr>
        <w:pStyle w:val="Heading2"/>
      </w:pPr>
      <w:r>
        <w:rPr>
          <w:lang w:val="hi_IN" w:bidi="hi_IN"/>
        </w:rPr>
        <w:t>मत्ती 10:32</w:t>
      </w:r>
      <w:r>
        <w:rPr>
          <w:lang w:val="hi_IN" w:bidi="hi_IN"/>
        </w:rPr>
      </w:r>
    </w:p>
    <w:p>
      <w:pPr/>
      <w:r>
        <w:rPr>
          <w:lang w:val="hi_IN" w:bidi="hi_IN"/>
        </w:rPr>
      </w:r>
      <w:r>
        <w:rPr>
          <w:b/>
          <w:lang w:val="hi_IN" w:bidi="hi_IN"/>
        </w:rPr>
        <w:t>यीशु उन सभी के लिए क्या करेंगे जो मनुष्यों के सामने उन्हें मान लेते हैं?</w:t>
      </w:r>
    </w:p>
    <w:p>
      <w:pPr/>
      <w:r>
        <w:rPr>
          <w:lang w:val="hi_IN" w:bidi="hi_IN"/>
        </w:rPr>
      </w:r>
      <w:r>
        <w:rPr>
          <w:lang w:val="hi_IN" w:bidi="hi_IN"/>
        </w:rPr>
        <w:t>यीशु उन्हें स्वर्गीय पिता के सामने मान लेंगे।</w:t>
      </w:r>
      <w:r>
        <w:rPr>
          <w:lang w:val="hi_IN" w:bidi="hi_IN"/>
        </w:rPr>
      </w:r>
      <w:r>
        <w:rPr>
          <w:lang w:val="hi_IN" w:bidi="hi_IN"/>
        </w:rPr>
      </w:r>
    </w:p>
    <w:p>
      <w:pPr/>
      <w:r>
        <w:rPr>
          <w:lang w:val="hi_IN" w:bidi="hi_IN"/>
        </w:rPr>
      </w:r>
    </w:p>
    <w:p>
      <w:pPr>
        <w:pStyle w:val="Heading2"/>
      </w:pPr>
      <w:r>
        <w:rPr>
          <w:lang w:val="hi_IN" w:bidi="hi_IN"/>
        </w:rPr>
        <w:t>मत्ती 10:33</w:t>
      </w:r>
      <w:r>
        <w:rPr>
          <w:lang w:val="hi_IN" w:bidi="hi_IN"/>
        </w:rPr>
      </w:r>
    </w:p>
    <w:p>
      <w:pPr/>
      <w:r>
        <w:rPr>
          <w:lang w:val="hi_IN" w:bidi="hi_IN"/>
        </w:rPr>
      </w:r>
      <w:r>
        <w:rPr>
          <w:b/>
          <w:lang w:val="hi_IN" w:bidi="hi_IN"/>
        </w:rPr>
        <w:t>यीशु उन सभी लोगों के लिए क्या करेंगे जो मनुष्यों के सामने उनका इन्कार करते हैं?</w:t>
      </w:r>
    </w:p>
    <w:p>
      <w:pPr/>
      <w:r>
        <w:rPr>
          <w:lang w:val="hi_IN" w:bidi="hi_IN"/>
        </w:rPr>
      </w:r>
      <w:r>
        <w:rPr>
          <w:lang w:val="hi_IN" w:bidi="hi_IN"/>
        </w:rPr>
        <w:t xml:space="preserve">यीशु </w:t>
      </w:r>
      <w:r>
        <w:rPr>
          <w:lang w:val="hi_IN" w:bidi="hi_IN"/>
        </w:rPr>
        <w:t xml:space="preserve">स्वर्गीय पिता </w:t>
      </w:r>
      <w:r>
        <w:rPr>
          <w:lang w:val="hi_IN" w:bidi="hi_IN"/>
        </w:rPr>
        <w:t>के सामने उसका इन्कार करेंगे।</w:t>
      </w:r>
      <w:r>
        <w:rPr>
          <w:lang w:val="hi_IN" w:bidi="hi_IN"/>
        </w:rPr>
      </w:r>
      <w:r>
        <w:rPr>
          <w:lang w:val="hi_IN" w:bidi="hi_IN"/>
        </w:rPr>
      </w:r>
    </w:p>
    <w:p>
      <w:pPr/>
      <w:r>
        <w:rPr>
          <w:lang w:val="hi_IN" w:bidi="hi_IN"/>
        </w:rPr>
      </w:r>
    </w:p>
    <w:p>
      <w:pPr>
        <w:pStyle w:val="Heading2"/>
      </w:pPr>
      <w:r>
        <w:rPr>
          <w:lang w:val="hi_IN" w:bidi="hi_IN"/>
        </w:rPr>
        <w:t>मत्ती 10:34–36</w:t>
      </w:r>
      <w:r>
        <w:rPr>
          <w:lang w:val="hi_IN" w:bidi="hi_IN"/>
        </w:rPr>
      </w:r>
    </w:p>
    <w:p>
      <w:pPr/>
      <w:r>
        <w:rPr>
          <w:lang w:val="hi_IN" w:bidi="hi_IN"/>
        </w:rPr>
      </w:r>
      <w:r>
        <w:rPr>
          <w:b/>
          <w:lang w:val="hi_IN" w:bidi="hi_IN"/>
        </w:rPr>
        <w:t>यीशु ने किस प्रकार के विभाजन लाने के विषय में कहा है?</w:t>
      </w:r>
    </w:p>
    <w:p>
      <w:pPr/>
      <w:r>
        <w:rPr>
          <w:lang w:val="hi_IN" w:bidi="hi_IN"/>
        </w:rPr>
      </w:r>
      <w:r>
        <w:rPr>
          <w:lang w:val="hi_IN" w:bidi="hi_IN"/>
        </w:rPr>
        <w:t>यीशु ने कहा कि वह घरानों के भीतर भी विभाजन लाने आए हैं।</w:t>
      </w:r>
      <w:r>
        <w:rPr>
          <w:lang w:val="hi_IN" w:bidi="hi_IN"/>
        </w:rPr>
      </w:r>
      <w:r>
        <w:rPr>
          <w:lang w:val="hi_IN" w:bidi="hi_IN"/>
        </w:rPr>
      </w:r>
    </w:p>
    <w:p>
      <w:pPr/>
      <w:r>
        <w:rPr>
          <w:lang w:val="hi_IN" w:bidi="hi_IN"/>
        </w:rPr>
      </w:r>
    </w:p>
    <w:p>
      <w:pPr>
        <w:pStyle w:val="Heading2"/>
      </w:pPr>
      <w:r>
        <w:rPr>
          <w:lang w:val="hi_IN" w:bidi="hi_IN"/>
        </w:rPr>
        <w:t>मत्ती 10:39</w:t>
      </w:r>
      <w:r>
        <w:rPr>
          <w:lang w:val="hi_IN" w:bidi="hi_IN"/>
        </w:rPr>
      </w:r>
    </w:p>
    <w:p>
      <w:pPr/>
      <w:r>
        <w:rPr>
          <w:lang w:val="hi_IN" w:bidi="hi_IN"/>
        </w:rPr>
      </w:r>
      <w:r>
        <w:rPr>
          <w:b/>
          <w:lang w:val="hi_IN" w:bidi="hi_IN"/>
        </w:rPr>
        <w:t>जो कोई यीशु के लिए अपना प्राण खोता है, उसे क्या मिलेगा?</w:t>
      </w:r>
    </w:p>
    <w:p>
      <w:pPr/>
      <w:r>
        <w:rPr>
          <w:lang w:val="hi_IN" w:bidi="hi_IN"/>
        </w:rPr>
      </w:r>
      <w:r>
        <w:rPr>
          <w:lang w:val="hi_IN" w:bidi="hi_IN"/>
        </w:rPr>
        <w:t>जो कोई यीशु के लिए अपना प्राण खोता है, वह अपना प्राण पाएगा।</w:t>
      </w:r>
      <w:r>
        <w:rPr>
          <w:lang w:val="hi_IN" w:bidi="hi_IN"/>
        </w:rPr>
      </w:r>
      <w:r>
        <w:rPr>
          <w:lang w:val="hi_IN" w:bidi="hi_IN"/>
        </w:rPr>
      </w:r>
    </w:p>
    <w:p>
      <w:pPr/>
      <w:r>
        <w:rPr>
          <w:lang w:val="hi_IN" w:bidi="hi_IN"/>
        </w:rPr>
      </w:r>
    </w:p>
    <w:p>
      <w:pPr>
        <w:pStyle w:val="Heading2"/>
      </w:pPr>
      <w:r>
        <w:rPr>
          <w:lang w:val="hi_IN" w:bidi="hi_IN"/>
        </w:rPr>
        <w:t>मत्ती 10:42</w:t>
      </w:r>
      <w:r>
        <w:rPr>
          <w:lang w:val="hi_IN" w:bidi="hi_IN"/>
        </w:rPr>
      </w:r>
    </w:p>
    <w:p>
      <w:pPr/>
      <w:r>
        <w:rPr>
          <w:lang w:val="hi_IN" w:bidi="hi_IN"/>
        </w:rPr>
      </w:r>
      <w:r>
        <w:rPr>
          <w:b/>
          <w:lang w:val="hi_IN" w:bidi="hi_IN"/>
        </w:rPr>
        <w:t>जो कोई किसी छोटे चेले को एक कटोरा ठंडा पानी भी देता है, उसे क्या मिलेगा?</w:t>
      </w:r>
    </w:p>
    <w:p>
      <w:pPr/>
      <w:r>
        <w:rPr>
          <w:lang w:val="hi_IN" w:bidi="hi_IN"/>
        </w:rPr>
      </w:r>
      <w:r>
        <w:rPr>
          <w:lang w:val="hi_IN" w:bidi="hi_IN"/>
        </w:rPr>
        <w:t xml:space="preserve">जो कोई एक छोटे चेले को एक कटोरा ठंडा पानी भी देता है, उसे उसका </w:t>
      </w:r>
      <w:r>
        <w:rPr>
          <w:lang w:val="hi_IN" w:bidi="hi_IN"/>
        </w:rPr>
        <w:t>पुरस्कार</w:t>
      </w:r>
      <w:r>
        <w:rPr>
          <w:lang w:val="hi_IN" w:bidi="hi_IN"/>
        </w:rPr>
        <w:t xml:space="preserve"> मिलेगा।</w:t>
      </w:r>
      <w:r>
        <w:rPr>
          <w:lang w:val="hi_IN" w:bidi="hi_IN"/>
        </w:rPr>
      </w:r>
      <w:r>
        <w:rPr>
          <w:lang w:val="hi_IN" w:bidi="hi_IN"/>
        </w:rPr>
      </w:r>
    </w:p>
    <w:p>
      <w:pPr/>
      <w:r>
        <w:rPr>
          <w:lang w:val="hi_IN" w:bidi="hi_IN"/>
        </w:rPr>
      </w:r>
    </w:p>
    <w:p>
      <w:pPr>
        <w:pStyle w:val="Heading2"/>
      </w:pPr>
      <w:r>
        <w:rPr>
          <w:lang w:val="hi_IN" w:bidi="hi_IN"/>
        </w:rPr>
        <w:t>मत्ती 11:1</w:t>
      </w:r>
      <w:r>
        <w:rPr>
          <w:lang w:val="hi_IN" w:bidi="hi_IN"/>
        </w:rPr>
      </w:r>
    </w:p>
    <w:p>
      <w:pPr/>
      <w:r>
        <w:rPr>
          <w:lang w:val="hi_IN" w:bidi="hi_IN"/>
        </w:rPr>
      </w:r>
      <w:r>
        <w:rPr>
          <w:b/>
          <w:lang w:val="hi_IN" w:bidi="hi_IN"/>
        </w:rPr>
        <w:t>नगरों में उपदेश देने और प्रचार करने के लिए जाने से पहले यीशु ने क्या काम पूरा किया?</w:t>
      </w:r>
    </w:p>
    <w:p>
      <w:pPr/>
      <w:r>
        <w:rPr>
          <w:lang w:val="hi_IN" w:bidi="hi_IN"/>
        </w:rPr>
      </w:r>
      <w:r>
        <w:rPr>
          <w:lang w:val="hi_IN" w:bidi="hi_IN"/>
        </w:rPr>
        <w:t>यीशु ने जाने से पहले अपने 12 चेलों को निर्देश देना समाप्त किया।</w:t>
      </w:r>
      <w:r>
        <w:rPr>
          <w:lang w:val="hi_IN" w:bidi="hi_IN"/>
        </w:rPr>
      </w:r>
      <w:r>
        <w:rPr>
          <w:lang w:val="hi_IN" w:bidi="hi_IN"/>
        </w:rPr>
      </w:r>
    </w:p>
    <w:p>
      <w:pPr/>
      <w:r>
        <w:rPr>
          <w:lang w:val="hi_IN" w:bidi="hi_IN"/>
        </w:rPr>
      </w:r>
    </w:p>
    <w:p>
      <w:pPr>
        <w:pStyle w:val="Heading2"/>
      </w:pPr>
      <w:r>
        <w:rPr>
          <w:lang w:val="hi_IN" w:bidi="hi_IN"/>
        </w:rPr>
        <w:t>मत्ती 11:3</w:t>
      </w:r>
      <w:r>
        <w:rPr>
          <w:lang w:val="hi_IN" w:bidi="hi_IN"/>
        </w:rPr>
      </w:r>
    </w:p>
    <w:p>
      <w:pPr/>
      <w:r>
        <w:rPr>
          <w:lang w:val="hi_IN" w:bidi="hi_IN"/>
        </w:rPr>
      </w:r>
      <w:r>
        <w:rPr>
          <w:b/>
          <w:lang w:val="hi_IN" w:bidi="hi_IN"/>
        </w:rPr>
        <w:t>यूहन्ना बपतिस्मा देनेवाले ने यीशु को क्या संदेश भेजा था?</w:t>
      </w:r>
    </w:p>
    <w:p>
      <w:pPr/>
      <w:r>
        <w:rPr>
          <w:lang w:val="hi_IN" w:bidi="hi_IN"/>
        </w:rPr>
      </w:r>
      <w:r>
        <w:rPr>
          <w:lang w:val="hi_IN" w:bidi="hi_IN"/>
        </w:rPr>
        <w:t>यूहन्ना बपतिस्मा देनेवाले ने संदेश भेजा, "</w:t>
      </w:r>
      <w:r>
        <w:rPr>
          <w:lang w:val="hi_IN" w:bidi="hi_IN"/>
        </w:rPr>
        <w:t>क्या आनेवाला तू ही है, या हम दूसरे की प्रतीक्षा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11:5</w:t>
      </w:r>
      <w:r>
        <w:rPr>
          <w:lang w:val="hi_IN" w:bidi="hi_IN"/>
        </w:rPr>
      </w:r>
    </w:p>
    <w:p>
      <w:pPr/>
      <w:r>
        <w:rPr>
          <w:lang w:val="hi_IN" w:bidi="hi_IN"/>
        </w:rPr>
      </w:r>
      <w:r>
        <w:rPr>
          <w:b/>
          <w:lang w:val="hi_IN" w:bidi="hi_IN"/>
        </w:rPr>
        <w:t>यीशु ने क्या कहा जो इस बात का प्रमाण था कि आनेवाले वह ही थे?</w:t>
      </w:r>
    </w:p>
    <w:p>
      <w:pPr/>
      <w:r>
        <w:rPr>
          <w:lang w:val="hi_IN" w:bidi="hi_IN"/>
        </w:rPr>
      </w:r>
      <w:r>
        <w:rPr>
          <w:lang w:val="hi_IN" w:bidi="hi_IN"/>
        </w:rPr>
        <w:t xml:space="preserve">यीशु ने कहा कि बीमारों को चंगा किया जा रहा है, मुर्दों को जिलाया जा रहा है, और </w:t>
      </w:r>
      <w:r>
        <w:rPr>
          <w:lang w:val="hi_IN" w:bidi="hi_IN"/>
        </w:rPr>
        <w:t>गरीबों</w:t>
      </w:r>
      <w:r>
        <w:rPr>
          <w:lang w:val="hi_IN" w:bidi="hi_IN"/>
        </w:rPr>
        <w:t xml:space="preserve"> को सुसमाचार सुनाया जा रहा है।</w:t>
      </w:r>
      <w:r>
        <w:rPr>
          <w:lang w:val="hi_IN" w:bidi="hi_IN"/>
        </w:rPr>
      </w:r>
      <w:r>
        <w:rPr>
          <w:lang w:val="hi_IN" w:bidi="hi_IN"/>
        </w:rPr>
      </w:r>
    </w:p>
    <w:p>
      <w:pPr/>
      <w:r>
        <w:rPr>
          <w:lang w:val="hi_IN" w:bidi="hi_IN"/>
        </w:rPr>
      </w:r>
    </w:p>
    <w:p>
      <w:pPr>
        <w:pStyle w:val="Heading2"/>
      </w:pPr>
      <w:r>
        <w:rPr>
          <w:lang w:val="hi_IN" w:bidi="hi_IN"/>
        </w:rPr>
        <w:t>मत्ती 11:6</w:t>
      </w:r>
      <w:r>
        <w:rPr>
          <w:lang w:val="hi_IN" w:bidi="hi_IN"/>
        </w:rPr>
      </w:r>
    </w:p>
    <w:p>
      <w:pPr/>
      <w:r>
        <w:rPr>
          <w:lang w:val="hi_IN" w:bidi="hi_IN"/>
        </w:rPr>
      </w:r>
      <w:r>
        <w:rPr>
          <w:b/>
          <w:lang w:val="hi_IN" w:bidi="hi_IN"/>
        </w:rPr>
        <w:t>यीशु ने उन लोगों से क्या प्रतिज्ञा करी जिन्हें उनके कारण ठोकर खाने का कोई मौका नहीं मिला?</w:t>
      </w:r>
    </w:p>
    <w:p>
      <w:pPr/>
      <w:r>
        <w:rPr>
          <w:lang w:val="hi_IN" w:bidi="hi_IN"/>
        </w:rPr>
      </w:r>
      <w:r>
        <w:rPr>
          <w:lang w:val="hi_IN" w:bidi="hi_IN"/>
        </w:rPr>
        <w:t>यीशु ने उन लोगों के लिए एक आशीष की प्रतिज्ञा करी जिन्हें उनके कारण ठोकर खाने का कोई मौका नहीं मिला।</w:t>
      </w:r>
      <w:r>
        <w:rPr>
          <w:lang w:val="hi_IN" w:bidi="hi_IN"/>
        </w:rPr>
      </w:r>
      <w:r>
        <w:rPr>
          <w:lang w:val="hi_IN" w:bidi="hi_IN"/>
        </w:rPr>
      </w:r>
    </w:p>
    <w:p>
      <w:pPr/>
      <w:r>
        <w:rPr>
          <w:lang w:val="hi_IN" w:bidi="hi_IN"/>
        </w:rPr>
      </w:r>
    </w:p>
    <w:p>
      <w:pPr>
        <w:pStyle w:val="Heading2"/>
      </w:pPr>
      <w:r>
        <w:rPr>
          <w:lang w:val="hi_IN" w:bidi="hi_IN"/>
        </w:rPr>
        <w:t>मत्ती 11:9–10</w:t>
      </w:r>
      <w:r>
        <w:rPr>
          <w:lang w:val="hi_IN" w:bidi="hi_IN"/>
        </w:rPr>
      </w:r>
    </w:p>
    <w:p>
      <w:pPr/>
      <w:r>
        <w:rPr>
          <w:lang w:val="hi_IN" w:bidi="hi_IN"/>
        </w:rPr>
      </w:r>
      <w:r>
        <w:rPr>
          <w:b/>
          <w:lang w:val="hi_IN" w:bidi="hi_IN"/>
        </w:rPr>
        <w:t>यीशु ने यूहन्ना बपतिस्मा देनेवाले के विषय में क्या कहा कि उसने उनके जीवन में क्या भूमिका निभाई?</w:t>
      </w:r>
    </w:p>
    <w:p>
      <w:pPr/>
      <w:r>
        <w:rPr>
          <w:lang w:val="hi_IN" w:bidi="hi_IN"/>
        </w:rPr>
      </w:r>
      <w:r>
        <w:rPr>
          <w:lang w:val="hi_IN" w:bidi="hi_IN"/>
        </w:rPr>
        <w:t>यीशु ने कहा कि यूहन्ना बपतिस्मा देनेवाला वह भविष्यवाणी किया गया दूत था जो अपने आगे आनेवाले व्यक्ति के लिए मार्ग तैयार करेगा।</w:t>
      </w:r>
      <w:r>
        <w:rPr>
          <w:lang w:val="hi_IN" w:bidi="hi_IN"/>
        </w:rPr>
      </w:r>
      <w:r>
        <w:rPr>
          <w:lang w:val="hi_IN" w:bidi="hi_IN"/>
        </w:rPr>
      </w:r>
    </w:p>
    <w:p>
      <w:pPr/>
      <w:r>
        <w:rPr>
          <w:lang w:val="hi_IN" w:bidi="hi_IN"/>
        </w:rPr>
      </w:r>
    </w:p>
    <w:p>
      <w:pPr>
        <w:pStyle w:val="Heading2"/>
      </w:pPr>
      <w:r>
        <w:rPr>
          <w:lang w:val="hi_IN" w:bidi="hi_IN"/>
        </w:rPr>
        <w:t>मत्ती 11:14</w:t>
      </w:r>
      <w:r>
        <w:rPr>
          <w:lang w:val="hi_IN" w:bidi="hi_IN"/>
        </w:rPr>
      </w:r>
    </w:p>
    <w:p>
      <w:pPr/>
      <w:r>
        <w:rPr>
          <w:lang w:val="hi_IN" w:bidi="hi_IN"/>
        </w:rPr>
      </w:r>
      <w:r>
        <w:rPr>
          <w:b/>
          <w:lang w:val="hi_IN" w:bidi="hi_IN"/>
        </w:rPr>
        <w:t>यीशु ने कहा कि यूहन्ना बपतिस्मा देनेवाला कौन था?</w:t>
      </w:r>
    </w:p>
    <w:p>
      <w:pPr/>
      <w:r>
        <w:rPr>
          <w:lang w:val="hi_IN" w:bidi="hi_IN"/>
        </w:rPr>
      </w:r>
      <w:r>
        <w:rPr>
          <w:lang w:val="hi_IN" w:bidi="hi_IN"/>
        </w:rPr>
        <w:t>यीशु ने कहा कि यूहन्ना बपतिस्मा देने वाला एलिय्याह था।</w:t>
      </w:r>
      <w:r>
        <w:rPr>
          <w:lang w:val="hi_IN" w:bidi="hi_IN"/>
        </w:rPr>
      </w:r>
      <w:r>
        <w:rPr>
          <w:lang w:val="hi_IN" w:bidi="hi_IN"/>
        </w:rPr>
      </w:r>
    </w:p>
    <w:p>
      <w:pPr/>
      <w:r>
        <w:rPr>
          <w:lang w:val="hi_IN" w:bidi="hi_IN"/>
        </w:rPr>
      </w:r>
    </w:p>
    <w:p>
      <w:pPr>
        <w:pStyle w:val="Heading2"/>
      </w:pPr>
      <w:r>
        <w:rPr>
          <w:lang w:val="hi_IN" w:bidi="hi_IN"/>
        </w:rPr>
        <w:t>मत्ती 11:18</w:t>
      </w:r>
      <w:r>
        <w:rPr>
          <w:lang w:val="hi_IN" w:bidi="hi_IN"/>
        </w:rPr>
      </w:r>
    </w:p>
    <w:p>
      <w:pPr/>
      <w:r>
        <w:rPr>
          <w:lang w:val="hi_IN" w:bidi="hi_IN"/>
        </w:rPr>
      </w:r>
      <w:r>
        <w:rPr>
          <w:b/>
          <w:lang w:val="hi_IN" w:bidi="hi_IN"/>
        </w:rPr>
        <w:t>उस पीढ़ी ने यूहन्ना बपतिस्मा देनेवाले के बारे में क्या कहा जो न रोटी खाता आया और न ही दाखरस पीता आया?</w:t>
      </w:r>
    </w:p>
    <w:p>
      <w:pPr/>
      <w:r>
        <w:rPr>
          <w:lang w:val="hi_IN" w:bidi="hi_IN"/>
        </w:rPr>
      </w:r>
      <w:r>
        <w:rPr>
          <w:lang w:val="hi_IN" w:bidi="hi_IN"/>
        </w:rPr>
        <w:t>उस पीढ़ी ने कहा कि यूहन्ना बपतिस्मा देनेवाले में दुष्टात्मा थी।</w:t>
      </w:r>
      <w:r>
        <w:rPr>
          <w:lang w:val="hi_IN" w:bidi="hi_IN"/>
        </w:rPr>
      </w:r>
      <w:r>
        <w:rPr>
          <w:lang w:val="hi_IN" w:bidi="hi_IN"/>
        </w:rPr>
      </w:r>
    </w:p>
    <w:p>
      <w:pPr/>
      <w:r>
        <w:rPr>
          <w:lang w:val="hi_IN" w:bidi="hi_IN"/>
        </w:rPr>
      </w:r>
    </w:p>
    <w:p>
      <w:pPr>
        <w:pStyle w:val="Heading2"/>
      </w:pPr>
      <w:r>
        <w:rPr>
          <w:lang w:val="hi_IN" w:bidi="hi_IN"/>
        </w:rPr>
        <w:t>मत्ती 11:19</w:t>
      </w:r>
      <w:r>
        <w:rPr>
          <w:lang w:val="hi_IN" w:bidi="hi_IN"/>
        </w:rPr>
      </w:r>
    </w:p>
    <w:p>
      <w:pPr/>
      <w:r>
        <w:rPr>
          <w:lang w:val="hi_IN" w:bidi="hi_IN"/>
        </w:rPr>
      </w:r>
      <w:r>
        <w:rPr>
          <w:b/>
          <w:lang w:val="hi_IN" w:bidi="hi_IN"/>
        </w:rPr>
        <w:t>उस पीढ़ी ने यीशु के बारे में क्या कहा जो खाते-पीते आए थे?</w:t>
      </w:r>
    </w:p>
    <w:p>
      <w:pPr/>
      <w:r>
        <w:rPr>
          <w:lang w:val="hi_IN" w:bidi="hi_IN"/>
        </w:rPr>
      </w:r>
      <w:r>
        <w:rPr>
          <w:lang w:val="hi_IN" w:bidi="hi_IN"/>
        </w:rPr>
        <w:t xml:space="preserve">उस पीढ़ी ने कहा कि यीशु पेटू और पियक्कड़ मनुष्य थे, तथा </w:t>
      </w:r>
      <w:r>
        <w:rPr>
          <w:lang w:val="hi_IN" w:bidi="hi_IN"/>
        </w:rPr>
        <w:t>चुंगी लेनेवालों और पापियों के</w:t>
      </w:r>
      <w:r>
        <w:rPr>
          <w:lang w:val="hi_IN" w:bidi="hi_IN"/>
        </w:rPr>
        <w:t xml:space="preserve"> मित्र थे।</w:t>
      </w:r>
      <w:r>
        <w:rPr>
          <w:lang w:val="hi_IN" w:bidi="hi_IN"/>
        </w:rPr>
      </w:r>
      <w:r>
        <w:rPr>
          <w:lang w:val="hi_IN" w:bidi="hi_IN"/>
        </w:rPr>
      </w:r>
    </w:p>
    <w:p>
      <w:pPr/>
      <w:r>
        <w:rPr>
          <w:lang w:val="hi_IN" w:bidi="hi_IN"/>
        </w:rPr>
      </w:r>
    </w:p>
    <w:p>
      <w:pPr>
        <w:pStyle w:val="Heading2"/>
      </w:pPr>
      <w:r>
        <w:rPr>
          <w:lang w:val="hi_IN" w:bidi="hi_IN"/>
        </w:rPr>
        <w:t>मत्ती 11:20</w:t>
      </w:r>
      <w:r>
        <w:rPr>
          <w:lang w:val="hi_IN" w:bidi="hi_IN"/>
        </w:rPr>
      </w:r>
    </w:p>
    <w:p>
      <w:pPr/>
      <w:r>
        <w:rPr>
          <w:lang w:val="hi_IN" w:bidi="hi_IN"/>
        </w:rPr>
      </w:r>
      <w:r>
        <w:rPr>
          <w:b/>
          <w:lang w:val="hi_IN" w:bidi="hi_IN"/>
        </w:rPr>
        <w:t>यीशु ने उन नगरों के विषय में क्या घोषणा की जहाँ उन्होंने सामर्थ्य के काम किए थे, फिर भी उन्होंने मन नहीं फिराया था?</w:t>
      </w:r>
    </w:p>
    <w:p>
      <w:pPr/>
      <w:r>
        <w:rPr>
          <w:lang w:val="hi_IN" w:bidi="hi_IN"/>
        </w:rPr>
      </w:r>
      <w:r>
        <w:rPr>
          <w:lang w:val="hi_IN" w:bidi="hi_IN"/>
        </w:rPr>
        <w:t>यीशु ने उन नगरों को उलाहना दिया जहाँ उन्होंने सामर्थ्य के काम किए थे, फिर भी उन्होंने मन नहीं फिराया था।</w:t>
      </w:r>
      <w:r>
        <w:rPr>
          <w:lang w:val="hi_IN" w:bidi="hi_IN"/>
        </w:rPr>
      </w:r>
      <w:r>
        <w:rPr>
          <w:lang w:val="hi_IN" w:bidi="hi_IN"/>
        </w:rPr>
      </w:r>
    </w:p>
    <w:p>
      <w:pPr/>
      <w:r>
        <w:rPr>
          <w:lang w:val="hi_IN" w:bidi="hi_IN"/>
        </w:rPr>
      </w:r>
    </w:p>
    <w:p>
      <w:pPr>
        <w:pStyle w:val="Heading2"/>
      </w:pPr>
      <w:r>
        <w:rPr>
          <w:lang w:val="hi_IN" w:bidi="hi_IN"/>
        </w:rPr>
        <w:t>मत्ती 11:25</w:t>
      </w:r>
      <w:r>
        <w:rPr>
          <w:lang w:val="hi_IN" w:bidi="hi_IN"/>
        </w:rPr>
      </w:r>
    </w:p>
    <w:p>
      <w:pPr/>
      <w:r>
        <w:rPr>
          <w:lang w:val="hi_IN" w:bidi="hi_IN"/>
        </w:rPr>
      </w:r>
      <w:r>
        <w:rPr>
          <w:b/>
          <w:lang w:val="hi_IN" w:bidi="hi_IN"/>
        </w:rPr>
        <w:t>यीशु ने स्वर्ग के राज्य को किससे छिपा कर रखने के लिए पिता का धन्यवाद दिया?</w:t>
      </w:r>
    </w:p>
    <w:p>
      <w:pPr/>
      <w:r>
        <w:rPr>
          <w:lang w:val="hi_IN" w:bidi="hi_IN"/>
        </w:rPr>
      </w:r>
      <w:r>
        <w:rPr>
          <w:lang w:val="hi_IN" w:bidi="hi_IN"/>
        </w:rPr>
        <w:t>यीशु ने स्वर्ग के राज्य को ज्ञानियों और समझदारों से छिपा कर रखने के लिए पिता को धन्यवाद दिया।</w:t>
      </w:r>
      <w:r>
        <w:rPr>
          <w:lang w:val="hi_IN" w:bidi="hi_IN"/>
        </w:rPr>
      </w:r>
      <w:r>
        <w:rPr>
          <w:lang w:val="hi_IN" w:bidi="hi_IN"/>
        </w:rPr>
      </w:r>
    </w:p>
    <w:p>
      <w:pPr/>
      <w:r>
        <w:rPr>
          <w:lang w:val="hi_IN" w:bidi="hi_IN"/>
        </w:rPr>
      </w:r>
    </w:p>
    <w:p>
      <w:pPr>
        <w:pStyle w:val="Heading2"/>
      </w:pPr>
      <w:r>
        <w:rPr>
          <w:lang w:val="hi_IN" w:bidi="hi_IN"/>
        </w:rPr>
        <w:t>मत्ती 11:25 (#2)</w:t>
      </w:r>
      <w:r>
        <w:rPr>
          <w:lang w:val="hi_IN" w:bidi="hi_IN"/>
        </w:rPr>
      </w:r>
    </w:p>
    <w:p>
      <w:pPr/>
      <w:r>
        <w:rPr>
          <w:lang w:val="hi_IN" w:bidi="hi_IN"/>
        </w:rPr>
      </w:r>
      <w:r>
        <w:rPr>
          <w:b/>
          <w:lang w:val="hi_IN" w:bidi="hi_IN"/>
        </w:rPr>
        <w:t>यीशु ने स्वर्ग का राज्य किस पर प्रकट करने के लिए पिता को धन्यवाद दिया?</w:t>
      </w:r>
    </w:p>
    <w:p>
      <w:pPr/>
      <w:r>
        <w:rPr>
          <w:lang w:val="hi_IN" w:bidi="hi_IN"/>
        </w:rPr>
      </w:r>
      <w:r>
        <w:rPr>
          <w:lang w:val="hi_IN" w:bidi="hi_IN"/>
        </w:rPr>
        <w:t>यीशु ने पिता को धन्यवाद दिया कि उन्होंने स्वर्ग के राज्य को उन लोगों पर प्रकट किया जो बालकों के समान अशिक्षित थे।</w:t>
      </w:r>
      <w:r>
        <w:rPr>
          <w:lang w:val="hi_IN" w:bidi="hi_IN"/>
        </w:rPr>
      </w:r>
      <w:r>
        <w:rPr>
          <w:lang w:val="hi_IN" w:bidi="hi_IN"/>
        </w:rPr>
      </w:r>
    </w:p>
    <w:p>
      <w:pPr/>
      <w:r>
        <w:rPr>
          <w:lang w:val="hi_IN" w:bidi="hi_IN"/>
        </w:rPr>
      </w:r>
    </w:p>
    <w:p>
      <w:pPr>
        <w:pStyle w:val="Heading2"/>
      </w:pPr>
      <w:r>
        <w:rPr>
          <w:lang w:val="hi_IN" w:bidi="hi_IN"/>
        </w:rPr>
        <w:t>मत्ती 11:27</w:t>
      </w:r>
      <w:r>
        <w:rPr>
          <w:lang w:val="hi_IN" w:bidi="hi_IN"/>
        </w:rPr>
      </w:r>
    </w:p>
    <w:p>
      <w:pPr/>
      <w:r>
        <w:rPr>
          <w:lang w:val="hi_IN" w:bidi="hi_IN"/>
        </w:rPr>
      </w:r>
      <w:r>
        <w:rPr>
          <w:b/>
          <w:lang w:val="hi_IN" w:bidi="hi_IN"/>
        </w:rPr>
        <w:t>यीशु ने किसके बारे में कहा कि वह पिता को जानता है?</w:t>
      </w:r>
    </w:p>
    <w:p>
      <w:pPr/>
      <w:r>
        <w:rPr>
          <w:lang w:val="hi_IN" w:bidi="hi_IN"/>
        </w:rPr>
      </w:r>
      <w:r>
        <w:rPr>
          <w:lang w:val="hi_IN" w:bidi="hi_IN"/>
        </w:rPr>
        <w:t>यीशु ने कहा कि वह पिता को और जिस किसी पर वह उन्हें प्रकट करना चाहे, उसे भी जानते हैं।</w:t>
      </w:r>
      <w:r>
        <w:rPr>
          <w:lang w:val="hi_IN" w:bidi="hi_IN"/>
        </w:rPr>
      </w:r>
      <w:r>
        <w:rPr>
          <w:lang w:val="hi_IN" w:bidi="hi_IN"/>
        </w:rPr>
      </w:r>
    </w:p>
    <w:p>
      <w:pPr/>
      <w:r>
        <w:rPr>
          <w:lang w:val="hi_IN" w:bidi="hi_IN"/>
        </w:rPr>
      </w:r>
    </w:p>
    <w:p>
      <w:pPr>
        <w:pStyle w:val="Heading2"/>
      </w:pPr>
      <w:r>
        <w:rPr>
          <w:lang w:val="hi_IN" w:bidi="hi_IN"/>
        </w:rPr>
        <w:t>मत्ती 11:28</w:t>
      </w:r>
      <w:r>
        <w:rPr>
          <w:lang w:val="hi_IN" w:bidi="hi_IN"/>
        </w:rPr>
      </w:r>
    </w:p>
    <w:p>
      <w:pPr/>
      <w:r>
        <w:rPr>
          <w:lang w:val="hi_IN" w:bidi="hi_IN"/>
        </w:rPr>
      </w:r>
      <w:r>
        <w:rPr>
          <w:b/>
          <w:lang w:val="hi_IN" w:bidi="hi_IN"/>
        </w:rPr>
        <w:t>यीशु ने विश्राम की प्रतिज्ञा किससे किया?</w:t>
      </w:r>
    </w:p>
    <w:p>
      <w:pPr/>
      <w:r>
        <w:rPr>
          <w:lang w:val="hi_IN" w:bidi="hi_IN"/>
        </w:rPr>
      </w:r>
      <w:r>
        <w:rPr>
          <w:lang w:val="hi_IN" w:bidi="hi_IN"/>
        </w:rPr>
        <w:t xml:space="preserve">यीशु ने </w:t>
      </w:r>
      <w:r>
        <w:rPr>
          <w:lang w:val="hi_IN" w:bidi="hi_IN"/>
        </w:rPr>
        <w:t>सब परिश्रम करनेवालों और बोझ से दबे लोगों</w:t>
      </w:r>
      <w:r>
        <w:rPr>
          <w:lang w:val="hi_IN" w:bidi="hi_IN"/>
        </w:rPr>
        <w:t xml:space="preserve"> को विश्राम देने की प्रतिज्ञा किया।</w:t>
      </w:r>
      <w:r>
        <w:rPr>
          <w:lang w:val="hi_IN" w:bidi="hi_IN"/>
        </w:rPr>
      </w:r>
      <w:r>
        <w:rPr>
          <w:lang w:val="hi_IN" w:bidi="hi_IN"/>
        </w:rPr>
      </w:r>
    </w:p>
    <w:p>
      <w:pPr/>
      <w:r>
        <w:rPr>
          <w:lang w:val="hi_IN" w:bidi="hi_IN"/>
        </w:rPr>
      </w:r>
    </w:p>
    <w:p>
      <w:pPr>
        <w:pStyle w:val="Heading2"/>
      </w:pPr>
      <w:r>
        <w:rPr>
          <w:lang w:val="hi_IN" w:bidi="hi_IN"/>
        </w:rPr>
        <w:t>मत्ती 12:2</w:t>
      </w:r>
      <w:r>
        <w:rPr>
          <w:lang w:val="hi_IN" w:bidi="hi_IN"/>
        </w:rPr>
      </w:r>
    </w:p>
    <w:p>
      <w:pPr/>
      <w:r>
        <w:rPr>
          <w:lang w:val="hi_IN" w:bidi="hi_IN"/>
        </w:rPr>
      </w:r>
      <w:r>
        <w:rPr>
          <w:b/>
          <w:lang w:val="hi_IN" w:bidi="hi_IN"/>
        </w:rPr>
        <w:t>यीशु के चेले क्या कर रहे थे जिसके बारे में फरीसियों ने उनसे शिकायत की?</w:t>
      </w:r>
    </w:p>
    <w:p>
      <w:pPr/>
      <w:r>
        <w:rPr>
          <w:lang w:val="hi_IN" w:bidi="hi_IN"/>
        </w:rPr>
      </w:r>
      <w:r>
        <w:rPr>
          <w:lang w:val="hi_IN" w:bidi="hi_IN"/>
        </w:rPr>
        <w:t>फरीसियों ने शिकायत करी कि यीशु के चेले अनाज की बालें तोड़कर खा रहे थे, जो उनके अनुसार सब्त के दिन करना व्यवस्था के विरुद्ध था।</w:t>
      </w:r>
      <w:r>
        <w:rPr>
          <w:lang w:val="hi_IN" w:bidi="hi_IN"/>
        </w:rPr>
      </w:r>
      <w:r>
        <w:rPr>
          <w:lang w:val="hi_IN" w:bidi="hi_IN"/>
        </w:rPr>
      </w:r>
    </w:p>
    <w:p>
      <w:pPr/>
      <w:r>
        <w:rPr>
          <w:lang w:val="hi_IN" w:bidi="hi_IN"/>
        </w:rPr>
      </w:r>
    </w:p>
    <w:p>
      <w:pPr>
        <w:pStyle w:val="Heading2"/>
      </w:pPr>
      <w:r>
        <w:rPr>
          <w:lang w:val="hi_IN" w:bidi="hi_IN"/>
        </w:rPr>
        <w:t>मत्ती 12:6</w:t>
      </w:r>
      <w:r>
        <w:rPr>
          <w:lang w:val="hi_IN" w:bidi="hi_IN"/>
        </w:rPr>
      </w:r>
    </w:p>
    <w:p>
      <w:pPr/>
      <w:r>
        <w:rPr>
          <w:lang w:val="hi_IN" w:bidi="hi_IN"/>
        </w:rPr>
      </w:r>
      <w:r>
        <w:rPr>
          <w:b/>
          <w:lang w:val="hi_IN" w:bidi="hi_IN"/>
        </w:rPr>
        <w:t>यीशु ने किसे मन्दिर से महान बताया?</w:t>
      </w:r>
    </w:p>
    <w:p>
      <w:pPr/>
      <w:r>
        <w:rPr>
          <w:lang w:val="hi_IN" w:bidi="hi_IN"/>
        </w:rPr>
      </w:r>
      <w:r>
        <w:rPr>
          <w:lang w:val="hi_IN" w:bidi="hi_IN"/>
        </w:rPr>
        <w:t>यीशु ने कहा कि वह स्वयं मन्दिर से महान हैं।</w:t>
      </w:r>
      <w:r>
        <w:rPr>
          <w:lang w:val="hi_IN" w:bidi="hi_IN"/>
        </w:rPr>
      </w:r>
      <w:r>
        <w:rPr>
          <w:lang w:val="hi_IN" w:bidi="hi_IN"/>
        </w:rPr>
      </w:r>
    </w:p>
    <w:p>
      <w:pPr/>
      <w:r>
        <w:rPr>
          <w:lang w:val="hi_IN" w:bidi="hi_IN"/>
        </w:rPr>
      </w:r>
    </w:p>
    <w:p>
      <w:pPr>
        <w:pStyle w:val="Heading2"/>
      </w:pPr>
      <w:r>
        <w:rPr>
          <w:lang w:val="hi_IN" w:bidi="hi_IN"/>
        </w:rPr>
        <w:t>मत्ती 12:8</w:t>
      </w:r>
      <w:r>
        <w:rPr>
          <w:lang w:val="hi_IN" w:bidi="hi_IN"/>
        </w:rPr>
      </w:r>
    </w:p>
    <w:p>
      <w:pPr/>
      <w:r>
        <w:rPr>
          <w:lang w:val="hi_IN" w:bidi="hi_IN"/>
        </w:rPr>
      </w:r>
      <w:r>
        <w:rPr>
          <w:b/>
          <w:lang w:val="hi_IN" w:bidi="hi_IN"/>
        </w:rPr>
        <w:t>मनुष्य के पुत्र, यीशु के पास क्या अधिकार है?</w:t>
      </w:r>
    </w:p>
    <w:p>
      <w:pPr/>
      <w:r>
        <w:rPr>
          <w:lang w:val="hi_IN" w:bidi="hi_IN"/>
        </w:rPr>
      </w:r>
      <w:r>
        <w:rPr>
          <w:lang w:val="hi_IN" w:bidi="hi_IN"/>
        </w:rPr>
        <w:t>मनुष्य के पुत्र, यीशु, सब्त के दिन का प्रभु है।</w:t>
      </w:r>
      <w:r>
        <w:rPr>
          <w:lang w:val="hi_IN" w:bidi="hi_IN"/>
        </w:rPr>
      </w:r>
      <w:r>
        <w:rPr>
          <w:lang w:val="hi_IN" w:bidi="hi_IN"/>
        </w:rPr>
      </w:r>
    </w:p>
    <w:p>
      <w:pPr/>
      <w:r>
        <w:rPr>
          <w:lang w:val="hi_IN" w:bidi="hi_IN"/>
        </w:rPr>
      </w:r>
    </w:p>
    <w:p>
      <w:pPr>
        <w:pStyle w:val="Heading2"/>
      </w:pPr>
      <w:r>
        <w:rPr>
          <w:lang w:val="hi_IN" w:bidi="hi_IN"/>
        </w:rPr>
        <w:t>मत्ती 12:10</w:t>
      </w:r>
      <w:r>
        <w:rPr>
          <w:lang w:val="hi_IN" w:bidi="hi_IN"/>
        </w:rPr>
      </w:r>
    </w:p>
    <w:p>
      <w:pPr/>
      <w:r>
        <w:rPr>
          <w:lang w:val="hi_IN" w:bidi="hi_IN"/>
        </w:rPr>
      </w:r>
      <w:r>
        <w:rPr>
          <w:b/>
          <w:lang w:val="hi_IN" w:bidi="hi_IN"/>
        </w:rPr>
        <w:t>फरीसियों ने आराधनालय में सूखे हाथ वाले व्यक्ति के सामने यीशु से क्या प्रश्न पूछा?</w:t>
      </w:r>
    </w:p>
    <w:p>
      <w:pPr/>
      <w:r>
        <w:rPr>
          <w:lang w:val="hi_IN" w:bidi="hi_IN"/>
        </w:rPr>
      </w:r>
      <w:r>
        <w:rPr>
          <w:lang w:val="hi_IN" w:bidi="hi_IN"/>
        </w:rPr>
        <w:t>फरीसियों ने यीशु से पूछा, "क्या सब्त के दिन चंगा करना उचित है?"</w:t>
      </w:r>
      <w:r>
        <w:rPr>
          <w:lang w:val="hi_IN" w:bidi="hi_IN"/>
        </w:rPr>
      </w:r>
      <w:r>
        <w:rPr>
          <w:lang w:val="hi_IN" w:bidi="hi_IN"/>
        </w:rPr>
      </w:r>
    </w:p>
    <w:p>
      <w:pPr/>
      <w:r>
        <w:rPr>
          <w:lang w:val="hi_IN" w:bidi="hi_IN"/>
        </w:rPr>
      </w:r>
    </w:p>
    <w:p>
      <w:pPr>
        <w:pStyle w:val="Heading2"/>
      </w:pPr>
      <w:r>
        <w:rPr>
          <w:lang w:val="hi_IN" w:bidi="hi_IN"/>
        </w:rPr>
        <w:t>मत्ती 12:12</w:t>
      </w:r>
      <w:r>
        <w:rPr>
          <w:lang w:val="hi_IN" w:bidi="hi_IN"/>
        </w:rPr>
      </w:r>
    </w:p>
    <w:p>
      <w:pPr/>
      <w:r>
        <w:rPr>
          <w:lang w:val="hi_IN" w:bidi="hi_IN"/>
        </w:rPr>
      </w:r>
      <w:r>
        <w:rPr>
          <w:b/>
          <w:lang w:val="hi_IN" w:bidi="hi_IN"/>
        </w:rPr>
        <w:t>यीशु ने क्या कहा कि सब्त के दिन क्या करना उचित है?</w:t>
      </w:r>
    </w:p>
    <w:p>
      <w:pPr/>
      <w:r>
        <w:rPr>
          <w:lang w:val="hi_IN" w:bidi="hi_IN"/>
        </w:rPr>
      </w:r>
      <w:r>
        <w:rPr>
          <w:lang w:val="hi_IN" w:bidi="hi_IN"/>
        </w:rPr>
        <w:t>यीशु ने कहा कि सब्त के दिन भलाई करना उचित है।</w:t>
      </w:r>
      <w:r>
        <w:rPr>
          <w:lang w:val="hi_IN" w:bidi="hi_IN"/>
        </w:rPr>
      </w:r>
      <w:r>
        <w:rPr>
          <w:lang w:val="hi_IN" w:bidi="hi_IN"/>
        </w:rPr>
      </w:r>
    </w:p>
    <w:p>
      <w:pPr/>
      <w:r>
        <w:rPr>
          <w:lang w:val="hi_IN" w:bidi="hi_IN"/>
        </w:rPr>
      </w:r>
    </w:p>
    <w:p>
      <w:pPr>
        <w:pStyle w:val="Heading2"/>
      </w:pPr>
      <w:r>
        <w:rPr>
          <w:lang w:val="hi_IN" w:bidi="hi_IN"/>
        </w:rPr>
        <w:t>मत्ती 12:14</w:t>
      </w:r>
      <w:r>
        <w:rPr>
          <w:lang w:val="hi_IN" w:bidi="hi_IN"/>
        </w:rPr>
      </w:r>
    </w:p>
    <w:p>
      <w:pPr/>
      <w:r>
        <w:rPr>
          <w:lang w:val="hi_IN" w:bidi="hi_IN"/>
        </w:rPr>
      </w:r>
      <w:r>
        <w:rPr>
          <w:b/>
          <w:lang w:val="hi_IN" w:bidi="hi_IN"/>
        </w:rPr>
        <w:t>जब फरीसियों ने यीशु को सूखे हाथ वाले व्यक्ति को चंगा करते देखा तो उन्होंने क्या किया?</w:t>
      </w:r>
    </w:p>
    <w:p>
      <w:pPr/>
      <w:r>
        <w:rPr>
          <w:lang w:val="hi_IN" w:bidi="hi_IN"/>
        </w:rPr>
      </w:r>
      <w:r>
        <w:rPr>
          <w:lang w:val="hi_IN" w:bidi="hi_IN"/>
        </w:rPr>
        <w:t>फरीसी बाहर जाकर उनके विरुद्ध सम्मति करने लगे, और उन्हें मार डालने का उपाय खोजने लगे।</w:t>
      </w:r>
      <w:r>
        <w:rPr>
          <w:lang w:val="hi_IN" w:bidi="hi_IN"/>
        </w:rPr>
      </w:r>
      <w:r>
        <w:rPr>
          <w:lang w:val="hi_IN" w:bidi="hi_IN"/>
        </w:rPr>
      </w:r>
    </w:p>
    <w:p>
      <w:pPr/>
      <w:r>
        <w:rPr>
          <w:lang w:val="hi_IN" w:bidi="hi_IN"/>
        </w:rPr>
      </w:r>
    </w:p>
    <w:p>
      <w:pPr>
        <w:pStyle w:val="Heading2"/>
      </w:pPr>
      <w:r>
        <w:rPr>
          <w:lang w:val="hi_IN" w:bidi="hi_IN"/>
        </w:rPr>
        <w:t>मत्ती 12:18</w:t>
      </w:r>
      <w:r>
        <w:rPr>
          <w:lang w:val="hi_IN" w:bidi="hi_IN"/>
        </w:rPr>
      </w:r>
    </w:p>
    <w:p>
      <w:pPr/>
      <w:r>
        <w:rPr>
          <w:lang w:val="hi_IN" w:bidi="hi_IN"/>
        </w:rPr>
      </w:r>
      <w:r>
        <w:rPr>
          <w:b/>
          <w:lang w:val="hi_IN" w:bidi="hi_IN"/>
        </w:rPr>
        <w:t>यीशु के बारे में यशायाह की भविष्यवाणी में, कौन परमेश्वर का न्याय सुनेगा और यीशु पर विश्वास रखेगा?</w:t>
      </w:r>
    </w:p>
    <w:p>
      <w:pPr/>
      <w:r>
        <w:rPr>
          <w:lang w:val="hi_IN" w:bidi="hi_IN"/>
        </w:rPr>
      </w:r>
      <w:r>
        <w:rPr>
          <w:lang w:val="hi_IN" w:bidi="hi_IN"/>
        </w:rPr>
        <w:t>अन्यजाति लोग परमेश्वर के न्याय को सुनेंगे और यीशु में विश्वास करेंगे।</w:t>
      </w:r>
      <w:r>
        <w:rPr>
          <w:lang w:val="hi_IN" w:bidi="hi_IN"/>
        </w:rPr>
      </w:r>
      <w:r>
        <w:rPr>
          <w:lang w:val="hi_IN" w:bidi="hi_IN"/>
        </w:rPr>
      </w:r>
    </w:p>
    <w:p>
      <w:pPr/>
      <w:r>
        <w:rPr>
          <w:lang w:val="hi_IN" w:bidi="hi_IN"/>
        </w:rPr>
      </w:r>
    </w:p>
    <w:p>
      <w:pPr>
        <w:pStyle w:val="Heading2"/>
      </w:pPr>
      <w:r>
        <w:rPr>
          <w:lang w:val="hi_IN" w:bidi="hi_IN"/>
        </w:rPr>
        <w:t>मत्ती 12:19–20</w:t>
      </w:r>
      <w:r>
        <w:rPr>
          <w:lang w:val="hi_IN" w:bidi="hi_IN"/>
        </w:rPr>
      </w:r>
    </w:p>
    <w:p>
      <w:pPr/>
      <w:r>
        <w:rPr>
          <w:lang w:val="hi_IN" w:bidi="hi_IN"/>
        </w:rPr>
      </w:r>
      <w:r>
        <w:rPr>
          <w:b/>
          <w:lang w:val="hi_IN" w:bidi="hi_IN"/>
        </w:rPr>
        <w:t>यीशु के बारे में यशायाह की भविष्यवाणी में, यीशु क्या नहीं करेंगे?</w:t>
      </w:r>
    </w:p>
    <w:p>
      <w:pPr/>
      <w:r>
        <w:rPr>
          <w:lang w:val="hi_IN" w:bidi="hi_IN"/>
        </w:rPr>
      </w:r>
      <w:r>
        <w:rPr>
          <w:lang w:val="hi_IN" w:bidi="hi_IN"/>
        </w:rPr>
        <w:t xml:space="preserve">यीशु </w:t>
      </w:r>
      <w:r>
        <w:rPr>
          <w:lang w:val="hi_IN" w:bidi="hi_IN"/>
        </w:rPr>
        <w:t>झगड़ा</w:t>
      </w:r>
      <w:r>
        <w:rPr>
          <w:lang w:val="hi_IN" w:bidi="hi_IN"/>
        </w:rPr>
        <w:t xml:space="preserve"> नहीं करेंगे, न ही चिल्लाएंगे, </w:t>
      </w:r>
      <w:r>
        <w:rPr>
          <w:lang w:val="hi_IN" w:bidi="hi_IN"/>
        </w:rPr>
        <w:t>कुचले हुए सरकण्डे को न</w:t>
      </w:r>
      <w:r>
        <w:rPr>
          <w:lang w:val="hi_IN" w:bidi="hi_IN"/>
        </w:rPr>
        <w:t xml:space="preserve"> तोड़ेंगे, और </w:t>
      </w:r>
      <w:r>
        <w:rPr>
          <w:lang w:val="hi_IN" w:bidi="hi_IN"/>
        </w:rPr>
        <w:t xml:space="preserve">धुआँ देती हुई बत्ती को न </w:t>
      </w:r>
      <w:r>
        <w:rPr>
          <w:lang w:val="hi_IN" w:bidi="hi_IN"/>
        </w:rPr>
        <w:t>बुझाएंगे।</w:t>
      </w:r>
      <w:r>
        <w:rPr>
          <w:lang w:val="hi_IN" w:bidi="hi_IN"/>
        </w:rPr>
      </w:r>
      <w:r>
        <w:rPr>
          <w:lang w:val="hi_IN" w:bidi="hi_IN"/>
        </w:rPr>
      </w:r>
    </w:p>
    <w:p>
      <w:pPr/>
      <w:r>
        <w:rPr>
          <w:lang w:val="hi_IN" w:bidi="hi_IN"/>
        </w:rPr>
      </w:r>
    </w:p>
    <w:p>
      <w:pPr>
        <w:pStyle w:val="Heading2"/>
      </w:pPr>
      <w:r>
        <w:rPr>
          <w:lang w:val="hi_IN" w:bidi="hi_IN"/>
        </w:rPr>
        <w:t>मत्ती 12:26</w:t>
      </w:r>
      <w:r>
        <w:rPr>
          <w:lang w:val="hi_IN" w:bidi="hi_IN"/>
        </w:rPr>
      </w:r>
    </w:p>
    <w:p>
      <w:pPr/>
      <w:r>
        <w:rPr>
          <w:lang w:val="hi_IN" w:bidi="hi_IN"/>
        </w:rPr>
      </w:r>
      <w:r>
        <w:rPr>
          <w:b/>
          <w:lang w:val="hi_IN" w:bidi="hi_IN"/>
        </w:rPr>
        <w:t>यीशु ने इस आरोप का जवाब कैसे दिया कि वह दुष्टात्माओं को दुष्टात्माओं के सरदार शैतान की सहायता से निकालते हैं?</w:t>
      </w:r>
    </w:p>
    <w:p>
      <w:pPr/>
      <w:r>
        <w:rPr>
          <w:lang w:val="hi_IN" w:bidi="hi_IN"/>
        </w:rPr>
      </w:r>
      <w:r>
        <w:rPr>
          <w:lang w:val="hi_IN" w:bidi="hi_IN"/>
        </w:rPr>
        <w:t>यीशु ने कहा कि यदि शैतान ही शैतान को निकाले, तो फिर उसका राज्य कैसे बना रहेगा?</w:t>
      </w:r>
      <w:r>
        <w:rPr>
          <w:lang w:val="hi_IN" w:bidi="hi_IN"/>
        </w:rPr>
      </w:r>
      <w:r>
        <w:rPr>
          <w:lang w:val="hi_IN" w:bidi="hi_IN"/>
        </w:rPr>
      </w:r>
    </w:p>
    <w:p>
      <w:pPr/>
      <w:r>
        <w:rPr>
          <w:lang w:val="hi_IN" w:bidi="hi_IN"/>
        </w:rPr>
      </w:r>
    </w:p>
    <w:p>
      <w:pPr>
        <w:pStyle w:val="Heading2"/>
      </w:pPr>
      <w:r>
        <w:rPr>
          <w:lang w:val="hi_IN" w:bidi="hi_IN"/>
        </w:rPr>
        <w:t>मत्ती 12:28</w:t>
      </w:r>
      <w:r>
        <w:rPr>
          <w:lang w:val="hi_IN" w:bidi="hi_IN"/>
        </w:rPr>
      </w:r>
    </w:p>
    <w:p>
      <w:pPr/>
      <w:r>
        <w:rPr>
          <w:lang w:val="hi_IN" w:bidi="hi_IN"/>
        </w:rPr>
      </w:r>
      <w:r>
        <w:rPr>
          <w:b/>
          <w:lang w:val="hi_IN" w:bidi="hi_IN"/>
        </w:rPr>
        <w:t>यीशु ने क्या कहा कि यदि वह परमेश्वर के आत्मा के द्वारा दुष्टात्माओं को निकाल रहे थे तो क्या हो रहा था?</w:t>
      </w:r>
    </w:p>
    <w:p>
      <w:pPr/>
      <w:r>
        <w:rPr>
          <w:lang w:val="hi_IN" w:bidi="hi_IN"/>
        </w:rPr>
      </w:r>
      <w:r>
        <w:rPr>
          <w:lang w:val="hi_IN" w:bidi="hi_IN"/>
        </w:rPr>
        <w:t>यीशु ने कहा कि यदि वह परमेश्वर के आत्मा के द्वारा दुष्टात्माओं को निकलते हैं तो परमेश्वर का राज्य उन के पास आ पहुँचा है।</w:t>
      </w:r>
      <w:r>
        <w:rPr>
          <w:lang w:val="hi_IN" w:bidi="hi_IN"/>
        </w:rPr>
      </w:r>
      <w:r>
        <w:rPr>
          <w:lang w:val="hi_IN" w:bidi="hi_IN"/>
        </w:rPr>
      </w:r>
    </w:p>
    <w:p>
      <w:pPr/>
      <w:r>
        <w:rPr>
          <w:lang w:val="hi_IN" w:bidi="hi_IN"/>
        </w:rPr>
      </w:r>
    </w:p>
    <w:p>
      <w:pPr>
        <w:pStyle w:val="Heading2"/>
      </w:pPr>
      <w:r>
        <w:rPr>
          <w:lang w:val="hi_IN" w:bidi="hi_IN"/>
        </w:rPr>
        <w:t>मत्ती 12:31</w:t>
      </w:r>
      <w:r>
        <w:rPr>
          <w:lang w:val="hi_IN" w:bidi="hi_IN"/>
        </w:rPr>
      </w:r>
    </w:p>
    <w:p>
      <w:pPr/>
      <w:r>
        <w:rPr>
          <w:lang w:val="hi_IN" w:bidi="hi_IN"/>
        </w:rPr>
      </w:r>
      <w:r>
        <w:rPr>
          <w:b/>
          <w:lang w:val="hi_IN" w:bidi="hi_IN"/>
        </w:rPr>
        <w:t>यीशु ने किस पाप के बारे में कहा कि उसे क्षमा न किया जाएगा?</w:t>
      </w:r>
    </w:p>
    <w:p>
      <w:pPr/>
      <w:r>
        <w:rPr>
          <w:lang w:val="hi_IN" w:bidi="hi_IN"/>
        </w:rPr>
      </w:r>
      <w:r>
        <w:rPr>
          <w:lang w:val="hi_IN" w:bidi="hi_IN"/>
        </w:rPr>
        <w:t>यीशु ने कहा कि पवित्र आत्मा की निन्दा क्षमा न की जाएगी।</w:t>
      </w:r>
      <w:r>
        <w:rPr>
          <w:lang w:val="hi_IN" w:bidi="hi_IN"/>
        </w:rPr>
      </w:r>
      <w:r>
        <w:rPr>
          <w:lang w:val="hi_IN" w:bidi="hi_IN"/>
        </w:rPr>
      </w:r>
    </w:p>
    <w:p>
      <w:pPr/>
      <w:r>
        <w:rPr>
          <w:lang w:val="hi_IN" w:bidi="hi_IN"/>
        </w:rPr>
      </w:r>
    </w:p>
    <w:p>
      <w:pPr>
        <w:pStyle w:val="Heading2"/>
      </w:pPr>
      <w:r>
        <w:rPr>
          <w:lang w:val="hi_IN" w:bidi="hi_IN"/>
        </w:rPr>
        <w:t>मत्ती 12:33</w:t>
      </w:r>
      <w:r>
        <w:rPr>
          <w:lang w:val="hi_IN" w:bidi="hi_IN"/>
        </w:rPr>
      </w:r>
    </w:p>
    <w:p>
      <w:pPr/>
      <w:r>
        <w:rPr>
          <w:lang w:val="hi_IN" w:bidi="hi_IN"/>
        </w:rPr>
      </w:r>
      <w:r>
        <w:rPr>
          <w:b/>
          <w:lang w:val="hi_IN" w:bidi="hi_IN"/>
        </w:rPr>
        <w:t>एक पेड़ को किस चीज़ से पहचाना जाता है?</w:t>
      </w:r>
    </w:p>
    <w:p>
      <w:pPr/>
      <w:r>
        <w:rPr>
          <w:lang w:val="hi_IN" w:bidi="hi_IN"/>
        </w:rPr>
      </w:r>
      <w:r>
        <w:rPr>
          <w:lang w:val="hi_IN" w:bidi="hi_IN"/>
        </w:rPr>
        <w:t>एक पेड़ को उसके फलों से पहचाना जाता है।</w:t>
      </w:r>
      <w:r>
        <w:rPr>
          <w:lang w:val="hi_IN" w:bidi="hi_IN"/>
        </w:rPr>
      </w:r>
      <w:r>
        <w:rPr>
          <w:lang w:val="hi_IN" w:bidi="hi_IN"/>
        </w:rPr>
      </w:r>
    </w:p>
    <w:p>
      <w:pPr/>
      <w:r>
        <w:rPr>
          <w:lang w:val="hi_IN" w:bidi="hi_IN"/>
        </w:rPr>
      </w:r>
    </w:p>
    <w:p>
      <w:pPr>
        <w:pStyle w:val="Heading2"/>
      </w:pPr>
      <w:r>
        <w:rPr>
          <w:lang w:val="hi_IN" w:bidi="hi_IN"/>
        </w:rPr>
        <w:t>मत्ती 12:37</w:t>
      </w:r>
      <w:r>
        <w:rPr>
          <w:lang w:val="hi_IN" w:bidi="hi_IN"/>
        </w:rPr>
      </w:r>
    </w:p>
    <w:p>
      <w:pPr/>
      <w:r>
        <w:rPr>
          <w:lang w:val="hi_IN" w:bidi="hi_IN"/>
        </w:rPr>
      </w:r>
      <w:r>
        <w:rPr>
          <w:b/>
          <w:lang w:val="hi_IN" w:bidi="hi_IN"/>
        </w:rPr>
        <w:t>यीशु ने फरीसियों को क्या कहकर निर्दोष और दोषी ठहराया?</w:t>
      </w:r>
    </w:p>
    <w:p>
      <w:pPr/>
      <w:r>
        <w:rPr>
          <w:lang w:val="hi_IN" w:bidi="hi_IN"/>
        </w:rPr>
      </w:r>
      <w:r>
        <w:rPr>
          <w:lang w:val="hi_IN" w:bidi="hi_IN"/>
        </w:rPr>
        <w:t xml:space="preserve">यीशु ने कहा कि फरीसी अपनी बातों के कारण निर्दोष और </w:t>
      </w:r>
      <w:r>
        <w:rPr>
          <w:lang w:val="hi_IN" w:bidi="hi_IN"/>
        </w:rPr>
        <w:t>दोषी</w:t>
      </w:r>
      <w:r>
        <w:rPr>
          <w:lang w:val="hi_IN" w:bidi="hi_IN"/>
        </w:rPr>
        <w:t xml:space="preserve"> ठहराए जाएँगे।</w:t>
      </w:r>
      <w:r>
        <w:rPr>
          <w:lang w:val="hi_IN" w:bidi="hi_IN"/>
        </w:rPr>
      </w:r>
      <w:r>
        <w:rPr>
          <w:lang w:val="hi_IN" w:bidi="hi_IN"/>
        </w:rPr>
      </w:r>
    </w:p>
    <w:p>
      <w:pPr/>
      <w:r>
        <w:rPr>
          <w:lang w:val="hi_IN" w:bidi="hi_IN"/>
        </w:rPr>
      </w:r>
    </w:p>
    <w:p>
      <w:pPr>
        <w:pStyle w:val="Heading2"/>
      </w:pPr>
      <w:r>
        <w:rPr>
          <w:lang w:val="hi_IN" w:bidi="hi_IN"/>
        </w:rPr>
        <w:t>मत्ती 12:39–40</w:t>
      </w:r>
      <w:r>
        <w:rPr>
          <w:lang w:val="hi_IN" w:bidi="hi_IN"/>
        </w:rPr>
      </w:r>
    </w:p>
    <w:p>
      <w:pPr/>
      <w:r>
        <w:rPr>
          <w:lang w:val="hi_IN" w:bidi="hi_IN"/>
        </w:rPr>
      </w:r>
      <w:r>
        <w:rPr>
          <w:b/>
          <w:lang w:val="hi_IN" w:bidi="hi_IN"/>
        </w:rPr>
        <w:t>यीशु ने कहा कि वह इस युग को क्या चिन्ह देंगे?</w:t>
      </w:r>
    </w:p>
    <w:p>
      <w:pPr/>
      <w:r>
        <w:rPr>
          <w:lang w:val="hi_IN" w:bidi="hi_IN"/>
        </w:rPr>
      </w:r>
      <w:r>
        <w:rPr>
          <w:lang w:val="hi_IN" w:bidi="hi_IN"/>
        </w:rPr>
        <w:t>यीशु ने कहा कि वह इस युग को योना का चिन्ह देंगे, जो तीन दिन और तीन रात पृथ्वी के भीतर रहेंगे।</w:t>
      </w:r>
      <w:r>
        <w:rPr>
          <w:lang w:val="hi_IN" w:bidi="hi_IN"/>
        </w:rPr>
      </w:r>
      <w:r>
        <w:rPr>
          <w:lang w:val="hi_IN" w:bidi="hi_IN"/>
        </w:rPr>
      </w:r>
    </w:p>
    <w:p>
      <w:pPr/>
      <w:r>
        <w:rPr>
          <w:lang w:val="hi_IN" w:bidi="hi_IN"/>
        </w:rPr>
      </w:r>
    </w:p>
    <w:p>
      <w:pPr>
        <w:pStyle w:val="Heading2"/>
      </w:pPr>
      <w:r>
        <w:rPr>
          <w:lang w:val="hi_IN" w:bidi="hi_IN"/>
        </w:rPr>
        <w:t>मत्ती 12:41</w:t>
      </w:r>
      <w:r>
        <w:rPr>
          <w:lang w:val="hi_IN" w:bidi="hi_IN"/>
        </w:rPr>
      </w:r>
    </w:p>
    <w:p>
      <w:pPr/>
      <w:r>
        <w:rPr>
          <w:lang w:val="hi_IN" w:bidi="hi_IN"/>
        </w:rPr>
      </w:r>
      <w:r>
        <w:rPr>
          <w:b/>
          <w:lang w:val="hi_IN" w:bidi="hi_IN"/>
        </w:rPr>
        <w:t>यीशु ने कहा कि योना से बड़ा कौन है?</w:t>
      </w:r>
    </w:p>
    <w:p>
      <w:pPr/>
      <w:r>
        <w:rPr>
          <w:lang w:val="hi_IN" w:bidi="hi_IN"/>
        </w:rPr>
      </w:r>
      <w:r>
        <w:rPr>
          <w:lang w:val="hi_IN" w:bidi="hi_IN"/>
        </w:rPr>
        <w:t>यीशु ने कहा कि वे स्वयं योना से भी बड़े हैं।</w:t>
      </w:r>
      <w:r>
        <w:rPr>
          <w:lang w:val="hi_IN" w:bidi="hi_IN"/>
        </w:rPr>
      </w:r>
      <w:r>
        <w:rPr>
          <w:lang w:val="hi_IN" w:bidi="hi_IN"/>
        </w:rPr>
      </w:r>
    </w:p>
    <w:p>
      <w:pPr/>
      <w:r>
        <w:rPr>
          <w:lang w:val="hi_IN" w:bidi="hi_IN"/>
        </w:rPr>
      </w:r>
    </w:p>
    <w:p>
      <w:pPr>
        <w:pStyle w:val="Heading2"/>
      </w:pPr>
      <w:r>
        <w:rPr>
          <w:lang w:val="hi_IN" w:bidi="hi_IN"/>
        </w:rPr>
        <w:t>मत्ती 12:41 (#2)</w:t>
      </w:r>
      <w:r>
        <w:rPr>
          <w:lang w:val="hi_IN" w:bidi="hi_IN"/>
        </w:rPr>
      </w:r>
    </w:p>
    <w:p>
      <w:pPr/>
      <w:r>
        <w:rPr>
          <w:lang w:val="hi_IN" w:bidi="hi_IN"/>
        </w:rPr>
      </w:r>
      <w:r>
        <w:rPr>
          <w:b/>
          <w:lang w:val="hi_IN" w:bidi="hi_IN"/>
        </w:rPr>
        <w:t>नीनवे के लोग यीशु के युग के लोगों को दोषी क्यों ठहराएँगे?</w:t>
      </w:r>
    </w:p>
    <w:p>
      <w:pPr/>
      <w:r>
        <w:rPr>
          <w:lang w:val="hi_IN" w:bidi="hi_IN"/>
        </w:rPr>
      </w:r>
      <w:r>
        <w:rPr>
          <w:lang w:val="hi_IN" w:bidi="hi_IN"/>
        </w:rPr>
        <w:t>नीनवे के लोग यीशु के युग के लोगों को दोषी ठहराएँगे क्योंकि उन्होंने योना के प्रचार को सुनकर परमेश्वर का वचन सुना, लेकिन यीशु के युग के लोगों ने मनुष्य के पुत्र की भी नहीं सुनी, जो योना से भी बड़े हैं।</w:t>
      </w:r>
      <w:r>
        <w:rPr>
          <w:lang w:val="hi_IN" w:bidi="hi_IN"/>
        </w:rPr>
      </w:r>
      <w:r>
        <w:rPr>
          <w:lang w:val="hi_IN" w:bidi="hi_IN"/>
        </w:rPr>
      </w:r>
    </w:p>
    <w:p>
      <w:pPr/>
      <w:r>
        <w:rPr>
          <w:lang w:val="hi_IN" w:bidi="hi_IN"/>
        </w:rPr>
      </w:r>
    </w:p>
    <w:p>
      <w:pPr>
        <w:pStyle w:val="Heading2"/>
      </w:pPr>
      <w:r>
        <w:rPr>
          <w:lang w:val="hi_IN" w:bidi="hi_IN"/>
        </w:rPr>
        <w:t>मत्ती 12:42</w:t>
      </w:r>
      <w:r>
        <w:rPr>
          <w:lang w:val="hi_IN" w:bidi="hi_IN"/>
        </w:rPr>
      </w:r>
    </w:p>
    <w:p>
      <w:pPr/>
      <w:r>
        <w:rPr>
          <w:lang w:val="hi_IN" w:bidi="hi_IN"/>
        </w:rPr>
      </w:r>
      <w:r>
        <w:rPr>
          <w:b/>
          <w:lang w:val="hi_IN" w:bidi="hi_IN"/>
        </w:rPr>
        <w:t>यीशु ने किसे सुलैमान से बड़ा बताया?</w:t>
      </w:r>
    </w:p>
    <w:p>
      <w:pPr/>
      <w:r>
        <w:rPr>
          <w:lang w:val="hi_IN" w:bidi="hi_IN"/>
        </w:rPr>
      </w:r>
      <w:r>
        <w:rPr>
          <w:lang w:val="hi_IN" w:bidi="hi_IN"/>
        </w:rPr>
        <w:t>यीशु ने कहा कि वे स्वयं सुलैमान से भी बड़े हैं।</w:t>
      </w:r>
      <w:r>
        <w:rPr>
          <w:lang w:val="hi_IN" w:bidi="hi_IN"/>
        </w:rPr>
      </w:r>
      <w:r>
        <w:rPr>
          <w:lang w:val="hi_IN" w:bidi="hi_IN"/>
        </w:rPr>
      </w:r>
    </w:p>
    <w:p>
      <w:pPr/>
      <w:r>
        <w:rPr>
          <w:lang w:val="hi_IN" w:bidi="hi_IN"/>
        </w:rPr>
      </w:r>
    </w:p>
    <w:p>
      <w:pPr>
        <w:pStyle w:val="Heading2"/>
      </w:pPr>
      <w:r>
        <w:rPr>
          <w:lang w:val="hi_IN" w:bidi="hi_IN"/>
        </w:rPr>
        <w:t>मत्ती 12:43–45</w:t>
      </w:r>
      <w:r>
        <w:rPr>
          <w:lang w:val="hi_IN" w:bidi="hi_IN"/>
        </w:rPr>
      </w:r>
    </w:p>
    <w:p>
      <w:pPr/>
      <w:r>
        <w:rPr>
          <w:lang w:val="hi_IN" w:bidi="hi_IN"/>
        </w:rPr>
      </w:r>
      <w:r>
        <w:rPr>
          <w:b/>
          <w:lang w:val="hi_IN" w:bidi="hi_IN"/>
        </w:rPr>
        <w:t>यीशु की पीढ़ी उस मनुष्य के समान कैसे होगी जिसमें से अशुद्ध आत्मा निकल जाती है?</w:t>
      </w:r>
    </w:p>
    <w:p>
      <w:pPr/>
      <w:r>
        <w:rPr>
          <w:lang w:val="hi_IN" w:bidi="hi_IN"/>
        </w:rPr>
      </w:r>
      <w:r>
        <w:rPr>
          <w:lang w:val="hi_IN" w:bidi="hi_IN"/>
        </w:rPr>
        <w:t>यीशु की पीढ़ी उस मनुष्य के समान होगी जिसमें से एक अशुद्ध आत्मा निकल जाती है, क्योंकि अशुद्ध आत्मा सात अन्य आत्माओं के साथ लौट आती है और उस मनुष्य की पिछली दशा पहले से भी बुरी हो जाती है।</w:t>
      </w:r>
      <w:r>
        <w:rPr>
          <w:lang w:val="hi_IN" w:bidi="hi_IN"/>
        </w:rPr>
      </w:r>
      <w:r>
        <w:rPr>
          <w:lang w:val="hi_IN" w:bidi="hi_IN"/>
        </w:rPr>
      </w:r>
    </w:p>
    <w:p>
      <w:pPr/>
      <w:r>
        <w:rPr>
          <w:lang w:val="hi_IN" w:bidi="hi_IN"/>
        </w:rPr>
      </w:r>
    </w:p>
    <w:p>
      <w:pPr>
        <w:pStyle w:val="Heading2"/>
      </w:pPr>
      <w:r>
        <w:rPr>
          <w:lang w:val="hi_IN" w:bidi="hi_IN"/>
        </w:rPr>
        <w:t>मत्ती 12:48–50</w:t>
      </w:r>
      <w:r>
        <w:rPr>
          <w:lang w:val="hi_IN" w:bidi="hi_IN"/>
        </w:rPr>
      </w:r>
    </w:p>
    <w:p>
      <w:pPr/>
      <w:r>
        <w:rPr>
          <w:lang w:val="hi_IN" w:bidi="hi_IN"/>
        </w:rPr>
      </w:r>
      <w:r>
        <w:rPr>
          <w:b/>
          <w:lang w:val="hi_IN" w:bidi="hi_IN"/>
        </w:rPr>
        <w:t>यीशु ने किसे अपना भाई, बहन और माता कहा?</w:t>
      </w:r>
    </w:p>
    <w:p>
      <w:pPr/>
      <w:r>
        <w:rPr>
          <w:lang w:val="hi_IN" w:bidi="hi_IN"/>
        </w:rPr>
      </w:r>
      <w:r>
        <w:rPr>
          <w:lang w:val="hi_IN" w:bidi="hi_IN"/>
        </w:rPr>
        <w:t>यीशु ने कहा कि जो लोग पिता की इच्छा पर चलते हैं वे उनके भाई, बहन और माता हैं।</w:t>
      </w:r>
      <w:r>
        <w:rPr>
          <w:lang w:val="hi_IN" w:bidi="hi_IN"/>
        </w:rPr>
      </w:r>
      <w:r>
        <w:rPr>
          <w:lang w:val="hi_IN" w:bidi="hi_IN"/>
        </w:rPr>
      </w:r>
    </w:p>
    <w:p>
      <w:pPr/>
      <w:r>
        <w:rPr>
          <w:lang w:val="hi_IN" w:bidi="hi_IN"/>
        </w:rPr>
      </w:r>
    </w:p>
    <w:p>
      <w:pPr>
        <w:pStyle w:val="Heading2"/>
      </w:pPr>
      <w:r>
        <w:rPr>
          <w:lang w:val="hi_IN" w:bidi="hi_IN"/>
        </w:rPr>
        <w:t>मत्ती 13:4</w:t>
      </w:r>
      <w:r>
        <w:rPr>
          <w:lang w:val="hi_IN" w:bidi="hi_IN"/>
        </w:rPr>
      </w:r>
    </w:p>
    <w:p>
      <w:pPr/>
      <w:r>
        <w:rPr>
          <w:lang w:val="hi_IN" w:bidi="hi_IN"/>
        </w:rPr>
      </w:r>
      <w:r>
        <w:rPr>
          <w:b/>
          <w:lang w:val="hi_IN" w:bidi="hi_IN"/>
        </w:rPr>
        <w:t>यीशु के बीज बोने वाले के दृष्टान्त में, मार्ग के किनारे गिरे बीज का क्या हुआ?</w:t>
      </w:r>
    </w:p>
    <w:p>
      <w:pPr/>
      <w:r>
        <w:rPr>
          <w:lang w:val="hi_IN" w:bidi="hi_IN"/>
        </w:rPr>
      </w:r>
      <w:r>
        <w:rPr>
          <w:lang w:val="hi_IN" w:bidi="hi_IN"/>
        </w:rPr>
        <w:t>जो बीज मार्ग के किनारे गिरा था, उन्हें पक्षियों ने आकर चुग लिया।</w:t>
      </w:r>
      <w:r>
        <w:rPr>
          <w:lang w:val="hi_IN" w:bidi="hi_IN"/>
        </w:rPr>
      </w:r>
      <w:r>
        <w:rPr>
          <w:lang w:val="hi_IN" w:bidi="hi_IN"/>
        </w:rPr>
      </w:r>
    </w:p>
    <w:p>
      <w:pPr/>
      <w:r>
        <w:rPr>
          <w:lang w:val="hi_IN" w:bidi="hi_IN"/>
        </w:rPr>
      </w:r>
    </w:p>
    <w:p>
      <w:pPr>
        <w:pStyle w:val="Heading2"/>
      </w:pPr>
      <w:r>
        <w:rPr>
          <w:lang w:val="hi_IN" w:bidi="hi_IN"/>
        </w:rPr>
        <w:t>मत्ती 13:5–6</w:t>
      </w:r>
      <w:r>
        <w:rPr>
          <w:lang w:val="hi_IN" w:bidi="hi_IN"/>
        </w:rPr>
      </w:r>
    </w:p>
    <w:p>
      <w:pPr/>
      <w:r>
        <w:rPr>
          <w:lang w:val="hi_IN" w:bidi="hi_IN"/>
        </w:rPr>
      </w:r>
      <w:r>
        <w:rPr>
          <w:b/>
          <w:lang w:val="hi_IN" w:bidi="hi_IN"/>
        </w:rPr>
        <w:t>यीशु के बीज बोनेवाले के दृष्टांत में, पथरीली ज़मीन पर गिरे बीज का क्या हुआ?</w:t>
      </w:r>
    </w:p>
    <w:p>
      <w:pPr/>
      <w:r>
        <w:rPr>
          <w:lang w:val="hi_IN" w:bidi="hi_IN"/>
        </w:rPr>
      </w:r>
      <w:r>
        <w:rPr>
          <w:lang w:val="hi_IN" w:bidi="hi_IN"/>
        </w:rPr>
        <w:t xml:space="preserve">जो बीज पथरीली भूमि पर गिरा, वह जल्दी उग आया, लेकिन </w:t>
      </w:r>
      <w:r>
        <w:rPr>
          <w:lang w:val="hi_IN" w:bidi="hi_IN"/>
        </w:rPr>
        <w:t>सूरज निकलने पर वो</w:t>
      </w:r>
      <w:r>
        <w:rPr>
          <w:lang w:val="hi_IN" w:bidi="hi_IN"/>
        </w:rPr>
        <w:t xml:space="preserve"> जल गया और सूख गया।</w:t>
      </w:r>
      <w:r>
        <w:rPr>
          <w:lang w:val="hi_IN" w:bidi="hi_IN"/>
        </w:rPr>
      </w:r>
      <w:r>
        <w:rPr>
          <w:lang w:val="hi_IN" w:bidi="hi_IN"/>
        </w:rPr>
      </w:r>
    </w:p>
    <w:p>
      <w:pPr/>
      <w:r>
        <w:rPr>
          <w:lang w:val="hi_IN" w:bidi="hi_IN"/>
        </w:rPr>
      </w:r>
    </w:p>
    <w:p>
      <w:pPr>
        <w:pStyle w:val="Heading2"/>
      </w:pPr>
      <w:r>
        <w:rPr>
          <w:lang w:val="hi_IN" w:bidi="hi_IN"/>
        </w:rPr>
        <w:t>मत्ती 13:7</w:t>
      </w:r>
      <w:r>
        <w:rPr>
          <w:lang w:val="hi_IN" w:bidi="hi_IN"/>
        </w:rPr>
      </w:r>
    </w:p>
    <w:p>
      <w:pPr/>
      <w:r>
        <w:rPr>
          <w:lang w:val="hi_IN" w:bidi="hi_IN"/>
        </w:rPr>
      </w:r>
      <w:r>
        <w:rPr>
          <w:b/>
          <w:lang w:val="hi_IN" w:bidi="hi_IN"/>
        </w:rPr>
        <w:t>यीशु के बीज बोनेवाले के दृष्टान्त में, उस बीज का क्या हुआ जो झाड़ियों के बीच गिर गया?</w:t>
      </w:r>
    </w:p>
    <w:p>
      <w:pPr/>
      <w:r>
        <w:rPr>
          <w:lang w:val="hi_IN" w:bidi="hi_IN"/>
        </w:rPr>
      </w:r>
      <w:r>
        <w:rPr>
          <w:lang w:val="hi_IN" w:bidi="hi_IN"/>
        </w:rPr>
        <w:t>जो बीज झाड़ियों के बीच गिरे, उन्हें झाड़ियों ने दबा डाला।</w:t>
      </w:r>
      <w:r>
        <w:rPr>
          <w:lang w:val="hi_IN" w:bidi="hi_IN"/>
        </w:rPr>
      </w:r>
      <w:r>
        <w:rPr>
          <w:lang w:val="hi_IN" w:bidi="hi_IN"/>
        </w:rPr>
      </w:r>
    </w:p>
    <w:p>
      <w:pPr/>
      <w:r>
        <w:rPr>
          <w:lang w:val="hi_IN" w:bidi="hi_IN"/>
        </w:rPr>
      </w:r>
    </w:p>
    <w:p>
      <w:pPr>
        <w:pStyle w:val="Heading2"/>
      </w:pPr>
      <w:r>
        <w:rPr>
          <w:lang w:val="hi_IN" w:bidi="hi_IN"/>
        </w:rPr>
        <w:t>मत्ती 13:8</w:t>
      </w:r>
      <w:r>
        <w:rPr>
          <w:lang w:val="hi_IN" w:bidi="hi_IN"/>
        </w:rPr>
      </w:r>
    </w:p>
    <w:p>
      <w:pPr/>
      <w:r>
        <w:rPr>
          <w:lang w:val="hi_IN" w:bidi="hi_IN"/>
        </w:rPr>
      </w:r>
      <w:r>
        <w:rPr>
          <w:b/>
          <w:lang w:val="hi_IN" w:bidi="hi_IN"/>
        </w:rPr>
        <w:t>यीशु के बीज बोनेवाले के दृष्टान्त में, अच्छी भूमि पर गिरे बीज का क्या हुआ?</w:t>
      </w:r>
    </w:p>
    <w:p>
      <w:pPr/>
      <w:r>
        <w:rPr>
          <w:lang w:val="hi_IN" w:bidi="hi_IN"/>
        </w:rPr>
      </w:r>
      <w:r>
        <w:rPr>
          <w:lang w:val="hi_IN" w:bidi="hi_IN"/>
        </w:rPr>
        <w:t>अच्छी भूमि पर गिरे बीजों से फल पैदा हुए, कुछ 100 गुना, कुछ 60 गुना, और कुछ 30 गुना।</w:t>
      </w:r>
      <w:r>
        <w:rPr>
          <w:lang w:val="hi_IN" w:bidi="hi_IN"/>
        </w:rPr>
      </w:r>
      <w:r>
        <w:rPr>
          <w:lang w:val="hi_IN" w:bidi="hi_IN"/>
        </w:rPr>
      </w:r>
    </w:p>
    <w:p>
      <w:pPr/>
      <w:r>
        <w:rPr>
          <w:lang w:val="hi_IN" w:bidi="hi_IN"/>
        </w:rPr>
      </w:r>
    </w:p>
    <w:p>
      <w:pPr>
        <w:pStyle w:val="Heading2"/>
      </w:pPr>
      <w:r>
        <w:rPr>
          <w:lang w:val="hi_IN" w:bidi="hi_IN"/>
        </w:rPr>
        <w:t>मत्ती 13:14</w:t>
      </w:r>
      <w:r>
        <w:rPr>
          <w:lang w:val="hi_IN" w:bidi="hi_IN"/>
        </w:rPr>
      </w:r>
    </w:p>
    <w:p>
      <w:pPr/>
      <w:r>
        <w:rPr>
          <w:lang w:val="hi_IN" w:bidi="hi_IN"/>
        </w:rPr>
      </w:r>
      <w:r>
        <w:rPr>
          <w:b/>
          <w:lang w:val="hi_IN" w:bidi="hi_IN"/>
        </w:rPr>
        <w:t>यशायाह की भविष्यवाणी में कहा गया था कि लोग सुनेंगे और देखेंगे, लेकिन क्या नहीं होगा?</w:t>
      </w:r>
    </w:p>
    <w:p>
      <w:pPr/>
      <w:r>
        <w:rPr>
          <w:lang w:val="hi_IN" w:bidi="hi_IN"/>
        </w:rPr>
      </w:r>
      <w:r>
        <w:rPr>
          <w:lang w:val="hi_IN" w:bidi="hi_IN"/>
        </w:rPr>
        <w:t>यशायाह की भविष्यवाणी में कहा गया था कि लोग सुनेंगे, परन्तु समझेंगे नहीं; वे देखेंगे, परन्तु उन्हें कुछ भी नहीं सूझेगा।</w:t>
      </w:r>
      <w:r>
        <w:rPr>
          <w:lang w:val="hi_IN" w:bidi="hi_IN"/>
        </w:rPr>
      </w:r>
      <w:r>
        <w:rPr>
          <w:lang w:val="hi_IN" w:bidi="hi_IN"/>
        </w:rPr>
      </w:r>
    </w:p>
    <w:p>
      <w:pPr/>
      <w:r>
        <w:rPr>
          <w:lang w:val="hi_IN" w:bidi="hi_IN"/>
        </w:rPr>
      </w:r>
    </w:p>
    <w:p>
      <w:pPr>
        <w:pStyle w:val="Heading2"/>
      </w:pPr>
      <w:r>
        <w:rPr>
          <w:lang w:val="hi_IN" w:bidi="hi_IN"/>
        </w:rPr>
        <w:t>मत्ती 13:15</w:t>
      </w:r>
      <w:r>
        <w:rPr>
          <w:lang w:val="hi_IN" w:bidi="hi_IN"/>
        </w:rPr>
      </w:r>
    </w:p>
    <w:p>
      <w:pPr/>
      <w:r>
        <w:rPr>
          <w:lang w:val="hi_IN" w:bidi="hi_IN"/>
        </w:rPr>
      </w:r>
      <w:r>
        <w:rPr>
          <w:b/>
          <w:lang w:val="hi_IN" w:bidi="hi_IN"/>
        </w:rPr>
        <w:t>उन लोगों में क्या ग़लती थी जिन्होंने यीशु की बात सुनी लेकिन उसे समझा नहीं?</w:t>
      </w:r>
    </w:p>
    <w:p>
      <w:pPr/>
      <w:r>
        <w:rPr>
          <w:lang w:val="hi_IN" w:bidi="hi_IN"/>
        </w:rPr>
      </w:r>
      <w:r>
        <w:rPr>
          <w:lang w:val="hi_IN" w:bidi="hi_IN"/>
        </w:rPr>
        <w:t xml:space="preserve">जिन लोगों ने यीशु को सुना परन्तु समझा नहीं, उनके मन सुस्त थे, वे </w:t>
      </w:r>
      <w:r>
        <w:rPr>
          <w:lang w:val="hi_IN" w:bidi="hi_IN"/>
        </w:rPr>
        <w:t>कानों से ऊँचा सुनते</w:t>
      </w:r>
      <w:r>
        <w:rPr>
          <w:lang w:val="hi_IN" w:bidi="hi_IN"/>
        </w:rPr>
        <w:t xml:space="preserve"> थे, और उन्होंने अपनी आँखें मूँद ली थीं।</w:t>
      </w:r>
      <w:r>
        <w:rPr>
          <w:lang w:val="hi_IN" w:bidi="hi_IN"/>
        </w:rPr>
      </w:r>
      <w:r>
        <w:rPr>
          <w:lang w:val="hi_IN" w:bidi="hi_IN"/>
        </w:rPr>
      </w:r>
    </w:p>
    <w:p>
      <w:pPr/>
      <w:r>
        <w:rPr>
          <w:lang w:val="hi_IN" w:bidi="hi_IN"/>
        </w:rPr>
      </w:r>
    </w:p>
    <w:p>
      <w:pPr>
        <w:pStyle w:val="Heading2"/>
      </w:pPr>
      <w:r>
        <w:rPr>
          <w:lang w:val="hi_IN" w:bidi="hi_IN"/>
        </w:rPr>
        <w:t>मत्ती 13:19</w:t>
      </w:r>
      <w:r>
        <w:rPr>
          <w:lang w:val="hi_IN" w:bidi="hi_IN"/>
        </w:rPr>
      </w:r>
    </w:p>
    <w:p>
      <w:pPr/>
      <w:r>
        <w:rPr>
          <w:lang w:val="hi_IN" w:bidi="hi_IN"/>
        </w:rPr>
      </w:r>
      <w:r>
        <w:rPr>
          <w:b/>
          <w:lang w:val="hi_IN" w:bidi="hi_IN"/>
        </w:rPr>
        <w:t>बीज बोने वाले के दृष्टान्त में, मार्ग के किनारे बोया गया बीज किस प्रकार का व्यक्ति है?</w:t>
      </w:r>
    </w:p>
    <w:p>
      <w:pPr/>
      <w:r>
        <w:rPr>
          <w:lang w:val="hi_IN" w:bidi="hi_IN"/>
        </w:rPr>
      </w:r>
      <w:r>
        <w:rPr>
          <w:lang w:val="hi_IN" w:bidi="hi_IN"/>
        </w:rPr>
        <w:t>मार्ग के किनारे बोया गया बीज वह व्यक्ति है जो राज्य का वचन सुनता है, लेकिन उसे समझ नहीं पाता; फिर दुष्ट आता है और उसके हृदय में जो बोया गया है उसे छीन ले जाता है।</w:t>
      </w:r>
      <w:r>
        <w:rPr>
          <w:lang w:val="hi_IN" w:bidi="hi_IN"/>
        </w:rPr>
      </w:r>
      <w:r>
        <w:rPr>
          <w:lang w:val="hi_IN" w:bidi="hi_IN"/>
        </w:rPr>
      </w:r>
    </w:p>
    <w:p>
      <w:pPr/>
      <w:r>
        <w:rPr>
          <w:lang w:val="hi_IN" w:bidi="hi_IN"/>
        </w:rPr>
      </w:r>
    </w:p>
    <w:p>
      <w:pPr>
        <w:pStyle w:val="Heading2"/>
      </w:pPr>
      <w:r>
        <w:rPr>
          <w:lang w:val="hi_IN" w:bidi="hi_IN"/>
        </w:rPr>
        <w:t>मत्ती 13:20–21</w:t>
      </w:r>
      <w:r>
        <w:rPr>
          <w:lang w:val="hi_IN" w:bidi="hi_IN"/>
        </w:rPr>
      </w:r>
    </w:p>
    <w:p>
      <w:pPr/>
      <w:r>
        <w:rPr>
          <w:lang w:val="hi_IN" w:bidi="hi_IN"/>
        </w:rPr>
      </w:r>
      <w:r>
        <w:rPr>
          <w:b/>
          <w:lang w:val="hi_IN" w:bidi="hi_IN"/>
        </w:rPr>
        <w:t>बीज बोनेवाले के दृष्टान्त में, पत्थरीली भूमि पर बोया गया बीज किस प्रकार का व्यक्ति है?</w:t>
      </w:r>
    </w:p>
    <w:p>
      <w:pPr/>
      <w:r>
        <w:rPr>
          <w:lang w:val="hi_IN" w:bidi="hi_IN"/>
        </w:rPr>
      </w:r>
      <w:r>
        <w:rPr>
          <w:lang w:val="hi_IN" w:bidi="hi_IN"/>
        </w:rPr>
        <w:t xml:space="preserve">पथरीली भूमि पर बोया गया बीज वह व्यक्ति है जो वचन को सुनता है और </w:t>
      </w:r>
      <w:r>
        <w:rPr>
          <w:lang w:val="hi_IN" w:bidi="hi_IN"/>
        </w:rPr>
        <w:t>तुरन्त</w:t>
      </w:r>
      <w:r>
        <w:rPr>
          <w:lang w:val="hi_IN" w:bidi="hi_IN"/>
        </w:rPr>
        <w:t xml:space="preserve"> आनन्द के साथ उसे मान लेता है, लेकिन जब उत्पीड़न आता है तो तुरन्त ठोकर खा जाता है।</w:t>
      </w:r>
      <w:r>
        <w:rPr>
          <w:lang w:val="hi_IN" w:bidi="hi_IN"/>
        </w:rPr>
      </w:r>
      <w:r>
        <w:rPr>
          <w:lang w:val="hi_IN" w:bidi="hi_IN"/>
        </w:rPr>
      </w:r>
    </w:p>
    <w:p>
      <w:pPr/>
      <w:r>
        <w:rPr>
          <w:lang w:val="hi_IN" w:bidi="hi_IN"/>
        </w:rPr>
      </w:r>
    </w:p>
    <w:p>
      <w:pPr>
        <w:pStyle w:val="Heading2"/>
      </w:pPr>
      <w:r>
        <w:rPr>
          <w:lang w:val="hi_IN" w:bidi="hi_IN"/>
        </w:rPr>
        <w:t>मत्ती 13:22</w:t>
      </w:r>
      <w:r>
        <w:rPr>
          <w:lang w:val="hi_IN" w:bidi="hi_IN"/>
        </w:rPr>
      </w:r>
    </w:p>
    <w:p>
      <w:pPr/>
      <w:r>
        <w:rPr>
          <w:lang w:val="hi_IN" w:bidi="hi_IN"/>
        </w:rPr>
      </w:r>
      <w:r>
        <w:rPr>
          <w:b/>
          <w:lang w:val="hi_IN" w:bidi="hi_IN"/>
        </w:rPr>
        <w:t>बीज बोनेवाले के दृष्टान्त में, झाड़ियों के बीच बोया गया बीज किस प्रकार का व्यक्ति है?</w:t>
      </w:r>
    </w:p>
    <w:p>
      <w:pPr/>
      <w:r>
        <w:rPr>
          <w:lang w:val="hi_IN" w:bidi="hi_IN"/>
        </w:rPr>
      </w:r>
      <w:r>
        <w:rPr>
          <w:lang w:val="hi_IN" w:bidi="hi_IN"/>
        </w:rPr>
        <w:t>झाड़ियों के बीच बोया गया बीज वह व्यक्ति है जो वचन को सुनता है, लेकिन संसार की चिन्ताएँ और धन का धोखा वचन को दबा देता है।</w:t>
      </w:r>
      <w:r>
        <w:rPr>
          <w:lang w:val="hi_IN" w:bidi="hi_IN"/>
        </w:rPr>
      </w:r>
      <w:r>
        <w:rPr>
          <w:lang w:val="hi_IN" w:bidi="hi_IN"/>
        </w:rPr>
      </w:r>
    </w:p>
    <w:p>
      <w:pPr/>
      <w:r>
        <w:rPr>
          <w:lang w:val="hi_IN" w:bidi="hi_IN"/>
        </w:rPr>
      </w:r>
    </w:p>
    <w:p>
      <w:pPr>
        <w:pStyle w:val="Heading2"/>
      </w:pPr>
      <w:r>
        <w:rPr>
          <w:lang w:val="hi_IN" w:bidi="hi_IN"/>
        </w:rPr>
        <w:t>मत्ती 13:23</w:t>
      </w:r>
      <w:r>
        <w:rPr>
          <w:lang w:val="hi_IN" w:bidi="hi_IN"/>
        </w:rPr>
      </w:r>
    </w:p>
    <w:p>
      <w:pPr/>
      <w:r>
        <w:rPr>
          <w:lang w:val="hi_IN" w:bidi="hi_IN"/>
        </w:rPr>
      </w:r>
      <w:r>
        <w:rPr>
          <w:b/>
          <w:lang w:val="hi_IN" w:bidi="hi_IN"/>
        </w:rPr>
        <w:t>बीज बोनेवाले के दृष्टान्त में, अच्छी भूमि पर बोया गया बीज किस प्रकार का व्यक्ति है?</w:t>
      </w:r>
    </w:p>
    <w:p>
      <w:pPr/>
      <w:r>
        <w:rPr>
          <w:lang w:val="hi_IN" w:bidi="hi_IN"/>
        </w:rPr>
      </w:r>
      <w:r>
        <w:rPr>
          <w:lang w:val="hi_IN" w:bidi="hi_IN"/>
        </w:rPr>
        <w:t>अच्छी भूमि पर बोया गया बीज वह व्यक्ति है जो वचन को सुनकर समझता है, और फिर फल लाता है।</w:t>
      </w:r>
      <w:r>
        <w:rPr>
          <w:lang w:val="hi_IN" w:bidi="hi_IN"/>
        </w:rPr>
      </w:r>
      <w:r>
        <w:rPr>
          <w:lang w:val="hi_IN" w:bidi="hi_IN"/>
        </w:rPr>
      </w:r>
    </w:p>
    <w:p>
      <w:pPr/>
      <w:r>
        <w:rPr>
          <w:lang w:val="hi_IN" w:bidi="hi_IN"/>
        </w:rPr>
      </w:r>
    </w:p>
    <w:p>
      <w:pPr>
        <w:pStyle w:val="Heading2"/>
      </w:pPr>
      <w:r>
        <w:rPr>
          <w:lang w:val="hi_IN" w:bidi="hi_IN"/>
        </w:rPr>
        <w:t>मत्ती 13:28</w:t>
      </w:r>
      <w:r>
        <w:rPr>
          <w:lang w:val="hi_IN" w:bidi="hi_IN"/>
        </w:rPr>
      </w:r>
    </w:p>
    <w:p>
      <w:pPr/>
      <w:r>
        <w:rPr>
          <w:lang w:val="hi_IN" w:bidi="hi_IN"/>
        </w:rPr>
      </w:r>
      <w:r>
        <w:rPr>
          <w:b/>
          <w:lang w:val="hi_IN" w:bidi="hi_IN"/>
        </w:rPr>
        <w:t>जंगली बीज के दृष्टान्त में, खेत में जंगली बीज किसने बोए थे?</w:t>
      </w:r>
    </w:p>
    <w:p>
      <w:pPr/>
      <w:r>
        <w:rPr>
          <w:lang w:val="hi_IN" w:bidi="hi_IN"/>
        </w:rPr>
      </w:r>
      <w:r>
        <w:rPr>
          <w:lang w:val="hi_IN" w:bidi="hi_IN"/>
        </w:rPr>
        <w:t>एक शत्रु ने खेत में जंगली बीज बो दिए।</w:t>
      </w:r>
      <w:r>
        <w:rPr>
          <w:lang w:val="hi_IN" w:bidi="hi_IN"/>
        </w:rPr>
      </w:r>
      <w:r>
        <w:rPr>
          <w:lang w:val="hi_IN" w:bidi="hi_IN"/>
        </w:rPr>
      </w:r>
    </w:p>
    <w:p>
      <w:pPr/>
      <w:r>
        <w:rPr>
          <w:lang w:val="hi_IN" w:bidi="hi_IN"/>
        </w:rPr>
      </w:r>
    </w:p>
    <w:p>
      <w:pPr>
        <w:pStyle w:val="Heading2"/>
      </w:pPr>
      <w:r>
        <w:rPr>
          <w:lang w:val="hi_IN" w:bidi="hi_IN"/>
        </w:rPr>
        <w:t>मत्ती 13:30</w:t>
      </w:r>
      <w:r>
        <w:rPr>
          <w:lang w:val="hi_IN" w:bidi="hi_IN"/>
        </w:rPr>
      </w:r>
    </w:p>
    <w:p>
      <w:pPr/>
      <w:r>
        <w:rPr>
          <w:lang w:val="hi_IN" w:bidi="hi_IN"/>
        </w:rPr>
      </w:r>
      <w:r>
        <w:rPr>
          <w:b/>
          <w:lang w:val="hi_IN" w:bidi="hi_IN"/>
        </w:rPr>
        <w:t>गृहस्थ ने काटनेवालों को जंगली दाने के पौधे और गेहूँ के बारे में क्या निर्देश दिए?</w:t>
      </w:r>
    </w:p>
    <w:p>
      <w:pPr/>
      <w:r>
        <w:rPr>
          <w:lang w:val="hi_IN" w:bidi="hi_IN"/>
        </w:rPr>
      </w:r>
      <w:r>
        <w:rPr>
          <w:lang w:val="hi_IN" w:bidi="hi_IN"/>
        </w:rPr>
        <w:t>गृहस्थ</w:t>
      </w:r>
      <w:r>
        <w:rPr>
          <w:lang w:val="hi_IN" w:bidi="hi_IN"/>
        </w:rPr>
        <w:t xml:space="preserve"> ने काटनेवालों से कहा कि वे दोनों को कटाई तक एक साथ </w:t>
      </w:r>
      <w:r>
        <w:rPr>
          <w:lang w:val="hi_IN" w:bidi="hi_IN"/>
        </w:rPr>
        <w:t>बढ़ने</w:t>
      </w:r>
      <w:r>
        <w:rPr>
          <w:lang w:val="hi_IN" w:bidi="hi_IN"/>
        </w:rPr>
        <w:t xml:space="preserve"> दें, और फिर जंगली दाने के पौधे को जलाने के लिए इकट्ठा कर लें, तथा गेहूँ को खत्ते में इकट्ठा करें।</w:t>
      </w:r>
      <w:r>
        <w:rPr>
          <w:lang w:val="hi_IN" w:bidi="hi_IN"/>
        </w:rPr>
      </w:r>
      <w:r>
        <w:rPr>
          <w:lang w:val="hi_IN" w:bidi="hi_IN"/>
        </w:rPr>
      </w:r>
    </w:p>
    <w:p>
      <w:pPr/>
      <w:r>
        <w:rPr>
          <w:lang w:val="hi_IN" w:bidi="hi_IN"/>
        </w:rPr>
      </w:r>
    </w:p>
    <w:p>
      <w:pPr>
        <w:pStyle w:val="Heading2"/>
      </w:pPr>
      <w:r>
        <w:rPr>
          <w:lang w:val="hi_IN" w:bidi="hi_IN"/>
        </w:rPr>
        <w:t>मत्ती 13:31–32</w:t>
      </w:r>
      <w:r>
        <w:rPr>
          <w:lang w:val="hi_IN" w:bidi="hi_IN"/>
        </w:rPr>
      </w:r>
    </w:p>
    <w:p>
      <w:pPr/>
      <w:r>
        <w:rPr>
          <w:lang w:val="hi_IN" w:bidi="hi_IN"/>
        </w:rPr>
      </w:r>
      <w:r>
        <w:rPr>
          <w:b/>
          <w:lang w:val="hi_IN" w:bidi="hi_IN"/>
        </w:rPr>
        <w:t>यीशु के राई के दाने के दृष्टान्त में, छोटे राई के बीज का क्या होता है?</w:t>
      </w:r>
    </w:p>
    <w:p>
      <w:pPr/>
      <w:r>
        <w:rPr>
          <w:lang w:val="hi_IN" w:bidi="hi_IN"/>
        </w:rPr>
      </w:r>
      <w:r>
        <w:rPr>
          <w:lang w:val="hi_IN" w:bidi="hi_IN"/>
        </w:rPr>
        <w:t>राई का दाना</w:t>
      </w:r>
      <w:r>
        <w:rPr>
          <w:lang w:val="hi_IN" w:bidi="hi_IN"/>
        </w:rPr>
        <w:t xml:space="preserve"> सब </w:t>
      </w:r>
      <w:r>
        <w:rPr>
          <w:lang w:val="hi_IN" w:bidi="hi_IN"/>
        </w:rPr>
        <w:t>साग-पात से बड़ा</w:t>
      </w:r>
      <w:r>
        <w:rPr>
          <w:lang w:val="hi_IN" w:bidi="hi_IN"/>
        </w:rPr>
        <w:t xml:space="preserve"> हो जाता है, जिससे पक्षी उसकी डालियों पर बसेरा करते हैं।</w:t>
      </w:r>
      <w:r>
        <w:rPr>
          <w:lang w:val="hi_IN" w:bidi="hi_IN"/>
        </w:rPr>
      </w:r>
      <w:r>
        <w:rPr>
          <w:lang w:val="hi_IN" w:bidi="hi_IN"/>
        </w:rPr>
      </w:r>
    </w:p>
    <w:p>
      <w:pPr/>
      <w:r>
        <w:rPr>
          <w:lang w:val="hi_IN" w:bidi="hi_IN"/>
        </w:rPr>
      </w:r>
    </w:p>
    <w:p>
      <w:pPr>
        <w:pStyle w:val="Heading2"/>
      </w:pPr>
      <w:r>
        <w:rPr>
          <w:lang w:val="hi_IN" w:bidi="hi_IN"/>
        </w:rPr>
        <w:t>मत्ती 13:33</w:t>
      </w:r>
      <w:r>
        <w:rPr>
          <w:lang w:val="hi_IN" w:bidi="hi_IN"/>
        </w:rPr>
      </w:r>
    </w:p>
    <w:p>
      <w:pPr/>
      <w:r>
        <w:rPr>
          <w:lang w:val="hi_IN" w:bidi="hi_IN"/>
        </w:rPr>
      </w:r>
      <w:r>
        <w:rPr>
          <w:b/>
          <w:lang w:val="hi_IN" w:bidi="hi_IN"/>
        </w:rPr>
        <w:t>यीशु ने स्वर्ग के राज्य को ख़मीर के समान कैसे कहा?</w:t>
      </w:r>
    </w:p>
    <w:p>
      <w:pPr/>
      <w:r>
        <w:rPr>
          <w:lang w:val="hi_IN" w:bidi="hi_IN"/>
        </w:rPr>
      </w:r>
      <w:r>
        <w:rPr>
          <w:lang w:val="hi_IN" w:bidi="hi_IN"/>
        </w:rPr>
        <w:t xml:space="preserve">यीशु ने कहा कि स्वर्ग का राज्य </w:t>
      </w:r>
      <w:r>
        <w:rPr>
          <w:lang w:val="hi_IN" w:bidi="hi_IN"/>
        </w:rPr>
        <w:t>ख़मीर</w:t>
      </w:r>
      <w:r>
        <w:rPr>
          <w:lang w:val="hi_IN" w:bidi="hi_IN"/>
        </w:rPr>
        <w:t xml:space="preserve"> के समान है जो तीन </w:t>
      </w:r>
      <w:r>
        <w:rPr>
          <w:lang w:val="hi_IN" w:bidi="hi_IN"/>
        </w:rPr>
        <w:t>पसेरी</w:t>
      </w:r>
      <w:r>
        <w:rPr>
          <w:lang w:val="hi_IN" w:bidi="hi_IN"/>
        </w:rPr>
        <w:t xml:space="preserve"> आटे में तब तक मिलाया गया जब तक वह ख़मीर न हो गया।</w:t>
      </w:r>
      <w:r>
        <w:rPr>
          <w:lang w:val="hi_IN" w:bidi="hi_IN"/>
        </w:rPr>
      </w:r>
      <w:r>
        <w:rPr>
          <w:lang w:val="hi_IN" w:bidi="hi_IN"/>
        </w:rPr>
      </w:r>
    </w:p>
    <w:p>
      <w:pPr/>
      <w:r>
        <w:rPr>
          <w:lang w:val="hi_IN" w:bidi="hi_IN"/>
        </w:rPr>
      </w:r>
    </w:p>
    <w:p>
      <w:pPr>
        <w:pStyle w:val="Heading2"/>
      </w:pPr>
      <w:r>
        <w:rPr>
          <w:lang w:val="hi_IN" w:bidi="hi_IN"/>
        </w:rPr>
        <w:t>मत्ती 13:37–39</w:t>
      </w:r>
      <w:r>
        <w:rPr>
          <w:lang w:val="hi_IN" w:bidi="hi_IN"/>
        </w:rPr>
      </w:r>
    </w:p>
    <w:p>
      <w:pPr/>
      <w:r>
        <w:rPr>
          <w:lang w:val="hi_IN" w:bidi="hi_IN"/>
        </w:rPr>
      </w:r>
      <w:r>
        <w:rPr>
          <w:b/>
          <w:lang w:val="hi_IN" w:bidi="hi_IN"/>
        </w:rPr>
        <w:t>जंगली बीज के दृष्टान्त में, अच्छा बीज कौन बोता है, खेत क्या है, अच्छा बीज कौन है, जंगली बीज कौन हैं, और जंगली बीज किसने बोये?</w:t>
      </w:r>
    </w:p>
    <w:p>
      <w:pPr/>
      <w:r>
        <w:rPr>
          <w:lang w:val="hi_IN" w:bidi="hi_IN"/>
        </w:rPr>
      </w:r>
      <w:r>
        <w:rPr>
          <w:lang w:val="hi_IN" w:bidi="hi_IN"/>
        </w:rPr>
        <w:t>अच्छे बीज का बोनेवाला मनुष्य का पुत्र है; खेत संसार है; अच्छे बीज राज्य के सन्तान हैं; जंगली बीज दुष्ट के सन्तान हैं, और जंगली बीज का बोनेवाला शैतान है।</w:t>
      </w:r>
      <w:r>
        <w:rPr>
          <w:lang w:val="hi_IN" w:bidi="hi_IN"/>
        </w:rPr>
      </w:r>
      <w:r>
        <w:rPr>
          <w:lang w:val="hi_IN" w:bidi="hi_IN"/>
        </w:rPr>
      </w:r>
    </w:p>
    <w:p>
      <w:pPr/>
      <w:r>
        <w:rPr>
          <w:lang w:val="hi_IN" w:bidi="hi_IN"/>
        </w:rPr>
      </w:r>
    </w:p>
    <w:p>
      <w:pPr>
        <w:pStyle w:val="Heading2"/>
      </w:pPr>
      <w:r>
        <w:rPr>
          <w:lang w:val="hi_IN" w:bidi="hi_IN"/>
        </w:rPr>
        <w:t>मत्ती 13:39</w:t>
      </w:r>
      <w:r>
        <w:rPr>
          <w:lang w:val="hi_IN" w:bidi="hi_IN"/>
        </w:rPr>
      </w:r>
    </w:p>
    <w:p>
      <w:pPr/>
      <w:r>
        <w:rPr>
          <w:lang w:val="hi_IN" w:bidi="hi_IN"/>
        </w:rPr>
      </w:r>
      <w:r>
        <w:rPr>
          <w:b/>
          <w:lang w:val="hi_IN" w:bidi="hi_IN"/>
        </w:rPr>
        <w:t>जंगली पौधों के दृष्टान्त में, काटनेवाले कौन हैं और कटनी किसका प्रतिनिधित्व करती है?</w:t>
      </w:r>
    </w:p>
    <w:p>
      <w:pPr/>
      <w:r>
        <w:rPr>
          <w:lang w:val="hi_IN" w:bidi="hi_IN"/>
        </w:rPr>
      </w:r>
      <w:r>
        <w:rPr>
          <w:lang w:val="hi_IN" w:bidi="hi_IN"/>
        </w:rPr>
        <w:t>काटनेवाले स्वर्गदूत हैं, और कटनी जगत का अन्त है।</w:t>
      </w:r>
      <w:r>
        <w:rPr>
          <w:lang w:val="hi_IN" w:bidi="hi_IN"/>
        </w:rPr>
      </w:r>
      <w:r>
        <w:rPr>
          <w:lang w:val="hi_IN" w:bidi="hi_IN"/>
        </w:rPr>
      </w:r>
    </w:p>
    <w:p>
      <w:pPr/>
      <w:r>
        <w:rPr>
          <w:lang w:val="hi_IN" w:bidi="hi_IN"/>
        </w:rPr>
      </w:r>
    </w:p>
    <w:p>
      <w:pPr>
        <w:pStyle w:val="Heading2"/>
      </w:pPr>
      <w:r>
        <w:rPr>
          <w:lang w:val="hi_IN" w:bidi="hi_IN"/>
        </w:rPr>
        <w:t>मत्ती 13:42</w:t>
      </w:r>
      <w:r>
        <w:rPr>
          <w:lang w:val="hi_IN" w:bidi="hi_IN"/>
        </w:rPr>
      </w:r>
    </w:p>
    <w:p>
      <w:pPr/>
      <w:r>
        <w:rPr>
          <w:lang w:val="hi_IN" w:bidi="hi_IN"/>
        </w:rPr>
      </w:r>
      <w:r>
        <w:rPr>
          <w:b/>
          <w:lang w:val="hi_IN" w:bidi="hi_IN"/>
        </w:rPr>
        <w:t>जगत के अन्त में उन लोगों का क्या होगा जो कुकर्म करते हैं?</w:t>
      </w:r>
    </w:p>
    <w:p>
      <w:pPr/>
      <w:r>
        <w:rPr>
          <w:lang w:val="hi_IN" w:bidi="hi_IN"/>
        </w:rPr>
      </w:r>
      <w:r>
        <w:rPr>
          <w:lang w:val="hi_IN" w:bidi="hi_IN"/>
        </w:rPr>
        <w:t>जगत के अन्त में, जो लोग कुकर्म करते हैं उन्हें आग के कुण्ड में डाल दिया जाएगा।</w:t>
      </w:r>
      <w:r>
        <w:rPr>
          <w:lang w:val="hi_IN" w:bidi="hi_IN"/>
        </w:rPr>
      </w:r>
      <w:r>
        <w:rPr>
          <w:lang w:val="hi_IN" w:bidi="hi_IN"/>
        </w:rPr>
      </w:r>
    </w:p>
    <w:p>
      <w:pPr/>
      <w:r>
        <w:rPr>
          <w:lang w:val="hi_IN" w:bidi="hi_IN"/>
        </w:rPr>
      </w:r>
    </w:p>
    <w:p>
      <w:pPr>
        <w:pStyle w:val="Heading2"/>
      </w:pPr>
      <w:r>
        <w:rPr>
          <w:lang w:val="hi_IN" w:bidi="hi_IN"/>
        </w:rPr>
        <w:t>मत्ती 13:43</w:t>
      </w:r>
      <w:r>
        <w:rPr>
          <w:lang w:val="hi_IN" w:bidi="hi_IN"/>
        </w:rPr>
      </w:r>
    </w:p>
    <w:p>
      <w:pPr/>
      <w:r>
        <w:rPr>
          <w:lang w:val="hi_IN" w:bidi="hi_IN"/>
        </w:rPr>
      </w:r>
      <w:r>
        <w:rPr>
          <w:b/>
          <w:lang w:val="hi_IN" w:bidi="hi_IN"/>
        </w:rPr>
        <w:t>जगत के अन्त में धर्मी लोगों का क्या होगा?</w:t>
      </w:r>
    </w:p>
    <w:p>
      <w:pPr/>
      <w:r>
        <w:rPr>
          <w:lang w:val="hi_IN" w:bidi="hi_IN"/>
        </w:rPr>
      </w:r>
      <w:r>
        <w:rPr>
          <w:lang w:val="hi_IN" w:bidi="hi_IN"/>
        </w:rPr>
        <w:t>जगत के अन्त में धर्मी लोग सूर्य के समान चमकेंगे।</w:t>
      </w:r>
      <w:r>
        <w:rPr>
          <w:lang w:val="hi_IN" w:bidi="hi_IN"/>
        </w:rPr>
      </w:r>
      <w:r>
        <w:rPr>
          <w:lang w:val="hi_IN" w:bidi="hi_IN"/>
        </w:rPr>
      </w:r>
    </w:p>
    <w:p>
      <w:pPr/>
      <w:r>
        <w:rPr>
          <w:lang w:val="hi_IN" w:bidi="hi_IN"/>
        </w:rPr>
      </w:r>
    </w:p>
    <w:p>
      <w:pPr>
        <w:pStyle w:val="Heading2"/>
      </w:pPr>
      <w:r>
        <w:rPr>
          <w:lang w:val="hi_IN" w:bidi="hi_IN"/>
        </w:rPr>
        <w:t>मत्ती 13:44</w:t>
      </w:r>
      <w:r>
        <w:rPr>
          <w:lang w:val="hi_IN" w:bidi="hi_IN"/>
        </w:rPr>
      </w:r>
    </w:p>
    <w:p>
      <w:pPr/>
      <w:r>
        <w:rPr>
          <w:lang w:val="hi_IN" w:bidi="hi_IN"/>
        </w:rPr>
      </w:r>
      <w:r>
        <w:rPr>
          <w:b/>
          <w:lang w:val="hi_IN" w:bidi="hi_IN"/>
        </w:rPr>
        <w:t>यीशु के दृष्टान्त में, वह मनुष्य क्या करता है जिसे खेत में छिपा हुआ धन मिल जाता है, जो स्वर्ग के राज्य को दर्शाता है?</w:t>
      </w:r>
    </w:p>
    <w:p>
      <w:pPr/>
      <w:r>
        <w:rPr>
          <w:lang w:val="hi_IN" w:bidi="hi_IN"/>
        </w:rPr>
      </w:r>
      <w:r>
        <w:rPr>
          <w:lang w:val="hi_IN" w:bidi="hi_IN"/>
        </w:rPr>
        <w:t>जिस व्यक्ति को छिपा हुआ धन मिल जाता है वह अपना सब कुछ बेच देता है और उस खेत को मोल लेता है।</w:t>
      </w:r>
      <w:r>
        <w:rPr>
          <w:lang w:val="hi_IN" w:bidi="hi_IN"/>
        </w:rPr>
      </w:r>
      <w:r>
        <w:rPr>
          <w:lang w:val="hi_IN" w:bidi="hi_IN"/>
        </w:rPr>
      </w:r>
    </w:p>
    <w:p>
      <w:pPr/>
      <w:r>
        <w:rPr>
          <w:lang w:val="hi_IN" w:bidi="hi_IN"/>
        </w:rPr>
      </w:r>
    </w:p>
    <w:p>
      <w:pPr>
        <w:pStyle w:val="Heading2"/>
      </w:pPr>
      <w:r>
        <w:rPr>
          <w:lang w:val="hi_IN" w:bidi="hi_IN"/>
        </w:rPr>
        <w:t>मत्ती 13:45–46</w:t>
      </w:r>
      <w:r>
        <w:rPr>
          <w:lang w:val="hi_IN" w:bidi="hi_IN"/>
        </w:rPr>
      </w:r>
    </w:p>
    <w:p>
      <w:pPr/>
      <w:r>
        <w:rPr>
          <w:lang w:val="hi_IN" w:bidi="hi_IN"/>
        </w:rPr>
      </w:r>
      <w:r>
        <w:rPr>
          <w:b/>
          <w:lang w:val="hi_IN" w:bidi="hi_IN"/>
        </w:rPr>
        <w:t>यीशु के दृष्टान्त में, वह व्यक्ति क्या करता है जिसे बहुमूल्य मोती मिल जाता है, जो स्वर्ग के राज्य का प्रतिनिधित्व करता है?</w:t>
      </w:r>
    </w:p>
    <w:p>
      <w:pPr/>
      <w:r>
        <w:rPr>
          <w:lang w:val="hi_IN" w:bidi="hi_IN"/>
        </w:rPr>
      </w:r>
      <w:r>
        <w:rPr>
          <w:lang w:val="hi_IN" w:bidi="hi_IN"/>
        </w:rPr>
        <w:t>जिस व्यक्ति को एक बहुमूल्य मोती मिल जाता है, वह अपना सब कुछ बेचकर उसे मोल लेता है।</w:t>
      </w:r>
      <w:r>
        <w:rPr>
          <w:lang w:val="hi_IN" w:bidi="hi_IN"/>
        </w:rPr>
      </w:r>
      <w:r>
        <w:rPr>
          <w:lang w:val="hi_IN" w:bidi="hi_IN"/>
        </w:rPr>
      </w:r>
    </w:p>
    <w:p>
      <w:pPr/>
      <w:r>
        <w:rPr>
          <w:lang w:val="hi_IN" w:bidi="hi_IN"/>
        </w:rPr>
      </w:r>
    </w:p>
    <w:p>
      <w:pPr>
        <w:pStyle w:val="Heading2"/>
      </w:pPr>
      <w:r>
        <w:rPr>
          <w:lang w:val="hi_IN" w:bidi="hi_IN"/>
        </w:rPr>
        <w:t>मत्ती 13:47–48</w:t>
      </w:r>
      <w:r>
        <w:rPr>
          <w:lang w:val="hi_IN" w:bidi="hi_IN"/>
        </w:rPr>
      </w:r>
    </w:p>
    <w:p>
      <w:pPr/>
      <w:r>
        <w:rPr>
          <w:lang w:val="hi_IN" w:bidi="hi_IN"/>
        </w:rPr>
      </w:r>
      <w:r>
        <w:rPr>
          <w:b/>
          <w:lang w:val="hi_IN" w:bidi="hi_IN"/>
        </w:rPr>
        <w:t>मछली पकड़ने के जाल का दृष्टान्त, जगत के अन्त में होने वाली घटना से किस प्रकार मिलता-जुलता है?</w:t>
      </w:r>
    </w:p>
    <w:p>
      <w:pPr/>
      <w:r>
        <w:rPr>
          <w:lang w:val="hi_IN" w:bidi="hi_IN"/>
        </w:rPr>
      </w:r>
      <w:r>
        <w:rPr>
          <w:lang w:val="hi_IN" w:bidi="hi_IN"/>
        </w:rPr>
        <w:t>जिस प्रकार जाल में से बेकार चीजों को अच्छी चीजों से अलग करके फेंक दिया गया, उसी प्रकार जगत के अन्त में दुष्टों को धर्मियों से अलग करके आग के भट्टी में डाल दिया जाएगा।</w:t>
      </w:r>
      <w:r>
        <w:rPr>
          <w:lang w:val="hi_IN" w:bidi="hi_IN"/>
        </w:rPr>
      </w:r>
      <w:r>
        <w:rPr>
          <w:lang w:val="hi_IN" w:bidi="hi_IN"/>
        </w:rPr>
      </w:r>
    </w:p>
    <w:p>
      <w:pPr/>
      <w:r>
        <w:rPr>
          <w:lang w:val="hi_IN" w:bidi="hi_IN"/>
        </w:rPr>
      </w:r>
    </w:p>
    <w:p>
      <w:pPr>
        <w:pStyle w:val="Heading2"/>
      </w:pPr>
      <w:r>
        <w:rPr>
          <w:lang w:val="hi_IN" w:bidi="hi_IN"/>
        </w:rPr>
        <w:t>मत्ती 13:54</w:t>
      </w:r>
      <w:r>
        <w:rPr>
          <w:lang w:val="hi_IN" w:bidi="hi_IN"/>
        </w:rPr>
      </w:r>
    </w:p>
    <w:p>
      <w:pPr/>
      <w:r>
        <w:rPr>
          <w:lang w:val="hi_IN" w:bidi="hi_IN"/>
        </w:rPr>
      </w:r>
      <w:r>
        <w:rPr>
          <w:b/>
          <w:lang w:val="hi_IN" w:bidi="hi_IN"/>
        </w:rPr>
        <w:t>जब उनके क्षेत्र के लोगों ने यीशु को उपदेश देते सुना तो उन्होंने यीशु के विषय में क्या प्रश्न पूछा?</w:t>
      </w:r>
    </w:p>
    <w:p>
      <w:pPr/>
      <w:r>
        <w:rPr>
          <w:lang w:val="hi_IN" w:bidi="hi_IN"/>
        </w:rPr>
      </w:r>
      <w:r>
        <w:rPr>
          <w:lang w:val="hi_IN" w:bidi="hi_IN"/>
        </w:rPr>
        <w:t>लोगों ने पूछा, "इसको यह ज्ञान और सामर्थ्य के काम कहाँ से मिले?"</w:t>
      </w:r>
      <w:r>
        <w:rPr>
          <w:lang w:val="hi_IN" w:bidi="hi_IN"/>
        </w:rPr>
      </w:r>
      <w:r>
        <w:rPr>
          <w:lang w:val="hi_IN" w:bidi="hi_IN"/>
        </w:rPr>
      </w:r>
    </w:p>
    <w:p>
      <w:pPr/>
      <w:r>
        <w:rPr>
          <w:lang w:val="hi_IN" w:bidi="hi_IN"/>
        </w:rPr>
      </w:r>
    </w:p>
    <w:p>
      <w:pPr>
        <w:pStyle w:val="Heading2"/>
      </w:pPr>
      <w:r>
        <w:rPr>
          <w:lang w:val="hi_IN" w:bidi="hi_IN"/>
        </w:rPr>
        <w:t>मत्ती 13:57</w:t>
      </w:r>
      <w:r>
        <w:rPr>
          <w:lang w:val="hi_IN" w:bidi="hi_IN"/>
        </w:rPr>
      </w:r>
    </w:p>
    <w:p>
      <w:pPr/>
      <w:r>
        <w:rPr>
          <w:lang w:val="hi_IN" w:bidi="hi_IN"/>
        </w:rPr>
      </w:r>
      <w:r>
        <w:rPr>
          <w:b/>
          <w:lang w:val="hi_IN" w:bidi="hi_IN"/>
        </w:rPr>
        <w:t xml:space="preserve">यीशु ने क्या कहा कि अपने ही नगर में एक </w:t>
      </w:r>
      <w:r>
        <w:rPr>
          <w:b/>
          <w:lang w:val="hi_IN" w:bidi="hi_IN"/>
        </w:rPr>
        <w:t>भविष्यद्वक्ता</w:t>
      </w:r>
      <w:r>
        <w:rPr>
          <w:b/>
          <w:lang w:val="hi_IN" w:bidi="hi_IN"/>
        </w:rPr>
        <w:t xml:space="preserve"> के साथ क्या होता है?</w:t>
      </w:r>
    </w:p>
    <w:p>
      <w:pPr/>
      <w:r>
        <w:rPr>
          <w:lang w:val="hi_IN" w:bidi="hi_IN"/>
        </w:rPr>
      </w:r>
      <w:r>
        <w:rPr>
          <w:lang w:val="hi_IN" w:bidi="hi_IN"/>
        </w:rPr>
        <w:t>यीशु ने कहा कि एक भविष्यद्वक्ता को अपने ही नगर में आदर नहीं मिलता।</w:t>
      </w:r>
      <w:r>
        <w:rPr>
          <w:lang w:val="hi_IN" w:bidi="hi_IN"/>
        </w:rPr>
      </w:r>
      <w:r>
        <w:rPr>
          <w:lang w:val="hi_IN" w:bidi="hi_IN"/>
        </w:rPr>
      </w:r>
    </w:p>
    <w:p>
      <w:pPr/>
      <w:r>
        <w:rPr>
          <w:lang w:val="hi_IN" w:bidi="hi_IN"/>
        </w:rPr>
      </w:r>
    </w:p>
    <w:p>
      <w:pPr>
        <w:pStyle w:val="Heading2"/>
      </w:pPr>
      <w:r>
        <w:rPr>
          <w:lang w:val="hi_IN" w:bidi="hi_IN"/>
        </w:rPr>
        <w:t>मत्ती 13:58</w:t>
      </w:r>
      <w:r>
        <w:rPr>
          <w:lang w:val="hi_IN" w:bidi="hi_IN"/>
        </w:rPr>
      </w:r>
    </w:p>
    <w:p>
      <w:pPr/>
      <w:r>
        <w:rPr>
          <w:lang w:val="hi_IN" w:bidi="hi_IN"/>
        </w:rPr>
      </w:r>
      <w:r>
        <w:rPr>
          <w:b/>
          <w:lang w:val="hi_IN" w:bidi="hi_IN"/>
        </w:rPr>
        <w:t>लोगों के अविश्वास के कारण यीशु के अपने क्षेत्र में क्या हुआ?</w:t>
      </w:r>
    </w:p>
    <w:p>
      <w:pPr/>
      <w:r>
        <w:rPr>
          <w:lang w:val="hi_IN" w:bidi="hi_IN"/>
        </w:rPr>
      </w:r>
      <w:r>
        <w:rPr>
          <w:lang w:val="hi_IN" w:bidi="hi_IN"/>
        </w:rPr>
        <w:t xml:space="preserve">लोगों के अविश्वास के कारण, यीशु ने अपने क्षेत्र में </w:t>
      </w:r>
      <w:r>
        <w:rPr>
          <w:lang w:val="hi_IN" w:bidi="hi_IN"/>
        </w:rPr>
        <w:t>बहुत से सामर्थ्य के काम नहीं किए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14:2</w:t>
      </w:r>
      <w:r>
        <w:rPr>
          <w:lang w:val="hi_IN" w:bidi="hi_IN"/>
        </w:rPr>
      </w:r>
    </w:p>
    <w:p>
      <w:pPr/>
      <w:r>
        <w:rPr>
          <w:lang w:val="hi_IN" w:bidi="hi_IN"/>
        </w:rPr>
      </w:r>
      <w:r>
        <w:rPr>
          <w:b/>
          <w:lang w:val="hi_IN" w:bidi="hi_IN"/>
        </w:rPr>
        <w:t>हेरोदेस यीशु को क्या समझता था?</w:t>
      </w:r>
    </w:p>
    <w:p>
      <w:pPr/>
      <w:r>
        <w:rPr>
          <w:lang w:val="hi_IN" w:bidi="hi_IN"/>
        </w:rPr>
      </w:r>
      <w:r>
        <w:rPr>
          <w:lang w:val="hi_IN" w:bidi="hi_IN"/>
        </w:rPr>
        <w:t xml:space="preserve">हेरोदेस ने सोचा कि यीशु, </w:t>
      </w:r>
      <w:r>
        <w:rPr>
          <w:lang w:val="hi_IN" w:bidi="hi_IN"/>
        </w:rPr>
        <w:t>मरे हुओं</w:t>
      </w:r>
      <w:r>
        <w:rPr>
          <w:lang w:val="hi_IN" w:bidi="hi_IN"/>
        </w:rPr>
        <w:t xml:space="preserve"> में से जी उठे हुए यूहन्ना बपतिस्मा देनेवाले हैं।</w:t>
      </w:r>
      <w:r>
        <w:rPr>
          <w:lang w:val="hi_IN" w:bidi="hi_IN"/>
        </w:rPr>
      </w:r>
      <w:r>
        <w:rPr>
          <w:lang w:val="hi_IN" w:bidi="hi_IN"/>
        </w:rPr>
      </w:r>
    </w:p>
    <w:p>
      <w:pPr/>
      <w:r>
        <w:rPr>
          <w:lang w:val="hi_IN" w:bidi="hi_IN"/>
        </w:rPr>
      </w:r>
    </w:p>
    <w:p>
      <w:pPr>
        <w:pStyle w:val="Heading2"/>
      </w:pPr>
      <w:r>
        <w:rPr>
          <w:lang w:val="hi_IN" w:bidi="hi_IN"/>
        </w:rPr>
        <w:t>मत्ती 14:4</w:t>
      </w:r>
      <w:r>
        <w:rPr>
          <w:lang w:val="hi_IN" w:bidi="hi_IN"/>
        </w:rPr>
      </w:r>
    </w:p>
    <w:p>
      <w:pPr/>
      <w:r>
        <w:rPr>
          <w:lang w:val="hi_IN" w:bidi="hi_IN"/>
        </w:rPr>
      </w:r>
      <w:r>
        <w:rPr>
          <w:b/>
          <w:lang w:val="hi_IN" w:bidi="hi_IN"/>
        </w:rPr>
        <w:t>हेरोदेस ने क्या अनुचित काम किया था जिसके बारे में यूहन्ना बपतिस्मा देनेवाले ने उसे बताया?</w:t>
      </w:r>
    </w:p>
    <w:p>
      <w:pPr/>
      <w:r>
        <w:rPr>
          <w:lang w:val="hi_IN" w:bidi="hi_IN"/>
        </w:rPr>
      </w:r>
      <w:r>
        <w:rPr>
          <w:lang w:val="hi_IN" w:bidi="hi_IN"/>
        </w:rPr>
        <w:t>हेरोदेस ने अपने भाई की पत्नी से विवाह किया था।</w:t>
      </w:r>
      <w:r>
        <w:rPr>
          <w:lang w:val="hi_IN" w:bidi="hi_IN"/>
        </w:rPr>
      </w:r>
      <w:r>
        <w:rPr>
          <w:lang w:val="hi_IN" w:bidi="hi_IN"/>
        </w:rPr>
      </w:r>
    </w:p>
    <w:p>
      <w:pPr/>
      <w:r>
        <w:rPr>
          <w:lang w:val="hi_IN" w:bidi="hi_IN"/>
        </w:rPr>
      </w:r>
    </w:p>
    <w:p>
      <w:pPr>
        <w:pStyle w:val="Heading2"/>
      </w:pPr>
      <w:r>
        <w:rPr>
          <w:lang w:val="hi_IN" w:bidi="hi_IN"/>
        </w:rPr>
        <w:t>मत्ती 14:5</w:t>
      </w:r>
      <w:r>
        <w:rPr>
          <w:lang w:val="hi_IN" w:bidi="hi_IN"/>
        </w:rPr>
      </w:r>
    </w:p>
    <w:p>
      <w:pPr/>
      <w:r>
        <w:rPr>
          <w:lang w:val="hi_IN" w:bidi="hi_IN"/>
        </w:rPr>
      </w:r>
      <w:r>
        <w:rPr>
          <w:b/>
          <w:lang w:val="hi_IN" w:bidi="hi_IN"/>
        </w:rPr>
        <w:t>हेरोदेस ने यूहन्ना बपतिस्मा देनेवाले को तुरन्त क्यों नहीं मार डाला?</w:t>
      </w:r>
    </w:p>
    <w:p>
      <w:pPr/>
      <w:r>
        <w:rPr>
          <w:lang w:val="hi_IN" w:bidi="hi_IN"/>
        </w:rPr>
      </w:r>
      <w:r>
        <w:rPr>
          <w:lang w:val="hi_IN" w:bidi="hi_IN"/>
        </w:rPr>
        <w:t>हेरोदेस ने यूहन्ना बपतिस्मा देने वाले को तुरन्त इसलिए नहीं मार डाला क्योंकि वह लोगों से डरता था जो यूहन्ना को भविष्यद्वक्ता मानते थे।</w:t>
      </w:r>
      <w:r>
        <w:rPr>
          <w:lang w:val="hi_IN" w:bidi="hi_IN"/>
        </w:rPr>
      </w:r>
      <w:r>
        <w:rPr>
          <w:lang w:val="hi_IN" w:bidi="hi_IN"/>
        </w:rPr>
      </w:r>
    </w:p>
    <w:p>
      <w:pPr/>
      <w:r>
        <w:rPr>
          <w:lang w:val="hi_IN" w:bidi="hi_IN"/>
        </w:rPr>
      </w:r>
    </w:p>
    <w:p>
      <w:pPr>
        <w:pStyle w:val="Heading2"/>
      </w:pPr>
      <w:r>
        <w:rPr>
          <w:lang w:val="hi_IN" w:bidi="hi_IN"/>
        </w:rPr>
        <w:t>मत्ती 14:7</w:t>
      </w:r>
      <w:r>
        <w:rPr>
          <w:lang w:val="hi_IN" w:bidi="hi_IN"/>
        </w:rPr>
      </w:r>
    </w:p>
    <w:p>
      <w:pPr/>
      <w:r>
        <w:rPr>
          <w:lang w:val="hi_IN" w:bidi="hi_IN"/>
        </w:rPr>
      </w:r>
      <w:r>
        <w:rPr>
          <w:b/>
          <w:lang w:val="hi_IN" w:bidi="hi_IN"/>
        </w:rPr>
        <w:t xml:space="preserve">हेरोदियास की बेटी ने जब हेरोदेस के जन्मदिन पर उसके लिए नृत्य किया तो उसने क्या किया? </w:t>
      </w:r>
    </w:p>
    <w:p>
      <w:pPr/>
      <w:r>
        <w:rPr>
          <w:lang w:val="hi_IN" w:bidi="hi_IN"/>
        </w:rPr>
      </w:r>
      <w:r>
        <w:rPr>
          <w:lang w:val="hi_IN" w:bidi="hi_IN"/>
        </w:rPr>
        <w:t>हेरोदेस ने शपथ खाकर वचन दिया कि हेरोदियास की बेटी जो कुछ भी माँगेगी, वह उसे देगा।</w:t>
      </w:r>
      <w:r>
        <w:rPr>
          <w:lang w:val="hi_IN" w:bidi="hi_IN"/>
        </w:rPr>
      </w:r>
      <w:r>
        <w:rPr>
          <w:lang w:val="hi_IN" w:bidi="hi_IN"/>
        </w:rPr>
      </w:r>
    </w:p>
    <w:p>
      <w:pPr/>
      <w:r>
        <w:rPr>
          <w:lang w:val="hi_IN" w:bidi="hi_IN"/>
        </w:rPr>
      </w:r>
    </w:p>
    <w:p>
      <w:pPr>
        <w:pStyle w:val="Heading2"/>
      </w:pPr>
      <w:r>
        <w:rPr>
          <w:lang w:val="hi_IN" w:bidi="hi_IN"/>
        </w:rPr>
        <w:t>मत्ती 14:8</w:t>
      </w:r>
      <w:r>
        <w:rPr>
          <w:lang w:val="hi_IN" w:bidi="hi_IN"/>
        </w:rPr>
      </w:r>
    </w:p>
    <w:p>
      <w:pPr/>
      <w:r>
        <w:rPr>
          <w:lang w:val="hi_IN" w:bidi="hi_IN"/>
        </w:rPr>
      </w:r>
      <w:r>
        <w:rPr>
          <w:b/>
          <w:lang w:val="hi_IN" w:bidi="hi_IN"/>
        </w:rPr>
        <w:t>हेरोदियास की बेटी ने किस चीज़ की मांग की?</w:t>
      </w:r>
    </w:p>
    <w:p>
      <w:pPr/>
      <w:r>
        <w:rPr>
          <w:lang w:val="hi_IN" w:bidi="hi_IN"/>
        </w:rPr>
      </w:r>
      <w:r>
        <w:rPr>
          <w:lang w:val="hi_IN" w:bidi="hi_IN"/>
        </w:rPr>
        <w:t xml:space="preserve">अपनी </w:t>
      </w:r>
      <w:r>
        <w:rPr>
          <w:lang w:val="hi_IN" w:bidi="hi_IN"/>
        </w:rPr>
        <w:t>माता</w:t>
      </w:r>
      <w:r>
        <w:rPr>
          <w:lang w:val="hi_IN" w:bidi="hi_IN"/>
        </w:rPr>
        <w:t xml:space="preserve"> को प्रसन्न करने के लिए, उसने एक थाल में यूहन्ना बपतिस्मा देनेवाले का सिर माँगा।</w:t>
      </w:r>
      <w:r>
        <w:rPr>
          <w:lang w:val="hi_IN" w:bidi="hi_IN"/>
        </w:rPr>
      </w:r>
      <w:r>
        <w:rPr>
          <w:lang w:val="hi_IN" w:bidi="hi_IN"/>
        </w:rPr>
      </w:r>
    </w:p>
    <w:p>
      <w:pPr/>
      <w:r>
        <w:rPr>
          <w:lang w:val="hi_IN" w:bidi="hi_IN"/>
        </w:rPr>
      </w:r>
    </w:p>
    <w:p>
      <w:pPr>
        <w:pStyle w:val="Heading2"/>
      </w:pPr>
      <w:r>
        <w:rPr>
          <w:lang w:val="hi_IN" w:bidi="hi_IN"/>
        </w:rPr>
        <w:t>मत्ती 14:9</w:t>
      </w:r>
      <w:r>
        <w:rPr>
          <w:lang w:val="hi_IN" w:bidi="hi_IN"/>
        </w:rPr>
      </w:r>
    </w:p>
    <w:p>
      <w:pPr/>
      <w:r>
        <w:rPr>
          <w:lang w:val="hi_IN" w:bidi="hi_IN"/>
        </w:rPr>
      </w:r>
      <w:r>
        <w:rPr>
          <w:b/>
          <w:lang w:val="hi_IN" w:bidi="hi_IN"/>
        </w:rPr>
        <w:t>हेरोदेस ने हेरोदियास की बेटी की माँग पूरी क्यों करी?</w:t>
      </w:r>
    </w:p>
    <w:p>
      <w:pPr/>
      <w:r>
        <w:rPr>
          <w:lang w:val="hi_IN" w:bidi="hi_IN"/>
        </w:rPr>
      </w:r>
      <w:r>
        <w:rPr>
          <w:lang w:val="hi_IN" w:bidi="hi_IN"/>
        </w:rPr>
        <w:t>हेरोदेस ने अपनी शपथ के कारण तथा अपने साथ भोजन पर बैठनेवालों के कारण लड़की को उसकी माँग दे दी।</w:t>
      </w:r>
      <w:r>
        <w:rPr>
          <w:lang w:val="hi_IN" w:bidi="hi_IN"/>
        </w:rPr>
      </w:r>
      <w:r>
        <w:rPr>
          <w:lang w:val="hi_IN" w:bidi="hi_IN"/>
        </w:rPr>
      </w:r>
    </w:p>
    <w:p>
      <w:pPr/>
      <w:r>
        <w:rPr>
          <w:lang w:val="hi_IN" w:bidi="hi_IN"/>
        </w:rPr>
      </w:r>
    </w:p>
    <w:p>
      <w:pPr>
        <w:pStyle w:val="Heading2"/>
      </w:pPr>
      <w:r>
        <w:rPr>
          <w:lang w:val="hi_IN" w:bidi="hi_IN"/>
        </w:rPr>
        <w:t>मत्ती 14:14</w:t>
      </w:r>
      <w:r>
        <w:rPr>
          <w:lang w:val="hi_IN" w:bidi="hi_IN"/>
        </w:rPr>
      </w:r>
    </w:p>
    <w:p>
      <w:pPr/>
      <w:r>
        <w:rPr>
          <w:lang w:val="hi_IN" w:bidi="hi_IN"/>
        </w:rPr>
      </w:r>
      <w:r>
        <w:rPr>
          <w:b/>
          <w:lang w:val="hi_IN" w:bidi="hi_IN"/>
        </w:rPr>
        <w:t>जब यीशु ने देखा कि एक बड़ी भीड़ उनके पीछे आ रही है, तो उनकी क्या प्रतिक्रिया थी?</w:t>
      </w:r>
    </w:p>
    <w:p>
      <w:pPr/>
      <w:r>
        <w:rPr>
          <w:lang w:val="hi_IN" w:bidi="hi_IN"/>
        </w:rPr>
      </w:r>
      <w:r>
        <w:rPr>
          <w:lang w:val="hi_IN" w:bidi="hi_IN"/>
        </w:rPr>
        <w:t>यीशु को उन पर तरस खाया और उन्होंने उनके बीमारों को चंगा किया।</w:t>
      </w:r>
      <w:r>
        <w:rPr>
          <w:lang w:val="hi_IN" w:bidi="hi_IN"/>
        </w:rPr>
      </w:r>
      <w:r>
        <w:rPr>
          <w:lang w:val="hi_IN" w:bidi="hi_IN"/>
        </w:rPr>
      </w:r>
    </w:p>
    <w:p>
      <w:pPr/>
      <w:r>
        <w:rPr>
          <w:lang w:val="hi_IN" w:bidi="hi_IN"/>
        </w:rPr>
      </w:r>
    </w:p>
    <w:p>
      <w:pPr>
        <w:pStyle w:val="Heading2"/>
      </w:pPr>
      <w:r>
        <w:rPr>
          <w:lang w:val="hi_IN" w:bidi="hi_IN"/>
        </w:rPr>
        <w:t>मत्ती 14:16</w:t>
      </w:r>
      <w:r>
        <w:rPr>
          <w:lang w:val="hi_IN" w:bidi="hi_IN"/>
        </w:rPr>
      </w:r>
    </w:p>
    <w:p>
      <w:pPr/>
      <w:r>
        <w:rPr>
          <w:lang w:val="hi_IN" w:bidi="hi_IN"/>
        </w:rPr>
      </w:r>
      <w:r>
        <w:rPr>
          <w:b/>
          <w:lang w:val="hi_IN" w:bidi="hi_IN"/>
        </w:rPr>
        <w:t>यीशु ने अपने चेलों को भीड़ के लिए क्या करने की चुनौती दी?</w:t>
      </w:r>
    </w:p>
    <w:p>
      <w:pPr/>
      <w:r>
        <w:rPr>
          <w:lang w:val="hi_IN" w:bidi="hi_IN"/>
        </w:rPr>
      </w:r>
      <w:r>
        <w:rPr>
          <w:lang w:val="hi_IN" w:bidi="hi_IN"/>
        </w:rPr>
        <w:t>यीशु ने अपने चेलों को चुनौती दी कि वे भीड़ को कुछ खाने को दें।</w:t>
      </w:r>
      <w:r>
        <w:rPr>
          <w:lang w:val="hi_IN" w:bidi="hi_IN"/>
        </w:rPr>
      </w:r>
      <w:r>
        <w:rPr>
          <w:lang w:val="hi_IN" w:bidi="hi_IN"/>
        </w:rPr>
      </w:r>
    </w:p>
    <w:p>
      <w:pPr/>
      <w:r>
        <w:rPr>
          <w:lang w:val="hi_IN" w:bidi="hi_IN"/>
        </w:rPr>
      </w:r>
    </w:p>
    <w:p>
      <w:pPr>
        <w:pStyle w:val="Heading2"/>
      </w:pPr>
      <w:r>
        <w:rPr>
          <w:lang w:val="hi_IN" w:bidi="hi_IN"/>
        </w:rPr>
        <w:t>मत्ती 14:19</w:t>
      </w:r>
      <w:r>
        <w:rPr>
          <w:lang w:val="hi_IN" w:bidi="hi_IN"/>
        </w:rPr>
      </w:r>
    </w:p>
    <w:p>
      <w:pPr/>
      <w:r>
        <w:rPr>
          <w:lang w:val="hi_IN" w:bidi="hi_IN"/>
        </w:rPr>
      </w:r>
      <w:r>
        <w:rPr>
          <w:b/>
          <w:lang w:val="hi_IN" w:bidi="hi_IN"/>
        </w:rPr>
        <w:t>यीशु ने उन पाँच रोटियों और दो मछलियों का क्या किया जो चेले उनके पास लाए थे?</w:t>
      </w:r>
    </w:p>
    <w:p>
      <w:pPr/>
      <w:r>
        <w:rPr>
          <w:lang w:val="hi_IN" w:bidi="hi_IN"/>
        </w:rPr>
      </w:r>
      <w:r>
        <w:rPr>
          <w:lang w:val="hi_IN" w:bidi="hi_IN"/>
        </w:rPr>
        <w:t>यीशु ने स्वर्ग की ओर देखा, धन्यवाद दिया और रोटियाँ तोड़-तोड़कर चेलों को दीं ताकि वे भीड़ को दें।</w:t>
      </w:r>
      <w:r>
        <w:rPr>
          <w:lang w:val="hi_IN" w:bidi="hi_IN"/>
        </w:rPr>
      </w:r>
      <w:r>
        <w:rPr>
          <w:lang w:val="hi_IN" w:bidi="hi_IN"/>
        </w:rPr>
      </w:r>
    </w:p>
    <w:p>
      <w:pPr/>
      <w:r>
        <w:rPr>
          <w:lang w:val="hi_IN" w:bidi="hi_IN"/>
        </w:rPr>
      </w:r>
    </w:p>
    <w:p>
      <w:pPr>
        <w:pStyle w:val="Heading2"/>
      </w:pPr>
      <w:r>
        <w:rPr>
          <w:lang w:val="hi_IN" w:bidi="hi_IN"/>
        </w:rPr>
        <w:t>मत्ती 14:20–21</w:t>
      </w:r>
      <w:r>
        <w:rPr>
          <w:lang w:val="hi_IN" w:bidi="hi_IN"/>
        </w:rPr>
      </w:r>
    </w:p>
    <w:p>
      <w:pPr/>
      <w:r>
        <w:rPr>
          <w:lang w:val="hi_IN" w:bidi="hi_IN"/>
        </w:rPr>
      </w:r>
      <w:r>
        <w:rPr>
          <w:b/>
          <w:lang w:val="hi_IN" w:bidi="hi_IN"/>
        </w:rPr>
        <w:t>कितने लोगों ने भोजन किया, और कितना भोजन बच गया?</w:t>
      </w:r>
    </w:p>
    <w:p>
      <w:pPr/>
      <w:r>
        <w:rPr>
          <w:lang w:val="hi_IN" w:bidi="hi_IN"/>
        </w:rPr>
      </w:r>
      <w:r>
        <w:rPr>
          <w:lang w:val="hi_IN" w:bidi="hi_IN"/>
        </w:rPr>
        <w:t xml:space="preserve">लगभग पाँच हजार पुरुषों ने खाया, इसके अलावा </w:t>
      </w:r>
      <w:r>
        <w:rPr>
          <w:lang w:val="hi_IN" w:bidi="hi_IN"/>
        </w:rPr>
        <w:t xml:space="preserve">स्त्रियाँ और बालक </w:t>
      </w:r>
      <w:r>
        <w:rPr>
          <w:lang w:val="hi_IN" w:bidi="hi_IN"/>
        </w:rPr>
        <w:t>भी थे, और बारह टोकरियाँ बच गई थी।</w:t>
      </w:r>
      <w:r>
        <w:rPr>
          <w:lang w:val="hi_IN" w:bidi="hi_IN"/>
        </w:rPr>
      </w:r>
      <w:r>
        <w:rPr>
          <w:lang w:val="hi_IN" w:bidi="hi_IN"/>
        </w:rPr>
      </w:r>
    </w:p>
    <w:p>
      <w:pPr/>
      <w:r>
        <w:rPr>
          <w:lang w:val="hi_IN" w:bidi="hi_IN"/>
        </w:rPr>
      </w:r>
    </w:p>
    <w:p>
      <w:pPr>
        <w:pStyle w:val="Heading2"/>
      </w:pPr>
      <w:r>
        <w:rPr>
          <w:lang w:val="hi_IN" w:bidi="hi_IN"/>
        </w:rPr>
        <w:t>मत्ती 14:23</w:t>
      </w:r>
      <w:r>
        <w:rPr>
          <w:lang w:val="hi_IN" w:bidi="hi_IN"/>
        </w:rPr>
      </w:r>
    </w:p>
    <w:p>
      <w:pPr/>
      <w:r>
        <w:rPr>
          <w:lang w:val="hi_IN" w:bidi="hi_IN"/>
        </w:rPr>
      </w:r>
      <w:r>
        <w:rPr>
          <w:b/>
          <w:lang w:val="hi_IN" w:bidi="hi_IN"/>
        </w:rPr>
        <w:t>भीड़ को विदा करने के बाद यीशु ने क्या किया?</w:t>
      </w:r>
    </w:p>
    <w:p>
      <w:pPr/>
      <w:r>
        <w:rPr>
          <w:lang w:val="hi_IN" w:bidi="hi_IN"/>
        </w:rPr>
      </w:r>
      <w:r>
        <w:rPr>
          <w:lang w:val="hi_IN" w:bidi="hi_IN"/>
        </w:rPr>
        <w:t>यीशु अकेले प्रार्थना करने के लिए पहाड़ पर चढ़ गए।</w:t>
      </w:r>
      <w:r>
        <w:rPr>
          <w:lang w:val="hi_IN" w:bidi="hi_IN"/>
        </w:rPr>
      </w:r>
      <w:r>
        <w:rPr>
          <w:lang w:val="hi_IN" w:bidi="hi_IN"/>
        </w:rPr>
      </w:r>
    </w:p>
    <w:p>
      <w:pPr/>
      <w:r>
        <w:rPr>
          <w:lang w:val="hi_IN" w:bidi="hi_IN"/>
        </w:rPr>
      </w:r>
    </w:p>
    <w:p>
      <w:pPr>
        <w:pStyle w:val="Heading2"/>
      </w:pPr>
      <w:r>
        <w:rPr>
          <w:lang w:val="hi_IN" w:bidi="hi_IN"/>
        </w:rPr>
        <w:t>मत्ती 14:24</w:t>
      </w:r>
      <w:r>
        <w:rPr>
          <w:lang w:val="hi_IN" w:bidi="hi_IN"/>
        </w:rPr>
      </w:r>
    </w:p>
    <w:p>
      <w:pPr/>
      <w:r>
        <w:rPr>
          <w:lang w:val="hi_IN" w:bidi="hi_IN"/>
        </w:rPr>
      </w:r>
      <w:r>
        <w:rPr>
          <w:b/>
          <w:lang w:val="hi_IN" w:bidi="hi_IN"/>
        </w:rPr>
        <w:t>झील के बीच में चेलों के साथ क्या हो रहा था?</w:t>
      </w:r>
    </w:p>
    <w:p>
      <w:pPr/>
      <w:r>
        <w:rPr>
          <w:lang w:val="hi_IN" w:bidi="hi_IN"/>
        </w:rPr>
      </w:r>
      <w:r>
        <w:rPr>
          <w:lang w:val="hi_IN" w:bidi="hi_IN"/>
        </w:rPr>
        <w:t xml:space="preserve">हवा और लहरों के कारण चेलों की नाव लगभग </w:t>
      </w:r>
      <w:r>
        <w:rPr>
          <w:lang w:val="hi_IN" w:bidi="hi_IN"/>
        </w:rPr>
        <w:t>डगमगा रही</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मत्ती 14:25</w:t>
      </w:r>
      <w:r>
        <w:rPr>
          <w:lang w:val="hi_IN" w:bidi="hi_IN"/>
        </w:rPr>
      </w:r>
    </w:p>
    <w:p>
      <w:pPr/>
      <w:r>
        <w:rPr>
          <w:lang w:val="hi_IN" w:bidi="hi_IN"/>
        </w:rPr>
      </w:r>
      <w:r>
        <w:rPr>
          <w:b/>
          <w:lang w:val="hi_IN" w:bidi="hi_IN"/>
        </w:rPr>
        <w:t>यीशु चेलों के पास कैसे पहुँचे?</w:t>
      </w:r>
    </w:p>
    <w:p>
      <w:pPr/>
      <w:r>
        <w:rPr>
          <w:lang w:val="hi_IN" w:bidi="hi_IN"/>
        </w:rPr>
      </w:r>
      <w:r>
        <w:rPr>
          <w:lang w:val="hi_IN" w:bidi="hi_IN"/>
        </w:rPr>
        <w:t>यीशु झील पर चलते हुए चेलों के पास गए।</w:t>
      </w:r>
      <w:r>
        <w:rPr>
          <w:lang w:val="hi_IN" w:bidi="hi_IN"/>
        </w:rPr>
      </w:r>
      <w:r>
        <w:rPr>
          <w:lang w:val="hi_IN" w:bidi="hi_IN"/>
        </w:rPr>
      </w:r>
    </w:p>
    <w:p>
      <w:pPr/>
      <w:r>
        <w:rPr>
          <w:lang w:val="hi_IN" w:bidi="hi_IN"/>
        </w:rPr>
      </w:r>
    </w:p>
    <w:p>
      <w:pPr>
        <w:pStyle w:val="Heading2"/>
      </w:pPr>
      <w:r>
        <w:rPr>
          <w:lang w:val="hi_IN" w:bidi="hi_IN"/>
        </w:rPr>
        <w:t>मत्ती 14:27</w:t>
      </w:r>
      <w:r>
        <w:rPr>
          <w:lang w:val="hi_IN" w:bidi="hi_IN"/>
        </w:rPr>
      </w:r>
    </w:p>
    <w:p>
      <w:pPr/>
      <w:r>
        <w:rPr>
          <w:lang w:val="hi_IN" w:bidi="hi_IN"/>
        </w:rPr>
      </w:r>
      <w:r>
        <w:rPr>
          <w:b/>
          <w:lang w:val="hi_IN" w:bidi="hi_IN"/>
        </w:rPr>
        <w:t>जब यीशु को चेलों ने देखा तो उन्होंने उनसे क्या कहा?</w:t>
      </w:r>
    </w:p>
    <w:p>
      <w:pPr/>
      <w:r>
        <w:rPr>
          <w:lang w:val="hi_IN" w:bidi="hi_IN"/>
        </w:rPr>
      </w:r>
      <w:r>
        <w:rPr>
          <w:lang w:val="hi_IN" w:bidi="hi_IN"/>
        </w:rPr>
        <w:t>यीशु ने अपने चेलों से कहा कि वे धैर्य रखें और डरें नहीं।</w:t>
      </w:r>
      <w:r>
        <w:rPr>
          <w:lang w:val="hi_IN" w:bidi="hi_IN"/>
        </w:rPr>
      </w:r>
      <w:r>
        <w:rPr>
          <w:lang w:val="hi_IN" w:bidi="hi_IN"/>
        </w:rPr>
      </w:r>
    </w:p>
    <w:p>
      <w:pPr/>
      <w:r>
        <w:rPr>
          <w:lang w:val="hi_IN" w:bidi="hi_IN"/>
        </w:rPr>
      </w:r>
    </w:p>
    <w:p>
      <w:pPr>
        <w:pStyle w:val="Heading2"/>
      </w:pPr>
      <w:r>
        <w:rPr>
          <w:lang w:val="hi_IN" w:bidi="hi_IN"/>
        </w:rPr>
        <w:t>मत्ती 14:29</w:t>
      </w:r>
      <w:r>
        <w:rPr>
          <w:lang w:val="hi_IN" w:bidi="hi_IN"/>
        </w:rPr>
      </w:r>
    </w:p>
    <w:p>
      <w:pPr/>
      <w:r>
        <w:rPr>
          <w:lang w:val="hi_IN" w:bidi="hi_IN"/>
        </w:rPr>
      </w:r>
      <w:r>
        <w:rPr>
          <w:b/>
          <w:lang w:val="hi_IN" w:bidi="hi_IN"/>
        </w:rPr>
        <w:t>यीशु ने पतरस को आकर क्या करने को कहा?</w:t>
      </w:r>
    </w:p>
    <w:p>
      <w:pPr/>
      <w:r>
        <w:rPr>
          <w:lang w:val="hi_IN" w:bidi="hi_IN"/>
        </w:rPr>
      </w:r>
      <w:r>
        <w:rPr>
          <w:lang w:val="hi_IN" w:bidi="hi_IN"/>
        </w:rPr>
        <w:t>यीशु ने पतरस से कहा कि आओ और पानी पर चलो।</w:t>
      </w:r>
      <w:r>
        <w:rPr>
          <w:lang w:val="hi_IN" w:bidi="hi_IN"/>
        </w:rPr>
      </w:r>
      <w:r>
        <w:rPr>
          <w:lang w:val="hi_IN" w:bidi="hi_IN"/>
        </w:rPr>
      </w:r>
    </w:p>
    <w:p>
      <w:pPr/>
      <w:r>
        <w:rPr>
          <w:lang w:val="hi_IN" w:bidi="hi_IN"/>
        </w:rPr>
      </w:r>
    </w:p>
    <w:p>
      <w:pPr>
        <w:pStyle w:val="Heading2"/>
      </w:pPr>
      <w:r>
        <w:rPr>
          <w:lang w:val="hi_IN" w:bidi="hi_IN"/>
        </w:rPr>
        <w:t>मत्ती 14:30</w:t>
      </w:r>
      <w:r>
        <w:rPr>
          <w:lang w:val="hi_IN" w:bidi="hi_IN"/>
        </w:rPr>
      </w:r>
    </w:p>
    <w:p>
      <w:pPr/>
      <w:r>
        <w:rPr>
          <w:lang w:val="hi_IN" w:bidi="hi_IN"/>
        </w:rPr>
      </w:r>
      <w:r>
        <w:rPr>
          <w:b/>
          <w:lang w:val="hi_IN" w:bidi="hi_IN"/>
        </w:rPr>
        <w:t>पतरस पानी में क्यों डूबने लगे?</w:t>
      </w:r>
    </w:p>
    <w:p>
      <w:pPr/>
      <w:r>
        <w:rPr>
          <w:lang w:val="hi_IN" w:bidi="hi_IN"/>
        </w:rPr>
      </w:r>
      <w:r>
        <w:rPr>
          <w:lang w:val="hi_IN" w:bidi="hi_IN"/>
        </w:rPr>
        <w:t>जब पतरस डर गया, तो वह पानी में डूबने लगे।</w:t>
      </w:r>
      <w:r>
        <w:rPr>
          <w:lang w:val="hi_IN" w:bidi="hi_IN"/>
        </w:rPr>
      </w:r>
      <w:r>
        <w:rPr>
          <w:lang w:val="hi_IN" w:bidi="hi_IN"/>
        </w:rPr>
      </w:r>
    </w:p>
    <w:p>
      <w:pPr/>
      <w:r>
        <w:rPr>
          <w:lang w:val="hi_IN" w:bidi="hi_IN"/>
        </w:rPr>
      </w:r>
    </w:p>
    <w:p>
      <w:pPr>
        <w:pStyle w:val="Heading2"/>
      </w:pPr>
      <w:r>
        <w:rPr>
          <w:lang w:val="hi_IN" w:bidi="hi_IN"/>
        </w:rPr>
        <w:t>मत्ती 14:32</w:t>
      </w:r>
      <w:r>
        <w:rPr>
          <w:lang w:val="hi_IN" w:bidi="hi_IN"/>
        </w:rPr>
      </w:r>
    </w:p>
    <w:p>
      <w:pPr/>
      <w:r>
        <w:rPr>
          <w:lang w:val="hi_IN" w:bidi="hi_IN"/>
        </w:rPr>
      </w:r>
      <w:r>
        <w:rPr>
          <w:b/>
          <w:lang w:val="hi_IN" w:bidi="hi_IN"/>
        </w:rPr>
        <w:t>जब यीशु और पतरस नाव में चढ़ गए, तब क्या हुआ?</w:t>
      </w:r>
    </w:p>
    <w:p>
      <w:pPr/>
      <w:r>
        <w:rPr>
          <w:lang w:val="hi_IN" w:bidi="hi_IN"/>
        </w:rPr>
      </w:r>
      <w:r>
        <w:rPr>
          <w:lang w:val="hi_IN" w:bidi="hi_IN"/>
        </w:rPr>
        <w:t>जब पतरस और यीशु नाव में चढ़ गए, तो हवा थम गई।</w:t>
      </w:r>
      <w:r>
        <w:rPr>
          <w:lang w:val="hi_IN" w:bidi="hi_IN"/>
        </w:rPr>
      </w:r>
      <w:r>
        <w:rPr>
          <w:lang w:val="hi_IN" w:bidi="hi_IN"/>
        </w:rPr>
      </w:r>
    </w:p>
    <w:p>
      <w:pPr/>
      <w:r>
        <w:rPr>
          <w:lang w:val="hi_IN" w:bidi="hi_IN"/>
        </w:rPr>
      </w:r>
    </w:p>
    <w:p>
      <w:pPr>
        <w:pStyle w:val="Heading2"/>
      </w:pPr>
      <w:r>
        <w:rPr>
          <w:lang w:val="hi_IN" w:bidi="hi_IN"/>
        </w:rPr>
        <w:t>मत्ती 14:33</w:t>
      </w:r>
      <w:r>
        <w:rPr>
          <w:lang w:val="hi_IN" w:bidi="hi_IN"/>
        </w:rPr>
      </w:r>
    </w:p>
    <w:p>
      <w:pPr/>
      <w:r>
        <w:rPr>
          <w:lang w:val="hi_IN" w:bidi="hi_IN"/>
        </w:rPr>
      </w:r>
      <w:r>
        <w:rPr>
          <w:b/>
          <w:lang w:val="hi_IN" w:bidi="hi_IN"/>
        </w:rPr>
        <w:t>जब चेलों ने यह देखा, तो उन्होंने क्या किया?</w:t>
      </w:r>
    </w:p>
    <w:p>
      <w:pPr/>
      <w:r>
        <w:rPr>
          <w:lang w:val="hi_IN" w:bidi="hi_IN"/>
        </w:rPr>
      </w:r>
      <w:r>
        <w:rPr>
          <w:lang w:val="hi_IN" w:bidi="hi_IN"/>
        </w:rPr>
        <w:t>जब चेलों ने यह देखा, तो उन्होंने यीशु की आराधना की और कहा कि वह परमेश्वर के पुत्र हैं।</w:t>
      </w:r>
      <w:r>
        <w:rPr>
          <w:lang w:val="hi_IN" w:bidi="hi_IN"/>
        </w:rPr>
      </w:r>
      <w:r>
        <w:rPr>
          <w:lang w:val="hi_IN" w:bidi="hi_IN"/>
        </w:rPr>
      </w:r>
    </w:p>
    <w:p>
      <w:pPr/>
      <w:r>
        <w:rPr>
          <w:lang w:val="hi_IN" w:bidi="hi_IN"/>
        </w:rPr>
      </w:r>
    </w:p>
    <w:p>
      <w:pPr>
        <w:pStyle w:val="Heading2"/>
      </w:pPr>
      <w:r>
        <w:rPr>
          <w:lang w:val="hi_IN" w:bidi="hi_IN"/>
        </w:rPr>
        <w:t>मत्ती 14:35</w:t>
      </w:r>
      <w:r>
        <w:rPr>
          <w:lang w:val="hi_IN" w:bidi="hi_IN"/>
        </w:rPr>
      </w:r>
    </w:p>
    <w:p>
      <w:pPr/>
      <w:r>
        <w:rPr>
          <w:lang w:val="hi_IN" w:bidi="hi_IN"/>
        </w:rPr>
      </w:r>
      <w:r>
        <w:rPr>
          <w:b/>
          <w:lang w:val="hi_IN" w:bidi="hi_IN"/>
        </w:rPr>
        <w:t>जब यीशु और उनके चेले झील के दूसरी ओर पहुँचे, तो लोगों ने क्या किया?</w:t>
      </w:r>
    </w:p>
    <w:p>
      <w:pPr/>
      <w:r>
        <w:rPr>
          <w:lang w:val="hi_IN" w:bidi="hi_IN"/>
        </w:rPr>
      </w:r>
      <w:r>
        <w:rPr>
          <w:lang w:val="hi_IN" w:bidi="hi_IN"/>
        </w:rPr>
        <w:t>जब यीशु और उनके चेले झील के दूसरी ओर पहुँचे, तो लोग सब बीमारों को उनके पास लाए।</w:t>
      </w:r>
      <w:r>
        <w:rPr>
          <w:lang w:val="hi_IN" w:bidi="hi_IN"/>
        </w:rPr>
      </w:r>
      <w:r>
        <w:rPr>
          <w:lang w:val="hi_IN" w:bidi="hi_IN"/>
        </w:rPr>
      </w:r>
    </w:p>
    <w:p>
      <w:pPr/>
      <w:r>
        <w:rPr>
          <w:lang w:val="hi_IN" w:bidi="hi_IN"/>
        </w:rPr>
      </w:r>
    </w:p>
    <w:p>
      <w:pPr>
        <w:pStyle w:val="Heading2"/>
      </w:pPr>
      <w:r>
        <w:rPr>
          <w:lang w:val="hi_IN" w:bidi="hi_IN"/>
        </w:rPr>
        <w:t>मत्ती 15:4–6</w:t>
      </w:r>
      <w:r>
        <w:rPr>
          <w:lang w:val="hi_IN" w:bidi="hi_IN"/>
        </w:rPr>
      </w:r>
    </w:p>
    <w:p>
      <w:pPr/>
      <w:r>
        <w:rPr>
          <w:lang w:val="hi_IN" w:bidi="hi_IN"/>
        </w:rPr>
      </w:r>
      <w:r>
        <w:rPr>
          <w:b/>
          <w:lang w:val="hi_IN" w:bidi="hi_IN"/>
        </w:rPr>
        <w:t>यीशु ने क्या उदाहरण दिया कि कैसे फरीसियों ने अपनी परम्पराओं के द्वारा परमेश्वर के वचन को टाल दिया?</w:t>
      </w:r>
    </w:p>
    <w:p>
      <w:pPr/>
      <w:r>
        <w:rPr>
          <w:lang w:val="hi_IN" w:bidi="hi_IN"/>
        </w:rPr>
      </w:r>
      <w:r>
        <w:rPr>
          <w:lang w:val="hi_IN" w:bidi="hi_IN"/>
        </w:rPr>
        <w:t>फरीसी बच्चों को अपने माता-पिता की मदद करने से रोकते थे क्योंकि वे उस पैसे को “परमेश्वर को चढ़ाया गया भेंट” समझते थे।</w:t>
      </w:r>
      <w:r>
        <w:rPr>
          <w:lang w:val="hi_IN" w:bidi="hi_IN"/>
        </w:rPr>
      </w:r>
      <w:r>
        <w:rPr>
          <w:lang w:val="hi_IN" w:bidi="hi_IN"/>
        </w:rPr>
      </w:r>
    </w:p>
    <w:p>
      <w:pPr/>
      <w:r>
        <w:rPr>
          <w:lang w:val="hi_IN" w:bidi="hi_IN"/>
        </w:rPr>
      </w:r>
    </w:p>
    <w:p>
      <w:pPr>
        <w:pStyle w:val="Heading2"/>
      </w:pPr>
      <w:r>
        <w:rPr>
          <w:lang w:val="hi_IN" w:bidi="hi_IN"/>
        </w:rPr>
        <w:t>मत्ती 15:7–8</w:t>
      </w:r>
      <w:r>
        <w:rPr>
          <w:lang w:val="hi_IN" w:bidi="hi_IN"/>
        </w:rPr>
      </w:r>
    </w:p>
    <w:p>
      <w:pPr/>
      <w:r>
        <w:rPr>
          <w:lang w:val="hi_IN" w:bidi="hi_IN"/>
        </w:rPr>
      </w:r>
      <w:r>
        <w:rPr>
          <w:b/>
          <w:lang w:val="hi_IN" w:bidi="hi_IN"/>
        </w:rPr>
        <w:t>यशायाह ने फरीसियों के होठों और मन के बारे में क्या भविष्यवाणी की?</w:t>
      </w:r>
    </w:p>
    <w:p>
      <w:pPr/>
      <w:r>
        <w:rPr>
          <w:lang w:val="hi_IN" w:bidi="hi_IN"/>
        </w:rPr>
      </w:r>
      <w:r>
        <w:rPr>
          <w:lang w:val="hi_IN" w:bidi="hi_IN"/>
        </w:rPr>
        <w:t xml:space="preserve">यशायाह ने </w:t>
      </w:r>
      <w:r>
        <w:rPr>
          <w:lang w:val="hi_IN" w:bidi="hi_IN"/>
        </w:rPr>
        <w:t>भविष्यद्वाणी</w:t>
      </w:r>
      <w:r>
        <w:rPr>
          <w:lang w:val="hi_IN" w:bidi="hi_IN"/>
        </w:rPr>
        <w:t xml:space="preserve"> की थी कि फरीसी अपने होंठों से परमेश्वर का आदर करेंगे, लेकिन उनका मन परमेश्वर से दूर होगा।</w:t>
      </w:r>
      <w:r>
        <w:rPr>
          <w:lang w:val="hi_IN" w:bidi="hi_IN"/>
        </w:rPr>
      </w:r>
      <w:r>
        <w:rPr>
          <w:lang w:val="hi_IN" w:bidi="hi_IN"/>
        </w:rPr>
      </w:r>
    </w:p>
    <w:p>
      <w:pPr/>
      <w:r>
        <w:rPr>
          <w:lang w:val="hi_IN" w:bidi="hi_IN"/>
        </w:rPr>
      </w:r>
    </w:p>
    <w:p>
      <w:pPr>
        <w:pStyle w:val="Heading2"/>
      </w:pPr>
      <w:r>
        <w:rPr>
          <w:lang w:val="hi_IN" w:bidi="hi_IN"/>
        </w:rPr>
        <w:t>मत्ती 15:9</w:t>
      </w:r>
      <w:r>
        <w:rPr>
          <w:lang w:val="hi_IN" w:bidi="hi_IN"/>
        </w:rPr>
      </w:r>
    </w:p>
    <w:p>
      <w:pPr/>
      <w:r>
        <w:rPr>
          <w:lang w:val="hi_IN" w:bidi="hi_IN"/>
        </w:rPr>
      </w:r>
      <w:r>
        <w:rPr>
          <w:b/>
          <w:lang w:val="hi_IN" w:bidi="hi_IN"/>
        </w:rPr>
        <w:t>परमेश्वर का वचन सिखाने के बजाय, फरीसी धर्मोपदेश के रूप में क्या सिखा रहे थे?</w:t>
      </w:r>
    </w:p>
    <w:p>
      <w:pPr/>
      <w:r>
        <w:rPr>
          <w:lang w:val="hi_IN" w:bidi="hi_IN"/>
        </w:rPr>
      </w:r>
      <w:r>
        <w:rPr>
          <w:lang w:val="hi_IN" w:bidi="hi_IN"/>
        </w:rPr>
        <w:t xml:space="preserve">फरीसी लोग </w:t>
      </w:r>
      <w:r>
        <w:rPr>
          <w:lang w:val="hi_IN" w:bidi="hi_IN"/>
        </w:rPr>
        <w:t>विधियों</w:t>
      </w:r>
      <w:r>
        <w:rPr>
          <w:lang w:val="hi_IN" w:bidi="hi_IN"/>
        </w:rPr>
        <w:t xml:space="preserve"> को </w:t>
      </w:r>
      <w:r>
        <w:rPr>
          <w:lang w:val="hi_IN" w:bidi="hi_IN"/>
        </w:rPr>
        <w:t>धर्मोपदेश</w:t>
      </w:r>
      <w:r>
        <w:rPr>
          <w:lang w:val="hi_IN" w:bidi="hi_IN"/>
        </w:rPr>
        <w:t xml:space="preserve"> के रूप में सिखा रहे थे।</w:t>
      </w:r>
      <w:r>
        <w:rPr>
          <w:lang w:val="hi_IN" w:bidi="hi_IN"/>
        </w:rPr>
      </w:r>
      <w:r>
        <w:rPr>
          <w:lang w:val="hi_IN" w:bidi="hi_IN"/>
        </w:rPr>
      </w:r>
    </w:p>
    <w:p>
      <w:pPr/>
      <w:r>
        <w:rPr>
          <w:lang w:val="hi_IN" w:bidi="hi_IN"/>
        </w:rPr>
      </w:r>
    </w:p>
    <w:p>
      <w:pPr>
        <w:pStyle w:val="Heading2"/>
      </w:pPr>
      <w:r>
        <w:rPr>
          <w:lang w:val="hi_IN" w:bidi="hi_IN"/>
        </w:rPr>
        <w:t>मत्ती 15:11</w:t>
      </w:r>
      <w:r>
        <w:rPr>
          <w:lang w:val="hi_IN" w:bidi="hi_IN"/>
        </w:rPr>
      </w:r>
    </w:p>
    <w:p>
      <w:pPr/>
      <w:r>
        <w:rPr>
          <w:lang w:val="hi_IN" w:bidi="hi_IN"/>
        </w:rPr>
      </w:r>
      <w:r>
        <w:rPr>
          <w:b/>
          <w:lang w:val="hi_IN" w:bidi="hi_IN"/>
        </w:rPr>
        <w:t>यीशु ने क्या कहा जो मनुष्य को अशुद्ध नहीं करता?</w:t>
      </w:r>
    </w:p>
    <w:p>
      <w:pPr/>
      <w:r>
        <w:rPr>
          <w:lang w:val="hi_IN" w:bidi="hi_IN"/>
        </w:rPr>
      </w:r>
      <w:r>
        <w:rPr>
          <w:lang w:val="hi_IN" w:bidi="hi_IN"/>
        </w:rPr>
        <w:t xml:space="preserve">यीशु ने कहा कि जो कुछ मनुष्य खाता है, वह उसे </w:t>
      </w:r>
      <w:r>
        <w:rPr>
          <w:lang w:val="hi_IN" w:bidi="hi_IN"/>
        </w:rPr>
        <w:t>अशुद्ध</w:t>
      </w:r>
      <w:r>
        <w:rPr>
          <w:lang w:val="hi_IN" w:bidi="hi_IN"/>
        </w:rPr>
        <w:t xml:space="preserve"> नहीं करता।</w:t>
      </w:r>
      <w:r>
        <w:rPr>
          <w:lang w:val="hi_IN" w:bidi="hi_IN"/>
        </w:rPr>
      </w:r>
      <w:r>
        <w:rPr>
          <w:lang w:val="hi_IN" w:bidi="hi_IN"/>
        </w:rPr>
      </w:r>
    </w:p>
    <w:p>
      <w:pPr/>
      <w:r>
        <w:rPr>
          <w:lang w:val="hi_IN" w:bidi="hi_IN"/>
        </w:rPr>
      </w:r>
    </w:p>
    <w:p>
      <w:pPr>
        <w:pStyle w:val="Heading2"/>
      </w:pPr>
      <w:r>
        <w:rPr>
          <w:lang w:val="hi_IN" w:bidi="hi_IN"/>
        </w:rPr>
        <w:t>मत्ती 15:11 (#2)</w:t>
      </w:r>
      <w:r>
        <w:rPr>
          <w:lang w:val="hi_IN" w:bidi="hi_IN"/>
        </w:rPr>
      </w:r>
    </w:p>
    <w:p>
      <w:pPr/>
      <w:r>
        <w:rPr>
          <w:lang w:val="hi_IN" w:bidi="hi_IN"/>
        </w:rPr>
      </w:r>
      <w:r>
        <w:rPr>
          <w:b/>
          <w:lang w:val="hi_IN" w:bidi="hi_IN"/>
        </w:rPr>
        <w:t>यीशु ने क्या कहा जो एक मनुष्य को अशुद्ध करता है?</w:t>
      </w:r>
    </w:p>
    <w:p>
      <w:pPr/>
      <w:r>
        <w:rPr>
          <w:lang w:val="hi_IN" w:bidi="hi_IN"/>
        </w:rPr>
      </w:r>
      <w:r>
        <w:rPr>
          <w:lang w:val="hi_IN" w:bidi="hi_IN"/>
        </w:rPr>
        <w:t>यीशु ने कहा कि एक मनुष्य के मुँह से जो निकलता है, वही उसे अशुद्ध करता है।</w:t>
      </w:r>
      <w:r>
        <w:rPr>
          <w:lang w:val="hi_IN" w:bidi="hi_IN"/>
        </w:rPr>
      </w:r>
      <w:r>
        <w:rPr>
          <w:lang w:val="hi_IN" w:bidi="hi_IN"/>
        </w:rPr>
      </w:r>
    </w:p>
    <w:p>
      <w:pPr/>
      <w:r>
        <w:rPr>
          <w:lang w:val="hi_IN" w:bidi="hi_IN"/>
        </w:rPr>
      </w:r>
    </w:p>
    <w:p>
      <w:pPr>
        <w:pStyle w:val="Heading2"/>
      </w:pPr>
      <w:r>
        <w:rPr>
          <w:lang w:val="hi_IN" w:bidi="hi_IN"/>
        </w:rPr>
        <w:t>मत्ती 15:14</w:t>
      </w:r>
      <w:r>
        <w:rPr>
          <w:lang w:val="hi_IN" w:bidi="hi_IN"/>
        </w:rPr>
      </w:r>
    </w:p>
    <w:p>
      <w:pPr/>
      <w:r>
        <w:rPr>
          <w:lang w:val="hi_IN" w:bidi="hi_IN"/>
        </w:rPr>
      </w:r>
      <w:r>
        <w:rPr>
          <w:b/>
          <w:lang w:val="hi_IN" w:bidi="hi_IN"/>
        </w:rPr>
        <w:t>यीशु ने फरीसियों को क्या कहा, और उन्होंने कहा कि उनके साथ क्या होगा?</w:t>
      </w:r>
    </w:p>
    <w:p>
      <w:pPr/>
      <w:r>
        <w:rPr>
          <w:lang w:val="hi_IN" w:bidi="hi_IN"/>
        </w:rPr>
      </w:r>
      <w:r>
        <w:rPr>
          <w:lang w:val="hi_IN" w:bidi="hi_IN"/>
        </w:rPr>
        <w:t xml:space="preserve">यीशु ने फरीसियों को अंधे मार्ग </w:t>
      </w:r>
      <w:r>
        <w:rPr>
          <w:lang w:val="hi_IN" w:bidi="hi_IN"/>
        </w:rPr>
        <w:t>दिखानेवाले</w:t>
      </w:r>
      <w:r>
        <w:rPr>
          <w:lang w:val="hi_IN" w:bidi="hi_IN"/>
        </w:rPr>
        <w:t xml:space="preserve"> कहा और कहा कि वे एक </w:t>
      </w:r>
      <w:r>
        <w:rPr>
          <w:lang w:val="hi_IN" w:bidi="hi_IN"/>
        </w:rPr>
        <w:t>गड्ढे</w:t>
      </w:r>
      <w:r>
        <w:rPr>
          <w:lang w:val="hi_IN" w:bidi="hi_IN"/>
        </w:rPr>
        <w:t xml:space="preserve"> में गिर </w:t>
      </w:r>
      <w:r>
        <w:rPr>
          <w:lang w:val="hi_IN" w:bidi="hi_IN"/>
        </w:rPr>
        <w:t>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15:19</w:t>
      </w:r>
      <w:r>
        <w:rPr>
          <w:lang w:val="hi_IN" w:bidi="hi_IN"/>
        </w:rPr>
      </w:r>
    </w:p>
    <w:p>
      <w:pPr/>
      <w:r>
        <w:rPr>
          <w:lang w:val="hi_IN" w:bidi="hi_IN"/>
        </w:rPr>
      </w:r>
      <w:r>
        <w:rPr>
          <w:b/>
          <w:lang w:val="hi_IN" w:bidi="hi_IN"/>
        </w:rPr>
        <w:t>कौन-कौन सी बातें मन ही से निकलती हैं, जो मनुष्य को अशुद्ध करती हैं?</w:t>
      </w:r>
    </w:p>
    <w:p>
      <w:pPr/>
      <w:r>
        <w:rPr>
          <w:lang w:val="hi_IN" w:bidi="hi_IN"/>
        </w:rPr>
      </w:r>
      <w:r>
        <w:rPr>
          <w:lang w:val="hi_IN" w:bidi="hi_IN"/>
        </w:rPr>
        <w:t xml:space="preserve">बुरे विचार, हत्या, परस्त्रीगमन, व्यभिचार, चोरी, झूठी गवाही और निन्दा </w:t>
      </w:r>
      <w:r>
        <w:rPr>
          <w:lang w:val="hi_IN" w:bidi="hi_IN"/>
        </w:rPr>
        <w:t>मन ही से निकलती हैं।</w:t>
      </w:r>
      <w:r>
        <w:rPr>
          <w:lang w:val="hi_IN" w:bidi="hi_IN"/>
        </w:rPr>
      </w:r>
      <w:r>
        <w:rPr>
          <w:lang w:val="hi_IN" w:bidi="hi_IN"/>
        </w:rPr>
      </w:r>
    </w:p>
    <w:p>
      <w:pPr/>
      <w:r>
        <w:rPr>
          <w:lang w:val="hi_IN" w:bidi="hi_IN"/>
        </w:rPr>
      </w:r>
    </w:p>
    <w:p>
      <w:pPr>
        <w:pStyle w:val="Heading2"/>
      </w:pPr>
      <w:r>
        <w:rPr>
          <w:lang w:val="hi_IN" w:bidi="hi_IN"/>
        </w:rPr>
        <w:t>मत्ती 15:23</w:t>
      </w:r>
      <w:r>
        <w:rPr>
          <w:lang w:val="hi_IN" w:bidi="hi_IN"/>
        </w:rPr>
      </w:r>
    </w:p>
    <w:p>
      <w:pPr/>
      <w:r>
        <w:rPr>
          <w:lang w:val="hi_IN" w:bidi="hi_IN"/>
        </w:rPr>
      </w:r>
      <w:r>
        <w:rPr>
          <w:b/>
          <w:lang w:val="hi_IN" w:bidi="hi_IN"/>
        </w:rPr>
        <w:t>जब कनानी स्त्री ने यीशु से दया की गुहार लगाई तो उन्होंने सबसे पहले क्या किया?</w:t>
      </w:r>
    </w:p>
    <w:p>
      <w:pPr/>
      <w:r>
        <w:rPr>
          <w:lang w:val="hi_IN" w:bidi="hi_IN"/>
        </w:rPr>
      </w:r>
      <w:r>
        <w:rPr>
          <w:lang w:val="hi_IN" w:bidi="hi_IN"/>
        </w:rPr>
        <w:t>यीशु ने उसे कुछ उत्तर न दिया।</w:t>
      </w:r>
      <w:r>
        <w:rPr>
          <w:lang w:val="hi_IN" w:bidi="hi_IN"/>
        </w:rPr>
      </w:r>
      <w:r>
        <w:rPr>
          <w:lang w:val="hi_IN" w:bidi="hi_IN"/>
        </w:rPr>
      </w:r>
    </w:p>
    <w:p>
      <w:pPr/>
      <w:r>
        <w:rPr>
          <w:lang w:val="hi_IN" w:bidi="hi_IN"/>
        </w:rPr>
      </w:r>
    </w:p>
    <w:p>
      <w:pPr>
        <w:pStyle w:val="Heading2"/>
      </w:pPr>
      <w:r>
        <w:rPr>
          <w:lang w:val="hi_IN" w:bidi="hi_IN"/>
        </w:rPr>
        <w:t>मत्ती 15:24</w:t>
      </w:r>
      <w:r>
        <w:rPr>
          <w:lang w:val="hi_IN" w:bidi="hi_IN"/>
        </w:rPr>
      </w:r>
    </w:p>
    <w:p>
      <w:pPr/>
      <w:r>
        <w:rPr>
          <w:lang w:val="hi_IN" w:bidi="hi_IN"/>
        </w:rPr>
      </w:r>
      <w:r>
        <w:rPr>
          <w:b/>
          <w:lang w:val="hi_IN" w:bidi="hi_IN"/>
        </w:rPr>
        <w:t>यीशु ने कनानी स्त्री की सहायता न करने का क्या कारण बताया?</w:t>
      </w:r>
    </w:p>
    <w:p>
      <w:pPr/>
      <w:r>
        <w:rPr>
          <w:lang w:val="hi_IN" w:bidi="hi_IN"/>
        </w:rPr>
      </w:r>
      <w:r>
        <w:rPr>
          <w:lang w:val="hi_IN" w:bidi="hi_IN"/>
        </w:rPr>
        <w:t>यीशु ने समझाया कि उन्हें केवल इस्राएल के घराने की खोई हुई भेड़ों के पास ही भेजा गया है।</w:t>
      </w:r>
      <w:r>
        <w:rPr>
          <w:lang w:val="hi_IN" w:bidi="hi_IN"/>
        </w:rPr>
      </w:r>
      <w:r>
        <w:rPr>
          <w:lang w:val="hi_IN" w:bidi="hi_IN"/>
        </w:rPr>
      </w:r>
    </w:p>
    <w:p>
      <w:pPr/>
      <w:r>
        <w:rPr>
          <w:lang w:val="hi_IN" w:bidi="hi_IN"/>
        </w:rPr>
      </w:r>
    </w:p>
    <w:p>
      <w:pPr>
        <w:pStyle w:val="Heading2"/>
      </w:pPr>
      <w:r>
        <w:rPr>
          <w:lang w:val="hi_IN" w:bidi="hi_IN"/>
        </w:rPr>
        <w:t>मत्ती 15:28</w:t>
      </w:r>
      <w:r>
        <w:rPr>
          <w:lang w:val="hi_IN" w:bidi="hi_IN"/>
        </w:rPr>
      </w:r>
    </w:p>
    <w:p>
      <w:pPr/>
      <w:r>
        <w:rPr>
          <w:lang w:val="hi_IN" w:bidi="hi_IN"/>
        </w:rPr>
      </w:r>
      <w:r>
        <w:rPr>
          <w:b/>
          <w:lang w:val="hi_IN" w:bidi="hi_IN"/>
        </w:rPr>
        <w:t>जब कनानी स्त्री ने स्वयं को दीन किया, तब यीशु ने उससे क्या कहा और उसके लिए क्या किया?</w:t>
      </w:r>
    </w:p>
    <w:p>
      <w:pPr/>
      <w:r>
        <w:rPr>
          <w:lang w:val="hi_IN" w:bidi="hi_IN"/>
        </w:rPr>
      </w:r>
      <w:r>
        <w:rPr>
          <w:lang w:val="hi_IN" w:bidi="hi_IN"/>
        </w:rPr>
        <w:t>यीशु ने कहा कि उस स्त्री का विश्वास बड़ा था, और उन्होंने उसकी प्रार्थना स्वीकार कर ली।</w:t>
      </w:r>
      <w:r>
        <w:rPr>
          <w:lang w:val="hi_IN" w:bidi="hi_IN"/>
        </w:rPr>
      </w:r>
      <w:r>
        <w:rPr>
          <w:lang w:val="hi_IN" w:bidi="hi_IN"/>
        </w:rPr>
      </w:r>
    </w:p>
    <w:p>
      <w:pPr/>
      <w:r>
        <w:rPr>
          <w:lang w:val="hi_IN" w:bidi="hi_IN"/>
        </w:rPr>
      </w:r>
    </w:p>
    <w:p>
      <w:pPr>
        <w:pStyle w:val="Heading2"/>
      </w:pPr>
      <w:r>
        <w:rPr>
          <w:lang w:val="hi_IN" w:bidi="hi_IN"/>
        </w:rPr>
        <w:t>मत्ती 15:30–31</w:t>
      </w:r>
      <w:r>
        <w:rPr>
          <w:lang w:val="hi_IN" w:bidi="hi_IN"/>
        </w:rPr>
      </w:r>
    </w:p>
    <w:p>
      <w:pPr/>
      <w:r>
        <w:rPr>
          <w:lang w:val="hi_IN" w:bidi="hi_IN"/>
        </w:rPr>
      </w:r>
      <w:r>
        <w:rPr>
          <w:b/>
          <w:lang w:val="hi_IN" w:bidi="hi_IN"/>
        </w:rPr>
        <w:t>गलील में यीशु के पास आने वाली बड़ी भीड़ के लिए उन्होंने क्या किया?</w:t>
      </w:r>
    </w:p>
    <w:p>
      <w:pPr/>
      <w:r>
        <w:rPr>
          <w:lang w:val="hi_IN" w:bidi="hi_IN"/>
        </w:rPr>
      </w:r>
      <w:r>
        <w:rPr>
          <w:lang w:val="hi_IN" w:bidi="hi_IN"/>
        </w:rPr>
        <w:t xml:space="preserve">यीशु ने गूँगों, </w:t>
      </w:r>
      <w:r>
        <w:rPr>
          <w:lang w:val="hi_IN" w:bidi="hi_IN"/>
        </w:rPr>
        <w:t xml:space="preserve">लँगड़ों, टुण्डों और </w:t>
      </w:r>
      <w:r>
        <w:rPr>
          <w:lang w:val="hi_IN" w:bidi="hi_IN"/>
        </w:rPr>
        <w:t>अंधों को चंगा किया।</w:t>
      </w:r>
      <w:r>
        <w:rPr>
          <w:lang w:val="hi_IN" w:bidi="hi_IN"/>
        </w:rPr>
      </w:r>
      <w:r>
        <w:rPr>
          <w:lang w:val="hi_IN" w:bidi="hi_IN"/>
        </w:rPr>
      </w:r>
    </w:p>
    <w:p>
      <w:pPr/>
      <w:r>
        <w:rPr>
          <w:lang w:val="hi_IN" w:bidi="hi_IN"/>
        </w:rPr>
      </w:r>
    </w:p>
    <w:p>
      <w:pPr>
        <w:pStyle w:val="Heading2"/>
      </w:pPr>
      <w:r>
        <w:rPr>
          <w:lang w:val="hi_IN" w:bidi="hi_IN"/>
        </w:rPr>
        <w:t>मत्ती 15:34</w:t>
      </w:r>
      <w:r>
        <w:rPr>
          <w:lang w:val="hi_IN" w:bidi="hi_IN"/>
        </w:rPr>
      </w:r>
    </w:p>
    <w:p>
      <w:pPr/>
      <w:r>
        <w:rPr>
          <w:lang w:val="hi_IN" w:bidi="hi_IN"/>
        </w:rPr>
      </w:r>
      <w:r>
        <w:rPr>
          <w:b/>
          <w:lang w:val="hi_IN" w:bidi="hi_IN"/>
        </w:rPr>
        <w:t>भीड़ को खिलाने के लिए चेलों के पास कितनी रोटियाँ और मछलियाँ थीं?</w:t>
      </w:r>
    </w:p>
    <w:p>
      <w:pPr/>
      <w:r>
        <w:rPr>
          <w:lang w:val="hi_IN" w:bidi="hi_IN"/>
        </w:rPr>
      </w:r>
      <w:r>
        <w:rPr>
          <w:lang w:val="hi_IN" w:bidi="hi_IN"/>
        </w:rPr>
        <w:t>चेलों के पास सात रोटियाँ और थोड़ी सी छोटी मछलियाँ थीं।</w:t>
      </w:r>
      <w:r>
        <w:rPr>
          <w:lang w:val="hi_IN" w:bidi="hi_IN"/>
        </w:rPr>
      </w:r>
      <w:r>
        <w:rPr>
          <w:lang w:val="hi_IN" w:bidi="hi_IN"/>
        </w:rPr>
      </w:r>
    </w:p>
    <w:p>
      <w:pPr/>
      <w:r>
        <w:rPr>
          <w:lang w:val="hi_IN" w:bidi="hi_IN"/>
        </w:rPr>
      </w:r>
    </w:p>
    <w:p>
      <w:pPr>
        <w:pStyle w:val="Heading2"/>
      </w:pPr>
      <w:r>
        <w:rPr>
          <w:lang w:val="hi_IN" w:bidi="hi_IN"/>
        </w:rPr>
        <w:t>मत्ती 15:36</w:t>
      </w:r>
      <w:r>
        <w:rPr>
          <w:lang w:val="hi_IN" w:bidi="hi_IN"/>
        </w:rPr>
      </w:r>
    </w:p>
    <w:p>
      <w:pPr/>
      <w:r>
        <w:rPr>
          <w:lang w:val="hi_IN" w:bidi="hi_IN"/>
        </w:rPr>
      </w:r>
      <w:r>
        <w:rPr>
          <w:b/>
          <w:lang w:val="hi_IN" w:bidi="hi_IN"/>
        </w:rPr>
        <w:t>यीशु ने रोटियों और मछलियों के साथ क्या किया?</w:t>
      </w:r>
    </w:p>
    <w:p>
      <w:pPr/>
      <w:r>
        <w:rPr>
          <w:lang w:val="hi_IN" w:bidi="hi_IN"/>
        </w:rPr>
      </w:r>
      <w:r>
        <w:rPr>
          <w:lang w:val="hi_IN" w:bidi="hi_IN"/>
        </w:rPr>
        <w:t xml:space="preserve">यीशु ने </w:t>
      </w:r>
      <w:r>
        <w:rPr>
          <w:lang w:val="hi_IN" w:bidi="hi_IN"/>
        </w:rPr>
        <w:t>रोटियों और मछलियों को</w:t>
      </w:r>
      <w:r>
        <w:rPr>
          <w:lang w:val="hi_IN" w:bidi="hi_IN"/>
        </w:rPr>
        <w:t xml:space="preserve"> लिया, धन्यवाद दिया, रोटियाँ तोड़ीं और उन्हें अपने चेलों को देते गए।</w:t>
      </w:r>
      <w:r>
        <w:rPr>
          <w:lang w:val="hi_IN" w:bidi="hi_IN"/>
        </w:rPr>
      </w:r>
      <w:r>
        <w:rPr>
          <w:lang w:val="hi_IN" w:bidi="hi_IN"/>
        </w:rPr>
      </w:r>
    </w:p>
    <w:p>
      <w:pPr/>
      <w:r>
        <w:rPr>
          <w:lang w:val="hi_IN" w:bidi="hi_IN"/>
        </w:rPr>
      </w:r>
    </w:p>
    <w:p>
      <w:pPr>
        <w:pStyle w:val="Heading2"/>
      </w:pPr>
      <w:r>
        <w:rPr>
          <w:lang w:val="hi_IN" w:bidi="hi_IN"/>
        </w:rPr>
        <w:t>मत्ती 15:37</w:t>
      </w:r>
      <w:r>
        <w:rPr>
          <w:lang w:val="hi_IN" w:bidi="hi_IN"/>
        </w:rPr>
      </w:r>
    </w:p>
    <w:p>
      <w:pPr/>
      <w:r>
        <w:rPr>
          <w:lang w:val="hi_IN" w:bidi="hi_IN"/>
        </w:rPr>
      </w:r>
      <w:r>
        <w:rPr>
          <w:b/>
          <w:lang w:val="hi_IN" w:bidi="hi_IN"/>
        </w:rPr>
        <w:t>सब लोगों के खाने के बाद कितना भोजन बच गया था?</w:t>
      </w:r>
    </w:p>
    <w:p>
      <w:pPr/>
      <w:r>
        <w:rPr>
          <w:lang w:val="hi_IN" w:bidi="hi_IN"/>
        </w:rPr>
      </w:r>
      <w:r>
        <w:rPr>
          <w:lang w:val="hi_IN" w:bidi="hi_IN"/>
        </w:rPr>
        <w:t>सब लोगों के खाने के बाद भरे हुए सात टोकरे बच गए थे।</w:t>
      </w:r>
      <w:r>
        <w:rPr>
          <w:lang w:val="hi_IN" w:bidi="hi_IN"/>
        </w:rPr>
      </w:r>
      <w:r>
        <w:rPr>
          <w:lang w:val="hi_IN" w:bidi="hi_IN"/>
        </w:rPr>
      </w:r>
    </w:p>
    <w:p>
      <w:pPr/>
      <w:r>
        <w:rPr>
          <w:lang w:val="hi_IN" w:bidi="hi_IN"/>
        </w:rPr>
      </w:r>
    </w:p>
    <w:p>
      <w:pPr>
        <w:pStyle w:val="Heading2"/>
      </w:pPr>
      <w:r>
        <w:rPr>
          <w:lang w:val="hi_IN" w:bidi="hi_IN"/>
        </w:rPr>
        <w:t>मत्ती 15:38</w:t>
      </w:r>
      <w:r>
        <w:rPr>
          <w:lang w:val="hi_IN" w:bidi="hi_IN"/>
        </w:rPr>
      </w:r>
    </w:p>
    <w:p>
      <w:pPr/>
      <w:r>
        <w:rPr>
          <w:lang w:val="hi_IN" w:bidi="hi_IN"/>
        </w:rPr>
      </w:r>
      <w:r>
        <w:rPr>
          <w:b/>
          <w:lang w:val="hi_IN" w:bidi="hi_IN"/>
        </w:rPr>
        <w:t>कितने लोगों ने रोटियाँ और मछली खाईं और संतुष्ट हुए?</w:t>
      </w:r>
    </w:p>
    <w:p>
      <w:pPr/>
      <w:r>
        <w:rPr>
          <w:lang w:val="hi_IN" w:bidi="hi_IN"/>
        </w:rPr>
      </w:r>
      <w:r>
        <w:rPr>
          <w:lang w:val="hi_IN" w:bidi="hi_IN"/>
        </w:rPr>
        <w:t>4,000 पुरुषों के अलावा स्त्रियाँ और बालक भी थे, जिन्होंने खाया और संतुष्ट हुए।</w:t>
      </w:r>
      <w:r>
        <w:rPr>
          <w:lang w:val="hi_IN" w:bidi="hi_IN"/>
        </w:rPr>
      </w:r>
      <w:r>
        <w:rPr>
          <w:lang w:val="hi_IN" w:bidi="hi_IN"/>
        </w:rPr>
      </w:r>
    </w:p>
    <w:p>
      <w:pPr/>
      <w:r>
        <w:rPr>
          <w:lang w:val="hi_IN" w:bidi="hi_IN"/>
        </w:rPr>
      </w:r>
    </w:p>
    <w:p>
      <w:pPr>
        <w:pStyle w:val="Heading2"/>
      </w:pPr>
      <w:r>
        <w:rPr>
          <w:lang w:val="hi_IN" w:bidi="hi_IN"/>
        </w:rPr>
        <w:t>मत्ती 16:1</w:t>
      </w:r>
      <w:r>
        <w:rPr>
          <w:lang w:val="hi_IN" w:bidi="hi_IN"/>
        </w:rPr>
      </w:r>
    </w:p>
    <w:p>
      <w:pPr/>
      <w:r>
        <w:rPr>
          <w:lang w:val="hi_IN" w:bidi="hi_IN"/>
        </w:rPr>
      </w:r>
      <w:r>
        <w:rPr>
          <w:b/>
          <w:lang w:val="hi_IN" w:bidi="hi_IN"/>
        </w:rPr>
        <w:t>फरीसी और सदूकी यीशु को परखने के लिए क्या चिन्ह देखना चाहते थे?</w:t>
      </w:r>
    </w:p>
    <w:p>
      <w:pPr/>
      <w:r>
        <w:rPr>
          <w:lang w:val="hi_IN" w:bidi="hi_IN"/>
        </w:rPr>
      </w:r>
      <w:r>
        <w:rPr>
          <w:lang w:val="hi_IN" w:bidi="hi_IN"/>
        </w:rPr>
        <w:t>फरीसी और सदूकी यीशु से स्वर्ग का कोई चिन्ह देखना चाहते थे।</w:t>
      </w:r>
      <w:r>
        <w:rPr>
          <w:lang w:val="hi_IN" w:bidi="hi_IN"/>
        </w:rPr>
      </w:r>
      <w:r>
        <w:rPr>
          <w:lang w:val="hi_IN" w:bidi="hi_IN"/>
        </w:rPr>
      </w:r>
    </w:p>
    <w:p>
      <w:pPr/>
      <w:r>
        <w:rPr>
          <w:lang w:val="hi_IN" w:bidi="hi_IN"/>
        </w:rPr>
      </w:r>
    </w:p>
    <w:p>
      <w:pPr>
        <w:pStyle w:val="Heading2"/>
      </w:pPr>
      <w:r>
        <w:rPr>
          <w:lang w:val="hi_IN" w:bidi="hi_IN"/>
        </w:rPr>
        <w:t>मत्ती 16:4</w:t>
      </w:r>
      <w:r>
        <w:rPr>
          <w:lang w:val="hi_IN" w:bidi="hi_IN"/>
        </w:rPr>
      </w:r>
    </w:p>
    <w:p>
      <w:pPr/>
      <w:r>
        <w:rPr>
          <w:lang w:val="hi_IN" w:bidi="hi_IN"/>
        </w:rPr>
      </w:r>
      <w:r>
        <w:rPr>
          <w:b/>
          <w:lang w:val="hi_IN" w:bidi="hi_IN"/>
        </w:rPr>
        <w:t>यीशु ने फरीसियों और सदूकियों को क्या देने को कहा?</w:t>
      </w:r>
    </w:p>
    <w:p>
      <w:pPr/>
      <w:r>
        <w:rPr>
          <w:lang w:val="hi_IN" w:bidi="hi_IN"/>
        </w:rPr>
      </w:r>
      <w:r>
        <w:rPr>
          <w:lang w:val="hi_IN" w:bidi="hi_IN"/>
        </w:rPr>
        <w:t>यीशु ने कहा कि वह फरीसियों और सदूकियों को योना का चिन्ह देंगे।</w:t>
      </w:r>
      <w:r>
        <w:rPr>
          <w:lang w:val="hi_IN" w:bidi="hi_IN"/>
        </w:rPr>
      </w:r>
      <w:r>
        <w:rPr>
          <w:lang w:val="hi_IN" w:bidi="hi_IN"/>
        </w:rPr>
      </w:r>
    </w:p>
    <w:p>
      <w:pPr/>
      <w:r>
        <w:rPr>
          <w:lang w:val="hi_IN" w:bidi="hi_IN"/>
        </w:rPr>
      </w:r>
    </w:p>
    <w:p>
      <w:pPr>
        <w:pStyle w:val="Heading2"/>
      </w:pPr>
      <w:r>
        <w:rPr>
          <w:lang w:val="hi_IN" w:bidi="hi_IN"/>
        </w:rPr>
        <w:t>मत्ती 16:6</w:t>
      </w:r>
      <w:r>
        <w:rPr>
          <w:lang w:val="hi_IN" w:bidi="hi_IN"/>
        </w:rPr>
      </w:r>
    </w:p>
    <w:p>
      <w:pPr/>
      <w:r>
        <w:rPr>
          <w:lang w:val="hi_IN" w:bidi="hi_IN"/>
        </w:rPr>
      </w:r>
      <w:r>
        <w:rPr>
          <w:b/>
          <w:lang w:val="hi_IN" w:bidi="hi_IN"/>
        </w:rPr>
        <w:t>यीशु ने अपने चेलों को किस बात से सावधान रहने को कहा?</w:t>
      </w:r>
    </w:p>
    <w:p>
      <w:pPr/>
      <w:r>
        <w:rPr>
          <w:lang w:val="hi_IN" w:bidi="hi_IN"/>
        </w:rPr>
      </w:r>
      <w:r>
        <w:rPr>
          <w:lang w:val="hi_IN" w:bidi="hi_IN"/>
        </w:rPr>
        <w:t xml:space="preserve">यीशु ने अपने चेलों से कहा कि वे फरीसियों और सदूकियों के </w:t>
      </w:r>
      <w:r>
        <w:rPr>
          <w:lang w:val="hi_IN" w:bidi="hi_IN"/>
        </w:rPr>
        <w:t>ख़मीर</w:t>
      </w:r>
      <w:r>
        <w:rPr>
          <w:lang w:val="hi_IN" w:bidi="hi_IN"/>
        </w:rPr>
        <w:t xml:space="preserve"> से सावधान रहें।</w:t>
      </w:r>
      <w:r>
        <w:rPr>
          <w:lang w:val="hi_IN" w:bidi="hi_IN"/>
        </w:rPr>
      </w:r>
      <w:r>
        <w:rPr>
          <w:lang w:val="hi_IN" w:bidi="hi_IN"/>
        </w:rPr>
      </w:r>
    </w:p>
    <w:p>
      <w:pPr/>
      <w:r>
        <w:rPr>
          <w:lang w:val="hi_IN" w:bidi="hi_IN"/>
        </w:rPr>
      </w:r>
    </w:p>
    <w:p>
      <w:pPr>
        <w:pStyle w:val="Heading2"/>
      </w:pPr>
      <w:r>
        <w:rPr>
          <w:lang w:val="hi_IN" w:bidi="hi_IN"/>
        </w:rPr>
        <w:t>मत्ती 16:12</w:t>
      </w:r>
      <w:r>
        <w:rPr>
          <w:lang w:val="hi_IN" w:bidi="hi_IN"/>
        </w:rPr>
      </w:r>
    </w:p>
    <w:p>
      <w:pPr/>
      <w:r>
        <w:rPr>
          <w:lang w:val="hi_IN" w:bidi="hi_IN"/>
        </w:rPr>
      </w:r>
      <w:r>
        <w:rPr>
          <w:b/>
          <w:lang w:val="hi_IN" w:bidi="hi_IN"/>
        </w:rPr>
        <w:t>जब यीशु ने अपने चेलों से सावधान रहने को कहा तो वह वास्तव में किस बारे में बात कर रहे थे?</w:t>
      </w:r>
    </w:p>
    <w:p>
      <w:pPr/>
      <w:r>
        <w:rPr>
          <w:lang w:val="hi_IN" w:bidi="hi_IN"/>
        </w:rPr>
      </w:r>
      <w:r>
        <w:rPr>
          <w:lang w:val="hi_IN" w:bidi="hi_IN"/>
        </w:rPr>
        <w:t>यीशु अपने चेलों से कह रहे थे कि वे फरीसियों और सदूकियों की शिक्षा से सावधान रहें।</w:t>
      </w:r>
      <w:r>
        <w:rPr>
          <w:lang w:val="hi_IN" w:bidi="hi_IN"/>
        </w:rPr>
      </w:r>
      <w:r>
        <w:rPr>
          <w:lang w:val="hi_IN" w:bidi="hi_IN"/>
        </w:rPr>
      </w:r>
    </w:p>
    <w:p>
      <w:pPr/>
      <w:r>
        <w:rPr>
          <w:lang w:val="hi_IN" w:bidi="hi_IN"/>
        </w:rPr>
      </w:r>
    </w:p>
    <w:p>
      <w:pPr>
        <w:pStyle w:val="Heading2"/>
      </w:pPr>
      <w:r>
        <w:rPr>
          <w:lang w:val="hi_IN" w:bidi="hi_IN"/>
        </w:rPr>
        <w:t>मत्ती 16:13</w:t>
      </w:r>
      <w:r>
        <w:rPr>
          <w:lang w:val="hi_IN" w:bidi="hi_IN"/>
        </w:rPr>
      </w:r>
    </w:p>
    <w:p>
      <w:pPr/>
      <w:r>
        <w:rPr>
          <w:lang w:val="hi_IN" w:bidi="hi_IN"/>
        </w:rPr>
      </w:r>
      <w:r>
        <w:rPr>
          <w:b/>
          <w:lang w:val="hi_IN" w:bidi="hi_IN"/>
        </w:rPr>
        <w:t>जब यीशु के चेले कैसरिया फिलिप्पी आए तो उन्होंने उनसे क्या प्रश्न पूछा?</w:t>
      </w:r>
    </w:p>
    <w:p>
      <w:pPr/>
      <w:r>
        <w:rPr>
          <w:lang w:val="hi_IN" w:bidi="hi_IN"/>
        </w:rPr>
      </w:r>
      <w:r>
        <w:rPr>
          <w:lang w:val="hi_IN" w:bidi="hi_IN"/>
        </w:rPr>
        <w:t>यीशु ने अपने चेलों से पूछा, "</w:t>
      </w:r>
      <w:r>
        <w:rPr>
          <w:lang w:val="hi_IN" w:bidi="hi_IN"/>
        </w:rPr>
        <w:t>लोग मनुष्य के पुत्र को क्या कहते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16:14</w:t>
      </w:r>
      <w:r>
        <w:rPr>
          <w:lang w:val="hi_IN" w:bidi="hi_IN"/>
        </w:rPr>
      </w:r>
    </w:p>
    <w:p>
      <w:pPr/>
      <w:r>
        <w:rPr>
          <w:lang w:val="hi_IN" w:bidi="hi_IN"/>
        </w:rPr>
      </w:r>
      <w:r>
        <w:rPr>
          <w:b/>
          <w:lang w:val="hi_IN" w:bidi="hi_IN"/>
        </w:rPr>
        <w:t>कुछ लोगों का कहना क्या ​​था कि यीशु कौन थे?</w:t>
      </w:r>
    </w:p>
    <w:p>
      <w:pPr/>
      <w:r>
        <w:rPr>
          <w:lang w:val="hi_IN" w:bidi="hi_IN"/>
        </w:rPr>
      </w:r>
      <w:r>
        <w:rPr>
          <w:lang w:val="hi_IN" w:bidi="hi_IN"/>
        </w:rPr>
        <w:t>कुछ लोगों का कहना था कि यीशु यूहन्ना बपतिस्मा देनेवाले, या एलिय्याह, या यिर्मयाह, या भविष्यद्वक्ताओं में से एक थे।</w:t>
      </w:r>
      <w:r>
        <w:rPr>
          <w:lang w:val="hi_IN" w:bidi="hi_IN"/>
        </w:rPr>
      </w:r>
      <w:r>
        <w:rPr>
          <w:lang w:val="hi_IN" w:bidi="hi_IN"/>
        </w:rPr>
      </w:r>
    </w:p>
    <w:p>
      <w:pPr/>
      <w:r>
        <w:rPr>
          <w:lang w:val="hi_IN" w:bidi="hi_IN"/>
        </w:rPr>
      </w:r>
    </w:p>
    <w:p>
      <w:pPr>
        <w:pStyle w:val="Heading2"/>
      </w:pPr>
      <w:r>
        <w:rPr>
          <w:lang w:val="hi_IN" w:bidi="hi_IN"/>
        </w:rPr>
        <w:t>मत्ती 16:16</w:t>
      </w:r>
      <w:r>
        <w:rPr>
          <w:lang w:val="hi_IN" w:bidi="hi_IN"/>
        </w:rPr>
      </w:r>
    </w:p>
    <w:p>
      <w:pPr/>
      <w:r>
        <w:rPr>
          <w:lang w:val="hi_IN" w:bidi="hi_IN"/>
        </w:rPr>
      </w:r>
      <w:r>
        <w:rPr>
          <w:b/>
          <w:lang w:val="hi_IN" w:bidi="hi_IN"/>
        </w:rPr>
        <w:t>पतरस ने यीशु के प्रश्न का क्या उत्तर दिया?</w:t>
      </w:r>
    </w:p>
    <w:p>
      <w:pPr/>
      <w:r>
        <w:rPr>
          <w:lang w:val="hi_IN" w:bidi="hi_IN"/>
        </w:rPr>
      </w:r>
      <w:r>
        <w:rPr>
          <w:lang w:val="hi_IN" w:bidi="hi_IN"/>
        </w:rPr>
        <w:t>पतरस ने उत्तर दिया, "</w:t>
      </w:r>
      <w:r>
        <w:rPr>
          <w:lang w:val="hi_IN" w:bidi="hi_IN"/>
        </w:rPr>
        <w:t>तू जीविते परमेश्वर का पुत्र मसीह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16:17</w:t>
      </w:r>
      <w:r>
        <w:rPr>
          <w:lang w:val="hi_IN" w:bidi="hi_IN"/>
        </w:rPr>
      </w:r>
    </w:p>
    <w:p>
      <w:pPr/>
      <w:r>
        <w:rPr>
          <w:lang w:val="hi_IN" w:bidi="hi_IN"/>
        </w:rPr>
      </w:r>
      <w:r>
        <w:rPr>
          <w:b/>
          <w:lang w:val="hi_IN" w:bidi="hi_IN"/>
        </w:rPr>
        <w:t>पतरस को यीशु के प्रश्न का उत्तर कैसे पता था?</w:t>
      </w:r>
    </w:p>
    <w:p>
      <w:pPr/>
      <w:r>
        <w:rPr>
          <w:lang w:val="hi_IN" w:bidi="hi_IN"/>
        </w:rPr>
      </w:r>
      <w:r>
        <w:rPr>
          <w:lang w:val="hi_IN" w:bidi="hi_IN"/>
        </w:rPr>
        <w:t>पतरस को यीशु के प्रश्न का उत्तर पता था क्योंकि पिता ने यह बात उस पर प्रकट की थी।</w:t>
      </w:r>
      <w:r>
        <w:rPr>
          <w:lang w:val="hi_IN" w:bidi="hi_IN"/>
        </w:rPr>
      </w:r>
      <w:r>
        <w:rPr>
          <w:lang w:val="hi_IN" w:bidi="hi_IN"/>
        </w:rPr>
      </w:r>
    </w:p>
    <w:p>
      <w:pPr/>
      <w:r>
        <w:rPr>
          <w:lang w:val="hi_IN" w:bidi="hi_IN"/>
        </w:rPr>
      </w:r>
    </w:p>
    <w:p>
      <w:pPr>
        <w:pStyle w:val="Heading2"/>
      </w:pPr>
      <w:r>
        <w:rPr>
          <w:lang w:val="hi_IN" w:bidi="hi_IN"/>
        </w:rPr>
        <w:t>मत्ती 16:19</w:t>
      </w:r>
      <w:r>
        <w:rPr>
          <w:lang w:val="hi_IN" w:bidi="hi_IN"/>
        </w:rPr>
      </w:r>
    </w:p>
    <w:p>
      <w:pPr/>
      <w:r>
        <w:rPr>
          <w:lang w:val="hi_IN" w:bidi="hi_IN"/>
        </w:rPr>
      </w:r>
      <w:r>
        <w:rPr>
          <w:b/>
          <w:lang w:val="hi_IN" w:bidi="hi_IN"/>
        </w:rPr>
        <w:t>यीशु ने पतरस को पृथ्वी पर कौन सा अधिकार प्रदान किया?</w:t>
      </w:r>
    </w:p>
    <w:p>
      <w:pPr/>
      <w:r>
        <w:rPr>
          <w:lang w:val="hi_IN" w:bidi="hi_IN"/>
        </w:rPr>
      </w:r>
      <w:r>
        <w:rPr>
          <w:lang w:val="hi_IN" w:bidi="hi_IN"/>
        </w:rPr>
        <w:t xml:space="preserve">यीशु ने पतरस को </w:t>
      </w:r>
      <w:r>
        <w:rPr>
          <w:lang w:val="hi_IN" w:bidi="hi_IN"/>
        </w:rPr>
        <w:t>स्वर्ग के</w:t>
      </w:r>
      <w:r>
        <w:rPr>
          <w:lang w:val="hi_IN" w:bidi="hi_IN"/>
        </w:rPr>
        <w:t xml:space="preserve"> </w:t>
      </w:r>
      <w:r>
        <w:rPr>
          <w:lang w:val="hi_IN" w:bidi="hi_IN"/>
        </w:rPr>
        <w:t xml:space="preserve">राज्य की कुँजियाँ </w:t>
      </w:r>
      <w:r>
        <w:rPr>
          <w:lang w:val="hi_IN" w:bidi="hi_IN"/>
        </w:rPr>
        <w:t>दीं, ताकि वह पृथ्वी पर जो कुछ बाँधे या खोलें, वह स्वर्ग में भी बाँधा या खोला जाए।</w:t>
      </w:r>
      <w:r>
        <w:rPr>
          <w:lang w:val="hi_IN" w:bidi="hi_IN"/>
        </w:rPr>
      </w:r>
      <w:r>
        <w:rPr>
          <w:lang w:val="hi_IN" w:bidi="hi_IN"/>
        </w:rPr>
      </w:r>
    </w:p>
    <w:p>
      <w:pPr/>
      <w:r>
        <w:rPr>
          <w:lang w:val="hi_IN" w:bidi="hi_IN"/>
        </w:rPr>
      </w:r>
    </w:p>
    <w:p>
      <w:pPr>
        <w:pStyle w:val="Heading2"/>
      </w:pPr>
      <w:r>
        <w:rPr>
          <w:lang w:val="hi_IN" w:bidi="hi_IN"/>
        </w:rPr>
        <w:t>मत्ती 16:21</w:t>
      </w:r>
      <w:r>
        <w:rPr>
          <w:lang w:val="hi_IN" w:bidi="hi_IN"/>
        </w:rPr>
      </w:r>
    </w:p>
    <w:p>
      <w:pPr/>
      <w:r>
        <w:rPr>
          <w:lang w:val="hi_IN" w:bidi="hi_IN"/>
        </w:rPr>
      </w:r>
      <w:r>
        <w:rPr>
          <w:b/>
          <w:lang w:val="hi_IN" w:bidi="hi_IN"/>
        </w:rPr>
        <w:t>उस समय से, यीशु ने अपने चेलों को स्पष्ट रूप से क्या बताना शुरू किया?</w:t>
      </w:r>
    </w:p>
    <w:p>
      <w:pPr/>
      <w:r>
        <w:rPr>
          <w:lang w:val="hi_IN" w:bidi="hi_IN"/>
        </w:rPr>
      </w:r>
      <w:r>
        <w:rPr>
          <w:lang w:val="hi_IN" w:bidi="hi_IN"/>
        </w:rPr>
        <w:t>यीशु ने अपने चेलों को बताना शुरू किया कि उन्हें अवश्य यरूशलेम जाना होगा, बहुत दुःख उठाने होंगे, वह मार डाले जाएँगे, और तीसरे दिन जी उठेंगे।</w:t>
      </w:r>
      <w:r>
        <w:rPr>
          <w:lang w:val="hi_IN" w:bidi="hi_IN"/>
        </w:rPr>
      </w:r>
      <w:r>
        <w:rPr>
          <w:lang w:val="hi_IN" w:bidi="hi_IN"/>
        </w:rPr>
      </w:r>
    </w:p>
    <w:p>
      <w:pPr/>
      <w:r>
        <w:rPr>
          <w:lang w:val="hi_IN" w:bidi="hi_IN"/>
        </w:rPr>
      </w:r>
    </w:p>
    <w:p>
      <w:pPr>
        <w:pStyle w:val="Heading2"/>
      </w:pPr>
      <w:r>
        <w:rPr>
          <w:lang w:val="hi_IN" w:bidi="hi_IN"/>
        </w:rPr>
        <w:t>मत्ती 16:23</w:t>
      </w:r>
      <w:r>
        <w:rPr>
          <w:lang w:val="hi_IN" w:bidi="hi_IN"/>
        </w:rPr>
      </w:r>
    </w:p>
    <w:p>
      <w:pPr/>
      <w:r>
        <w:rPr>
          <w:lang w:val="hi_IN" w:bidi="hi_IN"/>
        </w:rPr>
      </w:r>
      <w:r>
        <w:rPr>
          <w:b/>
          <w:lang w:val="hi_IN" w:bidi="hi_IN"/>
        </w:rPr>
        <w:t>जब पतरस ने यीशु द्वारा बताई गई बात पर आपत्ति की, तो यीशु ने पतरस से क्या कहा?</w:t>
      </w:r>
    </w:p>
    <w:p>
      <w:pPr/>
      <w:r>
        <w:rPr>
          <w:lang w:val="hi_IN" w:bidi="hi_IN"/>
        </w:rPr>
      </w:r>
      <w:r>
        <w:rPr>
          <w:lang w:val="hi_IN" w:bidi="hi_IN"/>
        </w:rPr>
        <w:t>यीशु ने पतरस से कहा, "</w:t>
      </w:r>
      <w:r>
        <w:rPr>
          <w:lang w:val="hi_IN" w:bidi="hi_IN"/>
        </w:rPr>
        <w:t>हे शैतान, मेरे सामने से दूर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16:24</w:t>
      </w:r>
      <w:r>
        <w:rPr>
          <w:lang w:val="hi_IN" w:bidi="hi_IN"/>
        </w:rPr>
      </w:r>
    </w:p>
    <w:p>
      <w:pPr/>
      <w:r>
        <w:rPr>
          <w:lang w:val="hi_IN" w:bidi="hi_IN"/>
        </w:rPr>
      </w:r>
      <w:r>
        <w:rPr>
          <w:b/>
          <w:lang w:val="hi_IN" w:bidi="hi_IN"/>
        </w:rPr>
        <w:t>जो कोई यीशु के पीछे आना चाहता है उसे क्या करना चाहिए?</w:t>
      </w:r>
    </w:p>
    <w:p>
      <w:pPr/>
      <w:r>
        <w:rPr>
          <w:lang w:val="hi_IN" w:bidi="hi_IN"/>
        </w:rPr>
      </w:r>
      <w:r>
        <w:rPr>
          <w:lang w:val="hi_IN" w:bidi="hi_IN"/>
        </w:rPr>
        <w:t xml:space="preserve">जो कोई यीशु के पीछे आना चाहता है, उसे अपने </w:t>
      </w:r>
      <w:r>
        <w:rPr>
          <w:lang w:val="hi_IN" w:bidi="hi_IN"/>
        </w:rPr>
        <w:t>आपका इन्कार</w:t>
      </w:r>
      <w:r>
        <w:rPr>
          <w:lang w:val="hi_IN" w:bidi="hi_IN"/>
        </w:rPr>
        <w:t xml:space="preserve"> करना होगा और अपना क्रूस उठाना होगा।</w:t>
      </w:r>
      <w:r>
        <w:rPr>
          <w:lang w:val="hi_IN" w:bidi="hi_IN"/>
        </w:rPr>
      </w:r>
      <w:r>
        <w:rPr>
          <w:lang w:val="hi_IN" w:bidi="hi_IN"/>
        </w:rPr>
      </w:r>
    </w:p>
    <w:p>
      <w:pPr/>
      <w:r>
        <w:rPr>
          <w:lang w:val="hi_IN" w:bidi="hi_IN"/>
        </w:rPr>
      </w:r>
    </w:p>
    <w:p>
      <w:pPr>
        <w:pStyle w:val="Heading2"/>
      </w:pPr>
      <w:r>
        <w:rPr>
          <w:lang w:val="hi_IN" w:bidi="hi_IN"/>
        </w:rPr>
        <w:t>मत्ती 16:26</w:t>
      </w:r>
      <w:r>
        <w:rPr>
          <w:lang w:val="hi_IN" w:bidi="hi_IN"/>
        </w:rPr>
      </w:r>
    </w:p>
    <w:p>
      <w:pPr/>
      <w:r>
        <w:rPr>
          <w:lang w:val="hi_IN" w:bidi="hi_IN"/>
        </w:rPr>
      </w:r>
      <w:r>
        <w:rPr>
          <w:b/>
          <w:lang w:val="hi_IN" w:bidi="hi_IN"/>
        </w:rPr>
        <w:t xml:space="preserve">यीशु ने किस बात के लिए कहा कि मनुष्य को उससे लाभ नहीं होता? </w:t>
      </w:r>
    </w:p>
    <w:p>
      <w:pPr/>
      <w:r>
        <w:rPr>
          <w:lang w:val="hi_IN" w:bidi="hi_IN"/>
        </w:rPr>
      </w:r>
      <w:r>
        <w:rPr>
          <w:lang w:val="hi_IN" w:bidi="hi_IN"/>
        </w:rPr>
        <w:t xml:space="preserve">यीशु ने कहा कि </w:t>
      </w:r>
      <w:r>
        <w:rPr>
          <w:lang w:val="hi_IN" w:bidi="hi_IN"/>
        </w:rPr>
        <w:t>मनुष्य सारे जगत को प्राप्त करे, और अपने प्राण की हानि उठाए तो उसे</w:t>
      </w:r>
      <w:r>
        <w:rPr>
          <w:lang w:val="hi_IN" w:bidi="hi_IN"/>
        </w:rPr>
        <w:t xml:space="preserve"> कुछ भी लाभ नहीं होता है।</w:t>
      </w:r>
      <w:r>
        <w:rPr>
          <w:lang w:val="hi_IN" w:bidi="hi_IN"/>
        </w:rPr>
      </w:r>
      <w:r>
        <w:rPr>
          <w:lang w:val="hi_IN" w:bidi="hi_IN"/>
        </w:rPr>
      </w:r>
    </w:p>
    <w:p>
      <w:pPr/>
      <w:r>
        <w:rPr>
          <w:lang w:val="hi_IN" w:bidi="hi_IN"/>
        </w:rPr>
      </w:r>
    </w:p>
    <w:p>
      <w:pPr>
        <w:pStyle w:val="Heading2"/>
      </w:pPr>
      <w:r>
        <w:rPr>
          <w:lang w:val="hi_IN" w:bidi="hi_IN"/>
        </w:rPr>
        <w:t>मत्ती 16:27</w:t>
      </w:r>
      <w:r>
        <w:rPr>
          <w:lang w:val="hi_IN" w:bidi="hi_IN"/>
        </w:rPr>
      </w:r>
    </w:p>
    <w:p>
      <w:pPr/>
      <w:r>
        <w:rPr>
          <w:lang w:val="hi_IN" w:bidi="hi_IN"/>
        </w:rPr>
      </w:r>
      <w:r>
        <w:rPr>
          <w:b/>
          <w:lang w:val="hi_IN" w:bidi="hi_IN"/>
        </w:rPr>
        <w:t>यीशु ने कहा कि मनुष्य के पुत्र कैसे आएँगे?</w:t>
      </w:r>
    </w:p>
    <w:p>
      <w:pPr/>
      <w:r>
        <w:rPr>
          <w:lang w:val="hi_IN" w:bidi="hi_IN"/>
        </w:rPr>
      </w:r>
      <w:r>
        <w:rPr>
          <w:lang w:val="hi_IN" w:bidi="hi_IN"/>
        </w:rPr>
        <w:t xml:space="preserve">यीशु ने कहा कि </w:t>
      </w:r>
      <w:r>
        <w:rPr>
          <w:lang w:val="hi_IN" w:bidi="hi_IN"/>
        </w:rPr>
        <w:t>मनुष्य का पुत्र अपने स्वर्गदूतों के साथ अपने पिता की महिमा में</w:t>
      </w:r>
      <w:r>
        <w:rPr>
          <w:lang w:val="hi_IN" w:bidi="hi_IN"/>
        </w:rPr>
        <w:t xml:space="preserve"> आएँगे।</w:t>
      </w:r>
      <w:r>
        <w:rPr>
          <w:lang w:val="hi_IN" w:bidi="hi_IN"/>
        </w:rPr>
      </w:r>
      <w:r>
        <w:rPr>
          <w:lang w:val="hi_IN" w:bidi="hi_IN"/>
        </w:rPr>
      </w:r>
    </w:p>
    <w:p>
      <w:pPr/>
      <w:r>
        <w:rPr>
          <w:lang w:val="hi_IN" w:bidi="hi_IN"/>
        </w:rPr>
      </w:r>
    </w:p>
    <w:p>
      <w:pPr>
        <w:pStyle w:val="Heading2"/>
      </w:pPr>
      <w:r>
        <w:rPr>
          <w:lang w:val="hi_IN" w:bidi="hi_IN"/>
        </w:rPr>
        <w:t>मत्ती 16:27 (#2)</w:t>
      </w:r>
      <w:r>
        <w:rPr>
          <w:lang w:val="hi_IN" w:bidi="hi_IN"/>
        </w:rPr>
      </w:r>
    </w:p>
    <w:p>
      <w:pPr/>
      <w:r>
        <w:rPr>
          <w:lang w:val="hi_IN" w:bidi="hi_IN"/>
        </w:rPr>
      </w:r>
      <w:r>
        <w:rPr>
          <w:b/>
          <w:lang w:val="hi_IN" w:bidi="hi_IN"/>
        </w:rPr>
        <w:t>जब मनुष्य के पुत्र आएँगे, तो वह प्रत्येक व्यक्ति को कैसे प्रतिफल देंगे?</w:t>
      </w:r>
    </w:p>
    <w:p>
      <w:pPr/>
      <w:r>
        <w:rPr>
          <w:lang w:val="hi_IN" w:bidi="hi_IN"/>
        </w:rPr>
      </w:r>
      <w:r>
        <w:rPr>
          <w:lang w:val="hi_IN" w:bidi="hi_IN"/>
        </w:rPr>
        <w:t>जब मनुष्य के पुत्र आएँगे तब वह प्रत्येक व्यक्ति को उसके कामों के अनुसार प्रतिफल देंगे।</w:t>
      </w:r>
      <w:r>
        <w:rPr>
          <w:lang w:val="hi_IN" w:bidi="hi_IN"/>
        </w:rPr>
      </w:r>
      <w:r>
        <w:rPr>
          <w:lang w:val="hi_IN" w:bidi="hi_IN"/>
        </w:rPr>
      </w:r>
    </w:p>
    <w:p>
      <w:pPr/>
      <w:r>
        <w:rPr>
          <w:lang w:val="hi_IN" w:bidi="hi_IN"/>
        </w:rPr>
      </w:r>
    </w:p>
    <w:p>
      <w:pPr>
        <w:pStyle w:val="Heading2"/>
      </w:pPr>
      <w:r>
        <w:rPr>
          <w:lang w:val="hi_IN" w:bidi="hi_IN"/>
        </w:rPr>
        <w:t>मत्ती 16:28</w:t>
      </w:r>
      <w:r>
        <w:rPr>
          <w:lang w:val="hi_IN" w:bidi="hi_IN"/>
        </w:rPr>
      </w:r>
    </w:p>
    <w:p>
      <w:pPr/>
      <w:r>
        <w:rPr>
          <w:lang w:val="hi_IN" w:bidi="hi_IN"/>
        </w:rPr>
      </w:r>
      <w:r>
        <w:rPr>
          <w:b/>
          <w:lang w:val="hi_IN" w:bidi="hi_IN"/>
        </w:rPr>
        <w:t>यीशु ने किससे कहा कि वह मनुष्य के पुत्र को उनके राज्य में आते हुए देखेंगे?</w:t>
      </w:r>
    </w:p>
    <w:p>
      <w:pPr/>
      <w:r>
        <w:rPr>
          <w:lang w:val="hi_IN" w:bidi="hi_IN"/>
        </w:rPr>
      </w:r>
      <w:r>
        <w:rPr>
          <w:lang w:val="hi_IN" w:bidi="hi_IN"/>
        </w:rPr>
        <w:t>यीशु ने कहा कि उनके साथ वहाँ खड़े कुछ लोग मनुष्य के पुत्र को उनके राज्य में आते हुए देखेंगे।</w:t>
      </w:r>
      <w:r>
        <w:rPr>
          <w:lang w:val="hi_IN" w:bidi="hi_IN"/>
        </w:rPr>
      </w:r>
      <w:r>
        <w:rPr>
          <w:lang w:val="hi_IN" w:bidi="hi_IN"/>
        </w:rPr>
      </w:r>
    </w:p>
    <w:p>
      <w:pPr/>
      <w:r>
        <w:rPr>
          <w:lang w:val="hi_IN" w:bidi="hi_IN"/>
        </w:rPr>
      </w:r>
    </w:p>
    <w:p>
      <w:pPr>
        <w:pStyle w:val="Heading2"/>
      </w:pPr>
      <w:r>
        <w:rPr>
          <w:lang w:val="hi_IN" w:bidi="hi_IN"/>
        </w:rPr>
        <w:t>मत्ती 17:1</w:t>
      </w:r>
      <w:r>
        <w:rPr>
          <w:lang w:val="hi_IN" w:bidi="hi_IN"/>
        </w:rPr>
      </w:r>
    </w:p>
    <w:p>
      <w:pPr/>
      <w:r>
        <w:rPr>
          <w:lang w:val="hi_IN" w:bidi="hi_IN"/>
        </w:rPr>
      </w:r>
      <w:r>
        <w:rPr>
          <w:b/>
          <w:lang w:val="hi_IN" w:bidi="hi_IN"/>
        </w:rPr>
        <w:t>यीशु के साथ ऊँचे पहाड़ पर कौन गया था?</w:t>
      </w:r>
    </w:p>
    <w:p>
      <w:pPr/>
      <w:r>
        <w:rPr>
          <w:lang w:val="hi_IN" w:bidi="hi_IN"/>
        </w:rPr>
      </w:r>
      <w:r>
        <w:rPr>
          <w:lang w:val="hi_IN" w:bidi="hi_IN"/>
        </w:rPr>
        <w:t>पतरस, याकूब, और यूहन्ना यीशु के साथ एक ऊँचे पहाड़ पर गए थे।</w:t>
      </w:r>
      <w:r>
        <w:rPr>
          <w:lang w:val="hi_IN" w:bidi="hi_IN"/>
        </w:rPr>
      </w:r>
      <w:r>
        <w:rPr>
          <w:lang w:val="hi_IN" w:bidi="hi_IN"/>
        </w:rPr>
      </w:r>
    </w:p>
    <w:p>
      <w:pPr/>
      <w:r>
        <w:rPr>
          <w:lang w:val="hi_IN" w:bidi="hi_IN"/>
        </w:rPr>
      </w:r>
    </w:p>
    <w:p>
      <w:pPr>
        <w:pStyle w:val="Heading2"/>
      </w:pPr>
      <w:r>
        <w:rPr>
          <w:lang w:val="hi_IN" w:bidi="hi_IN"/>
        </w:rPr>
        <w:t>मत्ती 17:2</w:t>
      </w:r>
      <w:r>
        <w:rPr>
          <w:lang w:val="hi_IN" w:bidi="hi_IN"/>
        </w:rPr>
      </w:r>
    </w:p>
    <w:p>
      <w:pPr/>
      <w:r>
        <w:rPr>
          <w:lang w:val="hi_IN" w:bidi="hi_IN"/>
        </w:rPr>
      </w:r>
      <w:r>
        <w:rPr>
          <w:b/>
          <w:lang w:val="hi_IN" w:bidi="hi_IN"/>
        </w:rPr>
        <w:t>पहाड़ पर यीशु के रूप को क्या हुआ?</w:t>
      </w:r>
    </w:p>
    <w:p>
      <w:pPr/>
      <w:r>
        <w:rPr>
          <w:lang w:val="hi_IN" w:bidi="hi_IN"/>
        </w:rPr>
      </w:r>
      <w:r>
        <w:rPr>
          <w:lang w:val="hi_IN" w:bidi="hi_IN"/>
        </w:rPr>
        <w:t xml:space="preserve">यीशु का </w:t>
      </w:r>
      <w:r>
        <w:rPr>
          <w:lang w:val="hi_IN" w:bidi="hi_IN"/>
        </w:rPr>
        <w:t>रूपान्तरण</w:t>
      </w:r>
      <w:r>
        <w:rPr>
          <w:lang w:val="hi_IN" w:bidi="hi_IN"/>
        </w:rPr>
        <w:t xml:space="preserve"> हुआ, जिससे उनका </w:t>
      </w:r>
      <w:r>
        <w:rPr>
          <w:lang w:val="hi_IN" w:bidi="hi_IN"/>
        </w:rPr>
        <w:t>मुँह</w:t>
      </w:r>
      <w:r>
        <w:rPr>
          <w:lang w:val="hi_IN" w:bidi="hi_IN"/>
        </w:rPr>
        <w:t xml:space="preserve"> सूर्य के समान चमकने लगा, और उनके वस्त्र ज्योति के समान उजाले हो गए।</w:t>
      </w:r>
      <w:r>
        <w:rPr>
          <w:lang w:val="hi_IN" w:bidi="hi_IN"/>
        </w:rPr>
      </w:r>
      <w:r>
        <w:rPr>
          <w:lang w:val="hi_IN" w:bidi="hi_IN"/>
        </w:rPr>
      </w:r>
    </w:p>
    <w:p>
      <w:pPr/>
      <w:r>
        <w:rPr>
          <w:lang w:val="hi_IN" w:bidi="hi_IN"/>
        </w:rPr>
      </w:r>
    </w:p>
    <w:p>
      <w:pPr>
        <w:pStyle w:val="Heading2"/>
      </w:pPr>
      <w:r>
        <w:rPr>
          <w:lang w:val="hi_IN" w:bidi="hi_IN"/>
        </w:rPr>
        <w:t>मत्ती 17:3</w:t>
      </w:r>
      <w:r>
        <w:rPr>
          <w:lang w:val="hi_IN" w:bidi="hi_IN"/>
        </w:rPr>
      </w:r>
    </w:p>
    <w:p>
      <w:pPr/>
      <w:r>
        <w:rPr>
          <w:lang w:val="hi_IN" w:bidi="hi_IN"/>
        </w:rPr>
      </w:r>
      <w:r>
        <w:rPr>
          <w:b/>
          <w:lang w:val="hi_IN" w:bidi="hi_IN"/>
        </w:rPr>
        <w:t>यीशु के साथ कौन प्रकट हुए और उनसे बातें की?</w:t>
      </w:r>
    </w:p>
    <w:p>
      <w:pPr/>
      <w:r>
        <w:rPr>
          <w:lang w:val="hi_IN" w:bidi="hi_IN"/>
        </w:rPr>
      </w:r>
      <w:r>
        <w:rPr>
          <w:lang w:val="hi_IN" w:bidi="hi_IN"/>
        </w:rPr>
        <w:t>मूसा और एलिय्याह प्रकट हुए और यीशु से बातें की।</w:t>
      </w:r>
      <w:r>
        <w:rPr>
          <w:lang w:val="hi_IN" w:bidi="hi_IN"/>
        </w:rPr>
      </w:r>
      <w:r>
        <w:rPr>
          <w:lang w:val="hi_IN" w:bidi="hi_IN"/>
        </w:rPr>
      </w:r>
    </w:p>
    <w:p>
      <w:pPr/>
      <w:r>
        <w:rPr>
          <w:lang w:val="hi_IN" w:bidi="hi_IN"/>
        </w:rPr>
      </w:r>
    </w:p>
    <w:p>
      <w:pPr>
        <w:pStyle w:val="Heading2"/>
      </w:pPr>
      <w:r>
        <w:rPr>
          <w:lang w:val="hi_IN" w:bidi="hi_IN"/>
        </w:rPr>
        <w:t>मत्ती 17:4</w:t>
      </w:r>
      <w:r>
        <w:rPr>
          <w:lang w:val="hi_IN" w:bidi="hi_IN"/>
        </w:rPr>
      </w:r>
    </w:p>
    <w:p>
      <w:pPr/>
      <w:r>
        <w:rPr>
          <w:lang w:val="hi_IN" w:bidi="hi_IN"/>
        </w:rPr>
      </w:r>
      <w:r>
        <w:rPr>
          <w:b/>
          <w:lang w:val="hi_IN" w:bidi="hi_IN"/>
        </w:rPr>
        <w:t>पतरस ने क्या करने का प्रस्ताव दिया?</w:t>
      </w:r>
    </w:p>
    <w:p>
      <w:pPr/>
      <w:r>
        <w:rPr>
          <w:lang w:val="hi_IN" w:bidi="hi_IN"/>
        </w:rPr>
      </w:r>
      <w:r>
        <w:rPr>
          <w:lang w:val="hi_IN" w:bidi="hi_IN"/>
        </w:rPr>
        <w:t xml:space="preserve">पतरस ने तीनों पुरुषों के लिए तीन </w:t>
      </w:r>
      <w:r>
        <w:rPr>
          <w:lang w:val="hi_IN" w:bidi="hi_IN"/>
        </w:rPr>
        <w:t>तम्बू</w:t>
      </w:r>
      <w:r>
        <w:rPr>
          <w:lang w:val="hi_IN" w:bidi="hi_IN"/>
        </w:rPr>
        <w:t xml:space="preserve"> बनाने का प्रस्ताव रखा।</w:t>
      </w:r>
      <w:r>
        <w:rPr>
          <w:lang w:val="hi_IN" w:bidi="hi_IN"/>
        </w:rPr>
      </w:r>
      <w:r>
        <w:rPr>
          <w:lang w:val="hi_IN" w:bidi="hi_IN"/>
        </w:rPr>
      </w:r>
    </w:p>
    <w:p>
      <w:pPr/>
      <w:r>
        <w:rPr>
          <w:lang w:val="hi_IN" w:bidi="hi_IN"/>
        </w:rPr>
      </w:r>
    </w:p>
    <w:p>
      <w:pPr>
        <w:pStyle w:val="Heading2"/>
      </w:pPr>
      <w:r>
        <w:rPr>
          <w:lang w:val="hi_IN" w:bidi="hi_IN"/>
        </w:rPr>
        <w:t>मत्ती 17:5</w:t>
      </w:r>
      <w:r>
        <w:rPr>
          <w:lang w:val="hi_IN" w:bidi="hi_IN"/>
        </w:rPr>
      </w:r>
    </w:p>
    <w:p>
      <w:pPr/>
      <w:r>
        <w:rPr>
          <w:lang w:val="hi_IN" w:bidi="hi_IN"/>
        </w:rPr>
      </w:r>
      <w:r>
        <w:rPr>
          <w:b/>
          <w:lang w:val="hi_IN" w:bidi="hi_IN"/>
        </w:rPr>
        <w:t>बादल में से निकलने वाले शब्द ने क्या कहा था?</w:t>
      </w:r>
    </w:p>
    <w:p>
      <w:pPr/>
      <w:r>
        <w:rPr>
          <w:lang w:val="hi_IN" w:bidi="hi_IN"/>
        </w:rPr>
      </w:r>
      <w:r>
        <w:rPr>
          <w:lang w:val="hi_IN" w:bidi="hi_IN"/>
        </w:rPr>
        <w:t>बादल में से यह शब्द निकला, "</w:t>
      </w:r>
      <w:r>
        <w:rPr>
          <w:lang w:val="hi_IN" w:bidi="hi_IN"/>
        </w:rPr>
        <w:t>यह मेरा प्रिय पुत्र है, जिससे मैं प्रसन्न हूँ: इसकी 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17:9</w:t>
      </w:r>
      <w:r>
        <w:rPr>
          <w:lang w:val="hi_IN" w:bidi="hi_IN"/>
        </w:rPr>
      </w:r>
    </w:p>
    <w:p>
      <w:pPr/>
      <w:r>
        <w:rPr>
          <w:lang w:val="hi_IN" w:bidi="hi_IN"/>
        </w:rPr>
      </w:r>
      <w:r>
        <w:rPr>
          <w:b/>
          <w:lang w:val="hi_IN" w:bidi="hi_IN"/>
        </w:rPr>
        <w:t>जब चेले पहाड़ से नीचे उतर रहे थे तो यीशु ने उन्हें क्या निर्देश दिया था?</w:t>
      </w:r>
    </w:p>
    <w:p>
      <w:pPr/>
      <w:r>
        <w:rPr>
          <w:lang w:val="hi_IN" w:bidi="hi_IN"/>
        </w:rPr>
      </w:r>
      <w:r>
        <w:rPr>
          <w:lang w:val="hi_IN" w:bidi="hi_IN"/>
        </w:rPr>
        <w:t xml:space="preserve">यीशु ने चेलों को </w:t>
      </w:r>
      <w:r>
        <w:rPr>
          <w:lang w:val="hi_IN" w:bidi="hi_IN"/>
        </w:rPr>
        <w:t>निर्देश</w:t>
      </w:r>
      <w:r>
        <w:rPr>
          <w:lang w:val="hi_IN" w:bidi="hi_IN"/>
        </w:rPr>
        <w:t xml:space="preserve"> दिया था कि जो कुछ उन्होंने देखा है उसके बारे में वे किसी को न बताएँ जब तक कि मनुष्य का पुत्र मरे हुओं में से न जी उठे।</w:t>
      </w:r>
      <w:r>
        <w:rPr>
          <w:lang w:val="hi_IN" w:bidi="hi_IN"/>
        </w:rPr>
      </w:r>
      <w:r>
        <w:rPr>
          <w:lang w:val="hi_IN" w:bidi="hi_IN"/>
        </w:rPr>
      </w:r>
    </w:p>
    <w:p>
      <w:pPr/>
      <w:r>
        <w:rPr>
          <w:lang w:val="hi_IN" w:bidi="hi_IN"/>
        </w:rPr>
      </w:r>
    </w:p>
    <w:p>
      <w:pPr>
        <w:pStyle w:val="Heading2"/>
      </w:pPr>
      <w:r>
        <w:rPr>
          <w:lang w:val="hi_IN" w:bidi="hi_IN"/>
        </w:rPr>
        <w:t>मत्ती 17:11</w:t>
      </w:r>
      <w:r>
        <w:rPr>
          <w:lang w:val="hi_IN" w:bidi="hi_IN"/>
        </w:rPr>
      </w:r>
    </w:p>
    <w:p>
      <w:pPr/>
      <w:r>
        <w:rPr>
          <w:lang w:val="hi_IN" w:bidi="hi_IN"/>
        </w:rPr>
      </w:r>
      <w:r>
        <w:rPr>
          <w:b/>
          <w:lang w:val="hi_IN" w:bidi="hi_IN"/>
        </w:rPr>
        <w:t>यीशु ने शास्त्रियों की इस शिक्षा के बारे में क्या कहा कि एलिय्याह को पहले आना होगा?</w:t>
      </w:r>
    </w:p>
    <w:p>
      <w:pPr/>
      <w:r>
        <w:rPr>
          <w:lang w:val="hi_IN" w:bidi="hi_IN"/>
        </w:rPr>
      </w:r>
      <w:r>
        <w:rPr>
          <w:lang w:val="hi_IN" w:bidi="hi_IN"/>
        </w:rPr>
        <w:t>यीशु ने कहा कि एलिय्याह तो अवश्य आएगा और सब कुछ सुधारेगा।</w:t>
      </w:r>
      <w:r>
        <w:rPr>
          <w:lang w:val="hi_IN" w:bidi="hi_IN"/>
        </w:rPr>
      </w:r>
      <w:r>
        <w:rPr>
          <w:lang w:val="hi_IN" w:bidi="hi_IN"/>
        </w:rPr>
      </w:r>
    </w:p>
    <w:p>
      <w:pPr/>
      <w:r>
        <w:rPr>
          <w:lang w:val="hi_IN" w:bidi="hi_IN"/>
        </w:rPr>
      </w:r>
    </w:p>
    <w:p>
      <w:pPr>
        <w:pStyle w:val="Heading2"/>
      </w:pPr>
      <w:r>
        <w:rPr>
          <w:lang w:val="hi_IN" w:bidi="hi_IN"/>
        </w:rPr>
        <w:t>मत्ती 17:12–13</w:t>
      </w:r>
      <w:r>
        <w:rPr>
          <w:lang w:val="hi_IN" w:bidi="hi_IN"/>
        </w:rPr>
      </w:r>
    </w:p>
    <w:p>
      <w:pPr/>
      <w:r>
        <w:rPr>
          <w:lang w:val="hi_IN" w:bidi="hi_IN"/>
        </w:rPr>
      </w:r>
      <w:r>
        <w:rPr>
          <w:b/>
          <w:lang w:val="hi_IN" w:bidi="hi_IN"/>
        </w:rPr>
        <w:t>यीशु ने कहा कि वह एलिय्याह कौन था जो पहले ही आ चुका था, और उसके साथ क्या किया गया था?</w:t>
      </w:r>
    </w:p>
    <w:p>
      <w:pPr/>
      <w:r>
        <w:rPr>
          <w:lang w:val="hi_IN" w:bidi="hi_IN"/>
        </w:rPr>
      </w:r>
      <w:r>
        <w:rPr>
          <w:lang w:val="hi_IN" w:bidi="hi_IN"/>
        </w:rPr>
        <w:t>यीशु ने कहा कि यूहन्ना बपतिस्मा देनेवाला वह एलिय्याह था जो पहले ही आ चुका था, और उन्होंने जैसा चाहा वैसा ही उनके साथ किया।</w:t>
      </w:r>
      <w:r>
        <w:rPr>
          <w:lang w:val="hi_IN" w:bidi="hi_IN"/>
        </w:rPr>
      </w:r>
      <w:r>
        <w:rPr>
          <w:lang w:val="hi_IN" w:bidi="hi_IN"/>
        </w:rPr>
      </w:r>
    </w:p>
    <w:p>
      <w:pPr/>
      <w:r>
        <w:rPr>
          <w:lang w:val="hi_IN" w:bidi="hi_IN"/>
        </w:rPr>
      </w:r>
    </w:p>
    <w:p>
      <w:pPr>
        <w:pStyle w:val="Heading2"/>
      </w:pPr>
      <w:r>
        <w:rPr>
          <w:lang w:val="hi_IN" w:bidi="hi_IN"/>
        </w:rPr>
        <w:t>मत्ती 17:14–16</w:t>
      </w:r>
      <w:r>
        <w:rPr>
          <w:lang w:val="hi_IN" w:bidi="hi_IN"/>
        </w:rPr>
      </w:r>
    </w:p>
    <w:p>
      <w:pPr/>
      <w:r>
        <w:rPr>
          <w:lang w:val="hi_IN" w:bidi="hi_IN"/>
        </w:rPr>
      </w:r>
      <w:r>
        <w:rPr>
          <w:b/>
          <w:lang w:val="hi_IN" w:bidi="hi_IN"/>
        </w:rPr>
        <w:t>चेले मिर्गी से पीड़ित लड़के के लिए क्या करने में सक्षम थे?</w:t>
      </w:r>
    </w:p>
    <w:p>
      <w:pPr/>
      <w:r>
        <w:rPr>
          <w:lang w:val="hi_IN" w:bidi="hi_IN"/>
        </w:rPr>
      </w:r>
      <w:r>
        <w:rPr>
          <w:lang w:val="hi_IN" w:bidi="hi_IN"/>
        </w:rPr>
        <w:t>चेले मिर्गी से पीड़ित लड़के को चंगा नहीं कर पाए।</w:t>
      </w:r>
      <w:r>
        <w:rPr>
          <w:lang w:val="hi_IN" w:bidi="hi_IN"/>
        </w:rPr>
      </w:r>
      <w:r>
        <w:rPr>
          <w:lang w:val="hi_IN" w:bidi="hi_IN"/>
        </w:rPr>
      </w:r>
    </w:p>
    <w:p>
      <w:pPr/>
      <w:r>
        <w:rPr>
          <w:lang w:val="hi_IN" w:bidi="hi_IN"/>
        </w:rPr>
      </w:r>
    </w:p>
    <w:p>
      <w:pPr>
        <w:pStyle w:val="Heading2"/>
      </w:pPr>
      <w:r>
        <w:rPr>
          <w:lang w:val="hi_IN" w:bidi="hi_IN"/>
        </w:rPr>
        <w:t>मत्ती 17:18</w:t>
      </w:r>
      <w:r>
        <w:rPr>
          <w:lang w:val="hi_IN" w:bidi="hi_IN"/>
        </w:rPr>
      </w:r>
    </w:p>
    <w:p>
      <w:pPr/>
      <w:r>
        <w:rPr>
          <w:lang w:val="hi_IN" w:bidi="hi_IN"/>
        </w:rPr>
      </w:r>
      <w:r>
        <w:rPr>
          <w:b/>
          <w:lang w:val="hi_IN" w:bidi="hi_IN"/>
        </w:rPr>
        <w:t>यीशु ने मिर्गी से पीड़ित लड़के के लिए क्या किया?</w:t>
      </w:r>
    </w:p>
    <w:p>
      <w:pPr/>
      <w:r>
        <w:rPr>
          <w:lang w:val="hi_IN" w:bidi="hi_IN"/>
        </w:rPr>
      </w:r>
      <w:r>
        <w:rPr>
          <w:lang w:val="hi_IN" w:bidi="hi_IN"/>
        </w:rPr>
        <w:t xml:space="preserve">यीशु ने दुष्टात्मा को </w:t>
      </w:r>
      <w:r>
        <w:rPr>
          <w:lang w:val="hi_IN" w:bidi="hi_IN"/>
        </w:rPr>
        <w:t>डाँटा</w:t>
      </w:r>
      <w:r>
        <w:rPr>
          <w:lang w:val="hi_IN" w:bidi="hi_IN"/>
        </w:rPr>
        <w:t>, और लड़का उसी समय अच्छा हो गया।</w:t>
      </w:r>
      <w:r>
        <w:rPr>
          <w:lang w:val="hi_IN" w:bidi="hi_IN"/>
        </w:rPr>
      </w:r>
      <w:r>
        <w:rPr>
          <w:lang w:val="hi_IN" w:bidi="hi_IN"/>
        </w:rPr>
      </w:r>
    </w:p>
    <w:p>
      <w:pPr/>
      <w:r>
        <w:rPr>
          <w:lang w:val="hi_IN" w:bidi="hi_IN"/>
        </w:rPr>
      </w:r>
    </w:p>
    <w:p>
      <w:pPr>
        <w:pStyle w:val="Heading2"/>
      </w:pPr>
      <w:r>
        <w:rPr>
          <w:lang w:val="hi_IN" w:bidi="hi_IN"/>
        </w:rPr>
        <w:t>मत्ती 17:20</w:t>
      </w:r>
      <w:r>
        <w:rPr>
          <w:lang w:val="hi_IN" w:bidi="hi_IN"/>
        </w:rPr>
      </w:r>
    </w:p>
    <w:p>
      <w:pPr/>
      <w:r>
        <w:rPr>
          <w:lang w:val="hi_IN" w:bidi="hi_IN"/>
        </w:rPr>
      </w:r>
      <w:r>
        <w:rPr>
          <w:b/>
          <w:lang w:val="hi_IN" w:bidi="hi_IN"/>
        </w:rPr>
        <w:t>चेलों के लिए मिर्गी से पीड़ित लड़के को ठीक करना संभव क्यों नहीं हो पाया?</w:t>
      </w:r>
    </w:p>
    <w:p>
      <w:pPr/>
      <w:r>
        <w:rPr>
          <w:lang w:val="hi_IN" w:bidi="hi_IN"/>
        </w:rPr>
      </w:r>
      <w:r>
        <w:rPr>
          <w:lang w:val="hi_IN" w:bidi="hi_IN"/>
        </w:rPr>
        <w:t>यीशु ने कहा कि उनके विश्वास की कमी के कारण वे मिर्गी से पीड़ित लड़के को चंगा नहीं कर सके।</w:t>
      </w:r>
      <w:r>
        <w:rPr>
          <w:lang w:val="hi_IN" w:bidi="hi_IN"/>
        </w:rPr>
      </w:r>
      <w:r>
        <w:rPr>
          <w:lang w:val="hi_IN" w:bidi="hi_IN"/>
        </w:rPr>
      </w:r>
    </w:p>
    <w:p>
      <w:pPr/>
      <w:r>
        <w:rPr>
          <w:lang w:val="hi_IN" w:bidi="hi_IN"/>
        </w:rPr>
      </w:r>
    </w:p>
    <w:p>
      <w:pPr>
        <w:pStyle w:val="Heading2"/>
      </w:pPr>
      <w:r>
        <w:rPr>
          <w:lang w:val="hi_IN" w:bidi="hi_IN"/>
        </w:rPr>
        <w:t>मत्ती 17:22–23</w:t>
      </w:r>
      <w:r>
        <w:rPr>
          <w:lang w:val="hi_IN" w:bidi="hi_IN"/>
        </w:rPr>
      </w:r>
    </w:p>
    <w:p>
      <w:pPr/>
      <w:r>
        <w:rPr>
          <w:lang w:val="hi_IN" w:bidi="hi_IN"/>
        </w:rPr>
      </w:r>
      <w:r>
        <w:rPr>
          <w:b/>
          <w:lang w:val="hi_IN" w:bidi="hi_IN"/>
        </w:rPr>
        <w:t>यीशु ने अपने चेलों से क्या कहा जिससे वे बहुत उदास हो गए?</w:t>
      </w:r>
    </w:p>
    <w:p>
      <w:pPr/>
      <w:r>
        <w:rPr>
          <w:lang w:val="hi_IN" w:bidi="hi_IN"/>
        </w:rPr>
      </w:r>
      <w:r>
        <w:rPr>
          <w:lang w:val="hi_IN" w:bidi="hi_IN"/>
        </w:rPr>
        <w:t xml:space="preserve">यीशु ने अपने चेलों से कहा कि उन्हें उन </w:t>
      </w:r>
      <w:r>
        <w:rPr>
          <w:lang w:val="hi_IN" w:bidi="hi_IN"/>
        </w:rPr>
        <w:t>मनुष्यों के हाथ में पकड़वाया जाएगा</w:t>
      </w:r>
      <w:r>
        <w:rPr>
          <w:lang w:val="hi_IN" w:bidi="hi_IN"/>
        </w:rPr>
        <w:t xml:space="preserve"> जो उन्हें मार डालेंगे, और </w:t>
      </w:r>
      <w:r>
        <w:rPr>
          <w:lang w:val="hi_IN" w:bidi="hi_IN"/>
        </w:rPr>
        <w:t>वे तीसरे दिन जी उठेंगे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17:27</w:t>
      </w:r>
      <w:r>
        <w:rPr>
          <w:lang w:val="hi_IN" w:bidi="hi_IN"/>
        </w:rPr>
      </w:r>
    </w:p>
    <w:p>
      <w:pPr/>
      <w:r>
        <w:rPr>
          <w:lang w:val="hi_IN" w:bidi="hi_IN"/>
        </w:rPr>
      </w:r>
      <w:r>
        <w:rPr>
          <w:b/>
          <w:lang w:val="hi_IN" w:bidi="hi_IN"/>
        </w:rPr>
        <w:t>पतरस और यीशु ने आधा-शेकेल कर कैसे अदा किया?</w:t>
      </w:r>
    </w:p>
    <w:p>
      <w:pPr/>
      <w:r>
        <w:rPr>
          <w:lang w:val="hi_IN" w:bidi="hi_IN"/>
        </w:rPr>
      </w:r>
      <w:r>
        <w:rPr>
          <w:lang w:val="hi_IN" w:bidi="hi_IN"/>
        </w:rPr>
        <w:t xml:space="preserve">यीशु ने पतरस से कहा कि वह झील के किनारे जाकर, </w:t>
      </w:r>
      <w:r>
        <w:rPr>
          <w:lang w:val="hi_IN" w:bidi="hi_IN"/>
        </w:rPr>
        <w:t>बंसी डाले</w:t>
      </w:r>
      <w:r>
        <w:rPr>
          <w:lang w:val="hi_IN" w:bidi="hi_IN"/>
        </w:rPr>
        <w:t xml:space="preserve">, और जो मछली पहले निकले उसे ले, उसके मुँह में कर देने के लिए एक </w:t>
      </w:r>
      <w:r>
        <w:rPr>
          <w:lang w:val="hi_IN" w:bidi="hi_IN"/>
        </w:rPr>
        <w:t>सिक्का</w:t>
      </w:r>
      <w:r>
        <w:rPr>
          <w:lang w:val="hi_IN" w:bidi="hi_IN"/>
        </w:rPr>
        <w:t xml:space="preserve"> होगा।</w:t>
      </w:r>
      <w:r>
        <w:rPr>
          <w:lang w:val="hi_IN" w:bidi="hi_IN"/>
        </w:rPr>
      </w:r>
      <w:r>
        <w:rPr>
          <w:lang w:val="hi_IN" w:bidi="hi_IN"/>
        </w:rPr>
      </w:r>
    </w:p>
    <w:p>
      <w:pPr/>
      <w:r>
        <w:rPr>
          <w:lang w:val="hi_IN" w:bidi="hi_IN"/>
        </w:rPr>
      </w:r>
    </w:p>
    <w:p>
      <w:pPr>
        <w:pStyle w:val="Heading2"/>
      </w:pPr>
      <w:r>
        <w:rPr>
          <w:lang w:val="hi_IN" w:bidi="hi_IN"/>
        </w:rPr>
        <w:t>मत्ती 18:3</w:t>
      </w:r>
      <w:r>
        <w:rPr>
          <w:lang w:val="hi_IN" w:bidi="hi_IN"/>
        </w:rPr>
      </w:r>
    </w:p>
    <w:p>
      <w:pPr/>
      <w:r>
        <w:rPr>
          <w:lang w:val="hi_IN" w:bidi="hi_IN"/>
        </w:rPr>
      </w:r>
      <w:r>
        <w:rPr>
          <w:b/>
          <w:lang w:val="hi_IN" w:bidi="hi_IN"/>
        </w:rPr>
        <w:t>यीशु ने क्या कहा कि स्वर्ग के राज्य में प्रवेश करने के लिए हमें क्या करना होगा?</w:t>
      </w:r>
    </w:p>
    <w:p>
      <w:pPr/>
      <w:r>
        <w:rPr>
          <w:lang w:val="hi_IN" w:bidi="hi_IN"/>
        </w:rPr>
      </w:r>
      <w:r>
        <w:rPr>
          <w:lang w:val="hi_IN" w:bidi="hi_IN"/>
        </w:rPr>
        <w:t>यीशु ने कहा कि हमें मन फिराना होगा और स्वर्ग के राज्य में प्रवेश करने के लिए बालकों के समान बनना होगा।</w:t>
      </w:r>
      <w:r>
        <w:rPr>
          <w:lang w:val="hi_IN" w:bidi="hi_IN"/>
        </w:rPr>
      </w:r>
      <w:r>
        <w:rPr>
          <w:lang w:val="hi_IN" w:bidi="hi_IN"/>
        </w:rPr>
      </w:r>
    </w:p>
    <w:p>
      <w:pPr/>
      <w:r>
        <w:rPr>
          <w:lang w:val="hi_IN" w:bidi="hi_IN"/>
        </w:rPr>
      </w:r>
    </w:p>
    <w:p>
      <w:pPr>
        <w:pStyle w:val="Heading2"/>
      </w:pPr>
      <w:r>
        <w:rPr>
          <w:lang w:val="hi_IN" w:bidi="hi_IN"/>
        </w:rPr>
        <w:t>मत्ती 18:4</w:t>
      </w:r>
      <w:r>
        <w:rPr>
          <w:lang w:val="hi_IN" w:bidi="hi_IN"/>
        </w:rPr>
      </w:r>
    </w:p>
    <w:p>
      <w:pPr/>
      <w:r>
        <w:rPr>
          <w:lang w:val="hi_IN" w:bidi="hi_IN"/>
        </w:rPr>
      </w:r>
      <w:r>
        <w:rPr>
          <w:b/>
          <w:lang w:val="hi_IN" w:bidi="hi_IN"/>
        </w:rPr>
        <w:t>यीशु ने कहा कि स्वर्ग के राज्य में सबसे बड़ा कौन है?</w:t>
      </w:r>
    </w:p>
    <w:p>
      <w:pPr/>
      <w:r>
        <w:rPr>
          <w:lang w:val="hi_IN" w:bidi="hi_IN"/>
        </w:rPr>
      </w:r>
      <w:r>
        <w:rPr>
          <w:lang w:val="hi_IN" w:bidi="hi_IN"/>
        </w:rPr>
        <w:t>यीशु ने कहा कि जो कोई अपने आप को एक बालक के समान छोटा करता है, वह स्वर्ग के राज्य में सबसे बड़ा है।</w:t>
      </w:r>
      <w:r>
        <w:rPr>
          <w:lang w:val="hi_IN" w:bidi="hi_IN"/>
        </w:rPr>
      </w:r>
      <w:r>
        <w:rPr>
          <w:lang w:val="hi_IN" w:bidi="hi_IN"/>
        </w:rPr>
      </w:r>
    </w:p>
    <w:p>
      <w:pPr/>
      <w:r>
        <w:rPr>
          <w:lang w:val="hi_IN" w:bidi="hi_IN"/>
        </w:rPr>
      </w:r>
    </w:p>
    <w:p>
      <w:pPr>
        <w:pStyle w:val="Heading2"/>
      </w:pPr>
      <w:r>
        <w:rPr>
          <w:lang w:val="hi_IN" w:bidi="hi_IN"/>
        </w:rPr>
        <w:t>मत्ती 18:6</w:t>
      </w:r>
      <w:r>
        <w:rPr>
          <w:lang w:val="hi_IN" w:bidi="hi_IN"/>
        </w:rPr>
      </w:r>
    </w:p>
    <w:p>
      <w:pPr/>
      <w:r>
        <w:rPr>
          <w:lang w:val="hi_IN" w:bidi="hi_IN"/>
        </w:rPr>
      </w:r>
      <w:r>
        <w:rPr>
          <w:b/>
          <w:lang w:val="hi_IN" w:bidi="hi_IN"/>
        </w:rPr>
        <w:t>जो कोई यीशु पर विश्वास करने वाले इन छोटों में से किसी एक को पाप करने के लिए प्रेरित करता है, उसका क्या होता है?</w:t>
      </w:r>
    </w:p>
    <w:p>
      <w:pPr/>
      <w:r>
        <w:rPr>
          <w:lang w:val="hi_IN" w:bidi="hi_IN"/>
        </w:rPr>
      </w:r>
      <w:r>
        <w:rPr>
          <w:lang w:val="hi_IN" w:bidi="hi_IN"/>
        </w:rPr>
        <w:t>जो कोई यीशु पर विश्वास करने वाले इन छोटों में से किसी एक को पाप करने के लिए उकसाता है, उसके लिए बेहतर होगा कि उसके गले में चक्की का पाट लटका दिया जाए और उसे समुद्र में डुबा दिया जाए।</w:t>
      </w:r>
      <w:r>
        <w:rPr>
          <w:lang w:val="hi_IN" w:bidi="hi_IN"/>
        </w:rPr>
      </w:r>
      <w:r>
        <w:rPr>
          <w:lang w:val="hi_IN" w:bidi="hi_IN"/>
        </w:rPr>
      </w:r>
    </w:p>
    <w:p>
      <w:pPr/>
      <w:r>
        <w:rPr>
          <w:lang w:val="hi_IN" w:bidi="hi_IN"/>
        </w:rPr>
      </w:r>
    </w:p>
    <w:p>
      <w:pPr>
        <w:pStyle w:val="Heading2"/>
      </w:pPr>
      <w:r>
        <w:rPr>
          <w:lang w:val="hi_IN" w:bidi="hi_IN"/>
        </w:rPr>
        <w:t>मत्ती 18:8</w:t>
      </w:r>
      <w:r>
        <w:rPr>
          <w:lang w:val="hi_IN" w:bidi="hi_IN"/>
        </w:rPr>
      </w:r>
    </w:p>
    <w:p>
      <w:pPr/>
      <w:r>
        <w:rPr>
          <w:lang w:val="hi_IN" w:bidi="hi_IN"/>
        </w:rPr>
      </w:r>
      <w:r>
        <w:rPr>
          <w:b/>
          <w:lang w:val="hi_IN" w:bidi="hi_IN"/>
        </w:rPr>
        <w:t>यीशु ने क्या कहा कि हमें ऐसी किसी भी चीज़ के साथ क्या करना चाहिए जो हमारे लिये ठोकर खिलाने का कारण बनती है?</w:t>
      </w:r>
    </w:p>
    <w:p>
      <w:pPr/>
      <w:r>
        <w:rPr>
          <w:lang w:val="hi_IN" w:bidi="hi_IN"/>
        </w:rPr>
      </w:r>
      <w:r>
        <w:rPr>
          <w:lang w:val="hi_IN" w:bidi="hi_IN"/>
        </w:rPr>
        <w:t>यीशु ने कहा कि हमें हर उस चीज़ को फेंक देना चाहिए जो हमारे लिये ठोकर खिलाने का कारण बनती है।</w:t>
      </w:r>
      <w:r>
        <w:rPr>
          <w:lang w:val="hi_IN" w:bidi="hi_IN"/>
        </w:rPr>
      </w:r>
      <w:r>
        <w:rPr>
          <w:lang w:val="hi_IN" w:bidi="hi_IN"/>
        </w:rPr>
      </w:r>
    </w:p>
    <w:p>
      <w:pPr/>
      <w:r>
        <w:rPr>
          <w:lang w:val="hi_IN" w:bidi="hi_IN"/>
        </w:rPr>
      </w:r>
    </w:p>
    <w:p>
      <w:pPr>
        <w:pStyle w:val="Heading2"/>
      </w:pPr>
      <w:r>
        <w:rPr>
          <w:lang w:val="hi_IN" w:bidi="hi_IN"/>
        </w:rPr>
        <w:t>मत्ती 18:10</w:t>
      </w:r>
      <w:r>
        <w:rPr>
          <w:lang w:val="hi_IN" w:bidi="hi_IN"/>
        </w:rPr>
      </w:r>
    </w:p>
    <w:p>
      <w:pPr/>
      <w:r>
        <w:rPr>
          <w:lang w:val="hi_IN" w:bidi="hi_IN"/>
        </w:rPr>
      </w:r>
      <w:r>
        <w:rPr>
          <w:b/>
          <w:lang w:val="hi_IN" w:bidi="hi_IN"/>
        </w:rPr>
        <w:t>यीशु ने ऐसा क्यों कहा कि हमें छोटों में से किसी को तुच्छ नहीं जानना चाहिए?</w:t>
      </w:r>
    </w:p>
    <w:p>
      <w:pPr/>
      <w:r>
        <w:rPr>
          <w:lang w:val="hi_IN" w:bidi="hi_IN"/>
        </w:rPr>
      </w:r>
      <w:r>
        <w:rPr>
          <w:lang w:val="hi_IN" w:bidi="hi_IN"/>
        </w:rPr>
        <w:t xml:space="preserve">हमें छोटों को तुच्छ नहीं </w:t>
      </w:r>
      <w:r>
        <w:rPr>
          <w:lang w:val="hi_IN" w:bidi="hi_IN"/>
        </w:rPr>
        <w:t>जानना</w:t>
      </w:r>
      <w:r>
        <w:rPr>
          <w:lang w:val="hi_IN" w:bidi="hi_IN"/>
        </w:rPr>
        <w:t xml:space="preserve"> चाहिए, क्योंकि उनके स्वर्गदूत पिता का </w:t>
      </w:r>
      <w:r>
        <w:rPr>
          <w:lang w:val="hi_IN" w:bidi="hi_IN"/>
        </w:rPr>
        <w:t xml:space="preserve">मुँह </w:t>
      </w:r>
      <w:r>
        <w:rPr>
          <w:lang w:val="hi_IN" w:bidi="hi_IN"/>
        </w:rPr>
        <w:t>सदा देखते हैं।</w:t>
      </w:r>
      <w:r>
        <w:rPr>
          <w:lang w:val="hi_IN" w:bidi="hi_IN"/>
        </w:rPr>
      </w:r>
      <w:r>
        <w:rPr>
          <w:lang w:val="hi_IN" w:bidi="hi_IN"/>
        </w:rPr>
      </w:r>
    </w:p>
    <w:p>
      <w:pPr/>
      <w:r>
        <w:rPr>
          <w:lang w:val="hi_IN" w:bidi="hi_IN"/>
        </w:rPr>
      </w:r>
    </w:p>
    <w:p>
      <w:pPr>
        <w:pStyle w:val="Heading2"/>
      </w:pPr>
      <w:r>
        <w:rPr>
          <w:lang w:val="hi_IN" w:bidi="hi_IN"/>
        </w:rPr>
        <w:t>मत्ती 18:12–14</w:t>
      </w:r>
      <w:r>
        <w:rPr>
          <w:lang w:val="hi_IN" w:bidi="hi_IN"/>
        </w:rPr>
      </w:r>
    </w:p>
    <w:p>
      <w:pPr/>
      <w:r>
        <w:rPr>
          <w:lang w:val="hi_IN" w:bidi="hi_IN"/>
        </w:rPr>
      </w:r>
      <w:r>
        <w:rPr>
          <w:b/>
          <w:lang w:val="hi_IN" w:bidi="hi_IN"/>
        </w:rPr>
        <w:t>जो व्यक्ति एक खोई हुई भेड़ को ढूँढ़ता है, वह स्वर्ग में पिता के समान कैसे हो सकता है?</w:t>
      </w:r>
    </w:p>
    <w:p>
      <w:pPr/>
      <w:r>
        <w:rPr>
          <w:lang w:val="hi_IN" w:bidi="hi_IN"/>
        </w:rPr>
      </w:r>
      <w:r>
        <w:rPr>
          <w:lang w:val="hi_IN" w:bidi="hi_IN"/>
        </w:rPr>
        <w:t>पिता की भी यह इच्छा नहीं है कि छोटों में से एक भी नाश हो जाए।</w:t>
      </w:r>
      <w:r>
        <w:rPr>
          <w:lang w:val="hi_IN" w:bidi="hi_IN"/>
        </w:rPr>
      </w:r>
      <w:r>
        <w:rPr>
          <w:lang w:val="hi_IN" w:bidi="hi_IN"/>
        </w:rPr>
      </w:r>
    </w:p>
    <w:p>
      <w:pPr/>
      <w:r>
        <w:rPr>
          <w:lang w:val="hi_IN" w:bidi="hi_IN"/>
        </w:rPr>
      </w:r>
    </w:p>
    <w:p>
      <w:pPr>
        <w:pStyle w:val="Heading2"/>
      </w:pPr>
      <w:r>
        <w:rPr>
          <w:lang w:val="hi_IN" w:bidi="hi_IN"/>
        </w:rPr>
        <w:t>मत्ती 18:15</w:t>
      </w:r>
      <w:r>
        <w:rPr>
          <w:lang w:val="hi_IN" w:bidi="hi_IN"/>
        </w:rPr>
      </w:r>
    </w:p>
    <w:p>
      <w:pPr/>
      <w:r>
        <w:rPr>
          <w:lang w:val="hi_IN" w:bidi="hi_IN"/>
        </w:rPr>
      </w:r>
      <w:r>
        <w:rPr>
          <w:b/>
          <w:lang w:val="hi_IN" w:bidi="hi_IN"/>
        </w:rPr>
        <w:t>यदि तेरा भाई तेरे विरुद्ध अपराध करता है, तो तुझे सबसे पहले क्या करना चाहिए?</w:t>
      </w:r>
    </w:p>
    <w:p>
      <w:pPr/>
      <w:r>
        <w:rPr>
          <w:lang w:val="hi_IN" w:bidi="hi_IN"/>
        </w:rPr>
      </w:r>
      <w:r>
        <w:rPr>
          <w:lang w:val="hi_IN" w:bidi="hi_IN"/>
        </w:rPr>
        <w:t xml:space="preserve">सबसे पहले, तुझे अकेले में जाकर उसे तेरे और उसके बीच की गलती बतानी चाहिए। </w:t>
      </w:r>
      <w:r>
        <w:rPr>
          <w:lang w:val="hi_IN" w:bidi="hi_IN"/>
        </w:rPr>
      </w:r>
      <w:r>
        <w:rPr>
          <w:lang w:val="hi_IN" w:bidi="hi_IN"/>
        </w:rPr>
      </w:r>
    </w:p>
    <w:p>
      <w:pPr/>
      <w:r>
        <w:rPr>
          <w:lang w:val="hi_IN" w:bidi="hi_IN"/>
        </w:rPr>
      </w:r>
    </w:p>
    <w:p>
      <w:pPr>
        <w:pStyle w:val="Heading2"/>
      </w:pPr>
      <w:r>
        <w:rPr>
          <w:lang w:val="hi_IN" w:bidi="hi_IN"/>
        </w:rPr>
        <w:t>मत्ती 18:16</w:t>
      </w:r>
      <w:r>
        <w:rPr>
          <w:lang w:val="hi_IN" w:bidi="hi_IN"/>
        </w:rPr>
      </w:r>
    </w:p>
    <w:p>
      <w:pPr/>
      <w:r>
        <w:rPr>
          <w:lang w:val="hi_IN" w:bidi="hi_IN"/>
        </w:rPr>
      </w:r>
      <w:r>
        <w:rPr>
          <w:b/>
          <w:lang w:val="hi_IN" w:bidi="hi_IN"/>
        </w:rPr>
        <w:t>यदि तेरा भाई तेरी बात न सुने तो तुझे दूसरी कौन सी चीज़ करना चाहिए?</w:t>
      </w:r>
    </w:p>
    <w:p>
      <w:pPr/>
      <w:r>
        <w:rPr>
          <w:lang w:val="hi_IN" w:bidi="hi_IN"/>
        </w:rPr>
      </w:r>
      <w:r>
        <w:rPr>
          <w:lang w:val="hi_IN" w:bidi="hi_IN"/>
        </w:rPr>
        <w:t>दूसरी चीज़, तुझे अपने साथ एक या दो और भाइयों को गवाह के रूप में ले जाना चाहिए।</w:t>
      </w:r>
      <w:r>
        <w:rPr>
          <w:lang w:val="hi_IN" w:bidi="hi_IN"/>
        </w:rPr>
      </w:r>
      <w:r>
        <w:rPr>
          <w:lang w:val="hi_IN" w:bidi="hi_IN"/>
        </w:rPr>
      </w:r>
    </w:p>
    <w:p>
      <w:pPr/>
      <w:r>
        <w:rPr>
          <w:lang w:val="hi_IN" w:bidi="hi_IN"/>
        </w:rPr>
      </w:r>
    </w:p>
    <w:p>
      <w:pPr>
        <w:pStyle w:val="Heading2"/>
      </w:pPr>
      <w:r>
        <w:rPr>
          <w:lang w:val="hi_IN" w:bidi="hi_IN"/>
        </w:rPr>
        <w:t>मत्ती 18:17</w:t>
      </w:r>
      <w:r>
        <w:rPr>
          <w:lang w:val="hi_IN" w:bidi="hi_IN"/>
        </w:rPr>
      </w:r>
    </w:p>
    <w:p>
      <w:pPr/>
      <w:r>
        <w:rPr>
          <w:lang w:val="hi_IN" w:bidi="hi_IN"/>
        </w:rPr>
      </w:r>
      <w:r>
        <w:rPr>
          <w:b/>
          <w:lang w:val="hi_IN" w:bidi="hi_IN"/>
        </w:rPr>
        <w:t>यदि तेरा भाई अभी भी नहीं सुने, तो तुझे तीसरी चीज़ क्या करनी चाहिए?</w:t>
      </w:r>
    </w:p>
    <w:p>
      <w:pPr/>
      <w:r>
        <w:rPr>
          <w:lang w:val="hi_IN" w:bidi="hi_IN"/>
        </w:rPr>
      </w:r>
      <w:r>
        <w:rPr>
          <w:lang w:val="hi_IN" w:bidi="hi_IN"/>
        </w:rPr>
        <w:t>तीसरी चीज़, तुझे यह मामला कलीसिया से कह देना चाहिए।</w:t>
      </w:r>
      <w:r>
        <w:rPr>
          <w:lang w:val="hi_IN" w:bidi="hi_IN"/>
        </w:rPr>
      </w:r>
      <w:r>
        <w:rPr>
          <w:lang w:val="hi_IN" w:bidi="hi_IN"/>
        </w:rPr>
      </w:r>
    </w:p>
    <w:p>
      <w:pPr/>
      <w:r>
        <w:rPr>
          <w:lang w:val="hi_IN" w:bidi="hi_IN"/>
        </w:rPr>
      </w:r>
    </w:p>
    <w:p>
      <w:pPr>
        <w:pStyle w:val="Heading2"/>
      </w:pPr>
      <w:r>
        <w:rPr>
          <w:lang w:val="hi_IN" w:bidi="hi_IN"/>
        </w:rPr>
        <w:t>मत्ती 18:17 (#2)</w:t>
      </w:r>
      <w:r>
        <w:rPr>
          <w:lang w:val="hi_IN" w:bidi="hi_IN"/>
        </w:rPr>
      </w:r>
    </w:p>
    <w:p>
      <w:pPr/>
      <w:r>
        <w:rPr>
          <w:lang w:val="hi_IN" w:bidi="hi_IN"/>
        </w:rPr>
      </w:r>
      <w:r>
        <w:rPr>
          <w:b/>
          <w:lang w:val="hi_IN" w:bidi="hi_IN"/>
        </w:rPr>
        <w:t>यदि तेरा भाई फिर भी नहीं सुनता है, तो क्या किया जाना चाहिए?</w:t>
      </w:r>
    </w:p>
    <w:p>
      <w:pPr/>
      <w:r>
        <w:rPr>
          <w:lang w:val="hi_IN" w:bidi="hi_IN"/>
        </w:rPr>
      </w:r>
      <w:r>
        <w:rPr>
          <w:lang w:val="hi_IN" w:bidi="hi_IN"/>
        </w:rPr>
        <w:t xml:space="preserve">अन्त में, यदि वह कलीसिया की भी नहीं सुनता है, तो उसे एक अन्यजाति और </w:t>
      </w:r>
      <w:r>
        <w:rPr>
          <w:lang w:val="hi_IN" w:bidi="hi_IN"/>
        </w:rPr>
        <w:t xml:space="preserve">चुंगी लेनेवाले </w:t>
      </w:r>
      <w:r>
        <w:rPr>
          <w:lang w:val="hi_IN" w:bidi="hi_IN"/>
        </w:rPr>
        <w:t>के रूप में जानना चाहिए।</w:t>
      </w:r>
      <w:r>
        <w:rPr>
          <w:lang w:val="hi_IN" w:bidi="hi_IN"/>
        </w:rPr>
      </w:r>
      <w:r>
        <w:rPr>
          <w:lang w:val="hi_IN" w:bidi="hi_IN"/>
        </w:rPr>
      </w:r>
    </w:p>
    <w:p>
      <w:pPr/>
      <w:r>
        <w:rPr>
          <w:lang w:val="hi_IN" w:bidi="hi_IN"/>
        </w:rPr>
      </w:r>
    </w:p>
    <w:p>
      <w:pPr>
        <w:pStyle w:val="Heading2"/>
      </w:pPr>
      <w:r>
        <w:rPr>
          <w:lang w:val="hi_IN" w:bidi="hi_IN"/>
        </w:rPr>
        <w:t>मत्ती 18:20</w:t>
      </w:r>
      <w:r>
        <w:rPr>
          <w:lang w:val="hi_IN" w:bidi="hi_IN"/>
        </w:rPr>
      </w:r>
    </w:p>
    <w:p>
      <w:pPr/>
      <w:r>
        <w:rPr>
          <w:lang w:val="hi_IN" w:bidi="hi_IN"/>
        </w:rPr>
      </w:r>
      <w:r>
        <w:rPr>
          <w:b/>
          <w:lang w:val="hi_IN" w:bidi="hi_IN"/>
        </w:rPr>
        <w:t>यीशु ने क्या वादा किया जहाँ दो या तीन उनके नाम पर इकट्ठे होते हैं?</w:t>
      </w:r>
    </w:p>
    <w:p>
      <w:pPr/>
      <w:r>
        <w:rPr>
          <w:lang w:val="hi_IN" w:bidi="hi_IN"/>
        </w:rPr>
      </w:r>
      <w:r>
        <w:rPr>
          <w:lang w:val="hi_IN" w:bidi="hi_IN"/>
        </w:rPr>
        <w:t>यीशु ने वादा किया कि जब दो या तीन उनके नाम पर इकट्ठा होते हैं, तो वे उनके बीच में होते हैं।</w:t>
      </w:r>
      <w:r>
        <w:rPr>
          <w:lang w:val="hi_IN" w:bidi="hi_IN"/>
        </w:rPr>
      </w:r>
      <w:r>
        <w:rPr>
          <w:lang w:val="hi_IN" w:bidi="hi_IN"/>
        </w:rPr>
      </w:r>
    </w:p>
    <w:p>
      <w:pPr/>
      <w:r>
        <w:rPr>
          <w:lang w:val="hi_IN" w:bidi="hi_IN"/>
        </w:rPr>
      </w:r>
    </w:p>
    <w:p>
      <w:pPr>
        <w:pStyle w:val="Heading2"/>
      </w:pPr>
      <w:r>
        <w:rPr>
          <w:lang w:val="hi_IN" w:bidi="hi_IN"/>
        </w:rPr>
        <w:t>मत्ती 18:21–22</w:t>
      </w:r>
      <w:r>
        <w:rPr>
          <w:lang w:val="hi_IN" w:bidi="hi_IN"/>
        </w:rPr>
      </w:r>
    </w:p>
    <w:p>
      <w:pPr/>
      <w:r>
        <w:rPr>
          <w:lang w:val="hi_IN" w:bidi="hi_IN"/>
        </w:rPr>
      </w:r>
      <w:r>
        <w:rPr>
          <w:b/>
          <w:lang w:val="hi_IN" w:bidi="hi_IN"/>
        </w:rPr>
        <w:t>यीशु ने कितनी बार कहा कि हमें अपने भाई को क्षमा करना चाहिए?</w:t>
      </w:r>
    </w:p>
    <w:p>
      <w:pPr/>
      <w:r>
        <w:rPr>
          <w:lang w:val="hi_IN" w:bidi="hi_IN"/>
        </w:rPr>
      </w:r>
      <w:r>
        <w:rPr>
          <w:lang w:val="hi_IN" w:bidi="hi_IN"/>
        </w:rPr>
        <w:t>यीशु ने कहा कि हमें अपने भाई को सात बार के सत्तर गुने तक क्षमा करना चाहिए।</w:t>
      </w:r>
      <w:r>
        <w:rPr>
          <w:lang w:val="hi_IN" w:bidi="hi_IN"/>
        </w:rPr>
      </w:r>
      <w:r>
        <w:rPr>
          <w:lang w:val="hi_IN" w:bidi="hi_IN"/>
        </w:rPr>
      </w:r>
    </w:p>
    <w:p>
      <w:pPr/>
      <w:r>
        <w:rPr>
          <w:lang w:val="hi_IN" w:bidi="hi_IN"/>
        </w:rPr>
      </w:r>
    </w:p>
    <w:p>
      <w:pPr>
        <w:pStyle w:val="Heading2"/>
      </w:pPr>
      <w:r>
        <w:rPr>
          <w:lang w:val="hi_IN" w:bidi="hi_IN"/>
        </w:rPr>
        <w:t>मत्ती 18:24–25</w:t>
      </w:r>
      <w:r>
        <w:rPr>
          <w:lang w:val="hi_IN" w:bidi="hi_IN"/>
        </w:rPr>
      </w:r>
    </w:p>
    <w:p>
      <w:pPr/>
      <w:r>
        <w:rPr>
          <w:lang w:val="hi_IN" w:bidi="hi_IN"/>
        </w:rPr>
      </w:r>
      <w:r>
        <w:rPr>
          <w:b/>
          <w:lang w:val="hi_IN" w:bidi="hi_IN"/>
        </w:rPr>
        <w:t>सेवक पर उसके स्वामी का क्या कर्ज था, और क्या वह अपने स्वामी को वह चुका सकता था?</w:t>
      </w:r>
    </w:p>
    <w:p>
      <w:pPr/>
      <w:r>
        <w:rPr>
          <w:lang w:val="hi_IN" w:bidi="hi_IN"/>
        </w:rPr>
      </w:r>
      <w:r>
        <w:rPr>
          <w:lang w:val="hi_IN" w:bidi="hi_IN"/>
        </w:rPr>
        <w:t>सेवक पर उसके स्वामी का दस हजार तोड़े का कर्ज था, जिसे वह चुका नहीं सकता था।</w:t>
      </w:r>
      <w:r>
        <w:rPr>
          <w:lang w:val="hi_IN" w:bidi="hi_IN"/>
        </w:rPr>
      </w:r>
      <w:r>
        <w:rPr>
          <w:lang w:val="hi_IN" w:bidi="hi_IN"/>
        </w:rPr>
      </w:r>
    </w:p>
    <w:p>
      <w:pPr/>
      <w:r>
        <w:rPr>
          <w:lang w:val="hi_IN" w:bidi="hi_IN"/>
        </w:rPr>
      </w:r>
    </w:p>
    <w:p>
      <w:pPr>
        <w:pStyle w:val="Heading2"/>
      </w:pPr>
      <w:r>
        <w:rPr>
          <w:lang w:val="hi_IN" w:bidi="hi_IN"/>
        </w:rPr>
        <w:t>मत्ती 18:27</w:t>
      </w:r>
      <w:r>
        <w:rPr>
          <w:lang w:val="hi_IN" w:bidi="hi_IN"/>
        </w:rPr>
      </w:r>
    </w:p>
    <w:p>
      <w:pPr/>
      <w:r>
        <w:rPr>
          <w:lang w:val="hi_IN" w:bidi="hi_IN"/>
        </w:rPr>
      </w:r>
      <w:r>
        <w:rPr>
          <w:b/>
          <w:lang w:val="hi_IN" w:bidi="hi_IN"/>
        </w:rPr>
        <w:t>स्वामी ने सेवक का कर्ज क्यों क्षमा कर दिया?</w:t>
      </w:r>
    </w:p>
    <w:p>
      <w:pPr/>
      <w:r>
        <w:rPr>
          <w:lang w:val="hi_IN" w:bidi="hi_IN"/>
        </w:rPr>
      </w:r>
      <w:r>
        <w:rPr>
          <w:lang w:val="hi_IN" w:bidi="hi_IN"/>
        </w:rPr>
        <w:t>स्वामी ने तरस खाकर सेवक का कर्ज क्षमा कर दिया।</w:t>
      </w:r>
      <w:r>
        <w:rPr>
          <w:lang w:val="hi_IN" w:bidi="hi_IN"/>
        </w:rPr>
      </w:r>
      <w:r>
        <w:rPr>
          <w:lang w:val="hi_IN" w:bidi="hi_IN"/>
        </w:rPr>
      </w:r>
    </w:p>
    <w:p>
      <w:pPr/>
      <w:r>
        <w:rPr>
          <w:lang w:val="hi_IN" w:bidi="hi_IN"/>
        </w:rPr>
      </w:r>
    </w:p>
    <w:p>
      <w:pPr>
        <w:pStyle w:val="Heading2"/>
      </w:pPr>
      <w:r>
        <w:rPr>
          <w:lang w:val="hi_IN" w:bidi="hi_IN"/>
        </w:rPr>
        <w:t>मत्ती 18:30</w:t>
      </w:r>
      <w:r>
        <w:rPr>
          <w:lang w:val="hi_IN" w:bidi="hi_IN"/>
        </w:rPr>
      </w:r>
    </w:p>
    <w:p>
      <w:pPr/>
      <w:r>
        <w:rPr>
          <w:lang w:val="hi_IN" w:bidi="hi_IN"/>
        </w:rPr>
      </w:r>
      <w:r>
        <w:rPr>
          <w:b/>
          <w:lang w:val="hi_IN" w:bidi="hi_IN"/>
        </w:rPr>
        <w:t>उस दास ने अपने साथी दास के साथ क्या किया जिस पर उसका सौ दीनार का कर्ज था?</w:t>
      </w:r>
    </w:p>
    <w:p>
      <w:pPr/>
      <w:r>
        <w:rPr>
          <w:lang w:val="hi_IN" w:bidi="hi_IN"/>
        </w:rPr>
      </w:r>
      <w:r>
        <w:rPr>
          <w:lang w:val="hi_IN" w:bidi="hi_IN"/>
        </w:rPr>
        <w:t>उस दास ने धीरज नहीं धरा और अपने साथी दास को बन्दीगृह में डाल दिया।</w:t>
      </w:r>
      <w:r>
        <w:rPr>
          <w:lang w:val="hi_IN" w:bidi="hi_IN"/>
        </w:rPr>
      </w:r>
      <w:r>
        <w:rPr>
          <w:lang w:val="hi_IN" w:bidi="hi_IN"/>
        </w:rPr>
      </w:r>
    </w:p>
    <w:p>
      <w:pPr/>
      <w:r>
        <w:rPr>
          <w:lang w:val="hi_IN" w:bidi="hi_IN"/>
        </w:rPr>
      </w:r>
    </w:p>
    <w:p>
      <w:pPr>
        <w:pStyle w:val="Heading2"/>
      </w:pPr>
      <w:r>
        <w:rPr>
          <w:lang w:val="hi_IN" w:bidi="hi_IN"/>
        </w:rPr>
        <w:t>मत्ती 18:33</w:t>
      </w:r>
      <w:r>
        <w:rPr>
          <w:lang w:val="hi_IN" w:bidi="hi_IN"/>
        </w:rPr>
      </w:r>
    </w:p>
    <w:p>
      <w:pPr/>
      <w:r>
        <w:rPr>
          <w:lang w:val="hi_IN" w:bidi="hi_IN"/>
        </w:rPr>
      </w:r>
      <w:r>
        <w:rPr>
          <w:b/>
          <w:lang w:val="hi_IN" w:bidi="hi_IN"/>
        </w:rPr>
        <w:t>स्वामी ने दास से क्या कहा कि उसे साथी दास के साथ क्या करना चाहिए था?</w:t>
      </w:r>
    </w:p>
    <w:p>
      <w:pPr/>
      <w:r>
        <w:rPr>
          <w:lang w:val="hi_IN" w:bidi="hi_IN"/>
        </w:rPr>
      </w:r>
      <w:r>
        <w:rPr>
          <w:lang w:val="hi_IN" w:bidi="hi_IN"/>
        </w:rPr>
        <w:t>स्वामी ने दास से कहा कि उसे अपने साथी दास पर दया करनी चाहिए थी।</w:t>
      </w:r>
      <w:r>
        <w:rPr>
          <w:lang w:val="hi_IN" w:bidi="hi_IN"/>
        </w:rPr>
      </w:r>
      <w:r>
        <w:rPr>
          <w:lang w:val="hi_IN" w:bidi="hi_IN"/>
        </w:rPr>
      </w:r>
    </w:p>
    <w:p>
      <w:pPr/>
      <w:r>
        <w:rPr>
          <w:lang w:val="hi_IN" w:bidi="hi_IN"/>
        </w:rPr>
      </w:r>
    </w:p>
    <w:p>
      <w:pPr>
        <w:pStyle w:val="Heading2"/>
      </w:pPr>
      <w:r>
        <w:rPr>
          <w:lang w:val="hi_IN" w:bidi="hi_IN"/>
        </w:rPr>
        <w:t>मत्ती 18:34</w:t>
      </w:r>
      <w:r>
        <w:rPr>
          <w:lang w:val="hi_IN" w:bidi="hi_IN"/>
        </w:rPr>
      </w:r>
    </w:p>
    <w:p>
      <w:pPr/>
      <w:r>
        <w:rPr>
          <w:lang w:val="hi_IN" w:bidi="hi_IN"/>
        </w:rPr>
      </w:r>
      <w:r>
        <w:rPr>
          <w:b/>
          <w:lang w:val="hi_IN" w:bidi="hi_IN"/>
        </w:rPr>
        <w:t>फिर स्वामी ने दास के साथ क्या किया?</w:t>
      </w:r>
    </w:p>
    <w:p>
      <w:pPr/>
      <w:r>
        <w:rPr>
          <w:lang w:val="hi_IN" w:bidi="hi_IN"/>
        </w:rPr>
      </w:r>
      <w:r>
        <w:rPr>
          <w:lang w:val="hi_IN" w:bidi="hi_IN"/>
        </w:rPr>
        <w:t xml:space="preserve">स्वामी ने दास को </w:t>
      </w:r>
      <w:r>
        <w:rPr>
          <w:lang w:val="hi_IN" w:bidi="hi_IN"/>
        </w:rPr>
        <w:t>दण्ड देनेवालों के हाथ में सौंप दिया कि जब तक वह सब कर्जा भर न 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18:35</w:t>
      </w:r>
      <w:r>
        <w:rPr>
          <w:lang w:val="hi_IN" w:bidi="hi_IN"/>
        </w:rPr>
      </w:r>
    </w:p>
    <w:p>
      <w:pPr/>
      <w:r>
        <w:rPr>
          <w:lang w:val="hi_IN" w:bidi="hi_IN"/>
        </w:rPr>
      </w:r>
      <w:r>
        <w:rPr>
          <w:b/>
          <w:lang w:val="hi_IN" w:bidi="hi_IN"/>
        </w:rPr>
        <w:t>यीशु ने क्या कहा कि यदि हम अपने भाई को मन से क्षमा नहीं करेंगे तो पिता क्या करेंगे?</w:t>
      </w:r>
    </w:p>
    <w:p>
      <w:pPr/>
      <w:r>
        <w:rPr>
          <w:lang w:val="hi_IN" w:bidi="hi_IN"/>
        </w:rPr>
      </w:r>
      <w:r>
        <w:rPr>
          <w:lang w:val="hi_IN" w:bidi="hi_IN"/>
        </w:rPr>
        <w:t>यीशु ने कहा कि यदि हम अपने भाई को मन से क्षमा नहीं करेंगे तो पिता हमारे साथ वैसा ही करेंगे जैसा स्वामी ने अपने दास के साथ किया था।</w:t>
      </w:r>
      <w:r>
        <w:rPr>
          <w:lang w:val="hi_IN" w:bidi="hi_IN"/>
        </w:rPr>
      </w:r>
      <w:r>
        <w:rPr>
          <w:lang w:val="hi_IN" w:bidi="hi_IN"/>
        </w:rPr>
      </w:r>
    </w:p>
    <w:p>
      <w:pPr/>
      <w:r>
        <w:rPr>
          <w:lang w:val="hi_IN" w:bidi="hi_IN"/>
        </w:rPr>
      </w:r>
    </w:p>
    <w:p>
      <w:pPr>
        <w:pStyle w:val="Heading2"/>
      </w:pPr>
      <w:r>
        <w:rPr>
          <w:lang w:val="hi_IN" w:bidi="hi_IN"/>
        </w:rPr>
        <w:t>मत्ती 19:3</w:t>
      </w:r>
      <w:r>
        <w:rPr>
          <w:lang w:val="hi_IN" w:bidi="hi_IN"/>
        </w:rPr>
      </w:r>
    </w:p>
    <w:p>
      <w:pPr/>
      <w:r>
        <w:rPr>
          <w:lang w:val="hi_IN" w:bidi="hi_IN"/>
        </w:rPr>
      </w:r>
      <w:r>
        <w:rPr>
          <w:b/>
          <w:lang w:val="hi_IN" w:bidi="hi_IN"/>
        </w:rPr>
        <w:t>यीशु की परीक्षा लेने के लिए फरीसियों ने उनसे क्या प्रश्न पूछा?</w:t>
      </w:r>
    </w:p>
    <w:p>
      <w:pPr/>
      <w:r>
        <w:rPr>
          <w:lang w:val="hi_IN" w:bidi="hi_IN"/>
        </w:rPr>
      </w:r>
      <w:r>
        <w:rPr>
          <w:lang w:val="hi_IN" w:bidi="hi_IN"/>
        </w:rPr>
        <w:t>फरीसियों ने यीशु से पूछा, “</w:t>
      </w:r>
      <w:r>
        <w:rPr>
          <w:lang w:val="hi_IN" w:bidi="hi_IN"/>
        </w:rPr>
        <w:t>क्या हर एक कारण से अपनी पत्नी को त्यागना उचित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19:4</w:t>
      </w:r>
      <w:r>
        <w:rPr>
          <w:lang w:val="hi_IN" w:bidi="hi_IN"/>
        </w:rPr>
      </w:r>
    </w:p>
    <w:p>
      <w:pPr/>
      <w:r>
        <w:rPr>
          <w:lang w:val="hi_IN" w:bidi="hi_IN"/>
        </w:rPr>
      </w:r>
      <w:r>
        <w:rPr>
          <w:b/>
          <w:lang w:val="hi_IN" w:bidi="hi_IN"/>
        </w:rPr>
        <w:t>यीशु ने क्या कहा जो सृष्टि के आरम्भ से सत्य था?</w:t>
      </w:r>
    </w:p>
    <w:p>
      <w:pPr/>
      <w:r>
        <w:rPr>
          <w:lang w:val="hi_IN" w:bidi="hi_IN"/>
        </w:rPr>
      </w:r>
      <w:r>
        <w:rPr>
          <w:lang w:val="hi_IN" w:bidi="hi_IN"/>
        </w:rPr>
        <w:t xml:space="preserve">यीशु ने कहा कि सृष्टि के </w:t>
      </w:r>
      <w:r>
        <w:rPr>
          <w:lang w:val="hi_IN" w:bidi="hi_IN"/>
        </w:rPr>
        <w:t>आरम्भ</w:t>
      </w:r>
      <w:r>
        <w:rPr>
          <w:lang w:val="hi_IN" w:bidi="hi_IN"/>
        </w:rPr>
        <w:t xml:space="preserve"> से ही परमेश्वर ने उन्हें नर और नारी बनाया था।</w:t>
      </w:r>
      <w:r>
        <w:rPr>
          <w:lang w:val="hi_IN" w:bidi="hi_IN"/>
        </w:rPr>
      </w:r>
      <w:r>
        <w:rPr>
          <w:lang w:val="hi_IN" w:bidi="hi_IN"/>
        </w:rPr>
      </w:r>
    </w:p>
    <w:p>
      <w:pPr/>
      <w:r>
        <w:rPr>
          <w:lang w:val="hi_IN" w:bidi="hi_IN"/>
        </w:rPr>
      </w:r>
    </w:p>
    <w:p>
      <w:pPr>
        <w:pStyle w:val="Heading2"/>
      </w:pPr>
      <w:r>
        <w:rPr>
          <w:lang w:val="hi_IN" w:bidi="hi_IN"/>
        </w:rPr>
        <w:t>मत्ती 19:5</w:t>
      </w:r>
      <w:r>
        <w:rPr>
          <w:lang w:val="hi_IN" w:bidi="hi_IN"/>
        </w:rPr>
      </w:r>
    </w:p>
    <w:p>
      <w:pPr/>
      <w:r>
        <w:rPr>
          <w:lang w:val="hi_IN" w:bidi="hi_IN"/>
        </w:rPr>
      </w:r>
      <w:r>
        <w:rPr>
          <w:b/>
          <w:lang w:val="hi_IN" w:bidi="hi_IN"/>
        </w:rPr>
        <w:t>चूँकि परमेश्वर ने उन्हें नर और नारी बनाया था, इसलिए यीशु ने क्या कहा कि एक पति को करना चाहिए?</w:t>
      </w:r>
    </w:p>
    <w:p>
      <w:pPr/>
      <w:r>
        <w:rPr>
          <w:lang w:val="hi_IN" w:bidi="hi_IN"/>
        </w:rPr>
      </w:r>
      <w:r>
        <w:rPr>
          <w:lang w:val="hi_IN" w:bidi="hi_IN"/>
        </w:rPr>
        <w:t>यीशु ने कहा कि एक पति को अपने माता-पिता को छोड़कर अपनी पत्नी के साथ एक तन हो जाना चाहिए।</w:t>
      </w:r>
      <w:r>
        <w:rPr>
          <w:lang w:val="hi_IN" w:bidi="hi_IN"/>
        </w:rPr>
      </w:r>
      <w:r>
        <w:rPr>
          <w:lang w:val="hi_IN" w:bidi="hi_IN"/>
        </w:rPr>
      </w:r>
    </w:p>
    <w:p>
      <w:pPr/>
      <w:r>
        <w:rPr>
          <w:lang w:val="hi_IN" w:bidi="hi_IN"/>
        </w:rPr>
      </w:r>
    </w:p>
    <w:p>
      <w:pPr>
        <w:pStyle w:val="Heading2"/>
      </w:pPr>
      <w:r>
        <w:rPr>
          <w:lang w:val="hi_IN" w:bidi="hi_IN"/>
        </w:rPr>
        <w:t>मत्ती 19:5–6</w:t>
      </w:r>
      <w:r>
        <w:rPr>
          <w:lang w:val="hi_IN" w:bidi="hi_IN"/>
        </w:rPr>
      </w:r>
    </w:p>
    <w:p>
      <w:pPr/>
      <w:r>
        <w:rPr>
          <w:lang w:val="hi_IN" w:bidi="hi_IN"/>
        </w:rPr>
      </w:r>
      <w:r>
        <w:rPr>
          <w:b/>
          <w:lang w:val="hi_IN" w:bidi="hi_IN"/>
        </w:rPr>
        <w:t>यीशु ने क्या कहा कि जब पति अपनी पत्नी के साथ रहेगा तो क्या होता है?</w:t>
      </w:r>
    </w:p>
    <w:p>
      <w:pPr/>
      <w:r>
        <w:rPr>
          <w:lang w:val="hi_IN" w:bidi="hi_IN"/>
        </w:rPr>
      </w:r>
      <w:r>
        <w:rPr>
          <w:lang w:val="hi_IN" w:bidi="hi_IN"/>
        </w:rPr>
        <w:t>यीशु ने कहा कि जब एक पति अपनी पत्नी के साथ रहेगा, तो वे दोनों एक तन होते हैं।</w:t>
      </w:r>
      <w:r>
        <w:rPr>
          <w:lang w:val="hi_IN" w:bidi="hi_IN"/>
        </w:rPr>
      </w:r>
      <w:r>
        <w:rPr>
          <w:lang w:val="hi_IN" w:bidi="hi_IN"/>
        </w:rPr>
      </w:r>
    </w:p>
    <w:p>
      <w:pPr/>
      <w:r>
        <w:rPr>
          <w:lang w:val="hi_IN" w:bidi="hi_IN"/>
        </w:rPr>
      </w:r>
    </w:p>
    <w:p>
      <w:pPr>
        <w:pStyle w:val="Heading2"/>
      </w:pPr>
      <w:r>
        <w:rPr>
          <w:lang w:val="hi_IN" w:bidi="hi_IN"/>
        </w:rPr>
        <w:t>मत्ती 19:6</w:t>
      </w:r>
      <w:r>
        <w:rPr>
          <w:lang w:val="hi_IN" w:bidi="hi_IN"/>
        </w:rPr>
      </w:r>
    </w:p>
    <w:p>
      <w:pPr/>
      <w:r>
        <w:rPr>
          <w:lang w:val="hi_IN" w:bidi="hi_IN"/>
        </w:rPr>
      </w:r>
      <w:r>
        <w:rPr>
          <w:b/>
          <w:lang w:val="hi_IN" w:bidi="hi_IN"/>
        </w:rPr>
        <w:t>यीशु ने क्या कहा कि जिसे परमेश्वर ने जोड़ा है, मनुष्य को उसके साथ क्या नहीं करना चाहिए?</w:t>
      </w:r>
    </w:p>
    <w:p>
      <w:pPr/>
      <w:r>
        <w:rPr>
          <w:lang w:val="hi_IN" w:bidi="hi_IN"/>
        </w:rPr>
      </w:r>
      <w:r>
        <w:rPr>
          <w:lang w:val="hi_IN" w:bidi="hi_IN"/>
        </w:rPr>
        <w:t xml:space="preserve">यीशु ने कहा कि </w:t>
      </w:r>
      <w:r>
        <w:rPr>
          <w:lang w:val="hi_IN" w:bidi="hi_IN"/>
        </w:rPr>
        <w:t>जिसे परमेश्वर ने जोड़ा है, उसे मनुष्य अलग न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19:7–8</w:t>
      </w:r>
      <w:r>
        <w:rPr>
          <w:lang w:val="hi_IN" w:bidi="hi_IN"/>
        </w:rPr>
      </w:r>
    </w:p>
    <w:p>
      <w:pPr/>
      <w:r>
        <w:rPr>
          <w:lang w:val="hi_IN" w:bidi="hi_IN"/>
        </w:rPr>
      </w:r>
      <w:r>
        <w:rPr>
          <w:b/>
          <w:lang w:val="hi_IN" w:bidi="hi_IN"/>
        </w:rPr>
        <w:t>यीशु ने क्यों कहा कि मूसा ने त्यागपत्र देने का आदेश दिया था?</w:t>
      </w:r>
    </w:p>
    <w:p>
      <w:pPr/>
      <w:r>
        <w:rPr>
          <w:lang w:val="hi_IN" w:bidi="hi_IN"/>
        </w:rPr>
      </w:r>
      <w:r>
        <w:rPr>
          <w:lang w:val="hi_IN" w:bidi="hi_IN"/>
        </w:rPr>
        <w:t xml:space="preserve">यीशु ने कहा कि मूसा ने यहूदियों के मन की कठोरता के कारण </w:t>
      </w:r>
      <w:r>
        <w:rPr>
          <w:lang w:val="hi_IN" w:bidi="hi_IN"/>
        </w:rPr>
        <w:t xml:space="preserve">त्यागपत्र देने </w:t>
      </w:r>
      <w:r>
        <w:rPr>
          <w:lang w:val="hi_IN" w:bidi="hi_IN"/>
        </w:rPr>
        <w:t>का आदेश दिया था।</w:t>
      </w:r>
      <w:r>
        <w:rPr>
          <w:lang w:val="hi_IN" w:bidi="hi_IN"/>
        </w:rPr>
      </w:r>
      <w:r>
        <w:rPr>
          <w:lang w:val="hi_IN" w:bidi="hi_IN"/>
        </w:rPr>
      </w:r>
    </w:p>
    <w:p>
      <w:pPr/>
      <w:r>
        <w:rPr>
          <w:lang w:val="hi_IN" w:bidi="hi_IN"/>
        </w:rPr>
      </w:r>
    </w:p>
    <w:p>
      <w:pPr>
        <w:pStyle w:val="Heading2"/>
      </w:pPr>
      <w:r>
        <w:rPr>
          <w:lang w:val="hi_IN" w:bidi="hi_IN"/>
        </w:rPr>
        <w:t>मत्ती 19:9</w:t>
      </w:r>
      <w:r>
        <w:rPr>
          <w:lang w:val="hi_IN" w:bidi="hi_IN"/>
        </w:rPr>
      </w:r>
    </w:p>
    <w:p>
      <w:pPr/>
      <w:r>
        <w:rPr>
          <w:lang w:val="hi_IN" w:bidi="hi_IN"/>
        </w:rPr>
      </w:r>
      <w:r>
        <w:rPr>
          <w:b/>
          <w:lang w:val="hi_IN" w:bidi="hi_IN"/>
        </w:rPr>
        <w:t>यीशु ने कहा कि व्यभिचार कौन करता है?</w:t>
      </w:r>
    </w:p>
    <w:p>
      <w:pPr/>
      <w:r>
        <w:rPr>
          <w:lang w:val="hi_IN" w:bidi="hi_IN"/>
        </w:rPr>
      </w:r>
      <w:r>
        <w:rPr>
          <w:lang w:val="hi_IN" w:bidi="hi_IN"/>
        </w:rPr>
        <w:t xml:space="preserve">यीशु ने कहा कि जो कोई व्यभिचार को छोड़ और किसी कारण से अपनी पत्नी को त्याग कर, </w:t>
      </w:r>
      <w:r>
        <w:rPr>
          <w:lang w:val="hi_IN" w:bidi="hi_IN"/>
        </w:rPr>
        <w:t>दूसरी से विवाह करे, वह व्यभिचार करता है</w:t>
      </w:r>
      <w:r>
        <w:rPr>
          <w:lang w:val="hi_IN" w:bidi="hi_IN"/>
        </w:rPr>
        <w:t>, और जो उस छोड़ी हुई से विवाह करे, वह भी व्यभिचार करता है।</w:t>
      </w:r>
      <w:r>
        <w:rPr>
          <w:lang w:val="hi_IN" w:bidi="hi_IN"/>
        </w:rPr>
      </w:r>
      <w:r>
        <w:rPr>
          <w:lang w:val="hi_IN" w:bidi="hi_IN"/>
        </w:rPr>
      </w:r>
    </w:p>
    <w:p>
      <w:pPr/>
      <w:r>
        <w:rPr>
          <w:lang w:val="hi_IN" w:bidi="hi_IN"/>
        </w:rPr>
      </w:r>
    </w:p>
    <w:p>
      <w:pPr>
        <w:pStyle w:val="Heading2"/>
      </w:pPr>
      <w:r>
        <w:rPr>
          <w:lang w:val="hi_IN" w:bidi="hi_IN"/>
        </w:rPr>
        <w:t>मत्ती 19:13</w:t>
      </w:r>
      <w:r>
        <w:rPr>
          <w:lang w:val="hi_IN" w:bidi="hi_IN"/>
        </w:rPr>
      </w:r>
    </w:p>
    <w:p>
      <w:pPr/>
      <w:r>
        <w:rPr>
          <w:lang w:val="hi_IN" w:bidi="hi_IN"/>
        </w:rPr>
      </w:r>
      <w:r>
        <w:rPr>
          <w:b/>
          <w:lang w:val="hi_IN" w:bidi="hi_IN"/>
        </w:rPr>
        <w:t>जब कुछ बालकों को यीशु के पास लाया गया तो चेलों ने क्या किया?</w:t>
      </w:r>
    </w:p>
    <w:p>
      <w:pPr/>
      <w:r>
        <w:rPr>
          <w:lang w:val="hi_IN" w:bidi="hi_IN"/>
        </w:rPr>
      </w:r>
      <w:r>
        <w:rPr>
          <w:lang w:val="hi_IN" w:bidi="hi_IN"/>
        </w:rPr>
        <w:t>जब कुछ बालकों को यीशु के पास लाया गया तो चेलों ने उन्हें डाँटा।</w:t>
      </w:r>
      <w:r>
        <w:rPr>
          <w:lang w:val="hi_IN" w:bidi="hi_IN"/>
        </w:rPr>
      </w:r>
      <w:r>
        <w:rPr>
          <w:lang w:val="hi_IN" w:bidi="hi_IN"/>
        </w:rPr>
      </w:r>
    </w:p>
    <w:p>
      <w:pPr/>
      <w:r>
        <w:rPr>
          <w:lang w:val="hi_IN" w:bidi="hi_IN"/>
        </w:rPr>
      </w:r>
    </w:p>
    <w:p>
      <w:pPr>
        <w:pStyle w:val="Heading2"/>
      </w:pPr>
      <w:r>
        <w:rPr>
          <w:lang w:val="hi_IN" w:bidi="hi_IN"/>
        </w:rPr>
        <w:t>मत्ती 19:14</w:t>
      </w:r>
      <w:r>
        <w:rPr>
          <w:lang w:val="hi_IN" w:bidi="hi_IN"/>
        </w:rPr>
      </w:r>
    </w:p>
    <w:p>
      <w:pPr/>
      <w:r>
        <w:rPr>
          <w:lang w:val="hi_IN" w:bidi="hi_IN"/>
        </w:rPr>
      </w:r>
      <w:r>
        <w:rPr>
          <w:b/>
          <w:lang w:val="hi_IN" w:bidi="hi_IN"/>
        </w:rPr>
        <w:t>जब यीशु ने बालकों को देखा, तो उन्होंने क्या कहा?</w:t>
      </w:r>
    </w:p>
    <w:p>
      <w:pPr/>
      <w:r>
        <w:rPr>
          <w:lang w:val="hi_IN" w:bidi="hi_IN"/>
        </w:rPr>
      </w:r>
      <w:r>
        <w:rPr>
          <w:lang w:val="hi_IN" w:bidi="hi_IN"/>
        </w:rPr>
        <w:t>यीशु ने कहा कि बालकों को मेरे पास आने दो, और उन्हें मना न करो, क्योंकि स्वर्ग का राज्य ऐसों ही का है।</w:t>
      </w:r>
      <w:r>
        <w:rPr>
          <w:lang w:val="hi_IN" w:bidi="hi_IN"/>
        </w:rPr>
      </w:r>
      <w:r>
        <w:rPr>
          <w:lang w:val="hi_IN" w:bidi="hi_IN"/>
        </w:rPr>
      </w:r>
    </w:p>
    <w:p>
      <w:pPr/>
      <w:r>
        <w:rPr>
          <w:lang w:val="hi_IN" w:bidi="hi_IN"/>
        </w:rPr>
      </w:r>
    </w:p>
    <w:p>
      <w:pPr>
        <w:pStyle w:val="Heading2"/>
      </w:pPr>
      <w:r>
        <w:rPr>
          <w:lang w:val="hi_IN" w:bidi="hi_IN"/>
        </w:rPr>
        <w:t>मत्ती 19:16–17</w:t>
      </w:r>
      <w:r>
        <w:rPr>
          <w:lang w:val="hi_IN" w:bidi="hi_IN"/>
        </w:rPr>
      </w:r>
    </w:p>
    <w:p>
      <w:pPr/>
      <w:r>
        <w:rPr>
          <w:lang w:val="hi_IN" w:bidi="hi_IN"/>
        </w:rPr>
      </w:r>
      <w:r>
        <w:rPr>
          <w:b/>
          <w:lang w:val="hi_IN" w:bidi="hi_IN"/>
        </w:rPr>
        <w:t>यीशु ने उस नवयुवक से क्या कहा कि उसे अनन्त जीवन में प्रवेश करने के लिए क्या करना होगा?</w:t>
      </w:r>
    </w:p>
    <w:p>
      <w:pPr/>
      <w:r>
        <w:rPr>
          <w:lang w:val="hi_IN" w:bidi="hi_IN"/>
        </w:rPr>
      </w:r>
      <w:r>
        <w:rPr>
          <w:lang w:val="hi_IN" w:bidi="hi_IN"/>
        </w:rPr>
        <w:t>यीशु ने उस नवयुवक से कहा कि अनन्त जीवन में प्रवेश करने के लिए उसे आज्ञाओं को मानना होगा।</w:t>
      </w:r>
      <w:r>
        <w:rPr>
          <w:lang w:val="hi_IN" w:bidi="hi_IN"/>
        </w:rPr>
      </w:r>
      <w:r>
        <w:rPr>
          <w:lang w:val="hi_IN" w:bidi="hi_IN"/>
        </w:rPr>
      </w:r>
    </w:p>
    <w:p>
      <w:pPr/>
      <w:r>
        <w:rPr>
          <w:lang w:val="hi_IN" w:bidi="hi_IN"/>
        </w:rPr>
      </w:r>
    </w:p>
    <w:p>
      <w:pPr>
        <w:pStyle w:val="Heading2"/>
      </w:pPr>
      <w:r>
        <w:rPr>
          <w:lang w:val="hi_IN" w:bidi="hi_IN"/>
        </w:rPr>
        <w:t>मत्ती 19:20–21</w:t>
      </w:r>
      <w:r>
        <w:rPr>
          <w:lang w:val="hi_IN" w:bidi="hi_IN"/>
        </w:rPr>
      </w:r>
    </w:p>
    <w:p>
      <w:pPr/>
      <w:r>
        <w:rPr>
          <w:lang w:val="hi_IN" w:bidi="hi_IN"/>
        </w:rPr>
      </w:r>
      <w:r>
        <w:rPr>
          <w:b/>
          <w:lang w:val="hi_IN" w:bidi="hi_IN"/>
        </w:rPr>
        <w:t>जब उस नवयुवक ने कहा कि उसने आज्ञाओं का पालन किया है, तो यीशु ने उसे क्या करने के लिए कहा?</w:t>
      </w:r>
    </w:p>
    <w:p>
      <w:pPr/>
      <w:r>
        <w:rPr>
          <w:lang w:val="hi_IN" w:bidi="hi_IN"/>
        </w:rPr>
      </w:r>
      <w:r>
        <w:rPr>
          <w:lang w:val="hi_IN" w:bidi="hi_IN"/>
        </w:rPr>
        <w:t xml:space="preserve">जब उस नवयुवक ने कहा कि उसने आज्ञाओं का पालन किया है, तो यीशु ने उससे कहा कि </w:t>
      </w:r>
      <w:r>
        <w:rPr>
          <w:lang w:val="hi_IN" w:bidi="hi_IN"/>
        </w:rPr>
        <w:t>अपना सब कुछ बेचकर गरीबों को बाँट 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19:22</w:t>
      </w:r>
      <w:r>
        <w:rPr>
          <w:lang w:val="hi_IN" w:bidi="hi_IN"/>
        </w:rPr>
      </w:r>
    </w:p>
    <w:p>
      <w:pPr/>
      <w:r>
        <w:rPr>
          <w:lang w:val="hi_IN" w:bidi="hi_IN"/>
        </w:rPr>
      </w:r>
      <w:r>
        <w:rPr>
          <w:b/>
          <w:lang w:val="hi_IN" w:bidi="hi_IN"/>
        </w:rPr>
        <w:t>यीशु की इस आज्ञा पर कि वह अपना सब कुछ बेच दे, उस नवयुवक ने कैसी प्रतिक्रिया दिखाई?</w:t>
      </w:r>
    </w:p>
    <w:p>
      <w:pPr/>
      <w:r>
        <w:rPr>
          <w:lang w:val="hi_IN" w:bidi="hi_IN"/>
        </w:rPr>
      </w:r>
      <w:r>
        <w:rPr>
          <w:lang w:val="hi_IN" w:bidi="hi_IN"/>
        </w:rPr>
        <w:t>नवयुवक उदास होकर चला गया क्योंकि वह बहुत धनी था।</w:t>
      </w:r>
      <w:r>
        <w:rPr>
          <w:lang w:val="hi_IN" w:bidi="hi_IN"/>
        </w:rPr>
      </w:r>
      <w:r>
        <w:rPr>
          <w:lang w:val="hi_IN" w:bidi="hi_IN"/>
        </w:rPr>
      </w:r>
    </w:p>
    <w:p>
      <w:pPr/>
      <w:r>
        <w:rPr>
          <w:lang w:val="hi_IN" w:bidi="hi_IN"/>
        </w:rPr>
      </w:r>
    </w:p>
    <w:p>
      <w:pPr>
        <w:pStyle w:val="Heading2"/>
      </w:pPr>
      <w:r>
        <w:rPr>
          <w:lang w:val="hi_IN" w:bidi="hi_IN"/>
        </w:rPr>
        <w:t>मत्ती 19:26</w:t>
      </w:r>
      <w:r>
        <w:rPr>
          <w:lang w:val="hi_IN" w:bidi="hi_IN"/>
        </w:rPr>
      </w:r>
    </w:p>
    <w:p>
      <w:pPr/>
      <w:r>
        <w:rPr>
          <w:lang w:val="hi_IN" w:bidi="hi_IN"/>
        </w:rPr>
      </w:r>
      <w:r>
        <w:rPr>
          <w:b/>
          <w:lang w:val="hi_IN" w:bidi="hi_IN"/>
        </w:rPr>
        <w:t>यीशु ने एक धनवान व्यक्ति के स्वर्ग के राज्य में प्रवेश करने की सम्भावना के बारे में क्या कहा?</w:t>
      </w:r>
    </w:p>
    <w:p>
      <w:pPr/>
      <w:r>
        <w:rPr>
          <w:lang w:val="hi_IN" w:bidi="hi_IN"/>
        </w:rPr>
      </w:r>
      <w:r>
        <w:rPr>
          <w:lang w:val="hi_IN" w:bidi="hi_IN"/>
        </w:rPr>
        <w:t>यीशु ने कहा कि मनुष्यों से तो यह नहीं हो सकता, परन्तु परमेश्वर से सब कुछ हो सकता है।</w:t>
      </w:r>
      <w:r>
        <w:rPr>
          <w:lang w:val="hi_IN" w:bidi="hi_IN"/>
        </w:rPr>
      </w:r>
      <w:r>
        <w:rPr>
          <w:lang w:val="hi_IN" w:bidi="hi_IN"/>
        </w:rPr>
      </w:r>
    </w:p>
    <w:p>
      <w:pPr/>
      <w:r>
        <w:rPr>
          <w:lang w:val="hi_IN" w:bidi="hi_IN"/>
        </w:rPr>
      </w:r>
    </w:p>
    <w:p>
      <w:pPr>
        <w:pStyle w:val="Heading2"/>
      </w:pPr>
      <w:r>
        <w:rPr>
          <w:lang w:val="hi_IN" w:bidi="hi_IN"/>
        </w:rPr>
        <w:t>मत्ती 19:28</w:t>
      </w:r>
      <w:r>
        <w:rPr>
          <w:lang w:val="hi_IN" w:bidi="hi_IN"/>
        </w:rPr>
      </w:r>
    </w:p>
    <w:p>
      <w:pPr/>
      <w:r>
        <w:rPr>
          <w:lang w:val="hi_IN" w:bidi="hi_IN"/>
        </w:rPr>
      </w:r>
      <w:r>
        <w:rPr>
          <w:b/>
          <w:lang w:val="hi_IN" w:bidi="hi_IN"/>
        </w:rPr>
        <w:t>यीशु ने अपने चेलों को, जो उसके पीछे चले थे, क्या प्रतिफल देने का वादा किया?</w:t>
      </w:r>
    </w:p>
    <w:p>
      <w:pPr/>
      <w:r>
        <w:rPr>
          <w:lang w:val="hi_IN" w:bidi="hi_IN"/>
        </w:rPr>
      </w:r>
      <w:r>
        <w:rPr>
          <w:lang w:val="hi_IN" w:bidi="hi_IN"/>
        </w:rPr>
        <w:t xml:space="preserve">यीशु ने अपने चेलों से वादा किया कि </w:t>
      </w:r>
      <w:r>
        <w:rPr>
          <w:lang w:val="hi_IN" w:bidi="hi_IN"/>
        </w:rPr>
        <w:t>नई उत्पत्ति</w:t>
      </w:r>
      <w:r>
        <w:rPr>
          <w:lang w:val="hi_IN" w:bidi="hi_IN"/>
        </w:rPr>
        <w:t xml:space="preserve"> में, वे </w:t>
      </w:r>
      <w:r>
        <w:rPr>
          <w:lang w:val="hi_IN" w:bidi="hi_IN"/>
        </w:rPr>
        <w:t>बारह सिंहासनों पर बैठकर इस्राएल के बारह गोत्रों का न्याय</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मत्ती 19:30</w:t>
      </w:r>
      <w:r>
        <w:rPr>
          <w:lang w:val="hi_IN" w:bidi="hi_IN"/>
        </w:rPr>
      </w:r>
    </w:p>
    <w:p>
      <w:pPr/>
      <w:r>
        <w:rPr>
          <w:lang w:val="hi_IN" w:bidi="hi_IN"/>
        </w:rPr>
      </w:r>
      <w:r>
        <w:rPr>
          <w:b/>
          <w:lang w:val="hi_IN" w:bidi="hi_IN"/>
        </w:rPr>
        <w:t>यीशु ने उन लोगों के बारे में क्या कहा जो अब पहले हैं और जो अब पिछले हैं?</w:t>
      </w:r>
    </w:p>
    <w:p>
      <w:pPr/>
      <w:r>
        <w:rPr>
          <w:lang w:val="hi_IN" w:bidi="hi_IN"/>
        </w:rPr>
      </w:r>
      <w:r>
        <w:rPr>
          <w:lang w:val="hi_IN" w:bidi="hi_IN"/>
        </w:rPr>
        <w:t>यीशु ने कहा कि जो अभी पहले हैं, वे पिछले होंगे, और जो अभी पिछले हैं, वे पहले होंगे।</w:t>
      </w:r>
      <w:r>
        <w:rPr>
          <w:lang w:val="hi_IN" w:bidi="hi_IN"/>
        </w:rPr>
      </w:r>
      <w:r>
        <w:rPr>
          <w:lang w:val="hi_IN" w:bidi="hi_IN"/>
        </w:rPr>
      </w:r>
    </w:p>
    <w:p>
      <w:pPr/>
      <w:r>
        <w:rPr>
          <w:lang w:val="hi_IN" w:bidi="hi_IN"/>
        </w:rPr>
      </w:r>
    </w:p>
    <w:p>
      <w:pPr>
        <w:pStyle w:val="Heading2"/>
      </w:pPr>
      <w:r>
        <w:rPr>
          <w:lang w:val="hi_IN" w:bidi="hi_IN"/>
        </w:rPr>
        <w:t>मत्ती 20:1–2</w:t>
      </w:r>
      <w:r>
        <w:rPr>
          <w:lang w:val="hi_IN" w:bidi="hi_IN"/>
        </w:rPr>
      </w:r>
    </w:p>
    <w:p>
      <w:pPr/>
      <w:r>
        <w:rPr>
          <w:lang w:val="hi_IN" w:bidi="hi_IN"/>
        </w:rPr>
      </w:r>
      <w:r>
        <w:rPr>
          <w:b/>
          <w:lang w:val="hi_IN" w:bidi="hi_IN"/>
        </w:rPr>
        <w:t>गृहस्थ ने उन मज़दूरों को कितना वेतन देने पर सहमति जताई जिन्हें उसने सवेरे काम पर रखा था?</w:t>
      </w:r>
    </w:p>
    <w:p>
      <w:pPr/>
      <w:r>
        <w:rPr>
          <w:lang w:val="hi_IN" w:bidi="hi_IN"/>
        </w:rPr>
      </w:r>
      <w:r>
        <w:rPr>
          <w:lang w:val="hi_IN" w:bidi="hi_IN"/>
        </w:rPr>
        <w:t>गृहस्थ ने सवेरे काम पर रखे गए मजदूरों को एक रोज के लिए एक दीनार देने पर सहमति जताई।</w:t>
      </w:r>
      <w:r>
        <w:rPr>
          <w:lang w:val="hi_IN" w:bidi="hi_IN"/>
        </w:rPr>
      </w:r>
      <w:r>
        <w:rPr>
          <w:lang w:val="hi_IN" w:bidi="hi_IN"/>
        </w:rPr>
      </w:r>
    </w:p>
    <w:p>
      <w:pPr/>
      <w:r>
        <w:rPr>
          <w:lang w:val="hi_IN" w:bidi="hi_IN"/>
        </w:rPr>
      </w:r>
    </w:p>
    <w:p>
      <w:pPr>
        <w:pStyle w:val="Heading2"/>
      </w:pPr>
      <w:r>
        <w:rPr>
          <w:lang w:val="hi_IN" w:bidi="hi_IN"/>
        </w:rPr>
        <w:t>मत्ती 20:4</w:t>
      </w:r>
      <w:r>
        <w:rPr>
          <w:lang w:val="hi_IN" w:bidi="hi_IN"/>
        </w:rPr>
      </w:r>
    </w:p>
    <w:p>
      <w:pPr/>
      <w:r>
        <w:rPr>
          <w:lang w:val="hi_IN" w:bidi="hi_IN"/>
        </w:rPr>
      </w:r>
      <w:r>
        <w:rPr>
          <w:b/>
          <w:lang w:val="hi_IN" w:bidi="hi_IN"/>
        </w:rPr>
        <w:t>गृहस्थ ने कहा कि वह तीसरे पहर काम पर रखे गए मज़दूरों को कितना वेतन देगा?</w:t>
      </w:r>
    </w:p>
    <w:p>
      <w:pPr/>
      <w:r>
        <w:rPr>
          <w:lang w:val="hi_IN" w:bidi="hi_IN"/>
        </w:rPr>
      </w:r>
      <w:r>
        <w:rPr>
          <w:lang w:val="hi_IN" w:bidi="hi_IN"/>
        </w:rPr>
        <w:t>गृहस्थ</w:t>
      </w:r>
      <w:r>
        <w:rPr>
          <w:lang w:val="hi_IN" w:bidi="hi_IN"/>
        </w:rPr>
        <w:t xml:space="preserve"> ने कहा कि वह जो कुछ ठीक है वही उन्हें देंगे । </w:t>
      </w:r>
      <w:r>
        <w:rPr>
          <w:lang w:val="hi_IN" w:bidi="hi_IN"/>
        </w:rPr>
      </w:r>
      <w:r>
        <w:rPr>
          <w:lang w:val="hi_IN" w:bidi="hi_IN"/>
        </w:rPr>
      </w:r>
    </w:p>
    <w:p>
      <w:pPr/>
      <w:r>
        <w:rPr>
          <w:lang w:val="hi_IN" w:bidi="hi_IN"/>
        </w:rPr>
      </w:r>
    </w:p>
    <w:p>
      <w:pPr>
        <w:pStyle w:val="Heading2"/>
      </w:pPr>
      <w:r>
        <w:rPr>
          <w:lang w:val="hi_IN" w:bidi="hi_IN"/>
        </w:rPr>
        <w:t>मत्ती 20:9</w:t>
      </w:r>
      <w:r>
        <w:rPr>
          <w:lang w:val="hi_IN" w:bidi="hi_IN"/>
        </w:rPr>
      </w:r>
    </w:p>
    <w:p>
      <w:pPr/>
      <w:r>
        <w:rPr>
          <w:lang w:val="hi_IN" w:bidi="hi_IN"/>
        </w:rPr>
      </w:r>
      <w:r>
        <w:rPr>
          <w:b/>
          <w:lang w:val="hi_IN" w:bidi="hi_IN"/>
        </w:rPr>
        <w:t>जिन मजदूरों को एक घंटा भर दिन रहे काम पर रखा गया था, उन्हें कितनी मजदूरी मिली?</w:t>
      </w:r>
    </w:p>
    <w:p>
      <w:pPr/>
      <w:r>
        <w:rPr>
          <w:lang w:val="hi_IN" w:bidi="hi_IN"/>
        </w:rPr>
      </w:r>
      <w:r>
        <w:rPr>
          <w:lang w:val="hi_IN" w:bidi="hi_IN"/>
        </w:rPr>
        <w:t xml:space="preserve">घंटा भर दिन रहे काम पर रखे गए मजदूरों को भी एक दीनार मजदूरी मिली। </w:t>
      </w:r>
      <w:r>
        <w:rPr>
          <w:lang w:val="hi_IN" w:bidi="hi_IN"/>
        </w:rPr>
      </w:r>
      <w:r>
        <w:rPr>
          <w:lang w:val="hi_IN" w:bidi="hi_IN"/>
        </w:rPr>
      </w:r>
    </w:p>
    <w:p>
      <w:pPr/>
      <w:r>
        <w:rPr>
          <w:lang w:val="hi_IN" w:bidi="hi_IN"/>
        </w:rPr>
      </w:r>
    </w:p>
    <w:p>
      <w:pPr>
        <w:pStyle w:val="Heading2"/>
      </w:pPr>
      <w:r>
        <w:rPr>
          <w:lang w:val="hi_IN" w:bidi="hi_IN"/>
        </w:rPr>
        <w:t>मत्ती 20:11–12</w:t>
      </w:r>
      <w:r>
        <w:rPr>
          <w:lang w:val="hi_IN" w:bidi="hi_IN"/>
        </w:rPr>
      </w:r>
    </w:p>
    <w:p>
      <w:pPr/>
      <w:r>
        <w:rPr>
          <w:lang w:val="hi_IN" w:bidi="hi_IN"/>
        </w:rPr>
      </w:r>
      <w:r>
        <w:rPr>
          <w:b/>
          <w:lang w:val="hi_IN" w:bidi="hi_IN"/>
        </w:rPr>
        <w:t>सवेरे काम पर रखे गए मजदूरों की क्या शिकायत थी?</w:t>
      </w:r>
    </w:p>
    <w:p>
      <w:pPr/>
      <w:r>
        <w:rPr>
          <w:lang w:val="hi_IN" w:bidi="hi_IN"/>
        </w:rPr>
      </w:r>
      <w:r>
        <w:rPr>
          <w:lang w:val="hi_IN" w:bidi="hi_IN"/>
        </w:rPr>
        <w:t>उन्होंने शिकायत करी कि उन्होंने दिन भर काम किया था, लेकिन उन्हें उतनी ही मजदूरी मिली जितनी एक घंटे काम करने वालों को मिली थी।</w:t>
      </w:r>
      <w:r>
        <w:rPr>
          <w:lang w:val="hi_IN" w:bidi="hi_IN"/>
        </w:rPr>
      </w:r>
      <w:r>
        <w:rPr>
          <w:lang w:val="hi_IN" w:bidi="hi_IN"/>
        </w:rPr>
      </w:r>
    </w:p>
    <w:p>
      <w:pPr/>
      <w:r>
        <w:rPr>
          <w:lang w:val="hi_IN" w:bidi="hi_IN"/>
        </w:rPr>
      </w:r>
    </w:p>
    <w:p>
      <w:pPr>
        <w:pStyle w:val="Heading2"/>
      </w:pPr>
      <w:r>
        <w:rPr>
          <w:lang w:val="hi_IN" w:bidi="hi_IN"/>
        </w:rPr>
        <w:t>मत्ती 20:13–14</w:t>
      </w:r>
      <w:r>
        <w:rPr>
          <w:lang w:val="hi_IN" w:bidi="hi_IN"/>
        </w:rPr>
      </w:r>
    </w:p>
    <w:p>
      <w:pPr/>
      <w:r>
        <w:rPr>
          <w:lang w:val="hi_IN" w:bidi="hi_IN"/>
        </w:rPr>
      </w:r>
      <w:r>
        <w:rPr>
          <w:b/>
          <w:lang w:val="hi_IN" w:bidi="hi_IN"/>
        </w:rPr>
        <w:t>मजदूरों की शिकायत पर गृह स्वामी ने क्या प्रतिक्रिया दी?</w:t>
      </w:r>
    </w:p>
    <w:p>
      <w:pPr/>
      <w:r>
        <w:rPr>
          <w:lang w:val="hi_IN" w:bidi="hi_IN"/>
        </w:rPr>
      </w:r>
      <w:r>
        <w:rPr>
          <w:lang w:val="hi_IN" w:bidi="hi_IN"/>
        </w:rPr>
        <w:t>गृह स्वामी ने कहा कि उसने मजदूरों के साथ कोई अन्याय नहीं किया और उनके लिये जितना ठहराया गया था वह उन्हें दिया।</w:t>
      </w:r>
      <w:r>
        <w:rPr>
          <w:lang w:val="hi_IN" w:bidi="hi_IN"/>
        </w:rPr>
      </w:r>
      <w:r>
        <w:rPr>
          <w:lang w:val="hi_IN" w:bidi="hi_IN"/>
        </w:rPr>
      </w:r>
    </w:p>
    <w:p>
      <w:pPr/>
      <w:r>
        <w:rPr>
          <w:lang w:val="hi_IN" w:bidi="hi_IN"/>
        </w:rPr>
      </w:r>
    </w:p>
    <w:p>
      <w:pPr>
        <w:pStyle w:val="Heading2"/>
      </w:pPr>
      <w:r>
        <w:rPr>
          <w:lang w:val="hi_IN" w:bidi="hi_IN"/>
        </w:rPr>
        <w:t>मत्ती 20:17–19</w:t>
      </w:r>
      <w:r>
        <w:rPr>
          <w:lang w:val="hi_IN" w:bidi="hi_IN"/>
        </w:rPr>
      </w:r>
    </w:p>
    <w:p>
      <w:pPr/>
      <w:r>
        <w:rPr>
          <w:lang w:val="hi_IN" w:bidi="hi_IN"/>
        </w:rPr>
      </w:r>
      <w:r>
        <w:rPr>
          <w:b/>
          <w:lang w:val="hi_IN" w:bidi="hi_IN"/>
        </w:rPr>
        <w:t>यीशु ने अपने चेलों को यरूशलेम जाते समय किन घटनाओं के बारे में पहले से बताया था?</w:t>
      </w:r>
    </w:p>
    <w:p>
      <w:pPr/>
      <w:r>
        <w:rPr>
          <w:lang w:val="hi_IN" w:bidi="hi_IN"/>
        </w:rPr>
      </w:r>
      <w:r>
        <w:rPr>
          <w:lang w:val="hi_IN" w:bidi="hi_IN"/>
        </w:rPr>
        <w:t>यीशु ने अपने चेलों से कहा कि उन्हें प्रधान याजकों और शास्त्रियों के हाथ पकड़वाया जाएगा, उन्हें घात के योग्य ठहराया जाएगा, क्रूस पर चढ़ाया जाएगा, और तीसरे दिन वह जिलाया जाएगा।</w:t>
      </w:r>
      <w:r>
        <w:rPr>
          <w:lang w:val="hi_IN" w:bidi="hi_IN"/>
        </w:rPr>
      </w:r>
      <w:r>
        <w:rPr>
          <w:lang w:val="hi_IN" w:bidi="hi_IN"/>
        </w:rPr>
      </w:r>
    </w:p>
    <w:p>
      <w:pPr/>
      <w:r>
        <w:rPr>
          <w:lang w:val="hi_IN" w:bidi="hi_IN"/>
        </w:rPr>
      </w:r>
    </w:p>
    <w:p>
      <w:pPr>
        <w:pStyle w:val="Heading2"/>
      </w:pPr>
      <w:r>
        <w:rPr>
          <w:lang w:val="hi_IN" w:bidi="hi_IN"/>
        </w:rPr>
        <w:t>मत्ती 20:20–21</w:t>
      </w:r>
      <w:r>
        <w:rPr>
          <w:lang w:val="hi_IN" w:bidi="hi_IN"/>
        </w:rPr>
      </w:r>
    </w:p>
    <w:p>
      <w:pPr/>
      <w:r>
        <w:rPr>
          <w:lang w:val="hi_IN" w:bidi="hi_IN"/>
        </w:rPr>
      </w:r>
      <w:r>
        <w:rPr>
          <w:b/>
          <w:lang w:val="hi_IN" w:bidi="hi_IN"/>
        </w:rPr>
        <w:t>जब्दी के पुत्रों की माता ने यीशु से क्या माँग करी?</w:t>
      </w:r>
    </w:p>
    <w:p>
      <w:pPr/>
      <w:r>
        <w:rPr>
          <w:lang w:val="hi_IN" w:bidi="hi_IN"/>
        </w:rPr>
      </w:r>
      <w:r>
        <w:rPr>
          <w:lang w:val="hi_IN" w:bidi="hi_IN"/>
        </w:rPr>
        <w:t>वह चाहती थी कि यीशु यह आदेश दें कि उसके दोनों पुत्र उनके राज्य में उनके दाहिने और बाएँ बैठें।</w:t>
      </w:r>
      <w:r>
        <w:rPr>
          <w:lang w:val="hi_IN" w:bidi="hi_IN"/>
        </w:rPr>
      </w:r>
      <w:r>
        <w:rPr>
          <w:lang w:val="hi_IN" w:bidi="hi_IN"/>
        </w:rPr>
      </w:r>
    </w:p>
    <w:p>
      <w:pPr/>
      <w:r>
        <w:rPr>
          <w:lang w:val="hi_IN" w:bidi="hi_IN"/>
        </w:rPr>
      </w:r>
    </w:p>
    <w:p>
      <w:pPr>
        <w:pStyle w:val="Heading2"/>
      </w:pPr>
      <w:r>
        <w:rPr>
          <w:lang w:val="hi_IN" w:bidi="hi_IN"/>
        </w:rPr>
        <w:t>मत्ती 20:23</w:t>
      </w:r>
      <w:r>
        <w:rPr>
          <w:lang w:val="hi_IN" w:bidi="hi_IN"/>
        </w:rPr>
      </w:r>
    </w:p>
    <w:p>
      <w:pPr/>
      <w:r>
        <w:rPr>
          <w:lang w:val="hi_IN" w:bidi="hi_IN"/>
        </w:rPr>
      </w:r>
      <w:r>
        <w:rPr>
          <w:b/>
          <w:lang w:val="hi_IN" w:bidi="hi_IN"/>
        </w:rPr>
        <w:t>यीशु ने किसके बारे में कहा कि वह यह निर्धारित करेंगे कि उनके राज्य में उनके दाहिने और बाएँ कौन बैठेगा?</w:t>
      </w:r>
    </w:p>
    <w:p>
      <w:pPr/>
      <w:r>
        <w:rPr>
          <w:lang w:val="hi_IN" w:bidi="hi_IN"/>
        </w:rPr>
      </w:r>
      <w:r>
        <w:rPr>
          <w:lang w:val="hi_IN" w:bidi="hi_IN"/>
        </w:rPr>
        <w:t>यीशु ने कहा कि जिन्हें पिता ने चुना है उनके लिये उन्होंने उन स्थानों को तैयार किया है।</w:t>
      </w:r>
      <w:r>
        <w:rPr>
          <w:lang w:val="hi_IN" w:bidi="hi_IN"/>
        </w:rPr>
      </w:r>
      <w:r>
        <w:rPr>
          <w:lang w:val="hi_IN" w:bidi="hi_IN"/>
        </w:rPr>
      </w:r>
    </w:p>
    <w:p>
      <w:pPr/>
      <w:r>
        <w:rPr>
          <w:lang w:val="hi_IN" w:bidi="hi_IN"/>
        </w:rPr>
      </w:r>
    </w:p>
    <w:p>
      <w:pPr>
        <w:pStyle w:val="Heading2"/>
      </w:pPr>
      <w:r>
        <w:rPr>
          <w:lang w:val="hi_IN" w:bidi="hi_IN"/>
        </w:rPr>
        <w:t>मत्ती 20:26</w:t>
      </w:r>
      <w:r>
        <w:rPr>
          <w:lang w:val="hi_IN" w:bidi="hi_IN"/>
        </w:rPr>
      </w:r>
    </w:p>
    <w:p>
      <w:pPr/>
      <w:r>
        <w:rPr>
          <w:lang w:val="hi_IN" w:bidi="hi_IN"/>
        </w:rPr>
      </w:r>
      <w:r>
        <w:rPr>
          <w:b/>
          <w:lang w:val="hi_IN" w:bidi="hi_IN"/>
        </w:rPr>
        <w:t xml:space="preserve">यीशु ने कैसे कहा कि उनके चेलों में कोई बड़ा हो सकता है? </w:t>
      </w:r>
    </w:p>
    <w:p>
      <w:pPr/>
      <w:r>
        <w:rPr>
          <w:lang w:val="hi_IN" w:bidi="hi_IN"/>
        </w:rPr>
      </w:r>
      <w:r>
        <w:rPr>
          <w:lang w:val="hi_IN" w:bidi="hi_IN"/>
        </w:rPr>
        <w:t>यीशु ने कहा कि जो कोई बड़ा होना चाहता है, उसे एक सेवक बनना होगा।</w:t>
      </w:r>
      <w:r>
        <w:rPr>
          <w:lang w:val="hi_IN" w:bidi="hi_IN"/>
        </w:rPr>
      </w:r>
      <w:r>
        <w:rPr>
          <w:lang w:val="hi_IN" w:bidi="hi_IN"/>
        </w:rPr>
      </w:r>
    </w:p>
    <w:p>
      <w:pPr/>
      <w:r>
        <w:rPr>
          <w:lang w:val="hi_IN" w:bidi="hi_IN"/>
        </w:rPr>
      </w:r>
    </w:p>
    <w:p>
      <w:pPr>
        <w:pStyle w:val="Heading2"/>
      </w:pPr>
      <w:r>
        <w:rPr>
          <w:lang w:val="hi_IN" w:bidi="hi_IN"/>
        </w:rPr>
        <w:t>मत्ती 20:28</w:t>
      </w:r>
      <w:r>
        <w:rPr>
          <w:lang w:val="hi_IN" w:bidi="hi_IN"/>
        </w:rPr>
      </w:r>
    </w:p>
    <w:p>
      <w:pPr/>
      <w:r>
        <w:rPr>
          <w:lang w:val="hi_IN" w:bidi="hi_IN"/>
        </w:rPr>
      </w:r>
      <w:r>
        <w:rPr>
          <w:b/>
          <w:lang w:val="hi_IN" w:bidi="hi_IN"/>
        </w:rPr>
        <w:t>यीशु ने यह क्यों कहा कि वे आए थे?</w:t>
      </w:r>
    </w:p>
    <w:p>
      <w:pPr/>
      <w:r>
        <w:rPr>
          <w:lang w:val="hi_IN" w:bidi="hi_IN"/>
        </w:rPr>
      </w:r>
      <w:r>
        <w:rPr>
          <w:lang w:val="hi_IN" w:bidi="hi_IN"/>
        </w:rPr>
        <w:t xml:space="preserve">यीशु ने कहा कि वह सेवा करने और </w:t>
      </w:r>
      <w:r>
        <w:rPr>
          <w:lang w:val="hi_IN" w:bidi="hi_IN"/>
        </w:rPr>
        <w:t xml:space="preserve">बहुतों के छुटकारे के लिये अपने प्राण देने </w:t>
      </w:r>
      <w:r>
        <w:rPr>
          <w:lang w:val="hi_IN" w:bidi="hi_IN"/>
        </w:rPr>
        <w:t>आए थे।</w:t>
      </w:r>
      <w:r>
        <w:rPr>
          <w:lang w:val="hi_IN" w:bidi="hi_IN"/>
        </w:rPr>
      </w:r>
      <w:r>
        <w:rPr>
          <w:lang w:val="hi_IN" w:bidi="hi_IN"/>
        </w:rPr>
      </w:r>
    </w:p>
    <w:p>
      <w:pPr/>
      <w:r>
        <w:rPr>
          <w:lang w:val="hi_IN" w:bidi="hi_IN"/>
        </w:rPr>
      </w:r>
    </w:p>
    <w:p>
      <w:pPr>
        <w:pStyle w:val="Heading2"/>
      </w:pPr>
      <w:r>
        <w:rPr>
          <w:lang w:val="hi_IN" w:bidi="hi_IN"/>
        </w:rPr>
        <w:t>मत्ती 20:30</w:t>
      </w:r>
      <w:r>
        <w:rPr>
          <w:lang w:val="hi_IN" w:bidi="hi_IN"/>
        </w:rPr>
      </w:r>
    </w:p>
    <w:p>
      <w:pPr/>
      <w:r>
        <w:rPr>
          <w:lang w:val="hi_IN" w:bidi="hi_IN"/>
        </w:rPr>
      </w:r>
      <w:r>
        <w:rPr>
          <w:b/>
          <w:lang w:val="hi_IN" w:bidi="hi_IN"/>
        </w:rPr>
        <w:t>जब यीशु वहाँ से निकले तो सड़क के किनारे बैठे दो अंधे व्यक्तियों ने क्या किया?</w:t>
      </w:r>
    </w:p>
    <w:p>
      <w:pPr/>
      <w:r>
        <w:rPr>
          <w:lang w:val="hi_IN" w:bidi="hi_IN"/>
        </w:rPr>
      </w:r>
      <w:r>
        <w:rPr>
          <w:lang w:val="hi_IN" w:bidi="hi_IN"/>
        </w:rPr>
        <w:t xml:space="preserve">दो अंधे व्यक्ति </w:t>
      </w:r>
      <w:r>
        <w:rPr>
          <w:lang w:val="hi_IN" w:bidi="hi_IN"/>
        </w:rPr>
        <w:t>पुकारकर कहने लगे</w:t>
      </w:r>
      <w:r>
        <w:rPr>
          <w:lang w:val="hi_IN" w:bidi="hi_IN"/>
        </w:rPr>
        <w:t>, "हे प्रभु, दाऊद की सन्तान, हम पर दया कर"।</w:t>
      </w:r>
      <w:r>
        <w:rPr>
          <w:lang w:val="hi_IN" w:bidi="hi_IN"/>
        </w:rPr>
      </w:r>
      <w:r>
        <w:rPr>
          <w:lang w:val="hi_IN" w:bidi="hi_IN"/>
        </w:rPr>
      </w:r>
    </w:p>
    <w:p>
      <w:pPr/>
      <w:r>
        <w:rPr>
          <w:lang w:val="hi_IN" w:bidi="hi_IN"/>
        </w:rPr>
      </w:r>
    </w:p>
    <w:p>
      <w:pPr>
        <w:pStyle w:val="Heading2"/>
      </w:pPr>
      <w:r>
        <w:rPr>
          <w:lang w:val="hi_IN" w:bidi="hi_IN"/>
        </w:rPr>
        <w:t>मत्ती 20:34</w:t>
      </w:r>
      <w:r>
        <w:rPr>
          <w:lang w:val="hi_IN" w:bidi="hi_IN"/>
        </w:rPr>
      </w:r>
    </w:p>
    <w:p>
      <w:pPr/>
      <w:r>
        <w:rPr>
          <w:lang w:val="hi_IN" w:bidi="hi_IN"/>
        </w:rPr>
      </w:r>
      <w:r>
        <w:rPr>
          <w:b/>
          <w:lang w:val="hi_IN" w:bidi="hi_IN"/>
        </w:rPr>
        <w:t>यीशु ने उन दो अंधे व्यक्तियों को चंगा क्यों किया?</w:t>
      </w:r>
    </w:p>
    <w:p>
      <w:pPr/>
      <w:r>
        <w:rPr>
          <w:lang w:val="hi_IN" w:bidi="hi_IN"/>
        </w:rPr>
      </w:r>
      <w:r>
        <w:rPr>
          <w:lang w:val="hi_IN" w:bidi="hi_IN"/>
        </w:rPr>
        <w:t>यीशु ने उन दो अंधे व्यक्तियों को चंगा किया क्योंकि वह तरस से भर गए थे।</w:t>
      </w:r>
      <w:r>
        <w:rPr>
          <w:lang w:val="hi_IN" w:bidi="hi_IN"/>
        </w:rPr>
      </w:r>
      <w:r>
        <w:rPr>
          <w:lang w:val="hi_IN" w:bidi="hi_IN"/>
        </w:rPr>
      </w:r>
    </w:p>
    <w:p>
      <w:pPr/>
      <w:r>
        <w:rPr>
          <w:lang w:val="hi_IN" w:bidi="hi_IN"/>
        </w:rPr>
      </w:r>
    </w:p>
    <w:p>
      <w:pPr>
        <w:pStyle w:val="Heading2"/>
      </w:pPr>
      <w:r>
        <w:rPr>
          <w:lang w:val="hi_IN" w:bidi="hi_IN"/>
        </w:rPr>
        <w:t>मत्ती 21:2</w:t>
      </w:r>
      <w:r>
        <w:rPr>
          <w:lang w:val="hi_IN" w:bidi="hi_IN"/>
        </w:rPr>
      </w:r>
    </w:p>
    <w:p>
      <w:pPr/>
      <w:r>
        <w:rPr>
          <w:lang w:val="hi_IN" w:bidi="hi_IN"/>
        </w:rPr>
      </w:r>
      <w:r>
        <w:rPr>
          <w:b/>
          <w:lang w:val="hi_IN" w:bidi="hi_IN"/>
        </w:rPr>
        <w:t>यीशु ने अपने दो चेलों से क्या कहा कि उन्हें उनके सामने वाले गाँव में क्या मिलेगा?</w:t>
      </w:r>
    </w:p>
    <w:p>
      <w:pPr/>
      <w:r>
        <w:rPr>
          <w:lang w:val="hi_IN" w:bidi="hi_IN"/>
        </w:rPr>
      </w:r>
      <w:r>
        <w:rPr>
          <w:lang w:val="hi_IN" w:bidi="hi_IN"/>
        </w:rPr>
        <w:t xml:space="preserve">यीशु ने कहा कि उनको एक </w:t>
      </w:r>
      <w:r>
        <w:rPr>
          <w:lang w:val="hi_IN" w:bidi="hi_IN"/>
        </w:rPr>
        <w:t>गदही</w:t>
      </w:r>
      <w:r>
        <w:rPr>
          <w:lang w:val="hi_IN" w:bidi="hi_IN"/>
        </w:rPr>
        <w:t xml:space="preserve"> </w:t>
      </w:r>
      <w:r>
        <w:rPr>
          <w:lang w:val="hi_IN" w:bidi="hi_IN"/>
        </w:rPr>
        <w:t>बंधी</w:t>
      </w:r>
      <w:r>
        <w:rPr>
          <w:lang w:val="hi_IN" w:bidi="hi_IN"/>
        </w:rPr>
        <w:t xml:space="preserve"> हुई मिलेगी, और उसके साथ एक बच्चा भी मिलेगा।</w:t>
      </w:r>
      <w:r>
        <w:rPr>
          <w:lang w:val="hi_IN" w:bidi="hi_IN"/>
        </w:rPr>
      </w:r>
      <w:r>
        <w:rPr>
          <w:lang w:val="hi_IN" w:bidi="hi_IN"/>
        </w:rPr>
      </w:r>
    </w:p>
    <w:p>
      <w:pPr/>
      <w:r>
        <w:rPr>
          <w:lang w:val="hi_IN" w:bidi="hi_IN"/>
        </w:rPr>
      </w:r>
    </w:p>
    <w:p>
      <w:pPr>
        <w:pStyle w:val="Heading2"/>
      </w:pPr>
      <w:r>
        <w:rPr>
          <w:lang w:val="hi_IN" w:bidi="hi_IN"/>
        </w:rPr>
        <w:t>मत्ती 21:4–5</w:t>
      </w:r>
      <w:r>
        <w:rPr>
          <w:lang w:val="hi_IN" w:bidi="hi_IN"/>
        </w:rPr>
      </w:r>
    </w:p>
    <w:p>
      <w:pPr/>
      <w:r>
        <w:rPr>
          <w:lang w:val="hi_IN" w:bidi="hi_IN"/>
        </w:rPr>
      </w:r>
      <w:r>
        <w:rPr>
          <w:b/>
          <w:lang w:val="hi_IN" w:bidi="hi_IN"/>
        </w:rPr>
        <w:t>इस घटना के बारे में भविष्यद्वक्ता ने क्या भविष्यवाणी की थी?</w:t>
      </w:r>
    </w:p>
    <w:p>
      <w:pPr/>
      <w:r>
        <w:rPr>
          <w:lang w:val="hi_IN" w:bidi="hi_IN"/>
        </w:rPr>
      </w:r>
      <w:r>
        <w:rPr>
          <w:lang w:val="hi_IN" w:bidi="hi_IN"/>
        </w:rPr>
        <w:t xml:space="preserve">एक भविष्यद्वक्ता ने भविष्यवाणी की थी कि राजा एक </w:t>
      </w:r>
      <w:r>
        <w:rPr>
          <w:lang w:val="hi_IN" w:bidi="hi_IN"/>
        </w:rPr>
        <w:t>गदहे</w:t>
      </w:r>
      <w:r>
        <w:rPr>
          <w:lang w:val="hi_IN" w:bidi="hi_IN"/>
        </w:rPr>
        <w:t xml:space="preserve"> पर आएँगे, वरन् एक </w:t>
      </w:r>
      <w:r>
        <w:rPr>
          <w:lang w:val="hi_IN" w:bidi="hi_IN"/>
        </w:rPr>
        <w:t>लादू के बच्चे</w:t>
      </w:r>
      <w:r>
        <w:rPr>
          <w:lang w:val="hi_IN" w:bidi="hi_IN"/>
        </w:rPr>
        <w:t xml:space="preserve"> पर आएँगे।</w:t>
      </w:r>
      <w:r>
        <w:rPr>
          <w:lang w:val="hi_IN" w:bidi="hi_IN"/>
        </w:rPr>
      </w:r>
      <w:r>
        <w:rPr>
          <w:lang w:val="hi_IN" w:bidi="hi_IN"/>
        </w:rPr>
      </w:r>
    </w:p>
    <w:p>
      <w:pPr/>
      <w:r>
        <w:rPr>
          <w:lang w:val="hi_IN" w:bidi="hi_IN"/>
        </w:rPr>
      </w:r>
    </w:p>
    <w:p>
      <w:pPr>
        <w:pStyle w:val="Heading2"/>
      </w:pPr>
      <w:r>
        <w:rPr>
          <w:lang w:val="hi_IN" w:bidi="hi_IN"/>
        </w:rPr>
        <w:t>मत्ती 21:8</w:t>
      </w:r>
      <w:r>
        <w:rPr>
          <w:lang w:val="hi_IN" w:bidi="hi_IN"/>
        </w:rPr>
      </w:r>
    </w:p>
    <w:p>
      <w:pPr/>
      <w:r>
        <w:rPr>
          <w:lang w:val="hi_IN" w:bidi="hi_IN"/>
        </w:rPr>
      </w:r>
      <w:r>
        <w:rPr>
          <w:b/>
          <w:lang w:val="hi_IN" w:bidi="hi_IN"/>
        </w:rPr>
        <w:t>यीशु जिस मार्ग से यरूशलेम जा रहे थे, भीड़ ने उस पर क्या किया?</w:t>
      </w:r>
    </w:p>
    <w:p>
      <w:pPr/>
      <w:r>
        <w:rPr>
          <w:lang w:val="hi_IN" w:bidi="hi_IN"/>
        </w:rPr>
      </w:r>
      <w:r>
        <w:rPr>
          <w:lang w:val="hi_IN" w:bidi="hi_IN"/>
        </w:rPr>
        <w:t>भीड़ में से बहुत सारे लोगों ने अपने कपड़े मार्ग पर बिछा दिए, और अन्य लोगों ने पेड़ों से डालियाँ काटकर मार्ग में बिछाईं।</w:t>
      </w:r>
      <w:r>
        <w:rPr>
          <w:lang w:val="hi_IN" w:bidi="hi_IN"/>
        </w:rPr>
      </w:r>
      <w:r>
        <w:rPr>
          <w:lang w:val="hi_IN" w:bidi="hi_IN"/>
        </w:rPr>
      </w:r>
    </w:p>
    <w:p>
      <w:pPr/>
      <w:r>
        <w:rPr>
          <w:lang w:val="hi_IN" w:bidi="hi_IN"/>
        </w:rPr>
      </w:r>
    </w:p>
    <w:p>
      <w:pPr>
        <w:pStyle w:val="Heading2"/>
      </w:pPr>
      <w:r>
        <w:rPr>
          <w:lang w:val="hi_IN" w:bidi="hi_IN"/>
        </w:rPr>
        <w:t>मत्ती 21:9</w:t>
      </w:r>
      <w:r>
        <w:rPr>
          <w:lang w:val="hi_IN" w:bidi="hi_IN"/>
        </w:rPr>
      </w:r>
    </w:p>
    <w:p>
      <w:pPr/>
      <w:r>
        <w:rPr>
          <w:lang w:val="hi_IN" w:bidi="hi_IN"/>
        </w:rPr>
      </w:r>
      <w:r>
        <w:rPr>
          <w:b/>
          <w:lang w:val="hi_IN" w:bidi="hi_IN"/>
        </w:rPr>
        <w:t>यीशु के जाते समय भीड़ क्या पुकार रही थी?</w:t>
      </w:r>
    </w:p>
    <w:p>
      <w:pPr/>
      <w:r>
        <w:rPr>
          <w:lang w:val="hi_IN" w:bidi="hi_IN"/>
        </w:rPr>
      </w:r>
      <w:r>
        <w:rPr>
          <w:lang w:val="hi_IN" w:bidi="hi_IN"/>
        </w:rPr>
        <w:t>भीड़ पुकार पुकारकर कहती थी, "</w:t>
      </w:r>
      <w:r>
        <w:rPr>
          <w:lang w:val="hi_IN" w:bidi="hi_IN"/>
        </w:rPr>
        <w:t>दाऊद के सन्तान को होशाना; धन्य है वह जो प्रभु के नाम से आता है, आकाश में होशाना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21:12</w:t>
      </w:r>
      <w:r>
        <w:rPr>
          <w:lang w:val="hi_IN" w:bidi="hi_IN"/>
        </w:rPr>
      </w:r>
    </w:p>
    <w:p>
      <w:pPr/>
      <w:r>
        <w:rPr>
          <w:lang w:val="hi_IN" w:bidi="hi_IN"/>
        </w:rPr>
      </w:r>
      <w:r>
        <w:rPr>
          <w:b/>
          <w:lang w:val="hi_IN" w:bidi="hi_IN"/>
        </w:rPr>
        <w:t>जब यीशु यरूशलेम में परमेश्वर के मन्दिर में दाखिल हुए तो उन्होंने क्या किया?</w:t>
      </w:r>
    </w:p>
    <w:p>
      <w:pPr/>
      <w:r>
        <w:rPr>
          <w:lang w:val="hi_IN" w:bidi="hi_IN"/>
        </w:rPr>
      </w:r>
      <w:r>
        <w:rPr>
          <w:lang w:val="hi_IN" w:bidi="hi_IN"/>
        </w:rPr>
        <w:t xml:space="preserve">यीशु ने उन सब को बाहर निकाल दिया जो </w:t>
      </w:r>
      <w:r>
        <w:rPr>
          <w:lang w:val="hi_IN" w:bidi="hi_IN"/>
        </w:rPr>
        <w:t>मन्दिर</w:t>
      </w:r>
      <w:r>
        <w:rPr>
          <w:lang w:val="hi_IN" w:bidi="hi_IN"/>
        </w:rPr>
        <w:t xml:space="preserve"> में </w:t>
      </w:r>
      <w:r>
        <w:rPr>
          <w:lang w:val="hi_IN" w:bidi="hi_IN"/>
        </w:rPr>
        <w:t>लेन-देन</w:t>
      </w:r>
      <w:r>
        <w:rPr>
          <w:lang w:val="hi_IN" w:bidi="hi_IN"/>
        </w:rPr>
        <w:t xml:space="preserve"> कर रहे थे, और </w:t>
      </w:r>
      <w:r>
        <w:rPr>
          <w:lang w:val="hi_IN" w:bidi="hi_IN"/>
        </w:rPr>
        <w:t>सर्राफों के मेजें और कबूतरों के बेचनेवालों की चौकियाँ उलट 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21:13</w:t>
      </w:r>
      <w:r>
        <w:rPr>
          <w:lang w:val="hi_IN" w:bidi="hi_IN"/>
        </w:rPr>
      </w:r>
    </w:p>
    <w:p>
      <w:pPr/>
      <w:r>
        <w:rPr>
          <w:lang w:val="hi_IN" w:bidi="hi_IN"/>
        </w:rPr>
      </w:r>
      <w:r>
        <w:rPr>
          <w:b/>
          <w:lang w:val="hi_IN" w:bidi="hi_IN"/>
        </w:rPr>
        <w:t>यीशु ने क्या कहा कि व्यापारियों ने परमेश्वर के घर को क्या बना दिया है?</w:t>
      </w:r>
    </w:p>
    <w:p>
      <w:pPr/>
      <w:r>
        <w:rPr>
          <w:lang w:val="hi_IN" w:bidi="hi_IN"/>
        </w:rPr>
      </w:r>
      <w:r>
        <w:rPr>
          <w:lang w:val="hi_IN" w:bidi="hi_IN"/>
        </w:rPr>
        <w:t>यीशु ने कहा कि व्यापारियों ने परमेश्वर के घर को डाकुओं की खोह बना दिया है।</w:t>
      </w:r>
      <w:r>
        <w:rPr>
          <w:lang w:val="hi_IN" w:bidi="hi_IN"/>
        </w:rPr>
      </w:r>
      <w:r>
        <w:rPr>
          <w:lang w:val="hi_IN" w:bidi="hi_IN"/>
        </w:rPr>
      </w:r>
    </w:p>
    <w:p>
      <w:pPr/>
      <w:r>
        <w:rPr>
          <w:lang w:val="hi_IN" w:bidi="hi_IN"/>
        </w:rPr>
      </w:r>
    </w:p>
    <w:p>
      <w:pPr>
        <w:pStyle w:val="Heading2"/>
      </w:pPr>
      <w:r>
        <w:rPr>
          <w:lang w:val="hi_IN" w:bidi="hi_IN"/>
        </w:rPr>
        <w:t>मत्ती 21:15–16</w:t>
      </w:r>
      <w:r>
        <w:rPr>
          <w:lang w:val="hi_IN" w:bidi="hi_IN"/>
        </w:rPr>
      </w:r>
    </w:p>
    <w:p>
      <w:pPr/>
      <w:r>
        <w:rPr>
          <w:lang w:val="hi_IN" w:bidi="hi_IN"/>
        </w:rPr>
      </w:r>
      <w:r>
        <w:rPr>
          <w:b/>
          <w:lang w:val="hi_IN" w:bidi="hi_IN"/>
        </w:rPr>
        <w:t>जब प्रधान याजकों और शास्त्रियों ने लड़कों द्वारा यीशु के बारे में पुकारने पर आपत्ति की, तो यीशु ने उनसे क्या कहा?</w:t>
      </w:r>
    </w:p>
    <w:p>
      <w:pPr/>
      <w:r>
        <w:rPr>
          <w:lang w:val="hi_IN" w:bidi="hi_IN"/>
        </w:rPr>
      </w:r>
      <w:r>
        <w:rPr>
          <w:lang w:val="hi_IN" w:bidi="hi_IN"/>
        </w:rPr>
        <w:t xml:space="preserve">यीशु ने उस </w:t>
      </w:r>
      <w:r>
        <w:rPr>
          <w:lang w:val="hi_IN" w:bidi="hi_IN"/>
        </w:rPr>
        <w:t>भविष्यद्वक्ता</w:t>
      </w:r>
      <w:r>
        <w:rPr>
          <w:lang w:val="hi_IN" w:bidi="hi_IN"/>
        </w:rPr>
        <w:t xml:space="preserve"> को उद्धृत किया जिसने कहा कि बालकों और दूध पीते बच्चों के मुँह से परमेश्वर ने स्तुति सिद्ध कराई।</w:t>
      </w:r>
      <w:r>
        <w:rPr>
          <w:lang w:val="hi_IN" w:bidi="hi_IN"/>
        </w:rPr>
      </w:r>
      <w:r>
        <w:rPr>
          <w:lang w:val="hi_IN" w:bidi="hi_IN"/>
        </w:rPr>
      </w:r>
    </w:p>
    <w:p>
      <w:pPr/>
      <w:r>
        <w:rPr>
          <w:lang w:val="hi_IN" w:bidi="hi_IN"/>
        </w:rPr>
      </w:r>
    </w:p>
    <w:p>
      <w:pPr>
        <w:pStyle w:val="Heading2"/>
      </w:pPr>
      <w:r>
        <w:rPr>
          <w:lang w:val="hi_IN" w:bidi="hi_IN"/>
        </w:rPr>
        <w:t>मत्ती 21:18–19</w:t>
      </w:r>
      <w:r>
        <w:rPr>
          <w:lang w:val="hi_IN" w:bidi="hi_IN"/>
        </w:rPr>
      </w:r>
    </w:p>
    <w:p>
      <w:pPr/>
      <w:r>
        <w:rPr>
          <w:lang w:val="hi_IN" w:bidi="hi_IN"/>
        </w:rPr>
      </w:r>
      <w:r>
        <w:rPr>
          <w:b/>
          <w:lang w:val="hi_IN" w:bidi="hi_IN"/>
        </w:rPr>
        <w:t>यीशु ने अंजीर के पेड़ के साथ क्या किया, और क्यों?</w:t>
      </w:r>
    </w:p>
    <w:p>
      <w:pPr/>
      <w:r>
        <w:rPr>
          <w:lang w:val="hi_IN" w:bidi="hi_IN"/>
        </w:rPr>
      </w:r>
      <w:r>
        <w:rPr>
          <w:lang w:val="hi_IN" w:bidi="hi_IN"/>
        </w:rPr>
        <w:t>यीशु ने अंजीर के पेड़ को सूखने के लिए कहा क्योंकि उस पर फल नहीं लगे थे।</w:t>
      </w:r>
      <w:r>
        <w:rPr>
          <w:lang w:val="hi_IN" w:bidi="hi_IN"/>
        </w:rPr>
      </w:r>
      <w:r>
        <w:rPr>
          <w:lang w:val="hi_IN" w:bidi="hi_IN"/>
        </w:rPr>
      </w:r>
    </w:p>
    <w:p>
      <w:pPr/>
      <w:r>
        <w:rPr>
          <w:lang w:val="hi_IN" w:bidi="hi_IN"/>
        </w:rPr>
      </w:r>
    </w:p>
    <w:p>
      <w:pPr>
        <w:pStyle w:val="Heading2"/>
      </w:pPr>
      <w:r>
        <w:rPr>
          <w:lang w:val="hi_IN" w:bidi="hi_IN"/>
        </w:rPr>
        <w:t>मत्ती 21:20–22</w:t>
      </w:r>
      <w:r>
        <w:rPr>
          <w:lang w:val="hi_IN" w:bidi="hi_IN"/>
        </w:rPr>
      </w:r>
    </w:p>
    <w:p>
      <w:pPr/>
      <w:r>
        <w:rPr>
          <w:lang w:val="hi_IN" w:bidi="hi_IN"/>
        </w:rPr>
      </w:r>
      <w:r>
        <w:rPr>
          <w:b/>
          <w:lang w:val="hi_IN" w:bidi="hi_IN"/>
        </w:rPr>
        <w:t>अंजीर के पेड़ के सूखने से यीशु ने अपने चेलों को प्रार्थना के बारे में क्या सिखाया?</w:t>
      </w:r>
    </w:p>
    <w:p>
      <w:pPr/>
      <w:r>
        <w:rPr>
          <w:lang w:val="hi_IN" w:bidi="hi_IN"/>
        </w:rPr>
      </w:r>
      <w:r>
        <w:rPr>
          <w:lang w:val="hi_IN" w:bidi="hi_IN"/>
        </w:rPr>
        <w:t xml:space="preserve">यीशु ने अपने चेलों को सिखाया कि यदि वे </w:t>
      </w:r>
      <w:r>
        <w:rPr>
          <w:lang w:val="hi_IN" w:bidi="hi_IN"/>
        </w:rPr>
        <w:t xml:space="preserve">प्रार्थना में विश्वास से </w:t>
      </w:r>
      <w:r>
        <w:rPr>
          <w:lang w:val="hi_IN" w:bidi="hi_IN"/>
        </w:rPr>
        <w:t>माँगेगे, तो उन्हें मिलेगा।</w:t>
      </w:r>
      <w:r>
        <w:rPr>
          <w:lang w:val="hi_IN" w:bidi="hi_IN"/>
        </w:rPr>
      </w:r>
      <w:r>
        <w:rPr>
          <w:lang w:val="hi_IN" w:bidi="hi_IN"/>
        </w:rPr>
      </w:r>
    </w:p>
    <w:p>
      <w:pPr/>
      <w:r>
        <w:rPr>
          <w:lang w:val="hi_IN" w:bidi="hi_IN"/>
        </w:rPr>
      </w:r>
    </w:p>
    <w:p>
      <w:pPr>
        <w:pStyle w:val="Heading2"/>
      </w:pPr>
      <w:r>
        <w:rPr>
          <w:lang w:val="hi_IN" w:bidi="hi_IN"/>
        </w:rPr>
        <w:t>मत्ती 21:23</w:t>
      </w:r>
      <w:r>
        <w:rPr>
          <w:lang w:val="hi_IN" w:bidi="hi_IN"/>
        </w:rPr>
      </w:r>
    </w:p>
    <w:p>
      <w:pPr/>
      <w:r>
        <w:rPr>
          <w:lang w:val="hi_IN" w:bidi="hi_IN"/>
        </w:rPr>
      </w:r>
      <w:r>
        <w:rPr>
          <w:b/>
          <w:lang w:val="hi_IN" w:bidi="hi_IN"/>
        </w:rPr>
        <w:t xml:space="preserve">जब यीशु उपदेश दे रहे थे, तब प्रधान याजकों और </w:t>
      </w:r>
      <w:r>
        <w:rPr>
          <w:b/>
          <w:lang w:val="hi_IN" w:bidi="hi_IN"/>
        </w:rPr>
        <w:t>लोगों के प्राचीनों</w:t>
      </w:r>
      <w:r>
        <w:rPr>
          <w:b/>
          <w:lang w:val="hi_IN" w:bidi="hi_IN"/>
        </w:rPr>
        <w:t xml:space="preserve"> ने उनसे किस बारे में प्रश्न पूछे?</w:t>
      </w:r>
    </w:p>
    <w:p>
      <w:pPr/>
      <w:r>
        <w:rPr>
          <w:lang w:val="hi_IN" w:bidi="hi_IN"/>
        </w:rPr>
      </w:r>
      <w:r>
        <w:rPr>
          <w:lang w:val="hi_IN" w:bidi="hi_IN"/>
        </w:rPr>
        <w:t>प्रधान याजक और लोगों के प्राचीन यह जानना चाहते थे कि यीशु ने ये काम किसके अधिकार से किए।</w:t>
      </w:r>
      <w:r>
        <w:rPr>
          <w:lang w:val="hi_IN" w:bidi="hi_IN"/>
        </w:rPr>
      </w:r>
      <w:r>
        <w:rPr>
          <w:lang w:val="hi_IN" w:bidi="hi_IN"/>
        </w:rPr>
      </w:r>
    </w:p>
    <w:p>
      <w:pPr/>
      <w:r>
        <w:rPr>
          <w:lang w:val="hi_IN" w:bidi="hi_IN"/>
        </w:rPr>
      </w:r>
    </w:p>
    <w:p>
      <w:pPr>
        <w:pStyle w:val="Heading2"/>
      </w:pPr>
      <w:r>
        <w:rPr>
          <w:lang w:val="hi_IN" w:bidi="hi_IN"/>
        </w:rPr>
        <w:t>मत्ती 21:25</w:t>
      </w:r>
      <w:r>
        <w:rPr>
          <w:lang w:val="hi_IN" w:bidi="hi_IN"/>
        </w:rPr>
      </w:r>
    </w:p>
    <w:p>
      <w:pPr/>
      <w:r>
        <w:rPr>
          <w:lang w:val="hi_IN" w:bidi="hi_IN"/>
        </w:rPr>
      </w:r>
      <w:r>
        <w:rPr>
          <w:b/>
          <w:lang w:val="hi_IN" w:bidi="hi_IN"/>
        </w:rPr>
        <w:t>यीशु ने प्रधान याजकों और लोगों के प्राचीनों से क्या प्रश्न पूछा?</w:t>
      </w:r>
    </w:p>
    <w:p>
      <w:pPr/>
      <w:r>
        <w:rPr>
          <w:lang w:val="hi_IN" w:bidi="hi_IN"/>
        </w:rPr>
      </w:r>
      <w:r>
        <w:rPr>
          <w:lang w:val="hi_IN" w:bidi="hi_IN"/>
        </w:rPr>
        <w:t xml:space="preserve">यीशु ने उनसे पूछा कि वे क्या सोचते हैं कि </w:t>
      </w:r>
      <w:r>
        <w:rPr>
          <w:lang w:val="hi_IN" w:bidi="hi_IN"/>
        </w:rPr>
        <w:t>यूहन्ना का बपतिस्मा स्वर्ग की ओर से या मनुष्यों की ओर से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21:25 (#2)</w:t>
      </w:r>
      <w:r>
        <w:rPr>
          <w:lang w:val="hi_IN" w:bidi="hi_IN"/>
        </w:rPr>
      </w:r>
    </w:p>
    <w:p>
      <w:pPr/>
      <w:r>
        <w:rPr>
          <w:lang w:val="hi_IN" w:bidi="hi_IN"/>
        </w:rPr>
      </w:r>
      <w:r>
        <w:rPr>
          <w:b/>
          <w:lang w:val="hi_IN" w:bidi="hi_IN"/>
        </w:rPr>
        <w:t>प्रधान याजकों और लोगों के प्राचीनों ने यह उत्तर क्यों नहीं देना चाहा कि यूहन्ना का बपतिस्मा स्वर्ग से था?</w:t>
      </w:r>
    </w:p>
    <w:p>
      <w:pPr/>
      <w:r>
        <w:rPr>
          <w:lang w:val="hi_IN" w:bidi="hi_IN"/>
        </w:rPr>
      </w:r>
      <w:r>
        <w:rPr>
          <w:lang w:val="hi_IN" w:bidi="hi_IN"/>
        </w:rPr>
        <w:t>वे जानते थे कि यीशु उनसे पूछेंगे कि फिर उन्होंने यूहन्ना का विश्वास क्यों नहीं किया।</w:t>
      </w:r>
      <w:r>
        <w:rPr>
          <w:lang w:val="hi_IN" w:bidi="hi_IN"/>
        </w:rPr>
      </w:r>
      <w:r>
        <w:rPr>
          <w:lang w:val="hi_IN" w:bidi="hi_IN"/>
        </w:rPr>
      </w:r>
    </w:p>
    <w:p>
      <w:pPr/>
      <w:r>
        <w:rPr>
          <w:lang w:val="hi_IN" w:bidi="hi_IN"/>
        </w:rPr>
      </w:r>
    </w:p>
    <w:p>
      <w:pPr>
        <w:pStyle w:val="Heading2"/>
      </w:pPr>
      <w:r>
        <w:rPr>
          <w:lang w:val="hi_IN" w:bidi="hi_IN"/>
        </w:rPr>
        <w:t>मत्ती 21:26</w:t>
      </w:r>
      <w:r>
        <w:rPr>
          <w:lang w:val="hi_IN" w:bidi="hi_IN"/>
        </w:rPr>
      </w:r>
    </w:p>
    <w:p>
      <w:pPr/>
      <w:r>
        <w:rPr>
          <w:lang w:val="hi_IN" w:bidi="hi_IN"/>
        </w:rPr>
      </w:r>
      <w:r>
        <w:rPr>
          <w:b/>
          <w:lang w:val="hi_IN" w:bidi="hi_IN"/>
        </w:rPr>
        <w:t>प्रधान याजकों और लोगों के प्राचीनों ने यह उत्तर क्यों नहीं देना चाहा कि यूहन्ना का बपतिस्मा मनुष्यों की ओर से था?</w:t>
      </w:r>
    </w:p>
    <w:p>
      <w:pPr/>
      <w:r>
        <w:rPr>
          <w:lang w:val="hi_IN" w:bidi="hi_IN"/>
        </w:rPr>
      </w:r>
      <w:r>
        <w:rPr>
          <w:lang w:val="hi_IN" w:bidi="hi_IN"/>
        </w:rPr>
        <w:t xml:space="preserve">वे भीड़ से डरते थे, जो यूहन्ना को </w:t>
      </w:r>
      <w:r>
        <w:rPr>
          <w:lang w:val="hi_IN" w:bidi="hi_IN"/>
        </w:rPr>
        <w:t>भविष्यद्वक्ता</w:t>
      </w:r>
      <w:r>
        <w:rPr>
          <w:lang w:val="hi_IN" w:bidi="hi_IN"/>
        </w:rPr>
        <w:t xml:space="preserve"> मानती थी।</w:t>
      </w:r>
      <w:r>
        <w:rPr>
          <w:lang w:val="hi_IN" w:bidi="hi_IN"/>
        </w:rPr>
      </w:r>
      <w:r>
        <w:rPr>
          <w:lang w:val="hi_IN" w:bidi="hi_IN"/>
        </w:rPr>
      </w:r>
    </w:p>
    <w:p>
      <w:pPr/>
      <w:r>
        <w:rPr>
          <w:lang w:val="hi_IN" w:bidi="hi_IN"/>
        </w:rPr>
      </w:r>
    </w:p>
    <w:p>
      <w:pPr>
        <w:pStyle w:val="Heading2"/>
      </w:pPr>
      <w:r>
        <w:rPr>
          <w:lang w:val="hi_IN" w:bidi="hi_IN"/>
        </w:rPr>
        <w:t>मत्ती 21:28–29</w:t>
      </w:r>
      <w:r>
        <w:rPr>
          <w:lang w:val="hi_IN" w:bidi="hi_IN"/>
        </w:rPr>
      </w:r>
    </w:p>
    <w:p>
      <w:pPr/>
      <w:r>
        <w:rPr>
          <w:lang w:val="hi_IN" w:bidi="hi_IN"/>
        </w:rPr>
      </w:r>
      <w:r>
        <w:rPr>
          <w:b/>
          <w:lang w:val="hi_IN" w:bidi="hi_IN"/>
        </w:rPr>
        <w:t>यीशु की दो पुत्रों की कहानी में, जब पहले पुत्र को दाख की बारी में काम करने के लिए कहा गया, तो उसने क्या किया?</w:t>
      </w:r>
    </w:p>
    <w:p>
      <w:pPr/>
      <w:r>
        <w:rPr>
          <w:lang w:val="hi_IN" w:bidi="hi_IN"/>
        </w:rPr>
      </w:r>
      <w:r>
        <w:rPr>
          <w:lang w:val="hi_IN" w:bidi="hi_IN"/>
        </w:rPr>
        <w:t>पहले पुत्र ने कहा कि वह नहीं जाएगा, परन्तु बाद में उसने अपना मन बदल लिया और चला गया।</w:t>
      </w:r>
      <w:r>
        <w:rPr>
          <w:lang w:val="hi_IN" w:bidi="hi_IN"/>
        </w:rPr>
      </w:r>
      <w:r>
        <w:rPr>
          <w:lang w:val="hi_IN" w:bidi="hi_IN"/>
        </w:rPr>
      </w:r>
    </w:p>
    <w:p>
      <w:pPr/>
      <w:r>
        <w:rPr>
          <w:lang w:val="hi_IN" w:bidi="hi_IN"/>
        </w:rPr>
      </w:r>
    </w:p>
    <w:p>
      <w:pPr>
        <w:pStyle w:val="Heading2"/>
      </w:pPr>
      <w:r>
        <w:rPr>
          <w:lang w:val="hi_IN" w:bidi="hi_IN"/>
        </w:rPr>
        <w:t>मत्ती 21:30</w:t>
      </w:r>
      <w:r>
        <w:rPr>
          <w:lang w:val="hi_IN" w:bidi="hi_IN"/>
        </w:rPr>
      </w:r>
    </w:p>
    <w:p>
      <w:pPr/>
      <w:r>
        <w:rPr>
          <w:lang w:val="hi_IN" w:bidi="hi_IN"/>
        </w:rPr>
      </w:r>
      <w:r>
        <w:rPr>
          <w:b/>
          <w:lang w:val="hi_IN" w:bidi="hi_IN"/>
        </w:rPr>
        <w:t>जब दूसरे पुत्र को दाख की बारी में काम करने के लिए कहा गया तो उसने क्या किया?</w:t>
      </w:r>
    </w:p>
    <w:p>
      <w:pPr/>
      <w:r>
        <w:rPr>
          <w:lang w:val="hi_IN" w:bidi="hi_IN"/>
        </w:rPr>
      </w:r>
      <w:r>
        <w:rPr>
          <w:lang w:val="hi_IN" w:bidi="hi_IN"/>
        </w:rPr>
        <w:t>दूसरे पुत्र ने कहा कि वह जाएगा, परन्तु बाद में नहीं गया।</w:t>
      </w:r>
      <w:r>
        <w:rPr>
          <w:lang w:val="hi_IN" w:bidi="hi_IN"/>
        </w:rPr>
      </w:r>
      <w:r>
        <w:rPr>
          <w:lang w:val="hi_IN" w:bidi="hi_IN"/>
        </w:rPr>
      </w:r>
    </w:p>
    <w:p>
      <w:pPr/>
      <w:r>
        <w:rPr>
          <w:lang w:val="hi_IN" w:bidi="hi_IN"/>
        </w:rPr>
      </w:r>
    </w:p>
    <w:p>
      <w:pPr>
        <w:pStyle w:val="Heading2"/>
      </w:pPr>
      <w:r>
        <w:rPr>
          <w:lang w:val="hi_IN" w:bidi="hi_IN"/>
        </w:rPr>
        <w:t>मत्ती 21:31</w:t>
      </w:r>
      <w:r>
        <w:rPr>
          <w:lang w:val="hi_IN" w:bidi="hi_IN"/>
        </w:rPr>
      </w:r>
    </w:p>
    <w:p>
      <w:pPr/>
      <w:r>
        <w:rPr>
          <w:lang w:val="hi_IN" w:bidi="hi_IN"/>
        </w:rPr>
      </w:r>
      <w:r>
        <w:rPr>
          <w:b/>
          <w:lang w:val="hi_IN" w:bidi="hi_IN"/>
        </w:rPr>
        <w:t>दोनों पुत्रों में से किसने पिता की इच्छा पूरी की?</w:t>
      </w:r>
    </w:p>
    <w:p>
      <w:pPr/>
      <w:r>
        <w:rPr>
          <w:lang w:val="hi_IN" w:bidi="hi_IN"/>
        </w:rPr>
      </w:r>
      <w:r>
        <w:rPr>
          <w:lang w:val="hi_IN" w:bidi="hi_IN"/>
        </w:rPr>
        <w:t>पहले पुत्र ने।</w:t>
      </w:r>
      <w:r>
        <w:rPr>
          <w:lang w:val="hi_IN" w:bidi="hi_IN"/>
        </w:rPr>
      </w:r>
      <w:r>
        <w:rPr>
          <w:lang w:val="hi_IN" w:bidi="hi_IN"/>
        </w:rPr>
      </w:r>
    </w:p>
    <w:p>
      <w:pPr/>
      <w:r>
        <w:rPr>
          <w:lang w:val="hi_IN" w:bidi="hi_IN"/>
        </w:rPr>
      </w:r>
    </w:p>
    <w:p>
      <w:pPr>
        <w:pStyle w:val="Heading2"/>
      </w:pPr>
      <w:r>
        <w:rPr>
          <w:lang w:val="hi_IN" w:bidi="hi_IN"/>
        </w:rPr>
        <w:t>मत्ती 21:31–32</w:t>
      </w:r>
      <w:r>
        <w:rPr>
          <w:lang w:val="hi_IN" w:bidi="hi_IN"/>
        </w:rPr>
      </w:r>
    </w:p>
    <w:p>
      <w:pPr/>
      <w:r>
        <w:rPr>
          <w:lang w:val="hi_IN" w:bidi="hi_IN"/>
        </w:rPr>
      </w:r>
      <w:r>
        <w:rPr>
          <w:b/>
          <w:lang w:val="hi_IN" w:bidi="hi_IN"/>
        </w:rPr>
        <w:t>यीशु ने ऐसा क्यों कहा कि चुंगी लेने वाले और वेश्याएं प्रधान याजकों और शास्त्रियों से पहले परमेश्वर के राज्य में प्रवेश कर रहे थे?</w:t>
      </w:r>
    </w:p>
    <w:p>
      <w:pPr/>
      <w:r>
        <w:rPr>
          <w:lang w:val="hi_IN" w:bidi="hi_IN"/>
        </w:rPr>
      </w:r>
      <w:r>
        <w:rPr>
          <w:lang w:val="hi_IN" w:bidi="hi_IN"/>
        </w:rPr>
        <w:t>यीशु ने कहा कि वे राज्य में प्रवेश कर रहे थे क्योंकि उन्होंने यूहन्ना पर विश्वास किया था, परन्तु प्रधान याजकों और शास्त्रियों ने यूहन्ना पर विश्वास नहीं किया।</w:t>
      </w:r>
      <w:r>
        <w:rPr>
          <w:lang w:val="hi_IN" w:bidi="hi_IN"/>
        </w:rPr>
      </w:r>
      <w:r>
        <w:rPr>
          <w:lang w:val="hi_IN" w:bidi="hi_IN"/>
        </w:rPr>
      </w:r>
    </w:p>
    <w:p>
      <w:pPr/>
      <w:r>
        <w:rPr>
          <w:lang w:val="hi_IN" w:bidi="hi_IN"/>
        </w:rPr>
      </w:r>
    </w:p>
    <w:p>
      <w:pPr>
        <w:pStyle w:val="Heading2"/>
      </w:pPr>
      <w:r>
        <w:rPr>
          <w:lang w:val="hi_IN" w:bidi="hi_IN"/>
        </w:rPr>
        <w:t>मत्ती 21:35–36</w:t>
      </w:r>
      <w:r>
        <w:rPr>
          <w:lang w:val="hi_IN" w:bidi="hi_IN"/>
        </w:rPr>
      </w:r>
    </w:p>
    <w:p>
      <w:pPr/>
      <w:r>
        <w:rPr>
          <w:lang w:val="hi_IN" w:bidi="hi_IN"/>
        </w:rPr>
      </w:r>
      <w:r>
        <w:rPr>
          <w:b/>
          <w:lang w:val="hi_IN" w:bidi="hi_IN"/>
        </w:rPr>
        <w:t>दाख की बारी के किसानों ने उन दासों के साथ क्या किया जिन्हें गृहस्थ ने उसके फल लाने के लिए भेजा था?</w:t>
      </w:r>
    </w:p>
    <w:p>
      <w:pPr/>
      <w:r>
        <w:rPr>
          <w:lang w:val="hi_IN" w:bidi="hi_IN"/>
        </w:rPr>
      </w:r>
      <w:r>
        <w:rPr>
          <w:lang w:val="hi_IN" w:bidi="hi_IN"/>
        </w:rPr>
        <w:t>दाख की बारी के किसानों ने दासों को पीटा, मार डाला और पथराव किया।</w:t>
      </w:r>
      <w:r>
        <w:rPr>
          <w:lang w:val="hi_IN" w:bidi="hi_IN"/>
        </w:rPr>
      </w:r>
      <w:r>
        <w:rPr>
          <w:lang w:val="hi_IN" w:bidi="hi_IN"/>
        </w:rPr>
      </w:r>
    </w:p>
    <w:p>
      <w:pPr/>
      <w:r>
        <w:rPr>
          <w:lang w:val="hi_IN" w:bidi="hi_IN"/>
        </w:rPr>
      </w:r>
    </w:p>
    <w:p>
      <w:pPr>
        <w:pStyle w:val="Heading2"/>
      </w:pPr>
      <w:r>
        <w:rPr>
          <w:lang w:val="hi_IN" w:bidi="hi_IN"/>
        </w:rPr>
        <w:t>मत्ती 21:37</w:t>
      </w:r>
      <w:r>
        <w:rPr>
          <w:lang w:val="hi_IN" w:bidi="hi_IN"/>
        </w:rPr>
      </w:r>
    </w:p>
    <w:p>
      <w:pPr/>
      <w:r>
        <w:rPr>
          <w:lang w:val="hi_IN" w:bidi="hi_IN"/>
        </w:rPr>
      </w:r>
      <w:r>
        <w:rPr>
          <w:b/>
          <w:lang w:val="hi_IN" w:bidi="hi_IN"/>
        </w:rPr>
        <w:t>अन्त में गृहस्थ ने दाख की बारी में काम करने वालों के पास किसे भेजा?</w:t>
      </w:r>
    </w:p>
    <w:p>
      <w:pPr/>
      <w:r>
        <w:rPr>
          <w:lang w:val="hi_IN" w:bidi="hi_IN"/>
        </w:rPr>
      </w:r>
      <w:r>
        <w:rPr>
          <w:lang w:val="hi_IN" w:bidi="hi_IN"/>
        </w:rPr>
        <w:t>अन्त में गृहस्थ ने अपने पुत्र को भेजा।</w:t>
      </w:r>
      <w:r>
        <w:rPr>
          <w:lang w:val="hi_IN" w:bidi="hi_IN"/>
        </w:rPr>
      </w:r>
      <w:r>
        <w:rPr>
          <w:lang w:val="hi_IN" w:bidi="hi_IN"/>
        </w:rPr>
      </w:r>
    </w:p>
    <w:p>
      <w:pPr/>
      <w:r>
        <w:rPr>
          <w:lang w:val="hi_IN" w:bidi="hi_IN"/>
        </w:rPr>
      </w:r>
    </w:p>
    <w:p>
      <w:pPr>
        <w:pStyle w:val="Heading2"/>
      </w:pPr>
      <w:r>
        <w:rPr>
          <w:lang w:val="hi_IN" w:bidi="hi_IN"/>
        </w:rPr>
        <w:t>मत्ती 21:38–39</w:t>
      </w:r>
      <w:r>
        <w:rPr>
          <w:lang w:val="hi_IN" w:bidi="hi_IN"/>
        </w:rPr>
      </w:r>
    </w:p>
    <w:p>
      <w:pPr/>
      <w:r>
        <w:rPr>
          <w:lang w:val="hi_IN" w:bidi="hi_IN"/>
        </w:rPr>
      </w:r>
      <w:r>
        <w:rPr>
          <w:b/>
          <w:lang w:val="hi_IN" w:bidi="hi_IN"/>
        </w:rPr>
        <w:t>गृहस्थ द्वारा अन्त में भेजे गए व्यक्ति के साथ किसानों ने क्या किया?</w:t>
      </w:r>
    </w:p>
    <w:p>
      <w:pPr/>
      <w:r>
        <w:rPr>
          <w:lang w:val="hi_IN" w:bidi="hi_IN"/>
        </w:rPr>
      </w:r>
      <w:r>
        <w:rPr>
          <w:lang w:val="hi_IN" w:bidi="hi_IN"/>
        </w:rPr>
        <w:t>किसानों ने गृहस्थ के पुत्र को मार डाला।</w:t>
      </w:r>
      <w:r>
        <w:rPr>
          <w:lang w:val="hi_IN" w:bidi="hi_IN"/>
        </w:rPr>
      </w:r>
      <w:r>
        <w:rPr>
          <w:lang w:val="hi_IN" w:bidi="hi_IN"/>
        </w:rPr>
      </w:r>
    </w:p>
    <w:p>
      <w:pPr/>
      <w:r>
        <w:rPr>
          <w:lang w:val="hi_IN" w:bidi="hi_IN"/>
        </w:rPr>
      </w:r>
    </w:p>
    <w:p>
      <w:pPr>
        <w:pStyle w:val="Heading2"/>
      </w:pPr>
      <w:r>
        <w:rPr>
          <w:lang w:val="hi_IN" w:bidi="hi_IN"/>
        </w:rPr>
        <w:t>मत्ती 21:40–41</w:t>
      </w:r>
      <w:r>
        <w:rPr>
          <w:lang w:val="hi_IN" w:bidi="hi_IN"/>
        </w:rPr>
      </w:r>
    </w:p>
    <w:p>
      <w:pPr/>
      <w:r>
        <w:rPr>
          <w:lang w:val="hi_IN" w:bidi="hi_IN"/>
        </w:rPr>
      </w:r>
      <w:r>
        <w:rPr>
          <w:b/>
          <w:lang w:val="hi_IN" w:bidi="hi_IN"/>
        </w:rPr>
        <w:t>लोगों ने कहा कि उस स्वामी को क्या करना चाहिए?</w:t>
      </w:r>
    </w:p>
    <w:p>
      <w:pPr/>
      <w:r>
        <w:rPr>
          <w:lang w:val="hi_IN" w:bidi="hi_IN"/>
        </w:rPr>
      </w:r>
      <w:r>
        <w:rPr>
          <w:lang w:val="hi_IN" w:bidi="hi_IN"/>
        </w:rPr>
        <w:t xml:space="preserve">लोगों ने कहा कि उस स्वामी को पहले किसानों को </w:t>
      </w:r>
      <w:r>
        <w:rPr>
          <w:lang w:val="hi_IN" w:bidi="hi_IN"/>
        </w:rPr>
        <w:t>बुरी रीति से नाश</w:t>
      </w:r>
      <w:r>
        <w:rPr>
          <w:lang w:val="hi_IN" w:bidi="hi_IN"/>
        </w:rPr>
        <w:t xml:space="preserve"> करना चाहिए और फिर </w:t>
      </w:r>
      <w:r>
        <w:rPr>
          <w:lang w:val="hi_IN" w:bidi="hi_IN"/>
        </w:rPr>
        <w:t>दाख की बारी का ठेका दूसरे किसानों को देना चाहिए, जो समय पर उसे फल दिया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21:42</w:t>
      </w:r>
      <w:r>
        <w:rPr>
          <w:lang w:val="hi_IN" w:bidi="hi_IN"/>
        </w:rPr>
      </w:r>
    </w:p>
    <w:p>
      <w:pPr/>
      <w:r>
        <w:rPr>
          <w:lang w:val="hi_IN" w:bidi="hi_IN"/>
        </w:rPr>
      </w:r>
      <w:r>
        <w:rPr>
          <w:b/>
          <w:lang w:val="hi_IN" w:bidi="hi_IN"/>
        </w:rPr>
        <w:t>यीशु द्वारा उद्धृत पवित्रशास्त्र में, उस पत्थर का क्या होता है जिसे राजमिस्त्रियों ने बेकार समझा?</w:t>
      </w:r>
    </w:p>
    <w:p>
      <w:pPr/>
      <w:r>
        <w:rPr>
          <w:lang w:val="hi_IN" w:bidi="hi_IN"/>
        </w:rPr>
      </w:r>
      <w:r>
        <w:rPr>
          <w:lang w:val="hi_IN" w:bidi="hi_IN"/>
        </w:rPr>
        <w:t>जिस पत्थर को राजमिस्त्रियों ने बेकार समझा था, वही कोने के सिरे का पत्थर हुआ है।</w:t>
      </w:r>
      <w:r>
        <w:rPr>
          <w:lang w:val="hi_IN" w:bidi="hi_IN"/>
        </w:rPr>
      </w:r>
      <w:r>
        <w:rPr>
          <w:lang w:val="hi_IN" w:bidi="hi_IN"/>
        </w:rPr>
      </w:r>
    </w:p>
    <w:p>
      <w:pPr/>
      <w:r>
        <w:rPr>
          <w:lang w:val="hi_IN" w:bidi="hi_IN"/>
        </w:rPr>
      </w:r>
    </w:p>
    <w:p>
      <w:pPr>
        <w:pStyle w:val="Heading2"/>
      </w:pPr>
      <w:r>
        <w:rPr>
          <w:lang w:val="hi_IN" w:bidi="hi_IN"/>
        </w:rPr>
        <w:t>मत्ती 21:43</w:t>
      </w:r>
      <w:r>
        <w:rPr>
          <w:lang w:val="hi_IN" w:bidi="hi_IN"/>
        </w:rPr>
      </w:r>
    </w:p>
    <w:p>
      <w:pPr/>
      <w:r>
        <w:rPr>
          <w:lang w:val="hi_IN" w:bidi="hi_IN"/>
        </w:rPr>
      </w:r>
      <w:r>
        <w:rPr>
          <w:b/>
          <w:lang w:val="hi_IN" w:bidi="hi_IN"/>
        </w:rPr>
        <w:t>यीशु ने जिस पवित्रशास्त्र का हवाला दिया, उसके आधार पर उन्होंने क्या कहा कि क्या होगा?</w:t>
      </w:r>
    </w:p>
    <w:p>
      <w:pPr/>
      <w:r>
        <w:rPr>
          <w:lang w:val="hi_IN" w:bidi="hi_IN"/>
        </w:rPr>
      </w:r>
      <w:r>
        <w:rPr>
          <w:lang w:val="hi_IN" w:bidi="hi_IN"/>
        </w:rPr>
        <w:t>यीशु ने कहा कि परमेश्वर का राज्य प्रधान याजकों और फरीसियों से ले लिया जाएगा, और उसे ऐसी जाति को जो उसका फल लाए दे दिया जाएगा।</w:t>
      </w:r>
      <w:r>
        <w:rPr>
          <w:lang w:val="hi_IN" w:bidi="hi_IN"/>
        </w:rPr>
      </w:r>
      <w:r>
        <w:rPr>
          <w:lang w:val="hi_IN" w:bidi="hi_IN"/>
        </w:rPr>
      </w:r>
    </w:p>
    <w:p>
      <w:pPr/>
      <w:r>
        <w:rPr>
          <w:lang w:val="hi_IN" w:bidi="hi_IN"/>
        </w:rPr>
      </w:r>
    </w:p>
    <w:p>
      <w:pPr>
        <w:pStyle w:val="Heading2"/>
      </w:pPr>
      <w:r>
        <w:rPr>
          <w:lang w:val="hi_IN" w:bidi="hi_IN"/>
        </w:rPr>
        <w:t>मत्ती 21:46</w:t>
      </w:r>
      <w:r>
        <w:rPr>
          <w:lang w:val="hi_IN" w:bidi="hi_IN"/>
        </w:rPr>
      </w:r>
    </w:p>
    <w:p>
      <w:pPr/>
      <w:r>
        <w:rPr>
          <w:lang w:val="hi_IN" w:bidi="hi_IN"/>
        </w:rPr>
      </w:r>
      <w:r>
        <w:rPr>
          <w:b/>
          <w:lang w:val="hi_IN" w:bidi="hi_IN"/>
        </w:rPr>
        <w:t>प्रधान याजकों और फरीसियों ने यीशु पर तुरन्त हाथ क्यों नहीं डाला?</w:t>
      </w:r>
    </w:p>
    <w:p>
      <w:pPr/>
      <w:r>
        <w:rPr>
          <w:lang w:val="hi_IN" w:bidi="hi_IN"/>
        </w:rPr>
      </w:r>
      <w:r>
        <w:rPr>
          <w:lang w:val="hi_IN" w:bidi="hi_IN"/>
        </w:rPr>
        <w:t>वे लोगों से डरते थे, क्योंकि लोग यीशु को एक भविष्यद्वक्ता मानते थे।</w:t>
      </w:r>
      <w:r>
        <w:rPr>
          <w:lang w:val="hi_IN" w:bidi="hi_IN"/>
        </w:rPr>
      </w:r>
      <w:r>
        <w:rPr>
          <w:lang w:val="hi_IN" w:bidi="hi_IN"/>
        </w:rPr>
      </w:r>
    </w:p>
    <w:p>
      <w:pPr/>
      <w:r>
        <w:rPr>
          <w:lang w:val="hi_IN" w:bidi="hi_IN"/>
        </w:rPr>
      </w:r>
    </w:p>
    <w:p>
      <w:pPr>
        <w:pStyle w:val="Heading2"/>
      </w:pPr>
      <w:r>
        <w:rPr>
          <w:lang w:val="hi_IN" w:bidi="hi_IN"/>
        </w:rPr>
        <w:t>मत्ती 22:5–6</w:t>
      </w:r>
      <w:r>
        <w:rPr>
          <w:lang w:val="hi_IN" w:bidi="hi_IN"/>
        </w:rPr>
      </w:r>
    </w:p>
    <w:p>
      <w:pPr/>
      <w:r>
        <w:rPr>
          <w:lang w:val="hi_IN" w:bidi="hi_IN"/>
        </w:rPr>
      </w:r>
      <w:r>
        <w:rPr>
          <w:b/>
          <w:lang w:val="hi_IN" w:bidi="hi_IN"/>
        </w:rPr>
        <w:t>जब राजा के दास राजा के पुत्र के विवाह के भोज का निमंत्रण लेकर आए, तो आमंत्रित लोगों ने क्या किया?</w:t>
      </w:r>
    </w:p>
    <w:p>
      <w:pPr/>
      <w:r>
        <w:rPr>
          <w:lang w:val="hi_IN" w:bidi="hi_IN"/>
        </w:rPr>
      </w:r>
      <w:r>
        <w:rPr>
          <w:lang w:val="hi_IN" w:bidi="hi_IN"/>
        </w:rPr>
        <w:t xml:space="preserve">कुछ लोगों ने निमंत्रण को गंभीरता से नहीं लिया और अपने कामों में लग गए, और अन्य लोगों ने राजा के </w:t>
      </w:r>
      <w:r>
        <w:rPr>
          <w:lang w:val="hi_IN" w:bidi="hi_IN"/>
        </w:rPr>
        <w:t>दासों</w:t>
      </w:r>
      <w:r>
        <w:rPr>
          <w:lang w:val="hi_IN" w:bidi="hi_IN"/>
        </w:rPr>
        <w:t xml:space="preserve"> पर हाथ डालकर उन्हें मार डाला।</w:t>
      </w:r>
      <w:r>
        <w:rPr>
          <w:lang w:val="hi_IN" w:bidi="hi_IN"/>
        </w:rPr>
      </w:r>
      <w:r>
        <w:rPr>
          <w:lang w:val="hi_IN" w:bidi="hi_IN"/>
        </w:rPr>
      </w:r>
    </w:p>
    <w:p>
      <w:pPr/>
      <w:r>
        <w:rPr>
          <w:lang w:val="hi_IN" w:bidi="hi_IN"/>
        </w:rPr>
      </w:r>
    </w:p>
    <w:p>
      <w:pPr>
        <w:pStyle w:val="Heading2"/>
      </w:pPr>
      <w:r>
        <w:rPr>
          <w:lang w:val="hi_IN" w:bidi="hi_IN"/>
        </w:rPr>
        <w:t>मत्ती 22:7</w:t>
      </w:r>
      <w:r>
        <w:rPr>
          <w:lang w:val="hi_IN" w:bidi="hi_IN"/>
        </w:rPr>
      </w:r>
    </w:p>
    <w:p>
      <w:pPr/>
      <w:r>
        <w:rPr>
          <w:lang w:val="hi_IN" w:bidi="hi_IN"/>
        </w:rPr>
      </w:r>
      <w:r>
        <w:rPr>
          <w:b/>
          <w:lang w:val="hi_IN" w:bidi="hi_IN"/>
        </w:rPr>
        <w:t>राजा ने विवाह भोज में सबसे पहले आमंत्रित लोगों के साथ क्या किया?</w:t>
      </w:r>
    </w:p>
    <w:p>
      <w:pPr/>
      <w:r>
        <w:rPr>
          <w:lang w:val="hi_IN" w:bidi="hi_IN"/>
        </w:rPr>
      </w:r>
      <w:r>
        <w:rPr>
          <w:lang w:val="hi_IN" w:bidi="hi_IN"/>
        </w:rPr>
        <w:t xml:space="preserve">राजा ने अपनी सेना भेजकर उन हत्यारों को </w:t>
      </w:r>
      <w:r>
        <w:rPr>
          <w:lang w:val="hi_IN" w:bidi="hi_IN"/>
        </w:rPr>
        <w:t>नाश किया,</w:t>
      </w:r>
      <w:r>
        <w:rPr>
          <w:lang w:val="hi_IN" w:bidi="hi_IN"/>
        </w:rPr>
        <w:t xml:space="preserve"> और उनके नगर को फूँक दिया।</w:t>
      </w:r>
      <w:r>
        <w:rPr>
          <w:lang w:val="hi_IN" w:bidi="hi_IN"/>
        </w:rPr>
      </w:r>
      <w:r>
        <w:rPr>
          <w:lang w:val="hi_IN" w:bidi="hi_IN"/>
        </w:rPr>
      </w:r>
    </w:p>
    <w:p>
      <w:pPr/>
      <w:r>
        <w:rPr>
          <w:lang w:val="hi_IN" w:bidi="hi_IN"/>
        </w:rPr>
      </w:r>
    </w:p>
    <w:p>
      <w:pPr>
        <w:pStyle w:val="Heading2"/>
      </w:pPr>
      <w:r>
        <w:rPr>
          <w:lang w:val="hi_IN" w:bidi="hi_IN"/>
        </w:rPr>
        <w:t>मत्ती 22:9–10</w:t>
      </w:r>
      <w:r>
        <w:rPr>
          <w:lang w:val="hi_IN" w:bidi="hi_IN"/>
        </w:rPr>
      </w:r>
    </w:p>
    <w:p>
      <w:pPr/>
      <w:r>
        <w:rPr>
          <w:lang w:val="hi_IN" w:bidi="hi_IN"/>
        </w:rPr>
      </w:r>
      <w:r>
        <w:rPr>
          <w:b/>
          <w:lang w:val="hi_IN" w:bidi="hi_IN"/>
        </w:rPr>
        <w:t>राजा ने फिर विवाह के भोज में किन्हें आमंत्रित किया?</w:t>
      </w:r>
    </w:p>
    <w:p>
      <w:pPr/>
      <w:r>
        <w:rPr>
          <w:lang w:val="hi_IN" w:bidi="hi_IN"/>
        </w:rPr>
      </w:r>
      <w:r>
        <w:rPr>
          <w:lang w:val="hi_IN" w:bidi="hi_IN"/>
        </w:rPr>
        <w:t xml:space="preserve">राजा ने अपने </w:t>
      </w:r>
      <w:r>
        <w:rPr>
          <w:lang w:val="hi_IN" w:bidi="hi_IN"/>
        </w:rPr>
        <w:t>दासों</w:t>
      </w:r>
      <w:r>
        <w:rPr>
          <w:lang w:val="hi_IN" w:bidi="hi_IN"/>
        </w:rPr>
        <w:t xml:space="preserve"> को जितने भी लोग मिल सके, उन्हें आमंत्रित किया, चाहे वे भले हों या बुरे।</w:t>
      </w:r>
      <w:r>
        <w:rPr>
          <w:lang w:val="hi_IN" w:bidi="hi_IN"/>
        </w:rPr>
      </w:r>
      <w:r>
        <w:rPr>
          <w:lang w:val="hi_IN" w:bidi="hi_IN"/>
        </w:rPr>
      </w:r>
    </w:p>
    <w:p>
      <w:pPr/>
      <w:r>
        <w:rPr>
          <w:lang w:val="hi_IN" w:bidi="hi_IN"/>
        </w:rPr>
      </w:r>
    </w:p>
    <w:p>
      <w:pPr>
        <w:pStyle w:val="Heading2"/>
      </w:pPr>
      <w:r>
        <w:rPr>
          <w:lang w:val="hi_IN" w:bidi="hi_IN"/>
        </w:rPr>
        <w:t>मत्ती 22:13</w:t>
      </w:r>
      <w:r>
        <w:rPr>
          <w:lang w:val="hi_IN" w:bidi="hi_IN"/>
        </w:rPr>
      </w:r>
    </w:p>
    <w:p>
      <w:pPr/>
      <w:r>
        <w:rPr>
          <w:lang w:val="hi_IN" w:bidi="hi_IN"/>
        </w:rPr>
      </w:r>
      <w:r>
        <w:rPr>
          <w:b/>
          <w:lang w:val="hi_IN" w:bidi="hi_IN"/>
        </w:rPr>
        <w:t>राजा ने उस मनुष्य के साथ क्या किया जो विवाह के वस्त्र पहने बिना ही भोज में आया था?</w:t>
      </w:r>
    </w:p>
    <w:p>
      <w:pPr/>
      <w:r>
        <w:rPr>
          <w:lang w:val="hi_IN" w:bidi="hi_IN"/>
        </w:rPr>
      </w:r>
      <w:r>
        <w:rPr>
          <w:lang w:val="hi_IN" w:bidi="hi_IN"/>
        </w:rPr>
        <w:t>राजा ने उसे बाँधकर बाहर अंधियारे में डाल दिया।</w:t>
      </w:r>
      <w:r>
        <w:rPr>
          <w:lang w:val="hi_IN" w:bidi="hi_IN"/>
        </w:rPr>
      </w:r>
      <w:r>
        <w:rPr>
          <w:lang w:val="hi_IN" w:bidi="hi_IN"/>
        </w:rPr>
      </w:r>
    </w:p>
    <w:p>
      <w:pPr/>
      <w:r>
        <w:rPr>
          <w:lang w:val="hi_IN" w:bidi="hi_IN"/>
        </w:rPr>
      </w:r>
    </w:p>
    <w:p>
      <w:pPr>
        <w:pStyle w:val="Heading2"/>
      </w:pPr>
      <w:r>
        <w:rPr>
          <w:lang w:val="hi_IN" w:bidi="hi_IN"/>
        </w:rPr>
        <w:t>मत्ती 22:15</w:t>
      </w:r>
      <w:r>
        <w:rPr>
          <w:lang w:val="hi_IN" w:bidi="hi_IN"/>
        </w:rPr>
      </w:r>
    </w:p>
    <w:p>
      <w:pPr/>
      <w:r>
        <w:rPr>
          <w:lang w:val="hi_IN" w:bidi="hi_IN"/>
        </w:rPr>
      </w:r>
      <w:r>
        <w:rPr>
          <w:b/>
          <w:lang w:val="hi_IN" w:bidi="hi_IN"/>
        </w:rPr>
        <w:t>फरीसी यीशु के साथ क्या करने का प्रयास कर रहे थे?</w:t>
      </w:r>
    </w:p>
    <w:p>
      <w:pPr/>
      <w:r>
        <w:rPr>
          <w:lang w:val="hi_IN" w:bidi="hi_IN"/>
        </w:rPr>
      </w:r>
      <w:r>
        <w:rPr>
          <w:lang w:val="hi_IN" w:bidi="hi_IN"/>
        </w:rPr>
        <w:t xml:space="preserve">फरीसी यीशु को उनकी ही </w:t>
      </w:r>
      <w:r>
        <w:rPr>
          <w:lang w:val="hi_IN" w:bidi="hi_IN"/>
        </w:rPr>
        <w:t>बातों</w:t>
      </w:r>
      <w:r>
        <w:rPr>
          <w:lang w:val="hi_IN" w:bidi="hi_IN"/>
        </w:rPr>
        <w:t xml:space="preserve"> में फँसाने का प्रयास कर रहे थे।</w:t>
      </w:r>
      <w:r>
        <w:rPr>
          <w:lang w:val="hi_IN" w:bidi="hi_IN"/>
        </w:rPr>
      </w:r>
      <w:r>
        <w:rPr>
          <w:lang w:val="hi_IN" w:bidi="hi_IN"/>
        </w:rPr>
      </w:r>
    </w:p>
    <w:p>
      <w:pPr/>
      <w:r>
        <w:rPr>
          <w:lang w:val="hi_IN" w:bidi="hi_IN"/>
        </w:rPr>
      </w:r>
    </w:p>
    <w:p>
      <w:pPr>
        <w:pStyle w:val="Heading2"/>
      </w:pPr>
      <w:r>
        <w:rPr>
          <w:lang w:val="hi_IN" w:bidi="hi_IN"/>
        </w:rPr>
        <w:t>मत्ती 22:17</w:t>
      </w:r>
      <w:r>
        <w:rPr>
          <w:lang w:val="hi_IN" w:bidi="hi_IN"/>
        </w:rPr>
      </w:r>
    </w:p>
    <w:p>
      <w:pPr/>
      <w:r>
        <w:rPr>
          <w:lang w:val="hi_IN" w:bidi="hi_IN"/>
        </w:rPr>
      </w:r>
      <w:r>
        <w:rPr>
          <w:b/>
          <w:lang w:val="hi_IN" w:bidi="hi_IN"/>
        </w:rPr>
        <w:t>फरीसियों के चेलों ने यीशु से क्या सवाल पूछा?</w:t>
      </w:r>
    </w:p>
    <w:p>
      <w:pPr/>
      <w:r>
        <w:rPr>
          <w:lang w:val="hi_IN" w:bidi="hi_IN"/>
        </w:rPr>
      </w:r>
      <w:r>
        <w:rPr>
          <w:lang w:val="hi_IN" w:bidi="hi_IN"/>
        </w:rPr>
        <w:t>उन्होंने यीशु से पूछा कि क्या कैसर को कर देना उचित है, कि नहीं।</w:t>
      </w:r>
      <w:r>
        <w:rPr>
          <w:lang w:val="hi_IN" w:bidi="hi_IN"/>
        </w:rPr>
      </w:r>
      <w:r>
        <w:rPr>
          <w:lang w:val="hi_IN" w:bidi="hi_IN"/>
        </w:rPr>
      </w:r>
    </w:p>
    <w:p>
      <w:pPr/>
      <w:r>
        <w:rPr>
          <w:lang w:val="hi_IN" w:bidi="hi_IN"/>
        </w:rPr>
      </w:r>
    </w:p>
    <w:p>
      <w:pPr>
        <w:pStyle w:val="Heading2"/>
      </w:pPr>
      <w:r>
        <w:rPr>
          <w:lang w:val="hi_IN" w:bidi="hi_IN"/>
        </w:rPr>
        <w:t>मत्ती 22:21</w:t>
      </w:r>
      <w:r>
        <w:rPr>
          <w:lang w:val="hi_IN" w:bidi="hi_IN"/>
        </w:rPr>
      </w:r>
    </w:p>
    <w:p>
      <w:pPr/>
      <w:r>
        <w:rPr>
          <w:lang w:val="hi_IN" w:bidi="hi_IN"/>
        </w:rPr>
      </w:r>
      <w:r>
        <w:rPr>
          <w:b/>
          <w:lang w:val="hi_IN" w:bidi="hi_IN"/>
        </w:rPr>
        <w:t>यीशु ने फरीसियों के चेलों के प्रश्न का उत्तर किस प्रकार दिया?</w:t>
      </w:r>
    </w:p>
    <w:p>
      <w:pPr/>
      <w:r>
        <w:rPr>
          <w:lang w:val="hi_IN" w:bidi="hi_IN"/>
        </w:rPr>
      </w:r>
      <w:r>
        <w:rPr>
          <w:lang w:val="hi_IN" w:bidi="hi_IN"/>
        </w:rPr>
        <w:t xml:space="preserve">यीशु ने कहा कि </w:t>
      </w:r>
      <w:r>
        <w:rPr>
          <w:lang w:val="hi_IN" w:bidi="hi_IN"/>
        </w:rPr>
        <w:t>जो कैसर का है, वह कैसर को; और जो परमेश्वर का है, वह परमेश्वर को 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22:23</w:t>
      </w:r>
      <w:r>
        <w:rPr>
          <w:lang w:val="hi_IN" w:bidi="hi_IN"/>
        </w:rPr>
      </w:r>
    </w:p>
    <w:p>
      <w:pPr/>
      <w:r>
        <w:rPr>
          <w:lang w:val="hi_IN" w:bidi="hi_IN"/>
        </w:rPr>
      </w:r>
      <w:r>
        <w:rPr>
          <w:b/>
          <w:lang w:val="hi_IN" w:bidi="hi_IN"/>
        </w:rPr>
        <w:t>सदूकियों का पुनरुत्थान के बारे में क्या विश्वास था?</w:t>
      </w:r>
    </w:p>
    <w:p>
      <w:pPr/>
      <w:r>
        <w:rPr>
          <w:lang w:val="hi_IN" w:bidi="hi_IN"/>
        </w:rPr>
      </w:r>
      <w:r>
        <w:rPr>
          <w:lang w:val="hi_IN" w:bidi="hi_IN"/>
        </w:rPr>
        <w:t>सदूकियों का विश्वास था कि पुनरुत्थान है ही नहीं।</w:t>
      </w:r>
      <w:r>
        <w:rPr>
          <w:lang w:val="hi_IN" w:bidi="hi_IN"/>
        </w:rPr>
      </w:r>
      <w:r>
        <w:rPr>
          <w:lang w:val="hi_IN" w:bidi="hi_IN"/>
        </w:rPr>
      </w:r>
    </w:p>
    <w:p>
      <w:pPr/>
      <w:r>
        <w:rPr>
          <w:lang w:val="hi_IN" w:bidi="hi_IN"/>
        </w:rPr>
      </w:r>
    </w:p>
    <w:p>
      <w:pPr>
        <w:pStyle w:val="Heading2"/>
      </w:pPr>
      <w:r>
        <w:rPr>
          <w:lang w:val="hi_IN" w:bidi="hi_IN"/>
        </w:rPr>
        <w:t>मत्ती 22:26–27</w:t>
      </w:r>
      <w:r>
        <w:rPr>
          <w:lang w:val="hi_IN" w:bidi="hi_IN"/>
        </w:rPr>
      </w:r>
    </w:p>
    <w:p>
      <w:pPr/>
      <w:r>
        <w:rPr>
          <w:lang w:val="hi_IN" w:bidi="hi_IN"/>
        </w:rPr>
      </w:r>
      <w:r>
        <w:rPr>
          <w:b/>
          <w:lang w:val="hi_IN" w:bidi="hi_IN"/>
        </w:rPr>
        <w:t>सदूकियों की कहानी में, उस पत्नी के कितने पति थे?</w:t>
      </w:r>
    </w:p>
    <w:p>
      <w:pPr/>
      <w:r>
        <w:rPr>
          <w:lang w:val="hi_IN" w:bidi="hi_IN"/>
        </w:rPr>
      </w:r>
      <w:r>
        <w:rPr>
          <w:lang w:val="hi_IN" w:bidi="hi_IN"/>
        </w:rPr>
        <w:t>उस स्त्री के सात पति थे।</w:t>
      </w:r>
      <w:r>
        <w:rPr>
          <w:lang w:val="hi_IN" w:bidi="hi_IN"/>
        </w:rPr>
      </w:r>
      <w:r>
        <w:rPr>
          <w:lang w:val="hi_IN" w:bidi="hi_IN"/>
        </w:rPr>
      </w:r>
    </w:p>
    <w:p>
      <w:pPr/>
      <w:r>
        <w:rPr>
          <w:lang w:val="hi_IN" w:bidi="hi_IN"/>
        </w:rPr>
      </w:r>
    </w:p>
    <w:p>
      <w:pPr>
        <w:pStyle w:val="Heading2"/>
      </w:pPr>
      <w:r>
        <w:rPr>
          <w:lang w:val="hi_IN" w:bidi="hi_IN"/>
        </w:rPr>
        <w:t>मत्ती 22:29</w:t>
      </w:r>
      <w:r>
        <w:rPr>
          <w:lang w:val="hi_IN" w:bidi="hi_IN"/>
        </w:rPr>
      </w:r>
    </w:p>
    <w:p>
      <w:pPr/>
      <w:r>
        <w:rPr>
          <w:lang w:val="hi_IN" w:bidi="hi_IN"/>
        </w:rPr>
      </w:r>
      <w:r>
        <w:rPr>
          <w:b/>
          <w:lang w:val="hi_IN" w:bidi="hi_IN"/>
        </w:rPr>
        <w:t>यीशु ने कौन सी दो बातें कहीं जो सदूकी नहीं जानते थे?</w:t>
      </w:r>
    </w:p>
    <w:p>
      <w:pPr/>
      <w:r>
        <w:rPr>
          <w:lang w:val="hi_IN" w:bidi="hi_IN"/>
        </w:rPr>
      </w:r>
      <w:r>
        <w:rPr>
          <w:lang w:val="hi_IN" w:bidi="hi_IN"/>
        </w:rPr>
        <w:t>यीशु ने कहा कि सदूकी न तो पवित्रशास्त्र और न परमेश्वर की सामर्थ्य को जानते थे।</w:t>
      </w:r>
      <w:r>
        <w:rPr>
          <w:lang w:val="hi_IN" w:bidi="hi_IN"/>
        </w:rPr>
      </w:r>
      <w:r>
        <w:rPr>
          <w:lang w:val="hi_IN" w:bidi="hi_IN"/>
        </w:rPr>
      </w:r>
    </w:p>
    <w:p>
      <w:pPr/>
      <w:r>
        <w:rPr>
          <w:lang w:val="hi_IN" w:bidi="hi_IN"/>
        </w:rPr>
      </w:r>
    </w:p>
    <w:p>
      <w:pPr>
        <w:pStyle w:val="Heading2"/>
      </w:pPr>
      <w:r>
        <w:rPr>
          <w:lang w:val="hi_IN" w:bidi="hi_IN"/>
        </w:rPr>
        <w:t>मत्ती 22:30</w:t>
      </w:r>
      <w:r>
        <w:rPr>
          <w:lang w:val="hi_IN" w:bidi="hi_IN"/>
        </w:rPr>
      </w:r>
    </w:p>
    <w:p>
      <w:pPr/>
      <w:r>
        <w:rPr>
          <w:lang w:val="hi_IN" w:bidi="hi_IN"/>
        </w:rPr>
      </w:r>
      <w:r>
        <w:rPr>
          <w:b/>
          <w:lang w:val="hi_IN" w:bidi="hi_IN"/>
        </w:rPr>
        <w:t>पुनरुत्थान में यीशु ने विवाह के बारे में क्या कहा?</w:t>
      </w:r>
    </w:p>
    <w:p>
      <w:pPr/>
      <w:r>
        <w:rPr>
          <w:lang w:val="hi_IN" w:bidi="hi_IN"/>
        </w:rPr>
      </w:r>
      <w:r>
        <w:rPr>
          <w:lang w:val="hi_IN" w:bidi="hi_IN"/>
        </w:rPr>
        <w:t xml:space="preserve">यीशु ने कहा कि </w:t>
      </w:r>
      <w:r>
        <w:rPr>
          <w:lang w:val="hi_IN" w:bidi="hi_IN"/>
        </w:rPr>
        <w:t>जी उठने पर विवाह-शादी न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22:32</w:t>
      </w:r>
      <w:r>
        <w:rPr>
          <w:lang w:val="hi_IN" w:bidi="hi_IN"/>
        </w:rPr>
      </w:r>
    </w:p>
    <w:p>
      <w:pPr/>
      <w:r>
        <w:rPr>
          <w:lang w:val="hi_IN" w:bidi="hi_IN"/>
        </w:rPr>
      </w:r>
      <w:r>
        <w:rPr>
          <w:b/>
          <w:lang w:val="hi_IN" w:bidi="hi_IN"/>
        </w:rPr>
        <w:t>यीशु ने पवित्रशास्त्र से कैसे दिखाया कि पुनरुत्थान होता है?</w:t>
      </w:r>
    </w:p>
    <w:p>
      <w:pPr/>
      <w:r>
        <w:rPr>
          <w:lang w:val="hi_IN" w:bidi="hi_IN"/>
        </w:rPr>
      </w:r>
      <w:r>
        <w:rPr>
          <w:lang w:val="hi_IN" w:bidi="hi_IN"/>
        </w:rPr>
        <w:t>यीशु ने पवित्रशास्त्र का हवाला दिया जहाँ परमेश्वर कहते हैं कि वह अब्राहम, इसहाक और याकूब के परमेश्वर हैं - जीवितों के परमेश्वर हैं।</w:t>
      </w:r>
      <w:r>
        <w:rPr>
          <w:lang w:val="hi_IN" w:bidi="hi_IN"/>
        </w:rPr>
      </w:r>
      <w:r>
        <w:rPr>
          <w:lang w:val="hi_IN" w:bidi="hi_IN"/>
        </w:rPr>
      </w:r>
    </w:p>
    <w:p>
      <w:pPr/>
      <w:r>
        <w:rPr>
          <w:lang w:val="hi_IN" w:bidi="hi_IN"/>
        </w:rPr>
      </w:r>
    </w:p>
    <w:p>
      <w:pPr>
        <w:pStyle w:val="Heading2"/>
      </w:pPr>
      <w:r>
        <w:rPr>
          <w:lang w:val="hi_IN" w:bidi="hi_IN"/>
        </w:rPr>
        <w:t>मत्ती 22:36</w:t>
      </w:r>
      <w:r>
        <w:rPr>
          <w:lang w:val="hi_IN" w:bidi="hi_IN"/>
        </w:rPr>
      </w:r>
    </w:p>
    <w:p>
      <w:pPr/>
      <w:r>
        <w:rPr>
          <w:lang w:val="hi_IN" w:bidi="hi_IN"/>
        </w:rPr>
      </w:r>
      <w:r>
        <w:rPr>
          <w:b/>
          <w:lang w:val="hi_IN" w:bidi="hi_IN"/>
        </w:rPr>
        <w:t>फरीसी व्यवस्थापक ने यीशु से कौन सा प्रश्न पूछा?</w:t>
      </w:r>
    </w:p>
    <w:p>
      <w:pPr/>
      <w:r>
        <w:rPr>
          <w:lang w:val="hi_IN" w:bidi="hi_IN"/>
        </w:rPr>
      </w:r>
      <w:r>
        <w:rPr>
          <w:lang w:val="hi_IN" w:bidi="hi_IN"/>
        </w:rPr>
        <w:t>व्यवस्थापक ने यीशु से पूछा कि व्यवस्था में कौन सी आज्ञा सबसे बड़ी है।</w:t>
      </w:r>
      <w:r>
        <w:rPr>
          <w:lang w:val="hi_IN" w:bidi="hi_IN"/>
        </w:rPr>
      </w:r>
      <w:r>
        <w:rPr>
          <w:lang w:val="hi_IN" w:bidi="hi_IN"/>
        </w:rPr>
      </w:r>
    </w:p>
    <w:p>
      <w:pPr/>
      <w:r>
        <w:rPr>
          <w:lang w:val="hi_IN" w:bidi="hi_IN"/>
        </w:rPr>
      </w:r>
    </w:p>
    <w:p>
      <w:pPr>
        <w:pStyle w:val="Heading2"/>
      </w:pPr>
      <w:r>
        <w:rPr>
          <w:lang w:val="hi_IN" w:bidi="hi_IN"/>
        </w:rPr>
        <w:t>मत्ती 22:37–38</w:t>
      </w:r>
      <w:r>
        <w:rPr>
          <w:lang w:val="hi_IN" w:bidi="hi_IN"/>
        </w:rPr>
      </w:r>
    </w:p>
    <w:p>
      <w:pPr/>
      <w:r>
        <w:rPr>
          <w:lang w:val="hi_IN" w:bidi="hi_IN"/>
        </w:rPr>
      </w:r>
      <w:r>
        <w:rPr>
          <w:b/>
          <w:lang w:val="hi_IN" w:bidi="hi_IN"/>
        </w:rPr>
        <w:t>यीशु ने सबसे बड़ी और मुख्य आज्ञा क्या बताई?</w:t>
      </w:r>
    </w:p>
    <w:p>
      <w:pPr/>
      <w:r>
        <w:rPr>
          <w:lang w:val="hi_IN" w:bidi="hi_IN"/>
        </w:rPr>
      </w:r>
      <w:r>
        <w:rPr>
          <w:lang w:val="hi_IN" w:bidi="hi_IN"/>
        </w:rPr>
        <w:t xml:space="preserve">यीशु ने कहा कि अपने प्रभु परमेश्वर से अपने </w:t>
      </w:r>
      <w:r>
        <w:rPr>
          <w:lang w:val="hi_IN" w:bidi="hi_IN"/>
        </w:rPr>
        <w:t xml:space="preserve">सारे मन और अपने सारे प्राण और अपनी सारी बुद्धि के साथ प्रेम करना </w:t>
      </w:r>
      <w:r>
        <w:rPr>
          <w:lang w:val="hi_IN" w:bidi="hi_IN"/>
        </w:rPr>
        <w:t>सबसे बड़ी और मुख्य आज्ञा है।</w:t>
      </w:r>
      <w:r>
        <w:rPr>
          <w:lang w:val="hi_IN" w:bidi="hi_IN"/>
        </w:rPr>
      </w:r>
      <w:r>
        <w:rPr>
          <w:lang w:val="hi_IN" w:bidi="hi_IN"/>
        </w:rPr>
      </w:r>
    </w:p>
    <w:p>
      <w:pPr/>
      <w:r>
        <w:rPr>
          <w:lang w:val="hi_IN" w:bidi="hi_IN"/>
        </w:rPr>
      </w:r>
    </w:p>
    <w:p>
      <w:pPr>
        <w:pStyle w:val="Heading2"/>
      </w:pPr>
      <w:r>
        <w:rPr>
          <w:lang w:val="hi_IN" w:bidi="hi_IN"/>
        </w:rPr>
        <w:t>मत्ती 22:39</w:t>
      </w:r>
      <w:r>
        <w:rPr>
          <w:lang w:val="hi_IN" w:bidi="hi_IN"/>
        </w:rPr>
      </w:r>
    </w:p>
    <w:p>
      <w:pPr/>
      <w:r>
        <w:rPr>
          <w:lang w:val="hi_IN" w:bidi="hi_IN"/>
        </w:rPr>
      </w:r>
      <w:r>
        <w:rPr>
          <w:b/>
          <w:lang w:val="hi_IN" w:bidi="hi_IN"/>
        </w:rPr>
        <w:t>यीशु ने कहा कि दूसरी कौन सी आज्ञा थी?</w:t>
      </w:r>
    </w:p>
    <w:p>
      <w:pPr/>
      <w:r>
        <w:rPr>
          <w:lang w:val="hi_IN" w:bidi="hi_IN"/>
        </w:rPr>
      </w:r>
      <w:r>
        <w:rPr>
          <w:lang w:val="hi_IN" w:bidi="hi_IN"/>
        </w:rPr>
        <w:t>यीशु ने कहा कि अपने पड़ोसी से अपने समान प्रेम करना दूसरी आज्ञा है।</w:t>
      </w:r>
      <w:r>
        <w:rPr>
          <w:lang w:val="hi_IN" w:bidi="hi_IN"/>
        </w:rPr>
      </w:r>
      <w:r>
        <w:rPr>
          <w:lang w:val="hi_IN" w:bidi="hi_IN"/>
        </w:rPr>
      </w:r>
    </w:p>
    <w:p>
      <w:pPr/>
      <w:r>
        <w:rPr>
          <w:lang w:val="hi_IN" w:bidi="hi_IN"/>
        </w:rPr>
      </w:r>
    </w:p>
    <w:p>
      <w:pPr>
        <w:pStyle w:val="Heading2"/>
      </w:pPr>
      <w:r>
        <w:rPr>
          <w:lang w:val="hi_IN" w:bidi="hi_IN"/>
        </w:rPr>
        <w:t>मत्ती 22:42</w:t>
      </w:r>
      <w:r>
        <w:rPr>
          <w:lang w:val="hi_IN" w:bidi="hi_IN"/>
        </w:rPr>
      </w:r>
    </w:p>
    <w:p>
      <w:pPr/>
      <w:r>
        <w:rPr>
          <w:lang w:val="hi_IN" w:bidi="hi_IN"/>
        </w:rPr>
      </w:r>
      <w:r>
        <w:rPr>
          <w:b/>
          <w:lang w:val="hi_IN" w:bidi="hi_IN"/>
        </w:rPr>
        <w:t>यीशु ने फरीसियों से क्या प्रश्न पूछा?</w:t>
      </w:r>
    </w:p>
    <w:p>
      <w:pPr/>
      <w:r>
        <w:rPr>
          <w:lang w:val="hi_IN" w:bidi="hi_IN"/>
        </w:rPr>
      </w:r>
      <w:r>
        <w:rPr>
          <w:lang w:val="hi_IN" w:bidi="hi_IN"/>
        </w:rPr>
        <w:t>यीशु ने उनसे पूछा कि मसीह किसकी सन्तान हैं।</w:t>
      </w:r>
      <w:r>
        <w:rPr>
          <w:lang w:val="hi_IN" w:bidi="hi_IN"/>
        </w:rPr>
      </w:r>
      <w:r>
        <w:rPr>
          <w:lang w:val="hi_IN" w:bidi="hi_IN"/>
        </w:rPr>
      </w:r>
    </w:p>
    <w:p>
      <w:pPr/>
      <w:r>
        <w:rPr>
          <w:lang w:val="hi_IN" w:bidi="hi_IN"/>
        </w:rPr>
      </w:r>
    </w:p>
    <w:p>
      <w:pPr>
        <w:pStyle w:val="Heading2"/>
      </w:pPr>
      <w:r>
        <w:rPr>
          <w:lang w:val="hi_IN" w:bidi="hi_IN"/>
        </w:rPr>
        <w:t>मत्ती 22:42 (#2)</w:t>
      </w:r>
      <w:r>
        <w:rPr>
          <w:lang w:val="hi_IN" w:bidi="hi_IN"/>
        </w:rPr>
      </w:r>
    </w:p>
    <w:p>
      <w:pPr/>
      <w:r>
        <w:rPr>
          <w:lang w:val="hi_IN" w:bidi="hi_IN"/>
        </w:rPr>
      </w:r>
      <w:r>
        <w:rPr>
          <w:b/>
          <w:lang w:val="hi_IN" w:bidi="hi_IN"/>
        </w:rPr>
        <w:t>फरीसियों ने यीशु को क्या उत्तर दिया?</w:t>
      </w:r>
    </w:p>
    <w:p>
      <w:pPr/>
      <w:r>
        <w:rPr>
          <w:lang w:val="hi_IN" w:bidi="hi_IN"/>
        </w:rPr>
      </w:r>
      <w:r>
        <w:rPr>
          <w:lang w:val="hi_IN" w:bidi="hi_IN"/>
        </w:rPr>
        <w:t>फरीसियों ने कहा कि मसीह दाऊद के पुत्र हैं।</w:t>
      </w:r>
      <w:r>
        <w:rPr>
          <w:lang w:val="hi_IN" w:bidi="hi_IN"/>
        </w:rPr>
      </w:r>
      <w:r>
        <w:rPr>
          <w:lang w:val="hi_IN" w:bidi="hi_IN"/>
        </w:rPr>
      </w:r>
    </w:p>
    <w:p>
      <w:pPr/>
      <w:r>
        <w:rPr>
          <w:lang w:val="hi_IN" w:bidi="hi_IN"/>
        </w:rPr>
      </w:r>
    </w:p>
    <w:p>
      <w:pPr>
        <w:pStyle w:val="Heading2"/>
      </w:pPr>
      <w:r>
        <w:rPr>
          <w:lang w:val="hi_IN" w:bidi="hi_IN"/>
        </w:rPr>
        <w:t>मत्ती 22:45</w:t>
      </w:r>
      <w:r>
        <w:rPr>
          <w:lang w:val="hi_IN" w:bidi="hi_IN"/>
        </w:rPr>
      </w:r>
    </w:p>
    <w:p>
      <w:pPr/>
      <w:r>
        <w:rPr>
          <w:lang w:val="hi_IN" w:bidi="hi_IN"/>
        </w:rPr>
      </w:r>
      <w:r>
        <w:rPr>
          <w:b/>
          <w:lang w:val="hi_IN" w:bidi="hi_IN"/>
        </w:rPr>
        <w:t>फिर यीशु ने फरीसियों से कौन सा दूसरा प्रश्न पूछा?</w:t>
      </w:r>
    </w:p>
    <w:p>
      <w:pPr/>
      <w:r>
        <w:rPr>
          <w:lang w:val="hi_IN" w:bidi="hi_IN"/>
        </w:rPr>
      </w:r>
      <w:r>
        <w:rPr>
          <w:lang w:val="hi_IN" w:bidi="hi_IN"/>
        </w:rPr>
        <w:t>यीशु ने उनसे फिर पूछा कि दाऊद अपने पुत्र मसीह को प्रभु कैसे कह सकता है।</w:t>
      </w:r>
      <w:r>
        <w:rPr>
          <w:lang w:val="hi_IN" w:bidi="hi_IN"/>
        </w:rPr>
      </w:r>
      <w:r>
        <w:rPr>
          <w:lang w:val="hi_IN" w:bidi="hi_IN"/>
        </w:rPr>
      </w:r>
    </w:p>
    <w:p>
      <w:pPr/>
      <w:r>
        <w:rPr>
          <w:lang w:val="hi_IN" w:bidi="hi_IN"/>
        </w:rPr>
      </w:r>
    </w:p>
    <w:p>
      <w:pPr>
        <w:pStyle w:val="Heading2"/>
      </w:pPr>
      <w:r>
        <w:rPr>
          <w:lang w:val="hi_IN" w:bidi="hi_IN"/>
        </w:rPr>
        <w:t>मत्ती 22:46</w:t>
      </w:r>
      <w:r>
        <w:rPr>
          <w:lang w:val="hi_IN" w:bidi="hi_IN"/>
        </w:rPr>
      </w:r>
    </w:p>
    <w:p>
      <w:pPr/>
      <w:r>
        <w:rPr>
          <w:lang w:val="hi_IN" w:bidi="hi_IN"/>
        </w:rPr>
      </w:r>
      <w:r>
        <w:rPr>
          <w:b/>
          <w:lang w:val="hi_IN" w:bidi="hi_IN"/>
        </w:rPr>
        <w:t>फरीसियों ने यीशु को क्या उत्तर दिया?</w:t>
      </w:r>
    </w:p>
    <w:p>
      <w:pPr/>
      <w:r>
        <w:rPr>
          <w:lang w:val="hi_IN" w:bidi="hi_IN"/>
        </w:rPr>
      </w:r>
      <w:r>
        <w:rPr>
          <w:lang w:val="hi_IN" w:bidi="hi_IN"/>
        </w:rPr>
        <w:t xml:space="preserve">फरीसियों ने यीशु को </w:t>
      </w:r>
      <w:r>
        <w:rPr>
          <w:lang w:val="hi_IN" w:bidi="hi_IN"/>
        </w:rPr>
        <w:t>उत्तर में एक बात भी न कह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23:2–3</w:t>
      </w:r>
      <w:r>
        <w:rPr>
          <w:lang w:val="hi_IN" w:bidi="hi_IN"/>
        </w:rPr>
      </w:r>
    </w:p>
    <w:p>
      <w:pPr/>
      <w:r>
        <w:rPr>
          <w:lang w:val="hi_IN" w:bidi="hi_IN"/>
        </w:rPr>
      </w:r>
      <w:r>
        <w:rPr>
          <w:b/>
          <w:lang w:val="hi_IN" w:bidi="hi_IN"/>
        </w:rPr>
        <w:t>चूँकि शास्त्री और फरीसी मूसा की गद्दी पर बैठे थे, तो यीशु ने लोगों को उनकी शिक्षा के बारे में क्या करने को कहा?</w:t>
      </w:r>
    </w:p>
    <w:p>
      <w:pPr/>
      <w:r>
        <w:rPr>
          <w:lang w:val="hi_IN" w:bidi="hi_IN"/>
        </w:rPr>
      </w:r>
      <w:r>
        <w:rPr>
          <w:lang w:val="hi_IN" w:bidi="hi_IN"/>
        </w:rPr>
        <w:t>यीशु ने लोगों से कहा कि वे उन बातों को करें और उनको माने जो शास्त्रियों और फरीसियों ने मूसा की गद्दी पर बैठकर सिखायी थीं।</w:t>
      </w:r>
      <w:r>
        <w:rPr>
          <w:lang w:val="hi_IN" w:bidi="hi_IN"/>
        </w:rPr>
      </w:r>
      <w:r>
        <w:rPr>
          <w:lang w:val="hi_IN" w:bidi="hi_IN"/>
        </w:rPr>
      </w:r>
    </w:p>
    <w:p>
      <w:pPr/>
      <w:r>
        <w:rPr>
          <w:lang w:val="hi_IN" w:bidi="hi_IN"/>
        </w:rPr>
      </w:r>
    </w:p>
    <w:p>
      <w:pPr>
        <w:pStyle w:val="Heading2"/>
      </w:pPr>
      <w:r>
        <w:rPr>
          <w:lang w:val="hi_IN" w:bidi="hi_IN"/>
        </w:rPr>
        <w:t>मत्ती 23:3</w:t>
      </w:r>
      <w:r>
        <w:rPr>
          <w:lang w:val="hi_IN" w:bidi="hi_IN"/>
        </w:rPr>
      </w:r>
    </w:p>
    <w:p>
      <w:pPr/>
      <w:r>
        <w:rPr>
          <w:lang w:val="hi_IN" w:bidi="hi_IN"/>
        </w:rPr>
      </w:r>
      <w:r>
        <w:rPr>
          <w:b/>
          <w:lang w:val="hi_IN" w:bidi="hi_IN"/>
        </w:rPr>
        <w:t>यीशु ने लोगों से यह क्यों कहा कि उन्हें शास्त्रियों और फरीसियों के कामों का अनुकरण नहीं करना चाहिए?</w:t>
      </w:r>
    </w:p>
    <w:p>
      <w:pPr/>
      <w:r>
        <w:rPr>
          <w:lang w:val="hi_IN" w:bidi="hi_IN"/>
        </w:rPr>
      </w:r>
      <w:r>
        <w:rPr>
          <w:lang w:val="hi_IN" w:bidi="hi_IN"/>
        </w:rPr>
        <w:t>यीशु ने कहा कि उन्हें उनके कार्यों का अनुकरण नहीं करना चाहिए क्योंकि वे कहते तो हैं परन्तु उन्हें करते नहीं।</w:t>
      </w:r>
      <w:r>
        <w:rPr>
          <w:lang w:val="hi_IN" w:bidi="hi_IN"/>
        </w:rPr>
      </w:r>
      <w:r>
        <w:rPr>
          <w:lang w:val="hi_IN" w:bidi="hi_IN"/>
        </w:rPr>
      </w:r>
    </w:p>
    <w:p>
      <w:pPr/>
      <w:r>
        <w:rPr>
          <w:lang w:val="hi_IN" w:bidi="hi_IN"/>
        </w:rPr>
      </w:r>
    </w:p>
    <w:p>
      <w:pPr>
        <w:pStyle w:val="Heading2"/>
      </w:pPr>
      <w:r>
        <w:rPr>
          <w:lang w:val="hi_IN" w:bidi="hi_IN"/>
        </w:rPr>
        <w:t>मत्ती 23:5</w:t>
      </w:r>
      <w:r>
        <w:rPr>
          <w:lang w:val="hi_IN" w:bidi="hi_IN"/>
        </w:rPr>
      </w:r>
    </w:p>
    <w:p>
      <w:pPr/>
      <w:r>
        <w:rPr>
          <w:lang w:val="hi_IN" w:bidi="hi_IN"/>
        </w:rPr>
      </w:r>
      <w:r>
        <w:rPr>
          <w:b/>
          <w:lang w:val="hi_IN" w:bidi="hi_IN"/>
        </w:rPr>
        <w:t>शास्त्रियों और फरीसियों ने अपने सारे काम किस उद्देश्य से किये थे?</w:t>
      </w:r>
    </w:p>
    <w:p>
      <w:pPr/>
      <w:r>
        <w:rPr>
          <w:lang w:val="hi_IN" w:bidi="hi_IN"/>
        </w:rPr>
      </w:r>
      <w:r>
        <w:rPr>
          <w:lang w:val="hi_IN" w:bidi="hi_IN"/>
        </w:rPr>
        <w:t>शास्त्री और फरीसी अपने सारे काम लोगों को दिखाने के लिये करते थे।</w:t>
      </w:r>
      <w:r>
        <w:rPr>
          <w:lang w:val="hi_IN" w:bidi="hi_IN"/>
        </w:rPr>
      </w:r>
      <w:r>
        <w:rPr>
          <w:lang w:val="hi_IN" w:bidi="hi_IN"/>
        </w:rPr>
      </w:r>
    </w:p>
    <w:p>
      <w:pPr/>
      <w:r>
        <w:rPr>
          <w:lang w:val="hi_IN" w:bidi="hi_IN"/>
        </w:rPr>
      </w:r>
    </w:p>
    <w:p>
      <w:pPr>
        <w:pStyle w:val="Heading2"/>
      </w:pPr>
      <w:r>
        <w:rPr>
          <w:lang w:val="hi_IN" w:bidi="hi_IN"/>
        </w:rPr>
        <w:t>मत्ती 23:8–10</w:t>
      </w:r>
      <w:r>
        <w:rPr>
          <w:lang w:val="hi_IN" w:bidi="hi_IN"/>
        </w:rPr>
      </w:r>
    </w:p>
    <w:p>
      <w:pPr/>
      <w:r>
        <w:rPr>
          <w:lang w:val="hi_IN" w:bidi="hi_IN"/>
        </w:rPr>
      </w:r>
      <w:r>
        <w:rPr>
          <w:b/>
          <w:lang w:val="hi_IN" w:bidi="hi_IN"/>
        </w:rPr>
        <w:t>यीशु ने किसके बारे में कहा कि वह ही हमारे एक पिता और एक स्वामी हैं?</w:t>
      </w:r>
    </w:p>
    <w:p>
      <w:pPr/>
      <w:r>
        <w:rPr>
          <w:lang w:val="hi_IN" w:bidi="hi_IN"/>
        </w:rPr>
      </w:r>
      <w:r>
        <w:rPr>
          <w:lang w:val="hi_IN" w:bidi="hi_IN"/>
        </w:rPr>
        <w:t>यीशु ने कहा कि हमारे एक ही पिता वह है जो स्वर्ग में हैं, और हमारे एक ही स्वामी हैं, अर्थात मसीह।</w:t>
      </w:r>
      <w:r>
        <w:rPr>
          <w:lang w:val="hi_IN" w:bidi="hi_IN"/>
        </w:rPr>
      </w:r>
      <w:r>
        <w:rPr>
          <w:lang w:val="hi_IN" w:bidi="hi_IN"/>
        </w:rPr>
      </w:r>
    </w:p>
    <w:p>
      <w:pPr/>
      <w:r>
        <w:rPr>
          <w:lang w:val="hi_IN" w:bidi="hi_IN"/>
        </w:rPr>
      </w:r>
    </w:p>
    <w:p>
      <w:pPr>
        <w:pStyle w:val="Heading2"/>
      </w:pPr>
      <w:r>
        <w:rPr>
          <w:lang w:val="hi_IN" w:bidi="hi_IN"/>
        </w:rPr>
        <w:t>मत्ती 23:12</w:t>
      </w:r>
      <w:r>
        <w:rPr>
          <w:lang w:val="hi_IN" w:bidi="hi_IN"/>
        </w:rPr>
      </w:r>
    </w:p>
    <w:p>
      <w:pPr/>
      <w:r>
        <w:rPr>
          <w:lang w:val="hi_IN" w:bidi="hi_IN"/>
        </w:rPr>
      </w:r>
      <w:r>
        <w:rPr>
          <w:b/>
          <w:lang w:val="hi_IN" w:bidi="hi_IN"/>
        </w:rPr>
        <w:t>जो अपने आप को बड़ा बनाता है, और जो अपने आप को छोटा बनाता है, उसके साथ परमेश्वर क्या करेंगे?</w:t>
      </w:r>
    </w:p>
    <w:p>
      <w:pPr/>
      <w:r>
        <w:rPr>
          <w:lang w:val="hi_IN" w:bidi="hi_IN"/>
        </w:rPr>
      </w:r>
      <w:r>
        <w:rPr>
          <w:lang w:val="hi_IN" w:bidi="hi_IN"/>
        </w:rPr>
        <w:t>जो अपने आप को बड़ा बनाता है, परमेश्वर उसे छोटा कर देंगे, और जो अपने आप को छोटा बनाता है, उसे बड़ा कर देंगे।</w:t>
      </w:r>
      <w:r>
        <w:rPr>
          <w:lang w:val="hi_IN" w:bidi="hi_IN"/>
        </w:rPr>
      </w:r>
      <w:r>
        <w:rPr>
          <w:lang w:val="hi_IN" w:bidi="hi_IN"/>
        </w:rPr>
      </w:r>
    </w:p>
    <w:p>
      <w:pPr/>
      <w:r>
        <w:rPr>
          <w:lang w:val="hi_IN" w:bidi="hi_IN"/>
        </w:rPr>
      </w:r>
    </w:p>
    <w:p>
      <w:pPr>
        <w:pStyle w:val="Heading2"/>
      </w:pPr>
      <w:r>
        <w:rPr>
          <w:lang w:val="hi_IN" w:bidi="hi_IN"/>
        </w:rPr>
        <w:t>मत्ती 23:13–15</w:t>
      </w:r>
      <w:r>
        <w:rPr>
          <w:lang w:val="hi_IN" w:bidi="hi_IN"/>
        </w:rPr>
      </w:r>
    </w:p>
    <w:p>
      <w:pPr/>
      <w:r>
        <w:rPr>
          <w:lang w:val="hi_IN" w:bidi="hi_IN"/>
        </w:rPr>
      </w:r>
      <w:r>
        <w:rPr>
          <w:b/>
          <w:lang w:val="hi_IN" w:bidi="hi_IN"/>
        </w:rPr>
        <w:t>यीशु ने शास्त्रियों और फरीसियों को बार-बार कौन सा नाम दिया जो उनके व्यवहार को दर्शाता है?</w:t>
      </w:r>
    </w:p>
    <w:p>
      <w:pPr/>
      <w:r>
        <w:rPr>
          <w:lang w:val="hi_IN" w:bidi="hi_IN"/>
        </w:rPr>
      </w:r>
      <w:r>
        <w:rPr>
          <w:lang w:val="hi_IN" w:bidi="hi_IN"/>
        </w:rPr>
        <w:t>यीशु ने बार-बार शास्त्रियों और फरीसियों को कपटी कहा।</w:t>
      </w:r>
      <w:r>
        <w:rPr>
          <w:lang w:val="hi_IN" w:bidi="hi_IN"/>
        </w:rPr>
      </w:r>
      <w:r>
        <w:rPr>
          <w:lang w:val="hi_IN" w:bidi="hi_IN"/>
        </w:rPr>
      </w:r>
    </w:p>
    <w:p>
      <w:pPr/>
      <w:r>
        <w:rPr>
          <w:lang w:val="hi_IN" w:bidi="hi_IN"/>
        </w:rPr>
      </w:r>
    </w:p>
    <w:p>
      <w:pPr>
        <w:pStyle w:val="Heading2"/>
      </w:pPr>
      <w:r>
        <w:rPr>
          <w:lang w:val="hi_IN" w:bidi="hi_IN"/>
        </w:rPr>
        <w:t>मत्ती 23:15</w:t>
      </w:r>
      <w:r>
        <w:rPr>
          <w:lang w:val="hi_IN" w:bidi="hi_IN"/>
        </w:rPr>
      </w:r>
    </w:p>
    <w:p>
      <w:pPr/>
      <w:r>
        <w:rPr>
          <w:lang w:val="hi_IN" w:bidi="hi_IN"/>
        </w:rPr>
      </w:r>
      <w:r>
        <w:rPr>
          <w:b/>
          <w:lang w:val="hi_IN" w:bidi="hi_IN"/>
        </w:rPr>
        <w:t>जब शास्त्री और फरीसी एक जन को अपने मत में लाए तो वह किसकी सन्तान बन गया?</w:t>
      </w:r>
    </w:p>
    <w:p>
      <w:pPr/>
      <w:r>
        <w:rPr>
          <w:lang w:val="hi_IN" w:bidi="hi_IN"/>
        </w:rPr>
      </w:r>
      <w:r>
        <w:rPr>
          <w:lang w:val="hi_IN" w:bidi="hi_IN"/>
        </w:rPr>
        <w:t xml:space="preserve">जब शास्त्री और फरीसी किसी </w:t>
      </w:r>
      <w:r>
        <w:rPr>
          <w:lang w:val="hi_IN" w:bidi="hi_IN"/>
        </w:rPr>
        <w:t xml:space="preserve">एक जन को अपने मत में लाते </w:t>
      </w:r>
      <w:r>
        <w:rPr>
          <w:lang w:val="hi_IN" w:bidi="hi_IN"/>
        </w:rPr>
        <w:t xml:space="preserve">थे, तो वे उसे अपने से दुगना नारकीय बना देते थे। </w:t>
      </w:r>
      <w:r>
        <w:rPr>
          <w:lang w:val="hi_IN" w:bidi="hi_IN"/>
        </w:rPr>
      </w:r>
      <w:r>
        <w:rPr>
          <w:lang w:val="hi_IN" w:bidi="hi_IN"/>
        </w:rPr>
      </w:r>
    </w:p>
    <w:p>
      <w:pPr/>
      <w:r>
        <w:rPr>
          <w:lang w:val="hi_IN" w:bidi="hi_IN"/>
        </w:rPr>
      </w:r>
    </w:p>
    <w:p>
      <w:pPr>
        <w:pStyle w:val="Heading2"/>
      </w:pPr>
      <w:r>
        <w:rPr>
          <w:lang w:val="hi_IN" w:bidi="hi_IN"/>
        </w:rPr>
        <w:t>मत्ती 23:16–17</w:t>
      </w:r>
      <w:r>
        <w:rPr>
          <w:lang w:val="hi_IN" w:bidi="hi_IN"/>
        </w:rPr>
      </w:r>
    </w:p>
    <w:p>
      <w:pPr/>
      <w:r>
        <w:rPr>
          <w:lang w:val="hi_IN" w:bidi="hi_IN"/>
        </w:rPr>
      </w:r>
      <w:r>
        <w:rPr>
          <w:b/>
          <w:lang w:val="hi_IN" w:bidi="hi_IN"/>
        </w:rPr>
        <w:t>शपथ से बंधे होने के सम्बन्ध में, यीशु ने शास्त्रियों और फरीसियों की शिक्षाओं के बारे में क्या कहा?</w:t>
      </w:r>
    </w:p>
    <w:p>
      <w:pPr/>
      <w:r>
        <w:rPr>
          <w:lang w:val="hi_IN" w:bidi="hi_IN"/>
        </w:rPr>
      </w:r>
      <w:r>
        <w:rPr>
          <w:lang w:val="hi_IN" w:bidi="hi_IN"/>
        </w:rPr>
        <w:t>यीशु ने कहा कि शास्त्री और फरीसी अंधे अगुवे और अंधे मूर्ख थे।</w:t>
      </w:r>
      <w:r>
        <w:rPr>
          <w:lang w:val="hi_IN" w:bidi="hi_IN"/>
        </w:rPr>
      </w:r>
      <w:r>
        <w:rPr>
          <w:lang w:val="hi_IN" w:bidi="hi_IN"/>
        </w:rPr>
      </w:r>
    </w:p>
    <w:p>
      <w:pPr/>
      <w:r>
        <w:rPr>
          <w:lang w:val="hi_IN" w:bidi="hi_IN"/>
        </w:rPr>
      </w:r>
    </w:p>
    <w:p>
      <w:pPr>
        <w:pStyle w:val="Heading2"/>
      </w:pPr>
      <w:r>
        <w:rPr>
          <w:lang w:val="hi_IN" w:bidi="hi_IN"/>
        </w:rPr>
        <w:t>मत्ती 23:23</w:t>
      </w:r>
      <w:r>
        <w:rPr>
          <w:lang w:val="hi_IN" w:bidi="hi_IN"/>
        </w:rPr>
      </w:r>
    </w:p>
    <w:p>
      <w:pPr/>
      <w:r>
        <w:rPr>
          <w:lang w:val="hi_IN" w:bidi="hi_IN"/>
        </w:rPr>
      </w:r>
      <w:r>
        <w:rPr>
          <w:b/>
          <w:lang w:val="hi_IN" w:bidi="hi_IN"/>
        </w:rPr>
        <w:t>यद्यपि उन्होंने अपने पोदीने, सौंफ और जीरे का दसवाँ अंश दिया था, फिर भी शास्त्री और फरीसी क्या करने में असफल रहे?</w:t>
      </w:r>
    </w:p>
    <w:p>
      <w:pPr/>
      <w:r>
        <w:rPr>
          <w:lang w:val="hi_IN" w:bidi="hi_IN"/>
        </w:rPr>
      </w:r>
      <w:r>
        <w:rPr>
          <w:lang w:val="hi_IN" w:bidi="hi_IN"/>
        </w:rPr>
        <w:t>शास्त्री और फरीसी व्यवस्था की गम्भीर बातों - न्याय, दया और विश्वास को पूरा करने में असफल रहे थे।</w:t>
      </w:r>
      <w:r>
        <w:rPr>
          <w:lang w:val="hi_IN" w:bidi="hi_IN"/>
        </w:rPr>
      </w:r>
      <w:r>
        <w:rPr>
          <w:lang w:val="hi_IN" w:bidi="hi_IN"/>
        </w:rPr>
      </w:r>
    </w:p>
    <w:p>
      <w:pPr/>
      <w:r>
        <w:rPr>
          <w:lang w:val="hi_IN" w:bidi="hi_IN"/>
        </w:rPr>
      </w:r>
    </w:p>
    <w:p>
      <w:pPr>
        <w:pStyle w:val="Heading2"/>
      </w:pPr>
      <w:r>
        <w:rPr>
          <w:lang w:val="hi_IN" w:bidi="hi_IN"/>
        </w:rPr>
        <w:t>मत्ती 23:25–26</w:t>
      </w:r>
      <w:r>
        <w:rPr>
          <w:lang w:val="hi_IN" w:bidi="hi_IN"/>
        </w:rPr>
      </w:r>
    </w:p>
    <w:p>
      <w:pPr/>
      <w:r>
        <w:rPr>
          <w:lang w:val="hi_IN" w:bidi="hi_IN"/>
        </w:rPr>
      </w:r>
      <w:r>
        <w:rPr>
          <w:b/>
          <w:lang w:val="hi_IN" w:bidi="hi_IN"/>
        </w:rPr>
        <w:t>शास्त्री और फरीसी क्या माँजने में असफल रहे थे?</w:t>
      </w:r>
    </w:p>
    <w:p>
      <w:pPr/>
      <w:r>
        <w:rPr>
          <w:lang w:val="hi_IN" w:bidi="hi_IN"/>
        </w:rPr>
      </w:r>
      <w:r>
        <w:rPr>
          <w:lang w:val="hi_IN" w:bidi="hi_IN"/>
        </w:rPr>
        <w:t xml:space="preserve">शास्त्री और फरीसी अपने कटोरे को भीतर से माँजने में असफल रहे थे ताकि </w:t>
      </w:r>
      <w:r>
        <w:rPr>
          <w:lang w:val="hi_IN" w:bidi="hi_IN"/>
        </w:rPr>
        <w:t>बाहर से भी स्वच्छ हो सकें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23:28</w:t>
      </w:r>
      <w:r>
        <w:rPr>
          <w:lang w:val="hi_IN" w:bidi="hi_IN"/>
        </w:rPr>
      </w:r>
    </w:p>
    <w:p>
      <w:pPr/>
      <w:r>
        <w:rPr>
          <w:lang w:val="hi_IN" w:bidi="hi_IN"/>
        </w:rPr>
      </w:r>
      <w:r>
        <w:rPr>
          <w:b/>
          <w:lang w:val="hi_IN" w:bidi="hi_IN"/>
        </w:rPr>
        <w:t>शास्त्री और फरीसी भीतर से किससे भरे हुए थे?</w:t>
      </w:r>
    </w:p>
    <w:p>
      <w:pPr/>
      <w:r>
        <w:rPr>
          <w:lang w:val="hi_IN" w:bidi="hi_IN"/>
        </w:rPr>
      </w:r>
      <w:r>
        <w:rPr>
          <w:lang w:val="hi_IN" w:bidi="hi_IN"/>
        </w:rPr>
        <w:t>शास्त्री और फरीसी कपट और अधर्म से भरे हुए थे।</w:t>
      </w:r>
      <w:r>
        <w:rPr>
          <w:lang w:val="hi_IN" w:bidi="hi_IN"/>
        </w:rPr>
      </w:r>
      <w:r>
        <w:rPr>
          <w:lang w:val="hi_IN" w:bidi="hi_IN"/>
        </w:rPr>
      </w:r>
    </w:p>
    <w:p>
      <w:pPr/>
      <w:r>
        <w:rPr>
          <w:lang w:val="hi_IN" w:bidi="hi_IN"/>
        </w:rPr>
      </w:r>
    </w:p>
    <w:p>
      <w:pPr>
        <w:pStyle w:val="Heading2"/>
      </w:pPr>
      <w:r>
        <w:rPr>
          <w:lang w:val="hi_IN" w:bidi="hi_IN"/>
        </w:rPr>
        <w:t>मत्ती 23:29–31</w:t>
      </w:r>
      <w:r>
        <w:rPr>
          <w:lang w:val="hi_IN" w:bidi="hi_IN"/>
        </w:rPr>
      </w:r>
    </w:p>
    <w:p>
      <w:pPr/>
      <w:r>
        <w:rPr>
          <w:lang w:val="hi_IN" w:bidi="hi_IN"/>
        </w:rPr>
      </w:r>
      <w:r>
        <w:rPr>
          <w:b/>
          <w:lang w:val="hi_IN" w:bidi="hi_IN"/>
        </w:rPr>
        <w:t>शास्त्रियों और फरीसियों के पूर्वजों ने परमेश्वर के भविष्यद्वक्ताओं के साथ क्या किया था?</w:t>
      </w:r>
    </w:p>
    <w:p>
      <w:pPr/>
      <w:r>
        <w:rPr>
          <w:lang w:val="hi_IN" w:bidi="hi_IN"/>
        </w:rPr>
      </w:r>
      <w:r>
        <w:rPr>
          <w:lang w:val="hi_IN" w:bidi="hi_IN"/>
        </w:rPr>
        <w:t>शास्त्रियों और फरीसियों के पूर्वजों ने परमेश्वर के भविष्यद्वक्ताओं को मार डाला था।</w:t>
      </w:r>
      <w:r>
        <w:rPr>
          <w:lang w:val="hi_IN" w:bidi="hi_IN"/>
        </w:rPr>
      </w:r>
      <w:r>
        <w:rPr>
          <w:lang w:val="hi_IN" w:bidi="hi_IN"/>
        </w:rPr>
      </w:r>
    </w:p>
    <w:p>
      <w:pPr/>
      <w:r>
        <w:rPr>
          <w:lang w:val="hi_IN" w:bidi="hi_IN"/>
        </w:rPr>
      </w:r>
    </w:p>
    <w:p>
      <w:pPr>
        <w:pStyle w:val="Heading2"/>
      </w:pPr>
      <w:r>
        <w:rPr>
          <w:lang w:val="hi_IN" w:bidi="hi_IN"/>
        </w:rPr>
        <w:t>मत्ती 23:33</w:t>
      </w:r>
      <w:r>
        <w:rPr>
          <w:lang w:val="hi_IN" w:bidi="hi_IN"/>
        </w:rPr>
      </w:r>
    </w:p>
    <w:p>
      <w:pPr/>
      <w:r>
        <w:rPr>
          <w:lang w:val="hi_IN" w:bidi="hi_IN"/>
        </w:rPr>
      </w:r>
      <w:r>
        <w:rPr>
          <w:b/>
          <w:lang w:val="hi_IN" w:bidi="hi_IN"/>
        </w:rPr>
        <w:t>शास्त्रियों और फरीसियों को किस दण्ड का सामना करना पड़ेगा?</w:t>
      </w:r>
    </w:p>
    <w:p>
      <w:pPr/>
      <w:r>
        <w:rPr>
          <w:lang w:val="hi_IN" w:bidi="hi_IN"/>
        </w:rPr>
      </w:r>
      <w:r>
        <w:rPr>
          <w:lang w:val="hi_IN" w:bidi="hi_IN"/>
        </w:rPr>
        <w:t xml:space="preserve">शास्त्रियों और फरीसियों को नरक के </w:t>
      </w:r>
      <w:r>
        <w:rPr>
          <w:lang w:val="hi_IN" w:bidi="hi_IN"/>
        </w:rPr>
        <w:t>दण्ड</w:t>
      </w:r>
      <w:r>
        <w:rPr>
          <w:lang w:val="hi_IN" w:bidi="hi_IN"/>
        </w:rPr>
        <w:t xml:space="preserve"> का सामना करना पड़ेगा।</w:t>
      </w:r>
      <w:r>
        <w:rPr>
          <w:lang w:val="hi_IN" w:bidi="hi_IN"/>
        </w:rPr>
      </w:r>
      <w:r>
        <w:rPr>
          <w:lang w:val="hi_IN" w:bidi="hi_IN"/>
        </w:rPr>
      </w:r>
    </w:p>
    <w:p>
      <w:pPr/>
      <w:r>
        <w:rPr>
          <w:lang w:val="hi_IN" w:bidi="hi_IN"/>
        </w:rPr>
      </w:r>
    </w:p>
    <w:p>
      <w:pPr>
        <w:pStyle w:val="Heading2"/>
      </w:pPr>
      <w:r>
        <w:rPr>
          <w:lang w:val="hi_IN" w:bidi="hi_IN"/>
        </w:rPr>
        <w:t>मत्ती 23:34</w:t>
      </w:r>
      <w:r>
        <w:rPr>
          <w:lang w:val="hi_IN" w:bidi="hi_IN"/>
        </w:rPr>
      </w:r>
    </w:p>
    <w:p>
      <w:pPr/>
      <w:r>
        <w:rPr>
          <w:lang w:val="hi_IN" w:bidi="hi_IN"/>
        </w:rPr>
      </w:r>
      <w:r>
        <w:rPr>
          <w:b/>
          <w:lang w:val="hi_IN" w:bidi="hi_IN"/>
        </w:rPr>
        <w:t>यीशु ने शास्त्रियों और फरीसियों से क्या कहा कि वे उन भविष्यद्वक्ताओं, बुद्धिमानों और शास्त्रियों के साथ क्या करेंगे जिन्हें वह उनके पास भेजेंगे?</w:t>
      </w:r>
    </w:p>
    <w:p>
      <w:pPr/>
      <w:r>
        <w:rPr>
          <w:lang w:val="hi_IN" w:bidi="hi_IN"/>
        </w:rPr>
      </w:r>
      <w:r>
        <w:rPr>
          <w:lang w:val="hi_IN" w:bidi="hi_IN"/>
        </w:rPr>
        <w:t>यीशु ने कहा कि वे कुछ लोगों को मार डालेंगे और क्रूस पर चढ़ा देंगे, कुछ को कोड़े मारेंगे और कुछ को एक नगर से दूसरे नगर में खदेड़ देंगे।</w:t>
      </w:r>
      <w:r>
        <w:rPr>
          <w:lang w:val="hi_IN" w:bidi="hi_IN"/>
        </w:rPr>
      </w:r>
      <w:r>
        <w:rPr>
          <w:lang w:val="hi_IN" w:bidi="hi_IN"/>
        </w:rPr>
      </w:r>
    </w:p>
    <w:p>
      <w:pPr/>
      <w:r>
        <w:rPr>
          <w:lang w:val="hi_IN" w:bidi="hi_IN"/>
        </w:rPr>
      </w:r>
    </w:p>
    <w:p>
      <w:pPr>
        <w:pStyle w:val="Heading2"/>
      </w:pPr>
      <w:r>
        <w:rPr>
          <w:lang w:val="hi_IN" w:bidi="hi_IN"/>
        </w:rPr>
        <w:t>मत्ती 23:35</w:t>
      </w:r>
      <w:r>
        <w:rPr>
          <w:lang w:val="hi_IN" w:bidi="hi_IN"/>
        </w:rPr>
      </w:r>
    </w:p>
    <w:p>
      <w:pPr/>
      <w:r>
        <w:rPr>
          <w:lang w:val="hi_IN" w:bidi="hi_IN"/>
        </w:rPr>
      </w:r>
      <w:r>
        <w:rPr>
          <w:b/>
          <w:lang w:val="hi_IN" w:bidi="hi_IN"/>
        </w:rPr>
        <w:t>अपने व्यवहार के परिणामस्वरूप, शास्त्रियों और फरीसियों पर क्या दोष पड़ेगा?</w:t>
      </w:r>
    </w:p>
    <w:p>
      <w:pPr/>
      <w:r>
        <w:rPr>
          <w:lang w:val="hi_IN" w:bidi="hi_IN"/>
        </w:rPr>
      </w:r>
      <w:r>
        <w:rPr>
          <w:lang w:val="hi_IN" w:bidi="hi_IN"/>
        </w:rPr>
        <w:t xml:space="preserve">पृथ्वी पर बहाए गए सभी </w:t>
      </w:r>
      <w:r>
        <w:rPr>
          <w:lang w:val="hi_IN" w:bidi="hi_IN"/>
        </w:rPr>
        <w:t>धर्मियों</w:t>
      </w:r>
      <w:r>
        <w:rPr>
          <w:lang w:val="hi_IN" w:bidi="hi_IN"/>
        </w:rPr>
        <w:t xml:space="preserve"> के लहू का दोष शास्त्रियों और फरीसियों के सिर पर पड़ेगा।</w:t>
      </w:r>
      <w:r>
        <w:rPr>
          <w:lang w:val="hi_IN" w:bidi="hi_IN"/>
        </w:rPr>
      </w:r>
      <w:r>
        <w:rPr>
          <w:lang w:val="hi_IN" w:bidi="hi_IN"/>
        </w:rPr>
      </w:r>
    </w:p>
    <w:p>
      <w:pPr/>
      <w:r>
        <w:rPr>
          <w:lang w:val="hi_IN" w:bidi="hi_IN"/>
        </w:rPr>
      </w:r>
    </w:p>
    <w:p>
      <w:pPr>
        <w:pStyle w:val="Heading2"/>
      </w:pPr>
      <w:r>
        <w:rPr>
          <w:lang w:val="hi_IN" w:bidi="hi_IN"/>
        </w:rPr>
        <w:t>मत्ती 23:36</w:t>
      </w:r>
      <w:r>
        <w:rPr>
          <w:lang w:val="hi_IN" w:bidi="hi_IN"/>
        </w:rPr>
      </w:r>
    </w:p>
    <w:p>
      <w:pPr/>
      <w:r>
        <w:rPr>
          <w:lang w:val="hi_IN" w:bidi="hi_IN"/>
        </w:rPr>
      </w:r>
      <w:r>
        <w:rPr>
          <w:b/>
          <w:lang w:val="hi_IN" w:bidi="hi_IN"/>
        </w:rPr>
        <w:t xml:space="preserve">यीशु ने किस पीढ़ी से कहा कि ये सब बातें </w:t>
      </w:r>
      <w:r>
        <w:rPr>
          <w:b/>
          <w:lang w:val="hi_IN" w:bidi="hi_IN"/>
        </w:rPr>
        <w:t>आ पड़ेंगी</w:t>
      </w:r>
      <w:r>
        <w:rPr>
          <w:b/>
          <w:lang w:val="hi_IN" w:bidi="hi_IN"/>
        </w:rPr>
        <w:t>?</w:t>
      </w:r>
    </w:p>
    <w:p>
      <w:pPr/>
      <w:r>
        <w:rPr>
          <w:lang w:val="hi_IN" w:bidi="hi_IN"/>
        </w:rPr>
      </w:r>
      <w:r>
        <w:rPr>
          <w:lang w:val="hi_IN" w:bidi="hi_IN"/>
        </w:rPr>
        <w:t>यीशु ने कहा कि इस पीढ़ी के साथ ये सब बातें आ पड़ेंगी।</w:t>
      </w:r>
      <w:r>
        <w:rPr>
          <w:lang w:val="hi_IN" w:bidi="hi_IN"/>
        </w:rPr>
      </w:r>
      <w:r>
        <w:rPr>
          <w:lang w:val="hi_IN" w:bidi="hi_IN"/>
        </w:rPr>
      </w:r>
    </w:p>
    <w:p>
      <w:pPr/>
      <w:r>
        <w:rPr>
          <w:lang w:val="hi_IN" w:bidi="hi_IN"/>
        </w:rPr>
      </w:r>
    </w:p>
    <w:p>
      <w:pPr>
        <w:pStyle w:val="Heading2"/>
      </w:pPr>
      <w:r>
        <w:rPr>
          <w:lang w:val="hi_IN" w:bidi="hi_IN"/>
        </w:rPr>
        <w:t>मत्ती 23:37</w:t>
      </w:r>
      <w:r>
        <w:rPr>
          <w:lang w:val="hi_IN" w:bidi="hi_IN"/>
        </w:rPr>
      </w:r>
    </w:p>
    <w:p>
      <w:pPr/>
      <w:r>
        <w:rPr>
          <w:lang w:val="hi_IN" w:bidi="hi_IN"/>
        </w:rPr>
      </w:r>
      <w:r>
        <w:rPr>
          <w:b/>
          <w:lang w:val="hi_IN" w:bidi="hi_IN"/>
        </w:rPr>
        <w:t>यरूशलेम के बालकों के लिए यीशु की क्या इच्छा थी, और वह क्यों पूरी नहीं हुई?</w:t>
      </w:r>
    </w:p>
    <w:p>
      <w:pPr/>
      <w:r>
        <w:rPr>
          <w:lang w:val="hi_IN" w:bidi="hi_IN"/>
        </w:rPr>
      </w:r>
      <w:r>
        <w:rPr>
          <w:lang w:val="hi_IN" w:bidi="hi_IN"/>
        </w:rPr>
        <w:t>यीशु यरूशलेम के बालकों को एक साथ इकट्ठा करना चाहते थे, लेकिन उन्होंने न चाहा।</w:t>
      </w:r>
      <w:r>
        <w:rPr>
          <w:lang w:val="hi_IN" w:bidi="hi_IN"/>
        </w:rPr>
      </w:r>
      <w:r>
        <w:rPr>
          <w:lang w:val="hi_IN" w:bidi="hi_IN"/>
        </w:rPr>
      </w:r>
    </w:p>
    <w:p>
      <w:pPr/>
      <w:r>
        <w:rPr>
          <w:lang w:val="hi_IN" w:bidi="hi_IN"/>
        </w:rPr>
      </w:r>
    </w:p>
    <w:p>
      <w:pPr>
        <w:pStyle w:val="Heading2"/>
      </w:pPr>
      <w:r>
        <w:rPr>
          <w:lang w:val="hi_IN" w:bidi="hi_IN"/>
        </w:rPr>
        <w:t>मत्ती 23:38</w:t>
      </w:r>
      <w:r>
        <w:rPr>
          <w:lang w:val="hi_IN" w:bidi="hi_IN"/>
        </w:rPr>
      </w:r>
    </w:p>
    <w:p>
      <w:pPr/>
      <w:r>
        <w:rPr>
          <w:lang w:val="hi_IN" w:bidi="hi_IN"/>
        </w:rPr>
      </w:r>
      <w:r>
        <w:rPr>
          <w:b/>
          <w:lang w:val="hi_IN" w:bidi="hi_IN"/>
        </w:rPr>
        <w:t>अब यरूशलेम का घर कैसे छोड़ा दिया जाएगा?</w:t>
      </w:r>
    </w:p>
    <w:p>
      <w:pPr/>
      <w:r>
        <w:rPr>
          <w:lang w:val="hi_IN" w:bidi="hi_IN"/>
        </w:rPr>
      </w:r>
      <w:r>
        <w:rPr>
          <w:lang w:val="hi_IN" w:bidi="hi_IN"/>
        </w:rPr>
        <w:t>यरूशलेम का घर अब उजाड़ छोड़ दिया जाएगा।</w:t>
      </w:r>
      <w:r>
        <w:rPr>
          <w:lang w:val="hi_IN" w:bidi="hi_IN"/>
        </w:rPr>
      </w:r>
      <w:r>
        <w:rPr>
          <w:lang w:val="hi_IN" w:bidi="hi_IN"/>
        </w:rPr>
      </w:r>
    </w:p>
    <w:p>
      <w:pPr/>
      <w:r>
        <w:rPr>
          <w:lang w:val="hi_IN" w:bidi="hi_IN"/>
        </w:rPr>
      </w:r>
    </w:p>
    <w:p>
      <w:pPr>
        <w:pStyle w:val="Heading2"/>
      </w:pPr>
      <w:r>
        <w:rPr>
          <w:lang w:val="hi_IN" w:bidi="hi_IN"/>
        </w:rPr>
        <w:t>मत्ती 24:2</w:t>
      </w:r>
      <w:r>
        <w:rPr>
          <w:lang w:val="hi_IN" w:bidi="hi_IN"/>
        </w:rPr>
      </w:r>
    </w:p>
    <w:p>
      <w:pPr/>
      <w:r>
        <w:rPr>
          <w:lang w:val="hi_IN" w:bidi="hi_IN"/>
        </w:rPr>
      </w:r>
      <w:r>
        <w:rPr>
          <w:b/>
          <w:lang w:val="hi_IN" w:bidi="hi_IN"/>
        </w:rPr>
        <w:t>यरूशलेम के मन्दिर के विषय में यीशु ने क्या भविष्यवाणी की?</w:t>
      </w:r>
    </w:p>
    <w:p>
      <w:pPr/>
      <w:r>
        <w:rPr>
          <w:lang w:val="hi_IN" w:bidi="hi_IN"/>
        </w:rPr>
      </w:r>
      <w:r>
        <w:rPr>
          <w:lang w:val="hi_IN" w:bidi="hi_IN"/>
        </w:rPr>
        <w:t xml:space="preserve">यीशु ने भविष्यवाणी की थी कि मन्दिर का एक भी पत्थर दूसरे पर नहीं छूटेगा, </w:t>
      </w:r>
      <w:r>
        <w:rPr>
          <w:lang w:val="hi_IN" w:bidi="hi_IN"/>
        </w:rPr>
        <w:t>जो ढाया न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24:3</w:t>
      </w:r>
      <w:r>
        <w:rPr>
          <w:lang w:val="hi_IN" w:bidi="hi_IN"/>
        </w:rPr>
      </w:r>
    </w:p>
    <w:p>
      <w:pPr/>
      <w:r>
        <w:rPr>
          <w:lang w:val="hi_IN" w:bidi="hi_IN"/>
        </w:rPr>
      </w:r>
      <w:r>
        <w:rPr>
          <w:b/>
          <w:lang w:val="hi_IN" w:bidi="hi_IN"/>
        </w:rPr>
        <w:t>मन्दिर के बारे में भविष्यवाणी सुनने के बाद, चेलों ने यीशु से क्या पूछा?</w:t>
      </w:r>
    </w:p>
    <w:p>
      <w:pPr/>
      <w:r>
        <w:rPr>
          <w:lang w:val="hi_IN" w:bidi="hi_IN"/>
        </w:rPr>
      </w:r>
      <w:r>
        <w:rPr>
          <w:lang w:val="hi_IN" w:bidi="hi_IN"/>
        </w:rPr>
        <w:t>चेलों ने यीशु से पूछा कि ये बातें कब होंगी, और उनके आने का तथा जगत के अन्त का क्या चिन्ह होगा?</w:t>
      </w:r>
      <w:r>
        <w:rPr>
          <w:lang w:val="hi_IN" w:bidi="hi_IN"/>
        </w:rPr>
      </w:r>
      <w:r>
        <w:rPr>
          <w:lang w:val="hi_IN" w:bidi="hi_IN"/>
        </w:rPr>
      </w:r>
    </w:p>
    <w:p>
      <w:pPr/>
      <w:r>
        <w:rPr>
          <w:lang w:val="hi_IN" w:bidi="hi_IN"/>
        </w:rPr>
      </w:r>
    </w:p>
    <w:p>
      <w:pPr>
        <w:pStyle w:val="Heading2"/>
      </w:pPr>
      <w:r>
        <w:rPr>
          <w:lang w:val="hi_IN" w:bidi="hi_IN"/>
        </w:rPr>
        <w:t>मत्ती 24:5</w:t>
      </w:r>
      <w:r>
        <w:rPr>
          <w:lang w:val="hi_IN" w:bidi="hi_IN"/>
        </w:rPr>
      </w:r>
    </w:p>
    <w:p>
      <w:pPr/>
      <w:r>
        <w:rPr>
          <w:lang w:val="hi_IN" w:bidi="hi_IN"/>
        </w:rPr>
      </w:r>
      <w:r>
        <w:rPr>
          <w:b/>
          <w:lang w:val="hi_IN" w:bidi="hi_IN"/>
        </w:rPr>
        <w:t>यीशु ने लोगों के किस कार्य के बारे में कहा कि वह बहुतों को बहका देंगे?</w:t>
      </w:r>
    </w:p>
    <w:p>
      <w:pPr/>
      <w:r>
        <w:rPr>
          <w:lang w:val="hi_IN" w:bidi="hi_IN"/>
        </w:rPr>
      </w:r>
      <w:r>
        <w:rPr>
          <w:lang w:val="hi_IN" w:bidi="hi_IN"/>
        </w:rPr>
        <w:t>यीशु ने कहा कि बहुत से लोग आएँगे और कहेंगे कि वे मसीह हैं, और बहुतों को बहका देंगे।</w:t>
      </w:r>
      <w:r>
        <w:rPr>
          <w:lang w:val="hi_IN" w:bidi="hi_IN"/>
        </w:rPr>
      </w:r>
      <w:r>
        <w:rPr>
          <w:lang w:val="hi_IN" w:bidi="hi_IN"/>
        </w:rPr>
      </w:r>
    </w:p>
    <w:p>
      <w:pPr/>
      <w:r>
        <w:rPr>
          <w:lang w:val="hi_IN" w:bidi="hi_IN"/>
        </w:rPr>
      </w:r>
    </w:p>
    <w:p>
      <w:pPr>
        <w:pStyle w:val="Heading2"/>
      </w:pPr>
      <w:r>
        <w:rPr>
          <w:lang w:val="hi_IN" w:bidi="hi_IN"/>
        </w:rPr>
        <w:t>मत्ती 24:6–8</w:t>
      </w:r>
      <w:r>
        <w:rPr>
          <w:lang w:val="hi_IN" w:bidi="hi_IN"/>
        </w:rPr>
      </w:r>
    </w:p>
    <w:p>
      <w:pPr/>
      <w:r>
        <w:rPr>
          <w:lang w:val="hi_IN" w:bidi="hi_IN"/>
        </w:rPr>
      </w:r>
      <w:r>
        <w:rPr>
          <w:b/>
          <w:lang w:val="hi_IN" w:bidi="hi_IN"/>
        </w:rPr>
        <w:t>यीशु ने किन घटनाओं के बारे में कहा कि वे पीड़ाओं का आरम्भ होंगी?</w:t>
      </w:r>
    </w:p>
    <w:p>
      <w:pPr/>
      <w:r>
        <w:rPr>
          <w:lang w:val="hi_IN" w:bidi="hi_IN"/>
        </w:rPr>
      </w:r>
      <w:r>
        <w:rPr>
          <w:lang w:val="hi_IN" w:bidi="hi_IN"/>
        </w:rPr>
        <w:t xml:space="preserve">यीशु ने कहा कि लड़ाईयाँ, अकाल और </w:t>
      </w:r>
      <w:r>
        <w:rPr>
          <w:lang w:val="hi_IN" w:bidi="hi_IN"/>
        </w:rPr>
        <w:t>भूकम्प</w:t>
      </w:r>
      <w:r>
        <w:rPr>
          <w:lang w:val="hi_IN" w:bidi="hi_IN"/>
        </w:rPr>
        <w:t xml:space="preserve"> पीड़ाओं </w:t>
      </w:r>
      <w:r>
        <w:rPr>
          <w:lang w:val="hi_IN" w:bidi="hi_IN"/>
        </w:rPr>
        <w:t>का आरम्भ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24:9–10</w:t>
      </w:r>
      <w:r>
        <w:rPr>
          <w:lang w:val="hi_IN" w:bidi="hi_IN"/>
        </w:rPr>
      </w:r>
    </w:p>
    <w:p>
      <w:pPr/>
      <w:r>
        <w:rPr>
          <w:lang w:val="hi_IN" w:bidi="hi_IN"/>
        </w:rPr>
      </w:r>
      <w:r>
        <w:rPr>
          <w:b/>
          <w:lang w:val="hi_IN" w:bidi="hi_IN"/>
        </w:rPr>
        <w:t>यीशु ने क्या कहा कि इस समय विश्वासियों के बीच क्या घटित होगा?</w:t>
      </w:r>
    </w:p>
    <w:p>
      <w:pPr/>
      <w:r>
        <w:rPr>
          <w:lang w:val="hi_IN" w:bidi="hi_IN"/>
        </w:rPr>
      </w:r>
      <w:r>
        <w:rPr>
          <w:lang w:val="hi_IN" w:bidi="hi_IN"/>
        </w:rPr>
        <w:t>यीशु ने कहा कि विश्वासियों को उनके नाम के कारण क्लेश सहना पड़ेगा और जातियों के लोग उनसे बैर रखेंगे।</w:t>
      </w:r>
      <w:r>
        <w:rPr>
          <w:lang w:val="hi_IN" w:bidi="hi_IN"/>
        </w:rPr>
      </w:r>
      <w:r>
        <w:rPr>
          <w:lang w:val="hi_IN" w:bidi="hi_IN"/>
        </w:rPr>
      </w:r>
    </w:p>
    <w:p>
      <w:pPr/>
      <w:r>
        <w:rPr>
          <w:lang w:val="hi_IN" w:bidi="hi_IN"/>
        </w:rPr>
      </w:r>
    </w:p>
    <w:p>
      <w:pPr>
        <w:pStyle w:val="Heading2"/>
      </w:pPr>
      <w:r>
        <w:rPr>
          <w:lang w:val="hi_IN" w:bidi="hi_IN"/>
        </w:rPr>
        <w:t>मत्ती 24:13</w:t>
      </w:r>
      <w:r>
        <w:rPr>
          <w:lang w:val="hi_IN" w:bidi="hi_IN"/>
        </w:rPr>
      </w:r>
    </w:p>
    <w:p>
      <w:pPr/>
      <w:r>
        <w:rPr>
          <w:lang w:val="hi_IN" w:bidi="hi_IN"/>
        </w:rPr>
      </w:r>
      <w:r>
        <w:rPr>
          <w:b/>
          <w:lang w:val="hi_IN" w:bidi="hi_IN"/>
        </w:rPr>
        <w:t>यीशु ने कहा कि किसका उद्धार होगा?</w:t>
      </w:r>
    </w:p>
    <w:p>
      <w:pPr/>
      <w:r>
        <w:rPr>
          <w:lang w:val="hi_IN" w:bidi="hi_IN"/>
        </w:rPr>
      </w:r>
      <w:r>
        <w:rPr>
          <w:lang w:val="hi_IN" w:bidi="hi_IN"/>
        </w:rPr>
        <w:t xml:space="preserve">यीशु ने कहा कि जो </w:t>
      </w:r>
      <w:r>
        <w:rPr>
          <w:lang w:val="hi_IN" w:bidi="hi_IN"/>
        </w:rPr>
        <w:t>अन्त तक धीरज धरे रहेगा, उसी का उद्धार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24:14</w:t>
      </w:r>
      <w:r>
        <w:rPr>
          <w:lang w:val="hi_IN" w:bidi="hi_IN"/>
        </w:rPr>
      </w:r>
    </w:p>
    <w:p>
      <w:pPr/>
      <w:r>
        <w:rPr>
          <w:lang w:val="hi_IN" w:bidi="hi_IN"/>
        </w:rPr>
      </w:r>
      <w:r>
        <w:rPr>
          <w:b/>
          <w:lang w:val="hi_IN" w:bidi="hi_IN"/>
        </w:rPr>
        <w:t>अन्त आने से पहले सुसमाचार के साथ क्या होगा?</w:t>
      </w:r>
    </w:p>
    <w:p>
      <w:pPr/>
      <w:r>
        <w:rPr>
          <w:lang w:val="hi_IN" w:bidi="hi_IN"/>
        </w:rPr>
      </w:r>
      <w:r>
        <w:rPr>
          <w:lang w:val="hi_IN" w:bidi="hi_IN"/>
        </w:rPr>
        <w:t>अन्त</w:t>
      </w:r>
      <w:r>
        <w:rPr>
          <w:lang w:val="hi_IN" w:bidi="hi_IN"/>
        </w:rPr>
        <w:t xml:space="preserve"> आने से पहले राज्य का सुसमाचार सारे जगत में </w:t>
      </w:r>
      <w:r>
        <w:rPr>
          <w:lang w:val="hi_IN" w:bidi="hi_IN"/>
        </w:rPr>
        <w:t>प्रचार किया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24:15–16</w:t>
      </w:r>
      <w:r>
        <w:rPr>
          <w:lang w:val="hi_IN" w:bidi="hi_IN"/>
        </w:rPr>
      </w:r>
    </w:p>
    <w:p>
      <w:pPr/>
      <w:r>
        <w:rPr>
          <w:lang w:val="hi_IN" w:bidi="hi_IN"/>
        </w:rPr>
      </w:r>
      <w:r>
        <w:rPr>
          <w:b/>
          <w:lang w:val="hi_IN" w:bidi="hi_IN"/>
        </w:rPr>
        <w:t>यीशु ने विश्वासियों से क्या कहा कि जब वे पवित्रस्थान में उजाड़नेवाली घृणित वस्तु को खड़ी हुई देखें तो उन्हें क्या करना चाहिए?</w:t>
      </w:r>
    </w:p>
    <w:p>
      <w:pPr/>
      <w:r>
        <w:rPr>
          <w:lang w:val="hi_IN" w:bidi="hi_IN"/>
        </w:rPr>
      </w:r>
      <w:r>
        <w:rPr>
          <w:lang w:val="hi_IN" w:bidi="hi_IN"/>
        </w:rPr>
        <w:t xml:space="preserve">यीशु ने कहा कि विश्वासियों को </w:t>
      </w:r>
      <w:r>
        <w:rPr>
          <w:lang w:val="hi_IN" w:bidi="hi_IN"/>
        </w:rPr>
        <w:t>पहाड़ों पर भाग</w:t>
      </w:r>
      <w:r>
        <w:rPr>
          <w:lang w:val="hi_IN" w:bidi="hi_IN"/>
        </w:rPr>
        <w:t xml:space="preserve"> जाना चाहिए।</w:t>
      </w:r>
      <w:r>
        <w:rPr>
          <w:lang w:val="hi_IN" w:bidi="hi_IN"/>
        </w:rPr>
      </w:r>
      <w:r>
        <w:rPr>
          <w:lang w:val="hi_IN" w:bidi="hi_IN"/>
        </w:rPr>
      </w:r>
    </w:p>
    <w:p>
      <w:pPr/>
      <w:r>
        <w:rPr>
          <w:lang w:val="hi_IN" w:bidi="hi_IN"/>
        </w:rPr>
      </w:r>
    </w:p>
    <w:p>
      <w:pPr>
        <w:pStyle w:val="Heading2"/>
      </w:pPr>
      <w:r>
        <w:rPr>
          <w:lang w:val="hi_IN" w:bidi="hi_IN"/>
        </w:rPr>
        <w:t>मत्ती 24:21</w:t>
      </w:r>
      <w:r>
        <w:rPr>
          <w:lang w:val="hi_IN" w:bidi="hi_IN"/>
        </w:rPr>
      </w:r>
    </w:p>
    <w:p>
      <w:pPr/>
      <w:r>
        <w:rPr>
          <w:lang w:val="hi_IN" w:bidi="hi_IN"/>
        </w:rPr>
      </w:r>
      <w:r>
        <w:rPr>
          <w:b/>
          <w:lang w:val="hi_IN" w:bidi="hi_IN"/>
        </w:rPr>
        <w:t>उन दिनों में क्लेश कितना भारी होगा?</w:t>
      </w:r>
    </w:p>
    <w:p>
      <w:pPr/>
      <w:r>
        <w:rPr>
          <w:lang w:val="hi_IN" w:bidi="hi_IN"/>
        </w:rPr>
      </w:r>
      <w:r>
        <w:rPr>
          <w:lang w:val="hi_IN" w:bidi="hi_IN"/>
        </w:rPr>
        <w:t xml:space="preserve">उन दिनों में </w:t>
      </w:r>
      <w:r>
        <w:rPr>
          <w:lang w:val="hi_IN" w:bidi="hi_IN"/>
        </w:rPr>
        <w:t>ऐसा भारी क्लेश होगा, जैसा जगत के आरम्भ से अब तक नहीं हुआ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24:24</w:t>
      </w:r>
      <w:r>
        <w:rPr>
          <w:lang w:val="hi_IN" w:bidi="hi_IN"/>
        </w:rPr>
      </w:r>
    </w:p>
    <w:p>
      <w:pPr/>
      <w:r>
        <w:rPr>
          <w:lang w:val="hi_IN" w:bidi="hi_IN"/>
        </w:rPr>
      </w:r>
      <w:r>
        <w:rPr>
          <w:b/>
          <w:lang w:val="hi_IN" w:bidi="hi_IN"/>
        </w:rPr>
        <w:t xml:space="preserve">झूठे मसीह और झूठे </w:t>
      </w:r>
      <w:r>
        <w:rPr>
          <w:b/>
          <w:lang w:val="hi_IN" w:bidi="hi_IN"/>
        </w:rPr>
        <w:t>भविष्यद्वक्ता</w:t>
      </w:r>
      <w:r>
        <w:rPr>
          <w:b/>
          <w:lang w:val="hi_IN" w:bidi="hi_IN"/>
        </w:rPr>
        <w:t xml:space="preserve"> कैसे बहुतों को बहका देंगे?</w:t>
      </w:r>
    </w:p>
    <w:p>
      <w:pPr/>
      <w:r>
        <w:rPr>
          <w:lang w:val="hi_IN" w:bidi="hi_IN"/>
        </w:rPr>
      </w:r>
      <w:r>
        <w:rPr>
          <w:lang w:val="hi_IN" w:bidi="hi_IN"/>
        </w:rPr>
        <w:t xml:space="preserve">झूठे मसीह और झूठे </w:t>
      </w:r>
      <w:r>
        <w:rPr>
          <w:lang w:val="hi_IN" w:bidi="hi_IN"/>
        </w:rPr>
        <w:t>भविष्यद्वक्ता</w:t>
      </w:r>
      <w:r>
        <w:rPr>
          <w:lang w:val="hi_IN" w:bidi="hi_IN"/>
        </w:rPr>
        <w:t xml:space="preserve"> </w:t>
      </w:r>
      <w:r>
        <w:rPr>
          <w:lang w:val="hi_IN" w:bidi="hi_IN"/>
        </w:rPr>
        <w:t xml:space="preserve">बड़े चिन्ह और अद्भुत काम दिखाएँगे </w:t>
      </w:r>
      <w:r>
        <w:rPr>
          <w:lang w:val="hi_IN" w:bidi="hi_IN"/>
        </w:rPr>
        <w:t>ताकि वे बहुतों को बहका दें।</w:t>
      </w:r>
      <w:r>
        <w:rPr>
          <w:lang w:val="hi_IN" w:bidi="hi_IN"/>
        </w:rPr>
      </w:r>
      <w:r>
        <w:rPr>
          <w:lang w:val="hi_IN" w:bidi="hi_IN"/>
        </w:rPr>
      </w:r>
    </w:p>
    <w:p>
      <w:pPr/>
      <w:r>
        <w:rPr>
          <w:lang w:val="hi_IN" w:bidi="hi_IN"/>
        </w:rPr>
      </w:r>
    </w:p>
    <w:p>
      <w:pPr>
        <w:pStyle w:val="Heading2"/>
      </w:pPr>
      <w:r>
        <w:rPr>
          <w:lang w:val="hi_IN" w:bidi="hi_IN"/>
        </w:rPr>
        <w:t>मत्ती 24:27</w:t>
      </w:r>
      <w:r>
        <w:rPr>
          <w:lang w:val="hi_IN" w:bidi="hi_IN"/>
        </w:rPr>
      </w:r>
    </w:p>
    <w:p>
      <w:pPr/>
      <w:r>
        <w:rPr>
          <w:lang w:val="hi_IN" w:bidi="hi_IN"/>
        </w:rPr>
      </w:r>
      <w:r>
        <w:rPr>
          <w:b/>
          <w:lang w:val="hi_IN" w:bidi="hi_IN"/>
        </w:rPr>
        <w:t>मनुष्य के पुत्र का आगमन कैसा दिखाई देगा?</w:t>
      </w:r>
    </w:p>
    <w:p>
      <w:pPr/>
      <w:r>
        <w:rPr>
          <w:lang w:val="hi_IN" w:bidi="hi_IN"/>
        </w:rPr>
      </w:r>
      <w:r>
        <w:rPr>
          <w:lang w:val="hi_IN" w:bidi="hi_IN"/>
        </w:rPr>
        <w:t xml:space="preserve">मनुष्य के पुत्र का आगमन ऐसा दिखाई देगा जैसे </w:t>
      </w:r>
      <w:r>
        <w:rPr>
          <w:lang w:val="hi_IN" w:bidi="hi_IN"/>
        </w:rPr>
        <w:t>बिजली पूर्व से निकलकर पश्चिम तक चमकती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24:29</w:t>
      </w:r>
      <w:r>
        <w:rPr>
          <w:lang w:val="hi_IN" w:bidi="hi_IN"/>
        </w:rPr>
      </w:r>
    </w:p>
    <w:p>
      <w:pPr/>
      <w:r>
        <w:rPr>
          <w:lang w:val="hi_IN" w:bidi="hi_IN"/>
        </w:rPr>
      </w:r>
      <w:r>
        <w:rPr>
          <w:b/>
          <w:lang w:val="hi_IN" w:bidi="hi_IN"/>
        </w:rPr>
        <w:t>उन दिनों के क्लेश के बाद सूर्य, चाँद और तारों का क्या होगा?</w:t>
      </w:r>
    </w:p>
    <w:p>
      <w:pPr/>
      <w:r>
        <w:rPr>
          <w:lang w:val="hi_IN" w:bidi="hi_IN"/>
        </w:rPr>
      </w:r>
      <w:r>
        <w:rPr>
          <w:lang w:val="hi_IN" w:bidi="hi_IN"/>
        </w:rPr>
        <w:t xml:space="preserve">सूर्य और </w:t>
      </w:r>
      <w:r>
        <w:rPr>
          <w:lang w:val="hi_IN" w:bidi="hi_IN"/>
        </w:rPr>
        <w:t>चाँद</w:t>
      </w:r>
      <w:r>
        <w:rPr>
          <w:lang w:val="hi_IN" w:bidi="hi_IN"/>
        </w:rPr>
        <w:t xml:space="preserve"> अंधकारमय हो जाएँगे, और तारे आकाश से गिर पड़ेंगे।</w:t>
      </w:r>
      <w:r>
        <w:rPr>
          <w:lang w:val="hi_IN" w:bidi="hi_IN"/>
        </w:rPr>
      </w:r>
      <w:r>
        <w:rPr>
          <w:lang w:val="hi_IN" w:bidi="hi_IN"/>
        </w:rPr>
      </w:r>
    </w:p>
    <w:p>
      <w:pPr/>
      <w:r>
        <w:rPr>
          <w:lang w:val="hi_IN" w:bidi="hi_IN"/>
        </w:rPr>
      </w:r>
    </w:p>
    <w:p>
      <w:pPr>
        <w:pStyle w:val="Heading2"/>
      </w:pPr>
      <w:r>
        <w:rPr>
          <w:lang w:val="hi_IN" w:bidi="hi_IN"/>
        </w:rPr>
        <w:t>मत्ती 24:30</w:t>
      </w:r>
      <w:r>
        <w:rPr>
          <w:lang w:val="hi_IN" w:bidi="hi_IN"/>
        </w:rPr>
      </w:r>
    </w:p>
    <w:p>
      <w:pPr/>
      <w:r>
        <w:rPr>
          <w:lang w:val="hi_IN" w:bidi="hi_IN"/>
        </w:rPr>
      </w:r>
      <w:r>
        <w:rPr>
          <w:b/>
          <w:lang w:val="hi_IN" w:bidi="hi_IN"/>
        </w:rPr>
        <w:t>जब पृथ्वी के सब कुलों के लोग मनुष्य के पुत्र को सामर्थ्य और ऐश्वर्य के साथ आते देखेंगे तो वे क्या करेंगे?</w:t>
      </w:r>
    </w:p>
    <w:p>
      <w:pPr/>
      <w:r>
        <w:rPr>
          <w:lang w:val="hi_IN" w:bidi="hi_IN"/>
        </w:rPr>
      </w:r>
      <w:r>
        <w:rPr>
          <w:lang w:val="hi_IN" w:bidi="hi_IN"/>
        </w:rPr>
        <w:t>पृथ्वी के सब कुलों के लोग छाती पीटेंगे।</w:t>
      </w:r>
      <w:r>
        <w:rPr>
          <w:lang w:val="hi_IN" w:bidi="hi_IN"/>
        </w:rPr>
      </w:r>
      <w:r>
        <w:rPr>
          <w:lang w:val="hi_IN" w:bidi="hi_IN"/>
        </w:rPr>
      </w:r>
    </w:p>
    <w:p>
      <w:pPr/>
      <w:r>
        <w:rPr>
          <w:lang w:val="hi_IN" w:bidi="hi_IN"/>
        </w:rPr>
      </w:r>
    </w:p>
    <w:p>
      <w:pPr>
        <w:pStyle w:val="Heading2"/>
      </w:pPr>
      <w:r>
        <w:rPr>
          <w:lang w:val="hi_IN" w:bidi="hi_IN"/>
        </w:rPr>
        <w:t>मत्ती 24:31</w:t>
      </w:r>
      <w:r>
        <w:rPr>
          <w:lang w:val="hi_IN" w:bidi="hi_IN"/>
        </w:rPr>
      </w:r>
    </w:p>
    <w:p>
      <w:pPr/>
      <w:r>
        <w:rPr>
          <w:lang w:val="hi_IN" w:bidi="hi_IN"/>
        </w:rPr>
      </w:r>
      <w:r>
        <w:rPr>
          <w:b/>
          <w:lang w:val="hi_IN" w:bidi="hi_IN"/>
        </w:rPr>
        <w:t>जब मनुष्य के पुत्र अपने स्वर्गदूतों को चुने हुओं को इकट्ठा करने के लिए भेजेगें तो कौन सा शब्द सुनाई देगा?</w:t>
      </w:r>
    </w:p>
    <w:p>
      <w:pPr/>
      <w:r>
        <w:rPr>
          <w:lang w:val="hi_IN" w:bidi="hi_IN"/>
        </w:rPr>
      </w:r>
      <w:r>
        <w:rPr>
          <w:lang w:val="hi_IN" w:bidi="hi_IN"/>
        </w:rPr>
        <w:t>जब स्वर्गदूत चुने हुए लोगों को इकट्ठा करेंगे तो तुरही का बड़ा शब्द सुनाई देगा।</w:t>
      </w:r>
      <w:r>
        <w:rPr>
          <w:lang w:val="hi_IN" w:bidi="hi_IN"/>
        </w:rPr>
      </w:r>
      <w:r>
        <w:rPr>
          <w:lang w:val="hi_IN" w:bidi="hi_IN"/>
        </w:rPr>
      </w:r>
    </w:p>
    <w:p>
      <w:pPr/>
      <w:r>
        <w:rPr>
          <w:lang w:val="hi_IN" w:bidi="hi_IN"/>
        </w:rPr>
      </w:r>
    </w:p>
    <w:p>
      <w:pPr>
        <w:pStyle w:val="Heading2"/>
      </w:pPr>
      <w:r>
        <w:rPr>
          <w:lang w:val="hi_IN" w:bidi="hi_IN"/>
        </w:rPr>
        <w:t>मत्ती 24:34</w:t>
      </w:r>
      <w:r>
        <w:rPr>
          <w:lang w:val="hi_IN" w:bidi="hi_IN"/>
        </w:rPr>
      </w:r>
    </w:p>
    <w:p>
      <w:pPr/>
      <w:r>
        <w:rPr>
          <w:lang w:val="hi_IN" w:bidi="hi_IN"/>
        </w:rPr>
      </w:r>
      <w:r>
        <w:rPr>
          <w:b/>
          <w:lang w:val="hi_IN" w:bidi="hi_IN"/>
        </w:rPr>
        <w:t>यीशु ने क्या कहा कि जब तक ये सब बातें पूरी न हो जाएँ, तब तक क्या नहीं होगा?</w:t>
      </w:r>
    </w:p>
    <w:p>
      <w:pPr/>
      <w:r>
        <w:rPr>
          <w:lang w:val="hi_IN" w:bidi="hi_IN"/>
        </w:rPr>
      </w:r>
      <w:r>
        <w:rPr>
          <w:lang w:val="hi_IN" w:bidi="hi_IN"/>
        </w:rPr>
        <w:t xml:space="preserve">यीशु ने कहा कि जब तक ये सब बातें पूरी न हो जाएँ तब तक इस </w:t>
      </w:r>
      <w:r>
        <w:rPr>
          <w:lang w:val="hi_IN" w:bidi="hi_IN"/>
        </w:rPr>
        <w:t>पीढ़ी का अन्त नहीं होगा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24:35</w:t>
      </w:r>
      <w:r>
        <w:rPr>
          <w:lang w:val="hi_IN" w:bidi="hi_IN"/>
        </w:rPr>
      </w:r>
    </w:p>
    <w:p>
      <w:pPr/>
      <w:r>
        <w:rPr>
          <w:lang w:val="hi_IN" w:bidi="hi_IN"/>
        </w:rPr>
      </w:r>
      <w:r>
        <w:rPr>
          <w:b/>
          <w:lang w:val="hi_IN" w:bidi="hi_IN"/>
        </w:rPr>
        <w:t>यीशु ने क्या कहा कि वह टल जाएँगे, और क्या कभी न टालेंगे?</w:t>
      </w:r>
    </w:p>
    <w:p>
      <w:pPr/>
      <w:r>
        <w:rPr>
          <w:lang w:val="hi_IN" w:bidi="hi_IN"/>
        </w:rPr>
      </w:r>
      <w:r>
        <w:rPr>
          <w:lang w:val="hi_IN" w:bidi="hi_IN"/>
        </w:rPr>
        <w:t>यीशु ने कहा कि स्वर्ग और पृथ्वी टल जाएँगे, परन्तु उनके शब्द कभी न टलेंगे।</w:t>
      </w:r>
      <w:r>
        <w:rPr>
          <w:lang w:val="hi_IN" w:bidi="hi_IN"/>
        </w:rPr>
      </w:r>
      <w:r>
        <w:rPr>
          <w:lang w:val="hi_IN" w:bidi="hi_IN"/>
        </w:rPr>
      </w:r>
    </w:p>
    <w:p>
      <w:pPr/>
      <w:r>
        <w:rPr>
          <w:lang w:val="hi_IN" w:bidi="hi_IN"/>
        </w:rPr>
      </w:r>
    </w:p>
    <w:p>
      <w:pPr>
        <w:pStyle w:val="Heading2"/>
      </w:pPr>
      <w:r>
        <w:rPr>
          <w:lang w:val="hi_IN" w:bidi="hi_IN"/>
        </w:rPr>
        <w:t>मत्ती 24:36</w:t>
      </w:r>
      <w:r>
        <w:rPr>
          <w:lang w:val="hi_IN" w:bidi="hi_IN"/>
        </w:rPr>
      </w:r>
    </w:p>
    <w:p>
      <w:pPr/>
      <w:r>
        <w:rPr>
          <w:lang w:val="hi_IN" w:bidi="hi_IN"/>
        </w:rPr>
      </w:r>
      <w:r>
        <w:rPr>
          <w:b/>
          <w:lang w:val="hi_IN" w:bidi="hi_IN"/>
        </w:rPr>
        <w:t>कौन जानता है कि ये घटनाएँ कब घटित होंगी?</w:t>
      </w:r>
    </w:p>
    <w:p>
      <w:pPr/>
      <w:r>
        <w:rPr>
          <w:lang w:val="hi_IN" w:bidi="hi_IN"/>
        </w:rPr>
      </w:r>
      <w:r>
        <w:rPr>
          <w:lang w:val="hi_IN" w:bidi="hi_IN"/>
        </w:rPr>
        <w:t>केवल पिता जानते हैं कि ये घटनाएँ कब घटित होंगी।</w:t>
      </w:r>
      <w:r>
        <w:rPr>
          <w:lang w:val="hi_IN" w:bidi="hi_IN"/>
        </w:rPr>
      </w:r>
      <w:r>
        <w:rPr>
          <w:lang w:val="hi_IN" w:bidi="hi_IN"/>
        </w:rPr>
      </w:r>
    </w:p>
    <w:p>
      <w:pPr/>
      <w:r>
        <w:rPr>
          <w:lang w:val="hi_IN" w:bidi="hi_IN"/>
        </w:rPr>
      </w:r>
    </w:p>
    <w:p>
      <w:pPr>
        <w:pStyle w:val="Heading2"/>
      </w:pPr>
      <w:r>
        <w:rPr>
          <w:lang w:val="hi_IN" w:bidi="hi_IN"/>
        </w:rPr>
        <w:t>मत्ती 24:37–39</w:t>
      </w:r>
      <w:r>
        <w:rPr>
          <w:lang w:val="hi_IN" w:bidi="hi_IN"/>
        </w:rPr>
      </w:r>
    </w:p>
    <w:p>
      <w:pPr/>
      <w:r>
        <w:rPr>
          <w:lang w:val="hi_IN" w:bidi="hi_IN"/>
        </w:rPr>
      </w:r>
      <w:r>
        <w:rPr>
          <w:b/>
          <w:lang w:val="hi_IN" w:bidi="hi_IN"/>
        </w:rPr>
        <w:t>मनुष्य के पुत्र का आगमन जल-प्रलय से पहले नूह के दिनों के समान कैसे होगा?</w:t>
      </w:r>
    </w:p>
    <w:p>
      <w:pPr/>
      <w:r>
        <w:rPr>
          <w:lang w:val="hi_IN" w:bidi="hi_IN"/>
        </w:rPr>
      </w:r>
      <w:r>
        <w:rPr>
          <w:lang w:val="hi_IN" w:bidi="hi_IN"/>
        </w:rPr>
        <w:t xml:space="preserve">लोग </w:t>
      </w:r>
      <w:r>
        <w:rPr>
          <w:lang w:val="hi_IN" w:bidi="hi_IN"/>
        </w:rPr>
        <w:t>खाते-पीते रहेंगे</w:t>
      </w:r>
      <w:r>
        <w:rPr>
          <w:lang w:val="hi_IN" w:bidi="hi_IN"/>
        </w:rPr>
        <w:t xml:space="preserve">, </w:t>
      </w:r>
      <w:r>
        <w:rPr>
          <w:lang w:val="hi_IN" w:bidi="hi_IN"/>
        </w:rPr>
        <w:t>विवाह-शादी</w:t>
      </w:r>
      <w:r>
        <w:rPr>
          <w:lang w:val="hi_IN" w:bidi="hi_IN"/>
        </w:rPr>
        <w:t xml:space="preserve"> करेंगे, और उन्हें आने वाले न्याय के बारे में कुछ भी पता नहीं होगा जो उन्हें ले जाएगा।</w:t>
      </w:r>
      <w:r>
        <w:rPr>
          <w:lang w:val="hi_IN" w:bidi="hi_IN"/>
        </w:rPr>
      </w:r>
      <w:r>
        <w:rPr>
          <w:lang w:val="hi_IN" w:bidi="hi_IN"/>
        </w:rPr>
      </w:r>
    </w:p>
    <w:p>
      <w:pPr/>
      <w:r>
        <w:rPr>
          <w:lang w:val="hi_IN" w:bidi="hi_IN"/>
        </w:rPr>
      </w:r>
    </w:p>
    <w:p>
      <w:pPr>
        <w:pStyle w:val="Heading2"/>
      </w:pPr>
      <w:r>
        <w:rPr>
          <w:lang w:val="hi_IN" w:bidi="hi_IN"/>
        </w:rPr>
        <w:t>मत्ती 24:42</w:t>
      </w:r>
      <w:r>
        <w:rPr>
          <w:lang w:val="hi_IN" w:bidi="hi_IN"/>
        </w:rPr>
      </w:r>
    </w:p>
    <w:p>
      <w:pPr/>
      <w:r>
        <w:rPr>
          <w:lang w:val="hi_IN" w:bidi="hi_IN"/>
        </w:rPr>
      </w:r>
      <w:r>
        <w:rPr>
          <w:b/>
          <w:lang w:val="hi_IN" w:bidi="hi_IN"/>
        </w:rPr>
        <w:t>यीशु ने अपने विश्वासियों से कहा कि उनके आगमन के सम्बन्ध में उन्हें कैसा आचरण अपनाना चाहिए, और क्यों?</w:t>
      </w:r>
    </w:p>
    <w:p>
      <w:pPr/>
      <w:r>
        <w:rPr>
          <w:lang w:val="hi_IN" w:bidi="hi_IN"/>
        </w:rPr>
      </w:r>
      <w:r>
        <w:rPr>
          <w:lang w:val="hi_IN" w:bidi="hi_IN"/>
        </w:rPr>
        <w:t xml:space="preserve">यीशु ने कहा कि उनके विश्वासियों को हमेशा </w:t>
      </w:r>
      <w:r>
        <w:rPr>
          <w:lang w:val="hi_IN" w:bidi="hi_IN"/>
        </w:rPr>
        <w:t>जागते</w:t>
      </w:r>
      <w:r>
        <w:rPr>
          <w:lang w:val="hi_IN" w:bidi="hi_IN"/>
        </w:rPr>
        <w:t xml:space="preserve"> रहना चाहिए, क्योंकि वे नहीं जानते कि प्रभु किस दिन आएँगे।</w:t>
      </w:r>
      <w:r>
        <w:rPr>
          <w:lang w:val="hi_IN" w:bidi="hi_IN"/>
        </w:rPr>
      </w:r>
      <w:r>
        <w:rPr>
          <w:lang w:val="hi_IN" w:bidi="hi_IN"/>
        </w:rPr>
      </w:r>
    </w:p>
    <w:p>
      <w:pPr/>
      <w:r>
        <w:rPr>
          <w:lang w:val="hi_IN" w:bidi="hi_IN"/>
        </w:rPr>
      </w:r>
    </w:p>
    <w:p>
      <w:pPr>
        <w:pStyle w:val="Heading2"/>
      </w:pPr>
      <w:r>
        <w:rPr>
          <w:lang w:val="hi_IN" w:bidi="hi_IN"/>
        </w:rPr>
        <w:t>मत्ती 24:45–46</w:t>
      </w:r>
      <w:r>
        <w:rPr>
          <w:lang w:val="hi_IN" w:bidi="hi_IN"/>
        </w:rPr>
      </w:r>
    </w:p>
    <w:p>
      <w:pPr/>
      <w:r>
        <w:rPr>
          <w:lang w:val="hi_IN" w:bidi="hi_IN"/>
        </w:rPr>
      </w:r>
      <w:r>
        <w:rPr>
          <w:b/>
          <w:lang w:val="hi_IN" w:bidi="hi_IN"/>
        </w:rPr>
        <w:t>जब स्वामी घर से बाहर होता है तो एक विश्वासयोग्य और बुद्धिमान दास क्या करता है?</w:t>
      </w:r>
    </w:p>
    <w:p>
      <w:pPr/>
      <w:r>
        <w:rPr>
          <w:lang w:val="hi_IN" w:bidi="hi_IN"/>
        </w:rPr>
      </w:r>
      <w:r>
        <w:rPr>
          <w:lang w:val="hi_IN" w:bidi="hi_IN"/>
        </w:rPr>
        <w:t xml:space="preserve">जब स्वामी घर से बाहर होता है तब एक </w:t>
      </w:r>
      <w:r>
        <w:rPr>
          <w:lang w:val="hi_IN" w:bidi="hi_IN"/>
        </w:rPr>
        <w:t>विश्वासयोग्य</w:t>
      </w:r>
      <w:r>
        <w:rPr>
          <w:lang w:val="hi_IN" w:bidi="hi_IN"/>
        </w:rPr>
        <w:t xml:space="preserve"> और बुद्धिमान दास स्वामी के घर का ध्यान रखता है।</w:t>
      </w:r>
      <w:r>
        <w:rPr>
          <w:lang w:val="hi_IN" w:bidi="hi_IN"/>
        </w:rPr>
      </w:r>
      <w:r>
        <w:rPr>
          <w:lang w:val="hi_IN" w:bidi="hi_IN"/>
        </w:rPr>
      </w:r>
    </w:p>
    <w:p>
      <w:pPr/>
      <w:r>
        <w:rPr>
          <w:lang w:val="hi_IN" w:bidi="hi_IN"/>
        </w:rPr>
      </w:r>
    </w:p>
    <w:p>
      <w:pPr>
        <w:pStyle w:val="Heading2"/>
      </w:pPr>
      <w:r>
        <w:rPr>
          <w:lang w:val="hi_IN" w:bidi="hi_IN"/>
        </w:rPr>
        <w:t>मत्ती 24:47</w:t>
      </w:r>
      <w:r>
        <w:rPr>
          <w:lang w:val="hi_IN" w:bidi="hi_IN"/>
        </w:rPr>
      </w:r>
    </w:p>
    <w:p>
      <w:pPr/>
      <w:r>
        <w:rPr>
          <w:lang w:val="hi_IN" w:bidi="hi_IN"/>
        </w:rPr>
      </w:r>
      <w:r>
        <w:rPr>
          <w:b/>
          <w:lang w:val="hi_IN" w:bidi="hi_IN"/>
        </w:rPr>
        <w:t>जब स्वामी अपने विश्वासयोग्य और बुद्धिमान दास के पास लौटता है तो वह उसके लिए क्या करता है?</w:t>
      </w:r>
    </w:p>
    <w:p>
      <w:pPr/>
      <w:r>
        <w:rPr>
          <w:lang w:val="hi_IN" w:bidi="hi_IN"/>
        </w:rPr>
      </w:r>
      <w:r>
        <w:rPr>
          <w:lang w:val="hi_IN" w:bidi="hi_IN"/>
        </w:rPr>
        <w:t>जब वह लौटता है, तो स्वामी अपने विश्वासयोग्य और बुद्धिमान दास को अपनी सारी सम्पत्ति पर अधिकारी ठहराता है।</w:t>
      </w:r>
      <w:r>
        <w:rPr>
          <w:lang w:val="hi_IN" w:bidi="hi_IN"/>
        </w:rPr>
      </w:r>
      <w:r>
        <w:rPr>
          <w:lang w:val="hi_IN" w:bidi="hi_IN"/>
        </w:rPr>
      </w:r>
    </w:p>
    <w:p>
      <w:pPr/>
      <w:r>
        <w:rPr>
          <w:lang w:val="hi_IN" w:bidi="hi_IN"/>
        </w:rPr>
      </w:r>
    </w:p>
    <w:p>
      <w:pPr>
        <w:pStyle w:val="Heading2"/>
      </w:pPr>
      <w:r>
        <w:rPr>
          <w:lang w:val="hi_IN" w:bidi="hi_IN"/>
        </w:rPr>
        <w:t>मत्ती 24:48–49</w:t>
      </w:r>
      <w:r>
        <w:rPr>
          <w:lang w:val="hi_IN" w:bidi="hi_IN"/>
        </w:rPr>
      </w:r>
    </w:p>
    <w:p>
      <w:pPr/>
      <w:r>
        <w:rPr>
          <w:lang w:val="hi_IN" w:bidi="hi_IN"/>
        </w:rPr>
      </w:r>
      <w:r>
        <w:rPr>
          <w:b/>
          <w:lang w:val="hi_IN" w:bidi="hi_IN"/>
        </w:rPr>
        <w:t>जब स्वामी दूर होता है तो दुष्ट दास क्या करता है?</w:t>
      </w:r>
    </w:p>
    <w:p>
      <w:pPr/>
      <w:r>
        <w:rPr>
          <w:lang w:val="hi_IN" w:bidi="hi_IN"/>
        </w:rPr>
      </w:r>
      <w:r>
        <w:rPr>
          <w:lang w:val="hi_IN" w:bidi="hi_IN"/>
        </w:rPr>
        <w:t>जब स्वामी घर से बाहर होता है तब एक दुष्ट दास अपने साथी दासों को मारता-पीटता है और पियक्कड़ों के साथ खाता-पीता है।</w:t>
      </w:r>
      <w:r>
        <w:rPr>
          <w:lang w:val="hi_IN" w:bidi="hi_IN"/>
        </w:rPr>
      </w:r>
      <w:r>
        <w:rPr>
          <w:lang w:val="hi_IN" w:bidi="hi_IN"/>
        </w:rPr>
      </w:r>
    </w:p>
    <w:p>
      <w:pPr/>
      <w:r>
        <w:rPr>
          <w:lang w:val="hi_IN" w:bidi="hi_IN"/>
        </w:rPr>
      </w:r>
    </w:p>
    <w:p>
      <w:pPr>
        <w:pStyle w:val="Heading2"/>
      </w:pPr>
      <w:r>
        <w:rPr>
          <w:lang w:val="hi_IN" w:bidi="hi_IN"/>
        </w:rPr>
        <w:t>मत्ती 24:51</w:t>
      </w:r>
      <w:r>
        <w:rPr>
          <w:lang w:val="hi_IN" w:bidi="hi_IN"/>
        </w:rPr>
      </w:r>
    </w:p>
    <w:p>
      <w:pPr/>
      <w:r>
        <w:rPr>
          <w:lang w:val="hi_IN" w:bidi="hi_IN"/>
        </w:rPr>
      </w:r>
      <w:r>
        <w:rPr>
          <w:b/>
          <w:lang w:val="hi_IN" w:bidi="hi_IN"/>
        </w:rPr>
        <w:t>जब स्वामी वापस लौटता है तो उस दुष्ट दास के साथ क्या करता है?</w:t>
      </w:r>
    </w:p>
    <w:p>
      <w:pPr/>
      <w:r>
        <w:rPr>
          <w:lang w:val="hi_IN" w:bidi="hi_IN"/>
        </w:rPr>
      </w:r>
      <w:r>
        <w:rPr>
          <w:lang w:val="hi_IN" w:bidi="hi_IN"/>
        </w:rPr>
        <w:t xml:space="preserve">जब वह वापस लौटता है, तो स्वामी उस दुष्ट दास को </w:t>
      </w:r>
      <w:r>
        <w:rPr>
          <w:lang w:val="hi_IN" w:bidi="hi_IN"/>
        </w:rPr>
        <w:t>कठोर दण्ड</w:t>
      </w:r>
      <w:r>
        <w:rPr>
          <w:lang w:val="hi_IN" w:bidi="hi_IN"/>
        </w:rPr>
        <w:t xml:space="preserve"> देता है और उसे वहाँ भेज देता है जहाँ </w:t>
      </w:r>
      <w:r>
        <w:rPr>
          <w:lang w:val="hi_IN" w:bidi="hi_IN"/>
        </w:rPr>
        <w:t xml:space="preserve">रोना और दाँत पीसना </w:t>
      </w:r>
      <w:r>
        <w:rPr>
          <w:lang w:val="hi_IN" w:bidi="hi_IN"/>
        </w:rPr>
        <w:t>होता है।</w:t>
      </w:r>
      <w:r>
        <w:rPr>
          <w:lang w:val="hi_IN" w:bidi="hi_IN"/>
        </w:rPr>
      </w:r>
      <w:r>
        <w:rPr>
          <w:lang w:val="hi_IN" w:bidi="hi_IN"/>
        </w:rPr>
      </w:r>
    </w:p>
    <w:p>
      <w:pPr/>
      <w:r>
        <w:rPr>
          <w:lang w:val="hi_IN" w:bidi="hi_IN"/>
        </w:rPr>
      </w:r>
    </w:p>
    <w:p>
      <w:pPr>
        <w:pStyle w:val="Heading2"/>
      </w:pPr>
      <w:r>
        <w:rPr>
          <w:lang w:val="hi_IN" w:bidi="hi_IN"/>
        </w:rPr>
        <w:t>मत्ती 25:3</w:t>
      </w:r>
      <w:r>
        <w:rPr>
          <w:lang w:val="hi_IN" w:bidi="hi_IN"/>
        </w:rPr>
      </w:r>
    </w:p>
    <w:p>
      <w:pPr/>
      <w:r>
        <w:rPr>
          <w:lang w:val="hi_IN" w:bidi="hi_IN"/>
        </w:rPr>
      </w:r>
      <w:r>
        <w:rPr>
          <w:b/>
          <w:lang w:val="hi_IN" w:bidi="hi_IN"/>
        </w:rPr>
        <w:t>मूर्ख कुँवारियाँ जब दूल्हे से मिलने गयीं तो उन्होंने क्या नहीं किया?</w:t>
      </w:r>
    </w:p>
    <w:p>
      <w:pPr/>
      <w:r>
        <w:rPr>
          <w:lang w:val="hi_IN" w:bidi="hi_IN"/>
        </w:rPr>
      </w:r>
      <w:r>
        <w:rPr>
          <w:lang w:val="hi_IN" w:bidi="hi_IN"/>
        </w:rPr>
        <w:t>मूर्ख कुंवारियों ने अपनी मशालों के साथ तेल नहीं लिया।</w:t>
      </w:r>
      <w:r>
        <w:rPr>
          <w:lang w:val="hi_IN" w:bidi="hi_IN"/>
        </w:rPr>
      </w:r>
      <w:r>
        <w:rPr>
          <w:lang w:val="hi_IN" w:bidi="hi_IN"/>
        </w:rPr>
      </w:r>
    </w:p>
    <w:p>
      <w:pPr/>
      <w:r>
        <w:rPr>
          <w:lang w:val="hi_IN" w:bidi="hi_IN"/>
        </w:rPr>
      </w:r>
    </w:p>
    <w:p>
      <w:pPr>
        <w:pStyle w:val="Heading2"/>
      </w:pPr>
      <w:r>
        <w:rPr>
          <w:lang w:val="hi_IN" w:bidi="hi_IN"/>
        </w:rPr>
        <w:t>मत्ती 25:4</w:t>
      </w:r>
      <w:r>
        <w:rPr>
          <w:lang w:val="hi_IN" w:bidi="hi_IN"/>
        </w:rPr>
      </w:r>
    </w:p>
    <w:p>
      <w:pPr/>
      <w:r>
        <w:rPr>
          <w:lang w:val="hi_IN" w:bidi="hi_IN"/>
        </w:rPr>
      </w:r>
      <w:r>
        <w:rPr>
          <w:b/>
          <w:lang w:val="hi_IN" w:bidi="hi_IN"/>
        </w:rPr>
        <w:t>जब समझदार कुँवारियाँ दूल्हे से मिलने गयीं तो उन्होंने क्या किया?</w:t>
      </w:r>
    </w:p>
    <w:p>
      <w:pPr/>
      <w:r>
        <w:rPr>
          <w:lang w:val="hi_IN" w:bidi="hi_IN"/>
        </w:rPr>
      </w:r>
      <w:r>
        <w:rPr>
          <w:lang w:val="hi_IN" w:bidi="hi_IN"/>
        </w:rPr>
        <w:t xml:space="preserve">समझदार कुँवारियाँ ने अपनी मशालों के साथ अपनी </w:t>
      </w:r>
      <w:r>
        <w:rPr>
          <w:lang w:val="hi_IN" w:bidi="hi_IN"/>
        </w:rPr>
        <w:t xml:space="preserve">कुप्पियों में तेल </w:t>
      </w:r>
      <w:r>
        <w:rPr>
          <w:lang w:val="hi_IN" w:bidi="hi_IN"/>
        </w:rPr>
        <w:t>भी भर लिया।</w:t>
      </w:r>
      <w:r>
        <w:rPr>
          <w:lang w:val="hi_IN" w:bidi="hi_IN"/>
        </w:rPr>
      </w:r>
      <w:r>
        <w:rPr>
          <w:lang w:val="hi_IN" w:bidi="hi_IN"/>
        </w:rPr>
      </w:r>
    </w:p>
    <w:p>
      <w:pPr/>
      <w:r>
        <w:rPr>
          <w:lang w:val="hi_IN" w:bidi="hi_IN"/>
        </w:rPr>
      </w:r>
    </w:p>
    <w:p>
      <w:pPr>
        <w:pStyle w:val="Heading2"/>
      </w:pPr>
      <w:r>
        <w:rPr>
          <w:lang w:val="hi_IN" w:bidi="hi_IN"/>
        </w:rPr>
        <w:t>मत्ती 25:5–6</w:t>
      </w:r>
      <w:r>
        <w:rPr>
          <w:lang w:val="hi_IN" w:bidi="hi_IN"/>
        </w:rPr>
      </w:r>
    </w:p>
    <w:p>
      <w:pPr/>
      <w:r>
        <w:rPr>
          <w:lang w:val="hi_IN" w:bidi="hi_IN"/>
        </w:rPr>
      </w:r>
      <w:r>
        <w:rPr>
          <w:b/>
          <w:lang w:val="hi_IN" w:bidi="hi_IN"/>
        </w:rPr>
        <w:t>दूल्हा कब आया और क्या यही अपेक्षित समय था?</w:t>
      </w:r>
    </w:p>
    <w:p>
      <w:pPr/>
      <w:r>
        <w:rPr>
          <w:lang w:val="hi_IN" w:bidi="hi_IN"/>
        </w:rPr>
      </w:r>
      <w:r>
        <w:rPr>
          <w:lang w:val="hi_IN" w:bidi="hi_IN"/>
        </w:rPr>
        <w:t>दूल्हा आधी रात को आया, जो अपेक्षित समय से देर थी।</w:t>
      </w:r>
      <w:r>
        <w:rPr>
          <w:lang w:val="hi_IN" w:bidi="hi_IN"/>
        </w:rPr>
      </w:r>
      <w:r>
        <w:rPr>
          <w:lang w:val="hi_IN" w:bidi="hi_IN"/>
        </w:rPr>
      </w:r>
    </w:p>
    <w:p>
      <w:pPr/>
      <w:r>
        <w:rPr>
          <w:lang w:val="hi_IN" w:bidi="hi_IN"/>
        </w:rPr>
      </w:r>
    </w:p>
    <w:p>
      <w:pPr>
        <w:pStyle w:val="Heading2"/>
      </w:pPr>
      <w:r>
        <w:rPr>
          <w:lang w:val="hi_IN" w:bidi="hi_IN"/>
        </w:rPr>
        <w:t>मत्ती 25:10</w:t>
      </w:r>
      <w:r>
        <w:rPr>
          <w:lang w:val="hi_IN" w:bidi="hi_IN"/>
        </w:rPr>
      </w:r>
    </w:p>
    <w:p>
      <w:pPr/>
      <w:r>
        <w:rPr>
          <w:lang w:val="hi_IN" w:bidi="hi_IN"/>
        </w:rPr>
      </w:r>
      <w:r>
        <w:rPr>
          <w:b/>
          <w:lang w:val="hi_IN" w:bidi="hi_IN"/>
        </w:rPr>
        <w:t>जब दूल्हा आया तो समझदार कुँवारियों का क्या हुआ?</w:t>
      </w:r>
    </w:p>
    <w:p>
      <w:pPr/>
      <w:r>
        <w:rPr>
          <w:lang w:val="hi_IN" w:bidi="hi_IN"/>
        </w:rPr>
      </w:r>
      <w:r>
        <w:rPr>
          <w:lang w:val="hi_IN" w:bidi="hi_IN"/>
        </w:rPr>
        <w:t xml:space="preserve">समझदार कुँवारियाँ दूल्हे के साथ विवाह के घर में चलीं </w:t>
      </w:r>
      <w:r>
        <w:rPr>
          <w:lang w:val="hi_IN" w:bidi="hi_IN"/>
        </w:rPr>
        <w:t>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25:10–12</w:t>
      </w:r>
      <w:r>
        <w:rPr>
          <w:lang w:val="hi_IN" w:bidi="hi_IN"/>
        </w:rPr>
      </w:r>
    </w:p>
    <w:p>
      <w:pPr/>
      <w:r>
        <w:rPr>
          <w:lang w:val="hi_IN" w:bidi="hi_IN"/>
        </w:rPr>
      </w:r>
      <w:r>
        <w:rPr>
          <w:b/>
          <w:lang w:val="hi_IN" w:bidi="hi_IN"/>
        </w:rPr>
        <w:t>जब दूल्हा आया तो मूर्ख कुँवारियों का क्या हुआ?</w:t>
      </w:r>
    </w:p>
    <w:p>
      <w:pPr/>
      <w:r>
        <w:rPr>
          <w:lang w:val="hi_IN" w:bidi="hi_IN"/>
        </w:rPr>
      </w:r>
      <w:r>
        <w:rPr>
          <w:lang w:val="hi_IN" w:bidi="hi_IN"/>
        </w:rPr>
        <w:t xml:space="preserve">मूर्ख कुँवारियाँ तेल खरीदने </w:t>
      </w:r>
      <w:r>
        <w:rPr>
          <w:lang w:val="hi_IN" w:bidi="hi_IN"/>
        </w:rPr>
        <w:t>चलीं गई</w:t>
      </w:r>
      <w:r>
        <w:rPr>
          <w:lang w:val="hi_IN" w:bidi="hi_IN"/>
        </w:rPr>
        <w:t>, और जब वे लौटीं तो विवाह के घर का द्वार उनके लिए बन्द हो गया था।</w:t>
      </w:r>
      <w:r>
        <w:rPr>
          <w:lang w:val="hi_IN" w:bidi="hi_IN"/>
        </w:rPr>
      </w:r>
      <w:r>
        <w:rPr>
          <w:lang w:val="hi_IN" w:bidi="hi_IN"/>
        </w:rPr>
      </w:r>
    </w:p>
    <w:p>
      <w:pPr/>
      <w:r>
        <w:rPr>
          <w:lang w:val="hi_IN" w:bidi="hi_IN"/>
        </w:rPr>
      </w:r>
    </w:p>
    <w:p>
      <w:pPr>
        <w:pStyle w:val="Heading2"/>
      </w:pPr>
      <w:r>
        <w:rPr>
          <w:lang w:val="hi_IN" w:bidi="hi_IN"/>
        </w:rPr>
        <w:t>मत्ती 25:13</w:t>
      </w:r>
      <w:r>
        <w:rPr>
          <w:lang w:val="hi_IN" w:bidi="hi_IN"/>
        </w:rPr>
      </w:r>
    </w:p>
    <w:p>
      <w:pPr/>
      <w:r>
        <w:rPr>
          <w:lang w:val="hi_IN" w:bidi="hi_IN"/>
        </w:rPr>
      </w:r>
      <w:r>
        <w:rPr>
          <w:b/>
          <w:lang w:val="hi_IN" w:bidi="hi_IN"/>
        </w:rPr>
        <w:t>यीशु ने क्या कहा कि वह क्या चाहते हैं कि विश्वासी लोग कुँवारियों के दृष्टान्त से सीखें?</w:t>
      </w:r>
    </w:p>
    <w:p>
      <w:pPr/>
      <w:r>
        <w:rPr>
          <w:lang w:val="hi_IN" w:bidi="hi_IN"/>
        </w:rPr>
      </w:r>
      <w:r>
        <w:rPr>
          <w:lang w:val="hi_IN" w:bidi="hi_IN"/>
        </w:rPr>
        <w:t>यीशु ने कहा कि विश्वासियों को जागते रहना चाहिए, क्योंकि वे न तो उस दिन को जानते हैं और न ही उस समय को।</w:t>
      </w:r>
      <w:r>
        <w:rPr>
          <w:lang w:val="hi_IN" w:bidi="hi_IN"/>
        </w:rPr>
      </w:r>
      <w:r>
        <w:rPr>
          <w:lang w:val="hi_IN" w:bidi="hi_IN"/>
        </w:rPr>
      </w:r>
    </w:p>
    <w:p>
      <w:pPr/>
      <w:r>
        <w:rPr>
          <w:lang w:val="hi_IN" w:bidi="hi_IN"/>
        </w:rPr>
      </w:r>
    </w:p>
    <w:p>
      <w:pPr>
        <w:pStyle w:val="Heading2"/>
      </w:pPr>
      <w:r>
        <w:rPr>
          <w:lang w:val="hi_IN" w:bidi="hi_IN"/>
        </w:rPr>
        <w:t>मत्ती 25:16–17</w:t>
      </w:r>
      <w:r>
        <w:rPr>
          <w:lang w:val="hi_IN" w:bidi="hi_IN"/>
        </w:rPr>
      </w:r>
    </w:p>
    <w:p>
      <w:pPr/>
      <w:r>
        <w:rPr>
          <w:lang w:val="hi_IN" w:bidi="hi_IN"/>
        </w:rPr>
      </w:r>
      <w:r>
        <w:rPr>
          <w:b/>
          <w:lang w:val="hi_IN" w:bidi="hi_IN"/>
        </w:rPr>
        <w:t>जब उनके स्वामी यात्रा पर गए तो उनके दासों ने, जिनके पास पाँच और दो तोड़े थे, अपनी तोड़ों का क्या किया?</w:t>
      </w:r>
    </w:p>
    <w:p>
      <w:pPr/>
      <w:r>
        <w:rPr>
          <w:lang w:val="hi_IN" w:bidi="hi_IN"/>
        </w:rPr>
      </w:r>
      <w:r>
        <w:rPr>
          <w:lang w:val="hi_IN" w:bidi="hi_IN"/>
        </w:rPr>
        <w:t>जिस दास के पास पाँच तोड़े थे, उसने पाँच तोड़े और कमाए, और जिसके पास दो तोड़े थे, उसने दो और कमाए।</w:t>
      </w:r>
      <w:r>
        <w:rPr>
          <w:lang w:val="hi_IN" w:bidi="hi_IN"/>
        </w:rPr>
      </w:r>
      <w:r>
        <w:rPr>
          <w:lang w:val="hi_IN" w:bidi="hi_IN"/>
        </w:rPr>
      </w:r>
    </w:p>
    <w:p>
      <w:pPr/>
      <w:r>
        <w:rPr>
          <w:lang w:val="hi_IN" w:bidi="hi_IN"/>
        </w:rPr>
      </w:r>
    </w:p>
    <w:p>
      <w:pPr>
        <w:pStyle w:val="Heading2"/>
      </w:pPr>
      <w:r>
        <w:rPr>
          <w:lang w:val="hi_IN" w:bidi="hi_IN"/>
        </w:rPr>
        <w:t>मत्ती 25:18</w:t>
      </w:r>
      <w:r>
        <w:rPr>
          <w:lang w:val="hi_IN" w:bidi="hi_IN"/>
        </w:rPr>
      </w:r>
    </w:p>
    <w:p>
      <w:pPr/>
      <w:r>
        <w:rPr>
          <w:lang w:val="hi_IN" w:bidi="hi_IN"/>
        </w:rPr>
      </w:r>
      <w:r>
        <w:rPr>
          <w:b/>
          <w:lang w:val="hi_IN" w:bidi="hi_IN"/>
        </w:rPr>
        <w:t>एक तोड़ा रखने वाले दास ने अपने स्वामी के यात्रा पर जाने पर उस तोड़े का क्या किया?</w:t>
      </w:r>
    </w:p>
    <w:p>
      <w:pPr/>
      <w:r>
        <w:rPr>
          <w:lang w:val="hi_IN" w:bidi="hi_IN"/>
        </w:rPr>
      </w:r>
      <w:r>
        <w:rPr>
          <w:lang w:val="hi_IN" w:bidi="hi_IN"/>
        </w:rPr>
        <w:t xml:space="preserve">एक तोड़े वाले दास ने </w:t>
      </w:r>
      <w:r>
        <w:rPr>
          <w:lang w:val="hi_IN" w:bidi="hi_IN"/>
        </w:rPr>
        <w:t>मिट्टी खोदी</w:t>
      </w:r>
      <w:r>
        <w:rPr>
          <w:lang w:val="hi_IN" w:bidi="hi_IN"/>
        </w:rPr>
        <w:t xml:space="preserve"> और अपने स्वामी का धन छिपा दिया।</w:t>
      </w:r>
      <w:r>
        <w:rPr>
          <w:lang w:val="hi_IN" w:bidi="hi_IN"/>
        </w:rPr>
      </w:r>
      <w:r>
        <w:rPr>
          <w:lang w:val="hi_IN" w:bidi="hi_IN"/>
        </w:rPr>
      </w:r>
    </w:p>
    <w:p>
      <w:pPr/>
      <w:r>
        <w:rPr>
          <w:lang w:val="hi_IN" w:bidi="hi_IN"/>
        </w:rPr>
      </w:r>
    </w:p>
    <w:p>
      <w:pPr>
        <w:pStyle w:val="Heading2"/>
      </w:pPr>
      <w:r>
        <w:rPr>
          <w:lang w:val="hi_IN" w:bidi="hi_IN"/>
        </w:rPr>
        <w:t>मत्ती 25:19</w:t>
      </w:r>
      <w:r>
        <w:rPr>
          <w:lang w:val="hi_IN" w:bidi="hi_IN"/>
        </w:rPr>
      </w:r>
    </w:p>
    <w:p>
      <w:pPr/>
      <w:r>
        <w:rPr>
          <w:lang w:val="hi_IN" w:bidi="hi_IN"/>
        </w:rPr>
      </w:r>
      <w:r>
        <w:rPr>
          <w:b/>
          <w:lang w:val="hi_IN" w:bidi="hi_IN"/>
        </w:rPr>
        <w:t>स्वामी कितने समय के लिए यात्रा पर था?</w:t>
      </w:r>
    </w:p>
    <w:p>
      <w:pPr/>
      <w:r>
        <w:rPr>
          <w:lang w:val="hi_IN" w:bidi="hi_IN"/>
        </w:rPr>
      </w:r>
      <w:r>
        <w:rPr>
          <w:lang w:val="hi_IN" w:bidi="hi_IN"/>
        </w:rPr>
        <w:t xml:space="preserve">स्वामी </w:t>
      </w:r>
      <w:r>
        <w:rPr>
          <w:lang w:val="hi_IN" w:bidi="hi_IN"/>
        </w:rPr>
        <w:t>बहुत दिनों के लिये यात्रा पर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25:20–21</w:t>
      </w:r>
      <w:r>
        <w:rPr>
          <w:lang w:val="hi_IN" w:bidi="hi_IN"/>
        </w:rPr>
      </w:r>
    </w:p>
    <w:p>
      <w:pPr/>
      <w:r>
        <w:rPr>
          <w:lang w:val="hi_IN" w:bidi="hi_IN"/>
        </w:rPr>
      </w:r>
      <w:r>
        <w:rPr>
          <w:b/>
          <w:lang w:val="hi_IN" w:bidi="hi_IN"/>
        </w:rPr>
        <w:t>जब स्वामी वापस लौटा, तो उसने उन सेवकों के लिए क्या किया जिन्हें पाँच और दो तोड़े दिए गए थे?</w:t>
      </w:r>
    </w:p>
    <w:p>
      <w:pPr/>
      <w:r>
        <w:rPr>
          <w:lang w:val="hi_IN" w:bidi="hi_IN"/>
        </w:rPr>
      </w:r>
      <w:r>
        <w:rPr>
          <w:lang w:val="hi_IN" w:bidi="hi_IN"/>
        </w:rPr>
        <w:t>स्वामी ने कहा, "</w:t>
      </w:r>
      <w:r>
        <w:rPr>
          <w:lang w:val="hi_IN" w:bidi="hi_IN"/>
        </w:rPr>
        <w:t>धन्य हे अच्छे और विश्वासयोग्य दास</w:t>
      </w:r>
      <w:r>
        <w:rPr>
          <w:lang w:val="hi_IN" w:bidi="hi_IN"/>
        </w:rPr>
        <w:t>!" और उन्हें बहुत वस्तुओं का अधिकारी बना दिया।</w:t>
      </w:r>
      <w:r>
        <w:rPr>
          <w:lang w:val="hi_IN" w:bidi="hi_IN"/>
        </w:rPr>
      </w:r>
      <w:r>
        <w:rPr>
          <w:lang w:val="hi_IN" w:bidi="hi_IN"/>
        </w:rPr>
      </w:r>
    </w:p>
    <w:p>
      <w:pPr/>
      <w:r>
        <w:rPr>
          <w:lang w:val="hi_IN" w:bidi="hi_IN"/>
        </w:rPr>
      </w:r>
    </w:p>
    <w:p>
      <w:pPr>
        <w:pStyle w:val="Heading2"/>
      </w:pPr>
      <w:r>
        <w:rPr>
          <w:lang w:val="hi_IN" w:bidi="hi_IN"/>
        </w:rPr>
        <w:t>मत्ती 25:26–30</w:t>
      </w:r>
      <w:r>
        <w:rPr>
          <w:lang w:val="hi_IN" w:bidi="hi_IN"/>
        </w:rPr>
      </w:r>
    </w:p>
    <w:p>
      <w:pPr/>
      <w:r>
        <w:rPr>
          <w:lang w:val="hi_IN" w:bidi="hi_IN"/>
        </w:rPr>
      </w:r>
      <w:r>
        <w:rPr>
          <w:b/>
          <w:lang w:val="hi_IN" w:bidi="hi_IN"/>
        </w:rPr>
        <w:t>जब वह वापस लौटा, तो स्वामी ने उस दास के साथ क्या किया जिसे एक तोड़ा दिया गया था?</w:t>
      </w:r>
    </w:p>
    <w:p>
      <w:pPr/>
      <w:r>
        <w:rPr>
          <w:lang w:val="hi_IN" w:bidi="hi_IN"/>
        </w:rPr>
      </w:r>
      <w:r>
        <w:rPr>
          <w:lang w:val="hi_IN" w:bidi="hi_IN"/>
        </w:rPr>
        <w:t xml:space="preserve">स्वामी ने कहा, "हे दुष्ट और आलसी दास," और उससे वह एक </w:t>
      </w:r>
      <w:r>
        <w:rPr>
          <w:lang w:val="hi_IN" w:bidi="hi_IN"/>
        </w:rPr>
        <w:t>तोड़ा</w:t>
      </w:r>
      <w:r>
        <w:rPr>
          <w:lang w:val="hi_IN" w:bidi="hi_IN"/>
        </w:rPr>
        <w:t xml:space="preserve"> ले लिया, फिर उसे बाहर के अंधेरे में डाल दिया।</w:t>
      </w:r>
      <w:r>
        <w:rPr>
          <w:lang w:val="hi_IN" w:bidi="hi_IN"/>
        </w:rPr>
      </w:r>
      <w:r>
        <w:rPr>
          <w:lang w:val="hi_IN" w:bidi="hi_IN"/>
        </w:rPr>
      </w:r>
    </w:p>
    <w:p>
      <w:pPr/>
      <w:r>
        <w:rPr>
          <w:lang w:val="hi_IN" w:bidi="hi_IN"/>
        </w:rPr>
      </w:r>
    </w:p>
    <w:p>
      <w:pPr>
        <w:pStyle w:val="Heading2"/>
      </w:pPr>
      <w:r>
        <w:rPr>
          <w:lang w:val="hi_IN" w:bidi="hi_IN"/>
        </w:rPr>
        <w:t>मत्ती 25:31–32</w:t>
      </w:r>
      <w:r>
        <w:rPr>
          <w:lang w:val="hi_IN" w:bidi="hi_IN"/>
        </w:rPr>
      </w:r>
    </w:p>
    <w:p>
      <w:pPr/>
      <w:r>
        <w:rPr>
          <w:lang w:val="hi_IN" w:bidi="hi_IN"/>
        </w:rPr>
      </w:r>
      <w:r>
        <w:rPr>
          <w:b/>
          <w:lang w:val="hi_IN" w:bidi="hi_IN"/>
        </w:rPr>
        <w:t>जब मनुष्य के पुत्र आएँगे और अपने महिमा के सिंहासन पर बैठेंगे तो वह क्या करेंगे?</w:t>
      </w:r>
    </w:p>
    <w:p>
      <w:pPr/>
      <w:r>
        <w:rPr>
          <w:lang w:val="hi_IN" w:bidi="hi_IN"/>
        </w:rPr>
      </w:r>
      <w:r>
        <w:rPr>
          <w:lang w:val="hi_IN" w:bidi="hi_IN"/>
        </w:rPr>
        <w:t xml:space="preserve">मनुष्य के पुत्र सब </w:t>
      </w:r>
      <w:r>
        <w:rPr>
          <w:lang w:val="hi_IN" w:bidi="hi_IN"/>
        </w:rPr>
        <w:t>जातियों</w:t>
      </w:r>
      <w:r>
        <w:rPr>
          <w:lang w:val="hi_IN" w:bidi="hi_IN"/>
        </w:rPr>
        <w:t xml:space="preserve"> को इकट्ठा करेंगे और लोगों को एक दूसरे से अलग करेंगे।</w:t>
      </w:r>
      <w:r>
        <w:rPr>
          <w:lang w:val="hi_IN" w:bidi="hi_IN"/>
        </w:rPr>
      </w:r>
      <w:r>
        <w:rPr>
          <w:lang w:val="hi_IN" w:bidi="hi_IN"/>
        </w:rPr>
      </w:r>
    </w:p>
    <w:p>
      <w:pPr/>
      <w:r>
        <w:rPr>
          <w:lang w:val="hi_IN" w:bidi="hi_IN"/>
        </w:rPr>
      </w:r>
    </w:p>
    <w:p>
      <w:pPr>
        <w:pStyle w:val="Heading2"/>
      </w:pPr>
      <w:r>
        <w:rPr>
          <w:lang w:val="hi_IN" w:bidi="hi_IN"/>
        </w:rPr>
        <w:t>मत्ती 25:34</w:t>
      </w:r>
      <w:r>
        <w:rPr>
          <w:lang w:val="hi_IN" w:bidi="hi_IN"/>
        </w:rPr>
      </w:r>
    </w:p>
    <w:p>
      <w:pPr/>
      <w:r>
        <w:rPr>
          <w:lang w:val="hi_IN" w:bidi="hi_IN"/>
        </w:rPr>
      </w:r>
      <w:r>
        <w:rPr>
          <w:b/>
          <w:lang w:val="hi_IN" w:bidi="hi_IN"/>
        </w:rPr>
        <w:t>राजा के दाहिनी ओर बैठनेवालों को क्या मिलेगा?</w:t>
      </w:r>
    </w:p>
    <w:p>
      <w:pPr/>
      <w:r>
        <w:rPr>
          <w:lang w:val="hi_IN" w:bidi="hi_IN"/>
        </w:rPr>
      </w:r>
      <w:r>
        <w:rPr>
          <w:lang w:val="hi_IN" w:bidi="hi_IN"/>
        </w:rPr>
        <w:t>जो लोग राजा के दाहिने हाथ पर हैं, वे उस राज्य के अधिकारी होते हैं जो उनके लिए जगत के आदि से तैयार किया हुआ है।</w:t>
      </w:r>
      <w:r>
        <w:rPr>
          <w:lang w:val="hi_IN" w:bidi="hi_IN"/>
        </w:rPr>
      </w:r>
      <w:r>
        <w:rPr>
          <w:lang w:val="hi_IN" w:bidi="hi_IN"/>
        </w:rPr>
      </w:r>
    </w:p>
    <w:p>
      <w:pPr/>
      <w:r>
        <w:rPr>
          <w:lang w:val="hi_IN" w:bidi="hi_IN"/>
        </w:rPr>
      </w:r>
    </w:p>
    <w:p>
      <w:pPr>
        <w:pStyle w:val="Heading2"/>
      </w:pPr>
      <w:r>
        <w:rPr>
          <w:lang w:val="hi_IN" w:bidi="hi_IN"/>
        </w:rPr>
        <w:t>मत्ती 25:35–36</w:t>
      </w:r>
      <w:r>
        <w:rPr>
          <w:lang w:val="hi_IN" w:bidi="hi_IN"/>
        </w:rPr>
      </w:r>
    </w:p>
    <w:p>
      <w:pPr/>
      <w:r>
        <w:rPr>
          <w:lang w:val="hi_IN" w:bidi="hi_IN"/>
        </w:rPr>
      </w:r>
      <w:r>
        <w:rPr>
          <w:b/>
          <w:lang w:val="hi_IN" w:bidi="hi_IN"/>
        </w:rPr>
        <w:t>राजा के दाहिने हाथ पर बैठे लोगों ने अपने जीवन में क्या किया?</w:t>
      </w:r>
    </w:p>
    <w:p>
      <w:pPr/>
      <w:r>
        <w:rPr>
          <w:lang w:val="hi_IN" w:bidi="hi_IN"/>
        </w:rPr>
      </w:r>
      <w:r>
        <w:rPr>
          <w:lang w:val="hi_IN" w:bidi="hi_IN"/>
        </w:rPr>
        <w:t xml:space="preserve">राजा के दाहिने हाथ पर बैठे हुए लोगों ने भूखों को </w:t>
      </w:r>
      <w:r>
        <w:rPr>
          <w:lang w:val="hi_IN" w:bidi="hi_IN"/>
        </w:rPr>
        <w:t>खाने को</w:t>
      </w:r>
      <w:r>
        <w:rPr>
          <w:lang w:val="hi_IN" w:bidi="hi_IN"/>
        </w:rPr>
        <w:t xml:space="preserve"> दिया, प्यासों को पानी पिलाया, </w:t>
      </w:r>
      <w:r>
        <w:rPr>
          <w:lang w:val="hi_IN" w:bidi="hi_IN"/>
        </w:rPr>
        <w:t>परदेशियों</w:t>
      </w:r>
      <w:r>
        <w:rPr>
          <w:lang w:val="hi_IN" w:bidi="hi_IN"/>
        </w:rPr>
        <w:t xml:space="preserve"> को अपने घर में ठहराया, नंगों को कपड़े पहनाए, बीमारों की सुधि ली, और </w:t>
      </w:r>
      <w:r>
        <w:rPr>
          <w:lang w:val="hi_IN" w:bidi="hi_IN"/>
        </w:rPr>
        <w:t>बंदियों</w:t>
      </w:r>
      <w:r>
        <w:rPr>
          <w:lang w:val="hi_IN" w:bidi="hi_IN"/>
        </w:rPr>
        <w:t xml:space="preserve"> से मिलने आए।</w:t>
      </w:r>
      <w:r>
        <w:rPr>
          <w:lang w:val="hi_IN" w:bidi="hi_IN"/>
        </w:rPr>
      </w:r>
      <w:r>
        <w:rPr>
          <w:lang w:val="hi_IN" w:bidi="hi_IN"/>
        </w:rPr>
      </w:r>
    </w:p>
    <w:p>
      <w:pPr/>
      <w:r>
        <w:rPr>
          <w:lang w:val="hi_IN" w:bidi="hi_IN"/>
        </w:rPr>
      </w:r>
    </w:p>
    <w:p>
      <w:pPr>
        <w:pStyle w:val="Heading2"/>
      </w:pPr>
      <w:r>
        <w:rPr>
          <w:lang w:val="hi_IN" w:bidi="hi_IN"/>
        </w:rPr>
        <w:t>मत्ती 25:41</w:t>
      </w:r>
      <w:r>
        <w:rPr>
          <w:lang w:val="hi_IN" w:bidi="hi_IN"/>
        </w:rPr>
      </w:r>
    </w:p>
    <w:p>
      <w:pPr/>
      <w:r>
        <w:rPr>
          <w:lang w:val="hi_IN" w:bidi="hi_IN"/>
        </w:rPr>
      </w:r>
      <w:r>
        <w:rPr>
          <w:b/>
          <w:lang w:val="hi_IN" w:bidi="hi_IN"/>
        </w:rPr>
        <w:t>राजा की बाईं ओर वालों को क्या मिलेगा?</w:t>
      </w:r>
    </w:p>
    <w:p>
      <w:pPr/>
      <w:r>
        <w:rPr>
          <w:lang w:val="hi_IN" w:bidi="hi_IN"/>
        </w:rPr>
      </w:r>
      <w:r>
        <w:rPr>
          <w:lang w:val="hi_IN" w:bidi="hi_IN"/>
        </w:rPr>
        <w:t xml:space="preserve">राजा की </w:t>
      </w:r>
      <w:r>
        <w:rPr>
          <w:lang w:val="hi_IN" w:bidi="hi_IN"/>
        </w:rPr>
        <w:t>बाईं ओर वालों</w:t>
      </w:r>
      <w:r>
        <w:rPr>
          <w:lang w:val="hi_IN" w:bidi="hi_IN"/>
        </w:rPr>
        <w:t xml:space="preserve"> को शैतान और उसके दूतों के लिए तैयार की गई अनन्त आग प्राप्त होती है।</w:t>
      </w:r>
      <w:r>
        <w:rPr>
          <w:lang w:val="hi_IN" w:bidi="hi_IN"/>
        </w:rPr>
      </w:r>
      <w:r>
        <w:rPr>
          <w:lang w:val="hi_IN" w:bidi="hi_IN"/>
        </w:rPr>
      </w:r>
    </w:p>
    <w:p>
      <w:pPr/>
      <w:r>
        <w:rPr>
          <w:lang w:val="hi_IN" w:bidi="hi_IN"/>
        </w:rPr>
      </w:r>
    </w:p>
    <w:p>
      <w:pPr>
        <w:pStyle w:val="Heading2"/>
      </w:pPr>
      <w:r>
        <w:rPr>
          <w:lang w:val="hi_IN" w:bidi="hi_IN"/>
        </w:rPr>
        <w:t>मत्ती 25:42–43</w:t>
      </w:r>
      <w:r>
        <w:rPr>
          <w:lang w:val="hi_IN" w:bidi="hi_IN"/>
        </w:rPr>
      </w:r>
    </w:p>
    <w:p>
      <w:pPr/>
      <w:r>
        <w:rPr>
          <w:lang w:val="hi_IN" w:bidi="hi_IN"/>
        </w:rPr>
      </w:r>
      <w:r>
        <w:rPr>
          <w:b/>
          <w:lang w:val="hi_IN" w:bidi="hi_IN"/>
        </w:rPr>
        <w:t>राजा के बाईं ओर वालों ने अपने जीवन में क्या नहीं किया?</w:t>
      </w:r>
    </w:p>
    <w:p>
      <w:pPr/>
      <w:r>
        <w:rPr>
          <w:lang w:val="hi_IN" w:bidi="hi_IN"/>
        </w:rPr>
      </w:r>
      <w:r>
        <w:rPr>
          <w:lang w:val="hi_IN" w:bidi="hi_IN"/>
        </w:rPr>
        <w:t xml:space="preserve">राजा के बाईं हाथ पर जो लोग थे, उन्होंने भूखों को खाना नहीं दिया, प्यासों को पानी नहीं पिलाया, परदेशियों को घर में नहीं </w:t>
      </w:r>
      <w:r>
        <w:rPr>
          <w:lang w:val="hi_IN" w:bidi="hi_IN"/>
        </w:rPr>
        <w:t>ठहराया</w:t>
      </w:r>
      <w:r>
        <w:rPr>
          <w:lang w:val="hi_IN" w:bidi="hi_IN"/>
        </w:rPr>
        <w:t>, नंगों को कपड़े नहीं पहनाया, बीमारों की सुधि नहीं ली, या बंदियों से मिलने नहीं आए।</w:t>
      </w:r>
      <w:r>
        <w:rPr>
          <w:lang w:val="hi_IN" w:bidi="hi_IN"/>
        </w:rPr>
      </w:r>
      <w:r>
        <w:rPr>
          <w:lang w:val="hi_IN" w:bidi="hi_IN"/>
        </w:rPr>
      </w:r>
    </w:p>
    <w:p>
      <w:pPr/>
      <w:r>
        <w:rPr>
          <w:lang w:val="hi_IN" w:bidi="hi_IN"/>
        </w:rPr>
      </w:r>
    </w:p>
    <w:p>
      <w:pPr>
        <w:pStyle w:val="Heading2"/>
      </w:pPr>
      <w:r>
        <w:rPr>
          <w:lang w:val="hi_IN" w:bidi="hi_IN"/>
        </w:rPr>
        <w:t>मत्ती 26:2</w:t>
      </w:r>
      <w:r>
        <w:rPr>
          <w:lang w:val="hi_IN" w:bidi="hi_IN"/>
        </w:rPr>
      </w:r>
    </w:p>
    <w:p>
      <w:pPr/>
      <w:r>
        <w:rPr>
          <w:lang w:val="hi_IN" w:bidi="hi_IN"/>
        </w:rPr>
      </w:r>
      <w:r>
        <w:rPr>
          <w:b/>
          <w:lang w:val="hi_IN" w:bidi="hi_IN"/>
        </w:rPr>
        <w:t>यीशु ने कहा कि दो दिन बाद कौन सा यहूदी पर्व आने वाला है?</w:t>
      </w:r>
    </w:p>
    <w:p>
      <w:pPr/>
      <w:r>
        <w:rPr>
          <w:lang w:val="hi_IN" w:bidi="hi_IN"/>
        </w:rPr>
      </w:r>
      <w:r>
        <w:rPr>
          <w:lang w:val="hi_IN" w:bidi="hi_IN"/>
        </w:rPr>
        <w:t>यीशु ने कहा कि फसह का पर्व दो दिन बाद आने वाला है।</w:t>
      </w:r>
      <w:r>
        <w:rPr>
          <w:lang w:val="hi_IN" w:bidi="hi_IN"/>
        </w:rPr>
      </w:r>
      <w:r>
        <w:rPr>
          <w:lang w:val="hi_IN" w:bidi="hi_IN"/>
        </w:rPr>
      </w:r>
    </w:p>
    <w:p>
      <w:pPr/>
      <w:r>
        <w:rPr>
          <w:lang w:val="hi_IN" w:bidi="hi_IN"/>
        </w:rPr>
      </w:r>
    </w:p>
    <w:p>
      <w:pPr>
        <w:pStyle w:val="Heading2"/>
      </w:pPr>
      <w:r>
        <w:rPr>
          <w:lang w:val="hi_IN" w:bidi="hi_IN"/>
        </w:rPr>
        <w:t>मत्ती 26:4</w:t>
      </w:r>
      <w:r>
        <w:rPr>
          <w:lang w:val="hi_IN" w:bidi="hi_IN"/>
        </w:rPr>
      </w:r>
    </w:p>
    <w:p>
      <w:pPr/>
      <w:r>
        <w:rPr>
          <w:lang w:val="hi_IN" w:bidi="hi_IN"/>
        </w:rPr>
      </w:r>
      <w:r>
        <w:rPr>
          <w:b/>
          <w:lang w:val="hi_IN" w:bidi="hi_IN"/>
        </w:rPr>
        <w:t xml:space="preserve">प्रधान याजक और </w:t>
      </w:r>
      <w:r>
        <w:rPr>
          <w:b/>
          <w:lang w:val="hi_IN" w:bidi="hi_IN"/>
        </w:rPr>
        <w:t>पुरनिए</w:t>
      </w:r>
      <w:r>
        <w:rPr>
          <w:b/>
          <w:lang w:val="hi_IN" w:bidi="hi_IN"/>
        </w:rPr>
        <w:t xml:space="preserve"> महायाजक के महल में क्या विचार कर रहे थे?</w:t>
      </w:r>
    </w:p>
    <w:p>
      <w:pPr/>
      <w:r>
        <w:rPr>
          <w:lang w:val="hi_IN" w:bidi="hi_IN"/>
        </w:rPr>
      </w:r>
      <w:r>
        <w:rPr>
          <w:lang w:val="hi_IN" w:bidi="hi_IN"/>
        </w:rPr>
        <w:t xml:space="preserve">वे यीशु को </w:t>
      </w:r>
      <w:r>
        <w:rPr>
          <w:lang w:val="hi_IN" w:bidi="hi_IN"/>
        </w:rPr>
        <w:t>छल से पकड़कर उन्हें</w:t>
      </w:r>
      <w:r>
        <w:rPr>
          <w:lang w:val="hi_IN" w:bidi="hi_IN"/>
        </w:rPr>
        <w:t xml:space="preserve"> मार डालने का विचार बना रहे थे।</w:t>
      </w:r>
      <w:r>
        <w:rPr>
          <w:lang w:val="hi_IN" w:bidi="hi_IN"/>
        </w:rPr>
      </w:r>
      <w:r>
        <w:rPr>
          <w:lang w:val="hi_IN" w:bidi="hi_IN"/>
        </w:rPr>
      </w:r>
    </w:p>
    <w:p>
      <w:pPr/>
      <w:r>
        <w:rPr>
          <w:lang w:val="hi_IN" w:bidi="hi_IN"/>
        </w:rPr>
      </w:r>
    </w:p>
    <w:p>
      <w:pPr>
        <w:pStyle w:val="Heading2"/>
      </w:pPr>
      <w:r>
        <w:rPr>
          <w:lang w:val="hi_IN" w:bidi="hi_IN"/>
        </w:rPr>
        <w:t>मत्ती 26:5</w:t>
      </w:r>
      <w:r>
        <w:rPr>
          <w:lang w:val="hi_IN" w:bidi="hi_IN"/>
        </w:rPr>
      </w:r>
    </w:p>
    <w:p>
      <w:pPr/>
      <w:r>
        <w:rPr>
          <w:lang w:val="hi_IN" w:bidi="hi_IN"/>
        </w:rPr>
      </w:r>
      <w:r>
        <w:rPr>
          <w:b/>
          <w:lang w:val="hi_IN" w:bidi="hi_IN"/>
        </w:rPr>
        <w:t>प्रधान याजक और पुरनिए किस बात से डरते थे?</w:t>
      </w:r>
    </w:p>
    <w:p>
      <w:pPr/>
      <w:r>
        <w:rPr>
          <w:lang w:val="hi_IN" w:bidi="hi_IN"/>
        </w:rPr>
      </w:r>
      <w:r>
        <w:rPr>
          <w:lang w:val="hi_IN" w:bidi="hi_IN"/>
        </w:rPr>
        <w:t>उन्हें यह डर था कि यदि उन्होंने पर्व के समय यीशु को मार डाला, तो लोग दंगा मचा सकते हैं।</w:t>
      </w:r>
      <w:r>
        <w:rPr>
          <w:lang w:val="hi_IN" w:bidi="hi_IN"/>
        </w:rPr>
      </w:r>
      <w:r>
        <w:rPr>
          <w:lang w:val="hi_IN" w:bidi="hi_IN"/>
        </w:rPr>
      </w:r>
    </w:p>
    <w:p>
      <w:pPr/>
      <w:r>
        <w:rPr>
          <w:lang w:val="hi_IN" w:bidi="hi_IN"/>
        </w:rPr>
      </w:r>
    </w:p>
    <w:p>
      <w:pPr>
        <w:pStyle w:val="Heading2"/>
      </w:pPr>
      <w:r>
        <w:rPr>
          <w:lang w:val="hi_IN" w:bidi="hi_IN"/>
        </w:rPr>
        <w:t>मत्ती 26:6–9</w:t>
      </w:r>
      <w:r>
        <w:rPr>
          <w:lang w:val="hi_IN" w:bidi="hi_IN"/>
        </w:rPr>
      </w:r>
    </w:p>
    <w:p>
      <w:pPr/>
      <w:r>
        <w:rPr>
          <w:lang w:val="hi_IN" w:bidi="hi_IN"/>
        </w:rPr>
      </w:r>
      <w:r>
        <w:rPr>
          <w:b/>
          <w:lang w:val="hi_IN" w:bidi="hi_IN"/>
        </w:rPr>
        <w:t>जब उस स्त्री ने यीशु के सिर पर बहुमूल्य इत्र उण्डेल दिया तो चेलों की क्या प्रतिक्रिया थी?</w:t>
      </w:r>
    </w:p>
    <w:p>
      <w:pPr/>
      <w:r>
        <w:rPr>
          <w:lang w:val="hi_IN" w:bidi="hi_IN"/>
        </w:rPr>
      </w:r>
      <w:r>
        <w:rPr>
          <w:lang w:val="hi_IN" w:bidi="hi_IN"/>
        </w:rPr>
        <w:t xml:space="preserve">चेले </w:t>
      </w:r>
      <w:r>
        <w:rPr>
          <w:lang w:val="hi_IN" w:bidi="hi_IN"/>
        </w:rPr>
        <w:t>झुँझला उठे</w:t>
      </w:r>
      <w:r>
        <w:rPr>
          <w:lang w:val="hi_IN" w:bidi="hi_IN"/>
        </w:rPr>
        <w:t xml:space="preserve"> और उन्होंने जानना चाहा कि इत्र को क्यों नहीं बेचा गया और उसका पैसा गरीबों को क्यों नहीं बाँटा गया।</w:t>
      </w:r>
      <w:r>
        <w:rPr>
          <w:lang w:val="hi_IN" w:bidi="hi_IN"/>
        </w:rPr>
      </w:r>
      <w:r>
        <w:rPr>
          <w:lang w:val="hi_IN" w:bidi="hi_IN"/>
        </w:rPr>
      </w:r>
    </w:p>
    <w:p>
      <w:pPr/>
      <w:r>
        <w:rPr>
          <w:lang w:val="hi_IN" w:bidi="hi_IN"/>
        </w:rPr>
      </w:r>
    </w:p>
    <w:p>
      <w:pPr>
        <w:pStyle w:val="Heading2"/>
      </w:pPr>
      <w:r>
        <w:rPr>
          <w:lang w:val="hi_IN" w:bidi="hi_IN"/>
        </w:rPr>
        <w:t>मत्ती 26:12</w:t>
      </w:r>
      <w:r>
        <w:rPr>
          <w:lang w:val="hi_IN" w:bidi="hi_IN"/>
        </w:rPr>
      </w:r>
    </w:p>
    <w:p>
      <w:pPr/>
      <w:r>
        <w:rPr>
          <w:lang w:val="hi_IN" w:bidi="hi_IN"/>
        </w:rPr>
      </w:r>
      <w:r>
        <w:rPr>
          <w:b/>
          <w:lang w:val="hi_IN" w:bidi="hi_IN"/>
        </w:rPr>
        <w:t>यीशु ने क्या बताया कि उस स्त्री ने उन पर इत्र क्यों उण्डेला था?</w:t>
      </w:r>
    </w:p>
    <w:p>
      <w:pPr/>
      <w:r>
        <w:rPr>
          <w:lang w:val="hi_IN" w:bidi="hi_IN"/>
        </w:rPr>
      </w:r>
      <w:r>
        <w:rPr>
          <w:lang w:val="hi_IN" w:bidi="hi_IN"/>
        </w:rPr>
        <w:t xml:space="preserve">यीशु ने कहा कि उस स्त्री ने उनके </w:t>
      </w:r>
      <w:r>
        <w:rPr>
          <w:lang w:val="hi_IN" w:bidi="hi_IN"/>
        </w:rPr>
        <w:t>गाड़े जाने</w:t>
      </w:r>
      <w:r>
        <w:rPr>
          <w:lang w:val="hi_IN" w:bidi="hi_IN"/>
        </w:rPr>
        <w:t xml:space="preserve"> के लिये उनके ऊपर इत्र </w:t>
      </w:r>
      <w:r>
        <w:rPr>
          <w:lang w:val="hi_IN" w:bidi="hi_IN"/>
        </w:rPr>
        <w:t>उण्डेला</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मत्ती 26:14–15</w:t>
      </w:r>
      <w:r>
        <w:rPr>
          <w:lang w:val="hi_IN" w:bidi="hi_IN"/>
        </w:rPr>
      </w:r>
    </w:p>
    <w:p>
      <w:pPr/>
      <w:r>
        <w:rPr>
          <w:lang w:val="hi_IN" w:bidi="hi_IN"/>
        </w:rPr>
      </w:r>
      <w:r>
        <w:rPr>
          <w:b/>
          <w:lang w:val="hi_IN" w:bidi="hi_IN"/>
        </w:rPr>
        <w:t>यीशु को प्रधान याजकों के हाथों में सौंपने के लिए यहूदा इस्करियोती को क्या भुगतान किया गया था?</w:t>
      </w:r>
    </w:p>
    <w:p>
      <w:pPr/>
      <w:r>
        <w:rPr>
          <w:lang w:val="hi_IN" w:bidi="hi_IN"/>
        </w:rPr>
      </w:r>
      <w:r>
        <w:rPr>
          <w:lang w:val="hi_IN" w:bidi="hi_IN"/>
        </w:rPr>
        <w:t xml:space="preserve">यीशु को </w:t>
      </w:r>
      <w:r>
        <w:rPr>
          <w:lang w:val="hi_IN" w:bidi="hi_IN"/>
        </w:rPr>
        <w:t>प्रधान याजकों</w:t>
      </w:r>
      <w:r>
        <w:rPr>
          <w:lang w:val="hi_IN" w:bidi="hi_IN"/>
        </w:rPr>
        <w:t xml:space="preserve"> के हाथों में पकड़वाने के लिए यहूदा को </w:t>
      </w:r>
      <w:r>
        <w:rPr>
          <w:lang w:val="hi_IN" w:bidi="hi_IN"/>
        </w:rPr>
        <w:t>तीस</w:t>
      </w:r>
      <w:r>
        <w:rPr>
          <w:lang w:val="hi_IN" w:bidi="hi_IN"/>
        </w:rPr>
        <w:t xml:space="preserve"> चाँदी के सिक्के दिए गए थे।</w:t>
      </w:r>
      <w:r>
        <w:rPr>
          <w:lang w:val="hi_IN" w:bidi="hi_IN"/>
        </w:rPr>
      </w:r>
      <w:r>
        <w:rPr>
          <w:lang w:val="hi_IN" w:bidi="hi_IN"/>
        </w:rPr>
      </w:r>
    </w:p>
    <w:p>
      <w:pPr/>
      <w:r>
        <w:rPr>
          <w:lang w:val="hi_IN" w:bidi="hi_IN"/>
        </w:rPr>
      </w:r>
    </w:p>
    <w:p>
      <w:pPr>
        <w:pStyle w:val="Heading2"/>
      </w:pPr>
      <w:r>
        <w:rPr>
          <w:lang w:val="hi_IN" w:bidi="hi_IN"/>
        </w:rPr>
        <w:t>मत्ती 26:21</w:t>
      </w:r>
      <w:r>
        <w:rPr>
          <w:lang w:val="hi_IN" w:bidi="hi_IN"/>
        </w:rPr>
      </w:r>
    </w:p>
    <w:p>
      <w:pPr/>
      <w:r>
        <w:rPr>
          <w:lang w:val="hi_IN" w:bidi="hi_IN"/>
        </w:rPr>
      </w:r>
      <w:r>
        <w:rPr>
          <w:b/>
          <w:lang w:val="hi_IN" w:bidi="hi_IN"/>
        </w:rPr>
        <w:t>साँझ के भोजन के समय यीशु ने अपने एक चेले के बारे में क्या कहा?</w:t>
      </w:r>
    </w:p>
    <w:p>
      <w:pPr/>
      <w:r>
        <w:rPr>
          <w:lang w:val="hi_IN" w:bidi="hi_IN"/>
        </w:rPr>
      </w:r>
      <w:r>
        <w:rPr>
          <w:lang w:val="hi_IN" w:bidi="hi_IN"/>
        </w:rPr>
        <w:t xml:space="preserve">यीशु ने कहा कि उनके चेलों में से एक उन्हें </w:t>
      </w:r>
      <w:r>
        <w:rPr>
          <w:lang w:val="hi_IN" w:bidi="hi_IN"/>
        </w:rPr>
        <w:t>पकड़वाएगा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26:24</w:t>
      </w:r>
      <w:r>
        <w:rPr>
          <w:lang w:val="hi_IN" w:bidi="hi_IN"/>
        </w:rPr>
      </w:r>
    </w:p>
    <w:p>
      <w:pPr/>
      <w:r>
        <w:rPr>
          <w:lang w:val="hi_IN" w:bidi="hi_IN"/>
        </w:rPr>
      </w:r>
      <w:r>
        <w:rPr>
          <w:b/>
          <w:lang w:val="hi_IN" w:bidi="hi_IN"/>
        </w:rPr>
        <w:t>यीशु ने उस मनुष्य के भविष्य के बारे में क्या कहा जो उन्हें पकड़वाएगा?</w:t>
      </w:r>
    </w:p>
    <w:p>
      <w:pPr/>
      <w:r>
        <w:rPr>
          <w:lang w:val="hi_IN" w:bidi="hi_IN"/>
        </w:rPr>
      </w:r>
      <w:r>
        <w:rPr>
          <w:lang w:val="hi_IN" w:bidi="hi_IN"/>
        </w:rPr>
        <w:t>यीशु ने कहा कि जो मनुष्य उन्हें पकड़वाएगा, उसके लिए यह भला होता कि वह कभी जन्म ही न लेता।</w:t>
      </w:r>
      <w:r>
        <w:rPr>
          <w:lang w:val="hi_IN" w:bidi="hi_IN"/>
        </w:rPr>
      </w:r>
      <w:r>
        <w:rPr>
          <w:lang w:val="hi_IN" w:bidi="hi_IN"/>
        </w:rPr>
      </w:r>
    </w:p>
    <w:p>
      <w:pPr/>
      <w:r>
        <w:rPr>
          <w:lang w:val="hi_IN" w:bidi="hi_IN"/>
        </w:rPr>
      </w:r>
    </w:p>
    <w:p>
      <w:pPr>
        <w:pStyle w:val="Heading2"/>
      </w:pPr>
      <w:r>
        <w:rPr>
          <w:lang w:val="hi_IN" w:bidi="hi_IN"/>
        </w:rPr>
        <w:t>मत्ती 26:25</w:t>
      </w:r>
      <w:r>
        <w:rPr>
          <w:lang w:val="hi_IN" w:bidi="hi_IN"/>
        </w:rPr>
      </w:r>
    </w:p>
    <w:p>
      <w:pPr/>
      <w:r>
        <w:rPr>
          <w:lang w:val="hi_IN" w:bidi="hi_IN"/>
        </w:rPr>
      </w:r>
      <w:r>
        <w:rPr>
          <w:b/>
          <w:lang w:val="hi_IN" w:bidi="hi_IN"/>
        </w:rPr>
        <w:t>जब यहूदा ने यीशु से पूछा कि क्या वह यीशु को धोखा देगा, तो यीशु ने क्या उत्तर दिया?</w:t>
      </w:r>
    </w:p>
    <w:p>
      <w:pPr/>
      <w:r>
        <w:rPr>
          <w:lang w:val="hi_IN" w:bidi="hi_IN"/>
        </w:rPr>
      </w:r>
      <w:r>
        <w:rPr>
          <w:lang w:val="hi_IN" w:bidi="hi_IN"/>
        </w:rPr>
        <w:t>यीशु ने उत्तर दिया, "</w:t>
      </w:r>
      <w:r>
        <w:rPr>
          <w:lang w:val="hi_IN" w:bidi="hi_IN"/>
        </w:rPr>
        <w:t>तू कह चुका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26:26</w:t>
      </w:r>
      <w:r>
        <w:rPr>
          <w:lang w:val="hi_IN" w:bidi="hi_IN"/>
        </w:rPr>
      </w:r>
    </w:p>
    <w:p>
      <w:pPr/>
      <w:r>
        <w:rPr>
          <w:lang w:val="hi_IN" w:bidi="hi_IN"/>
        </w:rPr>
      </w:r>
      <w:r>
        <w:rPr>
          <w:b/>
          <w:lang w:val="hi_IN" w:bidi="hi_IN"/>
        </w:rPr>
        <w:t>जब यीशु ने रोटी ली, उस पर आशीष माँगी, तोड़ी और चेलों को दी तब उन्होंने क्या कहा?</w:t>
      </w:r>
    </w:p>
    <w:p>
      <w:pPr/>
      <w:r>
        <w:rPr>
          <w:lang w:val="hi_IN" w:bidi="hi_IN"/>
        </w:rPr>
      </w:r>
      <w:r>
        <w:rPr>
          <w:lang w:val="hi_IN" w:bidi="hi_IN"/>
        </w:rPr>
        <w:t>यीशु ने कहा, "</w:t>
      </w:r>
      <w:r>
        <w:rPr>
          <w:lang w:val="hi_IN" w:bidi="hi_IN"/>
        </w:rPr>
        <w:t>लो, खाओ; यह मेरी देह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26:28</w:t>
      </w:r>
      <w:r>
        <w:rPr>
          <w:lang w:val="hi_IN" w:bidi="hi_IN"/>
        </w:rPr>
      </w:r>
    </w:p>
    <w:p>
      <w:pPr/>
      <w:r>
        <w:rPr>
          <w:lang w:val="hi_IN" w:bidi="hi_IN"/>
        </w:rPr>
      </w:r>
      <w:r>
        <w:rPr>
          <w:b/>
          <w:lang w:val="hi_IN" w:bidi="hi_IN"/>
        </w:rPr>
        <w:t>यीशु ने उस कटोरे के बारे में क्या कहा जो उन्होंने चेलों को दिया था?</w:t>
      </w:r>
    </w:p>
    <w:p>
      <w:pPr/>
      <w:r>
        <w:rPr>
          <w:lang w:val="hi_IN" w:bidi="hi_IN"/>
        </w:rPr>
      </w:r>
      <w:r>
        <w:rPr>
          <w:lang w:val="hi_IN" w:bidi="hi_IN"/>
        </w:rPr>
        <w:t>यीशु ने कहा कि यह कटोरा उनकी वाचा का वह लहू है, जो बहुतों के पापों की क्षमा के लिए बहाया जाता है।</w:t>
      </w:r>
      <w:r>
        <w:rPr>
          <w:lang w:val="hi_IN" w:bidi="hi_IN"/>
        </w:rPr>
      </w:r>
      <w:r>
        <w:rPr>
          <w:lang w:val="hi_IN" w:bidi="hi_IN"/>
        </w:rPr>
      </w:r>
    </w:p>
    <w:p>
      <w:pPr/>
      <w:r>
        <w:rPr>
          <w:lang w:val="hi_IN" w:bidi="hi_IN"/>
        </w:rPr>
      </w:r>
    </w:p>
    <w:p>
      <w:pPr>
        <w:pStyle w:val="Heading2"/>
      </w:pPr>
      <w:r>
        <w:rPr>
          <w:lang w:val="hi_IN" w:bidi="hi_IN"/>
        </w:rPr>
        <w:t>मत्ती 26:30–31</w:t>
      </w:r>
      <w:r>
        <w:rPr>
          <w:lang w:val="hi_IN" w:bidi="hi_IN"/>
        </w:rPr>
      </w:r>
    </w:p>
    <w:p>
      <w:pPr/>
      <w:r>
        <w:rPr>
          <w:lang w:val="hi_IN" w:bidi="hi_IN"/>
        </w:rPr>
      </w:r>
      <w:r>
        <w:rPr>
          <w:b/>
          <w:lang w:val="hi_IN" w:bidi="hi_IN"/>
        </w:rPr>
        <w:t>जैतून पहाड़ पर यीशु ने अपने चेलों से क्या कहा कि वे सब उस रात क्या करेंगे?</w:t>
      </w:r>
    </w:p>
    <w:p>
      <w:pPr/>
      <w:r>
        <w:rPr>
          <w:lang w:val="hi_IN" w:bidi="hi_IN"/>
        </w:rPr>
      </w:r>
      <w:r>
        <w:rPr>
          <w:lang w:val="hi_IN" w:bidi="hi_IN"/>
        </w:rPr>
        <w:t>यीशु ने अपने चेलों से कहा कि वे सब उस रात उनके विषय में ठोकर खाएँगे।</w:t>
      </w:r>
      <w:r>
        <w:rPr>
          <w:lang w:val="hi_IN" w:bidi="hi_IN"/>
        </w:rPr>
      </w:r>
      <w:r>
        <w:rPr>
          <w:lang w:val="hi_IN" w:bidi="hi_IN"/>
        </w:rPr>
      </w:r>
    </w:p>
    <w:p>
      <w:pPr/>
      <w:r>
        <w:rPr>
          <w:lang w:val="hi_IN" w:bidi="hi_IN"/>
        </w:rPr>
      </w:r>
    </w:p>
    <w:p>
      <w:pPr>
        <w:pStyle w:val="Heading2"/>
      </w:pPr>
      <w:r>
        <w:rPr>
          <w:lang w:val="hi_IN" w:bidi="hi_IN"/>
        </w:rPr>
        <w:t>मत्ती 26:33–34</w:t>
      </w:r>
      <w:r>
        <w:rPr>
          <w:lang w:val="hi_IN" w:bidi="hi_IN"/>
        </w:rPr>
      </w:r>
    </w:p>
    <w:p>
      <w:pPr/>
      <w:r>
        <w:rPr>
          <w:lang w:val="hi_IN" w:bidi="hi_IN"/>
        </w:rPr>
      </w:r>
      <w:r>
        <w:rPr>
          <w:b/>
          <w:lang w:val="hi_IN" w:bidi="hi_IN"/>
        </w:rPr>
        <w:t>जब पतरस ने कहा कि वह कभी ठोकर नहीं खाएगा, तो यीशु ने उससे क्या कहा कि वह उस रात क्या करेगा?</w:t>
      </w:r>
    </w:p>
    <w:p>
      <w:pPr/>
      <w:r>
        <w:rPr>
          <w:lang w:val="hi_IN" w:bidi="hi_IN"/>
        </w:rPr>
      </w:r>
      <w:r>
        <w:rPr>
          <w:lang w:val="hi_IN" w:bidi="hi_IN"/>
        </w:rPr>
        <w:t xml:space="preserve">यीशु ने कहा कि पतरस उस रात मुर्गे के </w:t>
      </w:r>
      <w:r>
        <w:rPr>
          <w:lang w:val="hi_IN" w:bidi="hi_IN"/>
        </w:rPr>
        <w:t>बाँग</w:t>
      </w:r>
      <w:r>
        <w:rPr>
          <w:lang w:val="hi_IN" w:bidi="hi_IN"/>
        </w:rPr>
        <w:t xml:space="preserve"> देने से पहले तीन बार उनसे मुकर जाएगा।</w:t>
      </w:r>
      <w:r>
        <w:rPr>
          <w:lang w:val="hi_IN" w:bidi="hi_IN"/>
        </w:rPr>
      </w:r>
      <w:r>
        <w:rPr>
          <w:lang w:val="hi_IN" w:bidi="hi_IN"/>
        </w:rPr>
      </w:r>
    </w:p>
    <w:p>
      <w:pPr/>
      <w:r>
        <w:rPr>
          <w:lang w:val="hi_IN" w:bidi="hi_IN"/>
        </w:rPr>
      </w:r>
    </w:p>
    <w:p>
      <w:pPr>
        <w:pStyle w:val="Heading2"/>
      </w:pPr>
      <w:r>
        <w:rPr>
          <w:lang w:val="hi_IN" w:bidi="hi_IN"/>
        </w:rPr>
        <w:t>मत्ती 26:37–38</w:t>
      </w:r>
      <w:r>
        <w:rPr>
          <w:lang w:val="hi_IN" w:bidi="hi_IN"/>
        </w:rPr>
      </w:r>
    </w:p>
    <w:p>
      <w:pPr/>
      <w:r>
        <w:rPr>
          <w:lang w:val="hi_IN" w:bidi="hi_IN"/>
        </w:rPr>
      </w:r>
      <w:r>
        <w:rPr>
          <w:b/>
          <w:lang w:val="hi_IN" w:bidi="hi_IN"/>
        </w:rPr>
        <w:t xml:space="preserve">यीशु ने प्रार्थना करते समय पतरस और </w:t>
      </w:r>
      <w:r>
        <w:rPr>
          <w:b/>
          <w:lang w:val="hi_IN" w:bidi="hi_IN"/>
        </w:rPr>
        <w:t>जब्दी</w:t>
      </w:r>
      <w:r>
        <w:rPr>
          <w:b/>
          <w:lang w:val="hi_IN" w:bidi="hi_IN"/>
        </w:rPr>
        <w:t xml:space="preserve"> के दोनों पुत्रों से क्या करने को कहा?</w:t>
      </w:r>
    </w:p>
    <w:p>
      <w:pPr/>
      <w:r>
        <w:rPr>
          <w:lang w:val="hi_IN" w:bidi="hi_IN"/>
        </w:rPr>
      </w:r>
      <w:r>
        <w:rPr>
          <w:lang w:val="hi_IN" w:bidi="hi_IN"/>
        </w:rPr>
        <w:t>यीशु ने उनसे कहा कि वे वहीं ठहरे रहें और उनके साथ जागते रहें।</w:t>
      </w:r>
      <w:r>
        <w:rPr>
          <w:lang w:val="hi_IN" w:bidi="hi_IN"/>
        </w:rPr>
      </w:r>
      <w:r>
        <w:rPr>
          <w:lang w:val="hi_IN" w:bidi="hi_IN"/>
        </w:rPr>
      </w:r>
    </w:p>
    <w:p>
      <w:pPr/>
      <w:r>
        <w:rPr>
          <w:lang w:val="hi_IN" w:bidi="hi_IN"/>
        </w:rPr>
      </w:r>
    </w:p>
    <w:p>
      <w:pPr>
        <w:pStyle w:val="Heading2"/>
      </w:pPr>
      <w:r>
        <w:rPr>
          <w:lang w:val="hi_IN" w:bidi="hi_IN"/>
        </w:rPr>
        <w:t>मत्ती 26:39</w:t>
      </w:r>
      <w:r>
        <w:rPr>
          <w:lang w:val="hi_IN" w:bidi="hi_IN"/>
        </w:rPr>
      </w:r>
    </w:p>
    <w:p>
      <w:pPr/>
      <w:r>
        <w:rPr>
          <w:lang w:val="hi_IN" w:bidi="hi_IN"/>
        </w:rPr>
      </w:r>
      <w:r>
        <w:rPr>
          <w:b/>
          <w:lang w:val="hi_IN" w:bidi="hi_IN"/>
        </w:rPr>
        <w:t>यीशु ने अपनी प्रार्थना में पिता से क्या प्रार्थना करी?</w:t>
      </w:r>
    </w:p>
    <w:p>
      <w:pPr/>
      <w:r>
        <w:rPr>
          <w:lang w:val="hi_IN" w:bidi="hi_IN"/>
        </w:rPr>
      </w:r>
      <w:r>
        <w:rPr>
          <w:lang w:val="hi_IN" w:bidi="hi_IN"/>
        </w:rPr>
        <w:t xml:space="preserve">यीशु ने </w:t>
      </w:r>
      <w:r>
        <w:rPr>
          <w:lang w:val="hi_IN" w:bidi="hi_IN"/>
        </w:rPr>
        <w:t>प्रार्थना</w:t>
      </w:r>
      <w:r>
        <w:rPr>
          <w:lang w:val="hi_IN" w:bidi="hi_IN"/>
        </w:rPr>
        <w:t xml:space="preserve"> करी कि यदि हो सके, तो यह कटोरा उनसे टल जाए।</w:t>
      </w:r>
      <w:r>
        <w:rPr>
          <w:lang w:val="hi_IN" w:bidi="hi_IN"/>
        </w:rPr>
      </w:r>
      <w:r>
        <w:rPr>
          <w:lang w:val="hi_IN" w:bidi="hi_IN"/>
        </w:rPr>
      </w:r>
    </w:p>
    <w:p>
      <w:pPr/>
      <w:r>
        <w:rPr>
          <w:lang w:val="hi_IN" w:bidi="hi_IN"/>
        </w:rPr>
      </w:r>
    </w:p>
    <w:p>
      <w:pPr>
        <w:pStyle w:val="Heading2"/>
      </w:pPr>
      <w:r>
        <w:rPr>
          <w:lang w:val="hi_IN" w:bidi="hi_IN"/>
        </w:rPr>
        <w:t>मत्ती 26:40</w:t>
      </w:r>
      <w:r>
        <w:rPr>
          <w:lang w:val="hi_IN" w:bidi="hi_IN"/>
        </w:rPr>
      </w:r>
    </w:p>
    <w:p>
      <w:pPr/>
      <w:r>
        <w:rPr>
          <w:lang w:val="hi_IN" w:bidi="hi_IN"/>
        </w:rPr>
      </w:r>
      <w:r>
        <w:rPr>
          <w:b/>
          <w:lang w:val="hi_IN" w:bidi="hi_IN"/>
        </w:rPr>
        <w:t>जब यीशु प्रार्थना करके लौटे तो चेले क्या कर रहे थे?</w:t>
      </w:r>
    </w:p>
    <w:p>
      <w:pPr/>
      <w:r>
        <w:rPr>
          <w:lang w:val="hi_IN" w:bidi="hi_IN"/>
        </w:rPr>
      </w:r>
      <w:r>
        <w:rPr>
          <w:lang w:val="hi_IN" w:bidi="hi_IN"/>
        </w:rPr>
        <w:t>जब यीशु प्रार्थना करके लौटे, तो चेले सो रहे थे।</w:t>
      </w:r>
      <w:r>
        <w:rPr>
          <w:lang w:val="hi_IN" w:bidi="hi_IN"/>
        </w:rPr>
      </w:r>
      <w:r>
        <w:rPr>
          <w:lang w:val="hi_IN" w:bidi="hi_IN"/>
        </w:rPr>
      </w:r>
    </w:p>
    <w:p>
      <w:pPr/>
      <w:r>
        <w:rPr>
          <w:lang w:val="hi_IN" w:bidi="hi_IN"/>
        </w:rPr>
      </w:r>
    </w:p>
    <w:p>
      <w:pPr>
        <w:pStyle w:val="Heading2"/>
      </w:pPr>
      <w:r>
        <w:rPr>
          <w:lang w:val="hi_IN" w:bidi="hi_IN"/>
        </w:rPr>
        <w:t>मत्ती 26:42</w:t>
      </w:r>
      <w:r>
        <w:rPr>
          <w:lang w:val="hi_IN" w:bidi="hi_IN"/>
        </w:rPr>
      </w:r>
    </w:p>
    <w:p>
      <w:pPr/>
      <w:r>
        <w:rPr>
          <w:lang w:val="hi_IN" w:bidi="hi_IN"/>
        </w:rPr>
      </w:r>
      <w:r>
        <w:rPr>
          <w:b/>
          <w:lang w:val="hi_IN" w:bidi="hi_IN"/>
        </w:rPr>
        <w:t>यीशु ने क्या प्रार्थना की, चाहे यीशु की अपनी कुछ भी इच्छा क्यों न हो?</w:t>
      </w:r>
    </w:p>
    <w:p>
      <w:pPr/>
      <w:r>
        <w:rPr>
          <w:lang w:val="hi_IN" w:bidi="hi_IN"/>
        </w:rPr>
      </w:r>
      <w:r>
        <w:rPr>
          <w:lang w:val="hi_IN" w:bidi="hi_IN"/>
        </w:rPr>
        <w:t>यीशु ने प्रार्थना करी कि पिता की इच्छा पूरी हो, चाहे उनकी अपनी कुछ भी इच्छा क्यों न हो।</w:t>
      </w:r>
      <w:r>
        <w:rPr>
          <w:lang w:val="hi_IN" w:bidi="hi_IN"/>
        </w:rPr>
      </w:r>
      <w:r>
        <w:rPr>
          <w:lang w:val="hi_IN" w:bidi="hi_IN"/>
        </w:rPr>
      </w:r>
    </w:p>
    <w:p>
      <w:pPr/>
      <w:r>
        <w:rPr>
          <w:lang w:val="hi_IN" w:bidi="hi_IN"/>
        </w:rPr>
      </w:r>
    </w:p>
    <w:p>
      <w:pPr>
        <w:pStyle w:val="Heading2"/>
      </w:pPr>
      <w:r>
        <w:rPr>
          <w:lang w:val="hi_IN" w:bidi="hi_IN"/>
        </w:rPr>
        <w:t>मत्ती 26:42–44</w:t>
      </w:r>
      <w:r>
        <w:rPr>
          <w:lang w:val="hi_IN" w:bidi="hi_IN"/>
        </w:rPr>
      </w:r>
    </w:p>
    <w:p>
      <w:pPr/>
      <w:r>
        <w:rPr>
          <w:lang w:val="hi_IN" w:bidi="hi_IN"/>
        </w:rPr>
      </w:r>
      <w:r>
        <w:rPr>
          <w:b/>
          <w:lang w:val="hi_IN" w:bidi="hi_IN"/>
        </w:rPr>
        <w:t>यीशु कितनी बार अपने चेलों को छोड़कर प्रार्थना करने गए थे?</w:t>
      </w:r>
    </w:p>
    <w:p>
      <w:pPr/>
      <w:r>
        <w:rPr>
          <w:lang w:val="hi_IN" w:bidi="hi_IN"/>
        </w:rPr>
      </w:r>
      <w:r>
        <w:rPr>
          <w:lang w:val="hi_IN" w:bidi="hi_IN"/>
        </w:rPr>
        <w:t>यीशु तीन बार चेलों को छोड़कर प्रार्थना करने के लिए गए थे।</w:t>
      </w:r>
      <w:r>
        <w:rPr>
          <w:lang w:val="hi_IN" w:bidi="hi_IN"/>
        </w:rPr>
      </w:r>
      <w:r>
        <w:rPr>
          <w:lang w:val="hi_IN" w:bidi="hi_IN"/>
        </w:rPr>
      </w:r>
    </w:p>
    <w:p>
      <w:pPr/>
      <w:r>
        <w:rPr>
          <w:lang w:val="hi_IN" w:bidi="hi_IN"/>
        </w:rPr>
      </w:r>
    </w:p>
    <w:p>
      <w:pPr>
        <w:pStyle w:val="Heading2"/>
      </w:pPr>
      <w:r>
        <w:rPr>
          <w:lang w:val="hi_IN" w:bidi="hi_IN"/>
        </w:rPr>
        <w:t>मत्ती 26:47–48</w:t>
      </w:r>
      <w:r>
        <w:rPr>
          <w:lang w:val="hi_IN" w:bidi="hi_IN"/>
        </w:rPr>
      </w:r>
    </w:p>
    <w:p>
      <w:pPr/>
      <w:r>
        <w:rPr>
          <w:lang w:val="hi_IN" w:bidi="hi_IN"/>
        </w:rPr>
      </w:r>
      <w:r>
        <w:rPr>
          <w:b/>
          <w:lang w:val="hi_IN" w:bidi="hi_IN"/>
        </w:rPr>
        <w:t>यहूदा ने भीड़ को क्या चिन्ह दिखाया जिससे पता चल सके कि यीशु ही वह व्यक्ति है जिन्हें पकड़ना है?</w:t>
      </w:r>
    </w:p>
    <w:p>
      <w:pPr/>
      <w:r>
        <w:rPr>
          <w:lang w:val="hi_IN" w:bidi="hi_IN"/>
        </w:rPr>
      </w:r>
      <w:r>
        <w:rPr>
          <w:lang w:val="hi_IN" w:bidi="hi_IN"/>
        </w:rPr>
        <w:t>यहूदा ने भीड़ को यह संकेत देने के लिए यीशु को चूमा कि यीशु ही वह व्यक्ति है जिन्हें पकड़ना है।</w:t>
      </w:r>
      <w:r>
        <w:rPr>
          <w:lang w:val="hi_IN" w:bidi="hi_IN"/>
        </w:rPr>
      </w:r>
      <w:r>
        <w:rPr>
          <w:lang w:val="hi_IN" w:bidi="hi_IN"/>
        </w:rPr>
      </w:r>
    </w:p>
    <w:p>
      <w:pPr/>
      <w:r>
        <w:rPr>
          <w:lang w:val="hi_IN" w:bidi="hi_IN"/>
        </w:rPr>
      </w:r>
    </w:p>
    <w:p>
      <w:pPr>
        <w:pStyle w:val="Heading2"/>
      </w:pPr>
      <w:r>
        <w:rPr>
          <w:lang w:val="hi_IN" w:bidi="hi_IN"/>
        </w:rPr>
        <w:t>मत्ती 26:51</w:t>
      </w:r>
      <w:r>
        <w:rPr>
          <w:lang w:val="hi_IN" w:bidi="hi_IN"/>
        </w:rPr>
      </w:r>
    </w:p>
    <w:p>
      <w:pPr/>
      <w:r>
        <w:rPr>
          <w:lang w:val="hi_IN" w:bidi="hi_IN"/>
        </w:rPr>
      </w:r>
      <w:r>
        <w:rPr>
          <w:b/>
          <w:lang w:val="hi_IN" w:bidi="hi_IN"/>
        </w:rPr>
        <w:t>जब यीशु को पकड़ लिया गया तो उनके एक चेले ने क्या किया?</w:t>
      </w:r>
    </w:p>
    <w:p>
      <w:pPr/>
      <w:r>
        <w:rPr>
          <w:lang w:val="hi_IN" w:bidi="hi_IN"/>
        </w:rPr>
      </w:r>
      <w:r>
        <w:rPr>
          <w:lang w:val="hi_IN" w:bidi="hi_IN"/>
        </w:rPr>
        <w:t>यीशु के एक चेले ने अपनी तलवार खिंच ली और महायाजक के दास का कान काट दिया।</w:t>
      </w:r>
      <w:r>
        <w:rPr>
          <w:lang w:val="hi_IN" w:bidi="hi_IN"/>
        </w:rPr>
      </w:r>
      <w:r>
        <w:rPr>
          <w:lang w:val="hi_IN" w:bidi="hi_IN"/>
        </w:rPr>
      </w:r>
    </w:p>
    <w:p>
      <w:pPr/>
      <w:r>
        <w:rPr>
          <w:lang w:val="hi_IN" w:bidi="hi_IN"/>
        </w:rPr>
      </w:r>
    </w:p>
    <w:p>
      <w:pPr>
        <w:pStyle w:val="Heading2"/>
      </w:pPr>
      <w:r>
        <w:rPr>
          <w:lang w:val="hi_IN" w:bidi="hi_IN"/>
        </w:rPr>
        <w:t>मत्ती 26:53</w:t>
      </w:r>
      <w:r>
        <w:rPr>
          <w:lang w:val="hi_IN" w:bidi="hi_IN"/>
        </w:rPr>
      </w:r>
    </w:p>
    <w:p>
      <w:pPr/>
      <w:r>
        <w:rPr>
          <w:lang w:val="hi_IN" w:bidi="hi_IN"/>
        </w:rPr>
      </w:r>
      <w:r>
        <w:rPr>
          <w:b/>
          <w:lang w:val="hi_IN" w:bidi="hi_IN"/>
        </w:rPr>
        <w:t>यीशु ने कहा कि अगर वह अपनी रक्षा करना चाहे तो वह क्या कर सकते हैं?</w:t>
      </w:r>
    </w:p>
    <w:p>
      <w:pPr/>
      <w:r>
        <w:rPr>
          <w:lang w:val="hi_IN" w:bidi="hi_IN"/>
        </w:rPr>
      </w:r>
      <w:r>
        <w:rPr>
          <w:lang w:val="hi_IN" w:bidi="hi_IN"/>
        </w:rPr>
        <w:t xml:space="preserve">यीशु ने कहा कि वह पिता से </w:t>
      </w:r>
      <w:r>
        <w:rPr>
          <w:lang w:val="hi_IN" w:bidi="hi_IN"/>
        </w:rPr>
        <w:t>विनती कर सकते</w:t>
      </w:r>
      <w:r>
        <w:rPr>
          <w:lang w:val="hi_IN" w:bidi="hi_IN"/>
        </w:rPr>
        <w:t xml:space="preserve"> हैं, जो स्वर्गदूतों के </w:t>
      </w:r>
      <w:r>
        <w:rPr>
          <w:lang w:val="hi_IN" w:bidi="hi_IN"/>
        </w:rPr>
        <w:t>बारह सैन्य-दल</w:t>
      </w:r>
      <w:r>
        <w:rPr>
          <w:lang w:val="hi_IN" w:bidi="hi_IN"/>
        </w:rPr>
        <w:t xml:space="preserve"> भेज देंगे।</w:t>
      </w:r>
      <w:r>
        <w:rPr>
          <w:lang w:val="hi_IN" w:bidi="hi_IN"/>
        </w:rPr>
      </w:r>
      <w:r>
        <w:rPr>
          <w:lang w:val="hi_IN" w:bidi="hi_IN"/>
        </w:rPr>
      </w:r>
    </w:p>
    <w:p>
      <w:pPr/>
      <w:r>
        <w:rPr>
          <w:lang w:val="hi_IN" w:bidi="hi_IN"/>
        </w:rPr>
      </w:r>
    </w:p>
    <w:p>
      <w:pPr>
        <w:pStyle w:val="Heading2"/>
      </w:pPr>
      <w:r>
        <w:rPr>
          <w:lang w:val="hi_IN" w:bidi="hi_IN"/>
        </w:rPr>
        <w:t>मत्ती 26:54</w:t>
      </w:r>
      <w:r>
        <w:rPr>
          <w:lang w:val="hi_IN" w:bidi="hi_IN"/>
        </w:rPr>
      </w:r>
    </w:p>
    <w:p>
      <w:pPr/>
      <w:r>
        <w:rPr>
          <w:lang w:val="hi_IN" w:bidi="hi_IN"/>
        </w:rPr>
      </w:r>
      <w:r>
        <w:rPr>
          <w:b/>
          <w:lang w:val="hi_IN" w:bidi="hi_IN"/>
        </w:rPr>
        <w:t>यीशु ने क्या कहा कि इन घटनाओं से क्या पूरा हो रहा था?</w:t>
      </w:r>
    </w:p>
    <w:p>
      <w:pPr/>
      <w:r>
        <w:rPr>
          <w:lang w:val="hi_IN" w:bidi="hi_IN"/>
        </w:rPr>
      </w:r>
      <w:r>
        <w:rPr>
          <w:lang w:val="hi_IN" w:bidi="hi_IN"/>
        </w:rPr>
        <w:t xml:space="preserve">यीशु ने कहा कि इन घटनाओं के माध्यम से </w:t>
      </w:r>
      <w:r>
        <w:rPr>
          <w:lang w:val="hi_IN" w:bidi="hi_IN"/>
        </w:rPr>
        <w:t>पवित्रशास्त्र की बातें</w:t>
      </w:r>
      <w:r>
        <w:rPr>
          <w:lang w:val="hi_IN" w:bidi="hi_IN"/>
        </w:rPr>
        <w:t xml:space="preserve"> पूरी हो रही थीं।</w:t>
      </w:r>
      <w:r>
        <w:rPr>
          <w:lang w:val="hi_IN" w:bidi="hi_IN"/>
        </w:rPr>
      </w:r>
      <w:r>
        <w:rPr>
          <w:lang w:val="hi_IN" w:bidi="hi_IN"/>
        </w:rPr>
      </w:r>
    </w:p>
    <w:p>
      <w:pPr/>
      <w:r>
        <w:rPr>
          <w:lang w:val="hi_IN" w:bidi="hi_IN"/>
        </w:rPr>
      </w:r>
    </w:p>
    <w:p>
      <w:pPr>
        <w:pStyle w:val="Heading2"/>
      </w:pPr>
      <w:r>
        <w:rPr>
          <w:lang w:val="hi_IN" w:bidi="hi_IN"/>
        </w:rPr>
        <w:t>मत्ती 26:56</w:t>
      </w:r>
      <w:r>
        <w:rPr>
          <w:lang w:val="hi_IN" w:bidi="hi_IN"/>
        </w:rPr>
      </w:r>
    </w:p>
    <w:p>
      <w:pPr/>
      <w:r>
        <w:rPr>
          <w:lang w:val="hi_IN" w:bidi="hi_IN"/>
        </w:rPr>
      </w:r>
      <w:r>
        <w:rPr>
          <w:b/>
          <w:lang w:val="hi_IN" w:bidi="hi_IN"/>
        </w:rPr>
        <w:t>तब सब चेलों ने क्या किया?</w:t>
      </w:r>
    </w:p>
    <w:p>
      <w:pPr/>
      <w:r>
        <w:rPr>
          <w:lang w:val="hi_IN" w:bidi="hi_IN"/>
        </w:rPr>
      </w:r>
      <w:r>
        <w:rPr>
          <w:lang w:val="hi_IN" w:bidi="hi_IN"/>
        </w:rPr>
        <w:t>तब सब चेले उन्हें छोड़कर भाग गए।</w:t>
      </w:r>
      <w:r>
        <w:rPr>
          <w:lang w:val="hi_IN" w:bidi="hi_IN"/>
        </w:rPr>
      </w:r>
      <w:r>
        <w:rPr>
          <w:lang w:val="hi_IN" w:bidi="hi_IN"/>
        </w:rPr>
      </w:r>
    </w:p>
    <w:p>
      <w:pPr/>
      <w:r>
        <w:rPr>
          <w:lang w:val="hi_IN" w:bidi="hi_IN"/>
        </w:rPr>
      </w:r>
    </w:p>
    <w:p>
      <w:pPr>
        <w:pStyle w:val="Heading2"/>
      </w:pPr>
      <w:r>
        <w:rPr>
          <w:lang w:val="hi_IN" w:bidi="hi_IN"/>
        </w:rPr>
        <w:t>मत्ती 26:59</w:t>
      </w:r>
      <w:r>
        <w:rPr>
          <w:lang w:val="hi_IN" w:bidi="hi_IN"/>
        </w:rPr>
      </w:r>
    </w:p>
    <w:p>
      <w:pPr/>
      <w:r>
        <w:rPr>
          <w:lang w:val="hi_IN" w:bidi="hi_IN"/>
        </w:rPr>
      </w:r>
      <w:r>
        <w:rPr>
          <w:b/>
          <w:lang w:val="hi_IN" w:bidi="hi_IN"/>
        </w:rPr>
        <w:t>यीशु को मार डालने के लिए प्रधान याजक और सारी महासभा क्या खोज रहे थे?</w:t>
      </w:r>
    </w:p>
    <w:p>
      <w:pPr/>
      <w:r>
        <w:rPr>
          <w:lang w:val="hi_IN" w:bidi="hi_IN"/>
        </w:rPr>
      </w:r>
      <w:r>
        <w:rPr>
          <w:lang w:val="hi_IN" w:bidi="hi_IN"/>
        </w:rPr>
        <w:t>वे यीशु को मार डालने के लिए उनके विरुद्ध झूठी गवाही की खोज में थे।</w:t>
      </w:r>
      <w:r>
        <w:rPr>
          <w:lang w:val="hi_IN" w:bidi="hi_IN"/>
        </w:rPr>
      </w:r>
      <w:r>
        <w:rPr>
          <w:lang w:val="hi_IN" w:bidi="hi_IN"/>
        </w:rPr>
      </w:r>
    </w:p>
    <w:p>
      <w:pPr/>
      <w:r>
        <w:rPr>
          <w:lang w:val="hi_IN" w:bidi="hi_IN"/>
        </w:rPr>
      </w:r>
    </w:p>
    <w:p>
      <w:pPr>
        <w:pStyle w:val="Heading2"/>
      </w:pPr>
      <w:r>
        <w:rPr>
          <w:lang w:val="hi_IN" w:bidi="hi_IN"/>
        </w:rPr>
        <w:t>मत्ती 26:63</w:t>
      </w:r>
      <w:r>
        <w:rPr>
          <w:lang w:val="hi_IN" w:bidi="hi_IN"/>
        </w:rPr>
      </w:r>
    </w:p>
    <w:p>
      <w:pPr/>
      <w:r>
        <w:rPr>
          <w:lang w:val="hi_IN" w:bidi="hi_IN"/>
        </w:rPr>
      </w:r>
      <w:r>
        <w:rPr>
          <w:b/>
          <w:lang w:val="hi_IN" w:bidi="hi_IN"/>
        </w:rPr>
        <w:t>महायाजक ने जीविते परमेश्वर की ओर से यीशु को क्या आज्ञा दी?</w:t>
      </w:r>
    </w:p>
    <w:p>
      <w:pPr/>
      <w:r>
        <w:rPr>
          <w:lang w:val="hi_IN" w:bidi="hi_IN"/>
        </w:rPr>
      </w:r>
      <w:r>
        <w:rPr>
          <w:lang w:val="hi_IN" w:bidi="hi_IN"/>
        </w:rPr>
        <w:t>महायाजक ने यीशु को आदेश दिया कि वह उसे बताए कि वह मसीह, परमेश्वर के पुत्र हैं या नहीं।</w:t>
      </w:r>
      <w:r>
        <w:rPr>
          <w:lang w:val="hi_IN" w:bidi="hi_IN"/>
        </w:rPr>
      </w:r>
      <w:r>
        <w:rPr>
          <w:lang w:val="hi_IN" w:bidi="hi_IN"/>
        </w:rPr>
      </w:r>
    </w:p>
    <w:p>
      <w:pPr/>
      <w:r>
        <w:rPr>
          <w:lang w:val="hi_IN" w:bidi="hi_IN"/>
        </w:rPr>
      </w:r>
    </w:p>
    <w:p>
      <w:pPr>
        <w:pStyle w:val="Heading2"/>
      </w:pPr>
      <w:r>
        <w:rPr>
          <w:lang w:val="hi_IN" w:bidi="hi_IN"/>
        </w:rPr>
        <w:t>मत्ती 26:64</w:t>
      </w:r>
      <w:r>
        <w:rPr>
          <w:lang w:val="hi_IN" w:bidi="hi_IN"/>
        </w:rPr>
      </w:r>
    </w:p>
    <w:p>
      <w:pPr/>
      <w:r>
        <w:rPr>
          <w:lang w:val="hi_IN" w:bidi="hi_IN"/>
        </w:rPr>
      </w:r>
      <w:r>
        <w:rPr>
          <w:b/>
          <w:lang w:val="hi_IN" w:bidi="hi_IN"/>
        </w:rPr>
        <w:t>महायाजक की आज्ञा पर यीशु की क्या प्रतिक्रिया थी?</w:t>
      </w:r>
    </w:p>
    <w:p>
      <w:pPr/>
      <w:r>
        <w:rPr>
          <w:lang w:val="hi_IN" w:bidi="hi_IN"/>
        </w:rPr>
      </w:r>
      <w:r>
        <w:rPr>
          <w:lang w:val="hi_IN" w:bidi="hi_IN"/>
        </w:rPr>
        <w:t>यीशु ने कहा, "</w:t>
      </w:r>
      <w:r>
        <w:rPr>
          <w:lang w:val="hi_IN" w:bidi="hi_IN"/>
        </w:rPr>
        <w:t>तूने आप ही कह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26:64 (#2)</w:t>
      </w:r>
      <w:r>
        <w:rPr>
          <w:lang w:val="hi_IN" w:bidi="hi_IN"/>
        </w:rPr>
      </w:r>
    </w:p>
    <w:p>
      <w:pPr/>
      <w:r>
        <w:rPr>
          <w:lang w:val="hi_IN" w:bidi="hi_IN"/>
        </w:rPr>
      </w:r>
      <w:r>
        <w:rPr>
          <w:b/>
          <w:lang w:val="hi_IN" w:bidi="hi_IN"/>
        </w:rPr>
        <w:t>यीशु ने क्या कहा कि महायाजक क्या देखेगा?</w:t>
      </w:r>
    </w:p>
    <w:p>
      <w:pPr/>
      <w:r>
        <w:rPr>
          <w:lang w:val="hi_IN" w:bidi="hi_IN"/>
        </w:rPr>
      </w:r>
      <w:r>
        <w:rPr>
          <w:lang w:val="hi_IN" w:bidi="hi_IN"/>
        </w:rPr>
        <w:t xml:space="preserve">यीशु ने कहा कि महायाजक मनुष्य के पुत्र को </w:t>
      </w:r>
      <w:r>
        <w:rPr>
          <w:lang w:val="hi_IN" w:bidi="hi_IN"/>
        </w:rPr>
        <w:t>सर्वशक्तिमान</w:t>
      </w:r>
      <w:r>
        <w:rPr>
          <w:lang w:val="hi_IN" w:bidi="hi_IN"/>
        </w:rPr>
        <w:t xml:space="preserve"> के </w:t>
      </w:r>
      <w:r>
        <w:rPr>
          <w:lang w:val="hi_IN" w:bidi="hi_IN"/>
        </w:rPr>
        <w:t>दाहिनी</w:t>
      </w:r>
      <w:r>
        <w:rPr>
          <w:lang w:val="hi_IN" w:bidi="hi_IN"/>
        </w:rPr>
        <w:t xml:space="preserve"> ओर बैठे और आकाश के बादलों पर आते देखेंगे।</w:t>
      </w:r>
      <w:r>
        <w:rPr>
          <w:lang w:val="hi_IN" w:bidi="hi_IN"/>
        </w:rPr>
      </w:r>
      <w:r>
        <w:rPr>
          <w:lang w:val="hi_IN" w:bidi="hi_IN"/>
        </w:rPr>
      </w:r>
    </w:p>
    <w:p>
      <w:pPr/>
      <w:r>
        <w:rPr>
          <w:lang w:val="hi_IN" w:bidi="hi_IN"/>
        </w:rPr>
      </w:r>
    </w:p>
    <w:p>
      <w:pPr>
        <w:pStyle w:val="Heading2"/>
      </w:pPr>
      <w:r>
        <w:rPr>
          <w:lang w:val="hi_IN" w:bidi="hi_IN"/>
        </w:rPr>
        <w:t>मत्ती 26:65</w:t>
      </w:r>
      <w:r>
        <w:rPr>
          <w:lang w:val="hi_IN" w:bidi="hi_IN"/>
        </w:rPr>
      </w:r>
    </w:p>
    <w:p>
      <w:pPr/>
      <w:r>
        <w:rPr>
          <w:lang w:val="hi_IN" w:bidi="hi_IN"/>
        </w:rPr>
      </w:r>
      <w:r>
        <w:rPr>
          <w:b/>
          <w:lang w:val="hi_IN" w:bidi="hi_IN"/>
        </w:rPr>
        <w:t>तब महायाजक ने यीशु पर क्या आरोप लगाया?</w:t>
      </w:r>
    </w:p>
    <w:p>
      <w:pPr/>
      <w:r>
        <w:rPr>
          <w:lang w:val="hi_IN" w:bidi="hi_IN"/>
        </w:rPr>
      </w:r>
      <w:r>
        <w:rPr>
          <w:lang w:val="hi_IN" w:bidi="hi_IN"/>
        </w:rPr>
        <w:t>महायाजक ने यीशु पर परमेश्वर की निन्दा का आरोप लगाया।</w:t>
      </w:r>
      <w:r>
        <w:rPr>
          <w:lang w:val="hi_IN" w:bidi="hi_IN"/>
        </w:rPr>
      </w:r>
      <w:r>
        <w:rPr>
          <w:lang w:val="hi_IN" w:bidi="hi_IN"/>
        </w:rPr>
      </w:r>
    </w:p>
    <w:p>
      <w:pPr/>
      <w:r>
        <w:rPr>
          <w:lang w:val="hi_IN" w:bidi="hi_IN"/>
        </w:rPr>
      </w:r>
    </w:p>
    <w:p>
      <w:pPr>
        <w:pStyle w:val="Heading2"/>
      </w:pPr>
      <w:r>
        <w:rPr>
          <w:lang w:val="hi_IN" w:bidi="hi_IN"/>
        </w:rPr>
        <w:t>मत्ती 26:67</w:t>
      </w:r>
      <w:r>
        <w:rPr>
          <w:lang w:val="hi_IN" w:bidi="hi_IN"/>
        </w:rPr>
      </w:r>
    </w:p>
    <w:p>
      <w:pPr/>
      <w:r>
        <w:rPr>
          <w:lang w:val="hi_IN" w:bidi="hi_IN"/>
        </w:rPr>
      </w:r>
      <w:r>
        <w:rPr>
          <w:b/>
          <w:lang w:val="hi_IN" w:bidi="hi_IN"/>
        </w:rPr>
        <w:t>यीशु पर आरोप लगाने के बाद उन्होंने उनके साथ क्या किया?</w:t>
      </w:r>
    </w:p>
    <w:p>
      <w:pPr/>
      <w:r>
        <w:rPr>
          <w:lang w:val="hi_IN" w:bidi="hi_IN"/>
        </w:rPr>
      </w:r>
      <w:r>
        <w:rPr>
          <w:lang w:val="hi_IN" w:bidi="hi_IN"/>
        </w:rPr>
        <w:t xml:space="preserve">उन्होंने यीशु के </w:t>
      </w:r>
      <w:r>
        <w:rPr>
          <w:lang w:val="hi_IN" w:bidi="hi_IN"/>
        </w:rPr>
        <w:t>मुँह</w:t>
      </w:r>
      <w:r>
        <w:rPr>
          <w:lang w:val="hi_IN" w:bidi="hi_IN"/>
        </w:rPr>
        <w:t xml:space="preserve"> पर थूका, उन्हें </w:t>
      </w:r>
      <w:r>
        <w:rPr>
          <w:lang w:val="hi_IN" w:bidi="hi_IN"/>
        </w:rPr>
        <w:t>घूँसे मारे</w:t>
      </w:r>
      <w:r>
        <w:rPr>
          <w:lang w:val="hi_IN" w:bidi="hi_IN"/>
        </w:rPr>
        <w:t xml:space="preserve">, और उन्हें </w:t>
      </w:r>
      <w:r>
        <w:rPr>
          <w:lang w:val="hi_IN" w:bidi="hi_IN"/>
        </w:rPr>
        <w:t>थप्पड़ भी 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26:73–75</w:t>
      </w:r>
      <w:r>
        <w:rPr>
          <w:lang w:val="hi_IN" w:bidi="hi_IN"/>
        </w:rPr>
      </w:r>
    </w:p>
    <w:p>
      <w:pPr/>
      <w:r>
        <w:rPr>
          <w:lang w:val="hi_IN" w:bidi="hi_IN"/>
        </w:rPr>
      </w:r>
      <w:r>
        <w:rPr>
          <w:b/>
          <w:lang w:val="hi_IN" w:bidi="hi_IN"/>
        </w:rPr>
        <w:t>जब किसी ने पतरस से तीन बार पूछा कि क्या वह यीशु के साथ है, तो उसने क्या उत्तर दिया?</w:t>
      </w:r>
    </w:p>
    <w:p>
      <w:pPr/>
      <w:r>
        <w:rPr>
          <w:lang w:val="hi_IN" w:bidi="hi_IN"/>
        </w:rPr>
      </w:r>
      <w:r>
        <w:rPr>
          <w:lang w:val="hi_IN" w:bidi="hi_IN"/>
        </w:rPr>
        <w:t>पतरस ने उत्तर दिया कि वह यीशु को नहीं जानता।</w:t>
      </w:r>
      <w:r>
        <w:rPr>
          <w:lang w:val="hi_IN" w:bidi="hi_IN"/>
        </w:rPr>
      </w:r>
      <w:r>
        <w:rPr>
          <w:lang w:val="hi_IN" w:bidi="hi_IN"/>
        </w:rPr>
      </w:r>
    </w:p>
    <w:p>
      <w:pPr/>
      <w:r>
        <w:rPr>
          <w:lang w:val="hi_IN" w:bidi="hi_IN"/>
        </w:rPr>
      </w:r>
    </w:p>
    <w:p>
      <w:pPr>
        <w:pStyle w:val="Heading2"/>
      </w:pPr>
      <w:r>
        <w:rPr>
          <w:lang w:val="hi_IN" w:bidi="hi_IN"/>
        </w:rPr>
        <w:t>मत्ती 26:74</w:t>
      </w:r>
      <w:r>
        <w:rPr>
          <w:lang w:val="hi_IN" w:bidi="hi_IN"/>
        </w:rPr>
      </w:r>
    </w:p>
    <w:p>
      <w:pPr/>
      <w:r>
        <w:rPr>
          <w:lang w:val="hi_IN" w:bidi="hi_IN"/>
        </w:rPr>
      </w:r>
      <w:r>
        <w:rPr>
          <w:b/>
          <w:lang w:val="hi_IN" w:bidi="hi_IN"/>
        </w:rPr>
        <w:t>जैसे ही पतरस ने तीसरी बार उत्तर दिया, क्या हुआ?</w:t>
      </w:r>
    </w:p>
    <w:p>
      <w:pPr/>
      <w:r>
        <w:rPr>
          <w:lang w:val="hi_IN" w:bidi="hi_IN"/>
        </w:rPr>
      </w:r>
      <w:r>
        <w:rPr>
          <w:lang w:val="hi_IN" w:bidi="hi_IN"/>
        </w:rPr>
        <w:t xml:space="preserve">जैसे ही पतरस ने तीसरी बार उत्तर दिया, एक मुर्गे ने </w:t>
      </w:r>
      <w:r>
        <w:rPr>
          <w:lang w:val="hi_IN" w:bidi="hi_IN"/>
        </w:rPr>
        <w:t>बाँग</w:t>
      </w:r>
      <w:r>
        <w:rPr>
          <w:lang w:val="hi_IN" w:bidi="hi_IN"/>
        </w:rPr>
        <w:t xml:space="preserve"> दी।</w:t>
      </w:r>
      <w:r>
        <w:rPr>
          <w:lang w:val="hi_IN" w:bidi="hi_IN"/>
        </w:rPr>
      </w:r>
      <w:r>
        <w:rPr>
          <w:lang w:val="hi_IN" w:bidi="hi_IN"/>
        </w:rPr>
      </w:r>
    </w:p>
    <w:p>
      <w:pPr/>
      <w:r>
        <w:rPr>
          <w:lang w:val="hi_IN" w:bidi="hi_IN"/>
        </w:rPr>
      </w:r>
    </w:p>
    <w:p>
      <w:pPr>
        <w:pStyle w:val="Heading2"/>
      </w:pPr>
      <w:r>
        <w:rPr>
          <w:lang w:val="hi_IN" w:bidi="hi_IN"/>
        </w:rPr>
        <w:t>मत्ती 26:75</w:t>
      </w:r>
      <w:r>
        <w:rPr>
          <w:lang w:val="hi_IN" w:bidi="hi_IN"/>
        </w:rPr>
      </w:r>
    </w:p>
    <w:p>
      <w:pPr/>
      <w:r>
        <w:rPr>
          <w:lang w:val="hi_IN" w:bidi="hi_IN"/>
        </w:rPr>
      </w:r>
      <w:r>
        <w:rPr>
          <w:b/>
          <w:lang w:val="hi_IN" w:bidi="hi_IN"/>
        </w:rPr>
        <w:t>अपने तीसरे उत्तर के बाद पतरस को क्या स्मरण आया?</w:t>
      </w:r>
    </w:p>
    <w:p>
      <w:pPr/>
      <w:r>
        <w:rPr>
          <w:lang w:val="hi_IN" w:bidi="hi_IN"/>
        </w:rPr>
      </w:r>
      <w:r>
        <w:rPr>
          <w:lang w:val="hi_IN" w:bidi="hi_IN"/>
        </w:rPr>
        <w:t xml:space="preserve">पतरस को </w:t>
      </w:r>
      <w:r>
        <w:rPr>
          <w:lang w:val="hi_IN" w:bidi="hi_IN"/>
        </w:rPr>
        <w:t>स्मरण</w:t>
      </w:r>
      <w:r>
        <w:rPr>
          <w:lang w:val="hi_IN" w:bidi="hi_IN"/>
        </w:rPr>
        <w:t xml:space="preserve"> आया कि यीशु ने कहा था कि </w:t>
      </w:r>
      <w:r>
        <w:rPr>
          <w:lang w:val="hi_IN" w:bidi="hi_IN"/>
        </w:rPr>
        <w:t>मुर्गे के बाँग</w:t>
      </w:r>
      <w:r>
        <w:rPr>
          <w:lang w:val="hi_IN" w:bidi="hi_IN"/>
        </w:rPr>
        <w:t xml:space="preserve"> देने से पहले, वह यीशु का तीन बार इन्कार करेगा।</w:t>
      </w:r>
      <w:r>
        <w:rPr>
          <w:lang w:val="hi_IN" w:bidi="hi_IN"/>
        </w:rPr>
      </w:r>
      <w:r>
        <w:rPr>
          <w:lang w:val="hi_IN" w:bidi="hi_IN"/>
        </w:rPr>
      </w:r>
    </w:p>
    <w:p>
      <w:pPr/>
      <w:r>
        <w:rPr>
          <w:lang w:val="hi_IN" w:bidi="hi_IN"/>
        </w:rPr>
      </w:r>
    </w:p>
    <w:p>
      <w:pPr>
        <w:pStyle w:val="Heading2"/>
      </w:pPr>
      <w:r>
        <w:rPr>
          <w:lang w:val="hi_IN" w:bidi="hi_IN"/>
        </w:rPr>
        <w:t>मत्ती 27:2</w:t>
      </w:r>
      <w:r>
        <w:rPr>
          <w:lang w:val="hi_IN" w:bidi="hi_IN"/>
        </w:rPr>
      </w:r>
    </w:p>
    <w:p>
      <w:pPr/>
      <w:r>
        <w:rPr>
          <w:lang w:val="hi_IN" w:bidi="hi_IN"/>
        </w:rPr>
      </w:r>
      <w:r>
        <w:rPr>
          <w:b/>
          <w:lang w:val="hi_IN" w:bidi="hi_IN"/>
        </w:rPr>
        <w:t>भोर होते ही प्रधान याजक और लोगों के प्राचीन यीशु को कहाँ ले गए?</w:t>
      </w:r>
    </w:p>
    <w:p>
      <w:pPr/>
      <w:r>
        <w:rPr>
          <w:lang w:val="hi_IN" w:bidi="hi_IN"/>
        </w:rPr>
      </w:r>
      <w:r>
        <w:rPr>
          <w:lang w:val="hi_IN" w:bidi="hi_IN"/>
        </w:rPr>
        <w:t>भोर होते ही वे उन्हें पिलातुस राज्यपाल के पास ले गए।</w:t>
      </w:r>
      <w:r>
        <w:rPr>
          <w:lang w:val="hi_IN" w:bidi="hi_IN"/>
        </w:rPr>
      </w:r>
      <w:r>
        <w:rPr>
          <w:lang w:val="hi_IN" w:bidi="hi_IN"/>
        </w:rPr>
      </w:r>
    </w:p>
    <w:p>
      <w:pPr/>
      <w:r>
        <w:rPr>
          <w:lang w:val="hi_IN" w:bidi="hi_IN"/>
        </w:rPr>
      </w:r>
    </w:p>
    <w:p>
      <w:pPr>
        <w:pStyle w:val="Heading2"/>
      </w:pPr>
      <w:r>
        <w:rPr>
          <w:lang w:val="hi_IN" w:bidi="hi_IN"/>
        </w:rPr>
        <w:t>मत्ती 27:3–5</w:t>
      </w:r>
      <w:r>
        <w:rPr>
          <w:lang w:val="hi_IN" w:bidi="hi_IN"/>
        </w:rPr>
      </w:r>
    </w:p>
    <w:p>
      <w:pPr/>
      <w:r>
        <w:rPr>
          <w:lang w:val="hi_IN" w:bidi="hi_IN"/>
        </w:rPr>
      </w:r>
      <w:r>
        <w:rPr>
          <w:b/>
          <w:lang w:val="hi_IN" w:bidi="hi_IN"/>
        </w:rPr>
        <w:t>जब यहूदा इस्करियोती ने देखा कि यीशु को दोषी ठहराया गया है तो उसने क्या किया?</w:t>
      </w:r>
    </w:p>
    <w:p>
      <w:pPr/>
      <w:r>
        <w:rPr>
          <w:lang w:val="hi_IN" w:bidi="hi_IN"/>
        </w:rPr>
      </w:r>
      <w:r>
        <w:rPr>
          <w:lang w:val="hi_IN" w:bidi="hi_IN"/>
        </w:rPr>
        <w:t>यहूदा ने निर्दोष को मृत्यु के लिये पकड़वाने के लिये पश्चाताप किया, चाँदी के सिक्कों को वापस कर दिया, और जाकर अपने आपको फांसी लगा ली।</w:t>
      </w:r>
      <w:r>
        <w:rPr>
          <w:lang w:val="hi_IN" w:bidi="hi_IN"/>
        </w:rPr>
      </w:r>
      <w:r>
        <w:rPr>
          <w:lang w:val="hi_IN" w:bidi="hi_IN"/>
        </w:rPr>
      </w:r>
    </w:p>
    <w:p>
      <w:pPr/>
      <w:r>
        <w:rPr>
          <w:lang w:val="hi_IN" w:bidi="hi_IN"/>
        </w:rPr>
      </w:r>
    </w:p>
    <w:p>
      <w:pPr>
        <w:pStyle w:val="Heading2"/>
      </w:pPr>
      <w:r>
        <w:rPr>
          <w:lang w:val="hi_IN" w:bidi="hi_IN"/>
        </w:rPr>
        <w:t>मत्ती 27:6–7</w:t>
      </w:r>
      <w:r>
        <w:rPr>
          <w:lang w:val="hi_IN" w:bidi="hi_IN"/>
        </w:rPr>
      </w:r>
    </w:p>
    <w:p>
      <w:pPr/>
      <w:r>
        <w:rPr>
          <w:lang w:val="hi_IN" w:bidi="hi_IN"/>
        </w:rPr>
      </w:r>
      <w:r>
        <w:rPr>
          <w:b/>
          <w:lang w:val="hi_IN" w:bidi="hi_IN"/>
        </w:rPr>
        <w:t>प्रधान याजकों ने तीस चाँदी के सिक्कों का क्या किया?</w:t>
      </w:r>
    </w:p>
    <w:p>
      <w:pPr/>
      <w:r>
        <w:rPr>
          <w:lang w:val="hi_IN" w:bidi="hi_IN"/>
        </w:rPr>
      </w:r>
      <w:r>
        <w:rPr>
          <w:lang w:val="hi_IN" w:bidi="hi_IN"/>
        </w:rPr>
        <w:t xml:space="preserve">उन्होंने परदेशियों के गाड़ने के </w:t>
      </w:r>
      <w:r>
        <w:rPr>
          <w:lang w:val="hi_IN" w:bidi="hi_IN"/>
        </w:rPr>
        <w:t>लिये</w:t>
      </w:r>
      <w:r>
        <w:rPr>
          <w:lang w:val="hi_IN" w:bidi="hi_IN"/>
        </w:rPr>
        <w:t xml:space="preserve"> कुम्हार का खेत </w:t>
      </w:r>
      <w:r>
        <w:rPr>
          <w:lang w:val="hi_IN" w:bidi="hi_IN"/>
        </w:rPr>
        <w:t>मोल ले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27:9–10</w:t>
      </w:r>
      <w:r>
        <w:rPr>
          <w:lang w:val="hi_IN" w:bidi="hi_IN"/>
        </w:rPr>
      </w:r>
    </w:p>
    <w:p>
      <w:pPr/>
      <w:r>
        <w:rPr>
          <w:lang w:val="hi_IN" w:bidi="hi_IN"/>
        </w:rPr>
      </w:r>
      <w:r>
        <w:rPr>
          <w:b/>
          <w:lang w:val="hi_IN" w:bidi="hi_IN"/>
        </w:rPr>
        <w:t>इन घटनाओं से किसकी भविष्यवाणी पूरी हुई?</w:t>
      </w:r>
    </w:p>
    <w:p>
      <w:pPr/>
      <w:r>
        <w:rPr>
          <w:lang w:val="hi_IN" w:bidi="hi_IN"/>
        </w:rPr>
      </w:r>
      <w:r>
        <w:rPr>
          <w:lang w:val="hi_IN" w:bidi="hi_IN"/>
        </w:rPr>
        <w:t>इन घटनाओं ने यिर्मयाह की भविष्यवाणी को पूरा किया।</w:t>
      </w:r>
      <w:r>
        <w:rPr>
          <w:lang w:val="hi_IN" w:bidi="hi_IN"/>
        </w:rPr>
      </w:r>
      <w:r>
        <w:rPr>
          <w:lang w:val="hi_IN" w:bidi="hi_IN"/>
        </w:rPr>
      </w:r>
    </w:p>
    <w:p>
      <w:pPr/>
      <w:r>
        <w:rPr>
          <w:lang w:val="hi_IN" w:bidi="hi_IN"/>
        </w:rPr>
      </w:r>
    </w:p>
    <w:p>
      <w:pPr>
        <w:pStyle w:val="Heading2"/>
      </w:pPr>
      <w:r>
        <w:rPr>
          <w:lang w:val="hi_IN" w:bidi="hi_IN"/>
        </w:rPr>
        <w:t>मत्ती 27:11</w:t>
      </w:r>
      <w:r>
        <w:rPr>
          <w:lang w:val="hi_IN" w:bidi="hi_IN"/>
        </w:rPr>
      </w:r>
    </w:p>
    <w:p>
      <w:pPr/>
      <w:r>
        <w:rPr>
          <w:lang w:val="hi_IN" w:bidi="hi_IN"/>
        </w:rPr>
      </w:r>
      <w:r>
        <w:rPr>
          <w:b/>
          <w:lang w:val="hi_IN" w:bidi="hi_IN"/>
        </w:rPr>
        <w:t>पिलातुस ने यीशु से क्या सवाल पूछा और यीशु ने क्या जवाब दिया?</w:t>
      </w:r>
    </w:p>
    <w:p>
      <w:pPr/>
      <w:r>
        <w:rPr>
          <w:lang w:val="hi_IN" w:bidi="hi_IN"/>
        </w:rPr>
      </w:r>
      <w:r>
        <w:rPr>
          <w:lang w:val="hi_IN" w:bidi="hi_IN"/>
        </w:rPr>
        <w:t>पिलातुस ने यीशु से पूछा कि क्या वह यहूदियों के राजा हैं, और यीशु ने उत्तर दिया, "तू आप ही कह रहा है"।</w:t>
      </w:r>
      <w:r>
        <w:rPr>
          <w:lang w:val="hi_IN" w:bidi="hi_IN"/>
        </w:rPr>
      </w:r>
      <w:r>
        <w:rPr>
          <w:lang w:val="hi_IN" w:bidi="hi_IN"/>
        </w:rPr>
      </w:r>
    </w:p>
    <w:p>
      <w:pPr/>
      <w:r>
        <w:rPr>
          <w:lang w:val="hi_IN" w:bidi="hi_IN"/>
        </w:rPr>
      </w:r>
    </w:p>
    <w:p>
      <w:pPr>
        <w:pStyle w:val="Heading2"/>
      </w:pPr>
      <w:r>
        <w:rPr>
          <w:lang w:val="hi_IN" w:bidi="hi_IN"/>
        </w:rPr>
        <w:t>मत्ती 27:12–14</w:t>
      </w:r>
      <w:r>
        <w:rPr>
          <w:lang w:val="hi_IN" w:bidi="hi_IN"/>
        </w:rPr>
      </w:r>
    </w:p>
    <w:p>
      <w:pPr/>
      <w:r>
        <w:rPr>
          <w:lang w:val="hi_IN" w:bidi="hi_IN"/>
        </w:rPr>
      </w:r>
      <w:r>
        <w:rPr>
          <w:b/>
          <w:lang w:val="hi_IN" w:bidi="hi_IN"/>
        </w:rPr>
        <w:t>यीशु ने प्रधान याजकों और पुरनियों के सभी आरोपों का क्या उत्तर दिया?</w:t>
      </w:r>
    </w:p>
    <w:p>
      <w:pPr/>
      <w:r>
        <w:rPr>
          <w:lang w:val="hi_IN" w:bidi="hi_IN"/>
        </w:rPr>
      </w:r>
      <w:r>
        <w:rPr>
          <w:lang w:val="hi_IN" w:bidi="hi_IN"/>
        </w:rPr>
        <w:t xml:space="preserve">यीशु ने </w:t>
      </w:r>
      <w:r>
        <w:rPr>
          <w:lang w:val="hi_IN" w:bidi="hi_IN"/>
        </w:rPr>
        <w:t>कुछ भी उत्तर नहीं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27:15–16</w:t>
      </w:r>
      <w:r>
        <w:rPr>
          <w:lang w:val="hi_IN" w:bidi="hi_IN"/>
        </w:rPr>
      </w:r>
    </w:p>
    <w:p>
      <w:pPr/>
      <w:r>
        <w:rPr>
          <w:lang w:val="hi_IN" w:bidi="hi_IN"/>
        </w:rPr>
      </w:r>
      <w:r>
        <w:rPr>
          <w:b/>
          <w:lang w:val="hi_IN" w:bidi="hi_IN"/>
        </w:rPr>
        <w:t>फसह के पर्व की रीति के अनुसार पिलातुस यीशु के लिए क्या करना चाहता था?</w:t>
      </w:r>
    </w:p>
    <w:p>
      <w:pPr/>
      <w:r>
        <w:rPr>
          <w:lang w:val="hi_IN" w:bidi="hi_IN"/>
        </w:rPr>
      </w:r>
      <w:r>
        <w:rPr>
          <w:lang w:val="hi_IN" w:bidi="hi_IN"/>
        </w:rPr>
        <w:t xml:space="preserve">पिलातुस पर्व की रीति के अनुसार यीशु को </w:t>
      </w:r>
      <w:r>
        <w:rPr>
          <w:lang w:val="hi_IN" w:bidi="hi_IN"/>
        </w:rPr>
        <w:t>छोड़ देना</w:t>
      </w:r>
      <w:r>
        <w:rPr>
          <w:lang w:val="hi_IN" w:bidi="hi_IN"/>
        </w:rPr>
        <w:t xml:space="preserve"> चाहता था।</w:t>
      </w:r>
      <w:r>
        <w:rPr>
          <w:lang w:val="hi_IN" w:bidi="hi_IN"/>
        </w:rPr>
      </w:r>
      <w:r>
        <w:rPr>
          <w:lang w:val="hi_IN" w:bidi="hi_IN"/>
        </w:rPr>
      </w:r>
    </w:p>
    <w:p>
      <w:pPr/>
      <w:r>
        <w:rPr>
          <w:lang w:val="hi_IN" w:bidi="hi_IN"/>
        </w:rPr>
      </w:r>
    </w:p>
    <w:p>
      <w:pPr>
        <w:pStyle w:val="Heading2"/>
      </w:pPr>
      <w:r>
        <w:rPr>
          <w:lang w:val="hi_IN" w:bidi="hi_IN"/>
        </w:rPr>
        <w:t>मत्ती 27:19</w:t>
      </w:r>
      <w:r>
        <w:rPr>
          <w:lang w:val="hi_IN" w:bidi="hi_IN"/>
        </w:rPr>
      </w:r>
    </w:p>
    <w:p>
      <w:pPr/>
      <w:r>
        <w:rPr>
          <w:lang w:val="hi_IN" w:bidi="hi_IN"/>
        </w:rPr>
      </w:r>
      <w:r>
        <w:rPr>
          <w:b/>
          <w:lang w:val="hi_IN" w:bidi="hi_IN"/>
        </w:rPr>
        <w:t>जब पिलातुस न्याय की गद्दी पर बैठा था, तो उसकी पत्नी ने उसे क्या संदेश भेजा?</w:t>
      </w:r>
    </w:p>
    <w:p>
      <w:pPr/>
      <w:r>
        <w:rPr>
          <w:lang w:val="hi_IN" w:bidi="hi_IN"/>
        </w:rPr>
      </w:r>
      <w:r>
        <w:rPr>
          <w:lang w:val="hi_IN" w:bidi="hi_IN"/>
        </w:rPr>
        <w:t>उसने पिलातुस से कहा कि उस धर्मी के मामले में हाथ न डालना।</w:t>
      </w:r>
      <w:r>
        <w:rPr>
          <w:lang w:val="hi_IN" w:bidi="hi_IN"/>
        </w:rPr>
      </w:r>
      <w:r>
        <w:rPr>
          <w:lang w:val="hi_IN" w:bidi="hi_IN"/>
        </w:rPr>
      </w:r>
    </w:p>
    <w:p>
      <w:pPr/>
      <w:r>
        <w:rPr>
          <w:lang w:val="hi_IN" w:bidi="hi_IN"/>
        </w:rPr>
      </w:r>
    </w:p>
    <w:p>
      <w:pPr>
        <w:pStyle w:val="Heading2"/>
      </w:pPr>
      <w:r>
        <w:rPr>
          <w:lang w:val="hi_IN" w:bidi="hi_IN"/>
        </w:rPr>
        <w:t>मत्ती 27:20</w:t>
      </w:r>
      <w:r>
        <w:rPr>
          <w:lang w:val="hi_IN" w:bidi="hi_IN"/>
        </w:rPr>
      </w:r>
    </w:p>
    <w:p>
      <w:pPr/>
      <w:r>
        <w:rPr>
          <w:lang w:val="hi_IN" w:bidi="hi_IN"/>
        </w:rPr>
      </w:r>
      <w:r>
        <w:rPr>
          <w:b/>
          <w:lang w:val="hi_IN" w:bidi="hi_IN"/>
        </w:rPr>
        <w:t>पर्व की रीति के अनुसार यीशु को नहीं, बल्कि बरअब्बा को क्यों छोड़ दिया गया?</w:t>
      </w:r>
    </w:p>
    <w:p>
      <w:pPr/>
      <w:r>
        <w:rPr>
          <w:lang w:val="hi_IN" w:bidi="hi_IN"/>
        </w:rPr>
      </w:r>
      <w:r>
        <w:rPr>
          <w:lang w:val="hi_IN" w:bidi="hi_IN"/>
        </w:rPr>
        <w:t>प्रधान</w:t>
      </w:r>
      <w:r>
        <w:rPr>
          <w:lang w:val="hi_IN" w:bidi="hi_IN"/>
        </w:rPr>
        <w:t xml:space="preserve"> याजकों और </w:t>
      </w:r>
      <w:r>
        <w:rPr>
          <w:lang w:val="hi_IN" w:bidi="hi_IN"/>
        </w:rPr>
        <w:t>प्राचीनों</w:t>
      </w:r>
      <w:r>
        <w:rPr>
          <w:lang w:val="hi_IN" w:bidi="hi_IN"/>
        </w:rPr>
        <w:t xml:space="preserve"> ने लोगों को यीशु के स्थान पर बरअब्बा को छोड़ देने की मांग करने के लिए उभारा।</w:t>
      </w:r>
      <w:r>
        <w:rPr>
          <w:lang w:val="hi_IN" w:bidi="hi_IN"/>
        </w:rPr>
      </w:r>
      <w:r>
        <w:rPr>
          <w:lang w:val="hi_IN" w:bidi="hi_IN"/>
        </w:rPr>
      </w:r>
    </w:p>
    <w:p>
      <w:pPr/>
      <w:r>
        <w:rPr>
          <w:lang w:val="hi_IN" w:bidi="hi_IN"/>
        </w:rPr>
      </w:r>
    </w:p>
    <w:p>
      <w:pPr>
        <w:pStyle w:val="Heading2"/>
      </w:pPr>
      <w:r>
        <w:rPr>
          <w:lang w:val="hi_IN" w:bidi="hi_IN"/>
        </w:rPr>
        <w:t>मत्ती 27:22</w:t>
      </w:r>
      <w:r>
        <w:rPr>
          <w:lang w:val="hi_IN" w:bidi="hi_IN"/>
        </w:rPr>
      </w:r>
    </w:p>
    <w:p>
      <w:pPr/>
      <w:r>
        <w:rPr>
          <w:lang w:val="hi_IN" w:bidi="hi_IN"/>
        </w:rPr>
      </w:r>
      <w:r>
        <w:rPr>
          <w:b/>
          <w:lang w:val="hi_IN" w:bidi="hi_IN"/>
        </w:rPr>
        <w:t>लोग चिल्ला-चिल्लाकर क्या कह रहे थे कि यीशु के साथ क्या होना चाहिए?</w:t>
      </w:r>
    </w:p>
    <w:p>
      <w:pPr/>
      <w:r>
        <w:rPr>
          <w:lang w:val="hi_IN" w:bidi="hi_IN"/>
        </w:rPr>
      </w:r>
      <w:r>
        <w:rPr>
          <w:lang w:val="hi_IN" w:bidi="hi_IN"/>
        </w:rPr>
        <w:t xml:space="preserve">लोग चिल्ला-चिल्लाकर कह रहे थे कि वे चाहते हैं कि यीशु को क्रूस पर चढ़ाया </w:t>
      </w:r>
      <w:r>
        <w:rPr>
          <w:lang w:val="hi_IN" w:bidi="hi_IN"/>
        </w:rPr>
        <w:t>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27:24</w:t>
      </w:r>
      <w:r>
        <w:rPr>
          <w:lang w:val="hi_IN" w:bidi="hi_IN"/>
        </w:rPr>
      </w:r>
    </w:p>
    <w:p>
      <w:pPr/>
      <w:r>
        <w:rPr>
          <w:lang w:val="hi_IN" w:bidi="hi_IN"/>
        </w:rPr>
      </w:r>
      <w:r>
        <w:rPr>
          <w:b/>
          <w:lang w:val="hi_IN" w:bidi="hi_IN"/>
        </w:rPr>
        <w:t>जब पिलातुस ने देखा कि उपद्रव शुरू हो रहा है तो उसने क्या किया?</w:t>
      </w:r>
    </w:p>
    <w:p>
      <w:pPr/>
      <w:r>
        <w:rPr>
          <w:lang w:val="hi_IN" w:bidi="hi_IN"/>
        </w:rPr>
      </w:r>
      <w:r>
        <w:rPr>
          <w:lang w:val="hi_IN" w:bidi="hi_IN"/>
        </w:rPr>
        <w:t xml:space="preserve">पिलातुस ने अपने हाथ </w:t>
      </w:r>
      <w:r>
        <w:rPr>
          <w:lang w:val="hi_IN" w:bidi="hi_IN"/>
        </w:rPr>
        <w:t>धोए</w:t>
      </w:r>
      <w:r>
        <w:rPr>
          <w:lang w:val="hi_IN" w:bidi="hi_IN"/>
        </w:rPr>
        <w:t>, और कहा कि वह इस निर्दोष व्यक्ति के लहू से निर्दोष है, और यीशु को भीड़ के हवाले कर दिया।</w:t>
      </w:r>
      <w:r>
        <w:rPr>
          <w:lang w:val="hi_IN" w:bidi="hi_IN"/>
        </w:rPr>
      </w:r>
      <w:r>
        <w:rPr>
          <w:lang w:val="hi_IN" w:bidi="hi_IN"/>
        </w:rPr>
      </w:r>
    </w:p>
    <w:p>
      <w:pPr/>
      <w:r>
        <w:rPr>
          <w:lang w:val="hi_IN" w:bidi="hi_IN"/>
        </w:rPr>
      </w:r>
    </w:p>
    <w:p>
      <w:pPr>
        <w:pStyle w:val="Heading2"/>
      </w:pPr>
      <w:r>
        <w:rPr>
          <w:lang w:val="hi_IN" w:bidi="hi_IN"/>
        </w:rPr>
        <w:t>मत्ती 27:25</w:t>
      </w:r>
      <w:r>
        <w:rPr>
          <w:lang w:val="hi_IN" w:bidi="hi_IN"/>
        </w:rPr>
      </w:r>
    </w:p>
    <w:p>
      <w:pPr/>
      <w:r>
        <w:rPr>
          <w:lang w:val="hi_IN" w:bidi="hi_IN"/>
        </w:rPr>
      </w:r>
      <w:r>
        <w:rPr>
          <w:b/>
          <w:lang w:val="hi_IN" w:bidi="hi_IN"/>
        </w:rPr>
        <w:t>जब पिलातुस ने यीशु को लोगों के हवाले किया तो उन्होंने क्या कहा?</w:t>
      </w:r>
    </w:p>
    <w:p>
      <w:pPr/>
      <w:r>
        <w:rPr>
          <w:lang w:val="hi_IN" w:bidi="hi_IN"/>
        </w:rPr>
      </w:r>
      <w:r>
        <w:rPr>
          <w:lang w:val="hi_IN" w:bidi="hi_IN"/>
        </w:rPr>
        <w:t>लोगों ने कहा, "</w:t>
      </w:r>
      <w:r>
        <w:rPr>
          <w:lang w:val="hi_IN" w:bidi="hi_IN"/>
        </w:rPr>
        <w:t>इसका लहू हम पर और हमारी सन्तान पर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27:27–29</w:t>
      </w:r>
      <w:r>
        <w:rPr>
          <w:lang w:val="hi_IN" w:bidi="hi_IN"/>
        </w:rPr>
      </w:r>
    </w:p>
    <w:p>
      <w:pPr/>
      <w:r>
        <w:rPr>
          <w:lang w:val="hi_IN" w:bidi="hi_IN"/>
        </w:rPr>
      </w:r>
      <w:r>
        <w:rPr>
          <w:b/>
          <w:lang w:val="hi_IN" w:bidi="hi_IN"/>
        </w:rPr>
        <w:t>राज्यपाल के सिपाहियों ने यीशु को क्या पहनाया?</w:t>
      </w:r>
    </w:p>
    <w:p>
      <w:pPr/>
      <w:r>
        <w:rPr>
          <w:lang w:val="hi_IN" w:bidi="hi_IN"/>
        </w:rPr>
      </w:r>
      <w:r>
        <w:rPr>
          <w:lang w:val="hi_IN" w:bidi="hi_IN"/>
        </w:rPr>
        <w:t>सिपाहियों</w:t>
      </w:r>
      <w:r>
        <w:rPr>
          <w:lang w:val="hi_IN" w:bidi="hi_IN"/>
        </w:rPr>
        <w:t xml:space="preserve"> ने उन्हें लाल चोगा पहनाया और उनके सिर पर काँटों का मुकुट रखा।</w:t>
      </w:r>
      <w:r>
        <w:rPr>
          <w:lang w:val="hi_IN" w:bidi="hi_IN"/>
        </w:rPr>
      </w:r>
      <w:r>
        <w:rPr>
          <w:lang w:val="hi_IN" w:bidi="hi_IN"/>
        </w:rPr>
      </w:r>
    </w:p>
    <w:p>
      <w:pPr/>
      <w:r>
        <w:rPr>
          <w:lang w:val="hi_IN" w:bidi="hi_IN"/>
        </w:rPr>
      </w:r>
    </w:p>
    <w:p>
      <w:pPr>
        <w:pStyle w:val="Heading2"/>
      </w:pPr>
      <w:r>
        <w:rPr>
          <w:lang w:val="hi_IN" w:bidi="hi_IN"/>
        </w:rPr>
        <w:t>मत्ती 27:32</w:t>
      </w:r>
      <w:r>
        <w:rPr>
          <w:lang w:val="hi_IN" w:bidi="hi_IN"/>
        </w:rPr>
      </w:r>
    </w:p>
    <w:p>
      <w:pPr/>
      <w:r>
        <w:rPr>
          <w:lang w:val="hi_IN" w:bidi="hi_IN"/>
        </w:rPr>
      </w:r>
      <w:r>
        <w:rPr>
          <w:b/>
          <w:lang w:val="hi_IN" w:bidi="hi_IN"/>
        </w:rPr>
        <w:t>कुरेनी शमौन को क्या करने के लिए मजबूर किया गया?</w:t>
      </w:r>
    </w:p>
    <w:p>
      <w:pPr/>
      <w:r>
        <w:rPr>
          <w:lang w:val="hi_IN" w:bidi="hi_IN"/>
        </w:rPr>
      </w:r>
      <w:r>
        <w:rPr>
          <w:lang w:val="hi_IN" w:bidi="hi_IN"/>
        </w:rPr>
        <w:t>शमौन को यीशु का क्रूस उठाने के लिए मजबूर किया गया।</w:t>
      </w:r>
      <w:r>
        <w:rPr>
          <w:lang w:val="hi_IN" w:bidi="hi_IN"/>
        </w:rPr>
      </w:r>
      <w:r>
        <w:rPr>
          <w:lang w:val="hi_IN" w:bidi="hi_IN"/>
        </w:rPr>
      </w:r>
    </w:p>
    <w:p>
      <w:pPr/>
      <w:r>
        <w:rPr>
          <w:lang w:val="hi_IN" w:bidi="hi_IN"/>
        </w:rPr>
      </w:r>
    </w:p>
    <w:p>
      <w:pPr>
        <w:pStyle w:val="Heading2"/>
      </w:pPr>
      <w:r>
        <w:rPr>
          <w:lang w:val="hi_IN" w:bidi="hi_IN"/>
        </w:rPr>
        <w:t>मत्ती 27:33</w:t>
      </w:r>
      <w:r>
        <w:rPr>
          <w:lang w:val="hi_IN" w:bidi="hi_IN"/>
        </w:rPr>
      </w:r>
    </w:p>
    <w:p>
      <w:pPr/>
      <w:r>
        <w:rPr>
          <w:lang w:val="hi_IN" w:bidi="hi_IN"/>
        </w:rPr>
      </w:r>
      <w:r>
        <w:rPr>
          <w:b/>
          <w:lang w:val="hi_IN" w:bidi="hi_IN"/>
        </w:rPr>
        <w:t>वे यीशु को क्रूस पर चढ़ाने के लिये कहाँ गये थे?</w:t>
      </w:r>
    </w:p>
    <w:p>
      <w:pPr/>
      <w:r>
        <w:rPr>
          <w:lang w:val="hi_IN" w:bidi="hi_IN"/>
        </w:rPr>
      </w:r>
      <w:r>
        <w:rPr>
          <w:lang w:val="hi_IN" w:bidi="hi_IN"/>
        </w:rPr>
        <w:t>वे गुलगुता गए थे, जिसका अर्थ "खोपड़ी का स्थान" है।</w:t>
      </w:r>
      <w:r>
        <w:rPr>
          <w:lang w:val="hi_IN" w:bidi="hi_IN"/>
        </w:rPr>
      </w:r>
      <w:r>
        <w:rPr>
          <w:lang w:val="hi_IN" w:bidi="hi_IN"/>
        </w:rPr>
      </w:r>
    </w:p>
    <w:p>
      <w:pPr/>
      <w:r>
        <w:rPr>
          <w:lang w:val="hi_IN" w:bidi="hi_IN"/>
        </w:rPr>
      </w:r>
    </w:p>
    <w:p>
      <w:pPr>
        <w:pStyle w:val="Heading2"/>
      </w:pPr>
      <w:r>
        <w:rPr>
          <w:lang w:val="hi_IN" w:bidi="hi_IN"/>
        </w:rPr>
        <w:t>मत्ती 27:35–36</w:t>
      </w:r>
      <w:r>
        <w:rPr>
          <w:lang w:val="hi_IN" w:bidi="hi_IN"/>
        </w:rPr>
      </w:r>
    </w:p>
    <w:p>
      <w:pPr/>
      <w:r>
        <w:rPr>
          <w:lang w:val="hi_IN" w:bidi="hi_IN"/>
        </w:rPr>
      </w:r>
      <w:r>
        <w:rPr>
          <w:b/>
          <w:lang w:val="hi_IN" w:bidi="hi_IN"/>
        </w:rPr>
        <w:t>यीशु को क्रूस पर चढ़ाने के बाद सिपाहियों ने क्या किया?</w:t>
      </w:r>
    </w:p>
    <w:p>
      <w:pPr/>
      <w:r>
        <w:rPr>
          <w:lang w:val="hi_IN" w:bidi="hi_IN"/>
        </w:rPr>
      </w:r>
      <w:r>
        <w:rPr>
          <w:lang w:val="hi_IN" w:bidi="hi_IN"/>
        </w:rPr>
        <w:t xml:space="preserve">सिपाहियों ने यीशु के कपड़े बाँटने के लिए चिट्ठियाँ डालीं और फिर बैठकर उनका </w:t>
      </w:r>
      <w:r>
        <w:rPr>
          <w:lang w:val="hi_IN" w:bidi="hi_IN"/>
        </w:rPr>
        <w:t>पहरा देने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27:37</w:t>
      </w:r>
      <w:r>
        <w:rPr>
          <w:lang w:val="hi_IN" w:bidi="hi_IN"/>
        </w:rPr>
      </w:r>
    </w:p>
    <w:p>
      <w:pPr/>
      <w:r>
        <w:rPr>
          <w:lang w:val="hi_IN" w:bidi="hi_IN"/>
        </w:rPr>
      </w:r>
      <w:r>
        <w:rPr>
          <w:b/>
          <w:lang w:val="hi_IN" w:bidi="hi_IN"/>
        </w:rPr>
        <w:t>उन्होंने यीशु के सिर के ऊपर क्या लिखा था?</w:t>
      </w:r>
    </w:p>
    <w:p>
      <w:pPr/>
      <w:r>
        <w:rPr>
          <w:lang w:val="hi_IN" w:bidi="hi_IN"/>
        </w:rPr>
      </w:r>
      <w:r>
        <w:rPr>
          <w:lang w:val="hi_IN" w:bidi="hi_IN"/>
        </w:rPr>
        <w:t>उन्होंने लिखा, "</w:t>
      </w:r>
      <w:r>
        <w:rPr>
          <w:lang w:val="hi_IN" w:bidi="hi_IN"/>
        </w:rPr>
        <w:t>यह यहूदियों का राजा यीशु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27:38</w:t>
      </w:r>
      <w:r>
        <w:rPr>
          <w:lang w:val="hi_IN" w:bidi="hi_IN"/>
        </w:rPr>
      </w:r>
    </w:p>
    <w:p>
      <w:pPr/>
      <w:r>
        <w:rPr>
          <w:lang w:val="hi_IN" w:bidi="hi_IN"/>
        </w:rPr>
      </w:r>
      <w:r>
        <w:rPr>
          <w:b/>
          <w:lang w:val="hi_IN" w:bidi="hi_IN"/>
        </w:rPr>
        <w:t>यीशु के साथ क्रूस पर कौन चढ़ाया गया था?</w:t>
      </w:r>
    </w:p>
    <w:p>
      <w:pPr/>
      <w:r>
        <w:rPr>
          <w:lang w:val="hi_IN" w:bidi="hi_IN"/>
        </w:rPr>
      </w:r>
      <w:r>
        <w:rPr>
          <w:lang w:val="hi_IN" w:bidi="hi_IN"/>
        </w:rPr>
        <w:t xml:space="preserve">यीशु के साथ दो डाकू क्रूस पर </w:t>
      </w:r>
      <w:r>
        <w:rPr>
          <w:lang w:val="hi_IN" w:bidi="hi_IN"/>
        </w:rPr>
        <w:t>चढ़ाए गए</w:t>
      </w:r>
      <w:r>
        <w:rPr>
          <w:lang w:val="hi_IN" w:bidi="hi_IN"/>
        </w:rPr>
        <w:t xml:space="preserve">, एक उनके </w:t>
      </w:r>
      <w:r>
        <w:rPr>
          <w:lang w:val="hi_IN" w:bidi="hi_IN"/>
        </w:rPr>
        <w:t>दाहिने</w:t>
      </w:r>
      <w:r>
        <w:rPr>
          <w:lang w:val="hi_IN" w:bidi="hi_IN"/>
        </w:rPr>
        <w:t xml:space="preserve"> ओर और एक </w:t>
      </w:r>
      <w:r>
        <w:rPr>
          <w:lang w:val="hi_IN" w:bidi="hi_IN"/>
        </w:rPr>
        <w:t>बाएँ</w:t>
      </w:r>
      <w:r>
        <w:rPr>
          <w:lang w:val="hi_IN" w:bidi="hi_IN"/>
        </w:rPr>
        <w:t xml:space="preserve"> ओर।</w:t>
      </w:r>
      <w:r>
        <w:rPr>
          <w:lang w:val="hi_IN" w:bidi="hi_IN"/>
        </w:rPr>
      </w:r>
      <w:r>
        <w:rPr>
          <w:lang w:val="hi_IN" w:bidi="hi_IN"/>
        </w:rPr>
      </w:r>
    </w:p>
    <w:p>
      <w:pPr/>
      <w:r>
        <w:rPr>
          <w:lang w:val="hi_IN" w:bidi="hi_IN"/>
        </w:rPr>
      </w:r>
    </w:p>
    <w:p>
      <w:pPr>
        <w:pStyle w:val="Heading2"/>
      </w:pPr>
      <w:r>
        <w:rPr>
          <w:lang w:val="hi_IN" w:bidi="hi_IN"/>
        </w:rPr>
        <w:t>मत्ती 27:42</w:t>
      </w:r>
      <w:r>
        <w:rPr>
          <w:lang w:val="hi_IN" w:bidi="hi_IN"/>
        </w:rPr>
      </w:r>
    </w:p>
    <w:p>
      <w:pPr/>
      <w:r>
        <w:rPr>
          <w:lang w:val="hi_IN" w:bidi="hi_IN"/>
        </w:rPr>
      </w:r>
      <w:r>
        <w:rPr>
          <w:b/>
          <w:lang w:val="hi_IN" w:bidi="hi_IN"/>
        </w:rPr>
        <w:t>भीड़, प्रधान याजकों, शास्त्रियों और पुरनियों ने यीशु को क्या करने के लिए चुनौती दी?</w:t>
      </w:r>
    </w:p>
    <w:p>
      <w:pPr/>
      <w:r>
        <w:rPr>
          <w:lang w:val="hi_IN" w:bidi="hi_IN"/>
        </w:rPr>
      </w:r>
      <w:r>
        <w:rPr>
          <w:lang w:val="hi_IN" w:bidi="hi_IN"/>
        </w:rPr>
        <w:t>उन सबने यीशु को चुनौती दी कि वह अपने आपको बचा लें और क्रूस पर से उतर आएं।</w:t>
      </w:r>
      <w:r>
        <w:rPr>
          <w:lang w:val="hi_IN" w:bidi="hi_IN"/>
        </w:rPr>
      </w:r>
      <w:r>
        <w:rPr>
          <w:lang w:val="hi_IN" w:bidi="hi_IN"/>
        </w:rPr>
      </w:r>
    </w:p>
    <w:p>
      <w:pPr/>
      <w:r>
        <w:rPr>
          <w:lang w:val="hi_IN" w:bidi="hi_IN"/>
        </w:rPr>
      </w:r>
    </w:p>
    <w:p>
      <w:pPr>
        <w:pStyle w:val="Heading2"/>
      </w:pPr>
      <w:r>
        <w:rPr>
          <w:lang w:val="hi_IN" w:bidi="hi_IN"/>
        </w:rPr>
        <w:t>मत्ती 27:45</w:t>
      </w:r>
      <w:r>
        <w:rPr>
          <w:lang w:val="hi_IN" w:bidi="hi_IN"/>
        </w:rPr>
      </w:r>
    </w:p>
    <w:p>
      <w:pPr/>
      <w:r>
        <w:rPr>
          <w:lang w:val="hi_IN" w:bidi="hi_IN"/>
        </w:rPr>
      </w:r>
      <w:r>
        <w:rPr>
          <w:b/>
          <w:lang w:val="hi_IN" w:bidi="hi_IN"/>
        </w:rPr>
        <w:t>दोपहर से लेकर तीसरे पहर तक क्या हुआ?</w:t>
      </w:r>
    </w:p>
    <w:p>
      <w:pPr/>
      <w:r>
        <w:rPr>
          <w:lang w:val="hi_IN" w:bidi="hi_IN"/>
        </w:rPr>
      </w:r>
      <w:r>
        <w:rPr>
          <w:lang w:val="hi_IN" w:bidi="hi_IN"/>
        </w:rPr>
        <w:t>दोपहर से लेकर तीसरे पहर</w:t>
      </w:r>
      <w:r>
        <w:rPr>
          <w:lang w:val="hi_IN" w:bidi="hi_IN"/>
        </w:rPr>
        <w:t xml:space="preserve"> तक सारे देश में अंधेरा छाया रहा।</w:t>
      </w:r>
      <w:r>
        <w:rPr>
          <w:lang w:val="hi_IN" w:bidi="hi_IN"/>
        </w:rPr>
      </w:r>
      <w:r>
        <w:rPr>
          <w:lang w:val="hi_IN" w:bidi="hi_IN"/>
        </w:rPr>
      </w:r>
    </w:p>
    <w:p>
      <w:pPr/>
      <w:r>
        <w:rPr>
          <w:lang w:val="hi_IN" w:bidi="hi_IN"/>
        </w:rPr>
      </w:r>
    </w:p>
    <w:p>
      <w:pPr>
        <w:pStyle w:val="Heading2"/>
      </w:pPr>
      <w:r>
        <w:rPr>
          <w:lang w:val="hi_IN" w:bidi="hi_IN"/>
        </w:rPr>
        <w:t>मत्ती 27:46</w:t>
      </w:r>
      <w:r>
        <w:rPr>
          <w:lang w:val="hi_IN" w:bidi="hi_IN"/>
        </w:rPr>
      </w:r>
    </w:p>
    <w:p>
      <w:pPr/>
      <w:r>
        <w:rPr>
          <w:lang w:val="hi_IN" w:bidi="hi_IN"/>
        </w:rPr>
      </w:r>
      <w:r>
        <w:rPr>
          <w:b/>
          <w:lang w:val="hi_IN" w:bidi="hi_IN"/>
        </w:rPr>
        <w:t>तीसरे पहर के निकट यीशु ने पुकारकर क्या शब्द कहे?</w:t>
      </w:r>
    </w:p>
    <w:p>
      <w:pPr/>
      <w:r>
        <w:rPr>
          <w:lang w:val="hi_IN" w:bidi="hi_IN"/>
        </w:rPr>
      </w:r>
      <w:r>
        <w:rPr>
          <w:lang w:val="hi_IN" w:bidi="hi_IN"/>
        </w:rPr>
        <w:t>यीशु ने पुकारकर कहा, "हे मेरे परमेश्वर, हे मेरे परमेश्वर, तूने मुझे क्यों छोड़ दिया?"</w:t>
      </w:r>
      <w:r>
        <w:rPr>
          <w:lang w:val="hi_IN" w:bidi="hi_IN"/>
        </w:rPr>
      </w:r>
      <w:r>
        <w:rPr>
          <w:lang w:val="hi_IN" w:bidi="hi_IN"/>
        </w:rPr>
      </w:r>
    </w:p>
    <w:p>
      <w:pPr/>
      <w:r>
        <w:rPr>
          <w:lang w:val="hi_IN" w:bidi="hi_IN"/>
        </w:rPr>
      </w:r>
    </w:p>
    <w:p>
      <w:pPr>
        <w:pStyle w:val="Heading2"/>
      </w:pPr>
      <w:r>
        <w:rPr>
          <w:lang w:val="hi_IN" w:bidi="hi_IN"/>
        </w:rPr>
        <w:t>मत्ती 27:50</w:t>
      </w:r>
      <w:r>
        <w:rPr>
          <w:lang w:val="hi_IN" w:bidi="hi_IN"/>
        </w:rPr>
      </w:r>
    </w:p>
    <w:p>
      <w:pPr/>
      <w:r>
        <w:rPr>
          <w:lang w:val="hi_IN" w:bidi="hi_IN"/>
        </w:rPr>
      </w:r>
      <w:r>
        <w:rPr>
          <w:b/>
          <w:lang w:val="hi_IN" w:bidi="hi_IN"/>
        </w:rPr>
        <w:t>यीशु के फिर से बड़े शब्द से चिल्लाने के बाद क्या हुआ?</w:t>
      </w:r>
    </w:p>
    <w:p>
      <w:pPr/>
      <w:r>
        <w:rPr>
          <w:lang w:val="hi_IN" w:bidi="hi_IN"/>
        </w:rPr>
      </w:r>
      <w:r>
        <w:rPr>
          <w:lang w:val="hi_IN" w:bidi="hi_IN"/>
        </w:rPr>
        <w:t>यीशु ने अपने प्राण छोड़ दिए।</w:t>
      </w:r>
      <w:r>
        <w:rPr>
          <w:lang w:val="hi_IN" w:bidi="hi_IN"/>
        </w:rPr>
      </w:r>
      <w:r>
        <w:rPr>
          <w:lang w:val="hi_IN" w:bidi="hi_IN"/>
        </w:rPr>
      </w:r>
    </w:p>
    <w:p>
      <w:pPr/>
      <w:r>
        <w:rPr>
          <w:lang w:val="hi_IN" w:bidi="hi_IN"/>
        </w:rPr>
      </w:r>
    </w:p>
    <w:p>
      <w:pPr>
        <w:pStyle w:val="Heading2"/>
      </w:pPr>
      <w:r>
        <w:rPr>
          <w:lang w:val="hi_IN" w:bidi="hi_IN"/>
        </w:rPr>
        <w:t>मत्ती 27:51</w:t>
      </w:r>
      <w:r>
        <w:rPr>
          <w:lang w:val="hi_IN" w:bidi="hi_IN"/>
        </w:rPr>
      </w:r>
    </w:p>
    <w:p>
      <w:pPr/>
      <w:r>
        <w:rPr>
          <w:lang w:val="hi_IN" w:bidi="hi_IN"/>
        </w:rPr>
      </w:r>
      <w:r>
        <w:rPr>
          <w:b/>
          <w:lang w:val="hi_IN" w:bidi="hi_IN"/>
        </w:rPr>
        <w:t>यीशु की मृत्यु के बाद मन्दिर में क्या हुआ?</w:t>
      </w:r>
    </w:p>
    <w:p>
      <w:pPr/>
      <w:r>
        <w:rPr>
          <w:lang w:val="hi_IN" w:bidi="hi_IN"/>
        </w:rPr>
      </w:r>
      <w:r>
        <w:rPr>
          <w:lang w:val="hi_IN" w:bidi="hi_IN"/>
        </w:rPr>
        <w:t xml:space="preserve">यीशु की मृत्यु के बाद </w:t>
      </w:r>
      <w:r>
        <w:rPr>
          <w:lang w:val="hi_IN" w:bidi="hi_IN"/>
        </w:rPr>
        <w:t>मन्दिर का परदा ऊपर से नीचे तक फटकर दो टुकड़े 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27:52–53</w:t>
      </w:r>
      <w:r>
        <w:rPr>
          <w:lang w:val="hi_IN" w:bidi="hi_IN"/>
        </w:rPr>
      </w:r>
    </w:p>
    <w:p>
      <w:pPr/>
      <w:r>
        <w:rPr>
          <w:lang w:val="hi_IN" w:bidi="hi_IN"/>
        </w:rPr>
      </w:r>
      <w:r>
        <w:rPr>
          <w:b/>
          <w:lang w:val="hi_IN" w:bidi="hi_IN"/>
        </w:rPr>
        <w:t>यीशु के मृत्यु के बाद कब्रों पर क्या हुआ?</w:t>
      </w:r>
    </w:p>
    <w:p>
      <w:pPr/>
      <w:r>
        <w:rPr>
          <w:lang w:val="hi_IN" w:bidi="hi_IN"/>
        </w:rPr>
      </w:r>
      <w:r>
        <w:rPr>
          <w:lang w:val="hi_IN" w:bidi="hi_IN"/>
        </w:rPr>
        <w:t xml:space="preserve">यीशु की मृत्यु के बाद, </w:t>
      </w:r>
      <w:r>
        <w:rPr>
          <w:lang w:val="hi_IN" w:bidi="hi_IN"/>
        </w:rPr>
        <w:t xml:space="preserve">सोए हुए पवित्र लोगों के बहुत शव जी उठे </w:t>
      </w:r>
      <w:r>
        <w:rPr>
          <w:lang w:val="hi_IN" w:bidi="hi_IN"/>
        </w:rPr>
        <w:t xml:space="preserve">और बहुतों को दिखाई </w:t>
      </w:r>
      <w:r>
        <w:rPr>
          <w:lang w:val="hi_IN" w:bidi="hi_IN"/>
        </w:rPr>
        <w:t>दिए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27:54</w:t>
      </w:r>
      <w:r>
        <w:rPr>
          <w:lang w:val="hi_IN" w:bidi="hi_IN"/>
        </w:rPr>
      </w:r>
    </w:p>
    <w:p>
      <w:pPr/>
      <w:r>
        <w:rPr>
          <w:lang w:val="hi_IN" w:bidi="hi_IN"/>
        </w:rPr>
      </w:r>
      <w:r>
        <w:rPr>
          <w:b/>
          <w:lang w:val="hi_IN" w:bidi="hi_IN"/>
        </w:rPr>
        <w:t>इन सब घटनाओं को देखकर सूबेदार की गवाही क्या थी?</w:t>
      </w:r>
    </w:p>
    <w:p>
      <w:pPr/>
      <w:r>
        <w:rPr>
          <w:lang w:val="hi_IN" w:bidi="hi_IN"/>
        </w:rPr>
      </w:r>
      <w:r>
        <w:rPr>
          <w:lang w:val="hi_IN" w:bidi="hi_IN"/>
        </w:rPr>
        <w:t>सूबेदार ने गवाही दी, "</w:t>
      </w:r>
      <w:r>
        <w:rPr>
          <w:lang w:val="hi_IN" w:bidi="hi_IN"/>
        </w:rPr>
        <w:t>सचमुच यह परमेश्वर का पुत्र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27:57–58</w:t>
      </w:r>
      <w:r>
        <w:rPr>
          <w:lang w:val="hi_IN" w:bidi="hi_IN"/>
        </w:rPr>
      </w:r>
    </w:p>
    <w:p>
      <w:pPr/>
      <w:r>
        <w:rPr>
          <w:lang w:val="hi_IN" w:bidi="hi_IN"/>
        </w:rPr>
      </w:r>
      <w:r>
        <w:rPr>
          <w:b/>
          <w:lang w:val="hi_IN" w:bidi="hi_IN"/>
        </w:rPr>
        <w:t>क्रूस पर चढ़ाए जाने के बाद यीशु के शव का क्या हुआ?</w:t>
      </w:r>
    </w:p>
    <w:p>
      <w:pPr/>
      <w:r>
        <w:rPr>
          <w:lang w:val="hi_IN" w:bidi="hi_IN"/>
        </w:rPr>
      </w:r>
      <w:r>
        <w:rPr>
          <w:lang w:val="hi_IN" w:bidi="hi_IN"/>
        </w:rPr>
        <w:t>यीशु के एक धनी चेले, यूसुफ ने पिलातुस से शव माँगा, उसे सन के कपड़े में लपेटा, और अपनी नई कब्र में रख दिया।</w:t>
      </w:r>
      <w:r>
        <w:rPr>
          <w:lang w:val="hi_IN" w:bidi="hi_IN"/>
        </w:rPr>
      </w:r>
      <w:r>
        <w:rPr>
          <w:lang w:val="hi_IN" w:bidi="hi_IN"/>
        </w:rPr>
      </w:r>
    </w:p>
    <w:p>
      <w:pPr/>
      <w:r>
        <w:rPr>
          <w:lang w:val="hi_IN" w:bidi="hi_IN"/>
        </w:rPr>
      </w:r>
    </w:p>
    <w:p>
      <w:pPr>
        <w:pStyle w:val="Heading2"/>
      </w:pPr>
      <w:r>
        <w:rPr>
          <w:lang w:val="hi_IN" w:bidi="hi_IN"/>
        </w:rPr>
        <w:t>मत्ती 27:60</w:t>
      </w:r>
      <w:r>
        <w:rPr>
          <w:lang w:val="hi_IN" w:bidi="hi_IN"/>
        </w:rPr>
      </w:r>
    </w:p>
    <w:p>
      <w:pPr/>
      <w:r>
        <w:rPr>
          <w:lang w:val="hi_IN" w:bidi="hi_IN"/>
        </w:rPr>
      </w:r>
      <w:r>
        <w:rPr>
          <w:b/>
          <w:lang w:val="hi_IN" w:bidi="hi_IN"/>
        </w:rPr>
        <w:t>जिस कब्र में यीशु का शरीर रखा गया था, उसके द्वार पर क्या रखा गया था?</w:t>
      </w:r>
    </w:p>
    <w:p>
      <w:pPr/>
      <w:r>
        <w:rPr>
          <w:lang w:val="hi_IN" w:bidi="hi_IN"/>
        </w:rPr>
      </w:r>
      <w:r>
        <w:rPr>
          <w:lang w:val="hi_IN" w:bidi="hi_IN"/>
        </w:rPr>
        <w:t>जिस कब्र में यीशु का शव रखा गया था, उसके द्वार पर एक बड़ा पत्थर रखा गया था।</w:t>
      </w:r>
      <w:r>
        <w:rPr>
          <w:lang w:val="hi_IN" w:bidi="hi_IN"/>
        </w:rPr>
      </w:r>
      <w:r>
        <w:rPr>
          <w:lang w:val="hi_IN" w:bidi="hi_IN"/>
        </w:rPr>
      </w:r>
    </w:p>
    <w:p>
      <w:pPr/>
      <w:r>
        <w:rPr>
          <w:lang w:val="hi_IN" w:bidi="hi_IN"/>
        </w:rPr>
      </w:r>
    </w:p>
    <w:p>
      <w:pPr>
        <w:pStyle w:val="Heading2"/>
      </w:pPr>
      <w:r>
        <w:rPr>
          <w:lang w:val="hi_IN" w:bidi="hi_IN"/>
        </w:rPr>
        <w:t>मत्ती 27:62–64</w:t>
      </w:r>
      <w:r>
        <w:rPr>
          <w:lang w:val="hi_IN" w:bidi="hi_IN"/>
        </w:rPr>
      </w:r>
    </w:p>
    <w:p>
      <w:pPr/>
      <w:r>
        <w:rPr>
          <w:lang w:val="hi_IN" w:bidi="hi_IN"/>
        </w:rPr>
      </w:r>
      <w:r>
        <w:rPr>
          <w:b/>
          <w:lang w:val="hi_IN" w:bidi="hi_IN"/>
        </w:rPr>
        <w:t xml:space="preserve">अगले दिन प्रधान याजक और फरीसी </w:t>
      </w:r>
      <w:r>
        <w:rPr>
          <w:b/>
          <w:lang w:val="hi_IN" w:bidi="hi_IN"/>
        </w:rPr>
        <w:t>पिलातुस</w:t>
      </w:r>
      <w:r>
        <w:rPr>
          <w:b/>
          <w:lang w:val="hi_IN" w:bidi="hi_IN"/>
        </w:rPr>
        <w:t xml:space="preserve"> के पास क्यों इकट्ठा हुए?</w:t>
      </w:r>
    </w:p>
    <w:p>
      <w:pPr/>
      <w:r>
        <w:rPr>
          <w:lang w:val="hi_IN" w:bidi="hi_IN"/>
        </w:rPr>
      </w:r>
      <w:r>
        <w:rPr>
          <w:lang w:val="hi_IN" w:bidi="hi_IN"/>
        </w:rPr>
        <w:t>प्रधान याजक और फरीसी यह सुनिश्चित करना चाहते थे कि यीशु की कब्र सुरक्षित रहे ताकि कोई भी उनकी देह को चुरा न ले जाएँ।</w:t>
      </w:r>
      <w:r>
        <w:rPr>
          <w:lang w:val="hi_IN" w:bidi="hi_IN"/>
        </w:rPr>
      </w:r>
      <w:r>
        <w:rPr>
          <w:lang w:val="hi_IN" w:bidi="hi_IN"/>
        </w:rPr>
      </w:r>
    </w:p>
    <w:p>
      <w:pPr/>
      <w:r>
        <w:rPr>
          <w:lang w:val="hi_IN" w:bidi="hi_IN"/>
        </w:rPr>
      </w:r>
    </w:p>
    <w:p>
      <w:pPr>
        <w:pStyle w:val="Heading2"/>
      </w:pPr>
      <w:r>
        <w:rPr>
          <w:lang w:val="hi_IN" w:bidi="hi_IN"/>
        </w:rPr>
        <w:t>मत्ती 27:65–66</w:t>
      </w:r>
      <w:r>
        <w:rPr>
          <w:lang w:val="hi_IN" w:bidi="hi_IN"/>
        </w:rPr>
      </w:r>
    </w:p>
    <w:p>
      <w:pPr/>
      <w:r>
        <w:rPr>
          <w:lang w:val="hi_IN" w:bidi="hi_IN"/>
        </w:rPr>
      </w:r>
      <w:r>
        <w:rPr>
          <w:b/>
          <w:lang w:val="hi_IN" w:bidi="hi_IN"/>
        </w:rPr>
        <w:t>पिलातुस ने उन्हें कब्र पर क्या करने की अनुमति दी?</w:t>
      </w:r>
    </w:p>
    <w:p>
      <w:pPr/>
      <w:r>
        <w:rPr>
          <w:lang w:val="hi_IN" w:bidi="hi_IN"/>
        </w:rPr>
      </w:r>
      <w:r>
        <w:rPr>
          <w:lang w:val="hi_IN" w:bidi="hi_IN"/>
        </w:rPr>
        <w:t xml:space="preserve">पिलातुस ने उन्हें पत्थर पर मुहर लगाकर और कब्र पर </w:t>
      </w:r>
      <w:r>
        <w:rPr>
          <w:lang w:val="hi_IN" w:bidi="hi_IN"/>
        </w:rPr>
        <w:t xml:space="preserve">पहरेदार रखने </w:t>
      </w:r>
      <w:r>
        <w:rPr>
          <w:lang w:val="hi_IN" w:bidi="hi_IN"/>
        </w:rPr>
        <w:t>की अनुमति दे दी।</w:t>
      </w:r>
      <w:r>
        <w:rPr>
          <w:lang w:val="hi_IN" w:bidi="hi_IN"/>
        </w:rPr>
      </w:r>
      <w:r>
        <w:rPr>
          <w:lang w:val="hi_IN" w:bidi="hi_IN"/>
        </w:rPr>
      </w:r>
    </w:p>
    <w:p>
      <w:pPr/>
      <w:r>
        <w:rPr>
          <w:lang w:val="hi_IN" w:bidi="hi_IN"/>
        </w:rPr>
      </w:r>
    </w:p>
    <w:p>
      <w:pPr>
        <w:pStyle w:val="Heading2"/>
      </w:pPr>
      <w:r>
        <w:rPr>
          <w:lang w:val="hi_IN" w:bidi="hi_IN"/>
        </w:rPr>
        <w:t>मत्ती 28:1</w:t>
      </w:r>
      <w:r>
        <w:rPr>
          <w:lang w:val="hi_IN" w:bidi="hi_IN"/>
        </w:rPr>
      </w:r>
    </w:p>
    <w:p>
      <w:pPr/>
      <w:r>
        <w:rPr>
          <w:lang w:val="hi_IN" w:bidi="hi_IN"/>
        </w:rPr>
      </w:r>
      <w:r>
        <w:rPr>
          <w:b/>
          <w:lang w:val="hi_IN" w:bidi="hi_IN"/>
        </w:rPr>
        <w:t>मरियम मगदलीनी और दूसरी मरियम किस दिन और किस समय यीशु की कब्र पर गयीं?</w:t>
      </w:r>
    </w:p>
    <w:p>
      <w:pPr/>
      <w:r>
        <w:rPr>
          <w:lang w:val="hi_IN" w:bidi="hi_IN"/>
        </w:rPr>
      </w:r>
      <w:r>
        <w:rPr>
          <w:lang w:val="hi_IN" w:bidi="hi_IN"/>
        </w:rPr>
        <w:t xml:space="preserve">सप्ताह के पहले दिन </w:t>
      </w:r>
      <w:r>
        <w:rPr>
          <w:lang w:val="hi_IN" w:bidi="hi_IN"/>
        </w:rPr>
        <w:t>पौ फटते ही</w:t>
      </w:r>
      <w:r>
        <w:rPr>
          <w:lang w:val="hi_IN" w:bidi="hi_IN"/>
        </w:rPr>
        <w:t xml:space="preserve"> वे यीशु की कब्र पर गई।</w:t>
      </w:r>
      <w:r>
        <w:rPr>
          <w:lang w:val="hi_IN" w:bidi="hi_IN"/>
        </w:rPr>
      </w:r>
      <w:r>
        <w:rPr>
          <w:lang w:val="hi_IN" w:bidi="hi_IN"/>
        </w:rPr>
      </w:r>
    </w:p>
    <w:p>
      <w:pPr/>
      <w:r>
        <w:rPr>
          <w:lang w:val="hi_IN" w:bidi="hi_IN"/>
        </w:rPr>
      </w:r>
    </w:p>
    <w:p>
      <w:pPr>
        <w:pStyle w:val="Heading2"/>
      </w:pPr>
      <w:r>
        <w:rPr>
          <w:lang w:val="hi_IN" w:bidi="hi_IN"/>
        </w:rPr>
        <w:t>मत्ती 28:2</w:t>
      </w:r>
      <w:r>
        <w:rPr>
          <w:lang w:val="hi_IN" w:bidi="hi_IN"/>
        </w:rPr>
      </w:r>
    </w:p>
    <w:p>
      <w:pPr/>
      <w:r>
        <w:rPr>
          <w:lang w:val="hi_IN" w:bidi="hi_IN"/>
        </w:rPr>
      </w:r>
      <w:r>
        <w:rPr>
          <w:b/>
          <w:lang w:val="hi_IN" w:bidi="hi_IN"/>
        </w:rPr>
        <w:t>यीशु की कब्र से पत्थर कैसे हटाया गया?</w:t>
      </w:r>
    </w:p>
    <w:p>
      <w:pPr/>
      <w:r>
        <w:rPr>
          <w:lang w:val="hi_IN" w:bidi="hi_IN"/>
        </w:rPr>
      </w:r>
      <w:r>
        <w:rPr>
          <w:lang w:val="hi_IN" w:bidi="hi_IN"/>
        </w:rPr>
        <w:t xml:space="preserve">परमेश्वर का एक दूत </w:t>
      </w:r>
      <w:r>
        <w:rPr>
          <w:lang w:val="hi_IN" w:bidi="hi_IN"/>
        </w:rPr>
        <w:t>स्वर्ग से उतरा और उसने पत्थर को लुढ़का दिया।</w:t>
      </w:r>
      <w:r>
        <w:rPr>
          <w:lang w:val="hi_IN" w:bidi="hi_IN"/>
        </w:rPr>
      </w:r>
      <w:r>
        <w:rPr>
          <w:lang w:val="hi_IN" w:bidi="hi_IN"/>
        </w:rPr>
      </w:r>
    </w:p>
    <w:p>
      <w:pPr/>
      <w:r>
        <w:rPr>
          <w:lang w:val="hi_IN" w:bidi="hi_IN"/>
        </w:rPr>
      </w:r>
    </w:p>
    <w:p>
      <w:pPr>
        <w:pStyle w:val="Heading2"/>
      </w:pPr>
      <w:r>
        <w:rPr>
          <w:lang w:val="hi_IN" w:bidi="hi_IN"/>
        </w:rPr>
        <w:t>मत्ती 28:4</w:t>
      </w:r>
      <w:r>
        <w:rPr>
          <w:lang w:val="hi_IN" w:bidi="hi_IN"/>
        </w:rPr>
      </w:r>
    </w:p>
    <w:p>
      <w:pPr/>
      <w:r>
        <w:rPr>
          <w:lang w:val="hi_IN" w:bidi="hi_IN"/>
        </w:rPr>
      </w:r>
      <w:r>
        <w:rPr>
          <w:b/>
          <w:lang w:val="hi_IN" w:bidi="hi_IN"/>
        </w:rPr>
        <w:t>जब पहरेदारों ने स्वर्गदूत को देखा तो उन्होंने क्या किया?</w:t>
      </w:r>
    </w:p>
    <w:p>
      <w:pPr/>
      <w:r>
        <w:rPr>
          <w:lang w:val="hi_IN" w:bidi="hi_IN"/>
        </w:rPr>
      </w:r>
      <w:r>
        <w:rPr>
          <w:lang w:val="hi_IN" w:bidi="hi_IN"/>
        </w:rPr>
        <w:t>जब पहरेदारों ने स्वर्गदूत को देखा तो वे भय से काँप उठे और मृतक समान हो गए।</w:t>
      </w:r>
      <w:r>
        <w:rPr>
          <w:lang w:val="hi_IN" w:bidi="hi_IN"/>
        </w:rPr>
      </w:r>
      <w:r>
        <w:rPr>
          <w:lang w:val="hi_IN" w:bidi="hi_IN"/>
        </w:rPr>
      </w:r>
    </w:p>
    <w:p>
      <w:pPr/>
      <w:r>
        <w:rPr>
          <w:lang w:val="hi_IN" w:bidi="hi_IN"/>
        </w:rPr>
      </w:r>
    </w:p>
    <w:p>
      <w:pPr>
        <w:pStyle w:val="Heading2"/>
      </w:pPr>
      <w:r>
        <w:rPr>
          <w:lang w:val="hi_IN" w:bidi="hi_IN"/>
        </w:rPr>
        <w:t>मत्ती 28:5–7</w:t>
      </w:r>
      <w:r>
        <w:rPr>
          <w:lang w:val="hi_IN" w:bidi="hi_IN"/>
        </w:rPr>
      </w:r>
    </w:p>
    <w:p>
      <w:pPr/>
      <w:r>
        <w:rPr>
          <w:lang w:val="hi_IN" w:bidi="hi_IN"/>
        </w:rPr>
      </w:r>
      <w:r>
        <w:rPr>
          <w:b/>
          <w:lang w:val="hi_IN" w:bidi="hi_IN"/>
        </w:rPr>
        <w:t>स्वर्गदूत ने यीशु के बारे में उन दो स्त्रियों से क्या कहा?</w:t>
      </w:r>
    </w:p>
    <w:p>
      <w:pPr/>
      <w:r>
        <w:rPr>
          <w:lang w:val="hi_IN" w:bidi="hi_IN"/>
        </w:rPr>
      </w:r>
      <w:r>
        <w:rPr>
          <w:lang w:val="hi_IN" w:bidi="hi_IN"/>
        </w:rPr>
        <w:t>स्वर्गदूत ने कहा कि यीशु जी उठे हैं और उनसे पहले गलील जा रहे हैं।</w:t>
      </w:r>
      <w:r>
        <w:rPr>
          <w:lang w:val="hi_IN" w:bidi="hi_IN"/>
        </w:rPr>
      </w:r>
      <w:r>
        <w:rPr>
          <w:lang w:val="hi_IN" w:bidi="hi_IN"/>
        </w:rPr>
      </w:r>
    </w:p>
    <w:p>
      <w:pPr/>
      <w:r>
        <w:rPr>
          <w:lang w:val="hi_IN" w:bidi="hi_IN"/>
        </w:rPr>
      </w:r>
    </w:p>
    <w:p>
      <w:pPr>
        <w:pStyle w:val="Heading2"/>
      </w:pPr>
      <w:r>
        <w:rPr>
          <w:lang w:val="hi_IN" w:bidi="hi_IN"/>
        </w:rPr>
        <w:t>मत्ती 28:8–9</w:t>
      </w:r>
      <w:r>
        <w:rPr>
          <w:lang w:val="hi_IN" w:bidi="hi_IN"/>
        </w:rPr>
      </w:r>
    </w:p>
    <w:p>
      <w:pPr/>
      <w:r>
        <w:rPr>
          <w:lang w:val="hi_IN" w:bidi="hi_IN"/>
        </w:rPr>
      </w:r>
      <w:r>
        <w:rPr>
          <w:b/>
          <w:lang w:val="hi_IN" w:bidi="hi_IN"/>
        </w:rPr>
        <w:t>चेलों को बताने जा रही इन दो स्त्रियों के साथ क्या हुआ?</w:t>
      </w:r>
    </w:p>
    <w:p>
      <w:pPr/>
      <w:r>
        <w:rPr>
          <w:lang w:val="hi_IN" w:bidi="hi_IN"/>
        </w:rPr>
      </w:r>
      <w:r>
        <w:rPr>
          <w:lang w:val="hi_IN" w:bidi="hi_IN"/>
        </w:rPr>
        <w:t xml:space="preserve">स्त्रियाँ यीशु से मिलीं और उन्होंने उनके </w:t>
      </w:r>
      <w:r>
        <w:rPr>
          <w:lang w:val="hi_IN" w:bidi="hi_IN"/>
        </w:rPr>
        <w:t>पाँव पकड़कर उनको दण्डवत्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28:11–13</w:t>
      </w:r>
      <w:r>
        <w:rPr>
          <w:lang w:val="hi_IN" w:bidi="hi_IN"/>
        </w:rPr>
      </w:r>
    </w:p>
    <w:p>
      <w:pPr/>
      <w:r>
        <w:rPr>
          <w:lang w:val="hi_IN" w:bidi="hi_IN"/>
        </w:rPr>
      </w:r>
      <w:r>
        <w:rPr>
          <w:b/>
          <w:lang w:val="hi_IN" w:bidi="hi_IN"/>
        </w:rPr>
        <w:t>जब पहरेदारों ने प्रधान याजकों को बताया कि कब्र पर क्या हुआ था, तो प्रधान याजकों ने क्या किया?</w:t>
      </w:r>
    </w:p>
    <w:p>
      <w:pPr/>
      <w:r>
        <w:rPr>
          <w:lang w:val="hi_IN" w:bidi="hi_IN"/>
        </w:rPr>
      </w:r>
      <w:r>
        <w:rPr>
          <w:lang w:val="hi_IN" w:bidi="hi_IN"/>
        </w:rPr>
        <w:t>प्रधान याजकों ने सिपाहियों को बहुत चाँदी देकर कहा कि वे कहें कि यीशु के चेलों ने देह को चुरा ले गए।</w:t>
      </w:r>
      <w:r>
        <w:rPr>
          <w:lang w:val="hi_IN" w:bidi="hi_IN"/>
        </w:rPr>
      </w:r>
      <w:r>
        <w:rPr>
          <w:lang w:val="hi_IN" w:bidi="hi_IN"/>
        </w:rPr>
      </w:r>
    </w:p>
    <w:p>
      <w:pPr/>
      <w:r>
        <w:rPr>
          <w:lang w:val="hi_IN" w:bidi="hi_IN"/>
        </w:rPr>
      </w:r>
    </w:p>
    <w:p>
      <w:pPr>
        <w:pStyle w:val="Heading2"/>
      </w:pPr>
      <w:r>
        <w:rPr>
          <w:lang w:val="hi_IN" w:bidi="hi_IN"/>
        </w:rPr>
        <w:t>मत्ती 28:17</w:t>
      </w:r>
      <w:r>
        <w:rPr>
          <w:lang w:val="hi_IN" w:bidi="hi_IN"/>
        </w:rPr>
      </w:r>
    </w:p>
    <w:p>
      <w:pPr/>
      <w:r>
        <w:rPr>
          <w:lang w:val="hi_IN" w:bidi="hi_IN"/>
        </w:rPr>
      </w:r>
      <w:r>
        <w:rPr>
          <w:b/>
          <w:lang w:val="hi_IN" w:bidi="hi_IN"/>
        </w:rPr>
        <w:t>जब चेलों ने यीशु को गलील में देखा तो उन्होंने क्या किया?</w:t>
      </w:r>
    </w:p>
    <w:p>
      <w:pPr/>
      <w:r>
        <w:rPr>
          <w:lang w:val="hi_IN" w:bidi="hi_IN"/>
        </w:rPr>
      </w:r>
      <w:r>
        <w:rPr>
          <w:lang w:val="hi_IN" w:bidi="hi_IN"/>
        </w:rPr>
        <w:t>चेलों ने यीशु को प्रणाम किया, पर किसी किसी ने सन्देह किया।</w:t>
      </w:r>
      <w:r>
        <w:rPr>
          <w:lang w:val="hi_IN" w:bidi="hi_IN"/>
        </w:rPr>
      </w:r>
      <w:r>
        <w:rPr>
          <w:lang w:val="hi_IN" w:bidi="hi_IN"/>
        </w:rPr>
      </w:r>
    </w:p>
    <w:p>
      <w:pPr/>
      <w:r>
        <w:rPr>
          <w:lang w:val="hi_IN" w:bidi="hi_IN"/>
        </w:rPr>
      </w:r>
    </w:p>
    <w:p>
      <w:pPr>
        <w:pStyle w:val="Heading2"/>
      </w:pPr>
      <w:r>
        <w:rPr>
          <w:lang w:val="hi_IN" w:bidi="hi_IN"/>
        </w:rPr>
        <w:t>मत्ती 28:18</w:t>
      </w:r>
      <w:r>
        <w:rPr>
          <w:lang w:val="hi_IN" w:bidi="hi_IN"/>
        </w:rPr>
      </w:r>
    </w:p>
    <w:p>
      <w:pPr/>
      <w:r>
        <w:rPr>
          <w:lang w:val="hi_IN" w:bidi="hi_IN"/>
        </w:rPr>
      </w:r>
      <w:r>
        <w:rPr>
          <w:b/>
          <w:lang w:val="hi_IN" w:bidi="hi_IN"/>
        </w:rPr>
        <w:t>यीशु ने कहा कि उन्हें कौन सा अधिकार दिया गया था?</w:t>
      </w:r>
    </w:p>
    <w:p>
      <w:pPr/>
      <w:r>
        <w:rPr>
          <w:lang w:val="hi_IN" w:bidi="hi_IN"/>
        </w:rPr>
      </w:r>
      <w:r>
        <w:rPr>
          <w:lang w:val="hi_IN" w:bidi="hi_IN"/>
        </w:rPr>
        <w:t>यीशु ने कहा कि स्वर्ग और पृथ्वी का सारा अधिकार उन्हें दिया गया है।</w:t>
      </w:r>
      <w:r>
        <w:rPr>
          <w:lang w:val="hi_IN" w:bidi="hi_IN"/>
        </w:rPr>
      </w:r>
      <w:r>
        <w:rPr>
          <w:lang w:val="hi_IN" w:bidi="hi_IN"/>
        </w:rPr>
      </w:r>
    </w:p>
    <w:p>
      <w:pPr/>
      <w:r>
        <w:rPr>
          <w:lang w:val="hi_IN" w:bidi="hi_IN"/>
        </w:rPr>
      </w:r>
    </w:p>
    <w:p>
      <w:pPr>
        <w:pStyle w:val="Heading2"/>
      </w:pPr>
      <w:r>
        <w:rPr>
          <w:lang w:val="hi_IN" w:bidi="hi_IN"/>
        </w:rPr>
        <w:t>मत्ती 28:19</w:t>
      </w:r>
      <w:r>
        <w:rPr>
          <w:lang w:val="hi_IN" w:bidi="hi_IN"/>
        </w:rPr>
      </w:r>
    </w:p>
    <w:p>
      <w:pPr/>
      <w:r>
        <w:rPr>
          <w:lang w:val="hi_IN" w:bidi="hi_IN"/>
        </w:rPr>
      </w:r>
      <w:r>
        <w:rPr>
          <w:b/>
          <w:lang w:val="hi_IN" w:bidi="hi_IN"/>
        </w:rPr>
        <w:t>यीशु ने अपने चेलों को क्या करने की आज्ञा दी?</w:t>
      </w:r>
    </w:p>
    <w:p>
      <w:pPr/>
      <w:r>
        <w:rPr>
          <w:lang w:val="hi_IN" w:bidi="hi_IN"/>
        </w:rPr>
      </w:r>
      <w:r>
        <w:rPr>
          <w:lang w:val="hi_IN" w:bidi="hi_IN"/>
        </w:rPr>
        <w:t>यीशु ने अपने चेलों को आदेश दिया कि वे जाकर चेले बनाएं और उन्हें बपतिस्मा दें।</w:t>
      </w:r>
      <w:r>
        <w:rPr>
          <w:lang w:val="hi_IN" w:bidi="hi_IN"/>
        </w:rPr>
      </w:r>
      <w:r>
        <w:rPr>
          <w:lang w:val="hi_IN" w:bidi="hi_IN"/>
        </w:rPr>
      </w:r>
    </w:p>
    <w:p>
      <w:pPr/>
      <w:r>
        <w:rPr>
          <w:lang w:val="hi_IN" w:bidi="hi_IN"/>
        </w:rPr>
      </w:r>
    </w:p>
    <w:p>
      <w:pPr>
        <w:pStyle w:val="Heading2"/>
      </w:pPr>
      <w:r>
        <w:rPr>
          <w:lang w:val="hi_IN" w:bidi="hi_IN"/>
        </w:rPr>
        <w:t>मत्ती 28:19 (#2)</w:t>
      </w:r>
      <w:r>
        <w:rPr>
          <w:lang w:val="hi_IN" w:bidi="hi_IN"/>
        </w:rPr>
      </w:r>
    </w:p>
    <w:p>
      <w:pPr/>
      <w:r>
        <w:rPr>
          <w:lang w:val="hi_IN" w:bidi="hi_IN"/>
        </w:rPr>
      </w:r>
      <w:r>
        <w:rPr>
          <w:b/>
          <w:lang w:val="hi_IN" w:bidi="hi_IN"/>
        </w:rPr>
        <w:t>यीशु ने अपने चेलों को किस नाम से बपतिस्मा देने को कहा?</w:t>
      </w:r>
    </w:p>
    <w:p>
      <w:pPr/>
      <w:r>
        <w:rPr>
          <w:lang w:val="hi_IN" w:bidi="hi_IN"/>
        </w:rPr>
      </w:r>
      <w:r>
        <w:rPr>
          <w:lang w:val="hi_IN" w:bidi="hi_IN"/>
        </w:rPr>
        <w:t>यीशु ने अपने चेलों से कहा कि वे पिता, पुत्र और पवित्र आत्मा के नाम से बपतिस्मा दें।</w:t>
      </w:r>
      <w:r>
        <w:rPr>
          <w:lang w:val="hi_IN" w:bidi="hi_IN"/>
        </w:rPr>
      </w:r>
      <w:r>
        <w:rPr>
          <w:lang w:val="hi_IN" w:bidi="hi_IN"/>
        </w:rPr>
      </w:r>
    </w:p>
    <w:p>
      <w:pPr/>
      <w:r>
        <w:rPr>
          <w:lang w:val="hi_IN" w:bidi="hi_IN"/>
        </w:rPr>
      </w:r>
    </w:p>
    <w:p>
      <w:pPr>
        <w:pStyle w:val="Heading2"/>
      </w:pPr>
      <w:r>
        <w:rPr>
          <w:lang w:val="hi_IN" w:bidi="hi_IN"/>
        </w:rPr>
        <w:t>मत्ती 28:20</w:t>
      </w:r>
      <w:r>
        <w:rPr>
          <w:lang w:val="hi_IN" w:bidi="hi_IN"/>
        </w:rPr>
      </w:r>
    </w:p>
    <w:p>
      <w:pPr/>
      <w:r>
        <w:rPr>
          <w:lang w:val="hi_IN" w:bidi="hi_IN"/>
        </w:rPr>
      </w:r>
      <w:r>
        <w:rPr>
          <w:b/>
          <w:lang w:val="hi_IN" w:bidi="hi_IN"/>
        </w:rPr>
        <w:t>यीशु ने अपने चेलों को क्या सिखाने की आज्ञा दी?</w:t>
      </w:r>
    </w:p>
    <w:p>
      <w:pPr/>
      <w:r>
        <w:rPr>
          <w:lang w:val="hi_IN" w:bidi="hi_IN"/>
        </w:rPr>
      </w:r>
      <w:r>
        <w:rPr>
          <w:lang w:val="hi_IN" w:bidi="hi_IN"/>
        </w:rPr>
        <w:t xml:space="preserve">यीशु ने अपने चेलों को आज्ञा दी कि वे सब जातियों को उन सभी बातों को </w:t>
      </w:r>
      <w:r>
        <w:rPr>
          <w:lang w:val="hi_IN" w:bidi="hi_IN"/>
        </w:rPr>
        <w:t xml:space="preserve">मानना सिखाएँ </w:t>
      </w:r>
      <w:r>
        <w:rPr>
          <w:lang w:val="hi_IN" w:bidi="hi_IN"/>
        </w:rPr>
        <w:t>जो उन्होंने आज्ञा दी थीं।</w:t>
      </w:r>
      <w:r>
        <w:rPr>
          <w:lang w:val="hi_IN" w:bidi="hi_IN"/>
        </w:rPr>
      </w:r>
      <w:r>
        <w:rPr>
          <w:lang w:val="hi_IN" w:bidi="hi_IN"/>
        </w:rPr>
      </w:r>
    </w:p>
    <w:p>
      <w:pPr/>
      <w:r>
        <w:rPr>
          <w:lang w:val="hi_IN" w:bidi="hi_IN"/>
        </w:rPr>
      </w:r>
    </w:p>
    <w:p>
      <w:pPr>
        <w:pStyle w:val="Heading2"/>
      </w:pPr>
      <w:r>
        <w:rPr>
          <w:lang w:val="hi_IN" w:bidi="hi_IN"/>
        </w:rPr>
        <w:t>मत्ती 28:20 (#2)</w:t>
      </w:r>
      <w:r>
        <w:rPr>
          <w:lang w:val="hi_IN" w:bidi="hi_IN"/>
        </w:rPr>
      </w:r>
    </w:p>
    <w:p>
      <w:pPr/>
      <w:r>
        <w:rPr>
          <w:lang w:val="hi_IN" w:bidi="hi_IN"/>
        </w:rPr>
      </w:r>
      <w:r>
        <w:rPr>
          <w:b/>
          <w:lang w:val="hi_IN" w:bidi="hi_IN"/>
        </w:rPr>
        <w:t>यीशु ने अपने चेलों से कौन-सी अन्तिम प्रतिज्ञा करी?</w:t>
      </w:r>
    </w:p>
    <w:p>
      <w:pPr/>
      <w:r>
        <w:rPr>
          <w:lang w:val="hi_IN" w:bidi="hi_IN"/>
        </w:rPr>
      </w:r>
      <w:r>
        <w:rPr>
          <w:lang w:val="hi_IN" w:bidi="hi_IN"/>
        </w:rPr>
        <w:t xml:space="preserve">यीशु ने प्रतिज्ञा करी कि वह </w:t>
      </w:r>
      <w:r>
        <w:rPr>
          <w:lang w:val="hi_IN" w:bidi="hi_IN"/>
        </w:rPr>
        <w:t>जगत के अन्त तक</w:t>
      </w:r>
      <w:r>
        <w:rPr>
          <w:lang w:val="hi_IN" w:bidi="hi_IN"/>
        </w:rPr>
        <w:t xml:space="preserve"> उनके साथ </w:t>
      </w:r>
      <w:r>
        <w:rPr>
          <w:lang w:val="hi_IN" w:bidi="hi_IN"/>
        </w:rPr>
        <w:t>सदैव</w:t>
      </w:r>
      <w:r>
        <w:rPr>
          <w:lang w:val="hi_IN" w:bidi="hi_IN"/>
        </w:rPr>
        <w:t xml:space="preserve"> रहेंगे।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