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LAM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यरूशलेम नगरी जो लोगों से भरपूर थी वह अब कैसी हो गयी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नगरी अब </w:t>
      </w:r>
      <w:r>
        <w:rPr>
          <w:lang w:val="hi_IN" w:bidi="hi_IN"/>
        </w:rPr>
        <w:t>एक विधवा के समान बन गई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यद्यपि यहूदा अन्यजातियों में रहते हुए, क्या नहीं पा सकती?</w:t>
      </w:r>
    </w:p>
    <w:p>
      <w:pPr/>
      <w:r>
        <w:rPr>
          <w:lang w:val="hi_IN" w:bidi="hi_IN"/>
        </w:rPr>
      </w:r>
      <w:r>
        <w:rPr>
          <w:lang w:val="hi_IN" w:bidi="hi_IN"/>
        </w:rPr>
        <w:t>अन्यजातियों में रहती हुई वह चैन नहीं पाती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यरूशलेम के नगर को क्यों दुःख दिया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</w:t>
      </w:r>
      <w:r>
        <w:rPr>
          <w:lang w:val="hi_IN" w:bidi="hi_IN"/>
        </w:rPr>
        <w:t xml:space="preserve">यरूशलेम को </w:t>
      </w:r>
      <w:r>
        <w:rPr>
          <w:lang w:val="hi_IN" w:bidi="hi_IN"/>
        </w:rPr>
        <w:t>उसके बहुत से अपराधों के कारण दुःख दिया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1:6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सिय्योन की पुत्री का क्या जाता रहा?</w:t>
      </w:r>
    </w:p>
    <w:p>
      <w:pPr/>
      <w:r>
        <w:rPr>
          <w:lang w:val="hi_IN" w:bidi="hi_IN"/>
        </w:rPr>
      </w:r>
      <w:r>
        <w:rPr>
          <w:lang w:val="hi_IN" w:bidi="hi_IN"/>
        </w:rPr>
        <w:t>सिय्योन की पुत्री का सारा प्रताप जाता रहा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यरूशलेम ने उन प्राचीनकाल की कौन-सी बातें स्मरण की, जो उसके पास पहले थीं?</w:t>
      </w:r>
    </w:p>
    <w:p>
      <w:pPr/>
      <w:r>
        <w:rPr>
          <w:lang w:val="hi_IN" w:bidi="hi_IN"/>
        </w:rPr>
      </w:r>
      <w:r>
        <w:rPr>
          <w:lang w:val="hi_IN" w:bidi="hi_IN"/>
        </w:rPr>
        <w:t>सब मनभावनी वस्तुओं को जो प्राचीनकाल से उसकी थीं, स्मरण किया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1:8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यरूशलेम ने बड़ा पाप किया, इसलिए वह कैसी हो गई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यरूशलेम ने बड़ा पाप किया, इसलिए वह अशुद्ध स्त्री सी हो गई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यरूशलेम ने अपने पवित्रस्थान में क्या देखा है, जिनके विषय में परमेश्वर ने आज्ञा दी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यरूशलेम ने </w:t>
      </w:r>
      <w:r>
        <w:rPr>
          <w:lang w:val="hi_IN" w:bidi="hi_IN"/>
        </w:rPr>
        <w:t>उनको उसके पवित्रस्थान में घुसा हुआ देखा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1:11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उसके सब निवासी कैसे भोजनवस्तु ढूँढ़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उसके सब निवासी कराहते हुए भोजनवस्तु ढूँढ़ रहे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1:13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यरूशलेम के पैरों के लिये क्या लगाया ताकि वह उलटा फिर जाए?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यरूशलेम के </w:t>
      </w:r>
      <w:r>
        <w:rPr>
          <w:lang w:val="hi_IN" w:bidi="hi_IN"/>
        </w:rPr>
        <w:t>पैरों के लिये जाल लगाया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1:14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उसने जूए की रस्सियों की समान यरूशलेम के अपराधों को उसके हाथ से कसा है; उसने उन्हें बटकर उसकी गर्दन पर चढ़ाया, जिससे उसका क्या घटा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यरूशलेम का बल उसके गर्दन पर चढ़ाए गए उसके अपराधों के जुए के कारण घटा दिया।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1:15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यहूदा की कुमारी कन्या को यहोवा ने कहाँ पेरा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यहूदा की कुमारी कन्या को यहोवा ने मानो कुण्ड में पेरा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1:16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यरूशलेम के बच्चे क्यों अकेले हो गए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यरूशलेम </w:t>
      </w:r>
      <w:r>
        <w:rPr>
          <w:lang w:val="hi_IN" w:bidi="hi_IN"/>
        </w:rPr>
        <w:t>बच्चे अकेले हो गए, क्योंकि शत्रु प्रबल हुआ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1:18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यरूशलेम ने यहोवा की आज्ञा का उल्लंघन किया है, इसलिए कौन बँधुआई में चले गए?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यरूशलेम के </w:t>
      </w:r>
      <w:r>
        <w:rPr>
          <w:lang w:val="hi_IN" w:bidi="hi_IN"/>
        </w:rPr>
        <w:t>कुमार और कुमारियाँ बँधुआई में चले</w:t>
      </w:r>
      <w:r>
        <w:rPr>
          <w:lang w:val="hi_IN" w:bidi="hi_IN"/>
        </w:rPr>
        <w:t xml:space="preserve"> गए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विलापगीत1:19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वे इसलिए भोजनवस्तु ढूँढ़ रहे थे कि खाने से उनका जी हरा हो जाए, तब नगर ही में किसके प्राण छूट गए?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यरूशलेम के </w:t>
      </w:r>
      <w:r>
        <w:rPr>
          <w:lang w:val="hi_IN" w:bidi="hi_IN"/>
        </w:rPr>
        <w:t>याजक और पुरनियों के नगर ही में प्राण छूट गए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1:20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यरूशलेम के भीतर क्या उलट गया है, क्योंकि उसने बहुत बलवा किया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यरूशलेम का </w:t>
      </w:r>
      <w:r>
        <w:rPr>
          <w:lang w:val="hi_IN" w:bidi="hi_IN"/>
        </w:rPr>
        <w:t>हृदय उलट गया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1:21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यरूशलेम के शत्रु उसकी विपत्ति का समाचार सुनकर क्या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यरूशलेम के शत्रु </w:t>
      </w:r>
      <w:r>
        <w:rPr>
          <w:lang w:val="hi_IN" w:bidi="hi_IN"/>
        </w:rPr>
        <w:t>हर्षित</w:t>
      </w:r>
      <w:r>
        <w:rPr>
          <w:lang w:val="hi_IN" w:bidi="hi_IN"/>
        </w:rPr>
        <w:t xml:space="preserve"> होते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1:22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यरूशलेम के शत्रु यहोवा के सामने आते हैं, तो यरूशलेम यहोवा से उनको क्या करने की विनती करती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यरूशलेम यहोवा से प्रार्थना करती है कि वह उसके शत्रुओं को उसी प्रकार दण्ड दें जैसे यहोवा ने उसके सभी अपराधों के लिए उसे </w:t>
      </w:r>
      <w:r>
        <w:rPr>
          <w:lang w:val="hi_IN" w:bidi="hi_IN"/>
        </w:rPr>
        <w:t>दण्ड</w:t>
      </w:r>
      <w:r>
        <w:rPr>
          <w:lang w:val="hi_IN" w:bidi="hi_IN"/>
        </w:rPr>
        <w:t xml:space="preserve"> दिया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2:1–2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यिर्मयाह के विद्रोह के कारण यहोवा ने अपना कोप कैसे प्रकट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</w:t>
      </w:r>
      <w:r>
        <w:rPr>
          <w:lang w:val="hi_IN" w:bidi="hi_IN"/>
        </w:rPr>
        <w:t>इस्राएल की शोभा को आकाश से धरती पर पटक दिया</w:t>
      </w:r>
      <w:r>
        <w:rPr>
          <w:lang w:val="hi_IN" w:bidi="hi_IN"/>
        </w:rPr>
        <w:t xml:space="preserve">, </w:t>
      </w:r>
      <w:r>
        <w:rPr>
          <w:lang w:val="hi_IN" w:bidi="hi_IN"/>
        </w:rPr>
        <w:t>याकूब की सब बस्तियों को निष्ठुरता से नष्ट किया है</w:t>
      </w:r>
      <w:r>
        <w:rPr>
          <w:lang w:val="hi_IN" w:bidi="hi_IN"/>
        </w:rPr>
        <w:t xml:space="preserve">, और </w:t>
      </w:r>
      <w:r>
        <w:rPr>
          <w:lang w:val="hi_IN" w:bidi="hi_IN"/>
        </w:rPr>
        <w:t>यहूदा की पुत्री के दृढ़ गढ़ों को ढाकर मिट्टी में मिला दिया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2:3–4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उनका क्रोध इस्राएल और सिय्योन को कैसे प्रभावित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</w:t>
      </w:r>
      <w:r>
        <w:rPr>
          <w:lang w:val="hi_IN" w:bidi="hi_IN"/>
        </w:rPr>
        <w:t>क्रोध में आकर इस्राएल के सींग को जड़ से काट डाला है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सिय्योन की पुत्री के तम्बू पर उसने आग के समान अपनी जलजलाहट भड़का दी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2:5–6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प्रभु का कोप कैसे प्रकट होता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प्रभु शत्रु बन गए हैं, </w:t>
      </w:r>
      <w:r>
        <w:rPr>
          <w:lang w:val="hi_IN" w:bidi="hi_IN"/>
        </w:rPr>
        <w:t>उसने इस्राएल को निगल लिया; उसके सारे भवनों को उसने मिटा दिया</w:t>
      </w:r>
      <w:r>
        <w:rPr>
          <w:lang w:val="hi_IN" w:bidi="hi_IN"/>
        </w:rPr>
        <w:t>, और राजा तथा याजक दोनों का तिरस्कार किया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2:7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शत्रु ऐसा क्यों महसूस करते है, की नियत पर्व का दिन हो?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नियत पर्व का दिन महसूस करते हैं क्योंकि </w:t>
      </w:r>
      <w:r>
        <w:rPr>
          <w:lang w:val="hi_IN" w:bidi="hi_IN"/>
        </w:rPr>
        <w:t>यहोवा ने अपनी वेदी मन से उतार दी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उसके भवनों की दीवारों को उसने शत्रुओं के वश में कर दिया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सिय्योन के फाटक और बेंड़ों का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उसके फाटक भूमि में धस गए हैं, उनके बेंड़ों को उसने तोड़कर नाश किया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2:10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पुरनिये और कुँवारियाँ कैसे दिखाते हैं कि वे शोक मना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पुरनिये</w:t>
      </w:r>
      <w:r>
        <w:rPr>
          <w:lang w:val="hi_IN" w:bidi="hi_IN"/>
        </w:rPr>
        <w:t xml:space="preserve"> </w:t>
      </w:r>
      <w:r>
        <w:rPr>
          <w:lang w:val="hi_IN" w:bidi="hi_IN"/>
        </w:rPr>
        <w:t>भूमि पर चुपचाप</w:t>
      </w:r>
      <w:r>
        <w:rPr>
          <w:lang w:val="hi_IN" w:bidi="hi_IN"/>
        </w:rPr>
        <w:t xml:space="preserve"> बैठते हैं, अपने सिर पर </w:t>
      </w:r>
      <w:r>
        <w:rPr>
          <w:lang w:val="hi_IN" w:bidi="hi_IN"/>
        </w:rPr>
        <w:t>धूल उड़ाते और टाट का फेंटा बाँधते हैं</w:t>
      </w:r>
      <w:r>
        <w:rPr>
          <w:lang w:val="hi_IN" w:bidi="hi_IN"/>
        </w:rPr>
        <w:t>। कुँवारियाँ अपने सिर को जमीन की ओर झुकाती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2:11–12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यिर्मयाह क्यों आँसू बहाते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क्योंकि उनके लोगों के पास खाने या पीने के लिए कुछ भी नहीं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2:15–16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बटोही नगर से गुजरते हैं, तो वे क्या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सब बटोही ताली बजाते हैं</w:t>
      </w:r>
      <w:r>
        <w:rPr>
          <w:lang w:val="hi_IN" w:bidi="hi_IN"/>
        </w:rPr>
        <w:t xml:space="preserve">, </w:t>
      </w:r>
      <w:r>
        <w:rPr>
          <w:lang w:val="hi_IN" w:bidi="hi_IN"/>
        </w:rPr>
        <w:t>यह कहकर ताली बजाते और सिर हिलाते हैं</w:t>
      </w:r>
      <w:r>
        <w:rPr>
          <w:lang w:val="hi_IN" w:bidi="hi_IN"/>
        </w:rPr>
        <w:t xml:space="preserve">, </w:t>
      </w:r>
      <w:r>
        <w:rPr>
          <w:lang w:val="hi_IN" w:bidi="hi_IN"/>
        </w:rPr>
        <w:t>वे ताली बजाते और दाँत पीसते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2:18–19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 अपने पश्चाताप को कैसे दिखाते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प्रभु की ओर तन मन से पुकारते हैं</w:t>
      </w:r>
      <w:r>
        <w:rPr>
          <w:lang w:val="hi_IN" w:bidi="hi_IN"/>
        </w:rPr>
        <w:t xml:space="preserve"> और अपने बच्चों के </w:t>
      </w:r>
      <w:r>
        <w:rPr>
          <w:lang w:val="hi_IN" w:bidi="hi_IN"/>
        </w:rPr>
        <w:t>प्राण के निमित्त अपने हाथ</w:t>
      </w:r>
      <w:r>
        <w:rPr>
          <w:lang w:val="hi_IN" w:bidi="hi_IN"/>
        </w:rPr>
        <w:t xml:space="preserve"> </w:t>
      </w:r>
      <w:r>
        <w:rPr>
          <w:lang w:val="hi_IN" w:bidi="hi_IN"/>
        </w:rPr>
        <w:t>फैला</w:t>
      </w:r>
      <w:r>
        <w:rPr>
          <w:lang w:val="hi_IN" w:bidi="hi_IN"/>
        </w:rPr>
        <w:t>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2:20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 यहोवा की करुणा के लिए प्रार्थना क्यों कर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क्योंकि उन्होंने उनके साथ बहुत कठोरता से व्यवहार किया है, वे भूखे हैं, और अपने याजकों के मारे जाने के कारण चिन्तित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2:21–22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यिर्मयाह यहोवा के कोप के दिन का वर्णन कैसे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के कोप के दिन, यहोवा ने जवान और बूढ़े, दोनों को मार डाला; कोई नहीं बचा, और उन्होंने किसी पर दया नहीं दिखाई।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लेखक क्या कहते हैं कि यहोवा ने पूरे दिन उसके विरुद्ध क्या उठता रहता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का </w:t>
      </w:r>
      <w:r>
        <w:rPr>
          <w:lang w:val="hi_IN" w:bidi="hi_IN"/>
        </w:rPr>
        <w:t>हाथ दिन भर उसके ही विरुद्ध उठता रहता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लेखक क्या कहते हैं कि यहोवा ने उनके चारों ओर क्या बाँधा है जिससे वह निकल नहीं सकता?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उसके </w:t>
      </w:r>
      <w:r>
        <w:rPr>
          <w:lang w:val="hi_IN" w:bidi="hi_IN"/>
        </w:rPr>
        <w:t>चारों ओर बाड़ा बाँधा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लेखक यहोवा की तुलना किस पशु से करता है और कहता है कि वह उसे घात लगाने के लिए बैठा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लेखक यहोवा को एक </w:t>
      </w:r>
      <w:r>
        <w:rPr>
          <w:lang w:val="hi_IN" w:bidi="hi_IN"/>
        </w:rPr>
        <w:t>रीछ</w:t>
      </w:r>
      <w:r>
        <w:rPr>
          <w:lang w:val="hi_IN" w:bidi="hi_IN"/>
        </w:rPr>
        <w:t xml:space="preserve"> के रूप में वर्णित करते हैं जो उन पर घात लगाने के लिए बैठा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लेखक सब लोगों के लिए क्या बन गया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लेखक सब लोगों के लिए हँसी का पात्र बन गया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से लेखक कुशल से रहित हो गया है तब से क्या भूल गया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लेखक अब </w:t>
      </w:r>
      <w:r>
        <w:rPr>
          <w:lang w:val="hi_IN" w:bidi="hi_IN"/>
        </w:rPr>
        <w:t>कल्याण भूल गया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3:19–20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लेखक अपने दुःख को स्मरण करता है, तो उसका मनोभाव कैसा होता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जब लेखक अपने दुःख को </w:t>
      </w:r>
      <w:r>
        <w:rPr>
          <w:lang w:val="hi_IN" w:bidi="hi_IN"/>
        </w:rPr>
        <w:t>स्मरण</w:t>
      </w:r>
      <w:r>
        <w:rPr>
          <w:lang w:val="hi_IN" w:bidi="hi_IN"/>
        </w:rPr>
        <w:t xml:space="preserve"> करता है, तो उससे उसका </w:t>
      </w:r>
      <w:r>
        <w:rPr>
          <w:lang w:val="hi_IN" w:bidi="hi_IN"/>
        </w:rPr>
        <w:t>प्राण ढला जाता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लेखक के अनुसार, प्रति भोर क्या नई होती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लेखक कहते हैं कि यहोवा की दया </w:t>
      </w:r>
      <w:r>
        <w:rPr>
          <w:lang w:val="hi_IN" w:bidi="hi_IN"/>
        </w:rPr>
        <w:t>प्रति भोर वह नई होती रहती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3:25–26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यहोवा की बाट जोहते है और जो यहोवा के उद्धार की आशा में चुपचाप बाट जोहते हैं, उनके प्रति यहोवा कैसा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उनके लिए भले हैं जो उनकी </w:t>
      </w:r>
      <w:r>
        <w:rPr>
          <w:lang w:val="hi_IN" w:bidi="hi_IN"/>
        </w:rPr>
        <w:t>बाट जोहते</w:t>
      </w:r>
      <w:r>
        <w:rPr>
          <w:lang w:val="hi_IN" w:bidi="hi_IN"/>
        </w:rPr>
        <w:t xml:space="preserve"> हैं, और जो यहोवा के उद्धार की आशा में चुपचाप बाट जोहते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3:26–28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किस प्रकार किसी मनुष्य को चुप रहना चाहिए क्योंकि परमेश्वर ही ने उस पर यह बोझ डाला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किसी मनुष्य यह जानकर अकेला चुपचाप रहना चाहिए, कि परमेश्वर ही ने उस पर यह बोझ डाला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3:32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चाहे यहोवा दुःख भी देते हैं, फिर भी वह क्या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चाहे यहोवा दुःख भी देते हैं, फिर भी वह </w:t>
      </w:r>
      <w:r>
        <w:rPr>
          <w:lang w:val="hi_IN" w:bidi="hi_IN"/>
        </w:rPr>
        <w:t>दया भी करते</w:t>
      </w:r>
      <w:r>
        <w:rPr>
          <w:lang w:val="hi_IN" w:bidi="hi_IN"/>
        </w:rPr>
        <w:t xml:space="preserve">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3:33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मनुष्यों के पुत्रों को कहाँ से न तो दबाते हैं और न ही दुःख देते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>मनुष्यों को अपने मन से न तो दबाते हैं और न दुःख देते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3:38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परमप्रधान की आज्ञा से कौन-कौन सी दो बातें होती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विपत्ति और कल्याण</w:t>
      </w:r>
      <w:r>
        <w:rPr>
          <w:lang w:val="hi_IN" w:bidi="hi_IN"/>
        </w:rPr>
        <w:t xml:space="preserve"> परमप्रधान की आज्ञा से ही आती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3:40–41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लोग अपने चाल चलन को ध्यान से परखते हैं और यहोवा की ओर फिरते हैं, तो उन्हें स्वर्ग में परमेश्वर की ओर क्या फैलाना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लोगों को स्वर्ग में परमेश्वर की ओर अपने </w:t>
      </w:r>
      <w:r>
        <w:rPr>
          <w:lang w:val="hi_IN" w:bidi="hi_IN"/>
        </w:rPr>
        <w:t>मन लगाना चाहिए</w:t>
      </w:r>
      <w:r>
        <w:rPr>
          <w:lang w:val="hi_IN" w:bidi="hi_IN"/>
        </w:rPr>
        <w:t xml:space="preserve"> और हाथों को फैलाना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3:42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लोग प्रार्थना करते हैं, तो उन्हें यहोवा के विरुद्ध किए हुए किस बात को स्वीकार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स्वीकार करना चाहिए कि उन्होंने अपराध किया है और यहोवा के </w:t>
      </w:r>
      <w:r>
        <w:rPr>
          <w:lang w:val="hi_IN" w:bidi="hi_IN"/>
        </w:rPr>
        <w:t>बलवा</w:t>
      </w:r>
      <w:r>
        <w:rPr>
          <w:lang w:val="hi_IN" w:bidi="hi_IN"/>
        </w:rPr>
        <w:t xml:space="preserve"> किया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3:45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लेखक क्या कहता है कि यहोवा ने उन्हें लोगों के बीच क्या बनाया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उन्हें लोगों के बीच </w:t>
      </w:r>
      <w:r>
        <w:rPr>
          <w:lang w:val="hi_IN" w:bidi="hi_IN"/>
        </w:rPr>
        <w:t>कूड़ा-करकट सा ठहराया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3:48–49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लेखक अपनी आँखों से बहने वाले आँसुओं का वर्णन कैसे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उनके आँसू </w:t>
      </w:r>
      <w:r>
        <w:rPr>
          <w:lang w:val="hi_IN" w:bidi="hi_IN"/>
        </w:rPr>
        <w:t xml:space="preserve">जल की धाराएँ </w:t>
      </w:r>
      <w:r>
        <w:rPr>
          <w:lang w:val="hi_IN" w:bidi="hi_IN"/>
        </w:rPr>
        <w:t>हैं जो उनकी आँखों से बहते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3:52–54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उसके शत्रु उसका पीछा करते हैं, गड्ढे में उसका जीवन का अन्त करने के लिये मेरे ऊपर पत्थर लुढ़का देते हैं, तब लेखक क्या कहता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कहता है, "</w:t>
      </w:r>
      <w:r>
        <w:rPr>
          <w:lang w:val="hi_IN" w:bidi="hi_IN"/>
        </w:rPr>
        <w:t>मैं अब नाश हो गया</w:t>
      </w:r>
      <w:r>
        <w:rPr>
          <w:lang w:val="hi_IN" w:bidi="hi_IN"/>
        </w:rPr>
        <w:t>!"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3:55–57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लेखक ने यहोवा की दुहाई दी और उसकी सहायता की दुहाई सुनने की प्रार्थना की, तब यहोवा ने उससे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उससे कहा, "मत डर!"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3:59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लेखक ने यहोवा से अपने अन्याय का न्याय करने के लिए कैसे प्रार्थना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यहोवा से उनके अन्याय का न्यायपूर्वक निर्णय करने के लिए </w:t>
      </w:r>
      <w:r>
        <w:rPr>
          <w:lang w:val="hi_IN" w:bidi="hi_IN"/>
        </w:rPr>
        <w:t>न्याय चुकाने की</w:t>
      </w:r>
      <w:r>
        <w:rPr>
          <w:lang w:val="hi_IN" w:bidi="hi_IN"/>
        </w:rPr>
        <w:t xml:space="preserve"> प्रार्थना करता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3:63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लेखक अपने शत्रुओं के लिए किस विषय का कारण बनता है, चाहे वह बैठा हो या उठ रहा हो?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उनके उपहास के गीत का विषय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3:64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लेखक यहोवा से अपने शत्रुओं के लिए क्या करने की प्रार्थना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यहोवा से प्रार्थना करता है कि वह उन्हें </w:t>
      </w:r>
      <w:r>
        <w:rPr>
          <w:lang w:val="hi_IN" w:bidi="hi_IN"/>
        </w:rPr>
        <w:t>उनके कामों के अनुसार उनको बदला दें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3:66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लेखक यहोवा से अपने शत्रुओं के साथ क्या करने के लिए प्रार्थना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यहोवा से प्रार्थना करता है कि वह उनके शत्रुओं को </w:t>
      </w:r>
      <w:r>
        <w:rPr>
          <w:lang w:val="hi_IN" w:bidi="hi_IN"/>
        </w:rPr>
        <w:t>अपने कोप से खदेड़-खदेड़कर धरती पर से नाश कर</w:t>
      </w:r>
      <w:r>
        <w:rPr>
          <w:lang w:val="hi_IN" w:bidi="hi_IN"/>
        </w:rPr>
        <w:t xml:space="preserve"> दें।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सोने और पवित्रस्थान के पत्थर का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सोना </w:t>
      </w:r>
      <w:r>
        <w:rPr>
          <w:lang w:val="hi_IN" w:bidi="hi_IN"/>
        </w:rPr>
        <w:t>खोटा</w:t>
      </w:r>
      <w:r>
        <w:rPr>
          <w:lang w:val="hi_IN" w:bidi="hi_IN"/>
        </w:rPr>
        <w:t xml:space="preserve"> हो गया है, </w:t>
      </w:r>
      <w:r>
        <w:rPr>
          <w:lang w:val="hi_IN" w:bidi="hi_IN"/>
        </w:rPr>
        <w:t>अत्यन्त खरा सोना</w:t>
      </w:r>
      <w:r>
        <w:rPr>
          <w:lang w:val="hi_IN" w:bidi="hi_IN"/>
        </w:rPr>
        <w:t xml:space="preserve"> बदल गया है और </w:t>
      </w:r>
      <w:r>
        <w:rPr>
          <w:lang w:val="hi_IN" w:bidi="hi_IN"/>
        </w:rPr>
        <w:t>पवित्रस्थान के पत्थर तो हर एक सड़क के सिरे पर फेंक दिए गए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सिय्योन के पुत्र पहले क्या थे, और अब कैसे हो गए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सिय्योन के पुत्र </w:t>
      </w:r>
      <w:r>
        <w:rPr>
          <w:lang w:val="hi_IN" w:bidi="hi_IN"/>
        </w:rPr>
        <w:t>कुन्दन</w:t>
      </w:r>
      <w:r>
        <w:rPr>
          <w:lang w:val="hi_IN" w:bidi="hi_IN"/>
        </w:rPr>
        <w:t xml:space="preserve"> थे, शुद्ध सोने से भी अधिक मूल्यवान, परन्तु अब वे </w:t>
      </w:r>
      <w:r>
        <w:rPr>
          <w:lang w:val="hi_IN" w:bidi="hi_IN"/>
        </w:rPr>
        <w:t>कुम्हार के बनाए हुए मिट्टी के घड़ों के समान कैसे तुच्छ गिने गए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उनकी प्रजा की बेटियाँ कैसे व्यवहार करती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</w:t>
      </w:r>
      <w:r>
        <w:rPr>
          <w:lang w:val="hi_IN" w:bidi="hi_IN"/>
        </w:rPr>
        <w:t>वन के शुतुर्मुर्गों के तुल्य निर्दयी हो गई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दूध पीते बच्चे की जीभ का क्या हो गया है और बाल-बच्चे क्या मांग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दूध-पीते बच्चों की जीभ प्यास के मारे तालू में चिपट गई है; बाल-बच्चे रोटी माँगते हैं, परन्तु कोई उनको नहीं देता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लोग पहले स्वादिष्ट भोजन खाते थे और जो मखमल वस्त्र पहनते थे, उनका क्या हाल हो गया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स्वादिष्ट भोजन खाते थे, वे अब सड़कों में व्याकुल फिरते हैं; जो मखमल के वस्त्रों में पले थे अब घूरों पर लेटते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उसकी प्रजा की बेटी का अधर्म कितना बड़ा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उसकी बेटी का अधर्म सदोम के पाप से भी बड़ा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4:7–8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पहले उनके कुलीन कैसे थे, और अब वे कैसे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उसके कुलीन हिम से निर्मल और दूध से भी अधिक उज्जवल थे; उनकी देह मूँगों से अधिक लाल, और उनकी सुन्दरता नीलमणि की सी थी</w:t>
      </w:r>
      <w:r>
        <w:rPr>
          <w:lang w:val="hi_IN" w:bidi="hi_IN"/>
        </w:rPr>
        <w:t xml:space="preserve">। </w:t>
      </w:r>
      <w:r>
        <w:rPr>
          <w:lang w:val="hi_IN" w:bidi="hi_IN"/>
        </w:rPr>
        <w:t>अब उनका रूप अंधकार से भी अधिक काला है, वे सड़कों में पहचाने नहीं जाते; उनका चमड़ा हड्डियों में सट गया, और लकड़ी के समान सूख गया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यिर्मयाह भूख से मारे गए लोगों की तुलना तलवार से मारे गए लोगों से कैसे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यिर्मयाह कहते हैं कि जो </w:t>
      </w:r>
      <w:r>
        <w:rPr>
          <w:lang w:val="hi_IN" w:bidi="hi_IN"/>
        </w:rPr>
        <w:t>तलवार के मारे हुए भूख के मारे हुओं से अधिक अच्छे</w:t>
      </w:r>
      <w:r>
        <w:rPr>
          <w:lang w:val="hi_IN" w:bidi="hi_IN"/>
        </w:rPr>
        <w:t xml:space="preserve">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दयालु स्त्रियों ने अपने बच्चों के साथ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अपने बच्चों को पकाया और बच्चे उनका </w:t>
      </w:r>
      <w:r>
        <w:rPr>
          <w:lang w:val="hi_IN" w:bidi="hi_IN"/>
        </w:rPr>
        <w:t>आहार</w:t>
      </w:r>
      <w:r>
        <w:rPr>
          <w:lang w:val="hi_IN" w:bidi="hi_IN"/>
        </w:rPr>
        <w:t xml:space="preserve"> बन गए।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अपनी जलजलाहट को कैसे प्रगट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अपनी पूरी जलजलाहट प्रगट की,</w:t>
      </w:r>
      <w:r>
        <w:rPr>
          <w:lang w:val="hi_IN" w:bidi="hi_IN"/>
        </w:rPr>
        <w:t xml:space="preserve"> </w:t>
      </w:r>
      <w:r>
        <w:rPr>
          <w:lang w:val="hi_IN" w:bidi="hi_IN"/>
        </w:rPr>
        <w:t>सिय्योन में ऐसी आग लगाई जिससे उसकी नींव तक भस्म हो गई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पृथ्वी का कोई राजा या जगत का कोई निवासी क्या विश्वास नहीं कर सके कि यरूशलेम के साथ ऐसा कुछ हो सकता है।</w:t>
      </w:r>
    </w:p>
    <w:p>
      <w:pPr/>
      <w:r>
        <w:rPr>
          <w:lang w:val="hi_IN" w:bidi="hi_IN"/>
        </w:rPr>
      </w:r>
      <w:r>
        <w:rPr>
          <w:lang w:val="hi_IN" w:bidi="hi_IN"/>
        </w:rPr>
        <w:t>वे विश्वास नहीं कर सके</w:t>
      </w:r>
      <w:r>
        <w:rPr>
          <w:lang w:val="hi_IN" w:bidi="hi_IN"/>
        </w:rPr>
        <w:t>कि द्रोही और शत्रु यरूशलेम के फाटकों के भीतर घुसने पाएँगे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भविष्यद्वक्ताओं के पापों और याजकों के अधर्म के कामों के कारण शत्रु ने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शत्रु यरूशलेम के द्वारों में प्रवेश कर चुके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उन भविष्यद्वक्ताओं और याजकों का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</w:t>
      </w:r>
      <w:r>
        <w:rPr>
          <w:lang w:val="hi_IN" w:bidi="hi_IN"/>
        </w:rPr>
        <w:t>अब सड़कों में अंधे सरीखे मारे-मारे फिरते</w:t>
      </w:r>
      <w:r>
        <w:rPr>
          <w:lang w:val="hi_IN" w:bidi="hi_IN"/>
        </w:rPr>
        <w:t xml:space="preserve"> थे और </w:t>
      </w:r>
      <w:r>
        <w:rPr>
          <w:lang w:val="hi_IN" w:bidi="hi_IN"/>
        </w:rPr>
        <w:t>मानो लहू की छींटों से यहाँ तक अशुद्ध थे कि कोई उनके वस्त्र नहीं छू सकता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भविष्यद्वक्ताओं और याजकों ने क्या पुकारा?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भविष्यद्वक्ताओं और याजकों ने </w:t>
      </w:r>
      <w:r>
        <w:rPr>
          <w:lang w:val="hi_IN" w:bidi="hi_IN"/>
        </w:rPr>
        <w:t>पुकारकर</w:t>
      </w:r>
      <w:r>
        <w:rPr>
          <w:lang w:val="hi_IN" w:bidi="hi_IN"/>
        </w:rPr>
        <w:t xml:space="preserve"> कहा कि </w:t>
      </w:r>
      <w:r>
        <w:rPr>
          <w:lang w:val="hi_IN" w:bidi="hi_IN"/>
        </w:rPr>
        <w:t>हट जाओ! हट जाओ! हमको मत छूओ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4:15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भविष्यद्वक्ताओं और याजक कहाँ चले गए?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भागकर मारे-मारे फिरने लगे, तब अन्यजाति लोगों ने कहा, “भविष्य में वे यहाँ टिकने नहीं पाएँगे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भविष्यद्वक्ताओं और याजकों के साथ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भविष्यद्वक्ताओं और याजकों को तितर-बितर कर दिया है और </w:t>
      </w:r>
      <w:r>
        <w:rPr>
          <w:lang w:val="hi_IN" w:bidi="hi_IN"/>
        </w:rPr>
        <w:t>वह फिर उन पर दयादृष्टि न करेगा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4:16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याजकों का सम्मान कैसे किया गया और पुरनियों पर अनुग्रह कैसे किया गया?</w:t>
      </w:r>
    </w:p>
    <w:p>
      <w:pPr/>
      <w:r>
        <w:rPr>
          <w:lang w:val="hi_IN" w:bidi="hi_IN"/>
        </w:rPr>
      </w:r>
      <w:r>
        <w:rPr>
          <w:lang w:val="hi_IN" w:bidi="hi_IN"/>
        </w:rPr>
        <w:t>न तो याजकों का सम्मान हुआ, और न पुरनियों पर कुछ अनुग्रह किया गया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कौन व्यर्थ सहायता की बाट जोहते-जोहते धुँधली पड़ गई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उनकी </w:t>
      </w:r>
      <w:r>
        <w:rPr>
          <w:lang w:val="hi_IN" w:bidi="hi_IN"/>
        </w:rPr>
        <w:t>आँखें व्यर्थ ही सहायता की बाट जोहते-जोहते धुँधली पड़ गई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शत्रु ने उनके साथ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लोग उनके पीछे ऐसे पड़े कि वे अपने नगर के चौकों में भी नहीं चल सके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4:18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लोगों ने अपने अन्त के विषय में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उन्होंने कहा कि उनका </w:t>
      </w:r>
      <w:r>
        <w:rPr>
          <w:lang w:val="hi_IN" w:bidi="hi_IN"/>
        </w:rPr>
        <w:t>अन्त निकट आया; उनकी आयु पूरी हुई; क्योंकि उनका अन्त आ गया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लोगों ने खदेड़नेवालों का वर्णन कैसे किया, और पीछा करने वालों ने उनके साथ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खदेड़नेवाले आकाश के उकाबों से भी अधिक वेग से चलते थे</w:t>
      </w:r>
      <w:r>
        <w:rPr>
          <w:lang w:val="hi_IN" w:bidi="hi_IN"/>
        </w:rPr>
        <w:t xml:space="preserve"> और वे </w:t>
      </w:r>
      <w:r>
        <w:rPr>
          <w:lang w:val="hi_IN" w:bidi="hi_IN"/>
        </w:rPr>
        <w:t xml:space="preserve">पहाड़ों पर उनके पीछे पड़ गए </w:t>
      </w:r>
      <w:r>
        <w:rPr>
          <w:lang w:val="hi_IN" w:bidi="hi_IN"/>
        </w:rPr>
        <w:t>और जंगल में उनके लिए घात लगाकर बैठे रहे।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उनके राजा के साथ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उनका राजा उनके खोदे हुए गड्ढों में पकड़ा गया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एदोम की पुत्री से क्यों कहा गया है कि वह हर्षित और आनन्दित हो?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उसे </w:t>
      </w:r>
      <w:r>
        <w:rPr>
          <w:lang w:val="hi_IN" w:bidi="hi_IN"/>
        </w:rPr>
        <w:t>हर्षित और आनन्दित</w:t>
      </w:r>
      <w:r>
        <w:rPr>
          <w:lang w:val="hi_IN" w:bidi="hi_IN"/>
        </w:rPr>
        <w:t xml:space="preserve"> होने के लिए कहा गया है क्योंकि </w:t>
      </w:r>
      <w:r>
        <w:rPr>
          <w:lang w:val="hi_IN" w:bidi="hi_IN"/>
        </w:rPr>
        <w:t>कटोरा उस तक भी पहुँचेगा, और वह मतवाली होकर अपने आपको नंगा करेगी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4:22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सिय्योन की पुत्री से क्या कहा गया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उसे बताया गया है कि उसके </w:t>
      </w:r>
      <w:r>
        <w:rPr>
          <w:lang w:val="hi_IN" w:bidi="hi_IN"/>
        </w:rPr>
        <w:t>अधर्म का दण्ड समाप्त हो</w:t>
      </w:r>
      <w:r>
        <w:rPr>
          <w:lang w:val="hi_IN" w:bidi="hi_IN"/>
        </w:rPr>
        <w:t xml:space="preserve"> गया है और यहोवा अब उसे बंधुआई में न ले जाएगा।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4:22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एदोम की पुत्री से क्या कहा गया?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एदोम की बेटी से कहा गया है कि यहोवा </w:t>
      </w:r>
      <w:r>
        <w:rPr>
          <w:lang w:val="hi_IN" w:bidi="hi_IN"/>
        </w:rPr>
        <w:t>उसके अधर्म का दण्ड वह उसे देंगे, वह उसके पापों को प्रगट कर देंगे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5:1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यिर्मयाह यहोवा से क्या करने के लिए प्रार्थना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यिर्मयाह यहोवा से प्रार्थना करते हैं कि वह स्मरण करें कि उनके साथ क्या हुआ है और उनकी </w:t>
      </w:r>
      <w:r>
        <w:rPr>
          <w:lang w:val="hi_IN" w:bidi="hi_IN"/>
        </w:rPr>
        <w:t>नामधराई</w:t>
      </w:r>
      <w:r>
        <w:rPr>
          <w:lang w:val="hi_IN" w:bidi="hi_IN"/>
        </w:rPr>
        <w:t xml:space="preserve"> को देखें।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5:2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यिर्मयाह यहोवा को क्या बताते हैं कि उनके भाग के साथ क्या हुआ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यिर्मयाह यहोवा से कहते हैं कि </w:t>
      </w:r>
      <w:r>
        <w:rPr>
          <w:lang w:val="hi_IN" w:bidi="hi_IN"/>
        </w:rPr>
        <w:t>उनका भाग परदेशियों का हो गया और उनका घर परायों के हो गए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5:5–6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यिर्मयाह उनके</w:t>
      </w:r>
      <w:r>
        <w:rPr>
          <w:lang w:val="hi_IN" w:bidi="hi_IN"/>
        </w:rPr>
        <w:t xml:space="preserve"> </w:t>
      </w:r>
      <w:r>
        <w:rPr>
          <w:b/>
          <w:lang w:val="hi_IN" w:bidi="hi_IN"/>
        </w:rPr>
        <w:t>के साथ जो हो रहा है, उसका वर्णन कैसे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खदेड़नेवाले उनकी गर्दन पर टूट पड़े हैं; वे थक गए हैं</w:t>
      </w:r>
      <w:r>
        <w:rPr>
          <w:lang w:val="hi_IN" w:bidi="hi_IN"/>
        </w:rPr>
        <w:t>, और वे पेट भरने के लिए मिस्रियों और अश्शुरियों के अधीन हो गए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5:7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 पाप के विषय में क्या कह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कह रहे हैं कि उनके </w:t>
      </w:r>
      <w:r>
        <w:rPr>
          <w:lang w:val="hi_IN" w:bidi="hi_IN"/>
        </w:rPr>
        <w:t>पुरखाओं ने पाप किया</w:t>
      </w:r>
      <w:r>
        <w:rPr>
          <w:lang w:val="hi_IN" w:bidi="hi_IN"/>
        </w:rPr>
        <w:t xml:space="preserve"> </w:t>
      </w:r>
      <w:r>
        <w:rPr>
          <w:lang w:val="hi_IN" w:bidi="hi_IN"/>
        </w:rPr>
        <w:t>परन्तु उनके अधर्म के कामों का भार वे उठा रहे</w:t>
      </w:r>
      <w:r>
        <w:rPr>
          <w:lang w:val="hi_IN" w:bidi="hi_IN"/>
        </w:rPr>
        <w:t xml:space="preserve">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5:8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 दासों के बारे में क्या कह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लोग कह रहे हैं कि दास उनके </w:t>
      </w:r>
      <w:r>
        <w:rPr>
          <w:lang w:val="hi_IN" w:bidi="hi_IN"/>
        </w:rPr>
        <w:t>ऊपर अधिकार रखते हैं; उनके हाथ से कोई उन्हें नहीं छुड़ाता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5:9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वे भोजनवस्तु लेने जाते हैं, तो वे अपने प्राण का क्या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जंगल में की तलवार के कारण वे अपने प्राण जोखिम में डालकर भोजनवस्तु ले आते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5:10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वे अपने चमड़े का वर्णन किस प्रकार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भूख की झुलसाने वाली आग के कारण, उनका चमड़ा तंदूर के समान काला हो गया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5:11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स्त्रियों और कुंवारियों के साथ क्या हुआ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सिय्योन में स्त्रियाँ, और यहूदा के नगरों में कुमारियाँ भ्रष्ट की गईं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5:12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हाकिम और पुरनियों के साथ क्या घटित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हाकिम हाथ के बल टाँगें गए हैं; और पुरनियों का कुछ भी आदर नहीं किया गया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5:13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जवानों और बाल-बच्चों के साथ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जवानों को चक्की चलानी पड़ती है; और बाल-बच्चे लकड़ी का बोझ उठाते हुए लड़खड़ाते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5:14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पुरनियों और जवानों के साथ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अब फाटक पर पुरनिये नहीं बैठते, न जवानों का गीत सुनाई पड़ता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5:15–16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वे अपने मन के हर्ष, अपने नाचने और अपने मुकुट का वर्णन कैसे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उनका हर्ष जता रहा, उनका </w:t>
      </w:r>
      <w:r>
        <w:rPr>
          <w:lang w:val="hi_IN" w:bidi="hi_IN"/>
        </w:rPr>
        <w:t>नाचना विलाप में बदल गया है</w:t>
      </w:r>
      <w:r>
        <w:rPr>
          <w:lang w:val="hi_IN" w:bidi="hi_IN"/>
        </w:rPr>
        <w:t xml:space="preserve">, और उनके </w:t>
      </w:r>
      <w:r>
        <w:rPr>
          <w:lang w:val="hi_IN" w:bidi="hi_IN"/>
        </w:rPr>
        <w:t>सिर पर का मुकुट गिर पड़ा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5:17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वे अपने हृदय और आँखों के बारे में क्या कहते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उनका </w:t>
      </w:r>
      <w:r>
        <w:rPr>
          <w:lang w:val="hi_IN" w:bidi="hi_IN"/>
        </w:rPr>
        <w:t>हृदय निर्बल हो गया है</w:t>
      </w:r>
      <w:r>
        <w:rPr>
          <w:lang w:val="hi_IN" w:bidi="hi_IN"/>
        </w:rPr>
        <w:t xml:space="preserve"> और उनकी आँखें धुंधली </w:t>
      </w:r>
      <w:r>
        <w:rPr>
          <w:lang w:val="hi_IN" w:bidi="hi_IN"/>
        </w:rPr>
        <w:t>पड़ गई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5:19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वे यहोवा के शासन और सिंहासन के विषय में क्या कहते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>सदा तक विराजमान रहेंगे</w:t>
      </w:r>
      <w:r>
        <w:rPr>
          <w:lang w:val="hi_IN" w:bidi="hi_IN"/>
        </w:rPr>
        <w:t xml:space="preserve"> और उनका </w:t>
      </w:r>
      <w:r>
        <w:rPr>
          <w:lang w:val="hi_IN" w:bidi="hi_IN"/>
        </w:rPr>
        <w:t>राज्य पीढ़ी-पीढ़ी बना रहेगा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विलापगीत 5:20–21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वे यहोवा से क्या प्रश्न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यहोवा से पूछते हैं कि क्या वह उन्हें सदा के लिए भूल गए हैं, और क्या वह उन्हें अपनी फेर लाएंगे।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