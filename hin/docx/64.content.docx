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3JN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इस पत्री में लेखक यूहन्ना खुद को किस उपाधि से परिचित कराते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स्वयं को प्राचीन के रूप में परिचित कराते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का गयुस के साथ क्या संबंध है, जो यह पत्री प्राप्त कर रहे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गयुस को सच्चा प्रेम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गयुस के लिए किसके प्रति 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प्रार्थना करते हैं कि गयुस सब बातों में उन्नति करे, और भला चंगा रहे।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की सबसे बड़ा आनन्द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का सबसे बड़ा आनन्द यह सुनकर होता है कि उनके बच्चे सत्य पर चलते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गयुस ने किसके लिए कार्य की?</w:t>
      </w:r>
    </w:p>
    <w:p>
      <w:pPr/>
      <w:r>
        <w:rPr>
          <w:lang w:val="hi_IN" w:bidi="hi_IN"/>
        </w:rPr>
      </w:r>
      <w:r>
        <w:rPr>
          <w:lang w:val="hi_IN" w:bidi="hi_IN"/>
        </w:rPr>
        <w:t>गयुस ने भाइयों के लिए कार्य किया, भले ही वे उनके लिए अजनबी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गयुस को भाइयों को कैसे भेजना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परमेश्वर के उचित भेजना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भाइयों को उनकी यात्रा पर भेजने के लिए विश्वासियों से सहायता की आवश्यकता क्यों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उन्हें सहायता की आवश्यकता थी क्योंकि वे अन्यजातियों से कुछ नहीं लेते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क्यों कहते हैं कि विश्वासियों को ऐसे लोगों का स्वागत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यूहन्ना कहते हैं कि विश्वासियों को उनका </w:t>
      </w:r>
      <w:r>
        <w:rPr>
          <w:lang w:val="hi_IN" w:bidi="hi_IN"/>
        </w:rPr>
        <w:t>सत्य के पक्ष में उनके सहकर्मी</w:t>
      </w:r>
      <w:r>
        <w:rPr>
          <w:lang w:val="hi_IN" w:bidi="hi_IN"/>
        </w:rPr>
        <w:t xml:space="preserve"> के रूप में स्वागत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दियुत्रिफेस क्या चाहता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दियुत्रिफेस अपने कलीसिया के लोगों में </w:t>
      </w:r>
      <w:r>
        <w:rPr>
          <w:lang w:val="hi_IN" w:bidi="hi_IN"/>
        </w:rPr>
        <w:t>बड़ा बनना चाहता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1:9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के प्रति दियुत्रिफेस का रवैया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दियुत्रिफेस यूहन्ना को ग्रहण नहीं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यूहन्ना गयुस और कलीसिया के पास आएंगे, तो वह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यूहन्ना आएंगे, तो वे दियुत्रिफेस के कामों की जो वह करता है सुधि दिलाएंगे।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1:10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दियुत्रिफेस उन भाइयों के साथ क्या करते हैं जिन्हें बाहर भेजा जाता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दियुत्रिफेस उन भाइयों को ग्रहण नहीं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1:10 (#3)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इन भाइयों को ग्रहण करने के लिए तैयार होते हैं, उनके साथ दियुत्रिफेस क्या करता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दियुत्रिफेस भाइयों को ग्रहण करने से मना करता है और उन्हें कलीसिया से निकाल देता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गयुस से किसका अनुयायी होने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गयुस से कहते हैं कि वह जो भलाई है उसका अनुयायी हो।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3 यूहन्ना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यूहन्ना शीघ्र क्या करने की आशा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यूहन्ना आशा करते हैं कि वह शीघ्र आकर गयुस से आमने-सामने बातचीत करेंगे।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