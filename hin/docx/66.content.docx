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प्रकाशितवाक्य 1:1</w:t>
      </w:r>
      <w:r>
        <w:rPr>
          <w:lang w:val="hi_IN" w:bidi="hi_IN"/>
        </w:rPr>
      </w:r>
    </w:p>
    <w:p>
      <w:pPr/>
      <w:r>
        <w:rPr>
          <w:lang w:val="hi_IN" w:bidi="hi_IN"/>
        </w:rPr>
      </w:r>
      <w:r>
        <w:rPr>
          <w:b/>
          <w:lang w:val="hi_IN" w:bidi="hi_IN"/>
        </w:rPr>
        <w:t>यह प्रकाशितवाक्य किसने दिया, किसे दिया, और किसे दिखाना था?</w:t>
      </w:r>
    </w:p>
    <w:p>
      <w:pPr/>
      <w:r>
        <w:rPr>
          <w:lang w:val="hi_IN" w:bidi="hi_IN"/>
        </w:rPr>
      </w:r>
      <w:r>
        <w:rPr>
          <w:lang w:val="hi_IN" w:bidi="hi_IN"/>
        </w:rPr>
        <w:t>यीशु मसीह का प्रकाशितवाक्य परमेश्वर ने दिया, और इसे अपने दासों को दिखाना था।</w:t>
      </w:r>
      <w:r>
        <w:rPr>
          <w:lang w:val="hi_IN" w:bidi="hi_IN"/>
        </w:rPr>
      </w:r>
      <w:r>
        <w:rPr>
          <w:lang w:val="hi_IN" w:bidi="hi_IN"/>
        </w:rPr>
      </w:r>
    </w:p>
    <w:p>
      <w:pPr/>
      <w:r>
        <w:rPr>
          <w:lang w:val="hi_IN" w:bidi="hi_IN"/>
        </w:rPr>
      </w:r>
    </w:p>
    <w:p>
      <w:pPr>
        <w:pStyle w:val="Heading2"/>
      </w:pPr>
      <w:r>
        <w:rPr>
          <w:lang w:val="hi_IN" w:bidi="hi_IN"/>
        </w:rPr>
        <w:t>प्रकाशितवाक्य 1:1 (#2)</w:t>
      </w:r>
      <w:r>
        <w:rPr>
          <w:lang w:val="hi_IN" w:bidi="hi_IN"/>
        </w:rPr>
      </w:r>
    </w:p>
    <w:p>
      <w:pPr/>
      <w:r>
        <w:rPr>
          <w:lang w:val="hi_IN" w:bidi="hi_IN"/>
        </w:rPr>
      </w:r>
      <w:r>
        <w:rPr>
          <w:b/>
          <w:lang w:val="hi_IN" w:bidi="hi_IN"/>
        </w:rPr>
        <w:t>प्रकाशितवाक्य की बातें कब घटित होंगी?</w:t>
      </w:r>
    </w:p>
    <w:p>
      <w:pPr/>
      <w:r>
        <w:rPr>
          <w:lang w:val="hi_IN" w:bidi="hi_IN"/>
        </w:rPr>
      </w:r>
      <w:r>
        <w:rPr>
          <w:lang w:val="hi_IN" w:bidi="hi_IN"/>
        </w:rPr>
        <w:t>प्रकाशितवाक्य की बातें शीघ्र ही घटित होने वाली हैं।</w:t>
      </w:r>
      <w:r>
        <w:rPr>
          <w:lang w:val="hi_IN" w:bidi="hi_IN"/>
        </w:rPr>
      </w:r>
      <w:r>
        <w:rPr>
          <w:lang w:val="hi_IN" w:bidi="hi_IN"/>
        </w:rPr>
      </w:r>
    </w:p>
    <w:p>
      <w:pPr/>
      <w:r>
        <w:rPr>
          <w:lang w:val="hi_IN" w:bidi="hi_IN"/>
        </w:rPr>
      </w:r>
    </w:p>
    <w:p>
      <w:pPr>
        <w:pStyle w:val="Heading2"/>
      </w:pPr>
      <w:r>
        <w:rPr>
          <w:lang w:val="hi_IN" w:bidi="hi_IN"/>
        </w:rPr>
        <w:t>प्रकाशितवाक्य 1:3</w:t>
      </w:r>
      <w:r>
        <w:rPr>
          <w:lang w:val="hi_IN" w:bidi="hi_IN"/>
        </w:rPr>
      </w:r>
    </w:p>
    <w:p>
      <w:pPr/>
      <w:r>
        <w:rPr>
          <w:lang w:val="hi_IN" w:bidi="hi_IN"/>
        </w:rPr>
      </w:r>
      <w:r>
        <w:rPr>
          <w:b/>
          <w:lang w:val="hi_IN" w:bidi="hi_IN"/>
        </w:rPr>
        <w:t>इस पुस्तक से कौन धन्य होंगे?</w:t>
      </w:r>
    </w:p>
    <w:p>
      <w:pPr/>
      <w:r>
        <w:rPr>
          <w:lang w:val="hi_IN" w:bidi="hi_IN"/>
        </w:rPr>
      </w:r>
      <w:r>
        <w:rPr>
          <w:lang w:val="hi_IN" w:bidi="hi_IN"/>
        </w:rPr>
        <w:t>जो जो इस भविष्यद्वाणी के वचन को पढ़ता है, सुनते हैं, और इसमें लिखी हुई बातों को मानते हैं, वे धन्य होंगे।</w:t>
      </w:r>
      <w:r>
        <w:rPr>
          <w:lang w:val="hi_IN" w:bidi="hi_IN"/>
        </w:rPr>
      </w:r>
      <w:r>
        <w:rPr>
          <w:lang w:val="hi_IN" w:bidi="hi_IN"/>
        </w:rPr>
      </w:r>
    </w:p>
    <w:p>
      <w:pPr/>
      <w:r>
        <w:rPr>
          <w:lang w:val="hi_IN" w:bidi="hi_IN"/>
        </w:rPr>
      </w:r>
    </w:p>
    <w:p>
      <w:pPr>
        <w:pStyle w:val="Heading2"/>
      </w:pPr>
      <w:r>
        <w:rPr>
          <w:lang w:val="hi_IN" w:bidi="hi_IN"/>
        </w:rPr>
        <w:t>प्रकाशितवाक्य 1:4</w:t>
      </w:r>
      <w:r>
        <w:rPr>
          <w:lang w:val="hi_IN" w:bidi="hi_IN"/>
        </w:rPr>
      </w:r>
    </w:p>
    <w:p>
      <w:pPr/>
      <w:r>
        <w:rPr>
          <w:lang w:val="hi_IN" w:bidi="hi_IN"/>
        </w:rPr>
      </w:r>
      <w:r>
        <w:rPr>
          <w:b/>
          <w:lang w:val="hi_IN" w:bidi="hi_IN"/>
        </w:rPr>
        <w:t>इस पुस्तक को किसने लिखा, और उन्होंने किसे लिखी?</w:t>
      </w:r>
    </w:p>
    <w:p>
      <w:pPr/>
      <w:r>
        <w:rPr>
          <w:lang w:val="hi_IN" w:bidi="hi_IN"/>
        </w:rPr>
      </w:r>
      <w:r>
        <w:rPr>
          <w:lang w:val="hi_IN" w:bidi="hi_IN"/>
        </w:rPr>
        <w:t>यूहन्ना ने इस पुस्तक को लिखा और इसे आसिया की सात कलीसियाओं के नाम लिखी।</w:t>
      </w:r>
      <w:r>
        <w:rPr>
          <w:lang w:val="hi_IN" w:bidi="hi_IN"/>
        </w:rPr>
      </w:r>
      <w:r>
        <w:rPr>
          <w:lang w:val="hi_IN" w:bidi="hi_IN"/>
        </w:rPr>
      </w:r>
    </w:p>
    <w:p>
      <w:pPr/>
      <w:r>
        <w:rPr>
          <w:lang w:val="hi_IN" w:bidi="hi_IN"/>
        </w:rPr>
      </w:r>
    </w:p>
    <w:p>
      <w:pPr>
        <w:pStyle w:val="Heading2"/>
      </w:pPr>
      <w:r>
        <w:rPr>
          <w:lang w:val="hi_IN" w:bidi="hi_IN"/>
        </w:rPr>
        <w:t>प्रकाशितवाक्य 1:5</w:t>
      </w:r>
      <w:r>
        <w:rPr>
          <w:lang w:val="hi_IN" w:bidi="hi_IN"/>
        </w:rPr>
      </w:r>
    </w:p>
    <w:p>
      <w:pPr/>
      <w:r>
        <w:rPr>
          <w:lang w:val="hi_IN" w:bidi="hi_IN"/>
        </w:rPr>
      </w:r>
      <w:r>
        <w:rPr>
          <w:b/>
          <w:lang w:val="hi_IN" w:bidi="hi_IN"/>
        </w:rPr>
        <w:t>यूहन्ना यीशु मसीह को कौन-कौन से तीन उपाधियाँ देता है?</w:t>
      </w:r>
    </w:p>
    <w:p>
      <w:pPr/>
      <w:r>
        <w:rPr>
          <w:lang w:val="hi_IN" w:bidi="hi_IN"/>
        </w:rPr>
      </w:r>
      <w:r>
        <w:rPr>
          <w:lang w:val="hi_IN" w:bidi="hi_IN"/>
        </w:rPr>
        <w:t>यूहन्ना ने यीशु मसीह को ये उपाधियाँ दीं: विश्वासयोग्य साक्षी, मरे हुओं में से जी उठनेवालों में पहलौठा, और पृथ्वी के राजाओं का अधिपति।</w:t>
      </w:r>
      <w:r>
        <w:rPr>
          <w:lang w:val="hi_IN" w:bidi="hi_IN"/>
        </w:rPr>
      </w:r>
      <w:r>
        <w:rPr>
          <w:lang w:val="hi_IN" w:bidi="hi_IN"/>
        </w:rPr>
      </w:r>
    </w:p>
    <w:p>
      <w:pPr/>
      <w:r>
        <w:rPr>
          <w:lang w:val="hi_IN" w:bidi="hi_IN"/>
        </w:rPr>
      </w:r>
    </w:p>
    <w:p>
      <w:pPr>
        <w:pStyle w:val="Heading2"/>
      </w:pPr>
      <w:r>
        <w:rPr>
          <w:lang w:val="hi_IN" w:bidi="hi_IN"/>
        </w:rPr>
        <w:t>प्रकाशितवाक्य 1:6</w:t>
      </w:r>
      <w:r>
        <w:rPr>
          <w:lang w:val="hi_IN" w:bidi="hi_IN"/>
        </w:rPr>
      </w:r>
    </w:p>
    <w:p>
      <w:pPr/>
      <w:r>
        <w:rPr>
          <w:lang w:val="hi_IN" w:bidi="hi_IN"/>
        </w:rPr>
      </w:r>
      <w:r>
        <w:rPr>
          <w:b/>
          <w:lang w:val="hi_IN" w:bidi="hi_IN"/>
        </w:rPr>
        <w:t>यीशु ने विश्वासियों को क्या बनाया है?</w:t>
      </w:r>
    </w:p>
    <w:p>
      <w:pPr/>
      <w:r>
        <w:rPr>
          <w:lang w:val="hi_IN" w:bidi="hi_IN"/>
        </w:rPr>
      </w:r>
      <w:r>
        <w:rPr>
          <w:lang w:val="hi_IN" w:bidi="hi_IN"/>
        </w:rPr>
        <w:t>यीशु ने विश्वासियों को एक राज्य और अपने पिता परमेश्वर के लिये याजक भी बना दिया है।</w:t>
      </w:r>
      <w:r>
        <w:rPr>
          <w:lang w:val="hi_IN" w:bidi="hi_IN"/>
        </w:rPr>
      </w:r>
      <w:r>
        <w:rPr>
          <w:lang w:val="hi_IN" w:bidi="hi_IN"/>
        </w:rPr>
      </w:r>
    </w:p>
    <w:p>
      <w:pPr/>
      <w:r>
        <w:rPr>
          <w:lang w:val="hi_IN" w:bidi="hi_IN"/>
        </w:rPr>
      </w:r>
    </w:p>
    <w:p>
      <w:pPr>
        <w:pStyle w:val="Heading2"/>
      </w:pPr>
      <w:r>
        <w:rPr>
          <w:lang w:val="hi_IN" w:bidi="hi_IN"/>
        </w:rPr>
        <w:t>प्रकाशितवाक्य 1:7</w:t>
      </w:r>
      <w:r>
        <w:rPr>
          <w:lang w:val="hi_IN" w:bidi="hi_IN"/>
        </w:rPr>
      </w:r>
    </w:p>
    <w:p>
      <w:pPr/>
      <w:r>
        <w:rPr>
          <w:lang w:val="hi_IN" w:bidi="hi_IN"/>
        </w:rPr>
      </w:r>
      <w:r>
        <w:rPr>
          <w:b/>
          <w:lang w:val="hi_IN" w:bidi="hi_IN"/>
        </w:rPr>
        <w:t>जब यीशु आएंगे, तो कौन उन्हें देखेगा?</w:t>
      </w:r>
    </w:p>
    <w:p>
      <w:pPr/>
      <w:r>
        <w:rPr>
          <w:lang w:val="hi_IN" w:bidi="hi_IN"/>
        </w:rPr>
      </w:r>
      <w:r>
        <w:rPr>
          <w:lang w:val="hi_IN" w:bidi="hi_IN"/>
        </w:rPr>
        <w:t>हर एक आँख, अर्थात् हर व्यक्ति, यीशु को देखेगा जब वे आएंगे, जिसमें वे लोग भी शामिल हैं जिन्होंने उन्हें बेधा था।</w:t>
      </w:r>
      <w:r>
        <w:rPr>
          <w:lang w:val="hi_IN" w:bidi="hi_IN"/>
        </w:rPr>
      </w:r>
      <w:r>
        <w:rPr>
          <w:lang w:val="hi_IN" w:bidi="hi_IN"/>
        </w:rPr>
      </w:r>
    </w:p>
    <w:p>
      <w:pPr/>
      <w:r>
        <w:rPr>
          <w:lang w:val="hi_IN" w:bidi="hi_IN"/>
        </w:rPr>
      </w:r>
    </w:p>
    <w:p>
      <w:pPr>
        <w:pStyle w:val="Heading2"/>
      </w:pPr>
      <w:r>
        <w:rPr>
          <w:lang w:val="hi_IN" w:bidi="hi_IN"/>
        </w:rPr>
        <w:t>प्रकाशितवाक्य 1:8</w:t>
      </w:r>
      <w:r>
        <w:rPr>
          <w:lang w:val="hi_IN" w:bidi="hi_IN"/>
        </w:rPr>
      </w:r>
    </w:p>
    <w:p>
      <w:pPr/>
      <w:r>
        <w:rPr>
          <w:lang w:val="hi_IN" w:bidi="hi_IN"/>
        </w:rPr>
      </w:r>
      <w:r>
        <w:rPr>
          <w:b/>
          <w:lang w:val="hi_IN" w:bidi="hi_IN"/>
        </w:rPr>
        <w:t>प्रभु परमेश्वर स्वयं को कैसे वर्णन करते हैं?</w:t>
      </w:r>
    </w:p>
    <w:p>
      <w:pPr/>
      <w:r>
        <w:rPr>
          <w:lang w:val="hi_IN" w:bidi="hi_IN"/>
        </w:rPr>
      </w:r>
      <w:r>
        <w:rPr>
          <w:lang w:val="hi_IN" w:bidi="hi_IN"/>
        </w:rPr>
        <w:t>प्रभु परमेश्वर स्वयं को अल्फा और ओमेगा के रूप में वर्णन करते हैं, जो है, और जो था, और जो आनेवाला है; जो सर्वशक्तिमान है।</w:t>
      </w:r>
      <w:r>
        <w:rPr>
          <w:lang w:val="hi_IN" w:bidi="hi_IN"/>
        </w:rPr>
      </w:r>
      <w:r>
        <w:rPr>
          <w:lang w:val="hi_IN" w:bidi="hi_IN"/>
        </w:rPr>
      </w:r>
    </w:p>
    <w:p>
      <w:pPr/>
      <w:r>
        <w:rPr>
          <w:lang w:val="hi_IN" w:bidi="hi_IN"/>
        </w:rPr>
      </w:r>
    </w:p>
    <w:p>
      <w:pPr>
        <w:pStyle w:val="Heading2"/>
      </w:pPr>
      <w:r>
        <w:rPr>
          <w:lang w:val="hi_IN" w:bidi="hi_IN"/>
        </w:rPr>
        <w:t>प्रकाशितवाक्य 1:9</w:t>
      </w:r>
      <w:r>
        <w:rPr>
          <w:lang w:val="hi_IN" w:bidi="hi_IN"/>
        </w:rPr>
      </w:r>
    </w:p>
    <w:p>
      <w:pPr/>
      <w:r>
        <w:rPr>
          <w:lang w:val="hi_IN" w:bidi="hi_IN"/>
        </w:rPr>
      </w:r>
      <w:r>
        <w:rPr>
          <w:b/>
          <w:lang w:val="hi_IN" w:bidi="hi_IN"/>
        </w:rPr>
        <w:t>यूहन्ना पतमुस टापू पर क्यों थे?</w:t>
      </w:r>
    </w:p>
    <w:p>
      <w:pPr/>
      <w:r>
        <w:rPr>
          <w:lang w:val="hi_IN" w:bidi="hi_IN"/>
        </w:rPr>
      </w:r>
      <w:r>
        <w:rPr>
          <w:lang w:val="hi_IN" w:bidi="hi_IN"/>
        </w:rPr>
        <w:t>यूहन्ना परमेश्वर के वचन, और यीशु की गवाही के कारण पतमुस टापू पर थे।</w:t>
      </w:r>
      <w:r>
        <w:rPr>
          <w:lang w:val="hi_IN" w:bidi="hi_IN"/>
        </w:rPr>
      </w:r>
      <w:r>
        <w:rPr>
          <w:lang w:val="hi_IN" w:bidi="hi_IN"/>
        </w:rPr>
      </w:r>
    </w:p>
    <w:p>
      <w:pPr/>
      <w:r>
        <w:rPr>
          <w:lang w:val="hi_IN" w:bidi="hi_IN"/>
        </w:rPr>
      </w:r>
    </w:p>
    <w:p>
      <w:pPr>
        <w:pStyle w:val="Heading2"/>
      </w:pPr>
      <w:r>
        <w:rPr>
          <w:lang w:val="hi_IN" w:bidi="hi_IN"/>
        </w:rPr>
        <w:t>प्रकाशितवाक्य 1:11</w:t>
      </w:r>
      <w:r>
        <w:rPr>
          <w:lang w:val="hi_IN" w:bidi="hi_IN"/>
        </w:rPr>
      </w:r>
    </w:p>
    <w:p>
      <w:pPr/>
      <w:r>
        <w:rPr>
          <w:lang w:val="hi_IN" w:bidi="hi_IN"/>
        </w:rPr>
      </w:r>
      <w:r>
        <w:rPr>
          <w:b/>
          <w:lang w:val="hi_IN" w:bidi="hi_IN"/>
        </w:rPr>
        <w:t xml:space="preserve">यूहन्ना के </w:t>
      </w:r>
      <w:r>
        <w:rPr>
          <w:b/>
          <w:lang w:val="hi_IN" w:bidi="hi_IN"/>
        </w:rPr>
        <w:t>पीछे तुरही का सा बड़ा शब्द</w:t>
      </w:r>
      <w:r>
        <w:rPr>
          <w:b/>
          <w:lang w:val="hi_IN" w:bidi="hi_IN"/>
        </w:rPr>
        <w:t xml:space="preserve"> ने उनसे क्या करने के लिए कहा?</w:t>
      </w:r>
    </w:p>
    <w:p>
      <w:pPr/>
      <w:r>
        <w:rPr>
          <w:lang w:val="hi_IN" w:bidi="hi_IN"/>
        </w:rPr>
      </w:r>
      <w:r>
        <w:rPr>
          <w:lang w:val="hi_IN" w:bidi="hi_IN"/>
        </w:rPr>
        <w:t>एक तुरही का सा बड़ा शब्द ने यूहन्ना से कहा कि वे जो देखते हैं उसे पुस्तक में लिखकर सातों कलीसियाओं के पास भेजें।</w:t>
      </w:r>
      <w:r>
        <w:rPr>
          <w:lang w:val="hi_IN" w:bidi="hi_IN"/>
        </w:rPr>
      </w:r>
      <w:r>
        <w:rPr>
          <w:lang w:val="hi_IN" w:bidi="hi_IN"/>
        </w:rPr>
      </w:r>
    </w:p>
    <w:p>
      <w:pPr/>
      <w:r>
        <w:rPr>
          <w:lang w:val="hi_IN" w:bidi="hi_IN"/>
        </w:rPr>
      </w:r>
    </w:p>
    <w:p>
      <w:pPr>
        <w:pStyle w:val="Heading2"/>
      </w:pPr>
      <w:r>
        <w:rPr>
          <w:lang w:val="hi_IN" w:bidi="hi_IN"/>
        </w:rPr>
        <w:t>प्रकाशितवाक्य 1:14</w:t>
      </w:r>
      <w:r>
        <w:rPr>
          <w:lang w:val="hi_IN" w:bidi="hi_IN"/>
        </w:rPr>
      </w:r>
    </w:p>
    <w:p>
      <w:pPr/>
      <w:r>
        <w:rPr>
          <w:lang w:val="hi_IN" w:bidi="hi_IN"/>
        </w:rPr>
      </w:r>
      <w:r>
        <w:rPr>
          <w:b/>
          <w:lang w:val="hi_IN" w:bidi="hi_IN"/>
        </w:rPr>
        <w:t>यूहन्ना ने अपने पीछे एक पुरुष को देखा। उस पुरुष के बाल और आँखें कैसी थीं?</w:t>
      </w:r>
    </w:p>
    <w:p>
      <w:pPr/>
      <w:r>
        <w:rPr>
          <w:lang w:val="hi_IN" w:bidi="hi_IN"/>
        </w:rPr>
      </w:r>
      <w:r>
        <w:rPr>
          <w:lang w:val="hi_IN" w:bidi="hi_IN"/>
        </w:rPr>
        <w:t>उस पुरुष के बाल श्वेत ऊन वरन् हिम के समान उज्जवल थे; और उसकी आँखें आग की ज्वाला के समान थीं।</w:t>
      </w:r>
      <w:r>
        <w:rPr>
          <w:lang w:val="hi_IN" w:bidi="hi_IN"/>
        </w:rPr>
      </w:r>
      <w:r>
        <w:rPr>
          <w:lang w:val="hi_IN" w:bidi="hi_IN"/>
        </w:rPr>
      </w:r>
    </w:p>
    <w:p>
      <w:pPr/>
      <w:r>
        <w:rPr>
          <w:lang w:val="hi_IN" w:bidi="hi_IN"/>
        </w:rPr>
      </w:r>
    </w:p>
    <w:p>
      <w:pPr>
        <w:pStyle w:val="Heading2"/>
      </w:pPr>
      <w:r>
        <w:rPr>
          <w:lang w:val="hi_IN" w:bidi="hi_IN"/>
        </w:rPr>
        <w:t>प्रकाशितवाक्य 1:16</w:t>
      </w:r>
      <w:r>
        <w:rPr>
          <w:lang w:val="hi_IN" w:bidi="hi_IN"/>
        </w:rPr>
      </w:r>
    </w:p>
    <w:p>
      <w:pPr/>
      <w:r>
        <w:rPr>
          <w:lang w:val="hi_IN" w:bidi="hi_IN"/>
        </w:rPr>
      </w:r>
      <w:r>
        <w:rPr>
          <w:b/>
          <w:lang w:val="hi_IN" w:bidi="hi_IN"/>
        </w:rPr>
        <w:t>पुरुष के दाहिने हाथ में क्या था, और उनके मुख से क्या निकल रहा था?</w:t>
      </w:r>
    </w:p>
    <w:p>
      <w:pPr/>
      <w:r>
        <w:rPr>
          <w:lang w:val="hi_IN" w:bidi="hi_IN"/>
        </w:rPr>
      </w:r>
      <w:r>
        <w:rPr>
          <w:lang w:val="hi_IN" w:bidi="hi_IN"/>
        </w:rPr>
        <w:t xml:space="preserve">उस पुरुष के दाहिने हाथ में सात तारे थे, और उनके </w:t>
      </w:r>
      <w:r>
        <w:rPr>
          <w:lang w:val="hi_IN" w:bidi="hi_IN"/>
        </w:rPr>
        <w:t>मुख से</w:t>
      </w:r>
      <w:r>
        <w:rPr>
          <w:lang w:val="hi_IN" w:bidi="hi_IN"/>
        </w:rPr>
        <w:t xml:space="preserve"> एक तेज दोधारी तलवार निकलती थी।</w:t>
      </w:r>
      <w:r>
        <w:rPr>
          <w:lang w:val="hi_IN" w:bidi="hi_IN"/>
        </w:rPr>
      </w:r>
      <w:r>
        <w:rPr>
          <w:lang w:val="hi_IN" w:bidi="hi_IN"/>
        </w:rPr>
      </w:r>
    </w:p>
    <w:p>
      <w:pPr/>
      <w:r>
        <w:rPr>
          <w:lang w:val="hi_IN" w:bidi="hi_IN"/>
        </w:rPr>
      </w:r>
    </w:p>
    <w:p>
      <w:pPr>
        <w:pStyle w:val="Heading2"/>
      </w:pPr>
      <w:r>
        <w:rPr>
          <w:lang w:val="hi_IN" w:bidi="hi_IN"/>
        </w:rPr>
        <w:t>प्रकाशितवाक्य 1:17</w:t>
      </w:r>
      <w:r>
        <w:rPr>
          <w:lang w:val="hi_IN" w:bidi="hi_IN"/>
        </w:rPr>
      </w:r>
    </w:p>
    <w:p>
      <w:pPr/>
      <w:r>
        <w:rPr>
          <w:lang w:val="hi_IN" w:bidi="hi_IN"/>
        </w:rPr>
      </w:r>
      <w:r>
        <w:rPr>
          <w:b/>
          <w:lang w:val="hi_IN" w:bidi="hi_IN"/>
        </w:rPr>
        <w:t>जब यूहन्ना ने उस पुरुष को देखा, तो उन्होंने क्या किया?</w:t>
      </w:r>
    </w:p>
    <w:p>
      <w:pPr/>
      <w:r>
        <w:rPr>
          <w:lang w:val="hi_IN" w:bidi="hi_IN"/>
        </w:rPr>
      </w:r>
      <w:r>
        <w:rPr>
          <w:lang w:val="hi_IN" w:bidi="hi_IN"/>
        </w:rPr>
        <w:t>यूहन्ना उसके पैरों पर मुर्दा सा गिर पड़ा।</w:t>
      </w:r>
      <w:r>
        <w:rPr>
          <w:lang w:val="hi_IN" w:bidi="hi_IN"/>
        </w:rPr>
      </w:r>
      <w:r>
        <w:rPr>
          <w:lang w:val="hi_IN" w:bidi="hi_IN"/>
        </w:rPr>
      </w:r>
    </w:p>
    <w:p>
      <w:pPr/>
      <w:r>
        <w:rPr>
          <w:lang w:val="hi_IN" w:bidi="hi_IN"/>
        </w:rPr>
      </w:r>
    </w:p>
    <w:p>
      <w:pPr>
        <w:pStyle w:val="Heading2"/>
      </w:pPr>
      <w:r>
        <w:rPr>
          <w:lang w:val="hi_IN" w:bidi="hi_IN"/>
        </w:rPr>
        <w:t>प्रकाशितवाक्य 1:18</w:t>
      </w:r>
      <w:r>
        <w:rPr>
          <w:lang w:val="hi_IN" w:bidi="hi_IN"/>
        </w:rPr>
      </w:r>
    </w:p>
    <w:p>
      <w:pPr/>
      <w:r>
        <w:rPr>
          <w:lang w:val="hi_IN" w:bidi="hi_IN"/>
        </w:rPr>
      </w:r>
      <w:r>
        <w:rPr>
          <w:b/>
          <w:lang w:val="hi_IN" w:bidi="hi_IN"/>
        </w:rPr>
        <w:t>उस पुरुष ने कहा कि उनके पास कौन सी कुँजियाँ थीं?</w:t>
      </w:r>
    </w:p>
    <w:p>
      <w:pPr/>
      <w:r>
        <w:rPr>
          <w:lang w:val="hi_IN" w:bidi="hi_IN"/>
        </w:rPr>
      </w:r>
      <w:r>
        <w:rPr>
          <w:lang w:val="hi_IN" w:bidi="hi_IN"/>
        </w:rPr>
        <w:t>पुरुष ने कहा कि उनके पास मृत्यु और अधोलोक की कुँजियाँ हैं।</w:t>
      </w:r>
      <w:r>
        <w:rPr>
          <w:lang w:val="hi_IN" w:bidi="hi_IN"/>
        </w:rPr>
      </w:r>
      <w:r>
        <w:rPr>
          <w:lang w:val="hi_IN" w:bidi="hi_IN"/>
        </w:rPr>
      </w:r>
    </w:p>
    <w:p>
      <w:pPr/>
      <w:r>
        <w:rPr>
          <w:lang w:val="hi_IN" w:bidi="hi_IN"/>
        </w:rPr>
      </w:r>
    </w:p>
    <w:p>
      <w:pPr>
        <w:pStyle w:val="Heading2"/>
      </w:pPr>
      <w:r>
        <w:rPr>
          <w:lang w:val="hi_IN" w:bidi="hi_IN"/>
        </w:rPr>
        <w:t>प्रकाशितवाक्य 1:20</w:t>
      </w:r>
      <w:r>
        <w:rPr>
          <w:lang w:val="hi_IN" w:bidi="hi_IN"/>
        </w:rPr>
      </w:r>
    </w:p>
    <w:p>
      <w:pPr/>
      <w:r>
        <w:rPr>
          <w:lang w:val="hi_IN" w:bidi="hi_IN"/>
        </w:rPr>
      </w:r>
      <w:r>
        <w:rPr>
          <w:b/>
          <w:lang w:val="hi_IN" w:bidi="hi_IN"/>
        </w:rPr>
        <w:t>सात तारों और सात सोने की दीवटों का क्या भेद था?</w:t>
      </w:r>
    </w:p>
    <w:p>
      <w:pPr/>
      <w:r>
        <w:rPr>
          <w:lang w:val="hi_IN" w:bidi="hi_IN"/>
        </w:rPr>
      </w:r>
      <w:r>
        <w:rPr>
          <w:lang w:val="hi_IN" w:bidi="hi_IN"/>
        </w:rPr>
        <w:t>वे सात तारे सातों कलीसियाओं के स्वर्गदूत हैं, और वे सात दीवट सात कलीसियाएँ हैं।</w:t>
      </w:r>
      <w:r>
        <w:rPr>
          <w:lang w:val="hi_IN" w:bidi="hi_IN"/>
        </w:rPr>
      </w:r>
      <w:r>
        <w:rPr>
          <w:lang w:val="hi_IN" w:bidi="hi_IN"/>
        </w:rPr>
      </w:r>
    </w:p>
    <w:p>
      <w:pPr/>
      <w:r>
        <w:rPr>
          <w:lang w:val="hi_IN" w:bidi="hi_IN"/>
        </w:rPr>
      </w:r>
    </w:p>
    <w:p>
      <w:pPr>
        <w:pStyle w:val="Heading2"/>
      </w:pPr>
      <w:r>
        <w:rPr>
          <w:lang w:val="hi_IN" w:bidi="hi_IN"/>
        </w:rPr>
        <w:t>प्रकाशितवाक्य 2:1</w:t>
      </w:r>
      <w:r>
        <w:rPr>
          <w:lang w:val="hi_IN" w:bidi="hi_IN"/>
        </w:rPr>
      </w:r>
    </w:p>
    <w:p>
      <w:pPr/>
      <w:r>
        <w:rPr>
          <w:lang w:val="hi_IN" w:bidi="hi_IN"/>
        </w:rPr>
      </w:r>
      <w:r>
        <w:rPr>
          <w:b/>
          <w:lang w:val="hi_IN" w:bidi="hi_IN"/>
        </w:rPr>
        <w:t>पुस्तक का अगला भाग किस स्वर्गदूत के लिए लिखा गया है?</w:t>
      </w:r>
    </w:p>
    <w:p>
      <w:pPr/>
      <w:r>
        <w:rPr>
          <w:lang w:val="hi_IN" w:bidi="hi_IN"/>
        </w:rPr>
      </w:r>
      <w:r>
        <w:rPr>
          <w:lang w:val="hi_IN" w:bidi="hi_IN"/>
        </w:rPr>
        <w:t>पुस्तक का अगला भाग इफिसुस की कलीसिया के स्वर्गदूत को लिखा गया है।</w:t>
      </w:r>
      <w:r>
        <w:rPr>
          <w:lang w:val="hi_IN" w:bidi="hi_IN"/>
        </w:rPr>
      </w:r>
      <w:r>
        <w:rPr>
          <w:lang w:val="hi_IN" w:bidi="hi_IN"/>
        </w:rPr>
      </w:r>
    </w:p>
    <w:p>
      <w:pPr/>
      <w:r>
        <w:rPr>
          <w:lang w:val="hi_IN" w:bidi="hi_IN"/>
        </w:rPr>
      </w:r>
    </w:p>
    <w:p>
      <w:pPr>
        <w:pStyle w:val="Heading2"/>
      </w:pPr>
      <w:r>
        <w:rPr>
          <w:lang w:val="hi_IN" w:bidi="hi_IN"/>
        </w:rPr>
        <w:t>प्रकाशितवाक्य 2:2</w:t>
      </w:r>
      <w:r>
        <w:rPr>
          <w:lang w:val="hi_IN" w:bidi="hi_IN"/>
        </w:rPr>
      </w:r>
    </w:p>
    <w:p>
      <w:pPr/>
      <w:r>
        <w:rPr>
          <w:lang w:val="hi_IN" w:bidi="hi_IN"/>
        </w:rPr>
      </w:r>
      <w:r>
        <w:rPr>
          <w:b/>
          <w:lang w:val="hi_IN" w:bidi="hi_IN"/>
        </w:rPr>
        <w:t>इफिसुस की कलीसिया ने बुरे लोगों के साथ कैसे संबंध बनाए हैं, और जो अपने आपको प्रेरित कहते हैं उनके साथ उसने क्या किया है?</w:t>
      </w:r>
    </w:p>
    <w:p>
      <w:pPr/>
      <w:r>
        <w:rPr>
          <w:lang w:val="hi_IN" w:bidi="hi_IN"/>
        </w:rPr>
      </w:r>
      <w:r>
        <w:rPr>
          <w:lang w:val="hi_IN" w:bidi="hi_IN"/>
        </w:rPr>
        <w:t>इफिसुस की कलीसिया बुरे लोगों को देख नहीं सकते थे और जो अपने आपको प्रेरित कहते हैं, और हैं नहीं, उन्हें परखकर झूठा पाया।</w:t>
      </w:r>
      <w:r>
        <w:rPr>
          <w:lang w:val="hi_IN" w:bidi="hi_IN"/>
        </w:rPr>
      </w:r>
      <w:r>
        <w:rPr>
          <w:lang w:val="hi_IN" w:bidi="hi_IN"/>
        </w:rPr>
      </w:r>
    </w:p>
    <w:p>
      <w:pPr/>
      <w:r>
        <w:rPr>
          <w:lang w:val="hi_IN" w:bidi="hi_IN"/>
        </w:rPr>
      </w:r>
    </w:p>
    <w:p>
      <w:pPr>
        <w:pStyle w:val="Heading2"/>
      </w:pPr>
      <w:r>
        <w:rPr>
          <w:lang w:val="hi_IN" w:bidi="hi_IN"/>
        </w:rPr>
        <w:t>प्रकाशितवाक्य 2:4</w:t>
      </w:r>
      <w:r>
        <w:rPr>
          <w:lang w:val="hi_IN" w:bidi="hi_IN"/>
        </w:rPr>
      </w:r>
    </w:p>
    <w:p>
      <w:pPr/>
      <w:r>
        <w:rPr>
          <w:lang w:val="hi_IN" w:bidi="hi_IN"/>
        </w:rPr>
      </w:r>
      <w:r>
        <w:rPr>
          <w:b/>
          <w:lang w:val="hi_IN" w:bidi="hi_IN"/>
        </w:rPr>
        <w:t>मसीह को इफिसुस की कलीसिया विरुद्ध यह कहना है?</w:t>
      </w:r>
    </w:p>
    <w:p>
      <w:pPr/>
      <w:r>
        <w:rPr>
          <w:lang w:val="hi_IN" w:bidi="hi_IN"/>
        </w:rPr>
      </w:r>
      <w:r>
        <w:rPr>
          <w:lang w:val="hi_IN" w:bidi="hi_IN"/>
        </w:rPr>
        <w:t>मसीह को इफिसुस की कलीसिया विरुद्ध यह कहना है कि उन्होंने अपना पहला सा प्रेम छोड़ दिया है।</w:t>
      </w:r>
      <w:r>
        <w:rPr>
          <w:lang w:val="hi_IN" w:bidi="hi_IN"/>
        </w:rPr>
      </w:r>
      <w:r>
        <w:rPr>
          <w:lang w:val="hi_IN" w:bidi="hi_IN"/>
        </w:rPr>
      </w:r>
    </w:p>
    <w:p>
      <w:pPr/>
      <w:r>
        <w:rPr>
          <w:lang w:val="hi_IN" w:bidi="hi_IN"/>
        </w:rPr>
      </w:r>
    </w:p>
    <w:p>
      <w:pPr>
        <w:pStyle w:val="Heading2"/>
      </w:pPr>
      <w:r>
        <w:rPr>
          <w:lang w:val="hi_IN" w:bidi="hi_IN"/>
        </w:rPr>
        <w:t>प्रकाशितवाक्य 2:5</w:t>
      </w:r>
      <w:r>
        <w:rPr>
          <w:lang w:val="hi_IN" w:bidi="hi_IN"/>
        </w:rPr>
      </w:r>
    </w:p>
    <w:p>
      <w:pPr/>
      <w:r>
        <w:rPr>
          <w:lang w:val="hi_IN" w:bidi="hi_IN"/>
        </w:rPr>
      </w:r>
      <w:r>
        <w:rPr>
          <w:b/>
          <w:lang w:val="hi_IN" w:bidi="hi_IN"/>
        </w:rPr>
        <w:t>मसीह कहते हैं कि यदि कलीसिया मन नहीं फिराते हैं, तो वह क्या करेंगे?</w:t>
      </w:r>
    </w:p>
    <w:p>
      <w:pPr/>
      <w:r>
        <w:rPr>
          <w:lang w:val="hi_IN" w:bidi="hi_IN"/>
        </w:rPr>
      </w:r>
      <w:r>
        <w:rPr>
          <w:lang w:val="hi_IN" w:bidi="hi_IN"/>
        </w:rPr>
        <w:t>मसीह कहते हैं कि यदि कलीसिया मन नहीं फिराती है, तो वे आएंगे और उसकी दीवट को उसके स्थान से हटा देंगे।</w:t>
      </w:r>
      <w:r>
        <w:rPr>
          <w:lang w:val="hi_IN" w:bidi="hi_IN"/>
        </w:rPr>
      </w:r>
      <w:r>
        <w:rPr>
          <w:lang w:val="hi_IN" w:bidi="hi_IN"/>
        </w:rPr>
      </w:r>
    </w:p>
    <w:p>
      <w:pPr/>
      <w:r>
        <w:rPr>
          <w:lang w:val="hi_IN" w:bidi="hi_IN"/>
        </w:rPr>
      </w:r>
    </w:p>
    <w:p>
      <w:pPr>
        <w:pStyle w:val="Heading2"/>
      </w:pPr>
      <w:r>
        <w:rPr>
          <w:lang w:val="hi_IN" w:bidi="hi_IN"/>
        </w:rPr>
        <w:t>प्रकाशितवाक्य 2:7</w:t>
      </w:r>
      <w:r>
        <w:rPr>
          <w:lang w:val="hi_IN" w:bidi="hi_IN"/>
        </w:rPr>
      </w:r>
    </w:p>
    <w:p>
      <w:pPr/>
      <w:r>
        <w:rPr>
          <w:lang w:val="hi_IN" w:bidi="hi_IN"/>
        </w:rPr>
      </w:r>
      <w:r>
        <w:rPr>
          <w:b/>
          <w:lang w:val="hi_IN" w:bidi="hi_IN"/>
        </w:rPr>
        <w:t>जो जय पाते हैं, उन्हें मसीह क्या वचन देते हैं?</w:t>
      </w:r>
    </w:p>
    <w:p>
      <w:pPr/>
      <w:r>
        <w:rPr>
          <w:lang w:val="hi_IN" w:bidi="hi_IN"/>
        </w:rPr>
      </w:r>
      <w:r>
        <w:rPr>
          <w:lang w:val="hi_IN" w:bidi="hi_IN"/>
        </w:rPr>
        <w:t>मसीह उन लोगों से वादा करते हैं, जो जय पाते हैं, वे परमेश्वर के स्वर्गलोक में जीवन के पेड़ में से फल खाने की अनुमति प्राप्त करेंगे।</w:t>
      </w:r>
      <w:r>
        <w:rPr>
          <w:lang w:val="hi_IN" w:bidi="hi_IN"/>
        </w:rPr>
      </w:r>
      <w:r>
        <w:rPr>
          <w:lang w:val="hi_IN" w:bidi="hi_IN"/>
        </w:rPr>
      </w:r>
    </w:p>
    <w:p>
      <w:pPr/>
      <w:r>
        <w:rPr>
          <w:lang w:val="hi_IN" w:bidi="hi_IN"/>
        </w:rPr>
      </w:r>
    </w:p>
    <w:p>
      <w:pPr>
        <w:pStyle w:val="Heading2"/>
      </w:pPr>
      <w:r>
        <w:rPr>
          <w:lang w:val="hi_IN" w:bidi="hi_IN"/>
        </w:rPr>
        <w:t>प्रकाशितवाक्य 2:8</w:t>
      </w:r>
      <w:r>
        <w:rPr>
          <w:lang w:val="hi_IN" w:bidi="hi_IN"/>
        </w:rPr>
      </w:r>
    </w:p>
    <w:p>
      <w:pPr/>
      <w:r>
        <w:rPr>
          <w:lang w:val="hi_IN" w:bidi="hi_IN"/>
        </w:rPr>
      </w:r>
      <w:r>
        <w:rPr>
          <w:b/>
          <w:lang w:val="hi_IN" w:bidi="hi_IN"/>
        </w:rPr>
        <w:t>पुस्तक का अगला भाग किस स्वर्गदूत के लिए लिखा गया है?</w:t>
      </w:r>
    </w:p>
    <w:p>
      <w:pPr/>
      <w:r>
        <w:rPr>
          <w:lang w:val="hi_IN" w:bidi="hi_IN"/>
        </w:rPr>
      </w:r>
      <w:r>
        <w:rPr>
          <w:lang w:val="hi_IN" w:bidi="hi_IN"/>
        </w:rPr>
        <w:t>पुस्तक का अगला भाग स्मुरना की कलीसिया के स्वर्गदूत को लिखा गया है।</w:t>
      </w:r>
      <w:r>
        <w:rPr>
          <w:lang w:val="hi_IN" w:bidi="hi_IN"/>
        </w:rPr>
      </w:r>
      <w:r>
        <w:rPr>
          <w:lang w:val="hi_IN" w:bidi="hi_IN"/>
        </w:rPr>
      </w:r>
    </w:p>
    <w:p>
      <w:pPr/>
      <w:r>
        <w:rPr>
          <w:lang w:val="hi_IN" w:bidi="hi_IN"/>
        </w:rPr>
      </w:r>
    </w:p>
    <w:p>
      <w:pPr>
        <w:pStyle w:val="Heading2"/>
      </w:pPr>
      <w:r>
        <w:rPr>
          <w:lang w:val="hi_IN" w:bidi="hi_IN"/>
        </w:rPr>
        <w:t>प्रकाशितवाक्य 2:9</w:t>
      </w:r>
      <w:r>
        <w:rPr>
          <w:lang w:val="hi_IN" w:bidi="hi_IN"/>
        </w:rPr>
      </w:r>
    </w:p>
    <w:p>
      <w:pPr/>
      <w:r>
        <w:rPr>
          <w:lang w:val="hi_IN" w:bidi="hi_IN"/>
        </w:rPr>
      </w:r>
      <w:r>
        <w:rPr>
          <w:b/>
          <w:lang w:val="hi_IN" w:bidi="hi_IN"/>
        </w:rPr>
        <w:t>स्मुरना की कलीसिया किन कठिनाइयों का सामना कर रही है?</w:t>
      </w:r>
    </w:p>
    <w:p>
      <w:pPr/>
      <w:r>
        <w:rPr>
          <w:lang w:val="hi_IN" w:bidi="hi_IN"/>
        </w:rPr>
      </w:r>
      <w:r>
        <w:rPr>
          <w:lang w:val="hi_IN" w:bidi="hi_IN"/>
        </w:rPr>
        <w:t xml:space="preserve">स्मुरना की कलीसिया </w:t>
      </w:r>
      <w:r>
        <w:rPr>
          <w:lang w:val="hi_IN" w:bidi="hi_IN"/>
        </w:rPr>
        <w:t>क्लेश</w:t>
      </w:r>
      <w:r>
        <w:rPr>
          <w:lang w:val="hi_IN" w:bidi="hi_IN"/>
        </w:rPr>
        <w:t xml:space="preserve">, </w:t>
      </w:r>
      <w:r>
        <w:rPr>
          <w:lang w:val="hi_IN" w:bidi="hi_IN"/>
        </w:rPr>
        <w:t>दरिद्रता</w:t>
      </w:r>
      <w:r>
        <w:rPr>
          <w:lang w:val="hi_IN" w:bidi="hi_IN"/>
        </w:rPr>
        <w:t>, और निन्दा का सामना कर रही है।</w:t>
      </w:r>
      <w:r>
        <w:rPr>
          <w:lang w:val="hi_IN" w:bidi="hi_IN"/>
        </w:rPr>
      </w:r>
      <w:r>
        <w:rPr>
          <w:lang w:val="hi_IN" w:bidi="hi_IN"/>
        </w:rPr>
      </w:r>
    </w:p>
    <w:p>
      <w:pPr/>
      <w:r>
        <w:rPr>
          <w:lang w:val="hi_IN" w:bidi="hi_IN"/>
        </w:rPr>
      </w:r>
    </w:p>
    <w:p>
      <w:pPr>
        <w:pStyle w:val="Heading2"/>
      </w:pPr>
      <w:r>
        <w:rPr>
          <w:lang w:val="hi_IN" w:bidi="hi_IN"/>
        </w:rPr>
        <w:t>प्रकाशितवाक्य 2:10</w:t>
      </w:r>
      <w:r>
        <w:rPr>
          <w:lang w:val="hi_IN" w:bidi="hi_IN"/>
        </w:rPr>
      </w:r>
    </w:p>
    <w:p>
      <w:pPr/>
      <w:r>
        <w:rPr>
          <w:lang w:val="hi_IN" w:bidi="hi_IN"/>
        </w:rPr>
      </w:r>
      <w:r>
        <w:rPr>
          <w:b/>
          <w:lang w:val="hi_IN" w:bidi="hi_IN"/>
        </w:rPr>
        <w:t>मसीह उन लोगों से क्या वादा करते हैं जो प्राण देने तक विश्वासयोग्य रहते हैं?</w:t>
      </w:r>
    </w:p>
    <w:p>
      <w:pPr/>
      <w:r>
        <w:rPr>
          <w:lang w:val="hi_IN" w:bidi="hi_IN"/>
        </w:rPr>
      </w:r>
      <w:r>
        <w:rPr>
          <w:lang w:val="hi_IN" w:bidi="hi_IN"/>
        </w:rPr>
        <w:t>मसीह वादा करते हैं कि वे उन लोगों को जीवन का मुकुट देंगे जो प्राण देने तक विश्वासयोग्य रहते हैं।</w:t>
      </w:r>
      <w:r>
        <w:rPr>
          <w:lang w:val="hi_IN" w:bidi="hi_IN"/>
        </w:rPr>
      </w:r>
      <w:r>
        <w:rPr>
          <w:lang w:val="hi_IN" w:bidi="hi_IN"/>
        </w:rPr>
      </w:r>
    </w:p>
    <w:p>
      <w:pPr/>
      <w:r>
        <w:rPr>
          <w:lang w:val="hi_IN" w:bidi="hi_IN"/>
        </w:rPr>
      </w:r>
    </w:p>
    <w:p>
      <w:pPr>
        <w:pStyle w:val="Heading2"/>
      </w:pPr>
      <w:r>
        <w:rPr>
          <w:lang w:val="hi_IN" w:bidi="hi_IN"/>
        </w:rPr>
        <w:t>प्रकाशितवाक्य 2:11</w:t>
      </w:r>
      <w:r>
        <w:rPr>
          <w:lang w:val="hi_IN" w:bidi="hi_IN"/>
        </w:rPr>
      </w:r>
    </w:p>
    <w:p>
      <w:pPr/>
      <w:r>
        <w:rPr>
          <w:lang w:val="hi_IN" w:bidi="hi_IN"/>
        </w:rPr>
      </w:r>
      <w:r>
        <w:rPr>
          <w:b/>
          <w:lang w:val="hi_IN" w:bidi="hi_IN"/>
        </w:rPr>
        <w:t>मसीह जय पाने वालों के बारे में क्या कहते हैं?</w:t>
      </w:r>
    </w:p>
    <w:p>
      <w:pPr/>
      <w:r>
        <w:rPr>
          <w:lang w:val="hi_IN" w:bidi="hi_IN"/>
        </w:rPr>
      </w:r>
      <w:r>
        <w:rPr>
          <w:lang w:val="hi_IN" w:bidi="hi_IN"/>
        </w:rPr>
        <w:t>जो जय पाएंगे, उन्हें दूसरी मृत्यु से हानि न पहुँचेगी।</w:t>
      </w:r>
      <w:r>
        <w:rPr>
          <w:lang w:val="hi_IN" w:bidi="hi_IN"/>
        </w:rPr>
      </w:r>
      <w:r>
        <w:rPr>
          <w:lang w:val="hi_IN" w:bidi="hi_IN"/>
        </w:rPr>
      </w:r>
    </w:p>
    <w:p>
      <w:pPr/>
      <w:r>
        <w:rPr>
          <w:lang w:val="hi_IN" w:bidi="hi_IN"/>
        </w:rPr>
      </w:r>
    </w:p>
    <w:p>
      <w:pPr>
        <w:pStyle w:val="Heading2"/>
      </w:pPr>
      <w:r>
        <w:rPr>
          <w:lang w:val="hi_IN" w:bidi="hi_IN"/>
        </w:rPr>
        <w:t>प्रकाशितवाक्य 2:12</w:t>
      </w:r>
      <w:r>
        <w:rPr>
          <w:lang w:val="hi_IN" w:bidi="hi_IN"/>
        </w:rPr>
      </w:r>
    </w:p>
    <w:p>
      <w:pPr/>
      <w:r>
        <w:rPr>
          <w:lang w:val="hi_IN" w:bidi="hi_IN"/>
        </w:rPr>
      </w:r>
      <w:r>
        <w:rPr>
          <w:b/>
          <w:lang w:val="hi_IN" w:bidi="hi_IN"/>
        </w:rPr>
        <w:t>पुस्तक का अगला भाग किस स्वर्गदूत के लिए लिखा गया है?</w:t>
      </w:r>
    </w:p>
    <w:p>
      <w:pPr/>
      <w:r>
        <w:rPr>
          <w:lang w:val="hi_IN" w:bidi="hi_IN"/>
        </w:rPr>
      </w:r>
      <w:r>
        <w:rPr>
          <w:lang w:val="hi_IN" w:bidi="hi_IN"/>
        </w:rPr>
        <w:t>पुस्तक का अगला भाग पिरगमुन की कलीसिया के स्वर्गदूत के लिए लिखा गया है।</w:t>
      </w:r>
      <w:r>
        <w:rPr>
          <w:lang w:val="hi_IN" w:bidi="hi_IN"/>
        </w:rPr>
      </w:r>
      <w:r>
        <w:rPr>
          <w:lang w:val="hi_IN" w:bidi="hi_IN"/>
        </w:rPr>
      </w:r>
    </w:p>
    <w:p>
      <w:pPr/>
      <w:r>
        <w:rPr>
          <w:lang w:val="hi_IN" w:bidi="hi_IN"/>
        </w:rPr>
      </w:r>
    </w:p>
    <w:p>
      <w:pPr>
        <w:pStyle w:val="Heading2"/>
      </w:pPr>
      <w:r>
        <w:rPr>
          <w:lang w:val="hi_IN" w:bidi="hi_IN"/>
        </w:rPr>
        <w:t>प्रकाशितवाक्य 2:13</w:t>
      </w:r>
      <w:r>
        <w:rPr>
          <w:lang w:val="hi_IN" w:bidi="hi_IN"/>
        </w:rPr>
      </w:r>
    </w:p>
    <w:p>
      <w:pPr/>
      <w:r>
        <w:rPr>
          <w:lang w:val="hi_IN" w:bidi="hi_IN"/>
        </w:rPr>
      </w:r>
      <w:r>
        <w:rPr>
          <w:b/>
          <w:lang w:val="hi_IN" w:bidi="hi_IN"/>
        </w:rPr>
        <w:t>मसीह उस स्थान का वर्णन कैसे करते हैं जहाँ यह कलीसिया रहता है?</w:t>
      </w:r>
    </w:p>
    <w:p>
      <w:pPr/>
      <w:r>
        <w:rPr>
          <w:lang w:val="hi_IN" w:bidi="hi_IN"/>
        </w:rPr>
      </w:r>
      <w:r>
        <w:rPr>
          <w:lang w:val="hi_IN" w:bidi="hi_IN"/>
        </w:rPr>
        <w:t>मसीह इसे उस स्थान के रूप में वर्णन करते हैं जहाँ शैतान का सिंहासन है।</w:t>
      </w:r>
      <w:r>
        <w:rPr>
          <w:lang w:val="hi_IN" w:bidi="hi_IN"/>
        </w:rPr>
      </w:r>
      <w:r>
        <w:rPr>
          <w:lang w:val="hi_IN" w:bidi="hi_IN"/>
        </w:rPr>
      </w:r>
    </w:p>
    <w:p>
      <w:pPr/>
      <w:r>
        <w:rPr>
          <w:lang w:val="hi_IN" w:bidi="hi_IN"/>
        </w:rPr>
      </w:r>
    </w:p>
    <w:p>
      <w:pPr>
        <w:pStyle w:val="Heading2"/>
      </w:pPr>
      <w:r>
        <w:rPr>
          <w:lang w:val="hi_IN" w:bidi="hi_IN"/>
        </w:rPr>
        <w:t>प्रकाशितवाक्य 2:13 (#2)</w:t>
      </w:r>
      <w:r>
        <w:rPr>
          <w:lang w:val="hi_IN" w:bidi="hi_IN"/>
        </w:rPr>
      </w:r>
    </w:p>
    <w:p>
      <w:pPr/>
      <w:r>
        <w:rPr>
          <w:lang w:val="hi_IN" w:bidi="hi_IN"/>
        </w:rPr>
      </w:r>
      <w:r>
        <w:rPr>
          <w:b/>
          <w:lang w:val="hi_IN" w:bidi="hi_IN"/>
        </w:rPr>
        <w:t>जब अन्तिपास विश्वासयोग्य साक्षी बना, उन दिनों पिरगमुन की कलीसिया ने क्या किया था?</w:t>
      </w:r>
    </w:p>
    <w:p>
      <w:pPr/>
      <w:r>
        <w:rPr>
          <w:lang w:val="hi_IN" w:bidi="hi_IN"/>
        </w:rPr>
      </w:r>
      <w:r>
        <w:rPr>
          <w:lang w:val="hi_IN" w:bidi="hi_IN"/>
        </w:rPr>
        <w:t xml:space="preserve">पिरगमुन की कलीसिया ने उन दिनों में भी यीशु </w:t>
      </w:r>
      <w:r>
        <w:rPr>
          <w:lang w:val="hi_IN" w:bidi="hi_IN"/>
        </w:rPr>
        <w:t>पर विश्वास करने से पीछे नहीं ह</w:t>
      </w:r>
      <w:r>
        <w:rPr>
          <w:lang w:val="hi_IN" w:bidi="hi_IN"/>
        </w:rPr>
        <w:t>टे जब अन्तिपास विश्वासयोग्य साक्षी बना अर्थात मार दिया गया था।</w:t>
      </w:r>
      <w:r>
        <w:rPr>
          <w:lang w:val="hi_IN" w:bidi="hi_IN"/>
        </w:rPr>
      </w:r>
      <w:r>
        <w:rPr>
          <w:lang w:val="hi_IN" w:bidi="hi_IN"/>
        </w:rPr>
      </w:r>
    </w:p>
    <w:p>
      <w:pPr/>
      <w:r>
        <w:rPr>
          <w:lang w:val="hi_IN" w:bidi="hi_IN"/>
        </w:rPr>
      </w:r>
    </w:p>
    <w:p>
      <w:pPr>
        <w:pStyle w:val="Heading2"/>
      </w:pPr>
      <w:r>
        <w:rPr>
          <w:lang w:val="hi_IN" w:bidi="hi_IN"/>
        </w:rPr>
        <w:t>प्रकाशितवाक्य 2:14–15</w:t>
      </w:r>
      <w:r>
        <w:rPr>
          <w:lang w:val="hi_IN" w:bidi="hi_IN"/>
        </w:rPr>
      </w:r>
    </w:p>
    <w:p>
      <w:pPr/>
      <w:r>
        <w:rPr>
          <w:lang w:val="hi_IN" w:bidi="hi_IN"/>
        </w:rPr>
      </w:r>
      <w:r>
        <w:rPr>
          <w:b/>
          <w:lang w:val="hi_IN" w:bidi="hi_IN"/>
        </w:rPr>
        <w:t>पिरगमुन की कलीसिया में कुछ लोग किन दो शिक्षा को मानते हैं?</w:t>
      </w:r>
    </w:p>
    <w:p>
      <w:pPr/>
      <w:r>
        <w:rPr>
          <w:lang w:val="hi_IN" w:bidi="hi_IN"/>
        </w:rPr>
      </w:r>
      <w:r>
        <w:rPr>
          <w:lang w:val="hi_IN" w:bidi="hi_IN"/>
        </w:rPr>
        <w:t>पिरगमुन की कलीसिया में कुछ लोग बिलाम की शिक्षाओं औरनीकुलइयों की शिक्षा को मानते हैं।</w:t>
      </w:r>
      <w:r>
        <w:rPr>
          <w:lang w:val="hi_IN" w:bidi="hi_IN"/>
        </w:rPr>
      </w:r>
      <w:r>
        <w:rPr>
          <w:lang w:val="hi_IN" w:bidi="hi_IN"/>
        </w:rPr>
      </w:r>
    </w:p>
    <w:p>
      <w:pPr/>
      <w:r>
        <w:rPr>
          <w:lang w:val="hi_IN" w:bidi="hi_IN"/>
        </w:rPr>
      </w:r>
    </w:p>
    <w:p>
      <w:pPr>
        <w:pStyle w:val="Heading2"/>
      </w:pPr>
      <w:r>
        <w:rPr>
          <w:lang w:val="hi_IN" w:bidi="hi_IN"/>
        </w:rPr>
        <w:t>प्रकाशितवाक्य 2:16</w:t>
      </w:r>
      <w:r>
        <w:rPr>
          <w:lang w:val="hi_IN" w:bidi="hi_IN"/>
        </w:rPr>
      </w:r>
    </w:p>
    <w:p>
      <w:pPr/>
      <w:r>
        <w:rPr>
          <w:lang w:val="hi_IN" w:bidi="hi_IN"/>
        </w:rPr>
      </w:r>
      <w:r>
        <w:rPr>
          <w:b/>
          <w:lang w:val="hi_IN" w:bidi="hi_IN"/>
        </w:rPr>
        <w:t>मसीह चेतावनी देते हैं कि यदि वे लोग जो इन झूठी शिक्षाओं को मानते हैं, मन नहीं फिराते हैं, तो वह क्या करेंगे?</w:t>
      </w:r>
    </w:p>
    <w:p>
      <w:pPr/>
      <w:r>
        <w:rPr>
          <w:lang w:val="hi_IN" w:bidi="hi_IN"/>
        </w:rPr>
      </w:r>
      <w:r>
        <w:rPr>
          <w:lang w:val="hi_IN" w:bidi="hi_IN"/>
        </w:rPr>
        <w:t xml:space="preserve">मसीह चेतावनी देते हैं कि वे उनके पास </w:t>
      </w:r>
      <w:r>
        <w:rPr>
          <w:lang w:val="hi_IN" w:bidi="hi_IN"/>
        </w:rPr>
        <w:t>शीघ्र ही आकर, अपने मुख की तलवार से उनके साथ</w:t>
      </w:r>
      <w:r>
        <w:rPr>
          <w:lang w:val="hi_IN" w:bidi="hi_IN"/>
        </w:rPr>
        <w:t xml:space="preserve"> लड़ेंगे।</w:t>
      </w:r>
      <w:r>
        <w:rPr>
          <w:lang w:val="hi_IN" w:bidi="hi_IN"/>
        </w:rPr>
      </w:r>
      <w:r>
        <w:rPr>
          <w:lang w:val="hi_IN" w:bidi="hi_IN"/>
        </w:rPr>
      </w:r>
    </w:p>
    <w:p>
      <w:pPr/>
      <w:r>
        <w:rPr>
          <w:lang w:val="hi_IN" w:bidi="hi_IN"/>
        </w:rPr>
      </w:r>
    </w:p>
    <w:p>
      <w:pPr>
        <w:pStyle w:val="Heading2"/>
      </w:pPr>
      <w:r>
        <w:rPr>
          <w:lang w:val="hi_IN" w:bidi="hi_IN"/>
        </w:rPr>
        <w:t>प्रकाशितवाक्य 2:17</w:t>
      </w:r>
      <w:r>
        <w:rPr>
          <w:lang w:val="hi_IN" w:bidi="hi_IN"/>
        </w:rPr>
      </w:r>
    </w:p>
    <w:p>
      <w:pPr/>
      <w:r>
        <w:rPr>
          <w:lang w:val="hi_IN" w:bidi="hi_IN"/>
        </w:rPr>
      </w:r>
      <w:r>
        <w:rPr>
          <w:b/>
          <w:lang w:val="hi_IN" w:bidi="hi_IN"/>
        </w:rPr>
        <w:t>मसीह कहते हैं कि वे जय पाने वाले को क्या प्रदान करेंगे?</w:t>
      </w:r>
    </w:p>
    <w:p>
      <w:pPr/>
      <w:r>
        <w:rPr>
          <w:lang w:val="hi_IN" w:bidi="hi_IN"/>
        </w:rPr>
      </w:r>
      <w:r>
        <w:rPr>
          <w:lang w:val="hi_IN" w:bidi="hi_IN"/>
        </w:rPr>
        <w:t>मसीह वादा करते हैं कि जो जय पाएगा, उसे वे गुप्त मन्ना में से और एक श्वेत पत्थर भी देंगे, जिस पर एक नाम लिखा हुआ होगा।</w:t>
      </w:r>
      <w:r>
        <w:rPr>
          <w:lang w:val="hi_IN" w:bidi="hi_IN"/>
        </w:rPr>
      </w:r>
      <w:r>
        <w:rPr>
          <w:lang w:val="hi_IN" w:bidi="hi_IN"/>
        </w:rPr>
      </w:r>
    </w:p>
    <w:p>
      <w:pPr/>
      <w:r>
        <w:rPr>
          <w:lang w:val="hi_IN" w:bidi="hi_IN"/>
        </w:rPr>
      </w:r>
    </w:p>
    <w:p>
      <w:pPr>
        <w:pStyle w:val="Heading2"/>
      </w:pPr>
      <w:r>
        <w:rPr>
          <w:lang w:val="hi_IN" w:bidi="hi_IN"/>
        </w:rPr>
        <w:t>प्रकाशितवाक्य 2:18</w:t>
      </w:r>
      <w:r>
        <w:rPr>
          <w:lang w:val="hi_IN" w:bidi="hi_IN"/>
        </w:rPr>
      </w:r>
    </w:p>
    <w:p>
      <w:pPr/>
      <w:r>
        <w:rPr>
          <w:lang w:val="hi_IN" w:bidi="hi_IN"/>
        </w:rPr>
      </w:r>
      <w:r>
        <w:rPr>
          <w:b/>
          <w:lang w:val="hi_IN" w:bidi="hi_IN"/>
        </w:rPr>
        <w:t>पुस्तक का अगला भाग किस स्वर्गदूत के लिए लिखा गया है?</w:t>
      </w:r>
    </w:p>
    <w:p>
      <w:pPr/>
      <w:r>
        <w:rPr>
          <w:lang w:val="hi_IN" w:bidi="hi_IN"/>
        </w:rPr>
      </w:r>
      <w:r>
        <w:rPr>
          <w:lang w:val="hi_IN" w:bidi="hi_IN"/>
        </w:rPr>
        <w:t>पुस्तक का अगला भाग थुआतीरा की कलीसिया के स्वर्गदूत को लिखा गया है।</w:t>
      </w:r>
      <w:r>
        <w:rPr>
          <w:lang w:val="hi_IN" w:bidi="hi_IN"/>
        </w:rPr>
      </w:r>
      <w:r>
        <w:rPr>
          <w:lang w:val="hi_IN" w:bidi="hi_IN"/>
        </w:rPr>
      </w:r>
    </w:p>
    <w:p>
      <w:pPr/>
      <w:r>
        <w:rPr>
          <w:lang w:val="hi_IN" w:bidi="hi_IN"/>
        </w:rPr>
      </w:r>
    </w:p>
    <w:p>
      <w:pPr>
        <w:pStyle w:val="Heading2"/>
      </w:pPr>
      <w:r>
        <w:rPr>
          <w:lang w:val="hi_IN" w:bidi="hi_IN"/>
        </w:rPr>
        <w:t>प्रकाशितवाक्य 2:19</w:t>
      </w:r>
      <w:r>
        <w:rPr>
          <w:lang w:val="hi_IN" w:bidi="hi_IN"/>
        </w:rPr>
      </w:r>
    </w:p>
    <w:p>
      <w:pPr/>
      <w:r>
        <w:rPr>
          <w:lang w:val="hi_IN" w:bidi="hi_IN"/>
        </w:rPr>
      </w:r>
      <w:r>
        <w:rPr>
          <w:b/>
          <w:lang w:val="hi_IN" w:bidi="hi_IN"/>
        </w:rPr>
        <w:t>मसीह थुआतीरा की कलीसिया के बारे में कौन-कौन सी अच्छी बातें जानते हैं?</w:t>
      </w:r>
    </w:p>
    <w:p>
      <w:pPr/>
      <w:r>
        <w:rPr>
          <w:lang w:val="hi_IN" w:bidi="hi_IN"/>
        </w:rPr>
      </w:r>
      <w:r>
        <w:rPr>
          <w:lang w:val="hi_IN" w:bidi="hi_IN"/>
        </w:rPr>
        <w:t>मसीह थुआतीरा की कलीसिया के कामों, और प्रेम, और विश्वास, और सेवा, और धीरज को जानते हैं और यह भी कि इसके पिछले काम पहले से बढ़कर हैं।</w:t>
      </w:r>
      <w:r>
        <w:rPr>
          <w:lang w:val="hi_IN" w:bidi="hi_IN"/>
        </w:rPr>
      </w:r>
      <w:r>
        <w:rPr>
          <w:lang w:val="hi_IN" w:bidi="hi_IN"/>
        </w:rPr>
      </w:r>
    </w:p>
    <w:p>
      <w:pPr/>
      <w:r>
        <w:rPr>
          <w:lang w:val="hi_IN" w:bidi="hi_IN"/>
        </w:rPr>
      </w:r>
    </w:p>
    <w:p>
      <w:pPr>
        <w:pStyle w:val="Heading2"/>
      </w:pPr>
      <w:r>
        <w:rPr>
          <w:lang w:val="hi_IN" w:bidi="hi_IN"/>
        </w:rPr>
        <w:t>प्रकाशितवाक्य 2:20</w:t>
      </w:r>
      <w:r>
        <w:rPr>
          <w:lang w:val="hi_IN" w:bidi="hi_IN"/>
        </w:rPr>
      </w:r>
    </w:p>
    <w:p>
      <w:pPr/>
      <w:r>
        <w:rPr>
          <w:lang w:val="hi_IN" w:bidi="hi_IN"/>
        </w:rPr>
      </w:r>
      <w:r>
        <w:rPr>
          <w:b/>
          <w:lang w:val="hi_IN" w:bidi="hi_IN"/>
        </w:rPr>
        <w:t>मसीह को थुआतीरा की कलीसिया के विरुद्ध क्या शिकायत है?</w:t>
      </w:r>
    </w:p>
    <w:p>
      <w:pPr/>
      <w:r>
        <w:rPr>
          <w:lang w:val="hi_IN" w:bidi="hi_IN"/>
        </w:rPr>
      </w:r>
      <w:r>
        <w:rPr>
          <w:lang w:val="hi_IN" w:bidi="hi_IN"/>
        </w:rPr>
        <w:t xml:space="preserve">मसीह को थुआतीरा की कलीसिया के विरुद्ध यह शिकायत है कि वे व्यभिचार और झूठी भविष्यद्वक्तिन ईजेबेल को </w:t>
      </w:r>
      <w:r>
        <w:rPr>
          <w:lang w:val="hi_IN" w:bidi="hi_IN"/>
        </w:rPr>
        <w:t>रहने दे</w:t>
      </w:r>
      <w:r>
        <w:rPr>
          <w:lang w:val="hi_IN" w:bidi="hi_IN"/>
        </w:rPr>
        <w:t>ते हैं।</w:t>
      </w:r>
      <w:r>
        <w:rPr>
          <w:lang w:val="hi_IN" w:bidi="hi_IN"/>
        </w:rPr>
      </w:r>
      <w:r>
        <w:rPr>
          <w:lang w:val="hi_IN" w:bidi="hi_IN"/>
        </w:rPr>
      </w:r>
    </w:p>
    <w:p>
      <w:pPr/>
      <w:r>
        <w:rPr>
          <w:lang w:val="hi_IN" w:bidi="hi_IN"/>
        </w:rPr>
      </w:r>
    </w:p>
    <w:p>
      <w:pPr>
        <w:pStyle w:val="Heading2"/>
      </w:pPr>
      <w:r>
        <w:rPr>
          <w:lang w:val="hi_IN" w:bidi="hi_IN"/>
        </w:rPr>
        <w:t>प्रकाशितवाक्य 2:22</w:t>
      </w:r>
      <w:r>
        <w:rPr>
          <w:lang w:val="hi_IN" w:bidi="hi_IN"/>
        </w:rPr>
      </w:r>
    </w:p>
    <w:p>
      <w:pPr/>
      <w:r>
        <w:rPr>
          <w:lang w:val="hi_IN" w:bidi="hi_IN"/>
        </w:rPr>
      </w:r>
      <w:r>
        <w:rPr>
          <w:b/>
          <w:lang w:val="hi_IN" w:bidi="hi_IN"/>
        </w:rPr>
        <w:t>मसीह चेतावनी देते हैं कि यदि वे लोग, जो ईजेबेल के साथ व्यभिचार करते हैं,उसके से कामों से मन नहीं फिराते हैं, तो वह क्या करेंगे?</w:t>
      </w:r>
    </w:p>
    <w:p>
      <w:pPr/>
      <w:r>
        <w:rPr>
          <w:lang w:val="hi_IN" w:bidi="hi_IN"/>
        </w:rPr>
      </w:r>
      <w:r>
        <w:rPr>
          <w:lang w:val="hi_IN" w:bidi="hi_IN"/>
        </w:rPr>
        <w:t>मसीह चेतावनी देते हैं कि यदि वे मन नहीं फिराते हैं, तो वह इन लोगों को बड़े क्लेश में डाल देंगे।</w:t>
      </w:r>
      <w:r>
        <w:rPr>
          <w:lang w:val="hi_IN" w:bidi="hi_IN"/>
        </w:rPr>
      </w:r>
      <w:r>
        <w:rPr>
          <w:lang w:val="hi_IN" w:bidi="hi_IN"/>
        </w:rPr>
      </w:r>
    </w:p>
    <w:p>
      <w:pPr/>
      <w:r>
        <w:rPr>
          <w:lang w:val="hi_IN" w:bidi="hi_IN"/>
        </w:rPr>
      </w:r>
    </w:p>
    <w:p>
      <w:pPr>
        <w:pStyle w:val="Heading2"/>
      </w:pPr>
      <w:r>
        <w:rPr>
          <w:lang w:val="hi_IN" w:bidi="hi_IN"/>
        </w:rPr>
        <w:t>प्रकाशितवाक्य 2:25</w:t>
      </w:r>
      <w:r>
        <w:rPr>
          <w:lang w:val="hi_IN" w:bidi="hi_IN"/>
        </w:rPr>
      </w:r>
    </w:p>
    <w:p>
      <w:pPr/>
      <w:r>
        <w:rPr>
          <w:lang w:val="hi_IN" w:bidi="hi_IN"/>
        </w:rPr>
      </w:r>
      <w:r>
        <w:rPr>
          <w:b/>
          <w:lang w:val="hi_IN" w:bidi="hi_IN"/>
        </w:rPr>
        <w:t>मसीह उन लोगों से क्या कहते हैं जिन्होंने ईजेबेल की शिक्षा को नहीं मानते?</w:t>
      </w:r>
    </w:p>
    <w:p>
      <w:pPr/>
      <w:r>
        <w:rPr>
          <w:lang w:val="hi_IN" w:bidi="hi_IN"/>
        </w:rPr>
      </w:r>
      <w:r>
        <w:rPr>
          <w:lang w:val="hi_IN" w:bidi="hi_IN"/>
        </w:rPr>
        <w:t>मसीह उनसे कहते हैं कि जब तक वे नहीं आते, वे जो कुछ उनके पास है उसे थामे रहें।</w:t>
      </w:r>
      <w:r>
        <w:rPr>
          <w:lang w:val="hi_IN" w:bidi="hi_IN"/>
        </w:rPr>
      </w:r>
      <w:r>
        <w:rPr>
          <w:lang w:val="hi_IN" w:bidi="hi_IN"/>
        </w:rPr>
      </w:r>
    </w:p>
    <w:p>
      <w:pPr/>
      <w:r>
        <w:rPr>
          <w:lang w:val="hi_IN" w:bidi="hi_IN"/>
        </w:rPr>
      </w:r>
    </w:p>
    <w:p>
      <w:pPr>
        <w:pStyle w:val="Heading2"/>
      </w:pPr>
      <w:r>
        <w:rPr>
          <w:lang w:val="hi_IN" w:bidi="hi_IN"/>
        </w:rPr>
        <w:t>प्रकाशितवाक्य 2:26</w:t>
      </w:r>
      <w:r>
        <w:rPr>
          <w:lang w:val="hi_IN" w:bidi="hi_IN"/>
        </w:rPr>
      </w:r>
    </w:p>
    <w:p>
      <w:pPr/>
      <w:r>
        <w:rPr>
          <w:lang w:val="hi_IN" w:bidi="hi_IN"/>
        </w:rPr>
      </w:r>
      <w:r>
        <w:rPr>
          <w:b/>
          <w:lang w:val="hi_IN" w:bidi="hi_IN"/>
        </w:rPr>
        <w:t>जय पाने वालों से मसीह क्या वादा करते हैं?</w:t>
      </w:r>
    </w:p>
    <w:p>
      <w:pPr/>
      <w:r>
        <w:rPr>
          <w:lang w:val="hi_IN" w:bidi="hi_IN"/>
        </w:rPr>
      </w:r>
      <w:r>
        <w:rPr>
          <w:lang w:val="hi_IN" w:bidi="hi_IN"/>
        </w:rPr>
        <w:t>मसीह जय पाने वालों को जाति-जाति के लोगों पर अधिकार देने का वादा करते हैं।</w:t>
      </w:r>
      <w:r>
        <w:rPr>
          <w:lang w:val="hi_IN" w:bidi="hi_IN"/>
        </w:rPr>
      </w:r>
      <w:r>
        <w:rPr>
          <w:lang w:val="hi_IN" w:bidi="hi_IN"/>
        </w:rPr>
      </w:r>
    </w:p>
    <w:p>
      <w:pPr/>
      <w:r>
        <w:rPr>
          <w:lang w:val="hi_IN" w:bidi="hi_IN"/>
        </w:rPr>
      </w:r>
    </w:p>
    <w:p>
      <w:pPr>
        <w:pStyle w:val="Heading2"/>
      </w:pPr>
      <w:r>
        <w:rPr>
          <w:lang w:val="hi_IN" w:bidi="hi_IN"/>
        </w:rPr>
        <w:t>प्रकाशितवाक्य 2:28</w:t>
      </w:r>
      <w:r>
        <w:rPr>
          <w:lang w:val="hi_IN" w:bidi="hi_IN"/>
        </w:rPr>
      </w:r>
    </w:p>
    <w:p>
      <w:pPr/>
      <w:r>
        <w:rPr>
          <w:lang w:val="hi_IN" w:bidi="hi_IN"/>
        </w:rPr>
      </w:r>
      <w:r>
        <w:rPr>
          <w:b/>
          <w:lang w:val="hi_IN" w:bidi="hi_IN"/>
        </w:rPr>
        <w:t>जय पाने वालों से मसीह और क्या वादा करते हैं?</w:t>
      </w:r>
    </w:p>
    <w:p>
      <w:pPr/>
      <w:r>
        <w:rPr>
          <w:lang w:val="hi_IN" w:bidi="hi_IN"/>
        </w:rPr>
      </w:r>
      <w:r>
        <w:rPr>
          <w:lang w:val="hi_IN" w:bidi="hi_IN"/>
        </w:rPr>
        <w:t>मसीह यह भी वादा करते हैं कि जो जय पाएंगे, उन्हें भोर का तारा देंगे।</w:t>
      </w:r>
      <w:r>
        <w:rPr>
          <w:lang w:val="hi_IN" w:bidi="hi_IN"/>
        </w:rPr>
      </w:r>
      <w:r>
        <w:rPr>
          <w:lang w:val="hi_IN" w:bidi="hi_IN"/>
        </w:rPr>
      </w:r>
    </w:p>
    <w:p>
      <w:pPr/>
      <w:r>
        <w:rPr>
          <w:lang w:val="hi_IN" w:bidi="hi_IN"/>
        </w:rPr>
      </w:r>
    </w:p>
    <w:p>
      <w:pPr>
        <w:pStyle w:val="Heading2"/>
      </w:pPr>
      <w:r>
        <w:rPr>
          <w:lang w:val="hi_IN" w:bidi="hi_IN"/>
        </w:rPr>
        <w:t>प्रकाशितवाक्य 2:29</w:t>
      </w:r>
      <w:r>
        <w:rPr>
          <w:lang w:val="hi_IN" w:bidi="hi_IN"/>
        </w:rPr>
      </w:r>
    </w:p>
    <w:p>
      <w:pPr/>
      <w:r>
        <w:rPr>
          <w:lang w:val="hi_IN" w:bidi="hi_IN"/>
        </w:rPr>
      </w:r>
      <w:r>
        <w:rPr>
          <w:b/>
          <w:lang w:val="hi_IN" w:bidi="hi_IN"/>
        </w:rPr>
        <w:t>मसीह क्या कहते हैं कि जिनके पास कान हैं, उन्हें क्या सुनना चाहिए?</w:t>
      </w:r>
    </w:p>
    <w:p>
      <w:pPr/>
      <w:r>
        <w:rPr>
          <w:lang w:val="hi_IN" w:bidi="hi_IN"/>
        </w:rPr>
      </w:r>
      <w:r>
        <w:rPr>
          <w:lang w:val="hi_IN" w:bidi="hi_IN"/>
        </w:rPr>
        <w:t>मसीह कहते हैं कि जिनके पास कान हैं, अर्थात जो सुनने में सक्षम हैं, उन्हें सुनना चाहिए कि आत्मा कलीसियाओं से क्या कहता है।</w:t>
      </w:r>
      <w:r>
        <w:rPr>
          <w:lang w:val="hi_IN" w:bidi="hi_IN"/>
        </w:rPr>
      </w:r>
      <w:r>
        <w:rPr>
          <w:lang w:val="hi_IN" w:bidi="hi_IN"/>
        </w:rPr>
      </w:r>
    </w:p>
    <w:p>
      <w:pPr/>
      <w:r>
        <w:rPr>
          <w:lang w:val="hi_IN" w:bidi="hi_IN"/>
        </w:rPr>
      </w:r>
    </w:p>
    <w:p>
      <w:pPr>
        <w:pStyle w:val="Heading2"/>
      </w:pPr>
      <w:r>
        <w:rPr>
          <w:lang w:val="hi_IN" w:bidi="hi_IN"/>
        </w:rPr>
        <w:t>प्रकाशितवाक्य 3:1</w:t>
      </w:r>
      <w:r>
        <w:rPr>
          <w:lang w:val="hi_IN" w:bidi="hi_IN"/>
        </w:rPr>
      </w:r>
    </w:p>
    <w:p>
      <w:pPr/>
      <w:r>
        <w:rPr>
          <w:lang w:val="hi_IN" w:bidi="hi_IN"/>
        </w:rPr>
      </w:r>
      <w:r>
        <w:rPr>
          <w:b/>
          <w:lang w:val="hi_IN" w:bidi="hi_IN"/>
        </w:rPr>
        <w:t>पुस्तक का अगला भाग किस स्वर्गदूत के लिए लिखा गया है?</w:t>
      </w:r>
    </w:p>
    <w:p>
      <w:pPr/>
      <w:r>
        <w:rPr>
          <w:lang w:val="hi_IN" w:bidi="hi_IN"/>
        </w:rPr>
      </w:r>
      <w:r>
        <w:rPr>
          <w:lang w:val="hi_IN" w:bidi="hi_IN"/>
        </w:rPr>
        <w:t>पुस्तक का अगला भाग सरदीस की कलीसिया के स्वर्गदूत के लिए लिखा गया है।</w:t>
      </w:r>
      <w:r>
        <w:rPr>
          <w:lang w:val="hi_IN" w:bidi="hi_IN"/>
        </w:rPr>
      </w:r>
      <w:r>
        <w:rPr>
          <w:lang w:val="hi_IN" w:bidi="hi_IN"/>
        </w:rPr>
      </w:r>
    </w:p>
    <w:p>
      <w:pPr/>
      <w:r>
        <w:rPr>
          <w:lang w:val="hi_IN" w:bidi="hi_IN"/>
        </w:rPr>
      </w:r>
    </w:p>
    <w:p>
      <w:pPr>
        <w:pStyle w:val="Heading2"/>
      </w:pPr>
      <w:r>
        <w:rPr>
          <w:lang w:val="hi_IN" w:bidi="hi_IN"/>
        </w:rPr>
        <w:t>प्रकाशितवाक्य 3:1 (#2)</w:t>
      </w:r>
      <w:r>
        <w:rPr>
          <w:lang w:val="hi_IN" w:bidi="hi_IN"/>
        </w:rPr>
      </w:r>
    </w:p>
    <w:p>
      <w:pPr/>
      <w:r>
        <w:rPr>
          <w:lang w:val="hi_IN" w:bidi="hi_IN"/>
        </w:rPr>
      </w:r>
      <w:r>
        <w:rPr>
          <w:b/>
          <w:lang w:val="hi_IN" w:bidi="hi_IN"/>
        </w:rPr>
        <w:t>सरदीस में कलीसिया की प्रतिष्ठा क्या है, लेकिन उनके बारे में सत्य क्या है?</w:t>
      </w:r>
    </w:p>
    <w:p>
      <w:pPr/>
      <w:r>
        <w:rPr>
          <w:lang w:val="hi_IN" w:bidi="hi_IN"/>
        </w:rPr>
      </w:r>
      <w:r>
        <w:rPr>
          <w:lang w:val="hi_IN" w:bidi="hi_IN"/>
        </w:rPr>
        <w:t>सरदीस की कलीसिया की प्रतिष्ठा यह है कि वह जीवित है, लेकिन सत्य यह है कि वह मरा हुआ है।</w:t>
      </w:r>
      <w:r>
        <w:rPr>
          <w:lang w:val="hi_IN" w:bidi="hi_IN"/>
        </w:rPr>
      </w:r>
      <w:r>
        <w:rPr>
          <w:lang w:val="hi_IN" w:bidi="hi_IN"/>
        </w:rPr>
      </w:r>
    </w:p>
    <w:p>
      <w:pPr/>
      <w:r>
        <w:rPr>
          <w:lang w:val="hi_IN" w:bidi="hi_IN"/>
        </w:rPr>
      </w:r>
    </w:p>
    <w:p>
      <w:pPr>
        <w:pStyle w:val="Heading2"/>
      </w:pPr>
      <w:r>
        <w:rPr>
          <w:lang w:val="hi_IN" w:bidi="hi_IN"/>
        </w:rPr>
        <w:t>प्रकाशितवाक्य 3:2</w:t>
      </w:r>
      <w:r>
        <w:rPr>
          <w:lang w:val="hi_IN" w:bidi="hi_IN"/>
        </w:rPr>
      </w:r>
    </w:p>
    <w:p>
      <w:pPr/>
      <w:r>
        <w:rPr>
          <w:lang w:val="hi_IN" w:bidi="hi_IN"/>
        </w:rPr>
      </w:r>
      <w:r>
        <w:rPr>
          <w:b/>
          <w:lang w:val="hi_IN" w:bidi="hi_IN"/>
        </w:rPr>
        <w:t>मसीह सरदीस की कलीसिया को क्या करने की चेतावनी देते हैं?</w:t>
      </w:r>
    </w:p>
    <w:p>
      <w:pPr/>
      <w:r>
        <w:rPr>
          <w:lang w:val="hi_IN" w:bidi="hi_IN"/>
        </w:rPr>
      </w:r>
      <w:r>
        <w:rPr>
          <w:lang w:val="hi_IN" w:bidi="hi_IN"/>
        </w:rPr>
        <w:t xml:space="preserve">मसीह उन्हें चेतावनी देते हैं कि जागृत रहें और </w:t>
      </w:r>
      <w:r>
        <w:rPr>
          <w:lang w:val="hi_IN" w:bidi="hi_IN"/>
        </w:rPr>
        <w:t>जो बाकी रह गई हैं,</w:t>
      </w:r>
      <w:r>
        <w:rPr>
          <w:lang w:val="hi_IN" w:bidi="hi_IN"/>
        </w:rPr>
        <w:t xml:space="preserve"> उसे दृढ़ करें।</w:t>
      </w:r>
      <w:r>
        <w:rPr>
          <w:lang w:val="hi_IN" w:bidi="hi_IN"/>
        </w:rPr>
      </w:r>
      <w:r>
        <w:rPr>
          <w:lang w:val="hi_IN" w:bidi="hi_IN"/>
        </w:rPr>
      </w:r>
    </w:p>
    <w:p>
      <w:pPr/>
      <w:r>
        <w:rPr>
          <w:lang w:val="hi_IN" w:bidi="hi_IN"/>
        </w:rPr>
      </w:r>
    </w:p>
    <w:p>
      <w:pPr>
        <w:pStyle w:val="Heading2"/>
      </w:pPr>
      <w:r>
        <w:rPr>
          <w:lang w:val="hi_IN" w:bidi="hi_IN"/>
        </w:rPr>
        <w:t>प्रकाशितवाक्य 3:5</w:t>
      </w:r>
      <w:r>
        <w:rPr>
          <w:lang w:val="hi_IN" w:bidi="hi_IN"/>
        </w:rPr>
      </w:r>
    </w:p>
    <w:p>
      <w:pPr/>
      <w:r>
        <w:rPr>
          <w:lang w:val="hi_IN" w:bidi="hi_IN"/>
        </w:rPr>
      </w:r>
      <w:r>
        <w:rPr>
          <w:b/>
          <w:lang w:val="hi_IN" w:bidi="hi_IN"/>
        </w:rPr>
        <w:t>जय पाने वालों से मसीह क्या वादा करते हैं?</w:t>
      </w:r>
    </w:p>
    <w:p>
      <w:pPr/>
      <w:r>
        <w:rPr>
          <w:lang w:val="hi_IN" w:bidi="hi_IN"/>
        </w:rPr>
      </w:r>
      <w:r>
        <w:rPr>
          <w:lang w:val="hi_IN" w:bidi="hi_IN"/>
        </w:rPr>
        <w:t xml:space="preserve">मसीह जय पाने वालों को श्वेत वस्त्र पहनाने, उनके नाम को जीवन की पुस्तक में रखने, और उनके नाम को अपने पिता और अपने स्वर्गदूतों के सामने </w:t>
      </w:r>
      <w:r>
        <w:rPr>
          <w:lang w:val="hi_IN" w:bidi="hi_IN"/>
        </w:rPr>
        <w:t>मान</w:t>
      </w:r>
      <w:r>
        <w:rPr>
          <w:lang w:val="hi_IN" w:bidi="hi_IN"/>
        </w:rPr>
        <w:t>ने का वादा करते हैं।</w:t>
      </w:r>
      <w:r>
        <w:rPr>
          <w:lang w:val="hi_IN" w:bidi="hi_IN"/>
        </w:rPr>
      </w:r>
      <w:r>
        <w:rPr>
          <w:lang w:val="hi_IN" w:bidi="hi_IN"/>
        </w:rPr>
      </w:r>
    </w:p>
    <w:p>
      <w:pPr/>
      <w:r>
        <w:rPr>
          <w:lang w:val="hi_IN" w:bidi="hi_IN"/>
        </w:rPr>
      </w:r>
    </w:p>
    <w:p>
      <w:pPr>
        <w:pStyle w:val="Heading2"/>
      </w:pPr>
      <w:r>
        <w:rPr>
          <w:lang w:val="hi_IN" w:bidi="hi_IN"/>
        </w:rPr>
        <w:t>प्रकाशितवाक्य 3:7</w:t>
      </w:r>
      <w:r>
        <w:rPr>
          <w:lang w:val="hi_IN" w:bidi="hi_IN"/>
        </w:rPr>
      </w:r>
    </w:p>
    <w:p>
      <w:pPr/>
      <w:r>
        <w:rPr>
          <w:lang w:val="hi_IN" w:bidi="hi_IN"/>
        </w:rPr>
      </w:r>
      <w:r>
        <w:rPr>
          <w:b/>
          <w:lang w:val="hi_IN" w:bidi="hi_IN"/>
        </w:rPr>
        <w:t>पुस्तक का अगला भाग किस स्वर्गदूत के लिए लिखा गया है?</w:t>
      </w:r>
    </w:p>
    <w:p>
      <w:pPr/>
      <w:r>
        <w:rPr>
          <w:lang w:val="hi_IN" w:bidi="hi_IN"/>
        </w:rPr>
      </w:r>
      <w:r>
        <w:rPr>
          <w:lang w:val="hi_IN" w:bidi="hi_IN"/>
        </w:rPr>
        <w:t>पुस्तक का अगला भाग फिलदिलफिया की कलीसिया के स्वर्गदूत के लिए लिखा गया है।</w:t>
      </w:r>
      <w:r>
        <w:rPr>
          <w:lang w:val="hi_IN" w:bidi="hi_IN"/>
        </w:rPr>
      </w:r>
      <w:r>
        <w:rPr>
          <w:lang w:val="hi_IN" w:bidi="hi_IN"/>
        </w:rPr>
      </w:r>
    </w:p>
    <w:p>
      <w:pPr/>
      <w:r>
        <w:rPr>
          <w:lang w:val="hi_IN" w:bidi="hi_IN"/>
        </w:rPr>
      </w:r>
    </w:p>
    <w:p>
      <w:pPr>
        <w:pStyle w:val="Heading2"/>
      </w:pPr>
      <w:r>
        <w:rPr>
          <w:lang w:val="hi_IN" w:bidi="hi_IN"/>
        </w:rPr>
        <w:t>प्रकाशितवाक्य 3:8</w:t>
      </w:r>
      <w:r>
        <w:rPr>
          <w:lang w:val="hi_IN" w:bidi="hi_IN"/>
        </w:rPr>
      </w:r>
    </w:p>
    <w:p>
      <w:pPr/>
      <w:r>
        <w:rPr>
          <w:lang w:val="hi_IN" w:bidi="hi_IN"/>
        </w:rPr>
      </w:r>
      <w:r>
        <w:rPr>
          <w:b/>
          <w:lang w:val="hi_IN" w:bidi="hi_IN"/>
        </w:rPr>
        <w:t xml:space="preserve">फिलदिलफिया की कलीसिया ने क्या किया है, भले ही उनके पास थोड़ी </w:t>
      </w:r>
      <w:r>
        <w:rPr>
          <w:b/>
          <w:lang w:val="hi_IN" w:bidi="hi_IN"/>
        </w:rPr>
        <w:t xml:space="preserve">सामर्थ्य </w:t>
      </w:r>
      <w:r>
        <w:rPr>
          <w:b/>
          <w:lang w:val="hi_IN" w:bidi="hi_IN"/>
        </w:rPr>
        <w:t>है?</w:t>
      </w:r>
    </w:p>
    <w:p>
      <w:pPr/>
      <w:r>
        <w:rPr>
          <w:lang w:val="hi_IN" w:bidi="hi_IN"/>
        </w:rPr>
      </w:r>
      <w:r>
        <w:rPr>
          <w:lang w:val="hi_IN" w:bidi="hi_IN"/>
        </w:rPr>
        <w:t xml:space="preserve">फिलदिलफिया की कलीसिया ने मसीह के वचन </w:t>
      </w:r>
      <w:r>
        <w:rPr>
          <w:lang w:val="hi_IN" w:bidi="hi_IN"/>
        </w:rPr>
        <w:t xml:space="preserve">का पालन किया </w:t>
      </w:r>
      <w:r>
        <w:rPr>
          <w:lang w:val="hi_IN" w:bidi="hi_IN"/>
        </w:rPr>
        <w:t xml:space="preserve">और उनके </w:t>
      </w:r>
      <w:r>
        <w:rPr>
          <w:lang w:val="hi_IN" w:bidi="hi_IN"/>
        </w:rPr>
        <w:t>नाम का इन्कार नहीं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3:9</w:t>
      </w:r>
      <w:r>
        <w:rPr>
          <w:lang w:val="hi_IN" w:bidi="hi_IN"/>
        </w:rPr>
      </w:r>
    </w:p>
    <w:p>
      <w:pPr/>
      <w:r>
        <w:rPr>
          <w:lang w:val="hi_IN" w:bidi="hi_IN"/>
        </w:rPr>
      </w:r>
      <w:r>
        <w:rPr>
          <w:b/>
          <w:lang w:val="hi_IN" w:bidi="hi_IN"/>
        </w:rPr>
        <w:t xml:space="preserve">मसीह शैतान के आराधनालय </w:t>
      </w:r>
      <w:r>
        <w:rPr>
          <w:b/>
          <w:lang w:val="hi_IN" w:bidi="hi_IN"/>
        </w:rPr>
        <w:t>वालों</w:t>
      </w:r>
      <w:r>
        <w:rPr>
          <w:b/>
          <w:lang w:val="hi_IN" w:bidi="hi_IN"/>
        </w:rPr>
        <w:t xml:space="preserve"> से क्या कराएंगे?</w:t>
      </w:r>
    </w:p>
    <w:p>
      <w:pPr/>
      <w:r>
        <w:rPr>
          <w:lang w:val="hi_IN" w:bidi="hi_IN"/>
        </w:rPr>
      </w:r>
      <w:r>
        <w:rPr>
          <w:lang w:val="hi_IN" w:bidi="hi_IN"/>
        </w:rPr>
        <w:t xml:space="preserve">मसीह शैतान के आराधनालय </w:t>
      </w:r>
      <w:r>
        <w:rPr>
          <w:lang w:val="hi_IN" w:bidi="hi_IN"/>
        </w:rPr>
        <w:t>वालों</w:t>
      </w:r>
      <w:r>
        <w:rPr>
          <w:lang w:val="hi_IN" w:bidi="hi_IN"/>
        </w:rPr>
        <w:t xml:space="preserve"> को विश्वासियों के चरणों में दण्डवत् कराएंगे।</w:t>
      </w:r>
      <w:r>
        <w:rPr>
          <w:lang w:val="hi_IN" w:bidi="hi_IN"/>
        </w:rPr>
      </w:r>
      <w:r>
        <w:rPr>
          <w:lang w:val="hi_IN" w:bidi="hi_IN"/>
        </w:rPr>
      </w:r>
    </w:p>
    <w:p>
      <w:pPr/>
      <w:r>
        <w:rPr>
          <w:lang w:val="hi_IN" w:bidi="hi_IN"/>
        </w:rPr>
      </w:r>
    </w:p>
    <w:p>
      <w:pPr>
        <w:pStyle w:val="Heading2"/>
      </w:pPr>
      <w:r>
        <w:rPr>
          <w:lang w:val="hi_IN" w:bidi="hi_IN"/>
        </w:rPr>
        <w:t>प्रकाशितवाक्य 3:11</w:t>
      </w:r>
      <w:r>
        <w:rPr>
          <w:lang w:val="hi_IN" w:bidi="hi_IN"/>
        </w:rPr>
      </w:r>
    </w:p>
    <w:p>
      <w:pPr/>
      <w:r>
        <w:rPr>
          <w:lang w:val="hi_IN" w:bidi="hi_IN"/>
        </w:rPr>
      </w:r>
      <w:r>
        <w:rPr>
          <w:b/>
          <w:lang w:val="hi_IN" w:bidi="hi_IN"/>
        </w:rPr>
        <w:t>मसीह फिलदिलफिया की कलीसिया से क्या करने के लिए कहते हैं क्योंकि वे जल्द ही आ रहे हैं?</w:t>
      </w:r>
    </w:p>
    <w:p>
      <w:pPr/>
      <w:r>
        <w:rPr>
          <w:lang w:val="hi_IN" w:bidi="hi_IN"/>
        </w:rPr>
      </w:r>
      <w:r>
        <w:rPr>
          <w:lang w:val="hi_IN" w:bidi="hi_IN"/>
        </w:rPr>
        <w:t>मसीह उनसे कहते हैं कि वे जो उनके पास है उसे थामे रहें, ताकि कोई उनका मुकुट न छीन सके।</w:t>
      </w:r>
      <w:r>
        <w:rPr>
          <w:lang w:val="hi_IN" w:bidi="hi_IN"/>
        </w:rPr>
      </w:r>
      <w:r>
        <w:rPr>
          <w:lang w:val="hi_IN" w:bidi="hi_IN"/>
        </w:rPr>
      </w:r>
    </w:p>
    <w:p>
      <w:pPr/>
      <w:r>
        <w:rPr>
          <w:lang w:val="hi_IN" w:bidi="hi_IN"/>
        </w:rPr>
      </w:r>
    </w:p>
    <w:p>
      <w:pPr>
        <w:pStyle w:val="Heading2"/>
      </w:pPr>
      <w:r>
        <w:rPr>
          <w:lang w:val="hi_IN" w:bidi="hi_IN"/>
        </w:rPr>
        <w:t>प्रकाशितवाक्य 3:12</w:t>
      </w:r>
      <w:r>
        <w:rPr>
          <w:lang w:val="hi_IN" w:bidi="hi_IN"/>
        </w:rPr>
      </w:r>
    </w:p>
    <w:p>
      <w:pPr/>
      <w:r>
        <w:rPr>
          <w:lang w:val="hi_IN" w:bidi="hi_IN"/>
        </w:rPr>
      </w:r>
      <w:r>
        <w:rPr>
          <w:b/>
          <w:lang w:val="hi_IN" w:bidi="hi_IN"/>
        </w:rPr>
        <w:t>जय पाने वालों से मसीह क्या वादा करते हैं?</w:t>
      </w:r>
    </w:p>
    <w:p>
      <w:pPr/>
      <w:r>
        <w:rPr>
          <w:lang w:val="hi_IN" w:bidi="hi_IN"/>
        </w:rPr>
      </w:r>
      <w:r>
        <w:rPr>
          <w:lang w:val="hi_IN" w:bidi="hi_IN"/>
        </w:rPr>
        <w:t xml:space="preserve">मसीह वादा करते हैं कि जो जय </w:t>
      </w:r>
      <w:r>
        <w:rPr>
          <w:lang w:val="hi_IN" w:bidi="hi_IN"/>
        </w:rPr>
        <w:t>पाएंगे</w:t>
      </w:r>
      <w:r>
        <w:rPr>
          <w:lang w:val="hi_IN" w:bidi="hi_IN"/>
        </w:rPr>
        <w:t xml:space="preserve">, उसे वे </w:t>
      </w:r>
      <w:r>
        <w:rPr>
          <w:lang w:val="hi_IN" w:bidi="hi_IN"/>
        </w:rPr>
        <w:t>अपने परमेश्वर के मन्दिर में एक खम्भा</w:t>
      </w:r>
      <w:r>
        <w:rPr>
          <w:lang w:val="hi_IN" w:bidi="hi_IN"/>
        </w:rPr>
        <w:t xml:space="preserve"> बनाएंगे, और उस पर अपने परमेश्वर का नाम, अपने परमेश्वर के नगर का नाम, और अपना नया नाम अंकित लिखेंगे।</w:t>
      </w:r>
      <w:r>
        <w:rPr>
          <w:lang w:val="hi_IN" w:bidi="hi_IN"/>
        </w:rPr>
      </w:r>
      <w:r>
        <w:rPr>
          <w:lang w:val="hi_IN" w:bidi="hi_IN"/>
        </w:rPr>
      </w:r>
    </w:p>
    <w:p>
      <w:pPr/>
      <w:r>
        <w:rPr>
          <w:lang w:val="hi_IN" w:bidi="hi_IN"/>
        </w:rPr>
      </w:r>
    </w:p>
    <w:p>
      <w:pPr>
        <w:pStyle w:val="Heading2"/>
      </w:pPr>
      <w:r>
        <w:rPr>
          <w:lang w:val="hi_IN" w:bidi="hi_IN"/>
        </w:rPr>
        <w:t>प्रकाशितवाक्य 3:14</w:t>
      </w:r>
      <w:r>
        <w:rPr>
          <w:lang w:val="hi_IN" w:bidi="hi_IN"/>
        </w:rPr>
      </w:r>
    </w:p>
    <w:p>
      <w:pPr/>
      <w:r>
        <w:rPr>
          <w:lang w:val="hi_IN" w:bidi="hi_IN"/>
        </w:rPr>
      </w:r>
      <w:r>
        <w:rPr>
          <w:b/>
          <w:lang w:val="hi_IN" w:bidi="hi_IN"/>
        </w:rPr>
        <w:t>पुस्तक का अगला भाग किस स्वर्गदूत के लिए लिखा गया है?</w:t>
      </w:r>
    </w:p>
    <w:p>
      <w:pPr/>
      <w:r>
        <w:rPr>
          <w:lang w:val="hi_IN" w:bidi="hi_IN"/>
        </w:rPr>
      </w:r>
      <w:r>
        <w:rPr>
          <w:lang w:val="hi_IN" w:bidi="hi_IN"/>
        </w:rPr>
        <w:t>पुस्तक का अगला भाग लौदीकिया की कलीसिया के स्वर्गदूत के लिए लिखा गया है।</w:t>
      </w:r>
      <w:r>
        <w:rPr>
          <w:lang w:val="hi_IN" w:bidi="hi_IN"/>
        </w:rPr>
      </w:r>
      <w:r>
        <w:rPr>
          <w:lang w:val="hi_IN" w:bidi="hi_IN"/>
        </w:rPr>
      </w:r>
    </w:p>
    <w:p>
      <w:pPr/>
      <w:r>
        <w:rPr>
          <w:lang w:val="hi_IN" w:bidi="hi_IN"/>
        </w:rPr>
      </w:r>
    </w:p>
    <w:p>
      <w:pPr>
        <w:pStyle w:val="Heading2"/>
      </w:pPr>
      <w:r>
        <w:rPr>
          <w:lang w:val="hi_IN" w:bidi="hi_IN"/>
        </w:rPr>
        <w:t>प्रकाशितवाक्य 3:15</w:t>
      </w:r>
      <w:r>
        <w:rPr>
          <w:lang w:val="hi_IN" w:bidi="hi_IN"/>
        </w:rPr>
      </w:r>
    </w:p>
    <w:p>
      <w:pPr/>
      <w:r>
        <w:rPr>
          <w:lang w:val="hi_IN" w:bidi="hi_IN"/>
        </w:rPr>
      </w:r>
      <w:r>
        <w:rPr>
          <w:b/>
          <w:lang w:val="hi_IN" w:bidi="hi_IN"/>
        </w:rPr>
        <w:t>मसीह चाहते हैं कि लौदीकिया की कलीसिया कैसी हो?</w:t>
      </w:r>
    </w:p>
    <w:p>
      <w:pPr/>
      <w:r>
        <w:rPr>
          <w:lang w:val="hi_IN" w:bidi="hi_IN"/>
        </w:rPr>
      </w:r>
      <w:r>
        <w:rPr>
          <w:lang w:val="hi_IN" w:bidi="hi_IN"/>
        </w:rPr>
        <w:t xml:space="preserve">मसीह चाहते हैं कि लौदीकिया की कलीसिया या तो </w:t>
      </w:r>
      <w:r>
        <w:rPr>
          <w:lang w:val="hi_IN" w:bidi="hi_IN"/>
        </w:rPr>
        <w:t>ठंडा</w:t>
      </w:r>
      <w:r>
        <w:rPr>
          <w:lang w:val="hi_IN" w:bidi="hi_IN"/>
        </w:rPr>
        <w:t xml:space="preserve"> हो या गर्म।</w:t>
      </w:r>
      <w:r>
        <w:rPr>
          <w:lang w:val="hi_IN" w:bidi="hi_IN"/>
        </w:rPr>
      </w:r>
      <w:r>
        <w:rPr>
          <w:lang w:val="hi_IN" w:bidi="hi_IN"/>
        </w:rPr>
      </w:r>
    </w:p>
    <w:p>
      <w:pPr/>
      <w:r>
        <w:rPr>
          <w:lang w:val="hi_IN" w:bidi="hi_IN"/>
        </w:rPr>
      </w:r>
    </w:p>
    <w:p>
      <w:pPr>
        <w:pStyle w:val="Heading2"/>
      </w:pPr>
      <w:r>
        <w:rPr>
          <w:lang w:val="hi_IN" w:bidi="hi_IN"/>
        </w:rPr>
        <w:t>प्रकाशितवाक्य 3:16</w:t>
      </w:r>
      <w:r>
        <w:rPr>
          <w:lang w:val="hi_IN" w:bidi="hi_IN"/>
        </w:rPr>
      </w:r>
    </w:p>
    <w:p>
      <w:pPr/>
      <w:r>
        <w:rPr>
          <w:lang w:val="hi_IN" w:bidi="hi_IN"/>
        </w:rPr>
      </w:r>
      <w:r>
        <w:rPr>
          <w:b/>
          <w:lang w:val="hi_IN" w:bidi="hi_IN"/>
        </w:rPr>
        <w:t>मसीह लौदीकिया की कलीसिया के साथ क्या करने वाले हैं, और क्यों?</w:t>
      </w:r>
    </w:p>
    <w:p>
      <w:pPr/>
      <w:r>
        <w:rPr>
          <w:lang w:val="hi_IN" w:bidi="hi_IN"/>
        </w:rPr>
      </w:r>
      <w:r>
        <w:rPr>
          <w:lang w:val="hi_IN" w:bidi="hi_IN"/>
        </w:rPr>
        <w:t xml:space="preserve">मसीह कलीसिया को लौदीकिया में </w:t>
      </w:r>
      <w:r>
        <w:rPr>
          <w:lang w:val="hi_IN" w:bidi="hi_IN"/>
        </w:rPr>
        <w:t xml:space="preserve">अपने मुँह से उगलने </w:t>
      </w:r>
      <w:r>
        <w:rPr>
          <w:lang w:val="hi_IN" w:bidi="hi_IN"/>
        </w:rPr>
        <w:t>वाले हैं क्योंकि वे गुनगुने हैं।</w:t>
      </w:r>
      <w:r>
        <w:rPr>
          <w:lang w:val="hi_IN" w:bidi="hi_IN"/>
        </w:rPr>
      </w:r>
      <w:r>
        <w:rPr>
          <w:lang w:val="hi_IN" w:bidi="hi_IN"/>
        </w:rPr>
      </w:r>
    </w:p>
    <w:p>
      <w:pPr/>
      <w:r>
        <w:rPr>
          <w:lang w:val="hi_IN" w:bidi="hi_IN"/>
        </w:rPr>
      </w:r>
    </w:p>
    <w:p>
      <w:pPr>
        <w:pStyle w:val="Heading2"/>
      </w:pPr>
      <w:r>
        <w:rPr>
          <w:lang w:val="hi_IN" w:bidi="hi_IN"/>
        </w:rPr>
        <w:t>प्रकाशितवाक्य 3:17</w:t>
      </w:r>
      <w:r>
        <w:rPr>
          <w:lang w:val="hi_IN" w:bidi="hi_IN"/>
        </w:rPr>
      </w:r>
    </w:p>
    <w:p>
      <w:pPr/>
      <w:r>
        <w:rPr>
          <w:lang w:val="hi_IN" w:bidi="hi_IN"/>
        </w:rPr>
      </w:r>
      <w:r>
        <w:rPr>
          <w:b/>
          <w:lang w:val="hi_IN" w:bidi="hi_IN"/>
        </w:rPr>
        <w:t>लौदीकिया की कलीसिया अपने बारे में क्या कहती है?</w:t>
      </w:r>
    </w:p>
    <w:p>
      <w:pPr/>
      <w:r>
        <w:rPr>
          <w:lang w:val="hi_IN" w:bidi="hi_IN"/>
        </w:rPr>
      </w:r>
      <w:r>
        <w:rPr>
          <w:lang w:val="hi_IN" w:bidi="hi_IN"/>
        </w:rPr>
        <w:t xml:space="preserve">लौदीकिया की कलीसिया कहती है कि वह धनी है और धनवान हो गई है और उसे </w:t>
      </w:r>
      <w:r>
        <w:rPr>
          <w:lang w:val="hi_IN" w:bidi="hi_IN"/>
        </w:rPr>
        <w:t>किसी वस्तु की घटी नहीं</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प्रकाशितवाक्य 3:17 (#2)</w:t>
      </w:r>
      <w:r>
        <w:rPr>
          <w:lang w:val="hi_IN" w:bidi="hi_IN"/>
        </w:rPr>
      </w:r>
    </w:p>
    <w:p>
      <w:pPr/>
      <w:r>
        <w:rPr>
          <w:lang w:val="hi_IN" w:bidi="hi_IN"/>
        </w:rPr>
      </w:r>
      <w:r>
        <w:rPr>
          <w:b/>
          <w:lang w:val="hi_IN" w:bidi="hi_IN"/>
        </w:rPr>
        <w:t xml:space="preserve">मसीह क्या कहते हैं कि लौदीकिया की कलीसिया </w:t>
      </w:r>
      <w:r>
        <w:rPr>
          <w:b/>
          <w:lang w:val="hi_IN" w:bidi="hi_IN"/>
        </w:rPr>
        <w:t>नहीं जानते</w:t>
      </w:r>
      <w:r>
        <w:rPr>
          <w:b/>
          <w:lang w:val="hi_IN" w:bidi="hi_IN"/>
        </w:rPr>
        <w:t xml:space="preserve"> है?</w:t>
      </w:r>
    </w:p>
    <w:p>
      <w:pPr/>
      <w:r>
        <w:rPr>
          <w:lang w:val="hi_IN" w:bidi="hi_IN"/>
        </w:rPr>
      </w:r>
      <w:r>
        <w:rPr>
          <w:lang w:val="hi_IN" w:bidi="hi_IN"/>
        </w:rPr>
        <w:t xml:space="preserve">मसीह कहते हैं कि लौदीकिया की कलीसिया यह नहीं जानती कि वह </w:t>
      </w:r>
      <w:r>
        <w:rPr>
          <w:lang w:val="hi_IN" w:bidi="hi_IN"/>
        </w:rPr>
        <w:t>अभागा</w:t>
      </w:r>
      <w:r>
        <w:rPr>
          <w:lang w:val="hi_IN" w:bidi="hi_IN"/>
        </w:rPr>
        <w:t xml:space="preserve">, </w:t>
      </w:r>
      <w:r>
        <w:rPr>
          <w:lang w:val="hi_IN" w:bidi="hi_IN"/>
        </w:rPr>
        <w:t>तुच्छ</w:t>
      </w:r>
      <w:r>
        <w:rPr>
          <w:lang w:val="hi_IN" w:bidi="hi_IN"/>
        </w:rPr>
        <w:t xml:space="preserve">, कंगाल, </w:t>
      </w:r>
      <w:r>
        <w:rPr>
          <w:lang w:val="hi_IN" w:bidi="hi_IN"/>
        </w:rPr>
        <w:t>अंधा, और नंगा 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3:19</w:t>
      </w:r>
      <w:r>
        <w:rPr>
          <w:lang w:val="hi_IN" w:bidi="hi_IN"/>
        </w:rPr>
      </w:r>
    </w:p>
    <w:p>
      <w:pPr/>
      <w:r>
        <w:rPr>
          <w:lang w:val="hi_IN" w:bidi="hi_IN"/>
        </w:rPr>
      </w:r>
      <w:r>
        <w:rPr>
          <w:b/>
          <w:lang w:val="hi_IN" w:bidi="hi_IN"/>
        </w:rPr>
        <w:t xml:space="preserve">मसीह उन सभी के लिए क्या करते हैं </w:t>
      </w:r>
      <w:r>
        <w:rPr>
          <w:b/>
          <w:lang w:val="hi_IN" w:bidi="hi_IN"/>
        </w:rPr>
        <w:t xml:space="preserve">जिनसे </w:t>
      </w:r>
      <w:r>
        <w:rPr>
          <w:b/>
          <w:lang w:val="hi_IN" w:bidi="hi_IN"/>
        </w:rPr>
        <w:t>वे प्रेम रखते हैं?</w:t>
      </w:r>
    </w:p>
    <w:p>
      <w:pPr/>
      <w:r>
        <w:rPr>
          <w:lang w:val="hi_IN" w:bidi="hi_IN"/>
        </w:rPr>
      </w:r>
      <w:r>
        <w:rPr>
          <w:lang w:val="hi_IN" w:bidi="hi_IN"/>
        </w:rPr>
        <w:t xml:space="preserve">मसीह उन सब को उलाहना और ताड़ना </w:t>
      </w:r>
      <w:r>
        <w:rPr>
          <w:lang w:val="hi_IN" w:bidi="hi_IN"/>
        </w:rPr>
        <w:t>दे</w:t>
      </w:r>
      <w:r>
        <w:rPr>
          <w:lang w:val="hi_IN" w:bidi="hi_IN"/>
        </w:rPr>
        <w:t>ते हैं जिनसे वे प्रेम रखते हैं।</w:t>
      </w:r>
      <w:r>
        <w:rPr>
          <w:lang w:val="hi_IN" w:bidi="hi_IN"/>
        </w:rPr>
      </w:r>
      <w:r>
        <w:rPr>
          <w:lang w:val="hi_IN" w:bidi="hi_IN"/>
        </w:rPr>
      </w:r>
    </w:p>
    <w:p>
      <w:pPr/>
      <w:r>
        <w:rPr>
          <w:lang w:val="hi_IN" w:bidi="hi_IN"/>
        </w:rPr>
      </w:r>
    </w:p>
    <w:p>
      <w:pPr>
        <w:pStyle w:val="Heading2"/>
      </w:pPr>
      <w:r>
        <w:rPr>
          <w:lang w:val="hi_IN" w:bidi="hi_IN"/>
        </w:rPr>
        <w:t>प्रकाशितवाक्य 3:21</w:t>
      </w:r>
      <w:r>
        <w:rPr>
          <w:lang w:val="hi_IN" w:bidi="hi_IN"/>
        </w:rPr>
      </w:r>
    </w:p>
    <w:p>
      <w:pPr/>
      <w:r>
        <w:rPr>
          <w:lang w:val="hi_IN" w:bidi="hi_IN"/>
        </w:rPr>
      </w:r>
      <w:r>
        <w:rPr>
          <w:b/>
          <w:lang w:val="hi_IN" w:bidi="hi_IN"/>
        </w:rPr>
        <w:t>जय पाने वालों से मसीह क्या वादा करते हैं?</w:t>
      </w:r>
    </w:p>
    <w:p>
      <w:pPr/>
      <w:r>
        <w:rPr>
          <w:lang w:val="hi_IN" w:bidi="hi_IN"/>
        </w:rPr>
      </w:r>
      <w:r>
        <w:rPr>
          <w:lang w:val="hi_IN" w:bidi="hi_IN"/>
        </w:rPr>
        <w:t xml:space="preserve">मसीह वादा करते हैं कि जो जय </w:t>
      </w:r>
      <w:r>
        <w:rPr>
          <w:lang w:val="hi_IN" w:bidi="hi_IN"/>
        </w:rPr>
        <w:t>पाएंगे</w:t>
      </w:r>
      <w:r>
        <w:rPr>
          <w:lang w:val="hi_IN" w:bidi="hi_IN"/>
        </w:rPr>
        <w:t>, उसे अपने सिंहासन पर उनके साथ बैठने देंगे।</w:t>
      </w:r>
      <w:r>
        <w:rPr>
          <w:lang w:val="hi_IN" w:bidi="hi_IN"/>
        </w:rPr>
      </w:r>
      <w:r>
        <w:rPr>
          <w:lang w:val="hi_IN" w:bidi="hi_IN"/>
        </w:rPr>
      </w:r>
    </w:p>
    <w:p>
      <w:pPr/>
      <w:r>
        <w:rPr>
          <w:lang w:val="hi_IN" w:bidi="hi_IN"/>
        </w:rPr>
      </w:r>
    </w:p>
    <w:p>
      <w:pPr>
        <w:pStyle w:val="Heading2"/>
      </w:pPr>
      <w:r>
        <w:rPr>
          <w:lang w:val="hi_IN" w:bidi="hi_IN"/>
        </w:rPr>
        <w:t>प्रकाशितवाक्य 3:22</w:t>
      </w:r>
      <w:r>
        <w:rPr>
          <w:lang w:val="hi_IN" w:bidi="hi_IN"/>
        </w:rPr>
      </w:r>
    </w:p>
    <w:p>
      <w:pPr/>
      <w:r>
        <w:rPr>
          <w:lang w:val="hi_IN" w:bidi="hi_IN"/>
        </w:rPr>
      </w:r>
      <w:r>
        <w:rPr>
          <w:b/>
          <w:lang w:val="hi_IN" w:bidi="hi_IN"/>
        </w:rPr>
        <w:t>मसीह कहते हैं कि जिनके पास कान हैं, उन्हें क्या करना चाहिए?</w:t>
      </w:r>
    </w:p>
    <w:p>
      <w:pPr/>
      <w:r>
        <w:rPr>
          <w:lang w:val="hi_IN" w:bidi="hi_IN"/>
        </w:rPr>
      </w:r>
      <w:r>
        <w:rPr>
          <w:lang w:val="hi_IN" w:bidi="hi_IN"/>
        </w:rPr>
        <w:t xml:space="preserve">मसीह कहते हैं कि जिनके पास कान हैं, अर्थात जो सुनने में सक्षम हैं, उन्हें सुनना चाहिए कि </w:t>
      </w:r>
      <w:r>
        <w:rPr>
          <w:lang w:val="hi_IN" w:bidi="hi_IN"/>
        </w:rPr>
        <w:t>आत्मा कलीसियाओं से क्या कहता है।</w:t>
      </w:r>
      <w:r>
        <w:rPr>
          <w:lang w:val="hi_IN" w:bidi="hi_IN"/>
        </w:rPr>
      </w:r>
      <w:r>
        <w:rPr>
          <w:lang w:val="hi_IN" w:bidi="hi_IN"/>
        </w:rPr>
      </w:r>
    </w:p>
    <w:p>
      <w:pPr/>
      <w:r>
        <w:rPr>
          <w:lang w:val="hi_IN" w:bidi="hi_IN"/>
        </w:rPr>
      </w:r>
    </w:p>
    <w:p>
      <w:pPr>
        <w:pStyle w:val="Heading2"/>
      </w:pPr>
      <w:r>
        <w:rPr>
          <w:lang w:val="hi_IN" w:bidi="hi_IN"/>
        </w:rPr>
        <w:t>प्रकाशितवाक्य 4:1</w:t>
      </w:r>
      <w:r>
        <w:rPr>
          <w:lang w:val="hi_IN" w:bidi="hi_IN"/>
        </w:rPr>
      </w:r>
    </w:p>
    <w:p>
      <w:pPr/>
      <w:r>
        <w:rPr>
          <w:lang w:val="hi_IN" w:bidi="hi_IN"/>
        </w:rPr>
      </w:r>
      <w:r>
        <w:rPr>
          <w:b/>
          <w:lang w:val="hi_IN" w:bidi="hi_IN"/>
        </w:rPr>
        <w:t>यूहन्ना ने क्या दृष्टि देखा?</w:t>
      </w:r>
    </w:p>
    <w:p>
      <w:pPr/>
      <w:r>
        <w:rPr>
          <w:lang w:val="hi_IN" w:bidi="hi_IN"/>
        </w:rPr>
      </w:r>
      <w:r>
        <w:rPr>
          <w:lang w:val="hi_IN" w:bidi="hi_IN"/>
        </w:rPr>
        <w:t>यूहन्ना ने स्वर्ग में एक द्वार खुला हुआ देखा।</w:t>
      </w:r>
      <w:r>
        <w:rPr>
          <w:lang w:val="hi_IN" w:bidi="hi_IN"/>
        </w:rPr>
      </w:r>
      <w:r>
        <w:rPr>
          <w:lang w:val="hi_IN" w:bidi="hi_IN"/>
        </w:rPr>
      </w:r>
    </w:p>
    <w:p>
      <w:pPr/>
      <w:r>
        <w:rPr>
          <w:lang w:val="hi_IN" w:bidi="hi_IN"/>
        </w:rPr>
      </w:r>
    </w:p>
    <w:p>
      <w:pPr>
        <w:pStyle w:val="Heading2"/>
      </w:pPr>
      <w:r>
        <w:rPr>
          <w:lang w:val="hi_IN" w:bidi="hi_IN"/>
        </w:rPr>
        <w:t>प्रकाशितवाक्य 4:1 (#2)</w:t>
      </w:r>
      <w:r>
        <w:rPr>
          <w:lang w:val="hi_IN" w:bidi="hi_IN"/>
        </w:rPr>
      </w:r>
    </w:p>
    <w:p>
      <w:pPr/>
      <w:r>
        <w:rPr>
          <w:lang w:val="hi_IN" w:bidi="hi_IN"/>
        </w:rPr>
      </w:r>
      <w:r>
        <w:rPr>
          <w:b/>
          <w:lang w:val="hi_IN" w:bidi="hi_IN"/>
        </w:rPr>
        <w:t>शब्द ने कहा कि वह यूहन्ना को क्या दिखाए</w:t>
      </w:r>
      <w:r>
        <w:rPr>
          <w:b/>
          <w:lang w:val="hi_IN" w:bidi="hi_IN"/>
        </w:rPr>
        <w:t>गा</w:t>
      </w:r>
      <w:r>
        <w:rPr>
          <w:b/>
          <w:lang w:val="hi_IN" w:bidi="hi_IN"/>
        </w:rPr>
        <w:t>?</w:t>
      </w:r>
    </w:p>
    <w:p>
      <w:pPr/>
      <w:r>
        <w:rPr>
          <w:lang w:val="hi_IN" w:bidi="hi_IN"/>
        </w:rPr>
      </w:r>
      <w:r>
        <w:rPr>
          <w:lang w:val="hi_IN" w:bidi="hi_IN"/>
        </w:rPr>
        <w:t xml:space="preserve">शब्द ने कहा कि वह यूहन्ना को </w:t>
      </w:r>
      <w:r>
        <w:rPr>
          <w:lang w:val="hi_IN" w:bidi="hi_IN"/>
        </w:rPr>
        <w:t xml:space="preserve">वे बातें तुझे </w:t>
      </w:r>
      <w:r>
        <w:rPr>
          <w:lang w:val="hi_IN" w:bidi="hi_IN"/>
        </w:rPr>
        <w:t>दिखाएगे</w:t>
      </w:r>
      <w:r>
        <w:rPr>
          <w:lang w:val="hi_IN" w:bidi="hi_IN"/>
        </w:rPr>
        <w:t>, जिनका इन बातों के बाद पूरा होना अवश्य है।</w:t>
      </w:r>
      <w:r>
        <w:rPr>
          <w:lang w:val="hi_IN" w:bidi="hi_IN"/>
        </w:rPr>
      </w:r>
      <w:r>
        <w:rPr>
          <w:lang w:val="hi_IN" w:bidi="hi_IN"/>
        </w:rPr>
      </w:r>
    </w:p>
    <w:p>
      <w:pPr/>
      <w:r>
        <w:rPr>
          <w:lang w:val="hi_IN" w:bidi="hi_IN"/>
        </w:rPr>
      </w:r>
    </w:p>
    <w:p>
      <w:pPr>
        <w:pStyle w:val="Heading2"/>
      </w:pPr>
      <w:r>
        <w:rPr>
          <w:lang w:val="hi_IN" w:bidi="hi_IN"/>
        </w:rPr>
        <w:t>प्रकाशितवाक्य 4:2</w:t>
      </w:r>
      <w:r>
        <w:rPr>
          <w:lang w:val="hi_IN" w:bidi="hi_IN"/>
        </w:rPr>
      </w:r>
    </w:p>
    <w:p>
      <w:pPr/>
      <w:r>
        <w:rPr>
          <w:lang w:val="hi_IN" w:bidi="hi_IN"/>
        </w:rPr>
      </w:r>
      <w:r>
        <w:rPr>
          <w:b/>
          <w:lang w:val="hi_IN" w:bidi="hi_IN"/>
        </w:rPr>
        <w:t xml:space="preserve">स्वर्ग में कौन </w:t>
      </w:r>
      <w:r>
        <w:rPr>
          <w:b/>
          <w:lang w:val="hi_IN" w:bidi="hi_IN"/>
        </w:rPr>
        <w:t>बैठा है</w:t>
      </w:r>
      <w:r>
        <w:rPr>
          <w:b/>
          <w:lang w:val="hi_IN" w:bidi="hi_IN"/>
        </w:rPr>
        <w:t>?</w:t>
      </w:r>
    </w:p>
    <w:p>
      <w:pPr/>
      <w:r>
        <w:rPr>
          <w:lang w:val="hi_IN" w:bidi="hi_IN"/>
        </w:rPr>
      </w:r>
      <w:r>
        <w:rPr>
          <w:lang w:val="hi_IN" w:bidi="hi_IN"/>
        </w:rPr>
        <w:t xml:space="preserve">स्वर्ग में कोई सिंहासन पर </w:t>
      </w:r>
      <w:r>
        <w:rPr>
          <w:lang w:val="hi_IN" w:bidi="hi_IN"/>
        </w:rPr>
        <w:t>बैठा 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4:4</w:t>
      </w:r>
      <w:r>
        <w:rPr>
          <w:lang w:val="hi_IN" w:bidi="hi_IN"/>
        </w:rPr>
      </w:r>
    </w:p>
    <w:p>
      <w:pPr/>
      <w:r>
        <w:rPr>
          <w:lang w:val="hi_IN" w:bidi="hi_IN"/>
        </w:rPr>
      </w:r>
      <w:r>
        <w:rPr>
          <w:b/>
          <w:lang w:val="hi_IN" w:bidi="hi_IN"/>
        </w:rPr>
        <w:t>स्वर्ग में सिंहासन के चारों ओर क्या था?</w:t>
      </w:r>
    </w:p>
    <w:p>
      <w:pPr/>
      <w:r>
        <w:rPr>
          <w:lang w:val="hi_IN" w:bidi="hi_IN"/>
        </w:rPr>
      </w:r>
      <w:r>
        <w:rPr>
          <w:lang w:val="hi_IN" w:bidi="hi_IN"/>
        </w:rPr>
        <w:t>सिंहासन के चारों ओर चौबीस सिंहासन है, और इन सिंहासनों पर चौबीस प्राचीन श्वेत वस्त्र पहने हुए बैठे हैं।</w:t>
      </w:r>
      <w:r>
        <w:rPr>
          <w:lang w:val="hi_IN" w:bidi="hi_IN"/>
        </w:rPr>
      </w:r>
      <w:r>
        <w:rPr>
          <w:lang w:val="hi_IN" w:bidi="hi_IN"/>
        </w:rPr>
      </w:r>
    </w:p>
    <w:p>
      <w:pPr/>
      <w:r>
        <w:rPr>
          <w:lang w:val="hi_IN" w:bidi="hi_IN"/>
        </w:rPr>
      </w:r>
    </w:p>
    <w:p>
      <w:pPr>
        <w:pStyle w:val="Heading2"/>
      </w:pPr>
      <w:r>
        <w:rPr>
          <w:lang w:val="hi_IN" w:bidi="hi_IN"/>
        </w:rPr>
        <w:t>प्रकाशितवाक्य 4:5</w:t>
      </w:r>
      <w:r>
        <w:rPr>
          <w:lang w:val="hi_IN" w:bidi="hi_IN"/>
        </w:rPr>
      </w:r>
    </w:p>
    <w:p>
      <w:pPr/>
      <w:r>
        <w:rPr>
          <w:lang w:val="hi_IN" w:bidi="hi_IN"/>
        </w:rPr>
      </w:r>
      <w:r>
        <w:rPr>
          <w:b/>
          <w:lang w:val="hi_IN" w:bidi="hi_IN"/>
        </w:rPr>
        <w:t>सिंहासन के सामने जल रहे सात दीपक क्या थे?</w:t>
      </w:r>
    </w:p>
    <w:p>
      <w:pPr/>
      <w:r>
        <w:rPr>
          <w:lang w:val="hi_IN" w:bidi="hi_IN"/>
        </w:rPr>
      </w:r>
      <w:r>
        <w:rPr>
          <w:lang w:val="hi_IN" w:bidi="hi_IN"/>
        </w:rPr>
        <w:t>सात दीपक परमेश्वर की सात आत्माएँ हैं।</w:t>
      </w:r>
      <w:r>
        <w:rPr>
          <w:lang w:val="hi_IN" w:bidi="hi_IN"/>
        </w:rPr>
      </w:r>
      <w:r>
        <w:rPr>
          <w:lang w:val="hi_IN" w:bidi="hi_IN"/>
        </w:rPr>
      </w:r>
    </w:p>
    <w:p>
      <w:pPr/>
      <w:r>
        <w:rPr>
          <w:lang w:val="hi_IN" w:bidi="hi_IN"/>
        </w:rPr>
      </w:r>
    </w:p>
    <w:p>
      <w:pPr>
        <w:pStyle w:val="Heading2"/>
      </w:pPr>
      <w:r>
        <w:rPr>
          <w:lang w:val="hi_IN" w:bidi="hi_IN"/>
        </w:rPr>
        <w:t>प्रकाशितवाक्य 4:6</w:t>
      </w:r>
      <w:r>
        <w:rPr>
          <w:lang w:val="hi_IN" w:bidi="hi_IN"/>
        </w:rPr>
      </w:r>
    </w:p>
    <w:p>
      <w:pPr/>
      <w:r>
        <w:rPr>
          <w:lang w:val="hi_IN" w:bidi="hi_IN"/>
        </w:rPr>
      </w:r>
      <w:r>
        <w:rPr>
          <w:b/>
          <w:lang w:val="hi_IN" w:bidi="hi_IN"/>
        </w:rPr>
        <w:t>सिंहासन के चारों ओर कौन-कौन सी चार चीजें थीं?</w:t>
      </w:r>
    </w:p>
    <w:p>
      <w:pPr/>
      <w:r>
        <w:rPr>
          <w:lang w:val="hi_IN" w:bidi="hi_IN"/>
        </w:rPr>
      </w:r>
      <w:r>
        <w:rPr>
          <w:lang w:val="hi_IN" w:bidi="hi_IN"/>
        </w:rPr>
        <w:t>सिंहासन के चारों ओर चार प्राणी हैं, जिनके आगे-पीछे आँखें ही आँखें हैं।</w:t>
      </w:r>
      <w:r>
        <w:rPr>
          <w:lang w:val="hi_IN" w:bidi="hi_IN"/>
        </w:rPr>
      </w:r>
      <w:r>
        <w:rPr>
          <w:lang w:val="hi_IN" w:bidi="hi_IN"/>
        </w:rPr>
      </w:r>
    </w:p>
    <w:p>
      <w:pPr/>
      <w:r>
        <w:rPr>
          <w:lang w:val="hi_IN" w:bidi="hi_IN"/>
        </w:rPr>
      </w:r>
    </w:p>
    <w:p>
      <w:pPr>
        <w:pStyle w:val="Heading2"/>
      </w:pPr>
      <w:r>
        <w:rPr>
          <w:lang w:val="hi_IN" w:bidi="hi_IN"/>
        </w:rPr>
        <w:t>प्रकाशितवाक्य 4:8</w:t>
      </w:r>
      <w:r>
        <w:rPr>
          <w:lang w:val="hi_IN" w:bidi="hi_IN"/>
        </w:rPr>
      </w:r>
    </w:p>
    <w:p>
      <w:pPr/>
      <w:r>
        <w:rPr>
          <w:lang w:val="hi_IN" w:bidi="hi_IN"/>
        </w:rPr>
      </w:r>
      <w:r>
        <w:rPr>
          <w:b/>
          <w:lang w:val="hi_IN" w:bidi="hi_IN"/>
        </w:rPr>
        <w:t>चारों प्राणी रात-दिन परमेश्वर का वर्णन किस शब्द से करते हैं?</w:t>
      </w:r>
    </w:p>
    <w:p>
      <w:pPr/>
      <w:r>
        <w:rPr>
          <w:lang w:val="hi_IN" w:bidi="hi_IN"/>
        </w:rPr>
      </w:r>
      <w:r>
        <w:rPr>
          <w:lang w:val="hi_IN" w:bidi="hi_IN"/>
        </w:rPr>
        <w:t>चारों प्राणी रात-दिन बिना विश्राम लिए पवित्र, पवित्र, पवित्र कहते रहते हैं।</w:t>
      </w:r>
      <w:r>
        <w:rPr>
          <w:lang w:val="hi_IN" w:bidi="hi_IN"/>
        </w:rPr>
      </w:r>
      <w:r>
        <w:rPr>
          <w:lang w:val="hi_IN" w:bidi="hi_IN"/>
        </w:rPr>
      </w:r>
    </w:p>
    <w:p>
      <w:pPr/>
      <w:r>
        <w:rPr>
          <w:lang w:val="hi_IN" w:bidi="hi_IN"/>
        </w:rPr>
      </w:r>
    </w:p>
    <w:p>
      <w:pPr>
        <w:pStyle w:val="Heading2"/>
      </w:pPr>
      <w:r>
        <w:rPr>
          <w:lang w:val="hi_IN" w:bidi="hi_IN"/>
        </w:rPr>
        <w:t>प्रकाशितवाक्य 4:10</w:t>
      </w:r>
      <w:r>
        <w:rPr>
          <w:lang w:val="hi_IN" w:bidi="hi_IN"/>
        </w:rPr>
      </w:r>
    </w:p>
    <w:p>
      <w:pPr/>
      <w:r>
        <w:rPr>
          <w:lang w:val="hi_IN" w:bidi="hi_IN"/>
        </w:rPr>
      </w:r>
      <w:r>
        <w:rPr>
          <w:b/>
          <w:lang w:val="hi_IN" w:bidi="hi_IN"/>
        </w:rPr>
        <w:t>जब जीवित प्राणी परमेश्वर की महिमा करते हैं, तो चौबीसों प्राचीन क्या करते हैं?</w:t>
      </w:r>
    </w:p>
    <w:p>
      <w:pPr/>
      <w:r>
        <w:rPr>
          <w:lang w:val="hi_IN" w:bidi="hi_IN"/>
        </w:rPr>
      </w:r>
      <w:r>
        <w:rPr>
          <w:lang w:val="hi_IN" w:bidi="hi_IN"/>
        </w:rPr>
        <w:t>चौबीसों प्राचीन सिंहासन पर बैठनेवाले के सामने गिर पड़ेंगे (अर्थात, दण्डवत् करते हैं) और अपने-अपने मुकुट सिंहासन के सामने डाल देते हैं।</w:t>
      </w:r>
      <w:r>
        <w:rPr>
          <w:lang w:val="hi_IN" w:bidi="hi_IN"/>
        </w:rPr>
      </w:r>
      <w:r>
        <w:rPr>
          <w:lang w:val="hi_IN" w:bidi="hi_IN"/>
        </w:rPr>
      </w:r>
    </w:p>
    <w:p>
      <w:pPr/>
      <w:r>
        <w:rPr>
          <w:lang w:val="hi_IN" w:bidi="hi_IN"/>
        </w:rPr>
      </w:r>
    </w:p>
    <w:p>
      <w:pPr>
        <w:pStyle w:val="Heading2"/>
      </w:pPr>
      <w:r>
        <w:rPr>
          <w:lang w:val="hi_IN" w:bidi="hi_IN"/>
        </w:rPr>
        <w:t>प्रकाशितवाक्य 4:11</w:t>
      </w:r>
      <w:r>
        <w:rPr>
          <w:lang w:val="hi_IN" w:bidi="hi_IN"/>
        </w:rPr>
      </w:r>
    </w:p>
    <w:p>
      <w:pPr/>
      <w:r>
        <w:rPr>
          <w:lang w:val="hi_IN" w:bidi="hi_IN"/>
        </w:rPr>
      </w:r>
      <w:r>
        <w:rPr>
          <w:b/>
          <w:lang w:val="hi_IN" w:bidi="hi_IN"/>
        </w:rPr>
        <w:t>प्राचीन क्यों कहते हैं कि परमेश्वर महिमा, और आदर, और सामर्थ्य के योग्य हैं?</w:t>
      </w:r>
    </w:p>
    <w:p>
      <w:pPr/>
      <w:r>
        <w:rPr>
          <w:lang w:val="hi_IN" w:bidi="hi_IN"/>
        </w:rPr>
      </w:r>
      <w:r>
        <w:rPr>
          <w:lang w:val="hi_IN" w:bidi="hi_IN"/>
        </w:rPr>
        <w:t>प्राचीन कहते हैं कि परमेश्वर योग्य हैं क्योंकि उन्होंने सब वस्तुएँ सृजीं और उनकी इच्छा से वे अस्तित्व में थीं और सृजी गईं।</w:t>
      </w:r>
      <w:r>
        <w:rPr>
          <w:lang w:val="hi_IN" w:bidi="hi_IN"/>
        </w:rPr>
      </w:r>
      <w:r>
        <w:rPr>
          <w:lang w:val="hi_IN" w:bidi="hi_IN"/>
        </w:rPr>
      </w:r>
    </w:p>
    <w:p>
      <w:pPr/>
      <w:r>
        <w:rPr>
          <w:lang w:val="hi_IN" w:bidi="hi_IN"/>
        </w:rPr>
      </w:r>
    </w:p>
    <w:p>
      <w:pPr>
        <w:pStyle w:val="Heading2"/>
      </w:pPr>
      <w:r>
        <w:rPr>
          <w:lang w:val="hi_IN" w:bidi="hi_IN"/>
        </w:rPr>
        <w:t>प्रकाशितवाक्य 5:1</w:t>
      </w:r>
      <w:r>
        <w:rPr>
          <w:lang w:val="hi_IN" w:bidi="hi_IN"/>
        </w:rPr>
      </w:r>
    </w:p>
    <w:p>
      <w:pPr/>
      <w:r>
        <w:rPr>
          <w:lang w:val="hi_IN" w:bidi="hi_IN"/>
        </w:rPr>
      </w:r>
      <w:r>
        <w:rPr>
          <w:b/>
          <w:lang w:val="hi_IN" w:bidi="hi_IN"/>
        </w:rPr>
        <w:t>यूहन्ना ने सिंहासन पर बैठे व्यक्ति के दाहिने हाथ में क्या देखा?</w:t>
      </w:r>
    </w:p>
    <w:p>
      <w:pPr/>
      <w:r>
        <w:rPr>
          <w:lang w:val="hi_IN" w:bidi="hi_IN"/>
        </w:rPr>
      </w:r>
      <w:r>
        <w:rPr>
          <w:lang w:val="hi_IN" w:bidi="hi_IN"/>
        </w:rPr>
        <w:t>यूहन्ना ने एक पुस्तक देखी जो भीतर और बाहर लिखी हुई थी, और वह सात मुहर लगाकर बन्द की गई थी।</w:t>
      </w:r>
      <w:r>
        <w:rPr>
          <w:lang w:val="hi_IN" w:bidi="hi_IN"/>
        </w:rPr>
      </w:r>
      <w:r>
        <w:rPr>
          <w:lang w:val="hi_IN" w:bidi="hi_IN"/>
        </w:rPr>
      </w:r>
    </w:p>
    <w:p>
      <w:pPr/>
      <w:r>
        <w:rPr>
          <w:lang w:val="hi_IN" w:bidi="hi_IN"/>
        </w:rPr>
      </w:r>
    </w:p>
    <w:p>
      <w:pPr>
        <w:pStyle w:val="Heading2"/>
      </w:pPr>
      <w:r>
        <w:rPr>
          <w:lang w:val="hi_IN" w:bidi="hi_IN"/>
        </w:rPr>
        <w:t>प्रकाशितवाक्य 5:3–4</w:t>
      </w:r>
      <w:r>
        <w:rPr>
          <w:lang w:val="hi_IN" w:bidi="hi_IN"/>
        </w:rPr>
      </w:r>
    </w:p>
    <w:p>
      <w:pPr/>
      <w:r>
        <w:rPr>
          <w:lang w:val="hi_IN" w:bidi="hi_IN"/>
        </w:rPr>
      </w:r>
      <w:r>
        <w:rPr>
          <w:b/>
          <w:lang w:val="hi_IN" w:bidi="hi_IN"/>
        </w:rPr>
        <w:t xml:space="preserve">पहले, कौन पुस्तक को खोलने या उस पर दृष्टि डालने के योग्य </w:t>
      </w:r>
      <w:r>
        <w:rPr>
          <w:b/>
          <w:lang w:val="hi_IN" w:bidi="hi_IN"/>
        </w:rPr>
        <w:t>निकला</w:t>
      </w:r>
      <w:r>
        <w:rPr>
          <w:b/>
          <w:lang w:val="hi_IN" w:bidi="hi_IN"/>
        </w:rPr>
        <w:t>?</w:t>
      </w:r>
    </w:p>
    <w:p>
      <w:pPr/>
      <w:r>
        <w:rPr>
          <w:lang w:val="hi_IN" w:bidi="hi_IN"/>
        </w:rPr>
      </w:r>
      <w:r>
        <w:rPr>
          <w:lang w:val="hi_IN" w:bidi="hi_IN"/>
        </w:rPr>
        <w:t xml:space="preserve">स्वर्ग में, न पृथ्वी पर, न पृथ्वी के नीचे कोई उस पुस्तक को खोलने या उस पर दृष्टि डालने के योग्य </w:t>
      </w:r>
      <w:r>
        <w:rPr>
          <w:lang w:val="hi_IN" w:bidi="hi_IN"/>
        </w:rPr>
        <w:t>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5:5</w:t>
      </w:r>
      <w:r>
        <w:rPr>
          <w:lang w:val="hi_IN" w:bidi="hi_IN"/>
        </w:rPr>
      </w:r>
    </w:p>
    <w:p>
      <w:pPr/>
      <w:r>
        <w:rPr>
          <w:lang w:val="hi_IN" w:bidi="hi_IN"/>
        </w:rPr>
      </w:r>
      <w:r>
        <w:rPr>
          <w:b/>
          <w:lang w:val="hi_IN" w:bidi="hi_IN"/>
        </w:rPr>
        <w:t>प्राचीनों में से एक ने यूहन्ना से कहा कि पुस्तक को खोलने और उसकी सातों मुहरें तोड़ने के लिये कौन जयवन्त हुआ है?</w:t>
      </w:r>
    </w:p>
    <w:p>
      <w:pPr/>
      <w:r>
        <w:rPr>
          <w:lang w:val="hi_IN" w:bidi="hi_IN"/>
        </w:rPr>
      </w:r>
      <w:r>
        <w:rPr>
          <w:lang w:val="hi_IN" w:bidi="hi_IN"/>
        </w:rPr>
        <w:t>प्राचीनों में से एक ने यूहन्ना से कहा कि यहूदा के गोत्र का वह सिंह, जो दाऊद का मूल है, उस पुस्तक को खोलने और उसकी सातों मुहरें तोड़ने के लिये जयवन्त हुआ है।</w:t>
      </w:r>
      <w:r>
        <w:rPr>
          <w:lang w:val="hi_IN" w:bidi="hi_IN"/>
        </w:rPr>
      </w:r>
      <w:r>
        <w:rPr>
          <w:lang w:val="hi_IN" w:bidi="hi_IN"/>
        </w:rPr>
      </w:r>
    </w:p>
    <w:p>
      <w:pPr/>
      <w:r>
        <w:rPr>
          <w:lang w:val="hi_IN" w:bidi="hi_IN"/>
        </w:rPr>
      </w:r>
    </w:p>
    <w:p>
      <w:pPr>
        <w:pStyle w:val="Heading2"/>
      </w:pPr>
      <w:r>
        <w:rPr>
          <w:lang w:val="hi_IN" w:bidi="hi_IN"/>
        </w:rPr>
        <w:t>प्रकाशितवाक्य 5:6</w:t>
      </w:r>
      <w:r>
        <w:rPr>
          <w:lang w:val="hi_IN" w:bidi="hi_IN"/>
        </w:rPr>
      </w:r>
    </w:p>
    <w:p>
      <w:pPr/>
      <w:r>
        <w:rPr>
          <w:lang w:val="hi_IN" w:bidi="hi_IN"/>
        </w:rPr>
      </w:r>
      <w:r>
        <w:rPr>
          <w:b/>
          <w:lang w:val="hi_IN" w:bidi="hi_IN"/>
        </w:rPr>
        <w:t>प्राणियों के बीच में कौन खड़े थे?</w:t>
      </w:r>
    </w:p>
    <w:p>
      <w:pPr/>
      <w:r>
        <w:rPr>
          <w:lang w:val="hi_IN" w:bidi="hi_IN"/>
        </w:rPr>
      </w:r>
      <w:r>
        <w:rPr>
          <w:lang w:val="hi_IN" w:bidi="hi_IN"/>
        </w:rPr>
        <w:t>उन प्राचीनों के बीच में, मानो एक वध किया हुआ मेम्ना खड़ा देखा।</w:t>
      </w:r>
      <w:r>
        <w:rPr>
          <w:lang w:val="hi_IN" w:bidi="hi_IN"/>
        </w:rPr>
      </w:r>
      <w:r>
        <w:rPr>
          <w:lang w:val="hi_IN" w:bidi="hi_IN"/>
        </w:rPr>
      </w:r>
    </w:p>
    <w:p>
      <w:pPr/>
      <w:r>
        <w:rPr>
          <w:lang w:val="hi_IN" w:bidi="hi_IN"/>
        </w:rPr>
      </w:r>
    </w:p>
    <w:p>
      <w:pPr>
        <w:pStyle w:val="Heading2"/>
      </w:pPr>
      <w:r>
        <w:rPr>
          <w:lang w:val="hi_IN" w:bidi="hi_IN"/>
        </w:rPr>
        <w:t>प्रकाशितवाक्य 5:6 (#2)</w:t>
      </w:r>
      <w:r>
        <w:rPr>
          <w:lang w:val="hi_IN" w:bidi="hi_IN"/>
        </w:rPr>
      </w:r>
    </w:p>
    <w:p>
      <w:pPr/>
      <w:r>
        <w:rPr>
          <w:lang w:val="hi_IN" w:bidi="hi_IN"/>
        </w:rPr>
      </w:r>
      <w:r>
        <w:rPr>
          <w:b/>
          <w:lang w:val="hi_IN" w:bidi="hi_IN"/>
        </w:rPr>
        <w:t>मेम्ने के पास सात सींग और सात आँखें क्यों थीं?</w:t>
      </w:r>
    </w:p>
    <w:p>
      <w:pPr/>
      <w:r>
        <w:rPr>
          <w:lang w:val="hi_IN" w:bidi="hi_IN"/>
        </w:rPr>
      </w:r>
      <w:r>
        <w:rPr>
          <w:lang w:val="hi_IN" w:bidi="hi_IN"/>
        </w:rPr>
        <w:t>सात सींग और सात आँखें परमेश्वर की सातों आत्माएँ हैं, जो सारी पृथ्वी पर भेजी गई हैं।</w:t>
      </w:r>
      <w:r>
        <w:rPr>
          <w:lang w:val="hi_IN" w:bidi="hi_IN"/>
        </w:rPr>
      </w:r>
      <w:r>
        <w:rPr>
          <w:lang w:val="hi_IN" w:bidi="hi_IN"/>
        </w:rPr>
      </w:r>
    </w:p>
    <w:p>
      <w:pPr/>
      <w:r>
        <w:rPr>
          <w:lang w:val="hi_IN" w:bidi="hi_IN"/>
        </w:rPr>
      </w:r>
    </w:p>
    <w:p>
      <w:pPr>
        <w:pStyle w:val="Heading2"/>
      </w:pPr>
      <w:r>
        <w:rPr>
          <w:lang w:val="hi_IN" w:bidi="hi_IN"/>
        </w:rPr>
        <w:t>प्रकाशितवाक्य 5:8</w:t>
      </w:r>
      <w:r>
        <w:rPr>
          <w:lang w:val="hi_IN" w:bidi="hi_IN"/>
        </w:rPr>
      </w:r>
    </w:p>
    <w:p>
      <w:pPr/>
      <w:r>
        <w:rPr>
          <w:lang w:val="hi_IN" w:bidi="hi_IN"/>
        </w:rPr>
      </w:r>
      <w:r>
        <w:rPr>
          <w:b/>
          <w:lang w:val="hi_IN" w:bidi="hi_IN"/>
        </w:rPr>
        <w:t>प्राचीन के पास धूप से भरे सोने के कटोरे क्या थे?</w:t>
      </w:r>
    </w:p>
    <w:p>
      <w:pPr/>
      <w:r>
        <w:rPr>
          <w:lang w:val="hi_IN" w:bidi="hi_IN"/>
        </w:rPr>
      </w:r>
      <w:r>
        <w:rPr>
          <w:lang w:val="hi_IN" w:bidi="hi_IN"/>
        </w:rPr>
        <w:t xml:space="preserve">धूप से भरे सोने के कटोरे </w:t>
      </w:r>
      <w:r>
        <w:rPr>
          <w:lang w:val="hi_IN" w:bidi="hi_IN"/>
        </w:rPr>
        <w:t xml:space="preserve">पवित्र लोगों की प्रार्थनाएँ </w:t>
      </w:r>
      <w:r>
        <w:rPr>
          <w:lang w:val="hi_IN" w:bidi="hi_IN"/>
        </w:rPr>
        <w:t>थीं।</w:t>
      </w:r>
      <w:r>
        <w:rPr>
          <w:lang w:val="hi_IN" w:bidi="hi_IN"/>
        </w:rPr>
      </w:r>
      <w:r>
        <w:rPr>
          <w:lang w:val="hi_IN" w:bidi="hi_IN"/>
        </w:rPr>
      </w:r>
    </w:p>
    <w:p>
      <w:pPr/>
      <w:r>
        <w:rPr>
          <w:lang w:val="hi_IN" w:bidi="hi_IN"/>
        </w:rPr>
      </w:r>
    </w:p>
    <w:p>
      <w:pPr>
        <w:pStyle w:val="Heading2"/>
      </w:pPr>
      <w:r>
        <w:rPr>
          <w:lang w:val="hi_IN" w:bidi="hi_IN"/>
        </w:rPr>
        <w:t>प्रकाशितवाक्य 5:9</w:t>
      </w:r>
      <w:r>
        <w:rPr>
          <w:lang w:val="hi_IN" w:bidi="hi_IN"/>
        </w:rPr>
      </w:r>
    </w:p>
    <w:p>
      <w:pPr/>
      <w:r>
        <w:rPr>
          <w:lang w:val="hi_IN" w:bidi="hi_IN"/>
        </w:rPr>
      </w:r>
      <w:r>
        <w:rPr>
          <w:b/>
          <w:lang w:val="hi_IN" w:bidi="hi_IN"/>
        </w:rPr>
        <w:t>मेम्ना पुस्तक खोलने के योग्य क्यों थे?</w:t>
      </w:r>
    </w:p>
    <w:p>
      <w:pPr/>
      <w:r>
        <w:rPr>
          <w:lang w:val="hi_IN" w:bidi="hi_IN"/>
        </w:rPr>
      </w:r>
      <w:r>
        <w:rPr>
          <w:lang w:val="hi_IN" w:bidi="hi_IN"/>
        </w:rPr>
        <w:t>मेम्ना योग्य है क्योंकि वे वध होकर अपने लहू से हर एक कुल, और भाषा, और लोग, और जाति में से परमेश्वर के लिये लोगों को मोल लिया है।</w:t>
      </w:r>
      <w:r>
        <w:rPr>
          <w:lang w:val="hi_IN" w:bidi="hi_IN"/>
        </w:rPr>
      </w:r>
      <w:r>
        <w:rPr>
          <w:lang w:val="hi_IN" w:bidi="hi_IN"/>
        </w:rPr>
      </w:r>
    </w:p>
    <w:p>
      <w:pPr/>
      <w:r>
        <w:rPr>
          <w:lang w:val="hi_IN" w:bidi="hi_IN"/>
        </w:rPr>
      </w:r>
    </w:p>
    <w:p>
      <w:pPr>
        <w:pStyle w:val="Heading2"/>
      </w:pPr>
      <w:r>
        <w:rPr>
          <w:lang w:val="hi_IN" w:bidi="hi_IN"/>
        </w:rPr>
        <w:t>प्रकाशितवाक्य 5:10</w:t>
      </w:r>
      <w:r>
        <w:rPr>
          <w:lang w:val="hi_IN" w:bidi="hi_IN"/>
        </w:rPr>
      </w:r>
    </w:p>
    <w:p>
      <w:pPr/>
      <w:r>
        <w:rPr>
          <w:lang w:val="hi_IN" w:bidi="hi_IN"/>
        </w:rPr>
      </w:r>
      <w:r>
        <w:rPr>
          <w:b/>
          <w:lang w:val="hi_IN" w:bidi="hi_IN"/>
        </w:rPr>
        <w:t>ये परमेश्वर के याजक कहाँ पर राज्य करते हैं?</w:t>
      </w:r>
    </w:p>
    <w:p>
      <w:pPr/>
      <w:r>
        <w:rPr>
          <w:lang w:val="hi_IN" w:bidi="hi_IN"/>
        </w:rPr>
      </w:r>
      <w:r>
        <w:rPr>
          <w:lang w:val="hi_IN" w:bidi="hi_IN"/>
        </w:rPr>
        <w:t>परमेश्वर के याजक पृथ्वी पर राज्य करते हैं।</w:t>
      </w:r>
      <w:r>
        <w:rPr>
          <w:lang w:val="hi_IN" w:bidi="hi_IN"/>
        </w:rPr>
      </w:r>
      <w:r>
        <w:rPr>
          <w:lang w:val="hi_IN" w:bidi="hi_IN"/>
        </w:rPr>
      </w:r>
    </w:p>
    <w:p>
      <w:pPr/>
      <w:r>
        <w:rPr>
          <w:lang w:val="hi_IN" w:bidi="hi_IN"/>
        </w:rPr>
      </w:r>
    </w:p>
    <w:p>
      <w:pPr>
        <w:pStyle w:val="Heading2"/>
      </w:pPr>
      <w:r>
        <w:rPr>
          <w:lang w:val="hi_IN" w:bidi="hi_IN"/>
        </w:rPr>
        <w:t>प्रकाशितवाक्य 5:12</w:t>
      </w:r>
      <w:r>
        <w:rPr>
          <w:lang w:val="hi_IN" w:bidi="hi_IN"/>
        </w:rPr>
      </w:r>
    </w:p>
    <w:p>
      <w:pPr/>
      <w:r>
        <w:rPr>
          <w:lang w:val="hi_IN" w:bidi="hi_IN"/>
        </w:rPr>
      </w:r>
      <w:r>
        <w:rPr>
          <w:b/>
          <w:lang w:val="hi_IN" w:bidi="hi_IN"/>
        </w:rPr>
        <w:t>स्वर्गदूतों ने कहा कि मेम्ना किसे ग्रहण करने के योग्य थे?</w:t>
      </w:r>
    </w:p>
    <w:p>
      <w:pPr/>
      <w:r>
        <w:rPr>
          <w:lang w:val="hi_IN" w:bidi="hi_IN"/>
        </w:rPr>
      </w:r>
      <w:r>
        <w:rPr>
          <w:lang w:val="hi_IN" w:bidi="hi_IN"/>
        </w:rPr>
        <w:t>स्वर्गदूतों ने कहा कि मेम्ना ही सामर्थ्य, और धन, और ज्ञान, और शक्ति, और आदर, और महिमा, और स्तुति के योग्य है।</w:t>
      </w:r>
      <w:r>
        <w:rPr>
          <w:lang w:val="hi_IN" w:bidi="hi_IN"/>
        </w:rPr>
      </w:r>
      <w:r>
        <w:rPr>
          <w:lang w:val="hi_IN" w:bidi="hi_IN"/>
        </w:rPr>
      </w:r>
    </w:p>
    <w:p>
      <w:pPr/>
      <w:r>
        <w:rPr>
          <w:lang w:val="hi_IN" w:bidi="hi_IN"/>
        </w:rPr>
      </w:r>
    </w:p>
    <w:p>
      <w:pPr>
        <w:pStyle w:val="Heading2"/>
      </w:pPr>
      <w:r>
        <w:rPr>
          <w:lang w:val="hi_IN" w:bidi="hi_IN"/>
        </w:rPr>
        <w:t>प्रकाशितवाक्य 5:13</w:t>
      </w:r>
      <w:r>
        <w:rPr>
          <w:lang w:val="hi_IN" w:bidi="hi_IN"/>
        </w:rPr>
      </w:r>
    </w:p>
    <w:p>
      <w:pPr/>
      <w:r>
        <w:rPr>
          <w:lang w:val="hi_IN" w:bidi="hi_IN"/>
        </w:rPr>
      </w:r>
      <w:r>
        <w:rPr>
          <w:b/>
          <w:lang w:val="hi_IN" w:bidi="hi_IN"/>
        </w:rPr>
        <w:t>किसने कहा कि जो सिंहासन पर बैठा है और मेम्ना युगानुयुग (अर्थात्, सदा के लिए) स्तुति के योग्य हैं?</w:t>
      </w:r>
    </w:p>
    <w:p>
      <w:pPr/>
      <w:r>
        <w:rPr>
          <w:lang w:val="hi_IN" w:bidi="hi_IN"/>
        </w:rPr>
      </w:r>
      <w:r>
        <w:rPr>
          <w:lang w:val="hi_IN" w:bidi="hi_IN"/>
        </w:rPr>
        <w:t>पृथ्वी पर, और पृथ्वी के नीचे, और समुद्र की सब रची हुई वस्तुओं ने कहा जो सिंहासन पर बैठा है और मेम्ना युगानुयुग स्तुति के योग्य हैं।</w:t>
      </w:r>
      <w:r>
        <w:rPr>
          <w:lang w:val="hi_IN" w:bidi="hi_IN"/>
        </w:rPr>
      </w:r>
      <w:r>
        <w:rPr>
          <w:lang w:val="hi_IN" w:bidi="hi_IN"/>
        </w:rPr>
      </w:r>
    </w:p>
    <w:p>
      <w:pPr/>
      <w:r>
        <w:rPr>
          <w:lang w:val="hi_IN" w:bidi="hi_IN"/>
        </w:rPr>
      </w:r>
    </w:p>
    <w:p>
      <w:pPr>
        <w:pStyle w:val="Heading2"/>
      </w:pPr>
      <w:r>
        <w:rPr>
          <w:lang w:val="hi_IN" w:bidi="hi_IN"/>
        </w:rPr>
        <w:t>प्रकाशितवाक्य 5:14</w:t>
      </w:r>
      <w:r>
        <w:rPr>
          <w:lang w:val="hi_IN" w:bidi="hi_IN"/>
        </w:rPr>
      </w:r>
    </w:p>
    <w:p>
      <w:pPr/>
      <w:r>
        <w:rPr>
          <w:lang w:val="hi_IN" w:bidi="hi_IN"/>
        </w:rPr>
      </w:r>
      <w:r>
        <w:rPr>
          <w:b/>
          <w:lang w:val="hi_IN" w:bidi="hi_IN"/>
        </w:rPr>
        <w:t>जब प्राचीनों ने चारों प्राणियों को "आमीन" कहते सुना, तो उन्होंने क्या किया?</w:t>
      </w:r>
    </w:p>
    <w:p>
      <w:pPr/>
      <w:r>
        <w:rPr>
          <w:lang w:val="hi_IN" w:bidi="hi_IN"/>
        </w:rPr>
      </w:r>
      <w:r>
        <w:rPr>
          <w:lang w:val="hi_IN" w:bidi="hi_IN"/>
        </w:rPr>
        <w:t xml:space="preserve"> प्राचीनों ने गिरकर (अर्थात, झुककर) दण्डवत् किया।</w:t>
      </w:r>
      <w:r>
        <w:rPr>
          <w:lang w:val="hi_IN" w:bidi="hi_IN"/>
        </w:rPr>
      </w:r>
      <w:r>
        <w:rPr>
          <w:lang w:val="hi_IN" w:bidi="hi_IN"/>
        </w:rPr>
      </w:r>
    </w:p>
    <w:p>
      <w:pPr/>
      <w:r>
        <w:rPr>
          <w:lang w:val="hi_IN" w:bidi="hi_IN"/>
        </w:rPr>
      </w:r>
    </w:p>
    <w:p>
      <w:pPr>
        <w:pStyle w:val="Heading2"/>
      </w:pPr>
      <w:r>
        <w:rPr>
          <w:lang w:val="hi_IN" w:bidi="hi_IN"/>
        </w:rPr>
        <w:t>प्रकाशितवाक्य 6:1</w:t>
      </w:r>
      <w:r>
        <w:rPr>
          <w:lang w:val="hi_IN" w:bidi="hi_IN"/>
        </w:rPr>
      </w:r>
    </w:p>
    <w:p>
      <w:pPr/>
      <w:r>
        <w:rPr>
          <w:lang w:val="hi_IN" w:bidi="hi_IN"/>
        </w:rPr>
      </w:r>
      <w:r>
        <w:rPr>
          <w:b/>
          <w:lang w:val="hi_IN" w:bidi="hi_IN"/>
        </w:rPr>
        <w:t>यूहन्ना ने मेम्ने को पुस्तक के साथ क्या करते हुए देखा?</w:t>
      </w:r>
    </w:p>
    <w:p>
      <w:pPr/>
      <w:r>
        <w:rPr>
          <w:lang w:val="hi_IN" w:bidi="hi_IN"/>
        </w:rPr>
      </w:r>
      <w:r>
        <w:rPr>
          <w:lang w:val="hi_IN" w:bidi="hi_IN"/>
        </w:rPr>
        <w:t>यूहन्ना ने देखा कि मेम्ना ने पुस्तक की सात मुहरों में से एक को खोला।</w:t>
      </w:r>
      <w:r>
        <w:rPr>
          <w:lang w:val="hi_IN" w:bidi="hi_IN"/>
        </w:rPr>
      </w:r>
      <w:r>
        <w:rPr>
          <w:lang w:val="hi_IN" w:bidi="hi_IN"/>
        </w:rPr>
      </w:r>
    </w:p>
    <w:p>
      <w:pPr/>
      <w:r>
        <w:rPr>
          <w:lang w:val="hi_IN" w:bidi="hi_IN"/>
        </w:rPr>
      </w:r>
    </w:p>
    <w:p>
      <w:pPr>
        <w:pStyle w:val="Heading2"/>
      </w:pPr>
      <w:r>
        <w:rPr>
          <w:lang w:val="hi_IN" w:bidi="hi_IN"/>
        </w:rPr>
        <w:t>प्रकाशितवाक्य 6:2</w:t>
      </w:r>
      <w:r>
        <w:rPr>
          <w:lang w:val="hi_IN" w:bidi="hi_IN"/>
        </w:rPr>
      </w:r>
    </w:p>
    <w:p>
      <w:pPr/>
      <w:r>
        <w:rPr>
          <w:lang w:val="hi_IN" w:bidi="hi_IN"/>
        </w:rPr>
      </w:r>
      <w:r>
        <w:rPr>
          <w:b/>
          <w:lang w:val="hi_IN" w:bidi="hi_IN"/>
        </w:rPr>
        <w:t>पहली मुहर खुलने के बाद यूहन्ना ने क्या देखा?</w:t>
      </w:r>
    </w:p>
    <w:p>
      <w:pPr/>
      <w:r>
        <w:rPr>
          <w:lang w:val="hi_IN" w:bidi="hi_IN"/>
        </w:rPr>
      </w:r>
      <w:r>
        <w:rPr>
          <w:lang w:val="hi_IN" w:bidi="hi_IN"/>
        </w:rPr>
        <w:t xml:space="preserve">यूहन्ना ने </w:t>
      </w:r>
      <w:r>
        <w:rPr>
          <w:lang w:val="hi_IN" w:bidi="hi_IN"/>
        </w:rPr>
        <w:t>एक श्वेत घोड़ा</w:t>
      </w:r>
      <w:r>
        <w:rPr>
          <w:lang w:val="hi_IN" w:bidi="hi_IN"/>
        </w:rPr>
        <w:t xml:space="preserve"> देखा, जिसका सवार </w:t>
      </w:r>
      <w:r>
        <w:rPr>
          <w:lang w:val="hi_IN" w:bidi="hi_IN"/>
        </w:rPr>
        <w:t>जय करता हुआ निकला कि और भी जय प्राप्त करे।</w:t>
      </w:r>
      <w:r>
        <w:rPr>
          <w:lang w:val="hi_IN" w:bidi="hi_IN"/>
        </w:rPr>
      </w:r>
      <w:r>
        <w:rPr>
          <w:lang w:val="hi_IN" w:bidi="hi_IN"/>
        </w:rPr>
      </w:r>
    </w:p>
    <w:p>
      <w:pPr/>
      <w:r>
        <w:rPr>
          <w:lang w:val="hi_IN" w:bidi="hi_IN"/>
        </w:rPr>
      </w:r>
    </w:p>
    <w:p>
      <w:pPr>
        <w:pStyle w:val="Heading2"/>
      </w:pPr>
      <w:r>
        <w:rPr>
          <w:lang w:val="hi_IN" w:bidi="hi_IN"/>
        </w:rPr>
        <w:t>प्रकाशितवाक्य 6:4</w:t>
      </w:r>
      <w:r>
        <w:rPr>
          <w:lang w:val="hi_IN" w:bidi="hi_IN"/>
        </w:rPr>
      </w:r>
    </w:p>
    <w:p>
      <w:pPr/>
      <w:r>
        <w:rPr>
          <w:lang w:val="hi_IN" w:bidi="hi_IN"/>
        </w:rPr>
      </w:r>
      <w:r>
        <w:rPr>
          <w:b/>
          <w:lang w:val="hi_IN" w:bidi="hi_IN"/>
        </w:rPr>
        <w:t>दूसरी मुहर खुलने के बाद यूहन्ना ने क्या देखा?</w:t>
      </w:r>
    </w:p>
    <w:p>
      <w:pPr/>
      <w:r>
        <w:rPr>
          <w:lang w:val="hi_IN" w:bidi="hi_IN"/>
        </w:rPr>
      </w:r>
      <w:r>
        <w:rPr>
          <w:lang w:val="hi_IN" w:bidi="hi_IN"/>
        </w:rPr>
        <w:t>यूहन्ना ने एक और घोड़ा निकला, जो लाल रंग का था; उसके सवार को यह अधिकार दिया गया कि पृथ्वी पर से मेल उठा ले।</w:t>
      </w:r>
      <w:r>
        <w:rPr>
          <w:lang w:val="hi_IN" w:bidi="hi_IN"/>
        </w:rPr>
      </w:r>
      <w:r>
        <w:rPr>
          <w:lang w:val="hi_IN" w:bidi="hi_IN"/>
        </w:rPr>
      </w:r>
    </w:p>
    <w:p>
      <w:pPr/>
      <w:r>
        <w:rPr>
          <w:lang w:val="hi_IN" w:bidi="hi_IN"/>
        </w:rPr>
      </w:r>
    </w:p>
    <w:p>
      <w:pPr>
        <w:pStyle w:val="Heading2"/>
      </w:pPr>
      <w:r>
        <w:rPr>
          <w:lang w:val="hi_IN" w:bidi="hi_IN"/>
        </w:rPr>
        <w:t>प्रकाशितवाक्य 6:5</w:t>
      </w:r>
      <w:r>
        <w:rPr>
          <w:lang w:val="hi_IN" w:bidi="hi_IN"/>
        </w:rPr>
      </w:r>
    </w:p>
    <w:p>
      <w:pPr/>
      <w:r>
        <w:rPr>
          <w:lang w:val="hi_IN" w:bidi="hi_IN"/>
        </w:rPr>
      </w:r>
      <w:r>
        <w:rPr>
          <w:b/>
          <w:lang w:val="hi_IN" w:bidi="hi_IN"/>
        </w:rPr>
        <w:t>तीसरी मुहर खुलने के बाद यूहन्ना ने क्या देखा?</w:t>
      </w:r>
    </w:p>
    <w:p>
      <w:pPr/>
      <w:r>
        <w:rPr>
          <w:lang w:val="hi_IN" w:bidi="hi_IN"/>
        </w:rPr>
      </w:r>
      <w:r>
        <w:rPr>
          <w:lang w:val="hi_IN" w:bidi="hi_IN"/>
        </w:rPr>
        <w:t>यूहन्ना ने एक काला घोड़ा है; और उसके सवार के हाथ में एक तराजू है।</w:t>
      </w:r>
      <w:r>
        <w:rPr>
          <w:lang w:val="hi_IN" w:bidi="hi_IN"/>
        </w:rPr>
      </w:r>
      <w:r>
        <w:rPr>
          <w:lang w:val="hi_IN" w:bidi="hi_IN"/>
        </w:rPr>
      </w:r>
    </w:p>
    <w:p>
      <w:pPr/>
      <w:r>
        <w:rPr>
          <w:lang w:val="hi_IN" w:bidi="hi_IN"/>
        </w:rPr>
      </w:r>
    </w:p>
    <w:p>
      <w:pPr>
        <w:pStyle w:val="Heading2"/>
      </w:pPr>
      <w:r>
        <w:rPr>
          <w:lang w:val="hi_IN" w:bidi="hi_IN"/>
        </w:rPr>
        <w:t>प्रकाशितवाक्य 6:8</w:t>
      </w:r>
      <w:r>
        <w:rPr>
          <w:lang w:val="hi_IN" w:bidi="hi_IN"/>
        </w:rPr>
      </w:r>
    </w:p>
    <w:p>
      <w:pPr/>
      <w:r>
        <w:rPr>
          <w:lang w:val="hi_IN" w:bidi="hi_IN"/>
        </w:rPr>
      </w:r>
      <w:r>
        <w:rPr>
          <w:b/>
          <w:lang w:val="hi_IN" w:bidi="hi_IN"/>
        </w:rPr>
        <w:t>चौथी मुहर खुलने के बाद यूहन्ना ने क्या देखा?</w:t>
      </w:r>
    </w:p>
    <w:p>
      <w:pPr/>
      <w:r>
        <w:rPr>
          <w:lang w:val="hi_IN" w:bidi="hi_IN"/>
        </w:rPr>
      </w:r>
      <w:r>
        <w:rPr>
          <w:lang w:val="hi_IN" w:bidi="hi_IN"/>
        </w:rPr>
        <w:t>यूहन्ना ने एक पीला घोड़ा है; और उसके सवार का नाम मृत्यु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6:9</w:t>
      </w:r>
      <w:r>
        <w:rPr>
          <w:lang w:val="hi_IN" w:bidi="hi_IN"/>
        </w:rPr>
      </w:r>
    </w:p>
    <w:p>
      <w:pPr/>
      <w:r>
        <w:rPr>
          <w:lang w:val="hi_IN" w:bidi="hi_IN"/>
        </w:rPr>
      </w:r>
      <w:r>
        <w:rPr>
          <w:b/>
          <w:lang w:val="hi_IN" w:bidi="hi_IN"/>
        </w:rPr>
        <w:t>पाँचवी मुहर खोले जाने के बाद यूहन्ना ने क्या देखा?</w:t>
      </w:r>
    </w:p>
    <w:p>
      <w:pPr/>
      <w:r>
        <w:rPr>
          <w:lang w:val="hi_IN" w:bidi="hi_IN"/>
        </w:rPr>
      </w:r>
      <w:r>
        <w:rPr>
          <w:lang w:val="hi_IN" w:bidi="hi_IN"/>
        </w:rPr>
        <w:t>यूहन्ना ने उनके प्राणों को देखा, जो परमेश्वर के वचन के कारण, और उस गवाही के कारण जो उन्होंने दी थी, वध किए गए थे।</w:t>
      </w:r>
      <w:r>
        <w:rPr>
          <w:lang w:val="hi_IN" w:bidi="hi_IN"/>
        </w:rPr>
      </w:r>
      <w:r>
        <w:rPr>
          <w:lang w:val="hi_IN" w:bidi="hi_IN"/>
        </w:rPr>
      </w:r>
    </w:p>
    <w:p>
      <w:pPr/>
      <w:r>
        <w:rPr>
          <w:lang w:val="hi_IN" w:bidi="hi_IN"/>
        </w:rPr>
      </w:r>
    </w:p>
    <w:p>
      <w:pPr>
        <w:pStyle w:val="Heading2"/>
      </w:pPr>
      <w:r>
        <w:rPr>
          <w:lang w:val="hi_IN" w:bidi="hi_IN"/>
        </w:rPr>
        <w:t>प्रकाशितवाक्य 6:10</w:t>
      </w:r>
      <w:r>
        <w:rPr>
          <w:lang w:val="hi_IN" w:bidi="hi_IN"/>
        </w:rPr>
      </w:r>
    </w:p>
    <w:p>
      <w:pPr/>
      <w:r>
        <w:rPr>
          <w:lang w:val="hi_IN" w:bidi="hi_IN"/>
        </w:rPr>
      </w:r>
      <w:r>
        <w:rPr>
          <w:b/>
          <w:lang w:val="hi_IN" w:bidi="hi_IN"/>
        </w:rPr>
        <w:t>वेदी के नीचे आत्माएँ परमेश्वर से क्या जानना चाहती थीं?</w:t>
      </w:r>
    </w:p>
    <w:p>
      <w:pPr/>
      <w:r>
        <w:rPr>
          <w:lang w:val="hi_IN" w:bidi="hi_IN"/>
        </w:rPr>
      </w:r>
      <w:r>
        <w:rPr>
          <w:lang w:val="hi_IN" w:bidi="hi_IN"/>
        </w:rPr>
        <w:t>उनके प्राण जानना चाहती थीं कि परमेश्वर उनके</w:t>
      </w:r>
      <w:r>
        <w:rPr>
          <w:lang w:val="hi_IN" w:bidi="hi_IN"/>
        </w:rPr>
        <w:t xml:space="preserve">लहू का पलटा </w:t>
      </w:r>
      <w:r>
        <w:rPr>
          <w:lang w:val="hi_IN" w:bidi="hi_IN"/>
        </w:rPr>
        <w:t>कब तक लेंगे।</w:t>
      </w:r>
      <w:r>
        <w:rPr>
          <w:lang w:val="hi_IN" w:bidi="hi_IN"/>
        </w:rPr>
      </w:r>
      <w:r>
        <w:rPr>
          <w:lang w:val="hi_IN" w:bidi="hi_IN"/>
        </w:rPr>
      </w:r>
    </w:p>
    <w:p>
      <w:pPr/>
      <w:r>
        <w:rPr>
          <w:lang w:val="hi_IN" w:bidi="hi_IN"/>
        </w:rPr>
      </w:r>
    </w:p>
    <w:p>
      <w:pPr>
        <w:pStyle w:val="Heading2"/>
      </w:pPr>
      <w:r>
        <w:rPr>
          <w:lang w:val="hi_IN" w:bidi="hi_IN"/>
        </w:rPr>
        <w:t>प्रकाशितवाक्य 6:11</w:t>
      </w:r>
      <w:r>
        <w:rPr>
          <w:lang w:val="hi_IN" w:bidi="hi_IN"/>
        </w:rPr>
      </w:r>
    </w:p>
    <w:p>
      <w:pPr/>
      <w:r>
        <w:rPr>
          <w:lang w:val="hi_IN" w:bidi="hi_IN"/>
        </w:rPr>
      </w:r>
      <w:r>
        <w:rPr>
          <w:b/>
          <w:lang w:val="hi_IN" w:bidi="hi_IN"/>
        </w:rPr>
        <w:t>उनके प्राणों से कहा गया था कि उन्हें कितने समय तक विश्राम करनी होगी?</w:t>
      </w:r>
    </w:p>
    <w:p>
      <w:pPr/>
      <w:r>
        <w:rPr>
          <w:lang w:val="hi_IN" w:bidi="hi_IN"/>
        </w:rPr>
      </w:r>
      <w:r>
        <w:rPr>
          <w:lang w:val="hi_IN" w:bidi="hi_IN"/>
        </w:rPr>
        <w:t xml:space="preserve">उनके प्राणों से कहा गया कि उन्हें तब तक विश्राम करनी होगी जब तक </w:t>
      </w:r>
      <w:r>
        <w:rPr>
          <w:lang w:val="hi_IN" w:bidi="hi_IN"/>
        </w:rPr>
        <w:t xml:space="preserve">संगी दास और भाई </w:t>
      </w:r>
      <w:r>
        <w:rPr>
          <w:lang w:val="hi_IN" w:bidi="hi_IN"/>
        </w:rPr>
        <w:t xml:space="preserve">(अर्थात्, साथी विश्वासियों) </w:t>
      </w:r>
      <w:r>
        <w:rPr>
          <w:lang w:val="hi_IN" w:bidi="hi_IN"/>
        </w:rPr>
        <w:t>की भी गिनती पूरी न हो ले।</w:t>
      </w:r>
      <w:r>
        <w:rPr>
          <w:lang w:val="hi_IN" w:bidi="hi_IN"/>
        </w:rPr>
      </w:r>
      <w:r>
        <w:rPr>
          <w:lang w:val="hi_IN" w:bidi="hi_IN"/>
        </w:rPr>
      </w:r>
    </w:p>
    <w:p>
      <w:pPr/>
      <w:r>
        <w:rPr>
          <w:lang w:val="hi_IN" w:bidi="hi_IN"/>
        </w:rPr>
      </w:r>
    </w:p>
    <w:p>
      <w:pPr>
        <w:pStyle w:val="Heading2"/>
      </w:pPr>
      <w:r>
        <w:rPr>
          <w:lang w:val="hi_IN" w:bidi="hi_IN"/>
        </w:rPr>
        <w:t>प्रकाशितवाक्य 6:12–13</w:t>
      </w:r>
      <w:r>
        <w:rPr>
          <w:lang w:val="hi_IN" w:bidi="hi_IN"/>
        </w:rPr>
      </w:r>
    </w:p>
    <w:p>
      <w:pPr/>
      <w:r>
        <w:rPr>
          <w:lang w:val="hi_IN" w:bidi="hi_IN"/>
        </w:rPr>
      </w:r>
      <w:r>
        <w:rPr>
          <w:b/>
          <w:lang w:val="hi_IN" w:bidi="hi_IN"/>
        </w:rPr>
        <w:t>छठी मुहर खोले जाने के बाद यूहन्ना ने क्या देखा?</w:t>
      </w:r>
    </w:p>
    <w:p>
      <w:pPr/>
      <w:r>
        <w:rPr>
          <w:lang w:val="hi_IN" w:bidi="hi_IN"/>
        </w:rPr>
      </w:r>
      <w:r>
        <w:rPr>
          <w:lang w:val="hi_IN" w:bidi="hi_IN"/>
        </w:rPr>
        <w:t>यूहन्ना ने देखा कि एक बड़ा भूकम्प हुआ; और सूर्य कम्बल के समान काला, और पूरा चन्द्रमा लहू के समान हो गया।</w:t>
      </w:r>
      <w:r>
        <w:rPr>
          <w:lang w:val="hi_IN" w:bidi="hi_IN"/>
        </w:rPr>
      </w:r>
      <w:r>
        <w:rPr>
          <w:lang w:val="hi_IN" w:bidi="hi_IN"/>
        </w:rPr>
      </w:r>
    </w:p>
    <w:p>
      <w:pPr/>
      <w:r>
        <w:rPr>
          <w:lang w:val="hi_IN" w:bidi="hi_IN"/>
        </w:rPr>
      </w:r>
    </w:p>
    <w:p>
      <w:pPr>
        <w:pStyle w:val="Heading2"/>
      </w:pPr>
      <w:r>
        <w:rPr>
          <w:lang w:val="hi_IN" w:bidi="hi_IN"/>
        </w:rPr>
        <w:t>प्रकाशितवाक्य 6:15–16</w:t>
      </w:r>
      <w:r>
        <w:rPr>
          <w:lang w:val="hi_IN" w:bidi="hi_IN"/>
        </w:rPr>
      </w:r>
    </w:p>
    <w:p>
      <w:pPr/>
      <w:r>
        <w:rPr>
          <w:lang w:val="hi_IN" w:bidi="hi_IN"/>
        </w:rPr>
      </w:r>
      <w:r>
        <w:rPr>
          <w:b/>
          <w:lang w:val="hi_IN" w:bidi="hi_IN"/>
        </w:rPr>
        <w:t>यूहन्ना ने देखा कि राजा, और प्रधान, और सरदार, और धनवान और सामर्थी लोग, और हर एक दास, और हर एक स्वतंत्र सभी क्या कर रहे थे?</w:t>
      </w:r>
    </w:p>
    <w:p>
      <w:pPr/>
      <w:r>
        <w:rPr>
          <w:lang w:val="hi_IN" w:bidi="hi_IN"/>
        </w:rPr>
      </w:r>
      <w:r>
        <w:rPr>
          <w:lang w:val="hi_IN" w:bidi="hi_IN"/>
        </w:rPr>
        <w:t xml:space="preserve">यूहन्ना ने उन्हें पहाड़ों की गुफाओं और चट्टानों में छिपते </w:t>
      </w:r>
      <w:r>
        <w:rPr>
          <w:lang w:val="hi_IN" w:bidi="hi_IN"/>
        </w:rPr>
        <w:t xml:space="preserve">हुए देखा </w:t>
      </w:r>
      <w:r>
        <w:rPr>
          <w:lang w:val="hi_IN" w:bidi="hi_IN"/>
        </w:rPr>
        <w:t xml:space="preserve">और पहाड़ों, और चट्टानों </w:t>
      </w:r>
      <w:r>
        <w:rPr>
          <w:lang w:val="hi_IN" w:bidi="hi_IN"/>
        </w:rPr>
        <w:t xml:space="preserve">से </w:t>
      </w:r>
      <w:r>
        <w:rPr>
          <w:lang w:val="hi_IN" w:bidi="hi_IN"/>
        </w:rPr>
        <w:t>उन पर गिरने और उन्हें छिपाने के लिए प्रार्थना करते हुए सुना।</w:t>
      </w:r>
      <w:r>
        <w:rPr>
          <w:lang w:val="hi_IN" w:bidi="hi_IN"/>
        </w:rPr>
      </w:r>
      <w:r>
        <w:rPr>
          <w:lang w:val="hi_IN" w:bidi="hi_IN"/>
        </w:rPr>
      </w:r>
    </w:p>
    <w:p>
      <w:pPr/>
      <w:r>
        <w:rPr>
          <w:lang w:val="hi_IN" w:bidi="hi_IN"/>
        </w:rPr>
      </w:r>
    </w:p>
    <w:p>
      <w:pPr>
        <w:pStyle w:val="Heading2"/>
      </w:pPr>
      <w:r>
        <w:rPr>
          <w:lang w:val="hi_IN" w:bidi="hi_IN"/>
        </w:rPr>
        <w:t>प्रकाशितवाक्य 6:16</w:t>
      </w:r>
      <w:r>
        <w:rPr>
          <w:lang w:val="hi_IN" w:bidi="hi_IN"/>
        </w:rPr>
      </w:r>
    </w:p>
    <w:p>
      <w:pPr/>
      <w:r>
        <w:rPr>
          <w:lang w:val="hi_IN" w:bidi="hi_IN"/>
        </w:rPr>
      </w:r>
      <w:r>
        <w:rPr>
          <w:b/>
          <w:lang w:val="hi_IN" w:bidi="hi_IN"/>
        </w:rPr>
        <w:t>राजा, और प्रधान, और सरदार, और धनवान और सामर्थी लोग, और हर एक दास, और हर एक स्वतंत्र सभी किससे छिपना चाहते थे?</w:t>
      </w:r>
    </w:p>
    <w:p>
      <w:pPr/>
      <w:r>
        <w:rPr>
          <w:lang w:val="hi_IN" w:bidi="hi_IN"/>
        </w:rPr>
      </w:r>
      <w:r>
        <w:rPr>
          <w:lang w:val="hi_IN" w:bidi="hi_IN"/>
        </w:rPr>
        <w:t>वे जो सिंहासन पर बैठा है और मेम्ने के प्रकोप से छिपना चाहते थे।</w:t>
      </w:r>
      <w:r>
        <w:rPr>
          <w:lang w:val="hi_IN" w:bidi="hi_IN"/>
        </w:rPr>
      </w:r>
      <w:r>
        <w:rPr>
          <w:lang w:val="hi_IN" w:bidi="hi_IN"/>
        </w:rPr>
      </w:r>
    </w:p>
    <w:p>
      <w:pPr/>
      <w:r>
        <w:rPr>
          <w:lang w:val="hi_IN" w:bidi="hi_IN"/>
        </w:rPr>
      </w:r>
    </w:p>
    <w:p>
      <w:pPr>
        <w:pStyle w:val="Heading2"/>
      </w:pPr>
      <w:r>
        <w:rPr>
          <w:lang w:val="hi_IN" w:bidi="hi_IN"/>
        </w:rPr>
        <w:t>प्रकाशितवाक्य 6:17</w:t>
      </w:r>
      <w:r>
        <w:rPr>
          <w:lang w:val="hi_IN" w:bidi="hi_IN"/>
        </w:rPr>
      </w:r>
    </w:p>
    <w:p>
      <w:pPr/>
      <w:r>
        <w:rPr>
          <w:lang w:val="hi_IN" w:bidi="hi_IN"/>
        </w:rPr>
      </w:r>
      <w:r>
        <w:rPr>
          <w:b/>
          <w:lang w:val="hi_IN" w:bidi="hi_IN"/>
        </w:rPr>
        <w:t>कौन सा दिन आ पहुँचा है?</w:t>
      </w:r>
    </w:p>
    <w:p>
      <w:pPr/>
      <w:r>
        <w:rPr>
          <w:lang w:val="hi_IN" w:bidi="hi_IN"/>
        </w:rPr>
      </w:r>
      <w:r>
        <w:rPr>
          <w:lang w:val="hi_IN" w:bidi="hi_IN"/>
        </w:rPr>
        <w:t>सिंहासन पर विराजमान व्यक्ति और मेम्ने के प्रकोप का भयानक दिन आ पहुँचा है।</w:t>
      </w:r>
      <w:r>
        <w:rPr>
          <w:lang w:val="hi_IN" w:bidi="hi_IN"/>
        </w:rPr>
      </w:r>
      <w:r>
        <w:rPr>
          <w:lang w:val="hi_IN" w:bidi="hi_IN"/>
        </w:rPr>
      </w:r>
    </w:p>
    <w:p>
      <w:pPr/>
      <w:r>
        <w:rPr>
          <w:lang w:val="hi_IN" w:bidi="hi_IN"/>
        </w:rPr>
      </w:r>
    </w:p>
    <w:p>
      <w:pPr>
        <w:pStyle w:val="Heading2"/>
      </w:pPr>
      <w:r>
        <w:rPr>
          <w:lang w:val="hi_IN" w:bidi="hi_IN"/>
        </w:rPr>
        <w:t>प्रकाशितवाक्य 7:1</w:t>
      </w:r>
      <w:r>
        <w:rPr>
          <w:lang w:val="hi_IN" w:bidi="hi_IN"/>
        </w:rPr>
      </w:r>
    </w:p>
    <w:p>
      <w:pPr/>
      <w:r>
        <w:rPr>
          <w:lang w:val="hi_IN" w:bidi="hi_IN"/>
        </w:rPr>
      </w:r>
      <w:r>
        <w:rPr>
          <w:b/>
          <w:lang w:val="hi_IN" w:bidi="hi_IN"/>
        </w:rPr>
        <w:t>जब यूहन्ना ने चारों कोनों पर चार स्वर्गदूत खड़े देखे, वे पृथ्वी पर क्या कर रहे थे?</w:t>
      </w:r>
    </w:p>
    <w:p>
      <w:pPr/>
      <w:r>
        <w:rPr>
          <w:lang w:val="hi_IN" w:bidi="hi_IN"/>
        </w:rPr>
      </w:r>
      <w:r>
        <w:rPr>
          <w:lang w:val="hi_IN" w:bidi="hi_IN"/>
        </w:rPr>
        <w:t>चार स्वर्गदूत पृथ्वी की चारों हवाओं को थामे हुए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7:2–3</w:t>
      </w:r>
      <w:r>
        <w:rPr>
          <w:lang w:val="hi_IN" w:bidi="hi_IN"/>
        </w:rPr>
      </w:r>
    </w:p>
    <w:p>
      <w:pPr/>
      <w:r>
        <w:rPr>
          <w:lang w:val="hi_IN" w:bidi="hi_IN"/>
        </w:rPr>
      </w:r>
      <w:r>
        <w:rPr>
          <w:b/>
          <w:lang w:val="hi_IN" w:bidi="hi_IN"/>
        </w:rPr>
        <w:t>पूरब से आने वाले स्वर्गदूत ने कहा कि पृथ्वी और समुद्र और पेड़ों को हानि पहुँचाना से पहले क्या किया जाना चाहिए?</w:t>
      </w:r>
    </w:p>
    <w:p>
      <w:pPr/>
      <w:r>
        <w:rPr>
          <w:lang w:val="hi_IN" w:bidi="hi_IN"/>
        </w:rPr>
      </w:r>
      <w:r>
        <w:rPr>
          <w:lang w:val="hi_IN" w:bidi="hi_IN"/>
        </w:rPr>
        <w:t>स्वर्गदूत ने कहा कि परमेश्वर के दासों के माथे पर मुहर लगाई जानी चाहिए, इससे पहले कि पृथ्वी और समुद्र और पेड़ों को हानि पहुँचाया जाए।</w:t>
      </w:r>
      <w:r>
        <w:rPr>
          <w:lang w:val="hi_IN" w:bidi="hi_IN"/>
        </w:rPr>
      </w:r>
      <w:r>
        <w:rPr>
          <w:lang w:val="hi_IN" w:bidi="hi_IN"/>
        </w:rPr>
      </w:r>
    </w:p>
    <w:p>
      <w:pPr/>
      <w:r>
        <w:rPr>
          <w:lang w:val="hi_IN" w:bidi="hi_IN"/>
        </w:rPr>
      </w:r>
    </w:p>
    <w:p>
      <w:pPr>
        <w:pStyle w:val="Heading2"/>
      </w:pPr>
      <w:r>
        <w:rPr>
          <w:lang w:val="hi_IN" w:bidi="hi_IN"/>
        </w:rPr>
        <w:t>प्रकाशितवाक्य 7:4</w:t>
      </w:r>
      <w:r>
        <w:rPr>
          <w:lang w:val="hi_IN" w:bidi="hi_IN"/>
        </w:rPr>
      </w:r>
    </w:p>
    <w:p>
      <w:pPr/>
      <w:r>
        <w:rPr>
          <w:lang w:val="hi_IN" w:bidi="hi_IN"/>
        </w:rPr>
      </w:r>
      <w:r>
        <w:rPr>
          <w:b/>
          <w:lang w:val="hi_IN" w:bidi="hi_IN"/>
        </w:rPr>
        <w:t xml:space="preserve">कितने लोगों को </w:t>
      </w:r>
      <w:r>
        <w:rPr>
          <w:b/>
          <w:lang w:val="hi_IN" w:bidi="hi_IN"/>
        </w:rPr>
        <w:t>मुहर दी गई</w:t>
      </w:r>
      <w:r>
        <w:rPr>
          <w:b/>
          <w:lang w:val="hi_IN" w:bidi="hi_IN"/>
        </w:rPr>
        <w:t xml:space="preserve"> और वे कौन थे?</w:t>
      </w:r>
    </w:p>
    <w:p>
      <w:pPr/>
      <w:r>
        <w:rPr>
          <w:lang w:val="hi_IN" w:bidi="hi_IN"/>
        </w:rPr>
      </w:r>
      <w:r>
        <w:rPr>
          <w:lang w:val="hi_IN" w:bidi="hi_IN"/>
        </w:rPr>
        <w:t>एक लाख चौवालीस हजार (अर्थात, 144,000 लोग) लोगों को मुहर दी गई, और वे इस्राएल की सन्तानों के सब गोत्रों में से थे।</w:t>
      </w:r>
      <w:r>
        <w:rPr>
          <w:lang w:val="hi_IN" w:bidi="hi_IN"/>
        </w:rPr>
      </w:r>
      <w:r>
        <w:rPr>
          <w:lang w:val="hi_IN" w:bidi="hi_IN"/>
        </w:rPr>
      </w:r>
    </w:p>
    <w:p>
      <w:pPr/>
      <w:r>
        <w:rPr>
          <w:lang w:val="hi_IN" w:bidi="hi_IN"/>
        </w:rPr>
      </w:r>
    </w:p>
    <w:p>
      <w:pPr>
        <w:pStyle w:val="Heading2"/>
      </w:pPr>
      <w:r>
        <w:rPr>
          <w:lang w:val="hi_IN" w:bidi="hi_IN"/>
        </w:rPr>
        <w:t>प्रकाशितवाक्य 7:9</w:t>
      </w:r>
      <w:r>
        <w:rPr>
          <w:lang w:val="hi_IN" w:bidi="hi_IN"/>
        </w:rPr>
      </w:r>
    </w:p>
    <w:p>
      <w:pPr/>
      <w:r>
        <w:rPr>
          <w:lang w:val="hi_IN" w:bidi="hi_IN"/>
        </w:rPr>
      </w:r>
      <w:r>
        <w:rPr>
          <w:b/>
          <w:lang w:val="hi_IN" w:bidi="hi_IN"/>
        </w:rPr>
        <w:t>फिर यूहन्ना ने परमेश्वर के सिंहासन के सामने और मेम्ने के सामने क्या देखा?</w:t>
      </w:r>
    </w:p>
    <w:p>
      <w:pPr/>
      <w:r>
        <w:rPr>
          <w:lang w:val="hi_IN" w:bidi="hi_IN"/>
        </w:rPr>
      </w:r>
      <w:r>
        <w:rPr>
          <w:lang w:val="hi_IN" w:bidi="hi_IN"/>
        </w:rPr>
        <w:t>यूहन्ना ने सिंहासन के सामने हर एक जाति, और कुल, और लोग और भाषा में से एक ऐसी बड़ी भीड़ देखी।</w:t>
      </w:r>
      <w:r>
        <w:rPr>
          <w:lang w:val="hi_IN" w:bidi="hi_IN"/>
        </w:rPr>
      </w:r>
      <w:r>
        <w:rPr>
          <w:lang w:val="hi_IN" w:bidi="hi_IN"/>
        </w:rPr>
      </w:r>
    </w:p>
    <w:p>
      <w:pPr/>
      <w:r>
        <w:rPr>
          <w:lang w:val="hi_IN" w:bidi="hi_IN"/>
        </w:rPr>
      </w:r>
    </w:p>
    <w:p>
      <w:pPr>
        <w:pStyle w:val="Heading2"/>
      </w:pPr>
      <w:r>
        <w:rPr>
          <w:lang w:val="hi_IN" w:bidi="hi_IN"/>
        </w:rPr>
        <w:t>प्रकाशितवाक्य 7:10</w:t>
      </w:r>
      <w:r>
        <w:rPr>
          <w:lang w:val="hi_IN" w:bidi="hi_IN"/>
        </w:rPr>
      </w:r>
    </w:p>
    <w:p>
      <w:pPr/>
      <w:r>
        <w:rPr>
          <w:lang w:val="hi_IN" w:bidi="hi_IN"/>
        </w:rPr>
      </w:r>
      <w:r>
        <w:rPr>
          <w:b/>
          <w:lang w:val="hi_IN" w:bidi="hi_IN"/>
        </w:rPr>
        <w:t>बड़ी भीड़ ने पुकारकर कहा कि उद्धार किसका है? यह कौन है?</w:t>
      </w:r>
    </w:p>
    <w:p>
      <w:pPr/>
      <w:r>
        <w:rPr>
          <w:lang w:val="hi_IN" w:bidi="hi_IN"/>
        </w:rPr>
      </w:r>
      <w:r>
        <w:rPr>
          <w:lang w:val="hi_IN" w:bidi="hi_IN"/>
        </w:rPr>
        <w:t>सिंहासन के सामने खड़े लोगों ने पुकारकर कहा कि उद्धार परमेश्वर का, जो सिंहासन पर बैठा है, और मेम्ने का है।</w:t>
      </w:r>
      <w:r>
        <w:rPr>
          <w:lang w:val="hi_IN" w:bidi="hi_IN"/>
        </w:rPr>
      </w:r>
      <w:r>
        <w:rPr>
          <w:lang w:val="hi_IN" w:bidi="hi_IN"/>
        </w:rPr>
      </w:r>
    </w:p>
    <w:p>
      <w:pPr/>
      <w:r>
        <w:rPr>
          <w:lang w:val="hi_IN" w:bidi="hi_IN"/>
        </w:rPr>
      </w:r>
    </w:p>
    <w:p>
      <w:pPr>
        <w:pStyle w:val="Heading2"/>
      </w:pPr>
      <w:r>
        <w:rPr>
          <w:lang w:val="hi_IN" w:bidi="hi_IN"/>
        </w:rPr>
        <w:t>प्रकाशितवाक्य 7:11</w:t>
      </w:r>
      <w:r>
        <w:rPr>
          <w:lang w:val="hi_IN" w:bidi="hi_IN"/>
        </w:rPr>
      </w:r>
    </w:p>
    <w:p>
      <w:pPr/>
      <w:r>
        <w:rPr>
          <w:lang w:val="hi_IN" w:bidi="hi_IN"/>
        </w:rPr>
      </w:r>
      <w:r>
        <w:rPr>
          <w:b/>
          <w:lang w:val="hi_IN" w:bidi="hi_IN"/>
        </w:rPr>
        <w:t>स्वर्गदूतों, प्राचीनों, और चारों प्राणियों ने परमेश्वर को दण्डवत् करते समय क्या किया?</w:t>
      </w:r>
    </w:p>
    <w:p>
      <w:pPr/>
      <w:r>
        <w:rPr>
          <w:lang w:val="hi_IN" w:bidi="hi_IN"/>
        </w:rPr>
      </w:r>
      <w:r>
        <w:rPr>
          <w:lang w:val="hi_IN" w:bidi="hi_IN"/>
        </w:rPr>
        <w:t xml:space="preserve">वे वे सिंहासन के सामने मुँह के बल गिर पड़े और परमेश्वर को दण्डवत् </w:t>
      </w:r>
      <w:r>
        <w:rPr>
          <w:lang w:val="hi_IN" w:bidi="hi_IN"/>
        </w:rPr>
        <w:t>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7:14</w:t>
      </w:r>
      <w:r>
        <w:rPr>
          <w:lang w:val="hi_IN" w:bidi="hi_IN"/>
        </w:rPr>
      </w:r>
    </w:p>
    <w:p>
      <w:pPr/>
      <w:r>
        <w:rPr>
          <w:lang w:val="hi_IN" w:bidi="hi_IN"/>
        </w:rPr>
      </w:r>
      <w:r>
        <w:rPr>
          <w:b/>
          <w:lang w:val="hi_IN" w:bidi="hi_IN"/>
        </w:rPr>
        <w:t>प्राचीनों ने कहा कि सिंहासन के सामने श्वेत वस्त्र पहने हुए लोग कौन हैं?</w:t>
      </w:r>
    </w:p>
    <w:p>
      <w:pPr/>
      <w:r>
        <w:rPr>
          <w:lang w:val="hi_IN" w:bidi="hi_IN"/>
        </w:rPr>
      </w:r>
      <w:r>
        <w:rPr>
          <w:lang w:val="hi_IN" w:bidi="hi_IN"/>
        </w:rPr>
        <w:t>प्राचीनों ने कहा कि वे वही लोग हैं जो महाक्लेश में से निकलकर आए हैं।</w:t>
      </w:r>
      <w:r>
        <w:rPr>
          <w:lang w:val="hi_IN" w:bidi="hi_IN"/>
        </w:rPr>
      </w:r>
      <w:r>
        <w:rPr>
          <w:lang w:val="hi_IN" w:bidi="hi_IN"/>
        </w:rPr>
      </w:r>
    </w:p>
    <w:p>
      <w:pPr/>
      <w:r>
        <w:rPr>
          <w:lang w:val="hi_IN" w:bidi="hi_IN"/>
        </w:rPr>
      </w:r>
    </w:p>
    <w:p>
      <w:pPr>
        <w:pStyle w:val="Heading2"/>
      </w:pPr>
      <w:r>
        <w:rPr>
          <w:lang w:val="hi_IN" w:bidi="hi_IN"/>
        </w:rPr>
        <w:t>प्रकाशितवाक्य 7:14 (#2)</w:t>
      </w:r>
      <w:r>
        <w:rPr>
          <w:lang w:val="hi_IN" w:bidi="hi_IN"/>
        </w:rPr>
      </w:r>
    </w:p>
    <w:p>
      <w:pPr/>
      <w:r>
        <w:rPr>
          <w:lang w:val="hi_IN" w:bidi="hi_IN"/>
        </w:rPr>
      </w:r>
      <w:r>
        <w:rPr>
          <w:b/>
          <w:lang w:val="hi_IN" w:bidi="hi_IN"/>
        </w:rPr>
        <w:t>सिंहासन के सामने खड़े लोगों ने अपने वस्त्र कैसे श्वेत किए हैं?</w:t>
      </w:r>
    </w:p>
    <w:p>
      <w:pPr/>
      <w:r>
        <w:rPr>
          <w:lang w:val="hi_IN" w:bidi="hi_IN"/>
        </w:rPr>
      </w:r>
      <w:r>
        <w:rPr>
          <w:lang w:val="hi_IN" w:bidi="hi_IN"/>
        </w:rPr>
        <w:t>उन्होंने अपने-अपने वस्त्र मेम्ने के लहू में धोकर श्वेत किए हैं।</w:t>
      </w:r>
      <w:r>
        <w:rPr>
          <w:lang w:val="hi_IN" w:bidi="hi_IN"/>
        </w:rPr>
      </w:r>
      <w:r>
        <w:rPr>
          <w:lang w:val="hi_IN" w:bidi="hi_IN"/>
        </w:rPr>
      </w:r>
    </w:p>
    <w:p>
      <w:pPr/>
      <w:r>
        <w:rPr>
          <w:lang w:val="hi_IN" w:bidi="hi_IN"/>
        </w:rPr>
      </w:r>
    </w:p>
    <w:p>
      <w:pPr>
        <w:pStyle w:val="Heading2"/>
      </w:pPr>
      <w:r>
        <w:rPr>
          <w:lang w:val="hi_IN" w:bidi="hi_IN"/>
        </w:rPr>
        <w:t>प्रकाशितवाक्य 7:15–16</w:t>
      </w:r>
      <w:r>
        <w:rPr>
          <w:lang w:val="hi_IN" w:bidi="hi_IN"/>
        </w:rPr>
      </w:r>
    </w:p>
    <w:p>
      <w:pPr/>
      <w:r>
        <w:rPr>
          <w:lang w:val="hi_IN" w:bidi="hi_IN"/>
        </w:rPr>
      </w:r>
      <w:r>
        <w:rPr>
          <w:b/>
          <w:lang w:val="hi_IN" w:bidi="hi_IN"/>
        </w:rPr>
        <w:t>प्राचीनों ने कहा कि परमेश्वर उन लोगों के लिए क्या करेंगे जो श्वेत वस्त्र पहने हुए हैं?</w:t>
      </w:r>
    </w:p>
    <w:p>
      <w:pPr/>
      <w:r>
        <w:rPr>
          <w:lang w:val="hi_IN" w:bidi="hi_IN"/>
        </w:rPr>
      </w:r>
      <w:r>
        <w:rPr>
          <w:lang w:val="hi_IN" w:bidi="hi_IN"/>
        </w:rPr>
        <w:t xml:space="preserve">परमेश्वर उनके ऊपर अपना तम्बू तानेगा ताकि वे फिर भूखे और प्यासे न होंगे </w:t>
      </w:r>
      <w:r>
        <w:rPr>
          <w:lang w:val="hi_IN" w:bidi="hi_IN"/>
        </w:rPr>
        <w:t>और न उन पर धूप, न कोई तपन पड़ेगी।</w:t>
      </w:r>
      <w:r>
        <w:rPr>
          <w:lang w:val="hi_IN" w:bidi="hi_IN"/>
        </w:rPr>
      </w:r>
      <w:r>
        <w:rPr>
          <w:lang w:val="hi_IN" w:bidi="hi_IN"/>
        </w:rPr>
      </w:r>
    </w:p>
    <w:p>
      <w:pPr/>
      <w:r>
        <w:rPr>
          <w:lang w:val="hi_IN" w:bidi="hi_IN"/>
        </w:rPr>
      </w:r>
    </w:p>
    <w:p>
      <w:pPr>
        <w:pStyle w:val="Heading2"/>
      </w:pPr>
      <w:r>
        <w:rPr>
          <w:lang w:val="hi_IN" w:bidi="hi_IN"/>
        </w:rPr>
        <w:t>प्रकाशितवाक्य 7:17</w:t>
      </w:r>
      <w:r>
        <w:rPr>
          <w:lang w:val="hi_IN" w:bidi="hi_IN"/>
        </w:rPr>
      </w:r>
    </w:p>
    <w:p>
      <w:pPr/>
      <w:r>
        <w:rPr>
          <w:lang w:val="hi_IN" w:bidi="hi_IN"/>
        </w:rPr>
      </w:r>
      <w:r>
        <w:rPr>
          <w:b/>
          <w:lang w:val="hi_IN" w:bidi="hi_IN"/>
        </w:rPr>
        <w:t>प्राचीनों ने कहा कि मेम्ना उन लोगों के लिए क्या करेंगे जो श्वेत वस्त्रों में हैं?</w:t>
      </w:r>
    </w:p>
    <w:p>
      <w:pPr/>
      <w:r>
        <w:rPr>
          <w:lang w:val="hi_IN" w:bidi="hi_IN"/>
        </w:rPr>
      </w:r>
      <w:r>
        <w:rPr>
          <w:lang w:val="hi_IN" w:bidi="hi_IN"/>
        </w:rPr>
        <w:t>मेम्ना उनकी रखवाली करेगा औरउन्हें जीवनरूपी जल के सोतों के पास ले जाया करेगा।</w:t>
      </w:r>
      <w:r>
        <w:rPr>
          <w:lang w:val="hi_IN" w:bidi="hi_IN"/>
        </w:rPr>
      </w:r>
      <w:r>
        <w:rPr>
          <w:lang w:val="hi_IN" w:bidi="hi_IN"/>
        </w:rPr>
      </w:r>
    </w:p>
    <w:p>
      <w:pPr/>
      <w:r>
        <w:rPr>
          <w:lang w:val="hi_IN" w:bidi="hi_IN"/>
        </w:rPr>
      </w:r>
    </w:p>
    <w:p>
      <w:pPr>
        <w:pStyle w:val="Heading2"/>
      </w:pPr>
      <w:r>
        <w:rPr>
          <w:lang w:val="hi_IN" w:bidi="hi_IN"/>
        </w:rPr>
        <w:t>प्रकाशितवाक्य 8:1</w:t>
      </w:r>
      <w:r>
        <w:rPr>
          <w:lang w:val="hi_IN" w:bidi="hi_IN"/>
        </w:rPr>
      </w:r>
    </w:p>
    <w:p>
      <w:pPr/>
      <w:r>
        <w:rPr>
          <w:lang w:val="hi_IN" w:bidi="hi_IN"/>
        </w:rPr>
      </w:r>
      <w:r>
        <w:rPr>
          <w:b/>
          <w:lang w:val="hi_IN" w:bidi="hi_IN"/>
        </w:rPr>
        <w:t>स्वर्ग में कुछ होने के बाद सन्नाटा क्यों छा गया?</w:t>
      </w:r>
    </w:p>
    <w:p>
      <w:pPr/>
      <w:r>
        <w:rPr>
          <w:lang w:val="hi_IN" w:bidi="hi_IN"/>
        </w:rPr>
      </w:r>
      <w:r>
        <w:rPr>
          <w:lang w:val="hi_IN" w:bidi="hi_IN"/>
        </w:rPr>
        <w:t>जब मेम्ने ने सातवीं मुहर खोली, तो स्वर्ग में सन्नाटा छा गया।</w:t>
      </w:r>
      <w:r>
        <w:rPr>
          <w:lang w:val="hi_IN" w:bidi="hi_IN"/>
        </w:rPr>
      </w:r>
      <w:r>
        <w:rPr>
          <w:lang w:val="hi_IN" w:bidi="hi_IN"/>
        </w:rPr>
      </w:r>
    </w:p>
    <w:p>
      <w:pPr/>
      <w:r>
        <w:rPr>
          <w:lang w:val="hi_IN" w:bidi="hi_IN"/>
        </w:rPr>
      </w:r>
    </w:p>
    <w:p>
      <w:pPr>
        <w:pStyle w:val="Heading2"/>
      </w:pPr>
      <w:r>
        <w:rPr>
          <w:lang w:val="hi_IN" w:bidi="hi_IN"/>
        </w:rPr>
        <w:t>प्रकाशितवाक्य 8:2</w:t>
      </w:r>
      <w:r>
        <w:rPr>
          <w:lang w:val="hi_IN" w:bidi="hi_IN"/>
        </w:rPr>
      </w:r>
    </w:p>
    <w:p>
      <w:pPr/>
      <w:r>
        <w:rPr>
          <w:lang w:val="hi_IN" w:bidi="hi_IN"/>
        </w:rPr>
      </w:r>
      <w:r>
        <w:rPr>
          <w:b/>
          <w:lang w:val="hi_IN" w:bidi="hi_IN"/>
        </w:rPr>
        <w:t>जो सात स्वर्गदूत परमेश्वर के सामने खड़े रहते हैं, उन्हें क्या दी गईं?</w:t>
      </w:r>
    </w:p>
    <w:p>
      <w:pPr/>
      <w:r>
        <w:rPr>
          <w:lang w:val="hi_IN" w:bidi="hi_IN"/>
        </w:rPr>
      </w:r>
      <w:r>
        <w:rPr>
          <w:lang w:val="hi_IN" w:bidi="hi_IN"/>
        </w:rPr>
        <w:t>सात तुरहियां उन सात स्वर्गदूतों को दी गईं जो परमेश्वर के सामने खड़े रहते हैं।</w:t>
      </w:r>
      <w:r>
        <w:rPr>
          <w:lang w:val="hi_IN" w:bidi="hi_IN"/>
        </w:rPr>
      </w:r>
      <w:r>
        <w:rPr>
          <w:lang w:val="hi_IN" w:bidi="hi_IN"/>
        </w:rPr>
      </w:r>
    </w:p>
    <w:p>
      <w:pPr/>
      <w:r>
        <w:rPr>
          <w:lang w:val="hi_IN" w:bidi="hi_IN"/>
        </w:rPr>
      </w:r>
    </w:p>
    <w:p>
      <w:pPr>
        <w:pStyle w:val="Heading2"/>
      </w:pPr>
      <w:r>
        <w:rPr>
          <w:lang w:val="hi_IN" w:bidi="hi_IN"/>
        </w:rPr>
        <w:t>प्रकाशितवाक्य 8:4</w:t>
      </w:r>
      <w:r>
        <w:rPr>
          <w:lang w:val="hi_IN" w:bidi="hi_IN"/>
        </w:rPr>
      </w:r>
    </w:p>
    <w:p>
      <w:pPr/>
      <w:r>
        <w:rPr>
          <w:lang w:val="hi_IN" w:bidi="hi_IN"/>
        </w:rPr>
      </w:r>
      <w:r>
        <w:rPr>
          <w:b/>
          <w:lang w:val="hi_IN" w:bidi="hi_IN"/>
        </w:rPr>
        <w:t>परमेश्वर के सामने क्या पहुँच गया?</w:t>
      </w:r>
    </w:p>
    <w:p>
      <w:pPr/>
      <w:r>
        <w:rPr>
          <w:lang w:val="hi_IN" w:bidi="hi_IN"/>
        </w:rPr>
      </w:r>
      <w:r>
        <w:rPr>
          <w:lang w:val="hi_IN" w:bidi="hi_IN"/>
        </w:rPr>
        <w:t>पवित्र लोगों की प्रार्थनाओं सहित स्वर्गदूत के हाथ से परमेश्वर के सामने पहुँच गया।</w:t>
      </w:r>
      <w:r>
        <w:rPr>
          <w:lang w:val="hi_IN" w:bidi="hi_IN"/>
        </w:rPr>
      </w:r>
      <w:r>
        <w:rPr>
          <w:lang w:val="hi_IN" w:bidi="hi_IN"/>
        </w:rPr>
      </w:r>
    </w:p>
    <w:p>
      <w:pPr/>
      <w:r>
        <w:rPr>
          <w:lang w:val="hi_IN" w:bidi="hi_IN"/>
        </w:rPr>
      </w:r>
    </w:p>
    <w:p>
      <w:pPr>
        <w:pStyle w:val="Heading2"/>
      </w:pPr>
      <w:r>
        <w:rPr>
          <w:lang w:val="hi_IN" w:bidi="hi_IN"/>
        </w:rPr>
        <w:t>प्रकाशितवाक्य 8:5</w:t>
      </w:r>
      <w:r>
        <w:rPr>
          <w:lang w:val="hi_IN" w:bidi="hi_IN"/>
        </w:rPr>
      </w:r>
    </w:p>
    <w:p>
      <w:pPr/>
      <w:r>
        <w:rPr>
          <w:lang w:val="hi_IN" w:bidi="hi_IN"/>
        </w:rPr>
      </w:r>
      <w:r>
        <w:rPr>
          <w:b/>
          <w:lang w:val="hi_IN" w:bidi="hi_IN"/>
        </w:rPr>
        <w:t>जब स्वर्गदूत ने वेदी की आग पृथ्वी पर डाल दी, तो क्या हुआ?</w:t>
      </w:r>
    </w:p>
    <w:p>
      <w:pPr/>
      <w:r>
        <w:rPr>
          <w:lang w:val="hi_IN" w:bidi="hi_IN"/>
        </w:rPr>
      </w:r>
      <w:r>
        <w:rPr>
          <w:lang w:val="hi_IN" w:bidi="hi_IN"/>
        </w:rPr>
        <w:t>जब स्वर्गदूत ने आग पृथ्वी पर डाल दी, तो वहाँ गर्जन और शब्द और बिजलियाँ और भूकम्प होने लगे।</w:t>
      </w:r>
      <w:r>
        <w:rPr>
          <w:lang w:val="hi_IN" w:bidi="hi_IN"/>
        </w:rPr>
      </w:r>
      <w:r>
        <w:rPr>
          <w:lang w:val="hi_IN" w:bidi="hi_IN"/>
        </w:rPr>
      </w:r>
    </w:p>
    <w:p>
      <w:pPr/>
      <w:r>
        <w:rPr>
          <w:lang w:val="hi_IN" w:bidi="hi_IN"/>
        </w:rPr>
      </w:r>
    </w:p>
    <w:p>
      <w:pPr>
        <w:pStyle w:val="Heading2"/>
      </w:pPr>
      <w:r>
        <w:rPr>
          <w:lang w:val="hi_IN" w:bidi="hi_IN"/>
        </w:rPr>
        <w:t>प्रकाशितवाक्य 8:7</w:t>
      </w:r>
      <w:r>
        <w:rPr>
          <w:lang w:val="hi_IN" w:bidi="hi_IN"/>
        </w:rPr>
      </w:r>
    </w:p>
    <w:p>
      <w:pPr/>
      <w:r>
        <w:rPr>
          <w:lang w:val="hi_IN" w:bidi="hi_IN"/>
        </w:rPr>
      </w:r>
      <w:r>
        <w:rPr>
          <w:b/>
          <w:lang w:val="hi_IN" w:bidi="hi_IN"/>
        </w:rPr>
        <w:t>जब पहले स्वर्गदूत ने तुरही फूँकी, तो क्या हुआ?</w:t>
      </w:r>
    </w:p>
    <w:p>
      <w:pPr/>
      <w:r>
        <w:rPr>
          <w:lang w:val="hi_IN" w:bidi="hi_IN"/>
        </w:rPr>
      </w:r>
      <w:r>
        <w:rPr>
          <w:lang w:val="hi_IN" w:bidi="hi_IN"/>
        </w:rPr>
        <w:t xml:space="preserve">जब पहले तुरही फूँकी, तो पृथ्वी का एक तिहाई भाग जल गया, साथ ही एक तिहाई पेड़ और सारी हरी घास भी </w:t>
      </w:r>
      <w:r>
        <w:rPr>
          <w:lang w:val="hi_IN" w:bidi="hi_IN"/>
        </w:rPr>
        <w:t>जल गई।</w:t>
      </w:r>
      <w:r>
        <w:rPr>
          <w:lang w:val="hi_IN" w:bidi="hi_IN"/>
        </w:rPr>
      </w:r>
      <w:r>
        <w:rPr>
          <w:lang w:val="hi_IN" w:bidi="hi_IN"/>
        </w:rPr>
      </w:r>
    </w:p>
    <w:p>
      <w:pPr/>
      <w:r>
        <w:rPr>
          <w:lang w:val="hi_IN" w:bidi="hi_IN"/>
        </w:rPr>
      </w:r>
    </w:p>
    <w:p>
      <w:pPr>
        <w:pStyle w:val="Heading2"/>
      </w:pPr>
      <w:r>
        <w:rPr>
          <w:lang w:val="hi_IN" w:bidi="hi_IN"/>
        </w:rPr>
        <w:t>प्रकाशितवाक्य 8:8–9</w:t>
      </w:r>
      <w:r>
        <w:rPr>
          <w:lang w:val="hi_IN" w:bidi="hi_IN"/>
        </w:rPr>
      </w:r>
    </w:p>
    <w:p>
      <w:pPr/>
      <w:r>
        <w:rPr>
          <w:lang w:val="hi_IN" w:bidi="hi_IN"/>
        </w:rPr>
      </w:r>
      <w:r>
        <w:rPr>
          <w:b/>
          <w:lang w:val="hi_IN" w:bidi="hi_IN"/>
        </w:rPr>
        <w:t>जब दूसरे स्वर्गदूत ने तुरही फूँकी, तब क्या हुआ?</w:t>
      </w:r>
    </w:p>
    <w:p>
      <w:pPr/>
      <w:r>
        <w:rPr>
          <w:lang w:val="hi_IN" w:bidi="hi_IN"/>
        </w:rPr>
      </w:r>
      <w:r>
        <w:rPr>
          <w:lang w:val="hi_IN" w:bidi="hi_IN"/>
        </w:rPr>
        <w:t>जब दूसरे स्वर्गदूत ने तुरही फूँकी, तो मानो आग के समान जलता हुआ एक बड़ा पहाड़ समुद्र में डाला गया; और समुद्र भी एक तिहाई लहू हो गया, और समुद्र की एक तिहाई सृजी हुई वस्तुएँ जो सजीव थीं मर गईं, और एक तिहाई जहाज नाश हो गए।</w:t>
      </w:r>
      <w:r>
        <w:rPr>
          <w:lang w:val="hi_IN" w:bidi="hi_IN"/>
        </w:rPr>
      </w:r>
      <w:r>
        <w:rPr>
          <w:lang w:val="hi_IN" w:bidi="hi_IN"/>
        </w:rPr>
      </w:r>
    </w:p>
    <w:p>
      <w:pPr/>
      <w:r>
        <w:rPr>
          <w:lang w:val="hi_IN" w:bidi="hi_IN"/>
        </w:rPr>
      </w:r>
    </w:p>
    <w:p>
      <w:pPr>
        <w:pStyle w:val="Heading2"/>
      </w:pPr>
      <w:r>
        <w:rPr>
          <w:lang w:val="hi_IN" w:bidi="hi_IN"/>
        </w:rPr>
        <w:t>प्रकाशितवाक्य 8:10–11</w:t>
      </w:r>
      <w:r>
        <w:rPr>
          <w:lang w:val="hi_IN" w:bidi="hi_IN"/>
        </w:rPr>
      </w:r>
    </w:p>
    <w:p>
      <w:pPr/>
      <w:r>
        <w:rPr>
          <w:lang w:val="hi_IN" w:bidi="hi_IN"/>
        </w:rPr>
      </w:r>
      <w:r>
        <w:rPr>
          <w:b/>
          <w:lang w:val="hi_IN" w:bidi="hi_IN"/>
        </w:rPr>
        <w:t>जब तीसरे स्वर्गदूत ने तुरही फूँकी, तब क्या हुआ?</w:t>
      </w:r>
    </w:p>
    <w:p>
      <w:pPr/>
      <w:r>
        <w:rPr>
          <w:lang w:val="hi_IN" w:bidi="hi_IN"/>
        </w:rPr>
      </w:r>
      <w:r>
        <w:rPr>
          <w:lang w:val="hi_IN" w:bidi="hi_IN"/>
        </w:rPr>
        <w:t>जब तीसरे स्वर्गदूत ने तुरही फूँकी, तो एक तिहाई पानी नागदौना जैसा कड़वा हो गया, और बहुत से मनुष्य उस पानी के कड़वे हो जाने से मर गए।</w:t>
      </w:r>
      <w:r>
        <w:rPr>
          <w:lang w:val="hi_IN" w:bidi="hi_IN"/>
        </w:rPr>
      </w:r>
      <w:r>
        <w:rPr>
          <w:lang w:val="hi_IN" w:bidi="hi_IN"/>
        </w:rPr>
      </w:r>
    </w:p>
    <w:p>
      <w:pPr/>
      <w:r>
        <w:rPr>
          <w:lang w:val="hi_IN" w:bidi="hi_IN"/>
        </w:rPr>
      </w:r>
    </w:p>
    <w:p>
      <w:pPr>
        <w:pStyle w:val="Heading2"/>
      </w:pPr>
      <w:r>
        <w:rPr>
          <w:lang w:val="hi_IN" w:bidi="hi_IN"/>
        </w:rPr>
        <w:t>प्रकाशितवाक्य 8:12</w:t>
      </w:r>
      <w:r>
        <w:rPr>
          <w:lang w:val="hi_IN" w:bidi="hi_IN"/>
        </w:rPr>
      </w:r>
    </w:p>
    <w:p>
      <w:pPr/>
      <w:r>
        <w:rPr>
          <w:lang w:val="hi_IN" w:bidi="hi_IN"/>
        </w:rPr>
      </w:r>
      <w:r>
        <w:rPr>
          <w:b/>
          <w:lang w:val="hi_IN" w:bidi="hi_IN"/>
        </w:rPr>
        <w:t>जब चौथे स्वर्गदूत ने तुरही फूँकी, तब क्या हुआ?</w:t>
      </w:r>
    </w:p>
    <w:p>
      <w:pPr/>
      <w:r>
        <w:rPr>
          <w:lang w:val="hi_IN" w:bidi="hi_IN"/>
        </w:rPr>
      </w:r>
      <w:r>
        <w:rPr>
          <w:lang w:val="hi_IN" w:bidi="hi_IN"/>
        </w:rPr>
        <w:t>जब चौथे स्वर्गदूत ने तुरही फूँकी, तो दिन की एक तिहाई में उजाला न रहा।</w:t>
      </w:r>
      <w:r>
        <w:rPr>
          <w:lang w:val="hi_IN" w:bidi="hi_IN"/>
        </w:rPr>
      </w:r>
      <w:r>
        <w:rPr>
          <w:lang w:val="hi_IN" w:bidi="hi_IN"/>
        </w:rPr>
      </w:r>
    </w:p>
    <w:p>
      <w:pPr/>
      <w:r>
        <w:rPr>
          <w:lang w:val="hi_IN" w:bidi="hi_IN"/>
        </w:rPr>
      </w:r>
    </w:p>
    <w:p>
      <w:pPr>
        <w:pStyle w:val="Heading2"/>
      </w:pPr>
      <w:r>
        <w:rPr>
          <w:lang w:val="hi_IN" w:bidi="hi_IN"/>
        </w:rPr>
        <w:t>प्रकाशितवाक्य 8:13</w:t>
      </w:r>
      <w:r>
        <w:rPr>
          <w:lang w:val="hi_IN" w:bidi="hi_IN"/>
        </w:rPr>
      </w:r>
    </w:p>
    <w:p>
      <w:pPr/>
      <w:r>
        <w:rPr>
          <w:lang w:val="hi_IN" w:bidi="hi_IN"/>
        </w:rPr>
      </w:r>
      <w:r>
        <w:rPr>
          <w:b/>
          <w:lang w:val="hi_IN" w:bidi="hi_IN"/>
        </w:rPr>
        <w:t>उकाब ने पृथ्वी पर रहने वालों से "हाय, हाय, हाय" क्यों कहा?</w:t>
      </w:r>
    </w:p>
    <w:p>
      <w:pPr/>
      <w:r>
        <w:rPr>
          <w:lang w:val="hi_IN" w:bidi="hi_IN"/>
        </w:rPr>
      </w:r>
      <w:r>
        <w:rPr>
          <w:lang w:val="hi_IN" w:bidi="hi_IN"/>
        </w:rPr>
        <w:t>उकाब ने "पृथ्वी के रहनेवालों पर हाय, हाय, हाय!” कहा, क्योंकि शेष उन तीन स्वर्गदूतों की तुरही का फूँकना आने वाले हैं।</w:t>
      </w:r>
      <w:r>
        <w:rPr>
          <w:lang w:val="hi_IN" w:bidi="hi_IN"/>
        </w:rPr>
      </w:r>
      <w:r>
        <w:rPr>
          <w:lang w:val="hi_IN" w:bidi="hi_IN"/>
        </w:rPr>
      </w:r>
    </w:p>
    <w:p>
      <w:pPr/>
      <w:r>
        <w:rPr>
          <w:lang w:val="hi_IN" w:bidi="hi_IN"/>
        </w:rPr>
      </w:r>
    </w:p>
    <w:p>
      <w:pPr>
        <w:pStyle w:val="Heading2"/>
      </w:pPr>
      <w:r>
        <w:rPr>
          <w:lang w:val="hi_IN" w:bidi="hi_IN"/>
        </w:rPr>
        <w:t>प्रकाशितवाक्य 9:1</w:t>
      </w:r>
      <w:r>
        <w:rPr>
          <w:lang w:val="hi_IN" w:bidi="hi_IN"/>
        </w:rPr>
      </w:r>
    </w:p>
    <w:p>
      <w:pPr/>
      <w:r>
        <w:rPr>
          <w:lang w:val="hi_IN" w:bidi="hi_IN"/>
        </w:rPr>
      </w:r>
      <w:r>
        <w:rPr>
          <w:b/>
          <w:lang w:val="hi_IN" w:bidi="hi_IN"/>
        </w:rPr>
        <w:t>जब पाँचवें स्वर्गदूत ने तुरही फूँकी, तो यूहन्ना ने किस प्रकार का तारा देखा?</w:t>
      </w:r>
    </w:p>
    <w:p>
      <w:pPr/>
      <w:r>
        <w:rPr>
          <w:lang w:val="hi_IN" w:bidi="hi_IN"/>
        </w:rPr>
      </w:r>
      <w:r>
        <w:rPr>
          <w:lang w:val="hi_IN" w:bidi="hi_IN"/>
        </w:rPr>
        <w:t>जब पाँचवें स्वर्गदूत ने तुरही फूँकी, यूहन्ना ने स्वर्ग से पृथ्वी पर एक तारा गिरता हुआ देखा।</w:t>
      </w:r>
      <w:r>
        <w:rPr>
          <w:lang w:val="hi_IN" w:bidi="hi_IN"/>
        </w:rPr>
      </w:r>
      <w:r>
        <w:rPr>
          <w:lang w:val="hi_IN" w:bidi="hi_IN"/>
        </w:rPr>
      </w:r>
    </w:p>
    <w:p>
      <w:pPr/>
      <w:r>
        <w:rPr>
          <w:lang w:val="hi_IN" w:bidi="hi_IN"/>
        </w:rPr>
      </w:r>
    </w:p>
    <w:p>
      <w:pPr>
        <w:pStyle w:val="Heading2"/>
      </w:pPr>
      <w:r>
        <w:rPr>
          <w:lang w:val="hi_IN" w:bidi="hi_IN"/>
        </w:rPr>
        <w:t>प्रकाशितवाक्य 9:2</w:t>
      </w:r>
      <w:r>
        <w:rPr>
          <w:lang w:val="hi_IN" w:bidi="hi_IN"/>
        </w:rPr>
      </w:r>
    </w:p>
    <w:p>
      <w:pPr/>
      <w:r>
        <w:rPr>
          <w:lang w:val="hi_IN" w:bidi="hi_IN"/>
        </w:rPr>
      </w:r>
      <w:r>
        <w:rPr>
          <w:b/>
          <w:lang w:val="hi_IN" w:bidi="hi_IN"/>
        </w:rPr>
        <w:t>तारे ने क्या किया?</w:t>
      </w:r>
    </w:p>
    <w:p>
      <w:pPr/>
      <w:r>
        <w:rPr>
          <w:lang w:val="hi_IN" w:bidi="hi_IN"/>
        </w:rPr>
      </w:r>
      <w:r>
        <w:rPr>
          <w:lang w:val="hi_IN" w:bidi="hi_IN"/>
        </w:rPr>
        <w:t>तारे ने अथाह कुण्ड को खोला।</w:t>
      </w:r>
      <w:r>
        <w:rPr>
          <w:lang w:val="hi_IN" w:bidi="hi_IN"/>
        </w:rPr>
      </w:r>
      <w:r>
        <w:rPr>
          <w:lang w:val="hi_IN" w:bidi="hi_IN"/>
        </w:rPr>
      </w:r>
    </w:p>
    <w:p>
      <w:pPr/>
      <w:r>
        <w:rPr>
          <w:lang w:val="hi_IN" w:bidi="hi_IN"/>
        </w:rPr>
      </w:r>
    </w:p>
    <w:p>
      <w:pPr>
        <w:pStyle w:val="Heading2"/>
      </w:pPr>
      <w:r>
        <w:rPr>
          <w:lang w:val="hi_IN" w:bidi="hi_IN"/>
        </w:rPr>
        <w:t>प्रकाशितवाक्य 9:3–4</w:t>
      </w:r>
      <w:r>
        <w:rPr>
          <w:lang w:val="hi_IN" w:bidi="hi_IN"/>
        </w:rPr>
      </w:r>
    </w:p>
    <w:p>
      <w:pPr/>
      <w:r>
        <w:rPr>
          <w:lang w:val="hi_IN" w:bidi="hi_IN"/>
        </w:rPr>
      </w:r>
      <w:r>
        <w:rPr>
          <w:b/>
          <w:lang w:val="hi_IN" w:bidi="hi_IN"/>
        </w:rPr>
        <w:t>परमेश्वर ने धुएँ में से निकलीं टिड्डियों को क्या करने के लिए शक्ति दी गई?</w:t>
      </w:r>
    </w:p>
    <w:p>
      <w:pPr/>
      <w:r>
        <w:rPr>
          <w:lang w:val="hi_IN" w:bidi="hi_IN"/>
        </w:rPr>
      </w:r>
      <w:r>
        <w:rPr>
          <w:lang w:val="hi_IN" w:bidi="hi_IN"/>
        </w:rPr>
        <w:t>परमेश्वर ने टिड्डियों से कहा कि वे पृथ्वी की घास को, न किसी हरियाली को, न किसी पेड़ को हानि पहुँचाए, केवल उन मनुष्यों को हानि पहुँचाए जिनके माथे पर परमेश्वर की मुहर नहीं है।</w:t>
      </w:r>
      <w:r>
        <w:rPr>
          <w:lang w:val="hi_IN" w:bidi="hi_IN"/>
        </w:rPr>
      </w:r>
      <w:r>
        <w:rPr>
          <w:lang w:val="hi_IN" w:bidi="hi_IN"/>
        </w:rPr>
      </w:r>
    </w:p>
    <w:p>
      <w:pPr/>
      <w:r>
        <w:rPr>
          <w:lang w:val="hi_IN" w:bidi="hi_IN"/>
        </w:rPr>
      </w:r>
    </w:p>
    <w:p>
      <w:pPr>
        <w:pStyle w:val="Heading2"/>
      </w:pPr>
      <w:r>
        <w:rPr>
          <w:lang w:val="hi_IN" w:bidi="hi_IN"/>
        </w:rPr>
        <w:t>प्रकाशितवाक्य 9:6</w:t>
      </w:r>
      <w:r>
        <w:rPr>
          <w:lang w:val="hi_IN" w:bidi="hi_IN"/>
        </w:rPr>
      </w:r>
    </w:p>
    <w:p>
      <w:pPr/>
      <w:r>
        <w:rPr>
          <w:lang w:val="hi_IN" w:bidi="hi_IN"/>
        </w:rPr>
      </w:r>
      <w:r>
        <w:rPr>
          <w:b/>
          <w:lang w:val="hi_IN" w:bidi="hi_IN"/>
        </w:rPr>
        <w:t>टिड्डियों द्वारा हानि पहुँचाए मनुष्य क्या ढूँढ़ेंगे लेकिन न पाएँगे?</w:t>
      </w:r>
    </w:p>
    <w:p>
      <w:pPr/>
      <w:r>
        <w:rPr>
          <w:lang w:val="hi_IN" w:bidi="hi_IN"/>
        </w:rPr>
      </w:r>
      <w:r>
        <w:rPr>
          <w:lang w:val="hi_IN" w:bidi="hi_IN"/>
        </w:rPr>
        <w:t>टिड्डियों द्वारा हानि पहुँचाए मनुष्य मृत्यु को ढूँढ़ेंगे, और न पाएँगे।</w:t>
      </w:r>
      <w:r>
        <w:rPr>
          <w:lang w:val="hi_IN" w:bidi="hi_IN"/>
        </w:rPr>
      </w:r>
      <w:r>
        <w:rPr>
          <w:lang w:val="hi_IN" w:bidi="hi_IN"/>
        </w:rPr>
      </w:r>
    </w:p>
    <w:p>
      <w:pPr/>
      <w:r>
        <w:rPr>
          <w:lang w:val="hi_IN" w:bidi="hi_IN"/>
        </w:rPr>
      </w:r>
    </w:p>
    <w:p>
      <w:pPr>
        <w:pStyle w:val="Heading2"/>
      </w:pPr>
      <w:r>
        <w:rPr>
          <w:lang w:val="hi_IN" w:bidi="hi_IN"/>
        </w:rPr>
        <w:t>प्रकाशितवाक्य 9:9</w:t>
      </w:r>
      <w:r>
        <w:rPr>
          <w:lang w:val="hi_IN" w:bidi="hi_IN"/>
        </w:rPr>
      </w:r>
    </w:p>
    <w:p>
      <w:pPr/>
      <w:r>
        <w:rPr>
          <w:lang w:val="hi_IN" w:bidi="hi_IN"/>
        </w:rPr>
      </w:r>
      <w:r>
        <w:rPr>
          <w:b/>
          <w:lang w:val="hi_IN" w:bidi="hi_IN"/>
        </w:rPr>
        <w:t>टिड्डियों के पंखों का शब्द कैसी थी?</w:t>
      </w:r>
    </w:p>
    <w:p>
      <w:pPr/>
      <w:r>
        <w:rPr>
          <w:lang w:val="hi_IN" w:bidi="hi_IN"/>
        </w:rPr>
      </w:r>
      <w:r>
        <w:rPr>
          <w:lang w:val="hi_IN" w:bidi="hi_IN"/>
        </w:rPr>
        <w:t>टिड्डियों के पंखों का शब्द कई रथों और बहुत से घोड़ों का जो लड़ाई में दौड़ने के समान थी।</w:t>
      </w:r>
      <w:r>
        <w:rPr>
          <w:lang w:val="hi_IN" w:bidi="hi_IN"/>
        </w:rPr>
      </w:r>
      <w:r>
        <w:rPr>
          <w:lang w:val="hi_IN" w:bidi="hi_IN"/>
        </w:rPr>
      </w:r>
    </w:p>
    <w:p>
      <w:pPr/>
      <w:r>
        <w:rPr>
          <w:lang w:val="hi_IN" w:bidi="hi_IN"/>
        </w:rPr>
      </w:r>
    </w:p>
    <w:p>
      <w:pPr>
        <w:pStyle w:val="Heading2"/>
      </w:pPr>
      <w:r>
        <w:rPr>
          <w:lang w:val="hi_IN" w:bidi="hi_IN"/>
        </w:rPr>
        <w:t>प्रकाशितवाक्य 9:11</w:t>
      </w:r>
      <w:r>
        <w:rPr>
          <w:lang w:val="hi_IN" w:bidi="hi_IN"/>
        </w:rPr>
      </w:r>
    </w:p>
    <w:p>
      <w:pPr/>
      <w:r>
        <w:rPr>
          <w:lang w:val="hi_IN" w:bidi="hi_IN"/>
        </w:rPr>
      </w:r>
      <w:r>
        <w:rPr>
          <w:b/>
          <w:lang w:val="hi_IN" w:bidi="hi_IN"/>
        </w:rPr>
        <w:t>टिड्डियों का राजा कौन था?</w:t>
      </w:r>
    </w:p>
    <w:p>
      <w:pPr/>
      <w:r>
        <w:rPr>
          <w:lang w:val="hi_IN" w:bidi="hi_IN"/>
        </w:rPr>
      </w:r>
      <w:r>
        <w:rPr>
          <w:lang w:val="hi_IN" w:bidi="hi_IN"/>
        </w:rPr>
        <w:t>टिड्डियों के राजा अथाह कुण्ड का दूत था।</w:t>
      </w:r>
      <w:r>
        <w:rPr>
          <w:lang w:val="hi_IN" w:bidi="hi_IN"/>
        </w:rPr>
      </w:r>
      <w:r>
        <w:rPr>
          <w:lang w:val="hi_IN" w:bidi="hi_IN"/>
        </w:rPr>
      </w:r>
    </w:p>
    <w:p>
      <w:pPr/>
      <w:r>
        <w:rPr>
          <w:lang w:val="hi_IN" w:bidi="hi_IN"/>
        </w:rPr>
      </w:r>
    </w:p>
    <w:p>
      <w:pPr>
        <w:pStyle w:val="Heading2"/>
      </w:pPr>
      <w:r>
        <w:rPr>
          <w:lang w:val="hi_IN" w:bidi="hi_IN"/>
        </w:rPr>
        <w:t>प्रकाशितवाक्य 9:12</w:t>
      </w:r>
      <w:r>
        <w:rPr>
          <w:lang w:val="hi_IN" w:bidi="hi_IN"/>
        </w:rPr>
      </w:r>
    </w:p>
    <w:p>
      <w:pPr/>
      <w:r>
        <w:rPr>
          <w:lang w:val="hi_IN" w:bidi="hi_IN"/>
        </w:rPr>
      </w:r>
      <w:r>
        <w:rPr>
          <w:b/>
          <w:lang w:val="hi_IN" w:bidi="hi_IN"/>
        </w:rPr>
        <w:t>जब पाँचवें स्वर्गदूत ने तुरही फूँकी, तो यूहन्ना ने टिड्डियों को क्या कहा?</w:t>
      </w:r>
    </w:p>
    <w:p>
      <w:pPr/>
      <w:r>
        <w:rPr>
          <w:lang w:val="hi_IN" w:bidi="hi_IN"/>
        </w:rPr>
      </w:r>
      <w:r>
        <w:rPr>
          <w:lang w:val="hi_IN" w:bidi="hi_IN"/>
        </w:rPr>
        <w:t>यूहन्ना ने इन टिड्डियों को "पहली विपत्ति" कहा।</w:t>
      </w:r>
      <w:r>
        <w:rPr>
          <w:lang w:val="hi_IN" w:bidi="hi_IN"/>
        </w:rPr>
      </w:r>
      <w:r>
        <w:rPr>
          <w:lang w:val="hi_IN" w:bidi="hi_IN"/>
        </w:rPr>
      </w:r>
    </w:p>
    <w:p>
      <w:pPr/>
      <w:r>
        <w:rPr>
          <w:lang w:val="hi_IN" w:bidi="hi_IN"/>
        </w:rPr>
      </w:r>
    </w:p>
    <w:p>
      <w:pPr>
        <w:pStyle w:val="Heading2"/>
      </w:pPr>
      <w:r>
        <w:rPr>
          <w:lang w:val="hi_IN" w:bidi="hi_IN"/>
        </w:rPr>
        <w:t>प्रकाशितवाक्य 9:13</w:t>
      </w:r>
      <w:r>
        <w:rPr>
          <w:lang w:val="hi_IN" w:bidi="hi_IN"/>
        </w:rPr>
      </w:r>
    </w:p>
    <w:p>
      <w:pPr/>
      <w:r>
        <w:rPr>
          <w:lang w:val="hi_IN" w:bidi="hi_IN"/>
        </w:rPr>
      </w:r>
      <w:r>
        <w:rPr>
          <w:b/>
          <w:lang w:val="hi_IN" w:bidi="hi_IN"/>
        </w:rPr>
        <w:t xml:space="preserve">जब छठे स्वर्गदूत ने </w:t>
      </w:r>
      <w:r>
        <w:rPr>
          <w:b/>
          <w:lang w:val="hi_IN" w:bidi="hi_IN"/>
        </w:rPr>
        <w:t>तुरही फूँकी</w:t>
      </w:r>
      <w:r>
        <w:rPr>
          <w:b/>
          <w:lang w:val="hi_IN" w:bidi="hi_IN"/>
        </w:rPr>
        <w:t>, तो यूहन्ना ने शब्द कहाँ से सुनी?</w:t>
      </w:r>
    </w:p>
    <w:p>
      <w:pPr/>
      <w:r>
        <w:rPr>
          <w:lang w:val="hi_IN" w:bidi="hi_IN"/>
        </w:rPr>
      </w:r>
      <w:r>
        <w:rPr>
          <w:lang w:val="hi_IN" w:bidi="hi_IN"/>
        </w:rPr>
        <w:t xml:space="preserve">जब छठे स्वर्गदूत ने तुरही फूँकी, </w:t>
      </w:r>
      <w:r>
        <w:rPr>
          <w:lang w:val="hi_IN" w:bidi="hi_IN"/>
        </w:rPr>
        <w:t>तो जो सोने की वेदी परमेश्वर के सामने है उसके सींगों में से</w:t>
      </w:r>
      <w:r>
        <w:rPr>
          <w:lang w:val="hi_IN" w:bidi="hi_IN"/>
        </w:rPr>
        <w:t xml:space="preserve"> यूहन्ना ने एक शब्द सुनी।</w:t>
      </w:r>
      <w:r>
        <w:rPr>
          <w:lang w:val="hi_IN" w:bidi="hi_IN"/>
        </w:rPr>
      </w:r>
      <w:r>
        <w:rPr>
          <w:lang w:val="hi_IN" w:bidi="hi_IN"/>
        </w:rPr>
      </w:r>
    </w:p>
    <w:p>
      <w:pPr/>
      <w:r>
        <w:rPr>
          <w:lang w:val="hi_IN" w:bidi="hi_IN"/>
        </w:rPr>
      </w:r>
    </w:p>
    <w:p>
      <w:pPr>
        <w:pStyle w:val="Heading2"/>
      </w:pPr>
      <w:r>
        <w:rPr>
          <w:lang w:val="hi_IN" w:bidi="hi_IN"/>
        </w:rPr>
        <w:t>प्रकाशितवाक्य 9:15</w:t>
      </w:r>
      <w:r>
        <w:rPr>
          <w:lang w:val="hi_IN" w:bidi="hi_IN"/>
        </w:rPr>
      </w:r>
    </w:p>
    <w:p>
      <w:pPr/>
      <w:r>
        <w:rPr>
          <w:lang w:val="hi_IN" w:bidi="hi_IN"/>
        </w:rPr>
      </w:r>
      <w:r>
        <w:rPr>
          <w:b/>
          <w:lang w:val="hi_IN" w:bidi="hi_IN"/>
        </w:rPr>
        <w:t>शब्द के बोलने के बाद चार दूतों का क्या हुआ?</w:t>
      </w:r>
    </w:p>
    <w:p>
      <w:pPr/>
      <w:r>
        <w:rPr>
          <w:lang w:val="hi_IN" w:bidi="hi_IN"/>
        </w:rPr>
      </w:r>
      <w:r>
        <w:rPr>
          <w:lang w:val="hi_IN" w:bidi="hi_IN"/>
        </w:rPr>
        <w:t>जब शब्द ने बात की, तो चार दूतों को मनुष्यों की एक तिहाई के मार डालने को तैयार किए गए थे।</w:t>
      </w:r>
      <w:r>
        <w:rPr>
          <w:lang w:val="hi_IN" w:bidi="hi_IN"/>
        </w:rPr>
      </w:r>
      <w:r>
        <w:rPr>
          <w:lang w:val="hi_IN" w:bidi="hi_IN"/>
        </w:rPr>
      </w:r>
    </w:p>
    <w:p>
      <w:pPr/>
      <w:r>
        <w:rPr>
          <w:lang w:val="hi_IN" w:bidi="hi_IN"/>
        </w:rPr>
      </w:r>
    </w:p>
    <w:p>
      <w:pPr>
        <w:pStyle w:val="Heading2"/>
      </w:pPr>
      <w:r>
        <w:rPr>
          <w:lang w:val="hi_IN" w:bidi="hi_IN"/>
        </w:rPr>
        <w:t>प्रकाशितवाक्य 9:16</w:t>
      </w:r>
      <w:r>
        <w:rPr>
          <w:lang w:val="hi_IN" w:bidi="hi_IN"/>
        </w:rPr>
      </w:r>
    </w:p>
    <w:p>
      <w:pPr/>
      <w:r>
        <w:rPr>
          <w:lang w:val="hi_IN" w:bidi="hi_IN"/>
        </w:rPr>
      </w:r>
      <w:r>
        <w:rPr>
          <w:b/>
          <w:lang w:val="hi_IN" w:bidi="hi_IN"/>
        </w:rPr>
        <w:t>यूहन्ना ने कितने फौज के सवारों को देखा?</w:t>
      </w:r>
    </w:p>
    <w:p>
      <w:pPr/>
      <w:r>
        <w:rPr>
          <w:lang w:val="hi_IN" w:bidi="hi_IN"/>
        </w:rPr>
      </w:r>
      <w:r>
        <w:rPr>
          <w:lang w:val="hi_IN" w:bidi="hi_IN"/>
        </w:rPr>
        <w:t>यूहन्ना ने बीस करोड़ फौज के सवारों को देखा, अर्थात् दो सौ मिलियन (20,00,00,000) घुड़सवार सैनिक।</w:t>
      </w:r>
      <w:r>
        <w:rPr>
          <w:lang w:val="hi_IN" w:bidi="hi_IN"/>
        </w:rPr>
      </w:r>
      <w:r>
        <w:rPr>
          <w:lang w:val="hi_IN" w:bidi="hi_IN"/>
        </w:rPr>
      </w:r>
    </w:p>
    <w:p>
      <w:pPr/>
      <w:r>
        <w:rPr>
          <w:lang w:val="hi_IN" w:bidi="hi_IN"/>
        </w:rPr>
      </w:r>
    </w:p>
    <w:p>
      <w:pPr>
        <w:pStyle w:val="Heading2"/>
      </w:pPr>
      <w:r>
        <w:rPr>
          <w:lang w:val="hi_IN" w:bidi="hi_IN"/>
        </w:rPr>
        <w:t>प्रकाशितवाक्य 9:18</w:t>
      </w:r>
      <w:r>
        <w:rPr>
          <w:lang w:val="hi_IN" w:bidi="hi_IN"/>
        </w:rPr>
      </w:r>
    </w:p>
    <w:p>
      <w:pPr/>
      <w:r>
        <w:rPr>
          <w:lang w:val="hi_IN" w:bidi="hi_IN"/>
        </w:rPr>
      </w:r>
      <w:r>
        <w:rPr>
          <w:b/>
          <w:lang w:val="hi_IN" w:bidi="hi_IN"/>
        </w:rPr>
        <w:t>कौन सी महामारियों ने मनुष्यों की एक तिहाई मार डाली गई?</w:t>
      </w:r>
    </w:p>
    <w:p>
      <w:pPr/>
      <w:r>
        <w:rPr>
          <w:lang w:val="hi_IN" w:bidi="hi_IN"/>
        </w:rPr>
      </w:r>
      <w:r>
        <w:rPr>
          <w:lang w:val="hi_IN" w:bidi="hi_IN"/>
        </w:rPr>
        <w:t xml:space="preserve">घोड़ों के मुँह से निकली आग, धुएँ, गन्धक की </w:t>
      </w:r>
      <w:r>
        <w:rPr>
          <w:lang w:val="hi_IN" w:bidi="hi_IN"/>
        </w:rPr>
        <w:t>महामारियों</w:t>
      </w:r>
      <w:r>
        <w:rPr>
          <w:lang w:val="hi_IN" w:bidi="hi_IN"/>
        </w:rPr>
        <w:t xml:space="preserve"> ने मनुष्यों की एक तिहाई मार डाली गई।</w:t>
      </w:r>
      <w:r>
        <w:rPr>
          <w:lang w:val="hi_IN" w:bidi="hi_IN"/>
        </w:rPr>
      </w:r>
      <w:r>
        <w:rPr>
          <w:lang w:val="hi_IN" w:bidi="hi_IN"/>
        </w:rPr>
      </w:r>
    </w:p>
    <w:p>
      <w:pPr/>
      <w:r>
        <w:rPr>
          <w:lang w:val="hi_IN" w:bidi="hi_IN"/>
        </w:rPr>
      </w:r>
    </w:p>
    <w:p>
      <w:pPr>
        <w:pStyle w:val="Heading2"/>
      </w:pPr>
      <w:r>
        <w:rPr>
          <w:lang w:val="hi_IN" w:bidi="hi_IN"/>
        </w:rPr>
        <w:t>प्रकाशितवाक्य 9:20</w:t>
      </w:r>
      <w:r>
        <w:rPr>
          <w:lang w:val="hi_IN" w:bidi="hi_IN"/>
        </w:rPr>
      </w:r>
    </w:p>
    <w:p>
      <w:pPr/>
      <w:r>
        <w:rPr>
          <w:lang w:val="hi_IN" w:bidi="hi_IN"/>
        </w:rPr>
      </w:r>
      <w:r>
        <w:rPr>
          <w:b/>
          <w:lang w:val="hi_IN" w:bidi="hi_IN"/>
        </w:rPr>
        <w:t>जो लोग महामारियों में नहीं मरे, उन्होंने कैसे प्रतिक्रिया दी?</w:t>
      </w:r>
    </w:p>
    <w:p>
      <w:pPr/>
      <w:r>
        <w:rPr>
          <w:lang w:val="hi_IN" w:bidi="hi_IN"/>
        </w:rPr>
      </w:r>
      <w:r>
        <w:rPr>
          <w:lang w:val="hi_IN" w:bidi="hi_IN"/>
        </w:rPr>
        <w:t xml:space="preserve">जो लोग महामारियों में नहीं मारे गए, उन्होंने </w:t>
      </w:r>
      <w:r>
        <w:rPr>
          <w:lang w:val="hi_IN" w:bidi="hi_IN"/>
        </w:rPr>
        <w:t>अपने हाथों के कामों से मन न फिराया, कि दुष्टात्माओं की, और सोने, चाँदी, पीतल, पत्थर, और काठ की मूर्तियों की पूजा करना</w:t>
      </w:r>
      <w:r>
        <w:rPr>
          <w:lang w:val="hi_IN" w:bidi="hi_IN"/>
        </w:rPr>
        <w:t xml:space="preserve"> नहीं छोड़ा।</w:t>
      </w:r>
      <w:r>
        <w:rPr>
          <w:lang w:val="hi_IN" w:bidi="hi_IN"/>
        </w:rPr>
      </w:r>
      <w:r>
        <w:rPr>
          <w:lang w:val="hi_IN" w:bidi="hi_IN"/>
        </w:rPr>
      </w:r>
    </w:p>
    <w:p>
      <w:pPr/>
      <w:r>
        <w:rPr>
          <w:lang w:val="hi_IN" w:bidi="hi_IN"/>
        </w:rPr>
      </w:r>
    </w:p>
    <w:p>
      <w:pPr>
        <w:pStyle w:val="Heading2"/>
      </w:pPr>
      <w:r>
        <w:rPr>
          <w:lang w:val="hi_IN" w:bidi="hi_IN"/>
        </w:rPr>
        <w:t>प्रकाशितवाक्य 10:1</w:t>
      </w:r>
      <w:r>
        <w:rPr>
          <w:lang w:val="hi_IN" w:bidi="hi_IN"/>
        </w:rPr>
      </w:r>
    </w:p>
    <w:p>
      <w:pPr/>
      <w:r>
        <w:rPr>
          <w:lang w:val="hi_IN" w:bidi="hi_IN"/>
        </w:rPr>
      </w:r>
      <w:r>
        <w:rPr>
          <w:b/>
          <w:lang w:val="hi_IN" w:bidi="hi_IN"/>
        </w:rPr>
        <w:t xml:space="preserve">यूहन्ना ने जो </w:t>
      </w:r>
      <w:r>
        <w:rPr>
          <w:b/>
          <w:lang w:val="hi_IN" w:bidi="hi_IN"/>
        </w:rPr>
        <w:t>शक्तिशाली स्वर्गदूत</w:t>
      </w:r>
      <w:r>
        <w:rPr>
          <w:b/>
          <w:lang w:val="hi_IN" w:bidi="hi_IN"/>
        </w:rPr>
        <w:t xml:space="preserve"> देखा, उसका मुँह और पाँव कैसे दिखाई देते थे?</w:t>
      </w:r>
    </w:p>
    <w:p>
      <w:pPr/>
      <w:r>
        <w:rPr>
          <w:lang w:val="hi_IN" w:bidi="hi_IN"/>
        </w:rPr>
      </w:r>
      <w:r>
        <w:rPr>
          <w:lang w:val="hi_IN" w:bidi="hi_IN"/>
        </w:rPr>
        <w:t>स्वर्गदूत का मुँह सूर्य के समान और उसके पाँव आग के खम्भे के समान थे।</w:t>
      </w:r>
      <w:r>
        <w:rPr>
          <w:lang w:val="hi_IN" w:bidi="hi_IN"/>
        </w:rPr>
      </w:r>
      <w:r>
        <w:rPr>
          <w:lang w:val="hi_IN" w:bidi="hi_IN"/>
        </w:rPr>
      </w:r>
    </w:p>
    <w:p>
      <w:pPr/>
      <w:r>
        <w:rPr>
          <w:lang w:val="hi_IN" w:bidi="hi_IN"/>
        </w:rPr>
      </w:r>
    </w:p>
    <w:p>
      <w:pPr>
        <w:pStyle w:val="Heading2"/>
      </w:pPr>
      <w:r>
        <w:rPr>
          <w:lang w:val="hi_IN" w:bidi="hi_IN"/>
        </w:rPr>
        <w:t>प्रकाशितवाक्य 10:2</w:t>
      </w:r>
      <w:r>
        <w:rPr>
          <w:lang w:val="hi_IN" w:bidi="hi_IN"/>
        </w:rPr>
      </w:r>
    </w:p>
    <w:p>
      <w:pPr/>
      <w:r>
        <w:rPr>
          <w:lang w:val="hi_IN" w:bidi="hi_IN"/>
        </w:rPr>
      </w:r>
      <w:r>
        <w:rPr>
          <w:b/>
          <w:lang w:val="hi_IN" w:bidi="hi_IN"/>
        </w:rPr>
        <w:t>स्वर्गदूत ने अपना पाँव कहाँ रखा?</w:t>
      </w:r>
    </w:p>
    <w:p>
      <w:pPr/>
      <w:r>
        <w:rPr>
          <w:lang w:val="hi_IN" w:bidi="hi_IN"/>
        </w:rPr>
      </w:r>
      <w:r>
        <w:rPr>
          <w:lang w:val="hi_IN" w:bidi="hi_IN"/>
        </w:rPr>
        <w:t>स्वर्गदूत ने अपना दाहिना पाँव समुद्र पर, और बायाँ पृथ्वी पर रखा।</w:t>
      </w:r>
      <w:r>
        <w:rPr>
          <w:lang w:val="hi_IN" w:bidi="hi_IN"/>
        </w:rPr>
      </w:r>
      <w:r>
        <w:rPr>
          <w:lang w:val="hi_IN" w:bidi="hi_IN"/>
        </w:rPr>
      </w:r>
    </w:p>
    <w:p>
      <w:pPr/>
      <w:r>
        <w:rPr>
          <w:lang w:val="hi_IN" w:bidi="hi_IN"/>
        </w:rPr>
      </w:r>
    </w:p>
    <w:p>
      <w:pPr>
        <w:pStyle w:val="Heading2"/>
      </w:pPr>
      <w:r>
        <w:rPr>
          <w:lang w:val="hi_IN" w:bidi="hi_IN"/>
        </w:rPr>
        <w:t>प्रकाशितवाक्य 10:4</w:t>
      </w:r>
      <w:r>
        <w:rPr>
          <w:lang w:val="hi_IN" w:bidi="hi_IN"/>
        </w:rPr>
      </w:r>
    </w:p>
    <w:p>
      <w:pPr/>
      <w:r>
        <w:rPr>
          <w:lang w:val="hi_IN" w:bidi="hi_IN"/>
        </w:rPr>
      </w:r>
      <w:r>
        <w:rPr>
          <w:b/>
          <w:lang w:val="hi_IN" w:bidi="hi_IN"/>
        </w:rPr>
        <w:t>स्वर्ग से आई शब्द ने यूहन्ना से क्या लिखने के लिए मना किया?</w:t>
      </w:r>
    </w:p>
    <w:p>
      <w:pPr/>
      <w:r>
        <w:rPr>
          <w:lang w:val="hi_IN" w:bidi="hi_IN"/>
        </w:rPr>
      </w:r>
      <w:r>
        <w:rPr>
          <w:lang w:val="hi_IN" w:bidi="hi_IN"/>
        </w:rPr>
        <w:t>स्वर्ग से आई शब्द ने यूहन्ना से कहा कि वे सात गर्जनाओं ने जो कहा, उन्हें न लिखें।</w:t>
      </w:r>
      <w:r>
        <w:rPr>
          <w:lang w:val="hi_IN" w:bidi="hi_IN"/>
        </w:rPr>
      </w:r>
      <w:r>
        <w:rPr>
          <w:lang w:val="hi_IN" w:bidi="hi_IN"/>
        </w:rPr>
      </w:r>
    </w:p>
    <w:p>
      <w:pPr/>
      <w:r>
        <w:rPr>
          <w:lang w:val="hi_IN" w:bidi="hi_IN"/>
        </w:rPr>
      </w:r>
    </w:p>
    <w:p>
      <w:pPr>
        <w:pStyle w:val="Heading2"/>
      </w:pPr>
      <w:r>
        <w:rPr>
          <w:lang w:val="hi_IN" w:bidi="hi_IN"/>
        </w:rPr>
        <w:t>प्रकाशितवाक्य 10:6</w:t>
      </w:r>
      <w:r>
        <w:rPr>
          <w:lang w:val="hi_IN" w:bidi="hi_IN"/>
        </w:rPr>
      </w:r>
    </w:p>
    <w:p>
      <w:pPr/>
      <w:r>
        <w:rPr>
          <w:lang w:val="hi_IN" w:bidi="hi_IN"/>
        </w:rPr>
      </w:r>
      <w:r>
        <w:rPr>
          <w:b/>
          <w:lang w:val="hi_IN" w:bidi="hi_IN"/>
        </w:rPr>
        <w:t>शक्तिशाली स्वर्गदूत ने किसके नाम से शपथ ली?</w:t>
      </w:r>
    </w:p>
    <w:p>
      <w:pPr/>
      <w:r>
        <w:rPr>
          <w:lang w:val="hi_IN" w:bidi="hi_IN"/>
        </w:rPr>
      </w:r>
      <w:r>
        <w:rPr>
          <w:lang w:val="hi_IN" w:bidi="hi_IN"/>
        </w:rPr>
        <w:t>शक्तिशाली स्वर्गदूत ने उस पर शपथ ली जो युगानुयुग जीवित है (अर्थात्, सदा के लिए), जिसने स्वर्ग को और जो कुछ उसमें है, और पृथ्वी को और जो कुछ उस पर है, और समुद्र को और जो कुछ उसमें है सृजा है।</w:t>
      </w:r>
      <w:r>
        <w:rPr>
          <w:lang w:val="hi_IN" w:bidi="hi_IN"/>
        </w:rPr>
      </w:r>
      <w:r>
        <w:rPr>
          <w:lang w:val="hi_IN" w:bidi="hi_IN"/>
        </w:rPr>
      </w:r>
    </w:p>
    <w:p>
      <w:pPr/>
      <w:r>
        <w:rPr>
          <w:lang w:val="hi_IN" w:bidi="hi_IN"/>
        </w:rPr>
      </w:r>
    </w:p>
    <w:p>
      <w:pPr>
        <w:pStyle w:val="Heading2"/>
      </w:pPr>
      <w:r>
        <w:rPr>
          <w:lang w:val="hi_IN" w:bidi="hi_IN"/>
        </w:rPr>
        <w:t>प्रकाशितवाक्य 10:7</w:t>
      </w:r>
      <w:r>
        <w:rPr>
          <w:lang w:val="hi_IN" w:bidi="hi_IN"/>
        </w:rPr>
      </w:r>
    </w:p>
    <w:p>
      <w:pPr/>
      <w:r>
        <w:rPr>
          <w:lang w:val="hi_IN" w:bidi="hi_IN"/>
        </w:rPr>
      </w:r>
      <w:r>
        <w:rPr>
          <w:b/>
          <w:lang w:val="hi_IN" w:bidi="hi_IN"/>
        </w:rPr>
        <w:t>शक्तिशाली स्वर्गदूत ने कहा कि सातवें स्वर्गदूत की शब्द देने के दिनों में क्या पूरा हो जाएगा?</w:t>
      </w:r>
    </w:p>
    <w:p>
      <w:pPr/>
      <w:r>
        <w:rPr>
          <w:lang w:val="hi_IN" w:bidi="hi_IN"/>
        </w:rPr>
      </w:r>
      <w:r>
        <w:rPr>
          <w:lang w:val="hi_IN" w:bidi="hi_IN"/>
        </w:rPr>
        <w:t>स्वर्गदूत ने कहा कि जब सातवें स्वर्गदूत के शब्द देने के दिनों में, जब वह तुरही फूँकने पर होगा, तो परमेश्वर का वह रहस्य पूरा हो जाएगा।</w:t>
      </w:r>
      <w:r>
        <w:rPr>
          <w:lang w:val="hi_IN" w:bidi="hi_IN"/>
        </w:rPr>
      </w:r>
      <w:r>
        <w:rPr>
          <w:lang w:val="hi_IN" w:bidi="hi_IN"/>
        </w:rPr>
      </w:r>
    </w:p>
    <w:p>
      <w:pPr/>
      <w:r>
        <w:rPr>
          <w:lang w:val="hi_IN" w:bidi="hi_IN"/>
        </w:rPr>
      </w:r>
    </w:p>
    <w:p>
      <w:pPr>
        <w:pStyle w:val="Heading2"/>
      </w:pPr>
      <w:r>
        <w:rPr>
          <w:lang w:val="hi_IN" w:bidi="hi_IN"/>
        </w:rPr>
        <w:t>प्रकाशितवाक्य 10:8</w:t>
      </w:r>
      <w:r>
        <w:rPr>
          <w:lang w:val="hi_IN" w:bidi="hi_IN"/>
        </w:rPr>
      </w:r>
    </w:p>
    <w:p>
      <w:pPr/>
      <w:r>
        <w:rPr>
          <w:lang w:val="hi_IN" w:bidi="hi_IN"/>
        </w:rPr>
      </w:r>
      <w:r>
        <w:rPr>
          <w:b/>
          <w:lang w:val="hi_IN" w:bidi="hi_IN"/>
        </w:rPr>
        <w:t>शब्द करनेवाले ने यूहन्ना से शक्तिशाली स्वर्गदूत से क्या लेने के लिए कहा?</w:t>
      </w:r>
    </w:p>
    <w:p>
      <w:pPr/>
      <w:r>
        <w:rPr>
          <w:lang w:val="hi_IN" w:bidi="hi_IN"/>
        </w:rPr>
      </w:r>
      <w:r>
        <w:rPr>
          <w:lang w:val="hi_IN" w:bidi="hi_IN"/>
        </w:rPr>
        <w:t>शब्द करनेवाले ने यूहन्ना से कहा कि वे स्वर्गदूत से एक खुली हुई पुस्तक ले ले।</w:t>
      </w:r>
      <w:r>
        <w:rPr>
          <w:lang w:val="hi_IN" w:bidi="hi_IN"/>
        </w:rPr>
      </w:r>
      <w:r>
        <w:rPr>
          <w:lang w:val="hi_IN" w:bidi="hi_IN"/>
        </w:rPr>
      </w:r>
    </w:p>
    <w:p>
      <w:pPr/>
      <w:r>
        <w:rPr>
          <w:lang w:val="hi_IN" w:bidi="hi_IN"/>
        </w:rPr>
      </w:r>
    </w:p>
    <w:p>
      <w:pPr>
        <w:pStyle w:val="Heading2"/>
      </w:pPr>
      <w:r>
        <w:rPr>
          <w:lang w:val="hi_IN" w:bidi="hi_IN"/>
        </w:rPr>
        <w:t>प्रकाशितवाक्य 10:9</w:t>
      </w:r>
      <w:r>
        <w:rPr>
          <w:lang w:val="hi_IN" w:bidi="hi_IN"/>
        </w:rPr>
      </w:r>
    </w:p>
    <w:p>
      <w:pPr/>
      <w:r>
        <w:rPr>
          <w:lang w:val="hi_IN" w:bidi="hi_IN"/>
        </w:rPr>
      </w:r>
      <w:r>
        <w:rPr>
          <w:b/>
          <w:lang w:val="hi_IN" w:bidi="hi_IN"/>
        </w:rPr>
        <w:t>स्वर्गदूत ने कहा कि जब यूहन्ना पुस्तक खाएंगे तो क्या होगा?</w:t>
      </w:r>
    </w:p>
    <w:p>
      <w:pPr/>
      <w:r>
        <w:rPr>
          <w:lang w:val="hi_IN" w:bidi="hi_IN"/>
        </w:rPr>
      </w:r>
      <w:r>
        <w:rPr>
          <w:lang w:val="hi_IN" w:bidi="hi_IN"/>
        </w:rPr>
        <w:t>स्वर्गदूत ने कहा कि पुस्तक यूहन्ना के मुँह में मधु जैसी मीठी लगेगी, लेकिन यह उनके पेट में कड़वा हो जाएगा।</w:t>
      </w:r>
      <w:r>
        <w:rPr>
          <w:lang w:val="hi_IN" w:bidi="hi_IN"/>
        </w:rPr>
      </w:r>
      <w:r>
        <w:rPr>
          <w:lang w:val="hi_IN" w:bidi="hi_IN"/>
        </w:rPr>
      </w:r>
    </w:p>
    <w:p>
      <w:pPr/>
      <w:r>
        <w:rPr>
          <w:lang w:val="hi_IN" w:bidi="hi_IN"/>
        </w:rPr>
      </w:r>
    </w:p>
    <w:p>
      <w:pPr>
        <w:pStyle w:val="Heading2"/>
      </w:pPr>
      <w:r>
        <w:rPr>
          <w:lang w:val="hi_IN" w:bidi="hi_IN"/>
        </w:rPr>
        <w:t>प्रकाशितवाक्य 10:11</w:t>
      </w:r>
      <w:r>
        <w:rPr>
          <w:lang w:val="hi_IN" w:bidi="hi_IN"/>
        </w:rPr>
      </w:r>
    </w:p>
    <w:p>
      <w:pPr/>
      <w:r>
        <w:rPr>
          <w:lang w:val="hi_IN" w:bidi="hi_IN"/>
        </w:rPr>
      </w:r>
      <w:r>
        <w:rPr>
          <w:b/>
          <w:lang w:val="hi_IN" w:bidi="hi_IN"/>
        </w:rPr>
        <w:t xml:space="preserve"> पुस्तक खाने के बाद, यूहन्ना से किस विषय में भविष्यद्वाणी करने के लिए कहा गया?</w:t>
      </w:r>
    </w:p>
    <w:p>
      <w:pPr/>
      <w:r>
        <w:rPr>
          <w:lang w:val="hi_IN" w:bidi="hi_IN"/>
        </w:rPr>
      </w:r>
      <w:r>
        <w:rPr>
          <w:lang w:val="hi_IN" w:bidi="hi_IN"/>
        </w:rPr>
        <w:t>यूहन्ना बहुत से लोगों, जातियों, भाषाओं, और राजाओं के विषय में फिर भविष्यद्वाणी करने के लिए कहा गया।</w:t>
      </w:r>
      <w:r>
        <w:rPr>
          <w:lang w:val="hi_IN" w:bidi="hi_IN"/>
        </w:rPr>
      </w:r>
      <w:r>
        <w:rPr>
          <w:lang w:val="hi_IN" w:bidi="hi_IN"/>
        </w:rPr>
      </w:r>
    </w:p>
    <w:p>
      <w:pPr/>
      <w:r>
        <w:rPr>
          <w:lang w:val="hi_IN" w:bidi="hi_IN"/>
        </w:rPr>
      </w:r>
    </w:p>
    <w:p>
      <w:pPr>
        <w:pStyle w:val="Heading2"/>
      </w:pPr>
      <w:r>
        <w:rPr>
          <w:lang w:val="hi_IN" w:bidi="hi_IN"/>
        </w:rPr>
        <w:t>प्रकाशितवाक्य 11:1</w:t>
      </w:r>
      <w:r>
        <w:rPr>
          <w:lang w:val="hi_IN" w:bidi="hi_IN"/>
        </w:rPr>
      </w:r>
    </w:p>
    <w:p>
      <w:pPr/>
      <w:r>
        <w:rPr>
          <w:lang w:val="hi_IN" w:bidi="hi_IN"/>
        </w:rPr>
      </w:r>
      <w:r>
        <w:rPr>
          <w:b/>
          <w:lang w:val="hi_IN" w:bidi="hi_IN"/>
        </w:rPr>
        <w:t>यूहन्ना से क्या नापने के लिए कहा गया था?</w:t>
      </w:r>
    </w:p>
    <w:p>
      <w:pPr/>
      <w:r>
        <w:rPr>
          <w:lang w:val="hi_IN" w:bidi="hi_IN"/>
        </w:rPr>
      </w:r>
      <w:r>
        <w:rPr>
          <w:lang w:val="hi_IN" w:bidi="hi_IN"/>
        </w:rPr>
        <w:t>यूहन्ना से परमेश्वर के मन्दिर और वेदी, और उसमें भजन करनेवालों को नापने के लिए कहा गया।</w:t>
      </w:r>
      <w:r>
        <w:rPr>
          <w:lang w:val="hi_IN" w:bidi="hi_IN"/>
        </w:rPr>
      </w:r>
      <w:r>
        <w:rPr>
          <w:lang w:val="hi_IN" w:bidi="hi_IN"/>
        </w:rPr>
      </w:r>
    </w:p>
    <w:p>
      <w:pPr/>
      <w:r>
        <w:rPr>
          <w:lang w:val="hi_IN" w:bidi="hi_IN"/>
        </w:rPr>
      </w:r>
    </w:p>
    <w:p>
      <w:pPr>
        <w:pStyle w:val="Heading2"/>
      </w:pPr>
      <w:r>
        <w:rPr>
          <w:lang w:val="hi_IN" w:bidi="hi_IN"/>
        </w:rPr>
        <w:t>प्रकाशितवाक्य 11:2</w:t>
      </w:r>
      <w:r>
        <w:rPr>
          <w:lang w:val="hi_IN" w:bidi="hi_IN"/>
        </w:rPr>
      </w:r>
    </w:p>
    <w:p>
      <w:pPr/>
      <w:r>
        <w:rPr>
          <w:lang w:val="hi_IN" w:bidi="hi_IN"/>
        </w:rPr>
      </w:r>
      <w:r>
        <w:rPr>
          <w:b/>
          <w:lang w:val="hi_IN" w:bidi="hi_IN"/>
        </w:rPr>
        <w:t>अन्यजाति कितने समय तक पवित्र नगर को रौंदते रहेंगे?</w:t>
      </w:r>
    </w:p>
    <w:p>
      <w:pPr/>
      <w:r>
        <w:rPr>
          <w:lang w:val="hi_IN" w:bidi="hi_IN"/>
        </w:rPr>
      </w:r>
      <w:r>
        <w:rPr>
          <w:lang w:val="hi_IN" w:bidi="hi_IN"/>
        </w:rPr>
        <w:t>अन्यजाति बयालीस महीने तक पवित्र नगर को रौंदते रहेंगे।</w:t>
      </w:r>
      <w:r>
        <w:rPr>
          <w:lang w:val="hi_IN" w:bidi="hi_IN"/>
        </w:rPr>
      </w:r>
      <w:r>
        <w:rPr>
          <w:lang w:val="hi_IN" w:bidi="hi_IN"/>
        </w:rPr>
      </w:r>
    </w:p>
    <w:p>
      <w:pPr/>
      <w:r>
        <w:rPr>
          <w:lang w:val="hi_IN" w:bidi="hi_IN"/>
        </w:rPr>
      </w:r>
    </w:p>
    <w:p>
      <w:pPr>
        <w:pStyle w:val="Heading2"/>
      </w:pPr>
      <w:r>
        <w:rPr>
          <w:lang w:val="hi_IN" w:bidi="hi_IN"/>
        </w:rPr>
        <w:t>प्रकाशितवाक्य 11:5</w:t>
      </w:r>
      <w:r>
        <w:rPr>
          <w:lang w:val="hi_IN" w:bidi="hi_IN"/>
        </w:rPr>
      </w:r>
    </w:p>
    <w:p>
      <w:pPr/>
      <w:r>
        <w:rPr>
          <w:lang w:val="hi_IN" w:bidi="hi_IN"/>
        </w:rPr>
      </w:r>
      <w:r>
        <w:rPr>
          <w:b/>
          <w:lang w:val="hi_IN" w:bidi="hi_IN"/>
        </w:rPr>
        <w:t>उन दो गवाहों को यह अधिकार दिया गया था कि जो कोई उन्हें हानि पहुँचाना चाहे, उसके साथ क्या करें?</w:t>
      </w:r>
    </w:p>
    <w:p>
      <w:pPr/>
      <w:r>
        <w:rPr>
          <w:lang w:val="hi_IN" w:bidi="hi_IN"/>
        </w:rPr>
      </w:r>
      <w:r>
        <w:rPr>
          <w:lang w:val="hi_IN" w:bidi="hi_IN"/>
        </w:rPr>
        <w:t>दोनों गवाहों को यह अधिकार दिया गया कि जो कोई भी उन्हें हानि पहुँचाना चाहे उसे मुँह से आग निकलकर मार दें।</w:t>
      </w:r>
      <w:r>
        <w:rPr>
          <w:lang w:val="hi_IN" w:bidi="hi_IN"/>
        </w:rPr>
      </w:r>
      <w:r>
        <w:rPr>
          <w:lang w:val="hi_IN" w:bidi="hi_IN"/>
        </w:rPr>
      </w:r>
    </w:p>
    <w:p>
      <w:pPr/>
      <w:r>
        <w:rPr>
          <w:lang w:val="hi_IN" w:bidi="hi_IN"/>
        </w:rPr>
      </w:r>
    </w:p>
    <w:p>
      <w:pPr>
        <w:pStyle w:val="Heading2"/>
      </w:pPr>
      <w:r>
        <w:rPr>
          <w:lang w:val="hi_IN" w:bidi="hi_IN"/>
        </w:rPr>
        <w:t>प्रकाशितवाक्य 11:8</w:t>
      </w:r>
      <w:r>
        <w:rPr>
          <w:lang w:val="hi_IN" w:bidi="hi_IN"/>
        </w:rPr>
      </w:r>
    </w:p>
    <w:p>
      <w:pPr/>
      <w:r>
        <w:rPr>
          <w:lang w:val="hi_IN" w:bidi="hi_IN"/>
        </w:rPr>
      </w:r>
      <w:r>
        <w:rPr>
          <w:b/>
          <w:lang w:val="hi_IN" w:bidi="hi_IN"/>
        </w:rPr>
        <w:t>दो गवाहों के शव कहाँ पड़े रहेंगे?</w:t>
      </w:r>
    </w:p>
    <w:p>
      <w:pPr/>
      <w:r>
        <w:rPr>
          <w:lang w:val="hi_IN" w:bidi="hi_IN"/>
        </w:rPr>
      </w:r>
      <w:r>
        <w:rPr>
          <w:lang w:val="hi_IN" w:bidi="hi_IN"/>
        </w:rPr>
        <w:t>उनके शव उस बड़े नगर के चौक में पड़े रहेंगे।</w:t>
      </w:r>
      <w:r>
        <w:rPr>
          <w:lang w:val="hi_IN" w:bidi="hi_IN"/>
        </w:rPr>
      </w:r>
      <w:r>
        <w:rPr>
          <w:lang w:val="hi_IN" w:bidi="hi_IN"/>
        </w:rPr>
      </w:r>
    </w:p>
    <w:p>
      <w:pPr/>
      <w:r>
        <w:rPr>
          <w:lang w:val="hi_IN" w:bidi="hi_IN"/>
        </w:rPr>
      </w:r>
    </w:p>
    <w:p>
      <w:pPr>
        <w:pStyle w:val="Heading2"/>
      </w:pPr>
      <w:r>
        <w:rPr>
          <w:lang w:val="hi_IN" w:bidi="hi_IN"/>
        </w:rPr>
        <w:t>प्रकाशितवाक्य 11:10</w:t>
      </w:r>
      <w:r>
        <w:rPr>
          <w:lang w:val="hi_IN" w:bidi="hi_IN"/>
        </w:rPr>
      </w:r>
    </w:p>
    <w:p>
      <w:pPr/>
      <w:r>
        <w:rPr>
          <w:lang w:val="hi_IN" w:bidi="hi_IN"/>
        </w:rPr>
      </w:r>
      <w:r>
        <w:rPr>
          <w:b/>
          <w:lang w:val="hi_IN" w:bidi="hi_IN"/>
        </w:rPr>
        <w:t>जब दो गवाह मारे जाएंगे, तो पृथ्वी के लोग कैसे प्रतिक्रिया देंगे?</w:t>
      </w:r>
    </w:p>
    <w:p>
      <w:pPr/>
      <w:r>
        <w:rPr>
          <w:lang w:val="hi_IN" w:bidi="hi_IN"/>
        </w:rPr>
      </w:r>
      <w:r>
        <w:rPr>
          <w:lang w:val="hi_IN" w:bidi="hi_IN"/>
        </w:rPr>
        <w:t>जब दो गवाहों की हत्या कर दी जाएगी, तब पृथ्वी के रहनेवाले उनके मरने से आनन्दित और मगन होंगे, और एक दूसरे के पास भेंट भेजेंगे।</w:t>
      </w:r>
      <w:r>
        <w:rPr>
          <w:lang w:val="hi_IN" w:bidi="hi_IN"/>
        </w:rPr>
      </w:r>
      <w:r>
        <w:rPr>
          <w:lang w:val="hi_IN" w:bidi="hi_IN"/>
        </w:rPr>
      </w:r>
    </w:p>
    <w:p>
      <w:pPr/>
      <w:r>
        <w:rPr>
          <w:lang w:val="hi_IN" w:bidi="hi_IN"/>
        </w:rPr>
      </w:r>
    </w:p>
    <w:p>
      <w:pPr>
        <w:pStyle w:val="Heading2"/>
      </w:pPr>
      <w:r>
        <w:rPr>
          <w:lang w:val="hi_IN" w:bidi="hi_IN"/>
        </w:rPr>
        <w:t>प्रकाशितवाक्य 11:11–12</w:t>
      </w:r>
      <w:r>
        <w:rPr>
          <w:lang w:val="hi_IN" w:bidi="hi_IN"/>
        </w:rPr>
      </w:r>
    </w:p>
    <w:p>
      <w:pPr/>
      <w:r>
        <w:rPr>
          <w:lang w:val="hi_IN" w:bidi="hi_IN"/>
        </w:rPr>
      </w:r>
      <w:r>
        <w:rPr>
          <w:b/>
          <w:lang w:val="hi_IN" w:bidi="hi_IN"/>
        </w:rPr>
        <w:t>साढ़े तीन दिन के बाद उन दो गवाहों के साथ क्या होगा?</w:t>
      </w:r>
    </w:p>
    <w:p>
      <w:pPr/>
      <w:r>
        <w:rPr>
          <w:lang w:val="hi_IN" w:bidi="hi_IN"/>
        </w:rPr>
      </w:r>
      <w:r>
        <w:rPr>
          <w:lang w:val="hi_IN" w:bidi="hi_IN"/>
        </w:rPr>
        <w:t>साढ़े तीन दिन बाद, परमेश्वर की ओर से जीवन का श्वास उनमें प्रवेश करेगी और वे अपने पाँवों के बल खड़े हो जाएंगे।</w:t>
      </w:r>
      <w:r>
        <w:rPr>
          <w:lang w:val="hi_IN" w:bidi="hi_IN"/>
        </w:rPr>
      </w:r>
      <w:r>
        <w:rPr>
          <w:lang w:val="hi_IN" w:bidi="hi_IN"/>
        </w:rPr>
      </w:r>
    </w:p>
    <w:p>
      <w:pPr/>
      <w:r>
        <w:rPr>
          <w:lang w:val="hi_IN" w:bidi="hi_IN"/>
        </w:rPr>
      </w:r>
    </w:p>
    <w:p>
      <w:pPr>
        <w:pStyle w:val="Heading2"/>
      </w:pPr>
      <w:r>
        <w:rPr>
          <w:lang w:val="hi_IN" w:bidi="hi_IN"/>
        </w:rPr>
        <w:t>प्रकाशितवाक्य 11:14</w:t>
      </w:r>
      <w:r>
        <w:rPr>
          <w:lang w:val="hi_IN" w:bidi="hi_IN"/>
        </w:rPr>
      </w:r>
    </w:p>
    <w:p>
      <w:pPr/>
      <w:r>
        <w:rPr>
          <w:lang w:val="hi_IN" w:bidi="hi_IN"/>
        </w:rPr>
      </w:r>
      <w:r>
        <w:rPr>
          <w:b/>
          <w:lang w:val="hi_IN" w:bidi="hi_IN"/>
        </w:rPr>
        <w:t>जब दो गवाह स्वर्ग पर चढ़ जाते हैं और भूकम्प आता है, तो क्या घटित हो चुका होता है?</w:t>
      </w:r>
    </w:p>
    <w:p>
      <w:pPr/>
      <w:r>
        <w:rPr>
          <w:lang w:val="hi_IN" w:bidi="hi_IN"/>
        </w:rPr>
      </w:r>
      <w:r>
        <w:rPr>
          <w:lang w:val="hi_IN" w:bidi="hi_IN"/>
        </w:rPr>
        <w:t>दो गवाहों के स्वर्ग पर चढ़ जाने के बाद और भूकम्प आने पर, दूसरी विपत्ति बीत चुकी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11:15</w:t>
      </w:r>
      <w:r>
        <w:rPr>
          <w:lang w:val="hi_IN" w:bidi="hi_IN"/>
        </w:rPr>
      </w:r>
    </w:p>
    <w:p>
      <w:pPr/>
      <w:r>
        <w:rPr>
          <w:lang w:val="hi_IN" w:bidi="hi_IN"/>
        </w:rPr>
      </w:r>
      <w:r>
        <w:rPr>
          <w:b/>
          <w:lang w:val="hi_IN" w:bidi="hi_IN"/>
        </w:rPr>
        <w:t>जब सातवें स्वर्गदूत ने तुरही फूँकी, तो स्वर्ग के बड़े-बड़े शब्द ने क्या कहा?</w:t>
      </w:r>
    </w:p>
    <w:p>
      <w:pPr/>
      <w:r>
        <w:rPr>
          <w:lang w:val="hi_IN" w:bidi="hi_IN"/>
        </w:rPr>
      </w:r>
      <w:r>
        <w:rPr>
          <w:lang w:val="hi_IN" w:bidi="hi_IN"/>
        </w:rPr>
        <w:t>जब सातवें स्वर्गदूत ने तुरही फूँकी, तो स्वर्ग के बड़े-बड़े शब्द कहने लगीं कि जगत का राज्य हमारे प्रभु का और उसके मसीह का हो गया और वह युगानुयुग राज्य करेगा।</w:t>
      </w:r>
      <w:r>
        <w:rPr>
          <w:lang w:val="hi_IN" w:bidi="hi_IN"/>
        </w:rPr>
      </w:r>
      <w:r>
        <w:rPr>
          <w:lang w:val="hi_IN" w:bidi="hi_IN"/>
        </w:rPr>
      </w:r>
    </w:p>
    <w:p>
      <w:pPr/>
      <w:r>
        <w:rPr>
          <w:lang w:val="hi_IN" w:bidi="hi_IN"/>
        </w:rPr>
      </w:r>
    </w:p>
    <w:p>
      <w:pPr>
        <w:pStyle w:val="Heading2"/>
      </w:pPr>
      <w:r>
        <w:rPr>
          <w:lang w:val="hi_IN" w:bidi="hi_IN"/>
        </w:rPr>
        <w:t>प्रकाशितवाक्य 11:17</w:t>
      </w:r>
      <w:r>
        <w:rPr>
          <w:lang w:val="hi_IN" w:bidi="hi_IN"/>
        </w:rPr>
      </w:r>
    </w:p>
    <w:p>
      <w:pPr/>
      <w:r>
        <w:rPr>
          <w:lang w:val="hi_IN" w:bidi="hi_IN"/>
        </w:rPr>
      </w:r>
      <w:r>
        <w:rPr>
          <w:b/>
          <w:lang w:val="hi_IN" w:bidi="hi_IN"/>
        </w:rPr>
        <w:t>प्राचीन ने क्या कहा कि प्रभु परमेश्वर ने अब क्या किया है?</w:t>
      </w:r>
    </w:p>
    <w:p>
      <w:pPr/>
      <w:r>
        <w:rPr>
          <w:lang w:val="hi_IN" w:bidi="hi_IN"/>
        </w:rPr>
      </w:r>
      <w:r>
        <w:rPr>
          <w:lang w:val="hi_IN" w:bidi="hi_IN"/>
        </w:rPr>
        <w:t>प्राचीन ने कहा कि प्रभु परमेश्वर ने अपनी बड़ी सामर्थ्य को काम में लाकर राज्य किया है।</w:t>
      </w:r>
      <w:r>
        <w:rPr>
          <w:lang w:val="hi_IN" w:bidi="hi_IN"/>
        </w:rPr>
      </w:r>
      <w:r>
        <w:rPr>
          <w:lang w:val="hi_IN" w:bidi="hi_IN"/>
        </w:rPr>
      </w:r>
    </w:p>
    <w:p>
      <w:pPr/>
      <w:r>
        <w:rPr>
          <w:lang w:val="hi_IN" w:bidi="hi_IN"/>
        </w:rPr>
      </w:r>
    </w:p>
    <w:p>
      <w:pPr>
        <w:pStyle w:val="Heading2"/>
      </w:pPr>
      <w:r>
        <w:rPr>
          <w:lang w:val="hi_IN" w:bidi="hi_IN"/>
        </w:rPr>
        <w:t>प्रकाशितवाक्य 11:18</w:t>
      </w:r>
      <w:r>
        <w:rPr>
          <w:lang w:val="hi_IN" w:bidi="hi_IN"/>
        </w:rPr>
      </w:r>
    </w:p>
    <w:p>
      <w:pPr/>
      <w:r>
        <w:rPr>
          <w:lang w:val="hi_IN" w:bidi="hi_IN"/>
        </w:rPr>
      </w:r>
      <w:r>
        <w:rPr>
          <w:b/>
          <w:lang w:val="hi_IN" w:bidi="hi_IN"/>
        </w:rPr>
        <w:t>प्राचीन के अनुसार, अब कौन सा समय आ पहुँचा है?</w:t>
      </w:r>
    </w:p>
    <w:p>
      <w:pPr/>
      <w:r>
        <w:rPr>
          <w:lang w:val="hi_IN" w:bidi="hi_IN"/>
        </w:rPr>
      </w:r>
      <w:r>
        <w:rPr>
          <w:lang w:val="hi_IN" w:bidi="hi_IN"/>
        </w:rPr>
        <w:t>प्राचीन ने कहा कि अब वह समय आ पहुँचा है कि मरे हुओं का न्याय किया जाए, और तेरे दास भविष्यद्वक्ताओं और पवित्र लोगों को और उन छोटे-बड़ों को जो तेरे नाम से डरते हैं, बदला दिया जाए, और पृथ्वी के बिगाड़नेवाले नाश किए जाएँ।</w:t>
      </w:r>
      <w:r>
        <w:rPr>
          <w:lang w:val="hi_IN" w:bidi="hi_IN"/>
        </w:rPr>
      </w:r>
      <w:r>
        <w:rPr>
          <w:lang w:val="hi_IN" w:bidi="hi_IN"/>
        </w:rPr>
      </w:r>
    </w:p>
    <w:p>
      <w:pPr/>
      <w:r>
        <w:rPr>
          <w:lang w:val="hi_IN" w:bidi="hi_IN"/>
        </w:rPr>
      </w:r>
    </w:p>
    <w:p>
      <w:pPr>
        <w:pStyle w:val="Heading2"/>
      </w:pPr>
      <w:r>
        <w:rPr>
          <w:lang w:val="hi_IN" w:bidi="hi_IN"/>
        </w:rPr>
        <w:t>प्रकाशितवाक्य 11:19</w:t>
      </w:r>
      <w:r>
        <w:rPr>
          <w:lang w:val="hi_IN" w:bidi="hi_IN"/>
        </w:rPr>
      </w:r>
    </w:p>
    <w:p>
      <w:pPr/>
      <w:r>
        <w:rPr>
          <w:lang w:val="hi_IN" w:bidi="hi_IN"/>
        </w:rPr>
      </w:r>
      <w:r>
        <w:rPr>
          <w:b/>
          <w:lang w:val="hi_IN" w:bidi="hi_IN"/>
        </w:rPr>
        <w:t>तब स्वर्ग में क्या दिखाई दिया?</w:t>
      </w:r>
    </w:p>
    <w:p>
      <w:pPr/>
      <w:r>
        <w:rPr>
          <w:lang w:val="hi_IN" w:bidi="hi_IN"/>
        </w:rPr>
      </w:r>
      <w:r>
        <w:rPr>
          <w:lang w:val="hi_IN" w:bidi="hi_IN"/>
        </w:rPr>
        <w:t>तब परमेश्वर का जो मन्दिर स्वर्ग में है, वह खोला गया।</w:t>
      </w:r>
      <w:r>
        <w:rPr>
          <w:lang w:val="hi_IN" w:bidi="hi_IN"/>
        </w:rPr>
      </w:r>
      <w:r>
        <w:rPr>
          <w:lang w:val="hi_IN" w:bidi="hi_IN"/>
        </w:rPr>
      </w:r>
    </w:p>
    <w:p>
      <w:pPr/>
      <w:r>
        <w:rPr>
          <w:lang w:val="hi_IN" w:bidi="hi_IN"/>
        </w:rPr>
      </w:r>
    </w:p>
    <w:p>
      <w:pPr>
        <w:pStyle w:val="Heading2"/>
      </w:pPr>
      <w:r>
        <w:rPr>
          <w:lang w:val="hi_IN" w:bidi="hi_IN"/>
        </w:rPr>
        <w:t>प्रकाशितवाक्य 12:1</w:t>
      </w:r>
      <w:r>
        <w:rPr>
          <w:lang w:val="hi_IN" w:bidi="hi_IN"/>
        </w:rPr>
      </w:r>
    </w:p>
    <w:p>
      <w:pPr/>
      <w:r>
        <w:rPr>
          <w:lang w:val="hi_IN" w:bidi="hi_IN"/>
        </w:rPr>
      </w:r>
      <w:r>
        <w:rPr>
          <w:b/>
          <w:lang w:val="hi_IN" w:bidi="hi_IN"/>
        </w:rPr>
        <w:t>स्वर्ग में कौन सा बड़ा चिन्ह दिखाई दिया?</w:t>
      </w:r>
    </w:p>
    <w:p>
      <w:pPr/>
      <w:r>
        <w:rPr>
          <w:lang w:val="hi_IN" w:bidi="hi_IN"/>
        </w:rPr>
      </w:r>
      <w:r>
        <w:rPr>
          <w:lang w:val="hi_IN" w:bidi="hi_IN"/>
        </w:rPr>
        <w:t>स्वर्ग में एक बड़ा चिन्ह दिखाई दिया, अर्थात् एक स्त्री जो सूर्य ओढ़े हुए थी, और चाँद उसके पाँवों तले था, और उसके सिर पर बारह तारों का मुकुट थाचंद्रमा था और उनके सिर पर बारह सितारों का मुकुट था।</w:t>
      </w:r>
      <w:r>
        <w:rPr>
          <w:lang w:val="hi_IN" w:bidi="hi_IN"/>
        </w:rPr>
      </w:r>
      <w:r>
        <w:rPr>
          <w:lang w:val="hi_IN" w:bidi="hi_IN"/>
        </w:rPr>
      </w:r>
    </w:p>
    <w:p>
      <w:pPr/>
      <w:r>
        <w:rPr>
          <w:lang w:val="hi_IN" w:bidi="hi_IN"/>
        </w:rPr>
      </w:r>
    </w:p>
    <w:p>
      <w:pPr>
        <w:pStyle w:val="Heading2"/>
      </w:pPr>
      <w:r>
        <w:rPr>
          <w:lang w:val="hi_IN" w:bidi="hi_IN"/>
        </w:rPr>
        <w:t>प्रकाशितवाक्य 12:3</w:t>
      </w:r>
      <w:r>
        <w:rPr>
          <w:lang w:val="hi_IN" w:bidi="hi_IN"/>
        </w:rPr>
      </w:r>
    </w:p>
    <w:p>
      <w:pPr/>
      <w:r>
        <w:rPr>
          <w:lang w:val="hi_IN" w:bidi="hi_IN"/>
        </w:rPr>
      </w:r>
      <w:r>
        <w:rPr>
          <w:b/>
          <w:lang w:val="hi_IN" w:bidi="hi_IN"/>
        </w:rPr>
        <w:t>कौन सा एक और चिन्ह स्वर्ग में दिखाई दिया?</w:t>
      </w:r>
    </w:p>
    <w:p>
      <w:pPr/>
      <w:r>
        <w:rPr>
          <w:lang w:val="hi_IN" w:bidi="hi_IN"/>
        </w:rPr>
      </w:r>
      <w:r>
        <w:rPr>
          <w:lang w:val="hi_IN" w:bidi="hi_IN"/>
        </w:rPr>
        <w:t>एक और चिन्ह स्वर्ग में दिखाई दिया, एक बड़ा लाल अजगर था जिसके सात सिर और दस सींग थे, और उसके सिरों पर सात राजमुकुट थे।</w:t>
      </w:r>
      <w:r>
        <w:rPr>
          <w:lang w:val="hi_IN" w:bidi="hi_IN"/>
        </w:rPr>
      </w:r>
      <w:r>
        <w:rPr>
          <w:lang w:val="hi_IN" w:bidi="hi_IN"/>
        </w:rPr>
      </w:r>
    </w:p>
    <w:p>
      <w:pPr/>
      <w:r>
        <w:rPr>
          <w:lang w:val="hi_IN" w:bidi="hi_IN"/>
        </w:rPr>
      </w:r>
    </w:p>
    <w:p>
      <w:pPr>
        <w:pStyle w:val="Heading2"/>
      </w:pPr>
      <w:r>
        <w:rPr>
          <w:lang w:val="hi_IN" w:bidi="hi_IN"/>
        </w:rPr>
        <w:t>प्रकाशितवाक्य 12:4</w:t>
      </w:r>
      <w:r>
        <w:rPr>
          <w:lang w:val="hi_IN" w:bidi="hi_IN"/>
        </w:rPr>
      </w:r>
    </w:p>
    <w:p>
      <w:pPr/>
      <w:r>
        <w:rPr>
          <w:lang w:val="hi_IN" w:bidi="hi_IN"/>
        </w:rPr>
      </w:r>
      <w:r>
        <w:rPr>
          <w:b/>
          <w:lang w:val="hi_IN" w:bidi="hi_IN"/>
        </w:rPr>
        <w:t>अजगर की पूँछ ने क्या किया था?</w:t>
      </w:r>
    </w:p>
    <w:p>
      <w:pPr/>
      <w:r>
        <w:rPr>
          <w:lang w:val="hi_IN" w:bidi="hi_IN"/>
        </w:rPr>
      </w:r>
      <w:r>
        <w:rPr>
          <w:lang w:val="hi_IN" w:bidi="hi_IN"/>
        </w:rPr>
        <w:t>अजगर की पूँछ ने आकाश के तारों की एक तिहाई को खींचकर पृथ्वी पर डाल दिया।</w:t>
      </w:r>
      <w:r>
        <w:rPr>
          <w:lang w:val="hi_IN" w:bidi="hi_IN"/>
        </w:rPr>
      </w:r>
      <w:r>
        <w:rPr>
          <w:lang w:val="hi_IN" w:bidi="hi_IN"/>
        </w:rPr>
      </w:r>
    </w:p>
    <w:p>
      <w:pPr/>
      <w:r>
        <w:rPr>
          <w:lang w:val="hi_IN" w:bidi="hi_IN"/>
        </w:rPr>
      </w:r>
    </w:p>
    <w:p>
      <w:pPr>
        <w:pStyle w:val="Heading2"/>
      </w:pPr>
      <w:r>
        <w:rPr>
          <w:lang w:val="hi_IN" w:bidi="hi_IN"/>
        </w:rPr>
        <w:t>प्रकाशितवाक्य 12:4(#2)</w:t>
      </w:r>
      <w:r>
        <w:rPr>
          <w:lang w:val="hi_IN" w:bidi="hi_IN"/>
        </w:rPr>
      </w:r>
    </w:p>
    <w:p>
      <w:pPr/>
      <w:r>
        <w:rPr>
          <w:lang w:val="hi_IN" w:bidi="hi_IN"/>
        </w:rPr>
      </w:r>
      <w:r>
        <w:rPr>
          <w:b/>
          <w:lang w:val="hi_IN" w:bidi="hi_IN"/>
        </w:rPr>
        <w:t>जब स्त्री ने जन्म दिया, तो अजगर क्या करना चाहता था?</w:t>
      </w:r>
    </w:p>
    <w:p>
      <w:pPr/>
      <w:r>
        <w:rPr>
          <w:lang w:val="hi_IN" w:bidi="hi_IN"/>
        </w:rPr>
      </w:r>
      <w:r>
        <w:rPr>
          <w:lang w:val="hi_IN" w:bidi="hi_IN"/>
        </w:rPr>
        <w:t>जब स्त्री ने जन्म दिया तो अजगर उस स्त्री के बच्चे को निगलना चाहता था।</w:t>
      </w:r>
      <w:r>
        <w:rPr>
          <w:lang w:val="hi_IN" w:bidi="hi_IN"/>
        </w:rPr>
      </w:r>
      <w:r>
        <w:rPr>
          <w:lang w:val="hi_IN" w:bidi="hi_IN"/>
        </w:rPr>
      </w:r>
    </w:p>
    <w:p>
      <w:pPr/>
      <w:r>
        <w:rPr>
          <w:lang w:val="hi_IN" w:bidi="hi_IN"/>
        </w:rPr>
      </w:r>
    </w:p>
    <w:p>
      <w:pPr>
        <w:pStyle w:val="Heading2"/>
      </w:pPr>
      <w:r>
        <w:rPr>
          <w:lang w:val="hi_IN" w:bidi="hi_IN"/>
        </w:rPr>
        <w:t>प्रकाशितवाक्य 12:5</w:t>
      </w:r>
      <w:r>
        <w:rPr>
          <w:lang w:val="hi_IN" w:bidi="hi_IN"/>
        </w:rPr>
      </w:r>
    </w:p>
    <w:p>
      <w:pPr/>
      <w:r>
        <w:rPr>
          <w:lang w:val="hi_IN" w:bidi="hi_IN"/>
        </w:rPr>
      </w:r>
      <w:r>
        <w:rPr>
          <w:b/>
          <w:lang w:val="hi_IN" w:bidi="hi_IN"/>
        </w:rPr>
        <w:t>वह बेटा क्या करने जा रहा था?</w:t>
      </w:r>
    </w:p>
    <w:p>
      <w:pPr/>
      <w:r>
        <w:rPr>
          <w:lang w:val="hi_IN" w:bidi="hi_IN"/>
        </w:rPr>
      </w:r>
      <w:r>
        <w:rPr>
          <w:lang w:val="hi_IN" w:bidi="hi_IN"/>
        </w:rPr>
        <w:t>वह बेटा लोहे का राजदण्ड लिए हुए, सब जातियों पर राज्य करने पर था।</w:t>
      </w:r>
      <w:r>
        <w:rPr>
          <w:lang w:val="hi_IN" w:bidi="hi_IN"/>
        </w:rPr>
      </w:r>
      <w:r>
        <w:rPr>
          <w:lang w:val="hi_IN" w:bidi="hi_IN"/>
        </w:rPr>
      </w:r>
    </w:p>
    <w:p>
      <w:pPr/>
      <w:r>
        <w:rPr>
          <w:lang w:val="hi_IN" w:bidi="hi_IN"/>
        </w:rPr>
      </w:r>
    </w:p>
    <w:p>
      <w:pPr>
        <w:pStyle w:val="Heading2"/>
      </w:pPr>
      <w:r>
        <w:rPr>
          <w:lang w:val="hi_IN" w:bidi="hi_IN"/>
        </w:rPr>
        <w:t>प्रकाशितवाक्य 12:5 (#2)</w:t>
      </w:r>
      <w:r>
        <w:rPr>
          <w:lang w:val="hi_IN" w:bidi="hi_IN"/>
        </w:rPr>
      </w:r>
    </w:p>
    <w:p>
      <w:pPr/>
      <w:r>
        <w:rPr>
          <w:lang w:val="hi_IN" w:bidi="hi_IN"/>
        </w:rPr>
      </w:r>
      <w:r>
        <w:rPr>
          <w:b/>
          <w:lang w:val="hi_IN" w:bidi="hi_IN"/>
        </w:rPr>
        <w:t>वह बेटे को कहाँ ले जाया गया था?</w:t>
      </w:r>
    </w:p>
    <w:p>
      <w:pPr/>
      <w:r>
        <w:rPr>
          <w:lang w:val="hi_IN" w:bidi="hi_IN"/>
        </w:rPr>
      </w:r>
      <w:r>
        <w:rPr>
          <w:lang w:val="hi_IN" w:bidi="hi_IN"/>
        </w:rPr>
        <w:t>वह बेटे को परमेश्वर के पास, और उसके सिंहासन के पास उठाकर पहुँचा दिया गया।</w:t>
      </w:r>
      <w:r>
        <w:rPr>
          <w:lang w:val="hi_IN" w:bidi="hi_IN"/>
        </w:rPr>
      </w:r>
      <w:r>
        <w:rPr>
          <w:lang w:val="hi_IN" w:bidi="hi_IN"/>
        </w:rPr>
      </w:r>
    </w:p>
    <w:p>
      <w:pPr/>
      <w:r>
        <w:rPr>
          <w:lang w:val="hi_IN" w:bidi="hi_IN"/>
        </w:rPr>
      </w:r>
    </w:p>
    <w:p>
      <w:pPr>
        <w:pStyle w:val="Heading2"/>
      </w:pPr>
      <w:r>
        <w:rPr>
          <w:lang w:val="hi_IN" w:bidi="hi_IN"/>
        </w:rPr>
        <w:t>प्रकाशितवाक्य 12:6</w:t>
      </w:r>
      <w:r>
        <w:rPr>
          <w:lang w:val="hi_IN" w:bidi="hi_IN"/>
        </w:rPr>
      </w:r>
    </w:p>
    <w:p>
      <w:pPr/>
      <w:r>
        <w:rPr>
          <w:lang w:val="hi_IN" w:bidi="hi_IN"/>
        </w:rPr>
      </w:r>
      <w:r>
        <w:rPr>
          <w:b/>
          <w:lang w:val="hi_IN" w:bidi="hi_IN"/>
        </w:rPr>
        <w:t>स्त्री कहाँ चली गईं?</w:t>
      </w:r>
    </w:p>
    <w:p>
      <w:pPr/>
      <w:r>
        <w:rPr>
          <w:lang w:val="hi_IN" w:bidi="hi_IN"/>
        </w:rPr>
      </w:r>
      <w:r>
        <w:rPr>
          <w:lang w:val="hi_IN" w:bidi="hi_IN"/>
        </w:rPr>
        <w:t>स्त्री जंगल को भाग गई।</w:t>
      </w:r>
      <w:r>
        <w:rPr>
          <w:lang w:val="hi_IN" w:bidi="hi_IN"/>
        </w:rPr>
      </w:r>
      <w:r>
        <w:rPr>
          <w:lang w:val="hi_IN" w:bidi="hi_IN"/>
        </w:rPr>
      </w:r>
    </w:p>
    <w:p>
      <w:pPr/>
      <w:r>
        <w:rPr>
          <w:lang w:val="hi_IN" w:bidi="hi_IN"/>
        </w:rPr>
      </w:r>
    </w:p>
    <w:p>
      <w:pPr>
        <w:pStyle w:val="Heading2"/>
      </w:pPr>
      <w:r>
        <w:rPr>
          <w:lang w:val="hi_IN" w:bidi="hi_IN"/>
        </w:rPr>
        <w:t>प्रकाशितवाक्य 12:7</w:t>
      </w:r>
      <w:r>
        <w:rPr>
          <w:lang w:val="hi_IN" w:bidi="hi_IN"/>
        </w:rPr>
      </w:r>
    </w:p>
    <w:p>
      <w:pPr/>
      <w:r>
        <w:rPr>
          <w:lang w:val="hi_IN" w:bidi="hi_IN"/>
        </w:rPr>
      </w:r>
      <w:r>
        <w:rPr>
          <w:b/>
          <w:lang w:val="hi_IN" w:bidi="hi_IN"/>
        </w:rPr>
        <w:t>स्वर्ग में किसने लड़ाई किया?</w:t>
      </w:r>
    </w:p>
    <w:p>
      <w:pPr/>
      <w:r>
        <w:rPr>
          <w:lang w:val="hi_IN" w:bidi="hi_IN"/>
        </w:rPr>
      </w:r>
      <w:r>
        <w:rPr>
          <w:lang w:val="hi_IN" w:bidi="hi_IN"/>
        </w:rPr>
        <w:t xml:space="preserve">मीकाईल और उसके स्वर्गदूत अजगर और उसके दूत से लड़ाई </w:t>
      </w:r>
      <w:r>
        <w:rPr>
          <w:lang w:val="hi_IN" w:bidi="hi_IN"/>
        </w:rPr>
        <w:t>किए</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12:9</w:t>
      </w:r>
      <w:r>
        <w:rPr>
          <w:lang w:val="hi_IN" w:bidi="hi_IN"/>
        </w:rPr>
      </w:r>
    </w:p>
    <w:p>
      <w:pPr/>
      <w:r>
        <w:rPr>
          <w:lang w:val="hi_IN" w:bidi="hi_IN"/>
        </w:rPr>
      </w:r>
      <w:r>
        <w:rPr>
          <w:b/>
          <w:lang w:val="hi_IN" w:bidi="hi_IN"/>
        </w:rPr>
        <w:t>युद्ध के परिणामस्वरूप अजगर और उसके दूतों का क्या हुआ?</w:t>
      </w:r>
    </w:p>
    <w:p>
      <w:pPr/>
      <w:r>
        <w:rPr>
          <w:lang w:val="hi_IN" w:bidi="hi_IN"/>
        </w:rPr>
      </w:r>
      <w:r>
        <w:rPr>
          <w:lang w:val="hi_IN" w:bidi="hi_IN"/>
        </w:rPr>
        <w:t>अजगर और उसके दूतों को पृथ्वी पर गिरा दिया गया।</w:t>
      </w:r>
      <w:r>
        <w:rPr>
          <w:lang w:val="hi_IN" w:bidi="hi_IN"/>
        </w:rPr>
      </w:r>
      <w:r>
        <w:rPr>
          <w:lang w:val="hi_IN" w:bidi="hi_IN"/>
        </w:rPr>
      </w:r>
    </w:p>
    <w:p>
      <w:pPr/>
      <w:r>
        <w:rPr>
          <w:lang w:val="hi_IN" w:bidi="hi_IN"/>
        </w:rPr>
      </w:r>
    </w:p>
    <w:p>
      <w:pPr>
        <w:pStyle w:val="Heading2"/>
      </w:pPr>
      <w:r>
        <w:rPr>
          <w:lang w:val="hi_IN" w:bidi="hi_IN"/>
        </w:rPr>
        <w:t>प्रकाशितवाक्य 12:9 (#2)</w:t>
      </w:r>
      <w:r>
        <w:rPr>
          <w:lang w:val="hi_IN" w:bidi="hi_IN"/>
        </w:rPr>
      </w:r>
    </w:p>
    <w:p>
      <w:pPr/>
      <w:r>
        <w:rPr>
          <w:lang w:val="hi_IN" w:bidi="hi_IN"/>
        </w:rPr>
      </w:r>
      <w:r>
        <w:rPr>
          <w:b/>
          <w:lang w:val="hi_IN" w:bidi="hi_IN"/>
        </w:rPr>
        <w:t>वह बड़ा अजगर कौन हैं?</w:t>
      </w:r>
    </w:p>
    <w:p>
      <w:pPr/>
      <w:r>
        <w:rPr>
          <w:lang w:val="hi_IN" w:bidi="hi_IN"/>
        </w:rPr>
      </w:r>
      <w:r>
        <w:rPr>
          <w:lang w:val="hi_IN" w:bidi="hi_IN"/>
        </w:rPr>
        <w:t>वह बड़ा अजगर पुराना साँप है जिसे डायबोलोस और शैतान कहा जाता है।</w:t>
      </w:r>
      <w:r>
        <w:rPr>
          <w:lang w:val="hi_IN" w:bidi="hi_IN"/>
        </w:rPr>
      </w:r>
      <w:r>
        <w:rPr>
          <w:lang w:val="hi_IN" w:bidi="hi_IN"/>
        </w:rPr>
      </w:r>
    </w:p>
    <w:p>
      <w:pPr/>
      <w:r>
        <w:rPr>
          <w:lang w:val="hi_IN" w:bidi="hi_IN"/>
        </w:rPr>
      </w:r>
    </w:p>
    <w:p>
      <w:pPr>
        <w:pStyle w:val="Heading2"/>
      </w:pPr>
      <w:r>
        <w:rPr>
          <w:lang w:val="hi_IN" w:bidi="hi_IN"/>
        </w:rPr>
        <w:t>प्रकाशितवाक्य 12:11</w:t>
      </w:r>
      <w:r>
        <w:rPr>
          <w:lang w:val="hi_IN" w:bidi="hi_IN"/>
        </w:rPr>
      </w:r>
    </w:p>
    <w:p>
      <w:pPr/>
      <w:r>
        <w:rPr>
          <w:lang w:val="hi_IN" w:bidi="hi_IN"/>
        </w:rPr>
      </w:r>
      <w:r>
        <w:rPr>
          <w:b/>
          <w:lang w:val="hi_IN" w:bidi="hi_IN"/>
        </w:rPr>
        <w:t>भाइयों ने अजगर पर कैसे जयवन्त किया?</w:t>
      </w:r>
    </w:p>
    <w:p>
      <w:pPr/>
      <w:r>
        <w:rPr>
          <w:lang w:val="hi_IN" w:bidi="hi_IN"/>
        </w:rPr>
      </w:r>
      <w:r>
        <w:rPr>
          <w:lang w:val="hi_IN" w:bidi="hi_IN"/>
        </w:rPr>
        <w:t>भाइयों ने मेम्ने के लहू और अपनी गवाही के वचन के कारण से अजगर पर जयवन्त किया।</w:t>
      </w:r>
      <w:r>
        <w:rPr>
          <w:lang w:val="hi_IN" w:bidi="hi_IN"/>
        </w:rPr>
      </w:r>
      <w:r>
        <w:rPr>
          <w:lang w:val="hi_IN" w:bidi="hi_IN"/>
        </w:rPr>
      </w:r>
    </w:p>
    <w:p>
      <w:pPr/>
      <w:r>
        <w:rPr>
          <w:lang w:val="hi_IN" w:bidi="hi_IN"/>
        </w:rPr>
      </w:r>
    </w:p>
    <w:p>
      <w:pPr>
        <w:pStyle w:val="Heading2"/>
      </w:pPr>
      <w:r>
        <w:rPr>
          <w:lang w:val="hi_IN" w:bidi="hi_IN"/>
        </w:rPr>
        <w:t>प्रकाशितवाक्य 12:12</w:t>
      </w:r>
      <w:r>
        <w:rPr>
          <w:lang w:val="hi_IN" w:bidi="hi_IN"/>
        </w:rPr>
      </w:r>
    </w:p>
    <w:p>
      <w:pPr/>
      <w:r>
        <w:rPr>
          <w:lang w:val="hi_IN" w:bidi="hi_IN"/>
        </w:rPr>
      </w:r>
      <w:r>
        <w:rPr>
          <w:b/>
          <w:lang w:val="hi_IN" w:bidi="hi_IN"/>
        </w:rPr>
        <w:t>अजगर को यह ज्ञात है कि उसके पास कितना समय और बाकी है?</w:t>
      </w:r>
    </w:p>
    <w:p>
      <w:pPr/>
      <w:r>
        <w:rPr>
          <w:lang w:val="hi_IN" w:bidi="hi_IN"/>
        </w:rPr>
      </w:r>
      <w:r>
        <w:rPr>
          <w:lang w:val="hi_IN" w:bidi="hi_IN"/>
        </w:rPr>
        <w:t>अजगर जानता है कि उसके पास केवल थोड़ा ही समय और बाकी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12:13–14</w:t>
      </w:r>
      <w:r>
        <w:rPr>
          <w:lang w:val="hi_IN" w:bidi="hi_IN"/>
        </w:rPr>
      </w:r>
    </w:p>
    <w:p>
      <w:pPr/>
      <w:r>
        <w:rPr>
          <w:lang w:val="hi_IN" w:bidi="hi_IN"/>
        </w:rPr>
      </w:r>
      <w:r>
        <w:rPr>
          <w:b/>
          <w:lang w:val="hi_IN" w:bidi="hi_IN"/>
        </w:rPr>
        <w:t>जब अजगर ने स्त्री का पीछा किया, तो परमेश्वर ने उस स्त्री को क्या किया?</w:t>
      </w:r>
    </w:p>
    <w:p>
      <w:pPr/>
      <w:r>
        <w:rPr>
          <w:lang w:val="hi_IN" w:bidi="hi_IN"/>
        </w:rPr>
      </w:r>
      <w:r>
        <w:rPr>
          <w:lang w:val="hi_IN" w:bidi="hi_IN"/>
        </w:rPr>
        <w:t>जब अजगर ने स्त्री का पीछा किया, परमेश्वर ने उस स्त्री को बड़े उकाब के दो पंख दिए गए, कि साँप के सामने से उड़कर जंगल में उस जगह पहुँच जाए, जहाँ वह एक समय, और समयों, और आधे समय तक पाली जाए।</w:t>
      </w:r>
      <w:r>
        <w:rPr>
          <w:lang w:val="hi_IN" w:bidi="hi_IN"/>
        </w:rPr>
      </w:r>
      <w:r>
        <w:rPr>
          <w:lang w:val="hi_IN" w:bidi="hi_IN"/>
        </w:rPr>
      </w:r>
    </w:p>
    <w:p>
      <w:pPr/>
      <w:r>
        <w:rPr>
          <w:lang w:val="hi_IN" w:bidi="hi_IN"/>
        </w:rPr>
      </w:r>
    </w:p>
    <w:p>
      <w:pPr>
        <w:pStyle w:val="Heading2"/>
      </w:pPr>
      <w:r>
        <w:rPr>
          <w:lang w:val="hi_IN" w:bidi="hi_IN"/>
        </w:rPr>
        <w:t>प्रकाशितवाक्य 12:15–17</w:t>
      </w:r>
      <w:r>
        <w:rPr>
          <w:lang w:val="hi_IN" w:bidi="hi_IN"/>
        </w:rPr>
      </w:r>
    </w:p>
    <w:p>
      <w:pPr/>
      <w:r>
        <w:rPr>
          <w:lang w:val="hi_IN" w:bidi="hi_IN"/>
        </w:rPr>
      </w:r>
      <w:r>
        <w:rPr>
          <w:b/>
          <w:lang w:val="hi_IN" w:bidi="hi_IN"/>
        </w:rPr>
        <w:t>पृथ्वी ने स्त्री की सहायता करने के बाद, अजगर ने क्या किया?</w:t>
      </w:r>
    </w:p>
    <w:p>
      <w:pPr/>
      <w:r>
        <w:rPr>
          <w:lang w:val="hi_IN" w:bidi="hi_IN"/>
        </w:rPr>
      </w:r>
      <w:r>
        <w:rPr>
          <w:lang w:val="hi_IN" w:bidi="hi_IN"/>
        </w:rPr>
        <w:t>अजगर शेष सन्तान से जो परमेश्वर की आज्ञाओं को मानते, और यीशु की गवाही देने पर स्थिर हैं, लड़ने को गया।</w:t>
      </w:r>
      <w:r>
        <w:rPr>
          <w:lang w:val="hi_IN" w:bidi="hi_IN"/>
        </w:rPr>
      </w:r>
      <w:r>
        <w:rPr>
          <w:lang w:val="hi_IN" w:bidi="hi_IN"/>
        </w:rPr>
      </w:r>
    </w:p>
    <w:p>
      <w:pPr/>
      <w:r>
        <w:rPr>
          <w:lang w:val="hi_IN" w:bidi="hi_IN"/>
        </w:rPr>
      </w:r>
    </w:p>
    <w:p>
      <w:pPr>
        <w:pStyle w:val="Heading2"/>
      </w:pPr>
      <w:r>
        <w:rPr>
          <w:lang w:val="hi_IN" w:bidi="hi_IN"/>
        </w:rPr>
        <w:t>प्रकाशितवाक्य 13:1</w:t>
      </w:r>
      <w:r>
        <w:rPr>
          <w:lang w:val="hi_IN" w:bidi="hi_IN"/>
        </w:rPr>
      </w:r>
    </w:p>
    <w:p>
      <w:pPr/>
      <w:r>
        <w:rPr>
          <w:lang w:val="hi_IN" w:bidi="hi_IN"/>
        </w:rPr>
      </w:r>
      <w:r>
        <w:rPr>
          <w:b/>
          <w:lang w:val="hi_IN" w:bidi="hi_IN"/>
        </w:rPr>
        <w:t>वह पशु कहाँ से आया जिसे यूहन्ना ने देखा था?</w:t>
      </w:r>
    </w:p>
    <w:p>
      <w:pPr/>
      <w:r>
        <w:rPr>
          <w:lang w:val="hi_IN" w:bidi="hi_IN"/>
        </w:rPr>
      </w:r>
      <w:r>
        <w:rPr>
          <w:lang w:val="hi_IN" w:bidi="hi_IN"/>
        </w:rPr>
        <w:t>यूहन्ना ने पशु को समुद्र में से निकलते हुए देखा।</w:t>
      </w:r>
      <w:r>
        <w:rPr>
          <w:lang w:val="hi_IN" w:bidi="hi_IN"/>
        </w:rPr>
      </w:r>
      <w:r>
        <w:rPr>
          <w:lang w:val="hi_IN" w:bidi="hi_IN"/>
        </w:rPr>
      </w:r>
    </w:p>
    <w:p>
      <w:pPr/>
      <w:r>
        <w:rPr>
          <w:lang w:val="hi_IN" w:bidi="hi_IN"/>
        </w:rPr>
      </w:r>
    </w:p>
    <w:p>
      <w:pPr>
        <w:pStyle w:val="Heading2"/>
      </w:pPr>
      <w:r>
        <w:rPr>
          <w:lang w:val="hi_IN" w:bidi="hi_IN"/>
        </w:rPr>
        <w:t>प्रकाशितवाक्य 13:2</w:t>
      </w:r>
      <w:r>
        <w:rPr>
          <w:lang w:val="hi_IN" w:bidi="hi_IN"/>
        </w:rPr>
      </w:r>
    </w:p>
    <w:p>
      <w:pPr/>
      <w:r>
        <w:rPr>
          <w:lang w:val="hi_IN" w:bidi="hi_IN"/>
        </w:rPr>
      </w:r>
      <w:r>
        <w:rPr>
          <w:b/>
          <w:lang w:val="hi_IN" w:bidi="hi_IN"/>
        </w:rPr>
        <w:t>अजगर ने पशु को क्या प्रदान किया?</w:t>
      </w:r>
    </w:p>
    <w:p>
      <w:pPr/>
      <w:r>
        <w:rPr>
          <w:lang w:val="hi_IN" w:bidi="hi_IN"/>
        </w:rPr>
      </w:r>
      <w:r>
        <w:rPr>
          <w:lang w:val="hi_IN" w:bidi="hi_IN"/>
        </w:rPr>
        <w:t>अजगर ने पशु को अपनी सामर्थ्य, और अपना सिंहासन, और बड़ा अधिकार दे दिया।</w:t>
      </w:r>
      <w:r>
        <w:rPr>
          <w:lang w:val="hi_IN" w:bidi="hi_IN"/>
        </w:rPr>
      </w:r>
      <w:r>
        <w:rPr>
          <w:lang w:val="hi_IN" w:bidi="hi_IN"/>
        </w:rPr>
      </w:r>
    </w:p>
    <w:p>
      <w:pPr/>
      <w:r>
        <w:rPr>
          <w:lang w:val="hi_IN" w:bidi="hi_IN"/>
        </w:rPr>
      </w:r>
    </w:p>
    <w:p>
      <w:pPr>
        <w:pStyle w:val="Heading2"/>
      </w:pPr>
      <w:r>
        <w:rPr>
          <w:lang w:val="hi_IN" w:bidi="hi_IN"/>
        </w:rPr>
        <w:t>प्रकाशितवाक्य 13:3</w:t>
      </w:r>
      <w:r>
        <w:rPr>
          <w:lang w:val="hi_IN" w:bidi="hi_IN"/>
        </w:rPr>
      </w:r>
    </w:p>
    <w:p>
      <w:pPr/>
      <w:r>
        <w:rPr>
          <w:lang w:val="hi_IN" w:bidi="hi_IN"/>
        </w:rPr>
      </w:r>
      <w:r>
        <w:rPr>
          <w:b/>
          <w:lang w:val="hi_IN" w:bidi="hi_IN"/>
        </w:rPr>
        <w:t>सारी पृथ्वी क्यों अचम्भा करते हुए चले?</w:t>
      </w:r>
    </w:p>
    <w:p>
      <w:pPr/>
      <w:r>
        <w:rPr>
          <w:lang w:val="hi_IN" w:bidi="hi_IN"/>
        </w:rPr>
      </w:r>
      <w:r>
        <w:rPr>
          <w:lang w:val="hi_IN" w:bidi="hi_IN"/>
        </w:rPr>
        <w:t>सारी पृथ्वी अचम्भा करते हुए चले क्योंकि उस पशु का प्राणघातक घाव अच्छा हो गया था।</w:t>
      </w:r>
      <w:r>
        <w:rPr>
          <w:lang w:val="hi_IN" w:bidi="hi_IN"/>
        </w:rPr>
      </w:r>
      <w:r>
        <w:rPr>
          <w:lang w:val="hi_IN" w:bidi="hi_IN"/>
        </w:rPr>
      </w:r>
    </w:p>
    <w:p>
      <w:pPr/>
      <w:r>
        <w:rPr>
          <w:lang w:val="hi_IN" w:bidi="hi_IN"/>
        </w:rPr>
      </w:r>
    </w:p>
    <w:p>
      <w:pPr>
        <w:pStyle w:val="Heading2"/>
      </w:pPr>
      <w:r>
        <w:rPr>
          <w:lang w:val="hi_IN" w:bidi="hi_IN"/>
        </w:rPr>
        <w:t>प्रकाशितवाक्य 13:5–6</w:t>
      </w:r>
      <w:r>
        <w:rPr>
          <w:lang w:val="hi_IN" w:bidi="hi_IN"/>
        </w:rPr>
      </w:r>
    </w:p>
    <w:p>
      <w:pPr/>
      <w:r>
        <w:rPr>
          <w:lang w:val="hi_IN" w:bidi="hi_IN"/>
        </w:rPr>
      </w:r>
      <w:r>
        <w:rPr>
          <w:b/>
          <w:lang w:val="hi_IN" w:bidi="hi_IN"/>
        </w:rPr>
        <w:t>उस पशु ने उस मुँह से क्या कहा जो उसे दिया गया था?</w:t>
      </w:r>
    </w:p>
    <w:p>
      <w:pPr/>
      <w:r>
        <w:rPr>
          <w:lang w:val="hi_IN" w:bidi="hi_IN"/>
        </w:rPr>
      </w:r>
      <w:r>
        <w:rPr>
          <w:lang w:val="hi_IN" w:bidi="hi_IN"/>
        </w:rPr>
        <w:t>पशु ने परमेश्वर,उसके नाम और उसके तम्बू अर्थात् स्वर्ग के रहनेवालों की निन्दा की।</w:t>
      </w:r>
      <w:r>
        <w:rPr>
          <w:lang w:val="hi_IN" w:bidi="hi_IN"/>
        </w:rPr>
      </w:r>
      <w:r>
        <w:rPr>
          <w:lang w:val="hi_IN" w:bidi="hi_IN"/>
        </w:rPr>
      </w:r>
    </w:p>
    <w:p>
      <w:pPr/>
      <w:r>
        <w:rPr>
          <w:lang w:val="hi_IN" w:bidi="hi_IN"/>
        </w:rPr>
      </w:r>
    </w:p>
    <w:p>
      <w:pPr>
        <w:pStyle w:val="Heading2"/>
      </w:pPr>
      <w:r>
        <w:rPr>
          <w:lang w:val="hi_IN" w:bidi="hi_IN"/>
        </w:rPr>
        <w:t>प्रकाशितवाक्य 13:7</w:t>
      </w:r>
      <w:r>
        <w:rPr>
          <w:lang w:val="hi_IN" w:bidi="hi_IN"/>
        </w:rPr>
      </w:r>
    </w:p>
    <w:p>
      <w:pPr/>
      <w:r>
        <w:rPr>
          <w:lang w:val="hi_IN" w:bidi="hi_IN"/>
        </w:rPr>
      </w:r>
      <w:r>
        <w:rPr>
          <w:b/>
          <w:lang w:val="hi_IN" w:bidi="hi_IN"/>
        </w:rPr>
        <w:t>पशु को पवित्र लोगों के खिलाफ क्या करने की अनुमति दी गई थी?</w:t>
      </w:r>
    </w:p>
    <w:p>
      <w:pPr/>
      <w:r>
        <w:rPr>
          <w:lang w:val="hi_IN" w:bidi="hi_IN"/>
        </w:rPr>
      </w:r>
      <w:r>
        <w:rPr>
          <w:lang w:val="hi_IN" w:bidi="hi_IN"/>
        </w:rPr>
        <w:t>पशु को पवित्र लोगों के विरुद्ध लड़ने और उन पर जय पाने की अनुमति दी गई थी।</w:t>
      </w:r>
      <w:r>
        <w:rPr>
          <w:lang w:val="hi_IN" w:bidi="hi_IN"/>
        </w:rPr>
      </w:r>
      <w:r>
        <w:rPr>
          <w:lang w:val="hi_IN" w:bidi="hi_IN"/>
        </w:rPr>
      </w:r>
    </w:p>
    <w:p>
      <w:pPr/>
      <w:r>
        <w:rPr>
          <w:lang w:val="hi_IN" w:bidi="hi_IN"/>
        </w:rPr>
      </w:r>
    </w:p>
    <w:p>
      <w:pPr>
        <w:pStyle w:val="Heading2"/>
      </w:pPr>
      <w:r>
        <w:rPr>
          <w:lang w:val="hi_IN" w:bidi="hi_IN"/>
        </w:rPr>
        <w:t>प्रकाशितवाक्य 13:8</w:t>
      </w:r>
      <w:r>
        <w:rPr>
          <w:lang w:val="hi_IN" w:bidi="hi_IN"/>
        </w:rPr>
      </w:r>
    </w:p>
    <w:p>
      <w:pPr/>
      <w:r>
        <w:rPr>
          <w:lang w:val="hi_IN" w:bidi="hi_IN"/>
        </w:rPr>
      </w:r>
      <w:r>
        <w:rPr>
          <w:b/>
          <w:lang w:val="hi_IN" w:bidi="hi_IN"/>
        </w:rPr>
        <w:t>कौन उस पशु की पूजा नहीं करेंगे?</w:t>
      </w:r>
    </w:p>
    <w:p>
      <w:pPr/>
      <w:r>
        <w:rPr>
          <w:lang w:val="hi_IN" w:bidi="hi_IN"/>
        </w:rPr>
      </w:r>
      <w:r>
        <w:rPr>
          <w:lang w:val="hi_IN" w:bidi="hi_IN"/>
        </w:rPr>
        <w:t>जिनका नाम जीवन की पुस्तक में लिखा है, वे उस पशु की पूजा नहीं करेंगे।</w:t>
      </w:r>
      <w:r>
        <w:rPr>
          <w:lang w:val="hi_IN" w:bidi="hi_IN"/>
        </w:rPr>
      </w:r>
      <w:r>
        <w:rPr>
          <w:lang w:val="hi_IN" w:bidi="hi_IN"/>
        </w:rPr>
      </w:r>
    </w:p>
    <w:p>
      <w:pPr/>
      <w:r>
        <w:rPr>
          <w:lang w:val="hi_IN" w:bidi="hi_IN"/>
        </w:rPr>
      </w:r>
    </w:p>
    <w:p>
      <w:pPr>
        <w:pStyle w:val="Heading2"/>
      </w:pPr>
      <w:r>
        <w:rPr>
          <w:lang w:val="hi_IN" w:bidi="hi_IN"/>
        </w:rPr>
        <w:t>प्रकाशितवाक्य 13:10</w:t>
      </w:r>
      <w:r>
        <w:rPr>
          <w:lang w:val="hi_IN" w:bidi="hi_IN"/>
        </w:rPr>
      </w:r>
    </w:p>
    <w:p>
      <w:pPr/>
      <w:r>
        <w:rPr>
          <w:lang w:val="hi_IN" w:bidi="hi_IN"/>
        </w:rPr>
      </w:r>
      <w:r>
        <w:rPr>
          <w:b/>
          <w:lang w:val="hi_IN" w:bidi="hi_IN"/>
        </w:rPr>
        <w:t>यूहन्ना के अनुसार पवित्र लोगों में कौन-कौन से गुण होना अवश्य है?</w:t>
      </w:r>
    </w:p>
    <w:p>
      <w:pPr/>
      <w:r>
        <w:rPr>
          <w:lang w:val="hi_IN" w:bidi="hi_IN"/>
        </w:rPr>
      </w:r>
      <w:r>
        <w:rPr>
          <w:lang w:val="hi_IN" w:bidi="hi_IN"/>
        </w:rPr>
        <w:t>यूहन्ना कहते हैं कि पवित्र लोगों में धीरज और विश्वास होना अवश्य है।</w:t>
      </w:r>
      <w:r>
        <w:rPr>
          <w:lang w:val="hi_IN" w:bidi="hi_IN"/>
        </w:rPr>
      </w:r>
      <w:r>
        <w:rPr>
          <w:lang w:val="hi_IN" w:bidi="hi_IN"/>
        </w:rPr>
      </w:r>
    </w:p>
    <w:p>
      <w:pPr/>
      <w:r>
        <w:rPr>
          <w:lang w:val="hi_IN" w:bidi="hi_IN"/>
        </w:rPr>
      </w:r>
    </w:p>
    <w:p>
      <w:pPr>
        <w:pStyle w:val="Heading2"/>
      </w:pPr>
      <w:r>
        <w:rPr>
          <w:lang w:val="hi_IN" w:bidi="hi_IN"/>
        </w:rPr>
        <w:t>प्रकाशितवाक्य 13:11</w:t>
      </w:r>
      <w:r>
        <w:rPr>
          <w:lang w:val="hi_IN" w:bidi="hi_IN"/>
        </w:rPr>
      </w:r>
    </w:p>
    <w:p>
      <w:pPr/>
      <w:r>
        <w:rPr>
          <w:lang w:val="hi_IN" w:bidi="hi_IN"/>
        </w:rPr>
      </w:r>
      <w:r>
        <w:rPr>
          <w:b/>
          <w:lang w:val="hi_IN" w:bidi="hi_IN"/>
        </w:rPr>
        <w:t>वह दूसरा पशु कहाँ से आया जिसे यूहन्ना ने देखा था?</w:t>
      </w:r>
    </w:p>
    <w:p>
      <w:pPr/>
      <w:r>
        <w:rPr>
          <w:lang w:val="hi_IN" w:bidi="hi_IN"/>
        </w:rPr>
      </w:r>
      <w:r>
        <w:rPr>
          <w:lang w:val="hi_IN" w:bidi="hi_IN"/>
        </w:rPr>
        <w:t>दूसरा पशु जिसे यूहन्ना ने देखा, वह पृथ्वी में से निकला।</w:t>
      </w:r>
      <w:r>
        <w:rPr>
          <w:lang w:val="hi_IN" w:bidi="hi_IN"/>
        </w:rPr>
      </w:r>
      <w:r>
        <w:rPr>
          <w:lang w:val="hi_IN" w:bidi="hi_IN"/>
        </w:rPr>
      </w:r>
    </w:p>
    <w:p>
      <w:pPr/>
      <w:r>
        <w:rPr>
          <w:lang w:val="hi_IN" w:bidi="hi_IN"/>
        </w:rPr>
      </w:r>
    </w:p>
    <w:p>
      <w:pPr>
        <w:pStyle w:val="Heading2"/>
      </w:pPr>
      <w:r>
        <w:rPr>
          <w:lang w:val="hi_IN" w:bidi="hi_IN"/>
        </w:rPr>
        <w:t>प्रकाशितवाक्य 13:11 (#2)</w:t>
      </w:r>
      <w:r>
        <w:rPr>
          <w:lang w:val="hi_IN" w:bidi="hi_IN"/>
        </w:rPr>
      </w:r>
    </w:p>
    <w:p>
      <w:pPr/>
      <w:r>
        <w:rPr>
          <w:lang w:val="hi_IN" w:bidi="hi_IN"/>
        </w:rPr>
      </w:r>
      <w:r>
        <w:rPr>
          <w:b/>
          <w:lang w:val="hi_IN" w:bidi="hi_IN"/>
        </w:rPr>
        <w:t>दूसरे पशु के पास किस प्रकार के सींग और बोली थी?</w:t>
      </w:r>
    </w:p>
    <w:p>
      <w:pPr/>
      <w:r>
        <w:rPr>
          <w:lang w:val="hi_IN" w:bidi="hi_IN"/>
        </w:rPr>
      </w:r>
      <w:r>
        <w:rPr>
          <w:lang w:val="hi_IN" w:bidi="hi_IN"/>
        </w:rPr>
        <w:t>दूसरे पशु के सींग मेम्ने के समान थी, लेकिन वह अजगर के समान बोलता था। (वह अजगर की तरह बोल रहा था)।</w:t>
      </w:r>
      <w:r>
        <w:rPr>
          <w:lang w:val="hi_IN" w:bidi="hi_IN"/>
        </w:rPr>
      </w:r>
      <w:r>
        <w:rPr>
          <w:lang w:val="hi_IN" w:bidi="hi_IN"/>
        </w:rPr>
      </w:r>
    </w:p>
    <w:p>
      <w:pPr/>
      <w:r>
        <w:rPr>
          <w:lang w:val="hi_IN" w:bidi="hi_IN"/>
        </w:rPr>
      </w:r>
    </w:p>
    <w:p>
      <w:pPr>
        <w:pStyle w:val="Heading2"/>
      </w:pPr>
      <w:r>
        <w:rPr>
          <w:lang w:val="hi_IN" w:bidi="hi_IN"/>
        </w:rPr>
        <w:t>प्रकाशितवाक्य 13:12</w:t>
      </w:r>
      <w:r>
        <w:rPr>
          <w:lang w:val="hi_IN" w:bidi="hi_IN"/>
        </w:rPr>
      </w:r>
    </w:p>
    <w:p>
      <w:pPr/>
      <w:r>
        <w:rPr>
          <w:lang w:val="hi_IN" w:bidi="hi_IN"/>
        </w:rPr>
      </w:r>
      <w:r>
        <w:rPr>
          <w:b/>
          <w:lang w:val="hi_IN" w:bidi="hi_IN"/>
        </w:rPr>
        <w:t>दूसरे पशु ने पृथ्वी और उसके रहनेवालों से कुछ कराता था। वह क्या था?</w:t>
      </w:r>
    </w:p>
    <w:p>
      <w:pPr/>
      <w:r>
        <w:rPr>
          <w:lang w:val="hi_IN" w:bidi="hi_IN"/>
        </w:rPr>
      </w:r>
      <w:r>
        <w:rPr>
          <w:lang w:val="hi_IN" w:bidi="hi_IN"/>
        </w:rPr>
        <w:t>दूसरे पशु ने पृथ्वी पर रहने वाले लोगों को पहले पशु की पूजा कराता था।</w:t>
      </w:r>
      <w:r>
        <w:rPr>
          <w:lang w:val="hi_IN" w:bidi="hi_IN"/>
        </w:rPr>
      </w:r>
      <w:r>
        <w:rPr>
          <w:lang w:val="hi_IN" w:bidi="hi_IN"/>
        </w:rPr>
      </w:r>
    </w:p>
    <w:p>
      <w:pPr/>
      <w:r>
        <w:rPr>
          <w:lang w:val="hi_IN" w:bidi="hi_IN"/>
        </w:rPr>
      </w:r>
    </w:p>
    <w:p>
      <w:pPr>
        <w:pStyle w:val="Heading2"/>
      </w:pPr>
      <w:r>
        <w:rPr>
          <w:lang w:val="hi_IN" w:bidi="hi_IN"/>
        </w:rPr>
        <w:t>प्रकाशितवाक्य 13:15</w:t>
      </w:r>
      <w:r>
        <w:rPr>
          <w:lang w:val="hi_IN" w:bidi="hi_IN"/>
        </w:rPr>
      </w:r>
    </w:p>
    <w:p>
      <w:pPr/>
      <w:r>
        <w:rPr>
          <w:lang w:val="hi_IN" w:bidi="hi_IN"/>
        </w:rPr>
      </w:r>
      <w:r>
        <w:rPr>
          <w:b/>
          <w:lang w:val="hi_IN" w:bidi="hi_IN"/>
        </w:rPr>
        <w:t>दूसरे पशु ने उन लोगों के साथ क्या किया जिन्होंने पशु की मूर्ति की पूजा नहीं की?</w:t>
      </w:r>
    </w:p>
    <w:p>
      <w:pPr/>
      <w:r>
        <w:rPr>
          <w:lang w:val="hi_IN" w:bidi="hi_IN"/>
        </w:rPr>
      </w:r>
      <w:r>
        <w:rPr>
          <w:lang w:val="hi_IN" w:bidi="hi_IN"/>
        </w:rPr>
        <w:t>दूसरे पशु ने उन सभी को मार डाला जिन्होंने पशु की मूर्ति की पूजा नहीं की।</w:t>
      </w:r>
      <w:r>
        <w:rPr>
          <w:lang w:val="hi_IN" w:bidi="hi_IN"/>
        </w:rPr>
      </w:r>
      <w:r>
        <w:rPr>
          <w:lang w:val="hi_IN" w:bidi="hi_IN"/>
        </w:rPr>
      </w:r>
    </w:p>
    <w:p>
      <w:pPr/>
      <w:r>
        <w:rPr>
          <w:lang w:val="hi_IN" w:bidi="hi_IN"/>
        </w:rPr>
      </w:r>
    </w:p>
    <w:p>
      <w:pPr>
        <w:pStyle w:val="Heading2"/>
      </w:pPr>
      <w:r>
        <w:rPr>
          <w:lang w:val="hi_IN" w:bidi="hi_IN"/>
        </w:rPr>
        <w:t>प्रकाशितवाक्य 13:16</w:t>
      </w:r>
      <w:r>
        <w:rPr>
          <w:lang w:val="hi_IN" w:bidi="hi_IN"/>
        </w:rPr>
      </w:r>
    </w:p>
    <w:p>
      <w:pPr/>
      <w:r>
        <w:rPr>
          <w:lang w:val="hi_IN" w:bidi="hi_IN"/>
        </w:rPr>
      </w:r>
      <w:r>
        <w:rPr>
          <w:b/>
          <w:lang w:val="hi_IN" w:bidi="hi_IN"/>
        </w:rPr>
        <w:t>दूसरे पशु ने सभी को क्या प्राप्त करने के लिए प्रेरित किया?</w:t>
      </w:r>
    </w:p>
    <w:p>
      <w:pPr/>
      <w:r>
        <w:rPr>
          <w:lang w:val="hi_IN" w:bidi="hi_IN"/>
        </w:rPr>
      </w:r>
      <w:r>
        <w:rPr>
          <w:lang w:val="hi_IN" w:bidi="hi_IN"/>
        </w:rPr>
        <w:t>दूसरे पशु ने सब के दाहिने हाथ या उनके माथे पर एक-एक छाप कराने के लिए प्रेरित किया।</w:t>
      </w:r>
      <w:r>
        <w:rPr>
          <w:lang w:val="hi_IN" w:bidi="hi_IN"/>
        </w:rPr>
      </w:r>
      <w:r>
        <w:rPr>
          <w:lang w:val="hi_IN" w:bidi="hi_IN"/>
        </w:rPr>
      </w:r>
    </w:p>
    <w:p>
      <w:pPr/>
      <w:r>
        <w:rPr>
          <w:lang w:val="hi_IN" w:bidi="hi_IN"/>
        </w:rPr>
      </w:r>
    </w:p>
    <w:p>
      <w:pPr>
        <w:pStyle w:val="Heading2"/>
      </w:pPr>
      <w:r>
        <w:rPr>
          <w:lang w:val="hi_IN" w:bidi="hi_IN"/>
        </w:rPr>
        <w:t>प्रकाशितवाक्य 13:18</w:t>
      </w:r>
      <w:r>
        <w:rPr>
          <w:lang w:val="hi_IN" w:bidi="hi_IN"/>
        </w:rPr>
      </w:r>
    </w:p>
    <w:p>
      <w:pPr/>
      <w:r>
        <w:rPr>
          <w:lang w:val="hi_IN" w:bidi="hi_IN"/>
        </w:rPr>
      </w:r>
      <w:r>
        <w:rPr>
          <w:b/>
          <w:lang w:val="hi_IN" w:bidi="hi_IN"/>
        </w:rPr>
        <w:t>पशु की अंक क्या है?</w:t>
      </w:r>
    </w:p>
    <w:p>
      <w:pPr/>
      <w:r>
        <w:rPr>
          <w:lang w:val="hi_IN" w:bidi="hi_IN"/>
        </w:rPr>
      </w:r>
      <w:r>
        <w:rPr>
          <w:lang w:val="hi_IN" w:bidi="hi_IN"/>
        </w:rPr>
        <w:t>पशु की अंक छः सौ छियासठ है।</w:t>
      </w:r>
      <w:r>
        <w:rPr>
          <w:lang w:val="hi_IN" w:bidi="hi_IN"/>
        </w:rPr>
      </w:r>
      <w:r>
        <w:rPr>
          <w:lang w:val="hi_IN" w:bidi="hi_IN"/>
        </w:rPr>
      </w:r>
    </w:p>
    <w:p>
      <w:pPr/>
      <w:r>
        <w:rPr>
          <w:lang w:val="hi_IN" w:bidi="hi_IN"/>
        </w:rPr>
      </w:r>
    </w:p>
    <w:p>
      <w:pPr>
        <w:pStyle w:val="Heading2"/>
      </w:pPr>
      <w:r>
        <w:rPr>
          <w:lang w:val="hi_IN" w:bidi="hi_IN"/>
        </w:rPr>
        <w:t>प्रकाशितवाक्य 14:1</w:t>
      </w:r>
      <w:r>
        <w:rPr>
          <w:lang w:val="hi_IN" w:bidi="hi_IN"/>
        </w:rPr>
      </w:r>
    </w:p>
    <w:p>
      <w:pPr/>
      <w:r>
        <w:rPr>
          <w:lang w:val="hi_IN" w:bidi="hi_IN"/>
        </w:rPr>
      </w:r>
      <w:r>
        <w:rPr>
          <w:b/>
          <w:lang w:val="hi_IN" w:bidi="hi_IN"/>
        </w:rPr>
        <w:t>यूहन्ना ने सिय्योन पहाड़ पर किसे खड़ा देखा?</w:t>
      </w:r>
    </w:p>
    <w:p>
      <w:pPr/>
      <w:r>
        <w:rPr>
          <w:lang w:val="hi_IN" w:bidi="hi_IN"/>
        </w:rPr>
      </w:r>
      <w:r>
        <w:rPr>
          <w:lang w:val="hi_IN" w:bidi="hi_IN"/>
        </w:rPr>
        <w:t>यूहन्ना ने मेम्ना और साथ एक लाख चौवालीस हजार (144,000 लोग) जन को सिय्योन पहाड़ पर पर खड़ा देखा।</w:t>
      </w:r>
      <w:r>
        <w:rPr>
          <w:lang w:val="hi_IN" w:bidi="hi_IN"/>
        </w:rPr>
      </w:r>
      <w:r>
        <w:rPr>
          <w:lang w:val="hi_IN" w:bidi="hi_IN"/>
        </w:rPr>
      </w:r>
    </w:p>
    <w:p>
      <w:pPr/>
      <w:r>
        <w:rPr>
          <w:lang w:val="hi_IN" w:bidi="hi_IN"/>
        </w:rPr>
      </w:r>
    </w:p>
    <w:p>
      <w:pPr>
        <w:pStyle w:val="Heading2"/>
      </w:pPr>
      <w:r>
        <w:rPr>
          <w:lang w:val="hi_IN" w:bidi="hi_IN"/>
        </w:rPr>
        <w:t>प्रकाशितवाक्य 14:3</w:t>
      </w:r>
      <w:r>
        <w:rPr>
          <w:lang w:val="hi_IN" w:bidi="hi_IN"/>
        </w:rPr>
      </w:r>
    </w:p>
    <w:p>
      <w:pPr/>
      <w:r>
        <w:rPr>
          <w:lang w:val="hi_IN" w:bidi="hi_IN"/>
        </w:rPr>
      </w:r>
      <w:r>
        <w:rPr>
          <w:b/>
          <w:lang w:val="hi_IN" w:bidi="hi_IN"/>
        </w:rPr>
        <w:t>सिंहासन के सामने गाए गए नए गीत को कौन सीख सकता था?</w:t>
      </w:r>
    </w:p>
    <w:p>
      <w:pPr/>
      <w:r>
        <w:rPr>
          <w:lang w:val="hi_IN" w:bidi="hi_IN"/>
        </w:rPr>
      </w:r>
      <w:r>
        <w:rPr>
          <w:lang w:val="hi_IN" w:bidi="hi_IN"/>
        </w:rPr>
        <w:t xml:space="preserve">केवल 1,44,000 लोग, जो पृथ्वी पर से मोल लिए गए </w:t>
      </w:r>
      <w:r>
        <w:rPr>
          <w:lang w:val="hi_IN" w:bidi="hi_IN"/>
        </w:rPr>
        <w:t>थे</w:t>
      </w:r>
      <w:r>
        <w:rPr>
          <w:lang w:val="hi_IN" w:bidi="hi_IN"/>
        </w:rPr>
        <w:t>, वही नया गीत सीख सकते थे।</w:t>
      </w:r>
      <w:r>
        <w:rPr>
          <w:lang w:val="hi_IN" w:bidi="hi_IN"/>
        </w:rPr>
      </w:r>
      <w:r>
        <w:rPr>
          <w:lang w:val="hi_IN" w:bidi="hi_IN"/>
        </w:rPr>
      </w:r>
    </w:p>
    <w:p>
      <w:pPr/>
      <w:r>
        <w:rPr>
          <w:lang w:val="hi_IN" w:bidi="hi_IN"/>
        </w:rPr>
      </w:r>
    </w:p>
    <w:p>
      <w:pPr>
        <w:pStyle w:val="Heading2"/>
      </w:pPr>
      <w:r>
        <w:rPr>
          <w:lang w:val="hi_IN" w:bidi="hi_IN"/>
        </w:rPr>
        <w:t>प्रकाशितवाक्य 14:4–5</w:t>
      </w:r>
      <w:r>
        <w:rPr>
          <w:lang w:val="hi_IN" w:bidi="hi_IN"/>
        </w:rPr>
      </w:r>
    </w:p>
    <w:p>
      <w:pPr/>
      <w:r>
        <w:rPr>
          <w:lang w:val="hi_IN" w:bidi="hi_IN"/>
        </w:rPr>
      </w:r>
      <w:r>
        <w:rPr>
          <w:b/>
          <w:lang w:val="hi_IN" w:bidi="hi_IN"/>
        </w:rPr>
        <w:t>कौन परमेश्वर और मेम्ने के लिए पहले फल होने के लिये मनुष्यों में से मोल लिए गए हैं?</w:t>
      </w:r>
    </w:p>
    <w:p>
      <w:pPr/>
      <w:r>
        <w:rPr>
          <w:lang w:val="hi_IN" w:bidi="hi_IN"/>
        </w:rPr>
      </w:r>
      <w:r>
        <w:rPr>
          <w:lang w:val="hi_IN" w:bidi="hi_IN"/>
        </w:rPr>
        <w:t>144,000 निर्दोष लोगों को परमेश्वर और मेम्ने के लिए पहले फल होने के लिये मनुष्यों में से मोल लिए गए हैं।</w:t>
      </w:r>
      <w:r>
        <w:rPr>
          <w:lang w:val="hi_IN" w:bidi="hi_IN"/>
        </w:rPr>
      </w:r>
      <w:r>
        <w:rPr>
          <w:lang w:val="hi_IN" w:bidi="hi_IN"/>
        </w:rPr>
      </w:r>
    </w:p>
    <w:p>
      <w:pPr/>
      <w:r>
        <w:rPr>
          <w:lang w:val="hi_IN" w:bidi="hi_IN"/>
        </w:rPr>
      </w:r>
    </w:p>
    <w:p>
      <w:pPr>
        <w:pStyle w:val="Heading2"/>
      </w:pPr>
      <w:r>
        <w:rPr>
          <w:lang w:val="hi_IN" w:bidi="hi_IN"/>
        </w:rPr>
        <w:t>प्रकाशितवाक्य 14:6</w:t>
      </w:r>
      <w:r>
        <w:rPr>
          <w:lang w:val="hi_IN" w:bidi="hi_IN"/>
        </w:rPr>
      </w:r>
    </w:p>
    <w:p>
      <w:pPr/>
      <w:r>
        <w:rPr>
          <w:lang w:val="hi_IN" w:bidi="hi_IN"/>
        </w:rPr>
      </w:r>
      <w:r>
        <w:rPr>
          <w:b/>
          <w:lang w:val="hi_IN" w:bidi="hi_IN"/>
        </w:rPr>
        <w:t>स्वर्गदूत ने सनातन सुसमाचार किसे दिया?</w:t>
      </w:r>
    </w:p>
    <w:p>
      <w:pPr/>
      <w:r>
        <w:rPr>
          <w:lang w:val="hi_IN" w:bidi="hi_IN"/>
        </w:rPr>
      </w:r>
      <w:r>
        <w:rPr>
          <w:lang w:val="hi_IN" w:bidi="hi_IN"/>
        </w:rPr>
        <w:t>स्वर्गदूत ने हर एक जाति, कुल, भाषा, और लोगों को सनातन सुसमाचार दिया।</w:t>
      </w:r>
      <w:r>
        <w:rPr>
          <w:lang w:val="hi_IN" w:bidi="hi_IN"/>
        </w:rPr>
      </w:r>
      <w:r>
        <w:rPr>
          <w:lang w:val="hi_IN" w:bidi="hi_IN"/>
        </w:rPr>
      </w:r>
    </w:p>
    <w:p>
      <w:pPr/>
      <w:r>
        <w:rPr>
          <w:lang w:val="hi_IN" w:bidi="hi_IN"/>
        </w:rPr>
      </w:r>
    </w:p>
    <w:p>
      <w:pPr>
        <w:pStyle w:val="Heading2"/>
      </w:pPr>
      <w:r>
        <w:rPr>
          <w:lang w:val="hi_IN" w:bidi="hi_IN"/>
        </w:rPr>
        <w:t>प्रकाशितवाक्य 14:7</w:t>
      </w:r>
      <w:r>
        <w:rPr>
          <w:lang w:val="hi_IN" w:bidi="hi_IN"/>
        </w:rPr>
      </w:r>
    </w:p>
    <w:p>
      <w:pPr/>
      <w:r>
        <w:rPr>
          <w:lang w:val="hi_IN" w:bidi="hi_IN"/>
        </w:rPr>
      </w:r>
      <w:r>
        <w:rPr>
          <w:b/>
          <w:lang w:val="hi_IN" w:bidi="hi_IN"/>
        </w:rPr>
        <w:t>स्वर्गदूत ने पृथ्वी पर निवास करने वालों से क्या करने के लिए कहा?</w:t>
      </w:r>
    </w:p>
    <w:p>
      <w:pPr/>
      <w:r>
        <w:rPr>
          <w:lang w:val="hi_IN" w:bidi="hi_IN"/>
        </w:rPr>
      </w:r>
      <w:r>
        <w:rPr>
          <w:lang w:val="hi_IN" w:bidi="hi_IN"/>
        </w:rPr>
        <w:t>स्वर्गदूत ने उनसे परमेश्वर से डरें और उनकी महिमा करें।</w:t>
      </w:r>
      <w:r>
        <w:rPr>
          <w:lang w:val="hi_IN" w:bidi="hi_IN"/>
        </w:rPr>
      </w:r>
      <w:r>
        <w:rPr>
          <w:lang w:val="hi_IN" w:bidi="hi_IN"/>
        </w:rPr>
      </w:r>
    </w:p>
    <w:p>
      <w:pPr/>
      <w:r>
        <w:rPr>
          <w:lang w:val="hi_IN" w:bidi="hi_IN"/>
        </w:rPr>
      </w:r>
    </w:p>
    <w:p>
      <w:pPr>
        <w:pStyle w:val="Heading2"/>
      </w:pPr>
      <w:r>
        <w:rPr>
          <w:lang w:val="hi_IN" w:bidi="hi_IN"/>
        </w:rPr>
        <w:t>प्रकाशितवाक्य 14:7 (#2)</w:t>
      </w:r>
      <w:r>
        <w:rPr>
          <w:lang w:val="hi_IN" w:bidi="hi_IN"/>
        </w:rPr>
      </w:r>
    </w:p>
    <w:p>
      <w:pPr/>
      <w:r>
        <w:rPr>
          <w:lang w:val="hi_IN" w:bidi="hi_IN"/>
        </w:rPr>
      </w:r>
      <w:r>
        <w:rPr>
          <w:b/>
          <w:lang w:val="hi_IN" w:bidi="hi_IN"/>
        </w:rPr>
        <w:t>स्वर्गदूत ने किस समय (घड़ी) के आ पहुँचने की बात कही?</w:t>
      </w:r>
    </w:p>
    <w:p>
      <w:pPr/>
      <w:r>
        <w:rPr>
          <w:lang w:val="hi_IN" w:bidi="hi_IN"/>
        </w:rPr>
      </w:r>
      <w:r>
        <w:rPr>
          <w:lang w:val="hi_IN" w:bidi="hi_IN"/>
        </w:rPr>
        <w:t>स्वर्गदूत ने कहा कि परमेश्वर के न्याय करने का समय आ पहुँचा 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14:8</w:t>
      </w:r>
      <w:r>
        <w:rPr>
          <w:lang w:val="hi_IN" w:bidi="hi_IN"/>
        </w:rPr>
      </w:r>
    </w:p>
    <w:p>
      <w:pPr/>
      <w:r>
        <w:rPr>
          <w:lang w:val="hi_IN" w:bidi="hi_IN"/>
        </w:rPr>
      </w:r>
      <w:r>
        <w:rPr>
          <w:b/>
          <w:lang w:val="hi_IN" w:bidi="hi_IN"/>
        </w:rPr>
        <w:t>दूसरे स्वर्गदूत ने क्या कहा कि क्या हुआ था?</w:t>
      </w:r>
    </w:p>
    <w:p>
      <w:pPr/>
      <w:r>
        <w:rPr>
          <w:lang w:val="hi_IN" w:bidi="hi_IN"/>
        </w:rPr>
      </w:r>
      <w:r>
        <w:rPr>
          <w:lang w:val="hi_IN" w:bidi="hi_IN"/>
        </w:rPr>
        <w:t>दूसरे स्वर्गदूत ने कहा कि वह बड़ा बाबेल गिर पड़ा है।</w:t>
      </w:r>
      <w:r>
        <w:rPr>
          <w:lang w:val="hi_IN" w:bidi="hi_IN"/>
        </w:rPr>
      </w:r>
      <w:r>
        <w:rPr>
          <w:lang w:val="hi_IN" w:bidi="hi_IN"/>
        </w:rPr>
      </w:r>
    </w:p>
    <w:p>
      <w:pPr/>
      <w:r>
        <w:rPr>
          <w:lang w:val="hi_IN" w:bidi="hi_IN"/>
        </w:rPr>
      </w:r>
    </w:p>
    <w:p>
      <w:pPr>
        <w:pStyle w:val="Heading2"/>
      </w:pPr>
      <w:r>
        <w:rPr>
          <w:lang w:val="hi_IN" w:bidi="hi_IN"/>
        </w:rPr>
        <w:t>प्रकाशितवाक्य 14:10</w:t>
      </w:r>
      <w:r>
        <w:rPr>
          <w:lang w:val="hi_IN" w:bidi="hi_IN"/>
        </w:rPr>
      </w:r>
    </w:p>
    <w:p>
      <w:pPr/>
      <w:r>
        <w:rPr>
          <w:lang w:val="hi_IN" w:bidi="hi_IN"/>
        </w:rPr>
      </w:r>
      <w:r>
        <w:rPr>
          <w:b/>
          <w:lang w:val="hi_IN" w:bidi="hi_IN"/>
        </w:rPr>
        <w:t>तीसरे स्वर्गदूत ने कहा कि जो कोई उस पशु और उसकी मूर्ति की पूजा करे, और अपने माथे या अपने हाथ पर उसकी छाप ले, उसके साथ क्या होगा?</w:t>
      </w:r>
    </w:p>
    <w:p>
      <w:pPr/>
      <w:r>
        <w:rPr>
          <w:lang w:val="hi_IN" w:bidi="hi_IN"/>
        </w:rPr>
      </w:r>
      <w:r>
        <w:rPr>
          <w:lang w:val="hi_IN" w:bidi="hi_IN"/>
        </w:rPr>
        <w:t>तीसरे स्वर्गदूत ने कहा कि जो कोई उस पशु और उसकी मूर्ति की पूजा करे, और अपने माथे या अपने हाथ पर उसकी छाप ले, उन्हें आग और गन्धक की पीड़ा दी जाएगी।</w:t>
      </w:r>
      <w:r>
        <w:rPr>
          <w:lang w:val="hi_IN" w:bidi="hi_IN"/>
        </w:rPr>
      </w:r>
      <w:r>
        <w:rPr>
          <w:lang w:val="hi_IN" w:bidi="hi_IN"/>
        </w:rPr>
      </w:r>
    </w:p>
    <w:p>
      <w:pPr/>
      <w:r>
        <w:rPr>
          <w:lang w:val="hi_IN" w:bidi="hi_IN"/>
        </w:rPr>
      </w:r>
    </w:p>
    <w:p>
      <w:pPr>
        <w:pStyle w:val="Heading2"/>
      </w:pPr>
      <w:r>
        <w:rPr>
          <w:lang w:val="hi_IN" w:bidi="hi_IN"/>
        </w:rPr>
        <w:t>प्रकाशितवाक्य 14:12</w:t>
      </w:r>
      <w:r>
        <w:rPr>
          <w:lang w:val="hi_IN" w:bidi="hi_IN"/>
        </w:rPr>
      </w:r>
    </w:p>
    <w:p>
      <w:pPr/>
      <w:r>
        <w:rPr>
          <w:lang w:val="hi_IN" w:bidi="hi_IN"/>
        </w:rPr>
      </w:r>
      <w:r>
        <w:rPr>
          <w:b/>
          <w:lang w:val="hi_IN" w:bidi="hi_IN"/>
        </w:rPr>
        <w:t>यूहन्ना ने कहा कि पवित्र लोगों में कौन-कौन सी विशेषताएँ होनी चाहिए?</w:t>
      </w:r>
    </w:p>
    <w:p>
      <w:pPr/>
      <w:r>
        <w:rPr>
          <w:lang w:val="hi_IN" w:bidi="hi_IN"/>
        </w:rPr>
      </w:r>
      <w:r>
        <w:rPr>
          <w:lang w:val="hi_IN" w:bidi="hi_IN"/>
        </w:rPr>
        <w:t>यूहन्ना ने कहा कि पवित्र लोगों को धीरज रखना चाहिए।</w:t>
      </w:r>
      <w:r>
        <w:rPr>
          <w:lang w:val="hi_IN" w:bidi="hi_IN"/>
        </w:rPr>
      </w:r>
      <w:r>
        <w:rPr>
          <w:lang w:val="hi_IN" w:bidi="hi_IN"/>
        </w:rPr>
      </w:r>
    </w:p>
    <w:p>
      <w:pPr/>
      <w:r>
        <w:rPr>
          <w:lang w:val="hi_IN" w:bidi="hi_IN"/>
        </w:rPr>
      </w:r>
    </w:p>
    <w:p>
      <w:pPr>
        <w:pStyle w:val="Heading2"/>
      </w:pPr>
      <w:r>
        <w:rPr>
          <w:lang w:val="hi_IN" w:bidi="hi_IN"/>
        </w:rPr>
        <w:t>प्रकाशितवाक्य 14:14</w:t>
      </w:r>
      <w:r>
        <w:rPr>
          <w:lang w:val="hi_IN" w:bidi="hi_IN"/>
        </w:rPr>
      </w:r>
    </w:p>
    <w:p>
      <w:pPr/>
      <w:r>
        <w:rPr>
          <w:lang w:val="hi_IN" w:bidi="hi_IN"/>
        </w:rPr>
      </w:r>
      <w:r>
        <w:rPr>
          <w:b/>
          <w:lang w:val="hi_IN" w:bidi="hi_IN"/>
        </w:rPr>
        <w:t>यूहन्ना ने उजला बादल पर किसे बैठे हुए देखा?</w:t>
      </w:r>
    </w:p>
    <w:p>
      <w:pPr/>
      <w:r>
        <w:rPr>
          <w:lang w:val="hi_IN" w:bidi="hi_IN"/>
        </w:rPr>
      </w:r>
      <w:r>
        <w:rPr>
          <w:lang w:val="hi_IN" w:bidi="hi_IN"/>
        </w:rPr>
        <w:t xml:space="preserve">यूहन्ना ने एक </w:t>
      </w:r>
      <w:r>
        <w:rPr>
          <w:lang w:val="hi_IN" w:bidi="hi_IN"/>
        </w:rPr>
        <w:t>उजला बादल</w:t>
      </w:r>
      <w:r>
        <w:rPr>
          <w:lang w:val="hi_IN" w:bidi="hi_IN"/>
        </w:rPr>
        <w:t xml:space="preserve"> पर </w:t>
      </w:r>
      <w:r>
        <w:rPr>
          <w:lang w:val="hi_IN" w:bidi="hi_IN"/>
        </w:rPr>
        <w:t xml:space="preserve">मनुष्य के पुत्र सदृश्य कोई बैठा </w:t>
      </w:r>
      <w:r>
        <w:rPr>
          <w:lang w:val="hi_IN" w:bidi="hi_IN"/>
        </w:rPr>
        <w:t>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14:16</w:t>
      </w:r>
      <w:r>
        <w:rPr>
          <w:lang w:val="hi_IN" w:bidi="hi_IN"/>
        </w:rPr>
      </w:r>
    </w:p>
    <w:p>
      <w:pPr/>
      <w:r>
        <w:rPr>
          <w:lang w:val="hi_IN" w:bidi="hi_IN"/>
        </w:rPr>
      </w:r>
      <w:r>
        <w:rPr>
          <w:b/>
          <w:lang w:val="hi_IN" w:bidi="hi_IN"/>
        </w:rPr>
        <w:t>बादल पर बैठे व्यक्ति ने क्या किया था?</w:t>
      </w:r>
    </w:p>
    <w:p>
      <w:pPr/>
      <w:r>
        <w:rPr>
          <w:lang w:val="hi_IN" w:bidi="hi_IN"/>
        </w:rPr>
      </w:r>
      <w:r>
        <w:rPr>
          <w:lang w:val="hi_IN" w:bidi="hi_IN"/>
        </w:rPr>
        <w:t xml:space="preserve">बादल पर बैठे व्यक्ति ने </w:t>
      </w:r>
      <w:r>
        <w:rPr>
          <w:lang w:val="hi_IN" w:bidi="hi_IN"/>
        </w:rPr>
        <w:t>पृथ्वी पर अपना हँसुआ लगाया, और पृथ्वी की लवनी की गई।</w:t>
      </w:r>
      <w:r>
        <w:rPr>
          <w:lang w:val="hi_IN" w:bidi="hi_IN"/>
        </w:rPr>
      </w:r>
      <w:r>
        <w:rPr>
          <w:lang w:val="hi_IN" w:bidi="hi_IN"/>
        </w:rPr>
      </w:r>
    </w:p>
    <w:p>
      <w:pPr/>
      <w:r>
        <w:rPr>
          <w:lang w:val="hi_IN" w:bidi="hi_IN"/>
        </w:rPr>
      </w:r>
    </w:p>
    <w:p>
      <w:pPr>
        <w:pStyle w:val="Heading2"/>
      </w:pPr>
      <w:r>
        <w:rPr>
          <w:lang w:val="hi_IN" w:bidi="hi_IN"/>
        </w:rPr>
        <w:t>प्रकाशितवाक्य 14:19</w:t>
      </w:r>
      <w:r>
        <w:rPr>
          <w:lang w:val="hi_IN" w:bidi="hi_IN"/>
        </w:rPr>
      </w:r>
    </w:p>
    <w:p>
      <w:pPr/>
      <w:r>
        <w:rPr>
          <w:lang w:val="hi_IN" w:bidi="hi_IN"/>
        </w:rPr>
      </w:r>
      <w:r>
        <w:rPr>
          <w:b/>
          <w:lang w:val="hi_IN" w:bidi="hi_IN"/>
        </w:rPr>
        <w:t>स्वर्गदूत ने हँसुआ का उपयोग कैसे किया?</w:t>
      </w:r>
    </w:p>
    <w:p>
      <w:pPr/>
      <w:r>
        <w:rPr>
          <w:lang w:val="hi_IN" w:bidi="hi_IN"/>
        </w:rPr>
      </w:r>
      <w:r>
        <w:rPr>
          <w:lang w:val="hi_IN" w:bidi="hi_IN"/>
        </w:rPr>
        <w:t>स्वर्गदूत ने पृथ्वी पर अपना हँसुआ लगाया, और पृथ्वी की दाखलता का फल काटकर, अपने परमेश्वर के प्रकोप के बड़े रसकुण्ड में डाल दिया।</w:t>
      </w:r>
      <w:r>
        <w:rPr>
          <w:lang w:val="hi_IN" w:bidi="hi_IN"/>
        </w:rPr>
      </w:r>
      <w:r>
        <w:rPr>
          <w:lang w:val="hi_IN" w:bidi="hi_IN"/>
        </w:rPr>
      </w:r>
    </w:p>
    <w:p>
      <w:pPr/>
      <w:r>
        <w:rPr>
          <w:lang w:val="hi_IN" w:bidi="hi_IN"/>
        </w:rPr>
      </w:r>
    </w:p>
    <w:p>
      <w:pPr>
        <w:pStyle w:val="Heading2"/>
      </w:pPr>
      <w:r>
        <w:rPr>
          <w:lang w:val="hi_IN" w:bidi="hi_IN"/>
        </w:rPr>
        <w:t>प्रकाशितवाक्य 14:20</w:t>
      </w:r>
      <w:r>
        <w:rPr>
          <w:lang w:val="hi_IN" w:bidi="hi_IN"/>
        </w:rPr>
      </w:r>
    </w:p>
    <w:p>
      <w:pPr/>
      <w:r>
        <w:rPr>
          <w:lang w:val="hi_IN" w:bidi="hi_IN"/>
        </w:rPr>
      </w:r>
      <w:r>
        <w:rPr>
          <w:b/>
          <w:lang w:val="hi_IN" w:bidi="hi_IN"/>
        </w:rPr>
        <w:t>जब नगर के बाहर उस रसकुण्ड में दाख रौंदा गया, तो उससे क्या निकला?</w:t>
      </w:r>
    </w:p>
    <w:p>
      <w:pPr/>
      <w:r>
        <w:rPr>
          <w:lang w:val="hi_IN" w:bidi="hi_IN"/>
        </w:rPr>
      </w:r>
      <w:r>
        <w:rPr>
          <w:lang w:val="hi_IN" w:bidi="hi_IN"/>
        </w:rPr>
        <w:t>जब इसे रौंदा गया, तो दाख के रस निकालने के स्थान से लहू निकला।</w:t>
      </w:r>
      <w:r>
        <w:rPr>
          <w:lang w:val="hi_IN" w:bidi="hi_IN"/>
        </w:rPr>
      </w:r>
      <w:r>
        <w:rPr>
          <w:lang w:val="hi_IN" w:bidi="hi_IN"/>
        </w:rPr>
      </w:r>
    </w:p>
    <w:p>
      <w:pPr/>
      <w:r>
        <w:rPr>
          <w:lang w:val="hi_IN" w:bidi="hi_IN"/>
        </w:rPr>
      </w:r>
    </w:p>
    <w:p>
      <w:pPr>
        <w:pStyle w:val="Heading2"/>
      </w:pPr>
      <w:r>
        <w:rPr>
          <w:lang w:val="hi_IN" w:bidi="hi_IN"/>
        </w:rPr>
        <w:t>प्रकाशितवाक्य 15:1</w:t>
      </w:r>
      <w:r>
        <w:rPr>
          <w:lang w:val="hi_IN" w:bidi="hi_IN"/>
        </w:rPr>
      </w:r>
    </w:p>
    <w:p>
      <w:pPr/>
      <w:r>
        <w:rPr>
          <w:lang w:val="hi_IN" w:bidi="hi_IN"/>
        </w:rPr>
      </w:r>
      <w:r>
        <w:rPr>
          <w:b/>
          <w:lang w:val="hi_IN" w:bidi="hi_IN"/>
        </w:rPr>
        <w:t>यूहन्ना ने जिन सात स्वर्गदूतों को देखा, उनके पास क्या था?</w:t>
      </w:r>
    </w:p>
    <w:p>
      <w:pPr/>
      <w:r>
        <w:rPr>
          <w:lang w:val="hi_IN" w:bidi="hi_IN"/>
        </w:rPr>
      </w:r>
      <w:r>
        <w:rPr>
          <w:lang w:val="hi_IN" w:bidi="hi_IN"/>
        </w:rPr>
        <w:t>सात स्वर्गदूतों के पास सात अन्तिम विपत्तियाँ थीं।</w:t>
      </w:r>
      <w:r>
        <w:rPr>
          <w:lang w:val="hi_IN" w:bidi="hi_IN"/>
        </w:rPr>
      </w:r>
      <w:r>
        <w:rPr>
          <w:lang w:val="hi_IN" w:bidi="hi_IN"/>
        </w:rPr>
      </w:r>
    </w:p>
    <w:p>
      <w:pPr/>
      <w:r>
        <w:rPr>
          <w:lang w:val="hi_IN" w:bidi="hi_IN"/>
        </w:rPr>
      </w:r>
    </w:p>
    <w:p>
      <w:pPr>
        <w:pStyle w:val="Heading2"/>
      </w:pPr>
      <w:r>
        <w:rPr>
          <w:lang w:val="hi_IN" w:bidi="hi_IN"/>
        </w:rPr>
        <w:t>प्रकाशितवाक्य 15:2</w:t>
      </w:r>
      <w:r>
        <w:rPr>
          <w:lang w:val="hi_IN" w:bidi="hi_IN"/>
        </w:rPr>
      </w:r>
    </w:p>
    <w:p>
      <w:pPr/>
      <w:r>
        <w:rPr>
          <w:lang w:val="hi_IN" w:bidi="hi_IN"/>
        </w:rPr>
      </w:r>
      <w:r>
        <w:rPr>
          <w:b/>
          <w:lang w:val="hi_IN" w:bidi="hi_IN"/>
        </w:rPr>
        <w:t>समुद्र के निकट कौन खड़े थे?</w:t>
      </w:r>
    </w:p>
    <w:p>
      <w:pPr/>
      <w:r>
        <w:rPr>
          <w:lang w:val="hi_IN" w:bidi="hi_IN"/>
        </w:rPr>
      </w:r>
      <w:r>
        <w:rPr>
          <w:lang w:val="hi_IN" w:bidi="hi_IN"/>
        </w:rPr>
        <w:t>जो लोग उस पशु पर और उसकी मूर्ति पर, और उसके नाम के अंक पर जयवन्त हुए थे, वे समुद्र के निकट खड़े थे।</w:t>
      </w:r>
      <w:r>
        <w:rPr>
          <w:lang w:val="hi_IN" w:bidi="hi_IN"/>
        </w:rPr>
      </w:r>
      <w:r>
        <w:rPr>
          <w:lang w:val="hi_IN" w:bidi="hi_IN"/>
        </w:rPr>
      </w:r>
    </w:p>
    <w:p>
      <w:pPr/>
      <w:r>
        <w:rPr>
          <w:lang w:val="hi_IN" w:bidi="hi_IN"/>
        </w:rPr>
      </w:r>
    </w:p>
    <w:p>
      <w:pPr>
        <w:pStyle w:val="Heading2"/>
      </w:pPr>
      <w:r>
        <w:rPr>
          <w:lang w:val="hi_IN" w:bidi="hi_IN"/>
        </w:rPr>
        <w:t>प्रकाशितवाक्य 15:3</w:t>
      </w:r>
      <w:r>
        <w:rPr>
          <w:lang w:val="hi_IN" w:bidi="hi_IN"/>
        </w:rPr>
      </w:r>
    </w:p>
    <w:p>
      <w:pPr/>
      <w:r>
        <w:rPr>
          <w:lang w:val="hi_IN" w:bidi="hi_IN"/>
        </w:rPr>
      </w:r>
      <w:r>
        <w:rPr>
          <w:b/>
          <w:lang w:val="hi_IN" w:bidi="hi_IN"/>
        </w:rPr>
        <w:t>समुद्र के निकट खड़े लोग किसके गीत गा रहे थे?</w:t>
      </w:r>
    </w:p>
    <w:p>
      <w:pPr/>
      <w:r>
        <w:rPr>
          <w:lang w:val="hi_IN" w:bidi="hi_IN"/>
        </w:rPr>
      </w:r>
      <w:r>
        <w:rPr>
          <w:lang w:val="hi_IN" w:bidi="hi_IN"/>
        </w:rPr>
        <w:t>जो लोग समुद्र के निकट खड़े थे, वे मूसा का गीत और मेम्ने का गीत गा रहे थे।</w:t>
      </w:r>
      <w:r>
        <w:rPr>
          <w:lang w:val="hi_IN" w:bidi="hi_IN"/>
        </w:rPr>
      </w:r>
      <w:r>
        <w:rPr>
          <w:lang w:val="hi_IN" w:bidi="hi_IN"/>
        </w:rPr>
      </w:r>
    </w:p>
    <w:p>
      <w:pPr/>
      <w:r>
        <w:rPr>
          <w:lang w:val="hi_IN" w:bidi="hi_IN"/>
        </w:rPr>
      </w:r>
    </w:p>
    <w:p>
      <w:pPr>
        <w:pStyle w:val="Heading2"/>
      </w:pPr>
      <w:r>
        <w:rPr>
          <w:lang w:val="hi_IN" w:bidi="hi_IN"/>
        </w:rPr>
        <w:t>प्रकाशितवाक्य 15:3 (#2)</w:t>
      </w:r>
      <w:r>
        <w:rPr>
          <w:lang w:val="hi_IN" w:bidi="hi_IN"/>
        </w:rPr>
      </w:r>
    </w:p>
    <w:p>
      <w:pPr/>
      <w:r>
        <w:rPr>
          <w:lang w:val="hi_IN" w:bidi="hi_IN"/>
        </w:rPr>
      </w:r>
      <w:r>
        <w:rPr>
          <w:b/>
          <w:lang w:val="hi_IN" w:bidi="hi_IN"/>
        </w:rPr>
        <w:t xml:space="preserve">गीत में परमेश्वर के </w:t>
      </w:r>
      <w:r>
        <w:rPr>
          <w:b/>
          <w:lang w:val="hi_IN" w:bidi="hi_IN"/>
        </w:rPr>
        <w:t>चाल</w:t>
      </w:r>
      <w:r>
        <w:rPr>
          <w:b/>
          <w:lang w:val="hi_IN" w:bidi="hi_IN"/>
        </w:rPr>
        <w:t xml:space="preserve"> का वर्णन कैसे किया गया है?</w:t>
      </w:r>
    </w:p>
    <w:p>
      <w:pPr/>
      <w:r>
        <w:rPr>
          <w:lang w:val="hi_IN" w:bidi="hi_IN"/>
        </w:rPr>
      </w:r>
      <w:r>
        <w:rPr>
          <w:lang w:val="hi_IN" w:bidi="hi_IN"/>
        </w:rPr>
        <w:t>परमेश्वर के चाल को ठीक और सच्चा के रूप में वर्णित किया गया है।</w:t>
      </w:r>
      <w:r>
        <w:rPr>
          <w:lang w:val="hi_IN" w:bidi="hi_IN"/>
        </w:rPr>
      </w:r>
      <w:r>
        <w:rPr>
          <w:lang w:val="hi_IN" w:bidi="hi_IN"/>
        </w:rPr>
      </w:r>
    </w:p>
    <w:p>
      <w:pPr/>
      <w:r>
        <w:rPr>
          <w:lang w:val="hi_IN" w:bidi="hi_IN"/>
        </w:rPr>
      </w:r>
    </w:p>
    <w:p>
      <w:pPr>
        <w:pStyle w:val="Heading2"/>
      </w:pPr>
      <w:r>
        <w:rPr>
          <w:lang w:val="hi_IN" w:bidi="hi_IN"/>
        </w:rPr>
        <w:t>प्रकाशितवाक्य 15:4</w:t>
      </w:r>
      <w:r>
        <w:rPr>
          <w:lang w:val="hi_IN" w:bidi="hi_IN"/>
        </w:rPr>
      </w:r>
    </w:p>
    <w:p>
      <w:pPr/>
      <w:r>
        <w:rPr>
          <w:lang w:val="hi_IN" w:bidi="hi_IN"/>
        </w:rPr>
      </w:r>
      <w:r>
        <w:rPr>
          <w:b/>
          <w:lang w:val="hi_IN" w:bidi="hi_IN"/>
        </w:rPr>
        <w:t xml:space="preserve">गीत के अनुसार, कौन आएंगे और परमेश्वर के </w:t>
      </w:r>
      <w:r>
        <w:rPr>
          <w:b/>
          <w:lang w:val="hi_IN" w:bidi="hi_IN"/>
        </w:rPr>
        <w:t>सामने दण्डवत्</w:t>
      </w:r>
      <w:r>
        <w:rPr>
          <w:b/>
          <w:lang w:val="hi_IN" w:bidi="hi_IN"/>
        </w:rPr>
        <w:t xml:space="preserve"> करेंगे?</w:t>
      </w:r>
    </w:p>
    <w:p>
      <w:pPr/>
      <w:r>
        <w:rPr>
          <w:lang w:val="hi_IN" w:bidi="hi_IN"/>
        </w:rPr>
      </w:r>
      <w:r>
        <w:rPr>
          <w:lang w:val="hi_IN" w:bidi="hi_IN"/>
        </w:rPr>
        <w:t>सारी जातियाँ आएंगे और परमेश्वर के सामने दण्डवत् करेंगे।</w:t>
      </w:r>
      <w:r>
        <w:rPr>
          <w:lang w:val="hi_IN" w:bidi="hi_IN"/>
        </w:rPr>
      </w:r>
      <w:r>
        <w:rPr>
          <w:lang w:val="hi_IN" w:bidi="hi_IN"/>
        </w:rPr>
      </w:r>
    </w:p>
    <w:p>
      <w:pPr/>
      <w:r>
        <w:rPr>
          <w:lang w:val="hi_IN" w:bidi="hi_IN"/>
        </w:rPr>
      </w:r>
    </w:p>
    <w:p>
      <w:pPr>
        <w:pStyle w:val="Heading2"/>
      </w:pPr>
      <w:r>
        <w:rPr>
          <w:lang w:val="hi_IN" w:bidi="hi_IN"/>
        </w:rPr>
        <w:t>प्रकाशितवाक्य 15:6</w:t>
      </w:r>
      <w:r>
        <w:rPr>
          <w:lang w:val="hi_IN" w:bidi="hi_IN"/>
        </w:rPr>
      </w:r>
    </w:p>
    <w:p>
      <w:pPr/>
      <w:r>
        <w:rPr>
          <w:lang w:val="hi_IN" w:bidi="hi_IN"/>
        </w:rPr>
      </w:r>
      <w:r>
        <w:rPr>
          <w:b/>
          <w:lang w:val="hi_IN" w:bidi="hi_IN"/>
        </w:rPr>
        <w:t>फिर मन्दिर से कौन निकले?</w:t>
      </w:r>
    </w:p>
    <w:p>
      <w:pPr/>
      <w:r>
        <w:rPr>
          <w:lang w:val="hi_IN" w:bidi="hi_IN"/>
        </w:rPr>
      </w:r>
      <w:r>
        <w:rPr>
          <w:lang w:val="hi_IN" w:bidi="hi_IN"/>
        </w:rPr>
        <w:t>सातों स्वर्गदूत जिनके पास सातों विपत्तियाँ थीं, मन्दिर से निकले।</w:t>
      </w:r>
      <w:r>
        <w:rPr>
          <w:lang w:val="hi_IN" w:bidi="hi_IN"/>
        </w:rPr>
      </w:r>
      <w:r>
        <w:rPr>
          <w:lang w:val="hi_IN" w:bidi="hi_IN"/>
        </w:rPr>
      </w:r>
    </w:p>
    <w:p>
      <w:pPr/>
      <w:r>
        <w:rPr>
          <w:lang w:val="hi_IN" w:bidi="hi_IN"/>
        </w:rPr>
      </w:r>
    </w:p>
    <w:p>
      <w:pPr>
        <w:pStyle w:val="Heading2"/>
      </w:pPr>
      <w:r>
        <w:rPr>
          <w:lang w:val="hi_IN" w:bidi="hi_IN"/>
        </w:rPr>
        <w:t>प्रकाशितवाक्य 15:7</w:t>
      </w:r>
      <w:r>
        <w:rPr>
          <w:lang w:val="hi_IN" w:bidi="hi_IN"/>
        </w:rPr>
      </w:r>
    </w:p>
    <w:p>
      <w:pPr/>
      <w:r>
        <w:rPr>
          <w:lang w:val="hi_IN" w:bidi="hi_IN"/>
        </w:rPr>
      </w:r>
      <w:r>
        <w:rPr>
          <w:b/>
          <w:lang w:val="hi_IN" w:bidi="hi_IN"/>
        </w:rPr>
        <w:t>चारों प्राणियों में से एक ने सात स्वर्गदूतों को क्या दिया?</w:t>
      </w:r>
    </w:p>
    <w:p>
      <w:pPr/>
      <w:r>
        <w:rPr>
          <w:lang w:val="hi_IN" w:bidi="hi_IN"/>
        </w:rPr>
      </w:r>
      <w:r>
        <w:rPr>
          <w:lang w:val="hi_IN" w:bidi="hi_IN"/>
        </w:rPr>
        <w:t>चारों प्राणियों में से एक ने सात स्वर्गदूतों को परमेश्वर के, जो युगानुयुग जीविता है, प्रकोप से भरे हुए सात सोने के कटोरे दिए।</w:t>
      </w:r>
      <w:r>
        <w:rPr>
          <w:lang w:val="hi_IN" w:bidi="hi_IN"/>
        </w:rPr>
      </w:r>
      <w:r>
        <w:rPr>
          <w:lang w:val="hi_IN" w:bidi="hi_IN"/>
        </w:rPr>
      </w:r>
    </w:p>
    <w:p>
      <w:pPr/>
      <w:r>
        <w:rPr>
          <w:lang w:val="hi_IN" w:bidi="hi_IN"/>
        </w:rPr>
      </w:r>
    </w:p>
    <w:p>
      <w:pPr>
        <w:pStyle w:val="Heading2"/>
      </w:pPr>
      <w:r>
        <w:rPr>
          <w:lang w:val="hi_IN" w:bidi="hi_IN"/>
        </w:rPr>
        <w:t>प्रकाशितवाक्य 15:8</w:t>
      </w:r>
      <w:r>
        <w:rPr>
          <w:lang w:val="hi_IN" w:bidi="hi_IN"/>
        </w:rPr>
      </w:r>
    </w:p>
    <w:p>
      <w:pPr/>
      <w:r>
        <w:rPr>
          <w:lang w:val="hi_IN" w:bidi="hi_IN"/>
        </w:rPr>
      </w:r>
      <w:r>
        <w:rPr>
          <w:b/>
          <w:lang w:val="hi_IN" w:bidi="hi_IN"/>
        </w:rPr>
        <w:t>मन्दिर में कोई कब तक जा नहीं सकता था?</w:t>
      </w:r>
    </w:p>
    <w:p>
      <w:pPr/>
      <w:r>
        <w:rPr>
          <w:lang w:val="hi_IN" w:bidi="hi_IN"/>
        </w:rPr>
      </w:r>
      <w:r>
        <w:rPr>
          <w:lang w:val="hi_IN" w:bidi="hi_IN"/>
        </w:rPr>
        <w:t>जब तक सात विपत्तियाँ समाप्त नहीं हो जातीं, तब तक कोई भी मन्दिर में जा नहीं सकता था।</w:t>
      </w:r>
      <w:r>
        <w:rPr>
          <w:lang w:val="hi_IN" w:bidi="hi_IN"/>
        </w:rPr>
      </w:r>
      <w:r>
        <w:rPr>
          <w:lang w:val="hi_IN" w:bidi="hi_IN"/>
        </w:rPr>
      </w:r>
    </w:p>
    <w:p>
      <w:pPr/>
      <w:r>
        <w:rPr>
          <w:lang w:val="hi_IN" w:bidi="hi_IN"/>
        </w:rPr>
      </w:r>
    </w:p>
    <w:p>
      <w:pPr>
        <w:pStyle w:val="Heading2"/>
      </w:pPr>
      <w:r>
        <w:rPr>
          <w:lang w:val="hi_IN" w:bidi="hi_IN"/>
        </w:rPr>
        <w:t>प्रकाशितवाक्य 16:1</w:t>
      </w:r>
      <w:r>
        <w:rPr>
          <w:lang w:val="hi_IN" w:bidi="hi_IN"/>
        </w:rPr>
      </w:r>
    </w:p>
    <w:p>
      <w:pPr/>
      <w:r>
        <w:rPr>
          <w:lang w:val="hi_IN" w:bidi="hi_IN"/>
        </w:rPr>
      </w:r>
      <w:r>
        <w:rPr>
          <w:b/>
          <w:lang w:val="hi_IN" w:bidi="hi_IN"/>
        </w:rPr>
        <w:t>ऊँचे शब्द ने सात स्वर्गदूतों से क्या करने के लिए कहा?</w:t>
      </w:r>
    </w:p>
    <w:p>
      <w:pPr/>
      <w:r>
        <w:rPr>
          <w:lang w:val="hi_IN" w:bidi="hi_IN"/>
        </w:rPr>
      </w:r>
      <w:r>
        <w:rPr>
          <w:lang w:val="hi_IN" w:bidi="hi_IN"/>
        </w:rPr>
        <w:t>ऊँचे शब्द ने सात स्वर्गदूतों से कहा कि वे जाकर परमेश्वर के प्रकोप के सातों कटोरों को पृथ्वी पर उण्डेल दें।</w:t>
      </w:r>
      <w:r>
        <w:rPr>
          <w:lang w:val="hi_IN" w:bidi="hi_IN"/>
        </w:rPr>
      </w:r>
      <w:r>
        <w:rPr>
          <w:lang w:val="hi_IN" w:bidi="hi_IN"/>
        </w:rPr>
      </w:r>
    </w:p>
    <w:p>
      <w:pPr/>
      <w:r>
        <w:rPr>
          <w:lang w:val="hi_IN" w:bidi="hi_IN"/>
        </w:rPr>
      </w:r>
    </w:p>
    <w:p>
      <w:pPr>
        <w:pStyle w:val="Heading2"/>
      </w:pPr>
      <w:r>
        <w:rPr>
          <w:lang w:val="hi_IN" w:bidi="hi_IN"/>
        </w:rPr>
        <w:t>प्रकाशितवाक्य 16:2</w:t>
      </w:r>
      <w:r>
        <w:rPr>
          <w:lang w:val="hi_IN" w:bidi="hi_IN"/>
        </w:rPr>
      </w:r>
    </w:p>
    <w:p>
      <w:pPr/>
      <w:r>
        <w:rPr>
          <w:lang w:val="hi_IN" w:bidi="hi_IN"/>
        </w:rPr>
      </w:r>
      <w:r>
        <w:rPr>
          <w:b/>
          <w:lang w:val="hi_IN" w:bidi="hi_IN"/>
        </w:rPr>
        <w:t>जब पहले स्वर्गदूत ने अपना कटोरा उण्डेला, तब क्या हुआ?</w:t>
      </w:r>
    </w:p>
    <w:p>
      <w:pPr/>
      <w:r>
        <w:rPr>
          <w:lang w:val="hi_IN" w:bidi="hi_IN"/>
        </w:rPr>
      </w:r>
      <w:r>
        <w:rPr>
          <w:lang w:val="hi_IN" w:bidi="hi_IN"/>
        </w:rPr>
        <w:t>उन मनुष्यों के जिन पर पशु की छाप थी, और जो उसकी मूर्ति की पूजा करते थे, एक प्रकार का बुरा और दुःखदाई फोड़ा निकला।</w:t>
      </w:r>
      <w:r>
        <w:rPr>
          <w:lang w:val="hi_IN" w:bidi="hi_IN"/>
        </w:rPr>
      </w:r>
      <w:r>
        <w:rPr>
          <w:lang w:val="hi_IN" w:bidi="hi_IN"/>
        </w:rPr>
      </w:r>
    </w:p>
    <w:p>
      <w:pPr/>
      <w:r>
        <w:rPr>
          <w:lang w:val="hi_IN" w:bidi="hi_IN"/>
        </w:rPr>
      </w:r>
    </w:p>
    <w:p>
      <w:pPr>
        <w:pStyle w:val="Heading2"/>
      </w:pPr>
      <w:r>
        <w:rPr>
          <w:lang w:val="hi_IN" w:bidi="hi_IN"/>
        </w:rPr>
        <w:t>प्रकाशितवाक्य 16:3</w:t>
      </w:r>
      <w:r>
        <w:rPr>
          <w:lang w:val="hi_IN" w:bidi="hi_IN"/>
        </w:rPr>
      </w:r>
    </w:p>
    <w:p>
      <w:pPr/>
      <w:r>
        <w:rPr>
          <w:lang w:val="hi_IN" w:bidi="hi_IN"/>
        </w:rPr>
      </w:r>
      <w:r>
        <w:rPr>
          <w:b/>
          <w:lang w:val="hi_IN" w:bidi="hi_IN"/>
        </w:rPr>
        <w:t>जब दूसरे स्वर्गदूत ने अपना कटोरा उण्डेला, तब क्या हुआ?</w:t>
      </w:r>
    </w:p>
    <w:p>
      <w:pPr/>
      <w:r>
        <w:rPr>
          <w:lang w:val="hi_IN" w:bidi="hi_IN"/>
        </w:rPr>
      </w:r>
      <w:r>
        <w:rPr>
          <w:lang w:val="hi_IN" w:bidi="hi_IN"/>
        </w:rPr>
        <w:t>समुद्र मरे हुए के लहू जैसा बन गया।</w:t>
      </w:r>
      <w:r>
        <w:rPr>
          <w:lang w:val="hi_IN" w:bidi="hi_IN"/>
        </w:rPr>
      </w:r>
      <w:r>
        <w:rPr>
          <w:lang w:val="hi_IN" w:bidi="hi_IN"/>
        </w:rPr>
      </w:r>
    </w:p>
    <w:p>
      <w:pPr/>
      <w:r>
        <w:rPr>
          <w:lang w:val="hi_IN" w:bidi="hi_IN"/>
        </w:rPr>
      </w:r>
    </w:p>
    <w:p>
      <w:pPr>
        <w:pStyle w:val="Heading2"/>
      </w:pPr>
      <w:r>
        <w:rPr>
          <w:lang w:val="hi_IN" w:bidi="hi_IN"/>
        </w:rPr>
        <w:t>प्रकाशितवाक्य 16:4</w:t>
      </w:r>
      <w:r>
        <w:rPr>
          <w:lang w:val="hi_IN" w:bidi="hi_IN"/>
        </w:rPr>
      </w:r>
    </w:p>
    <w:p>
      <w:pPr/>
      <w:r>
        <w:rPr>
          <w:lang w:val="hi_IN" w:bidi="hi_IN"/>
        </w:rPr>
      </w:r>
      <w:r>
        <w:rPr>
          <w:b/>
          <w:lang w:val="hi_IN" w:bidi="hi_IN"/>
        </w:rPr>
        <w:t>जब तीसरे स्वर्गदूत ने अपना कटोरा उण्डेला, तब क्या हुआ?</w:t>
      </w:r>
    </w:p>
    <w:p>
      <w:pPr/>
      <w:r>
        <w:rPr>
          <w:lang w:val="hi_IN" w:bidi="hi_IN"/>
        </w:rPr>
      </w:r>
      <w:r>
        <w:rPr>
          <w:lang w:val="hi_IN" w:bidi="hi_IN"/>
        </w:rPr>
        <w:t>नदियाँ और पानी के सो</w:t>
      </w:r>
      <w:r>
        <w:rPr>
          <w:lang w:val="hi_IN" w:bidi="hi_IN"/>
        </w:rPr>
        <w:t>ते</w:t>
      </w:r>
      <w:r>
        <w:rPr>
          <w:lang w:val="hi_IN" w:bidi="hi_IN"/>
        </w:rPr>
        <w:t xml:space="preserve"> लहू बन गए।</w:t>
      </w:r>
      <w:r>
        <w:rPr>
          <w:lang w:val="hi_IN" w:bidi="hi_IN"/>
        </w:rPr>
      </w:r>
      <w:r>
        <w:rPr>
          <w:lang w:val="hi_IN" w:bidi="hi_IN"/>
        </w:rPr>
      </w:r>
    </w:p>
    <w:p>
      <w:pPr/>
      <w:r>
        <w:rPr>
          <w:lang w:val="hi_IN" w:bidi="hi_IN"/>
        </w:rPr>
      </w:r>
    </w:p>
    <w:p>
      <w:pPr>
        <w:pStyle w:val="Heading2"/>
      </w:pPr>
      <w:r>
        <w:rPr>
          <w:lang w:val="hi_IN" w:bidi="hi_IN"/>
        </w:rPr>
        <w:t>प्रकाशितवाक्य 16:6</w:t>
      </w:r>
      <w:r>
        <w:rPr>
          <w:lang w:val="hi_IN" w:bidi="hi_IN"/>
        </w:rPr>
      </w:r>
    </w:p>
    <w:p>
      <w:pPr/>
      <w:r>
        <w:rPr>
          <w:lang w:val="hi_IN" w:bidi="hi_IN"/>
        </w:rPr>
      </w:r>
      <w:r>
        <w:rPr>
          <w:b/>
          <w:lang w:val="hi_IN" w:bidi="hi_IN"/>
        </w:rPr>
        <w:t xml:space="preserve">यह निर्णय क्यों ठीक और सच्चे था कि परमेश्वर ने इन लोगों को </w:t>
      </w:r>
      <w:r>
        <w:rPr>
          <w:b/>
          <w:lang w:val="hi_IN" w:bidi="hi_IN"/>
        </w:rPr>
        <w:t>लहू पिलाया</w:t>
      </w:r>
      <w:r>
        <w:rPr>
          <w:b/>
          <w:lang w:val="hi_IN" w:bidi="hi_IN"/>
        </w:rPr>
        <w:t>?</w:t>
      </w:r>
    </w:p>
    <w:p>
      <w:pPr/>
      <w:r>
        <w:rPr>
          <w:lang w:val="hi_IN" w:bidi="hi_IN"/>
        </w:rPr>
      </w:r>
      <w:r>
        <w:rPr>
          <w:lang w:val="hi_IN" w:bidi="hi_IN"/>
        </w:rPr>
        <w:t xml:space="preserve">यह निर्णय ठीक और सच्चा था क्योंकि इन लोगों ने परमेश्वर के </w:t>
      </w:r>
      <w:r>
        <w:rPr>
          <w:lang w:val="hi_IN" w:bidi="hi_IN"/>
        </w:rPr>
        <w:t>पवित्र लोगों, और भविष्यद्वक्ताओं का लहू बहाया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16:8</w:t>
      </w:r>
      <w:r>
        <w:rPr>
          <w:lang w:val="hi_IN" w:bidi="hi_IN"/>
        </w:rPr>
      </w:r>
    </w:p>
    <w:p>
      <w:pPr/>
      <w:r>
        <w:rPr>
          <w:lang w:val="hi_IN" w:bidi="hi_IN"/>
        </w:rPr>
      </w:r>
      <w:r>
        <w:rPr>
          <w:b/>
          <w:lang w:val="hi_IN" w:bidi="hi_IN"/>
        </w:rPr>
        <w:t>जब चौथे स्वर्गदूत ने अपना कटोरा उण्डेला, तब क्या हुआ?</w:t>
      </w:r>
    </w:p>
    <w:p>
      <w:pPr/>
      <w:r>
        <w:rPr>
          <w:lang w:val="hi_IN" w:bidi="hi_IN"/>
        </w:rPr>
      </w:r>
      <w:r>
        <w:rPr>
          <w:lang w:val="hi_IN" w:bidi="hi_IN"/>
        </w:rPr>
        <w:t>सूर्य को मनुष्यों को आग से झुलसा देने का अधिकार दिया गया।</w:t>
      </w:r>
      <w:r>
        <w:rPr>
          <w:lang w:val="hi_IN" w:bidi="hi_IN"/>
        </w:rPr>
      </w:r>
      <w:r>
        <w:rPr>
          <w:lang w:val="hi_IN" w:bidi="hi_IN"/>
        </w:rPr>
      </w:r>
    </w:p>
    <w:p>
      <w:pPr/>
      <w:r>
        <w:rPr>
          <w:lang w:val="hi_IN" w:bidi="hi_IN"/>
        </w:rPr>
      </w:r>
    </w:p>
    <w:p>
      <w:pPr>
        <w:pStyle w:val="Heading2"/>
      </w:pPr>
      <w:r>
        <w:rPr>
          <w:lang w:val="hi_IN" w:bidi="hi_IN"/>
        </w:rPr>
        <w:t>प्रकाशितवाक्य 16:9</w:t>
      </w:r>
      <w:r>
        <w:rPr>
          <w:lang w:val="hi_IN" w:bidi="hi_IN"/>
        </w:rPr>
      </w:r>
    </w:p>
    <w:p>
      <w:pPr/>
      <w:r>
        <w:rPr>
          <w:lang w:val="hi_IN" w:bidi="hi_IN"/>
        </w:rPr>
      </w:r>
      <w:r>
        <w:rPr>
          <w:b/>
          <w:lang w:val="hi_IN" w:bidi="hi_IN"/>
        </w:rPr>
        <w:t>लोगों ने इन विपत्तियों पर कैसी प्रतिक्रिया दी?</w:t>
      </w:r>
    </w:p>
    <w:p>
      <w:pPr/>
      <w:r>
        <w:rPr>
          <w:lang w:val="hi_IN" w:bidi="hi_IN"/>
        </w:rPr>
      </w:r>
      <w:r>
        <w:rPr>
          <w:lang w:val="hi_IN" w:bidi="hi_IN"/>
        </w:rPr>
        <w:t>लोगों ने परमेश्वर को महिमा देने के लिए अपने मन नहीं फिराया।</w:t>
      </w:r>
      <w:r>
        <w:rPr>
          <w:lang w:val="hi_IN" w:bidi="hi_IN"/>
        </w:rPr>
      </w:r>
      <w:r>
        <w:rPr>
          <w:lang w:val="hi_IN" w:bidi="hi_IN"/>
        </w:rPr>
      </w:r>
    </w:p>
    <w:p>
      <w:pPr/>
      <w:r>
        <w:rPr>
          <w:lang w:val="hi_IN" w:bidi="hi_IN"/>
        </w:rPr>
      </w:r>
    </w:p>
    <w:p>
      <w:pPr>
        <w:pStyle w:val="Heading2"/>
      </w:pPr>
      <w:r>
        <w:rPr>
          <w:lang w:val="hi_IN" w:bidi="hi_IN"/>
        </w:rPr>
        <w:t>प्रकाशितवाक्य 16:10</w:t>
      </w:r>
      <w:r>
        <w:rPr>
          <w:lang w:val="hi_IN" w:bidi="hi_IN"/>
        </w:rPr>
      </w:r>
    </w:p>
    <w:p>
      <w:pPr/>
      <w:r>
        <w:rPr>
          <w:lang w:val="hi_IN" w:bidi="hi_IN"/>
        </w:rPr>
      </w:r>
      <w:r>
        <w:rPr>
          <w:b/>
          <w:lang w:val="hi_IN" w:bidi="hi_IN"/>
        </w:rPr>
        <w:t>जब पाँचवें स्वर्गदूत ने अपना कटोरा उण्डेला, तब क्या हुआ?</w:t>
      </w:r>
    </w:p>
    <w:p>
      <w:pPr/>
      <w:r>
        <w:rPr>
          <w:lang w:val="hi_IN" w:bidi="hi_IN"/>
        </w:rPr>
      </w:r>
      <w:r>
        <w:rPr>
          <w:lang w:val="hi_IN" w:bidi="hi_IN"/>
        </w:rPr>
        <w:t>पशु के राज्य पर अंधेरा छा गया।</w:t>
      </w:r>
      <w:r>
        <w:rPr>
          <w:lang w:val="hi_IN" w:bidi="hi_IN"/>
        </w:rPr>
      </w:r>
      <w:r>
        <w:rPr>
          <w:lang w:val="hi_IN" w:bidi="hi_IN"/>
        </w:rPr>
      </w:r>
    </w:p>
    <w:p>
      <w:pPr/>
      <w:r>
        <w:rPr>
          <w:lang w:val="hi_IN" w:bidi="hi_IN"/>
        </w:rPr>
      </w:r>
    </w:p>
    <w:p>
      <w:pPr>
        <w:pStyle w:val="Heading2"/>
      </w:pPr>
      <w:r>
        <w:rPr>
          <w:lang w:val="hi_IN" w:bidi="hi_IN"/>
        </w:rPr>
        <w:t>प्रकाशितवाक्य 16:12</w:t>
      </w:r>
      <w:r>
        <w:rPr>
          <w:lang w:val="hi_IN" w:bidi="hi_IN"/>
        </w:rPr>
      </w:r>
    </w:p>
    <w:p>
      <w:pPr/>
      <w:r>
        <w:rPr>
          <w:lang w:val="hi_IN" w:bidi="hi_IN"/>
        </w:rPr>
      </w:r>
      <w:r>
        <w:rPr>
          <w:b/>
          <w:lang w:val="hi_IN" w:bidi="hi_IN"/>
        </w:rPr>
        <w:t>जब छठे स्वर्गदूत ने अपना कटोरा उण्डेला, तब क्या हुआ?</w:t>
      </w:r>
    </w:p>
    <w:p>
      <w:pPr/>
      <w:r>
        <w:rPr>
          <w:lang w:val="hi_IN" w:bidi="hi_IN"/>
        </w:rPr>
      </w:r>
      <w:r>
        <w:rPr>
          <w:lang w:val="hi_IN" w:bidi="hi_IN"/>
        </w:rPr>
        <w:t>फरात नदीका पानी सूख गया कि पूर्व दिशा के राजाओं के लिये मार्ग तैयार हो जाए।</w:t>
      </w:r>
      <w:r>
        <w:rPr>
          <w:lang w:val="hi_IN" w:bidi="hi_IN"/>
        </w:rPr>
      </w:r>
      <w:r>
        <w:rPr>
          <w:lang w:val="hi_IN" w:bidi="hi_IN"/>
        </w:rPr>
      </w:r>
    </w:p>
    <w:p>
      <w:pPr/>
      <w:r>
        <w:rPr>
          <w:lang w:val="hi_IN" w:bidi="hi_IN"/>
        </w:rPr>
      </w:r>
    </w:p>
    <w:p>
      <w:pPr>
        <w:pStyle w:val="Heading2"/>
      </w:pPr>
      <w:r>
        <w:rPr>
          <w:lang w:val="hi_IN" w:bidi="hi_IN"/>
        </w:rPr>
        <w:t>प्रकाशितवाक्य 16:13–14</w:t>
      </w:r>
      <w:r>
        <w:rPr>
          <w:lang w:val="hi_IN" w:bidi="hi_IN"/>
        </w:rPr>
      </w:r>
    </w:p>
    <w:p>
      <w:pPr/>
      <w:r>
        <w:rPr>
          <w:lang w:val="hi_IN" w:bidi="hi_IN"/>
        </w:rPr>
      </w:r>
      <w:r>
        <w:rPr>
          <w:b/>
          <w:lang w:val="hi_IN" w:bidi="hi_IN"/>
        </w:rPr>
        <w:t>तीन अशुद्ध आत्माएं क्या करने गईं थीं?</w:t>
      </w:r>
    </w:p>
    <w:p>
      <w:pPr/>
      <w:r>
        <w:rPr>
          <w:lang w:val="hi_IN" w:bidi="hi_IN"/>
        </w:rPr>
      </w:r>
      <w:r>
        <w:rPr>
          <w:lang w:val="hi_IN" w:bidi="hi_IN"/>
        </w:rPr>
        <w:t>तीन अशुद्ध आत्माएँ परमेश्वर के बड़े दिन की लड़ाई के लिए संसार के राजाओं को इकट्ठा करने के लिए बाहर गईं थीं।</w:t>
      </w:r>
      <w:r>
        <w:rPr>
          <w:lang w:val="hi_IN" w:bidi="hi_IN"/>
        </w:rPr>
      </w:r>
      <w:r>
        <w:rPr>
          <w:lang w:val="hi_IN" w:bidi="hi_IN"/>
        </w:rPr>
      </w:r>
    </w:p>
    <w:p>
      <w:pPr/>
      <w:r>
        <w:rPr>
          <w:lang w:val="hi_IN" w:bidi="hi_IN"/>
        </w:rPr>
      </w:r>
    </w:p>
    <w:p>
      <w:pPr>
        <w:pStyle w:val="Heading2"/>
      </w:pPr>
      <w:r>
        <w:rPr>
          <w:lang w:val="hi_IN" w:bidi="hi_IN"/>
        </w:rPr>
        <w:t>प्रकाशितवाक्य 16:16</w:t>
      </w:r>
      <w:r>
        <w:rPr>
          <w:lang w:val="hi_IN" w:bidi="hi_IN"/>
        </w:rPr>
      </w:r>
    </w:p>
    <w:p>
      <w:pPr/>
      <w:r>
        <w:rPr>
          <w:lang w:val="hi_IN" w:bidi="hi_IN"/>
        </w:rPr>
      </w:r>
      <w:r>
        <w:rPr>
          <w:b/>
          <w:lang w:val="hi_IN" w:bidi="hi_IN"/>
        </w:rPr>
        <w:t>उस स्थान का नाम क्या था जहाँ संसार के राजा इकट्ठा हुए थे?</w:t>
      </w:r>
    </w:p>
    <w:p>
      <w:pPr/>
      <w:r>
        <w:rPr>
          <w:lang w:val="hi_IN" w:bidi="hi_IN"/>
        </w:rPr>
      </w:r>
      <w:r>
        <w:rPr>
          <w:lang w:val="hi_IN" w:bidi="hi_IN"/>
        </w:rPr>
        <w:t>उस स्थान का नाम हर-मगिदोन कहलाता है।</w:t>
      </w:r>
      <w:r>
        <w:rPr>
          <w:lang w:val="hi_IN" w:bidi="hi_IN"/>
        </w:rPr>
      </w:r>
      <w:r>
        <w:rPr>
          <w:lang w:val="hi_IN" w:bidi="hi_IN"/>
        </w:rPr>
      </w:r>
    </w:p>
    <w:p>
      <w:pPr/>
      <w:r>
        <w:rPr>
          <w:lang w:val="hi_IN" w:bidi="hi_IN"/>
        </w:rPr>
      </w:r>
    </w:p>
    <w:p>
      <w:pPr>
        <w:pStyle w:val="Heading2"/>
      </w:pPr>
      <w:r>
        <w:rPr>
          <w:lang w:val="hi_IN" w:bidi="hi_IN"/>
        </w:rPr>
        <w:t>प्रकाशितवाक्य 16:17–18</w:t>
      </w:r>
      <w:r>
        <w:rPr>
          <w:lang w:val="hi_IN" w:bidi="hi_IN"/>
        </w:rPr>
      </w:r>
    </w:p>
    <w:p>
      <w:pPr/>
      <w:r>
        <w:rPr>
          <w:lang w:val="hi_IN" w:bidi="hi_IN"/>
        </w:rPr>
      </w:r>
      <w:r>
        <w:rPr>
          <w:b/>
          <w:lang w:val="hi_IN" w:bidi="hi_IN"/>
        </w:rPr>
        <w:t>जब सातवें स्वर्गदूत ने अपना कटोरा उण्डेला, तब क्या हुआ?</w:t>
      </w:r>
    </w:p>
    <w:p>
      <w:pPr/>
      <w:r>
        <w:rPr>
          <w:lang w:val="hi_IN" w:bidi="hi_IN"/>
        </w:rPr>
      </w:r>
      <w:r>
        <w:rPr>
          <w:lang w:val="hi_IN" w:bidi="hi_IN"/>
        </w:rPr>
        <w:t>एक बड़ा शब्द हुआ, “हो चुका।” फिर बिजलियाँ, और शब्द, और गर्जन हुए, और एक बड़ा भूकम्प हुआ।</w:t>
      </w:r>
      <w:r>
        <w:rPr>
          <w:lang w:val="hi_IN" w:bidi="hi_IN"/>
        </w:rPr>
      </w:r>
      <w:r>
        <w:rPr>
          <w:lang w:val="hi_IN" w:bidi="hi_IN"/>
        </w:rPr>
      </w:r>
    </w:p>
    <w:p>
      <w:pPr/>
      <w:r>
        <w:rPr>
          <w:lang w:val="hi_IN" w:bidi="hi_IN"/>
        </w:rPr>
      </w:r>
    </w:p>
    <w:p>
      <w:pPr>
        <w:pStyle w:val="Heading2"/>
      </w:pPr>
      <w:r>
        <w:rPr>
          <w:lang w:val="hi_IN" w:bidi="hi_IN"/>
        </w:rPr>
        <w:t>प्रकाशितवाक्य 16:19</w:t>
      </w:r>
      <w:r>
        <w:rPr>
          <w:lang w:val="hi_IN" w:bidi="hi_IN"/>
        </w:rPr>
      </w:r>
    </w:p>
    <w:p>
      <w:pPr/>
      <w:r>
        <w:rPr>
          <w:lang w:val="hi_IN" w:bidi="hi_IN"/>
        </w:rPr>
      </w:r>
      <w:r>
        <w:rPr>
          <w:b/>
          <w:lang w:val="hi_IN" w:bidi="hi_IN"/>
        </w:rPr>
        <w:t>इस समय, परमेश्वर के यहाँ क्या स्मरण हुआ?</w:t>
      </w:r>
    </w:p>
    <w:p>
      <w:pPr/>
      <w:r>
        <w:rPr>
          <w:lang w:val="hi_IN" w:bidi="hi_IN"/>
        </w:rPr>
      </w:r>
      <w:r>
        <w:rPr>
          <w:lang w:val="hi_IN" w:bidi="hi_IN"/>
        </w:rPr>
        <w:t xml:space="preserve">इस समय, परमेश्वर के यहाँ </w:t>
      </w:r>
      <w:r>
        <w:rPr>
          <w:lang w:val="hi_IN" w:bidi="hi_IN"/>
        </w:rPr>
        <w:t>बड़े बाबेल</w:t>
      </w:r>
      <w:r>
        <w:rPr>
          <w:lang w:val="hi_IN" w:bidi="hi_IN"/>
        </w:rPr>
        <w:t xml:space="preserve"> को अपने क्रोध की जलजलाहट की मदिरा पिलाने का स्मरण हुआ।</w:t>
      </w:r>
      <w:r>
        <w:rPr>
          <w:lang w:val="hi_IN" w:bidi="hi_IN"/>
        </w:rPr>
      </w:r>
      <w:r>
        <w:rPr>
          <w:lang w:val="hi_IN" w:bidi="hi_IN"/>
        </w:rPr>
      </w:r>
    </w:p>
    <w:p>
      <w:pPr/>
      <w:r>
        <w:rPr>
          <w:lang w:val="hi_IN" w:bidi="hi_IN"/>
        </w:rPr>
      </w:r>
    </w:p>
    <w:p>
      <w:pPr>
        <w:pStyle w:val="Heading2"/>
      </w:pPr>
      <w:r>
        <w:rPr>
          <w:lang w:val="hi_IN" w:bidi="hi_IN"/>
        </w:rPr>
        <w:t>प्रकाशितवाक्य 16:21</w:t>
      </w:r>
      <w:r>
        <w:rPr>
          <w:lang w:val="hi_IN" w:bidi="hi_IN"/>
        </w:rPr>
      </w:r>
    </w:p>
    <w:p>
      <w:pPr/>
      <w:r>
        <w:rPr>
          <w:lang w:val="hi_IN" w:bidi="hi_IN"/>
        </w:rPr>
      </w:r>
      <w:r>
        <w:rPr>
          <w:b/>
          <w:lang w:val="hi_IN" w:bidi="hi_IN"/>
        </w:rPr>
        <w:t>ओलों की विपत्ति के कारण लोगों ने कैसी प्रतिक्रिया दी?</w:t>
      </w:r>
    </w:p>
    <w:p>
      <w:pPr/>
      <w:r>
        <w:rPr>
          <w:lang w:val="hi_IN" w:bidi="hi_IN"/>
        </w:rPr>
      </w:r>
      <w:r>
        <w:rPr>
          <w:lang w:val="hi_IN" w:bidi="hi_IN"/>
        </w:rPr>
        <w:t>लोगों ने परमेश्वर की निन्दा की।</w:t>
      </w:r>
      <w:r>
        <w:rPr>
          <w:lang w:val="hi_IN" w:bidi="hi_IN"/>
        </w:rPr>
      </w:r>
      <w:r>
        <w:rPr>
          <w:lang w:val="hi_IN" w:bidi="hi_IN"/>
        </w:rPr>
      </w:r>
    </w:p>
    <w:p>
      <w:pPr/>
      <w:r>
        <w:rPr>
          <w:lang w:val="hi_IN" w:bidi="hi_IN"/>
        </w:rPr>
      </w:r>
    </w:p>
    <w:p>
      <w:pPr>
        <w:pStyle w:val="Heading2"/>
      </w:pPr>
      <w:r>
        <w:rPr>
          <w:lang w:val="hi_IN" w:bidi="hi_IN"/>
        </w:rPr>
        <w:t>प्रकाशितवाक्य 17:1</w:t>
      </w:r>
      <w:r>
        <w:rPr>
          <w:lang w:val="hi_IN" w:bidi="hi_IN"/>
        </w:rPr>
      </w:r>
    </w:p>
    <w:p>
      <w:pPr/>
      <w:r>
        <w:rPr>
          <w:lang w:val="hi_IN" w:bidi="hi_IN"/>
        </w:rPr>
      </w:r>
      <w:r>
        <w:rPr>
          <w:b/>
          <w:lang w:val="hi_IN" w:bidi="hi_IN"/>
        </w:rPr>
        <w:t>स्वर्गदूत ने कहा कि वह यूहन्ना को क्या दिखाएंगे?</w:t>
      </w:r>
    </w:p>
    <w:p>
      <w:pPr/>
      <w:r>
        <w:rPr>
          <w:lang w:val="hi_IN" w:bidi="hi_IN"/>
        </w:rPr>
      </w:r>
      <w:r>
        <w:rPr>
          <w:lang w:val="hi_IN" w:bidi="hi_IN"/>
        </w:rPr>
        <w:t xml:space="preserve">स्वर्गदूत ने कहा कि वह यूहन्ना को </w:t>
      </w:r>
      <w:r>
        <w:rPr>
          <w:lang w:val="hi_IN" w:bidi="hi_IN"/>
        </w:rPr>
        <w:t xml:space="preserve">बड़ी वेश्या का दण्ड </w:t>
      </w:r>
      <w:r>
        <w:rPr>
          <w:lang w:val="hi_IN" w:bidi="hi_IN"/>
        </w:rPr>
        <w:t>दिखाएंगे।</w:t>
      </w:r>
      <w:r>
        <w:rPr>
          <w:lang w:val="hi_IN" w:bidi="hi_IN"/>
        </w:rPr>
      </w:r>
      <w:r>
        <w:rPr>
          <w:lang w:val="hi_IN" w:bidi="hi_IN"/>
        </w:rPr>
      </w:r>
    </w:p>
    <w:p>
      <w:pPr/>
      <w:r>
        <w:rPr>
          <w:lang w:val="hi_IN" w:bidi="hi_IN"/>
        </w:rPr>
      </w:r>
    </w:p>
    <w:p>
      <w:pPr>
        <w:pStyle w:val="Heading2"/>
      </w:pPr>
      <w:r>
        <w:rPr>
          <w:lang w:val="hi_IN" w:bidi="hi_IN"/>
        </w:rPr>
        <w:t>प्रकाशितवाक्य 17:3</w:t>
      </w:r>
      <w:r>
        <w:rPr>
          <w:lang w:val="hi_IN" w:bidi="hi_IN"/>
        </w:rPr>
      </w:r>
    </w:p>
    <w:p>
      <w:pPr/>
      <w:r>
        <w:rPr>
          <w:lang w:val="hi_IN" w:bidi="hi_IN"/>
        </w:rPr>
      </w:r>
      <w:r>
        <w:rPr>
          <w:b/>
          <w:lang w:val="hi_IN" w:bidi="hi_IN"/>
        </w:rPr>
        <w:t>स्त्री किस पर बैठी थीं?</w:t>
      </w:r>
    </w:p>
    <w:p>
      <w:pPr/>
      <w:r>
        <w:rPr>
          <w:lang w:val="hi_IN" w:bidi="hi_IN"/>
        </w:rPr>
      </w:r>
      <w:r>
        <w:rPr>
          <w:lang w:val="hi_IN" w:bidi="hi_IN"/>
        </w:rPr>
        <w:t xml:space="preserve">स्त्री </w:t>
      </w:r>
      <w:r>
        <w:rPr>
          <w:lang w:val="hi_IN" w:bidi="hi_IN"/>
        </w:rPr>
        <w:t>लाल रंग के पशु पर</w:t>
      </w:r>
      <w:r>
        <w:rPr>
          <w:lang w:val="hi_IN" w:bidi="hi_IN"/>
        </w:rPr>
        <w:t xml:space="preserve"> बैठी थीं, जिसके सात सिर और दस सींग थे।</w:t>
      </w:r>
      <w:r>
        <w:rPr>
          <w:lang w:val="hi_IN" w:bidi="hi_IN"/>
        </w:rPr>
      </w:r>
      <w:r>
        <w:rPr>
          <w:lang w:val="hi_IN" w:bidi="hi_IN"/>
        </w:rPr>
      </w:r>
    </w:p>
    <w:p>
      <w:pPr/>
      <w:r>
        <w:rPr>
          <w:lang w:val="hi_IN" w:bidi="hi_IN"/>
        </w:rPr>
      </w:r>
    </w:p>
    <w:p>
      <w:pPr>
        <w:pStyle w:val="Heading2"/>
      </w:pPr>
      <w:r>
        <w:rPr>
          <w:lang w:val="hi_IN" w:bidi="hi_IN"/>
        </w:rPr>
        <w:t>प्रकाशितवाक्य 17:4</w:t>
      </w:r>
      <w:r>
        <w:rPr>
          <w:lang w:val="hi_IN" w:bidi="hi_IN"/>
        </w:rPr>
      </w:r>
    </w:p>
    <w:p>
      <w:pPr/>
      <w:r>
        <w:rPr>
          <w:lang w:val="hi_IN" w:bidi="hi_IN"/>
        </w:rPr>
      </w:r>
      <w:r>
        <w:rPr>
          <w:b/>
          <w:lang w:val="hi_IN" w:bidi="hi_IN"/>
        </w:rPr>
        <w:t>उस कटोरे में क्या था जिसे यह स्त्री ने अपने हाथ में पकड़ा हुआ था?</w:t>
      </w:r>
    </w:p>
    <w:p>
      <w:pPr/>
      <w:r>
        <w:rPr>
          <w:lang w:val="hi_IN" w:bidi="hi_IN"/>
        </w:rPr>
      </w:r>
      <w:r>
        <w:rPr>
          <w:lang w:val="hi_IN" w:bidi="hi_IN"/>
        </w:rPr>
        <w:t>वह कटोरा घृणित वस्तुओं से और उसके व्यभिचार की अशुद्ध वस्तुओं से भरा हुआ था।</w:t>
      </w:r>
      <w:r>
        <w:rPr>
          <w:lang w:val="hi_IN" w:bidi="hi_IN"/>
        </w:rPr>
      </w:r>
      <w:r>
        <w:rPr>
          <w:lang w:val="hi_IN" w:bidi="hi_IN"/>
        </w:rPr>
      </w:r>
    </w:p>
    <w:p>
      <w:pPr/>
      <w:r>
        <w:rPr>
          <w:lang w:val="hi_IN" w:bidi="hi_IN"/>
        </w:rPr>
      </w:r>
    </w:p>
    <w:p>
      <w:pPr>
        <w:pStyle w:val="Heading2"/>
      </w:pPr>
      <w:r>
        <w:rPr>
          <w:lang w:val="hi_IN" w:bidi="hi_IN"/>
        </w:rPr>
        <w:t>प्रकाशितवाक्य 17:5</w:t>
      </w:r>
      <w:r>
        <w:rPr>
          <w:lang w:val="hi_IN" w:bidi="hi_IN"/>
        </w:rPr>
      </w:r>
    </w:p>
    <w:p>
      <w:pPr/>
      <w:r>
        <w:rPr>
          <w:lang w:val="hi_IN" w:bidi="hi_IN"/>
        </w:rPr>
      </w:r>
      <w:r>
        <w:rPr>
          <w:b/>
          <w:lang w:val="hi_IN" w:bidi="hi_IN"/>
        </w:rPr>
        <w:t>उस स्त्री का नाम क्या था?</w:t>
      </w:r>
    </w:p>
    <w:p>
      <w:pPr/>
      <w:r>
        <w:rPr>
          <w:lang w:val="hi_IN" w:bidi="hi_IN"/>
        </w:rPr>
      </w:r>
      <w:r>
        <w:rPr>
          <w:lang w:val="hi_IN" w:bidi="hi_IN"/>
        </w:rPr>
        <w:t>उस स्त्री का नाम "बड़ा बाबेल पृथ्वी की वेश्याओं और घृणित वस्तुओं की माता" था।</w:t>
      </w:r>
      <w:r>
        <w:rPr>
          <w:lang w:val="hi_IN" w:bidi="hi_IN"/>
        </w:rPr>
      </w:r>
      <w:r>
        <w:rPr>
          <w:lang w:val="hi_IN" w:bidi="hi_IN"/>
        </w:rPr>
      </w:r>
    </w:p>
    <w:p>
      <w:pPr/>
      <w:r>
        <w:rPr>
          <w:lang w:val="hi_IN" w:bidi="hi_IN"/>
        </w:rPr>
      </w:r>
    </w:p>
    <w:p>
      <w:pPr>
        <w:pStyle w:val="Heading2"/>
      </w:pPr>
      <w:r>
        <w:rPr>
          <w:lang w:val="hi_IN" w:bidi="hi_IN"/>
        </w:rPr>
        <w:t>प्रकाशितवाक्य 17:6</w:t>
      </w:r>
      <w:r>
        <w:rPr>
          <w:lang w:val="hi_IN" w:bidi="hi_IN"/>
        </w:rPr>
      </w:r>
    </w:p>
    <w:p>
      <w:pPr/>
      <w:r>
        <w:rPr>
          <w:lang w:val="hi_IN" w:bidi="hi_IN"/>
        </w:rPr>
      </w:r>
      <w:r>
        <w:rPr>
          <w:b/>
          <w:lang w:val="hi_IN" w:bidi="hi_IN"/>
        </w:rPr>
        <w:t>वह स्त्री किससे प्रभावित थी?</w:t>
      </w:r>
    </w:p>
    <w:p>
      <w:pPr/>
      <w:r>
        <w:rPr>
          <w:lang w:val="hi_IN" w:bidi="hi_IN"/>
        </w:rPr>
      </w:r>
      <w:r>
        <w:rPr>
          <w:lang w:val="hi_IN" w:bidi="hi_IN"/>
        </w:rPr>
        <w:t>वह स्त्री पवित्र लोगों के लहू और यीशु के गवाहों के लहू पीने से मतवाली थी।</w:t>
      </w:r>
      <w:r>
        <w:rPr>
          <w:lang w:val="hi_IN" w:bidi="hi_IN"/>
        </w:rPr>
      </w:r>
      <w:r>
        <w:rPr>
          <w:lang w:val="hi_IN" w:bidi="hi_IN"/>
        </w:rPr>
      </w:r>
    </w:p>
    <w:p>
      <w:pPr/>
      <w:r>
        <w:rPr>
          <w:lang w:val="hi_IN" w:bidi="hi_IN"/>
        </w:rPr>
      </w:r>
    </w:p>
    <w:p>
      <w:pPr>
        <w:pStyle w:val="Heading2"/>
      </w:pPr>
      <w:r>
        <w:rPr>
          <w:lang w:val="hi_IN" w:bidi="hi_IN"/>
        </w:rPr>
        <w:t>प्रकाशितवाक्य 17:8</w:t>
      </w:r>
      <w:r>
        <w:rPr>
          <w:lang w:val="hi_IN" w:bidi="hi_IN"/>
        </w:rPr>
      </w:r>
    </w:p>
    <w:p>
      <w:pPr/>
      <w:r>
        <w:rPr>
          <w:lang w:val="hi_IN" w:bidi="hi_IN"/>
        </w:rPr>
      </w:r>
      <w:r>
        <w:rPr>
          <w:b/>
          <w:lang w:val="hi_IN" w:bidi="hi_IN"/>
        </w:rPr>
        <w:t>जिस पशु पर महिला सवार थीं, वह कहाँ से आया था?</w:t>
      </w:r>
    </w:p>
    <w:p>
      <w:pPr/>
      <w:r>
        <w:rPr>
          <w:lang w:val="hi_IN" w:bidi="hi_IN"/>
        </w:rPr>
      </w:r>
      <w:r>
        <w:rPr>
          <w:lang w:val="hi_IN" w:bidi="hi_IN"/>
        </w:rPr>
        <w:t>वह पशु अथाह कुण्ड से निकलकर आया था।</w:t>
      </w:r>
      <w:r>
        <w:rPr>
          <w:lang w:val="hi_IN" w:bidi="hi_IN"/>
        </w:rPr>
      </w:r>
      <w:r>
        <w:rPr>
          <w:lang w:val="hi_IN" w:bidi="hi_IN"/>
        </w:rPr>
      </w:r>
    </w:p>
    <w:p>
      <w:pPr/>
      <w:r>
        <w:rPr>
          <w:lang w:val="hi_IN" w:bidi="hi_IN"/>
        </w:rPr>
      </w:r>
    </w:p>
    <w:p>
      <w:pPr>
        <w:pStyle w:val="Heading2"/>
      </w:pPr>
      <w:r>
        <w:rPr>
          <w:lang w:val="hi_IN" w:bidi="hi_IN"/>
        </w:rPr>
        <w:t>प्रकाशितवाक्य 17:8 (#2)</w:t>
      </w:r>
      <w:r>
        <w:rPr>
          <w:lang w:val="hi_IN" w:bidi="hi_IN"/>
        </w:rPr>
      </w:r>
    </w:p>
    <w:p>
      <w:pPr/>
      <w:r>
        <w:rPr>
          <w:lang w:val="hi_IN" w:bidi="hi_IN"/>
        </w:rPr>
      </w:r>
      <w:r>
        <w:rPr>
          <w:b/>
          <w:lang w:val="hi_IN" w:bidi="hi_IN"/>
        </w:rPr>
        <w:t>पशु कहाँ जा रहा था?</w:t>
      </w:r>
    </w:p>
    <w:p>
      <w:pPr/>
      <w:r>
        <w:rPr>
          <w:lang w:val="hi_IN" w:bidi="hi_IN"/>
        </w:rPr>
      </w:r>
      <w:r>
        <w:rPr>
          <w:lang w:val="hi_IN" w:bidi="hi_IN"/>
        </w:rPr>
        <w:t>पशु विनाश की ओर बढ़ रहा था।</w:t>
      </w:r>
      <w:r>
        <w:rPr>
          <w:lang w:val="hi_IN" w:bidi="hi_IN"/>
        </w:rPr>
      </w:r>
      <w:r>
        <w:rPr>
          <w:lang w:val="hi_IN" w:bidi="hi_IN"/>
        </w:rPr>
      </w:r>
    </w:p>
    <w:p>
      <w:pPr/>
      <w:r>
        <w:rPr>
          <w:lang w:val="hi_IN" w:bidi="hi_IN"/>
        </w:rPr>
      </w:r>
    </w:p>
    <w:p>
      <w:pPr>
        <w:pStyle w:val="Heading2"/>
      </w:pPr>
      <w:r>
        <w:rPr>
          <w:lang w:val="hi_IN" w:bidi="hi_IN"/>
        </w:rPr>
        <w:t>प्रकाशितवाक्य 17:9–10</w:t>
      </w:r>
      <w:r>
        <w:rPr>
          <w:lang w:val="hi_IN" w:bidi="hi_IN"/>
        </w:rPr>
      </w:r>
    </w:p>
    <w:p>
      <w:pPr/>
      <w:r>
        <w:rPr>
          <w:lang w:val="hi_IN" w:bidi="hi_IN"/>
        </w:rPr>
      </w:r>
      <w:r>
        <w:rPr>
          <w:b/>
          <w:lang w:val="hi_IN" w:bidi="hi_IN"/>
        </w:rPr>
        <w:t>पशु के सात सिर क्या दर्शाते थे?</w:t>
      </w:r>
    </w:p>
    <w:p>
      <w:pPr/>
      <w:r>
        <w:rPr>
          <w:lang w:val="hi_IN" w:bidi="hi_IN"/>
        </w:rPr>
      </w:r>
      <w:r>
        <w:rPr>
          <w:lang w:val="hi_IN" w:bidi="hi_IN"/>
        </w:rPr>
        <w:t>सात सिर वे सात पहाड़ हैं, जिन पर वह स्त्री बैठी है, और वे सात राजा भी थे।</w:t>
      </w:r>
      <w:r>
        <w:rPr>
          <w:lang w:val="hi_IN" w:bidi="hi_IN"/>
        </w:rPr>
      </w:r>
      <w:r>
        <w:rPr>
          <w:lang w:val="hi_IN" w:bidi="hi_IN"/>
        </w:rPr>
      </w:r>
    </w:p>
    <w:p>
      <w:pPr/>
      <w:r>
        <w:rPr>
          <w:lang w:val="hi_IN" w:bidi="hi_IN"/>
        </w:rPr>
      </w:r>
    </w:p>
    <w:p>
      <w:pPr>
        <w:pStyle w:val="Heading2"/>
      </w:pPr>
      <w:r>
        <w:rPr>
          <w:lang w:val="hi_IN" w:bidi="hi_IN"/>
        </w:rPr>
        <w:t>प्रकाशितवाक्य 17:11</w:t>
      </w:r>
      <w:r>
        <w:rPr>
          <w:lang w:val="hi_IN" w:bidi="hi_IN"/>
        </w:rPr>
      </w:r>
    </w:p>
    <w:p>
      <w:pPr/>
      <w:r>
        <w:rPr>
          <w:lang w:val="hi_IN" w:bidi="hi_IN"/>
        </w:rPr>
      </w:r>
      <w:r>
        <w:rPr>
          <w:b/>
          <w:lang w:val="hi_IN" w:bidi="hi_IN"/>
        </w:rPr>
        <w:t>पशु कहाँ जा रहा था?</w:t>
      </w:r>
    </w:p>
    <w:p>
      <w:pPr/>
      <w:r>
        <w:rPr>
          <w:lang w:val="hi_IN" w:bidi="hi_IN"/>
        </w:rPr>
      </w:r>
      <w:r>
        <w:rPr>
          <w:lang w:val="hi_IN" w:bidi="hi_IN"/>
        </w:rPr>
        <w:t>पशु विनाश करने वाला था।</w:t>
      </w:r>
      <w:r>
        <w:rPr>
          <w:lang w:val="hi_IN" w:bidi="hi_IN"/>
        </w:rPr>
      </w:r>
      <w:r>
        <w:rPr>
          <w:lang w:val="hi_IN" w:bidi="hi_IN"/>
        </w:rPr>
      </w:r>
    </w:p>
    <w:p>
      <w:pPr/>
      <w:r>
        <w:rPr>
          <w:lang w:val="hi_IN" w:bidi="hi_IN"/>
        </w:rPr>
      </w:r>
    </w:p>
    <w:p>
      <w:pPr>
        <w:pStyle w:val="Heading2"/>
      </w:pPr>
      <w:r>
        <w:rPr>
          <w:lang w:val="hi_IN" w:bidi="hi_IN"/>
        </w:rPr>
        <w:t>प्रकाशितवाक्य 17:12</w:t>
      </w:r>
      <w:r>
        <w:rPr>
          <w:lang w:val="hi_IN" w:bidi="hi_IN"/>
        </w:rPr>
      </w:r>
    </w:p>
    <w:p>
      <w:pPr/>
      <w:r>
        <w:rPr>
          <w:lang w:val="hi_IN" w:bidi="hi_IN"/>
        </w:rPr>
      </w:r>
      <w:r>
        <w:rPr>
          <w:b/>
          <w:lang w:val="hi_IN" w:bidi="hi_IN"/>
        </w:rPr>
        <w:t>पशु के दस सींग क्या दर्शाते थे?</w:t>
      </w:r>
    </w:p>
    <w:p>
      <w:pPr/>
      <w:r>
        <w:rPr>
          <w:lang w:val="hi_IN" w:bidi="hi_IN"/>
        </w:rPr>
      </w:r>
      <w:r>
        <w:rPr>
          <w:lang w:val="hi_IN" w:bidi="hi_IN"/>
        </w:rPr>
        <w:t>दस सींग दस राजा हैं।</w:t>
      </w:r>
      <w:r>
        <w:rPr>
          <w:lang w:val="hi_IN" w:bidi="hi_IN"/>
        </w:rPr>
      </w:r>
      <w:r>
        <w:rPr>
          <w:lang w:val="hi_IN" w:bidi="hi_IN"/>
        </w:rPr>
      </w:r>
    </w:p>
    <w:p>
      <w:pPr/>
      <w:r>
        <w:rPr>
          <w:lang w:val="hi_IN" w:bidi="hi_IN"/>
        </w:rPr>
      </w:r>
    </w:p>
    <w:p>
      <w:pPr>
        <w:pStyle w:val="Heading2"/>
      </w:pPr>
      <w:r>
        <w:rPr>
          <w:lang w:val="hi_IN" w:bidi="hi_IN"/>
        </w:rPr>
        <w:t>प्रकाशितवाक्य 17:13–14</w:t>
      </w:r>
      <w:r>
        <w:rPr>
          <w:lang w:val="hi_IN" w:bidi="hi_IN"/>
        </w:rPr>
      </w:r>
    </w:p>
    <w:p>
      <w:pPr/>
      <w:r>
        <w:rPr>
          <w:lang w:val="hi_IN" w:bidi="hi_IN"/>
        </w:rPr>
      </w:r>
      <w:r>
        <w:rPr>
          <w:b/>
          <w:lang w:val="hi_IN" w:bidi="hi_IN"/>
        </w:rPr>
        <w:t>जब राजा और पशु एक मन के होंगे, तब वे क्या करेंगे?</w:t>
      </w:r>
    </w:p>
    <w:p>
      <w:pPr/>
      <w:r>
        <w:rPr>
          <w:lang w:val="hi_IN" w:bidi="hi_IN"/>
        </w:rPr>
      </w:r>
      <w:r>
        <w:rPr>
          <w:lang w:val="hi_IN" w:bidi="hi_IN"/>
        </w:rPr>
        <w:t>जब वे एक मन के होंगे, तब वे मेम्ने के विरुद्ध लड़ेंगे।</w:t>
      </w:r>
      <w:r>
        <w:rPr>
          <w:lang w:val="hi_IN" w:bidi="hi_IN"/>
        </w:rPr>
      </w:r>
      <w:r>
        <w:rPr>
          <w:lang w:val="hi_IN" w:bidi="hi_IN"/>
        </w:rPr>
      </w:r>
    </w:p>
    <w:p>
      <w:pPr/>
      <w:r>
        <w:rPr>
          <w:lang w:val="hi_IN" w:bidi="hi_IN"/>
        </w:rPr>
      </w:r>
    </w:p>
    <w:p>
      <w:pPr>
        <w:pStyle w:val="Heading2"/>
      </w:pPr>
      <w:r>
        <w:rPr>
          <w:lang w:val="hi_IN" w:bidi="hi_IN"/>
        </w:rPr>
        <w:t>प्रकाशितवाक्य 17:15</w:t>
      </w:r>
      <w:r>
        <w:rPr>
          <w:lang w:val="hi_IN" w:bidi="hi_IN"/>
        </w:rPr>
      </w:r>
    </w:p>
    <w:p>
      <w:pPr/>
      <w:r>
        <w:rPr>
          <w:lang w:val="hi_IN" w:bidi="hi_IN"/>
        </w:rPr>
      </w:r>
      <w:r>
        <w:rPr>
          <w:b/>
          <w:lang w:val="hi_IN" w:bidi="hi_IN"/>
        </w:rPr>
        <w:t>वेश्या जहाँ बैठी थीं, वे पानी क्या थे?</w:t>
      </w:r>
    </w:p>
    <w:p>
      <w:pPr/>
      <w:r>
        <w:rPr>
          <w:lang w:val="hi_IN" w:bidi="hi_IN"/>
        </w:rPr>
      </w:r>
      <w:r>
        <w:rPr>
          <w:lang w:val="hi_IN" w:bidi="hi_IN"/>
        </w:rPr>
        <w:t xml:space="preserve">पानी </w:t>
      </w:r>
      <w:r>
        <w:rPr>
          <w:lang w:val="hi_IN" w:bidi="hi_IN"/>
        </w:rPr>
        <w:t>लोग, भीड़, जातियाँ, और भाषाएँ हैं।</w:t>
      </w:r>
      <w:r>
        <w:rPr>
          <w:lang w:val="hi_IN" w:bidi="hi_IN"/>
        </w:rPr>
      </w:r>
      <w:r>
        <w:rPr>
          <w:lang w:val="hi_IN" w:bidi="hi_IN"/>
        </w:rPr>
      </w:r>
    </w:p>
    <w:p>
      <w:pPr/>
      <w:r>
        <w:rPr>
          <w:lang w:val="hi_IN" w:bidi="hi_IN"/>
        </w:rPr>
      </w:r>
    </w:p>
    <w:p>
      <w:pPr>
        <w:pStyle w:val="Heading2"/>
      </w:pPr>
      <w:r>
        <w:rPr>
          <w:lang w:val="hi_IN" w:bidi="hi_IN"/>
        </w:rPr>
        <w:t>प्रकाशितवाक्य 17:16</w:t>
      </w:r>
      <w:r>
        <w:rPr>
          <w:lang w:val="hi_IN" w:bidi="hi_IN"/>
        </w:rPr>
      </w:r>
    </w:p>
    <w:p>
      <w:pPr/>
      <w:r>
        <w:rPr>
          <w:lang w:val="hi_IN" w:bidi="hi_IN"/>
        </w:rPr>
      </w:r>
      <w:r>
        <w:rPr>
          <w:b/>
          <w:lang w:val="hi_IN" w:bidi="hi_IN"/>
        </w:rPr>
        <w:t>राजा और पशु उस वेश्या के साथ क्या करेंगे?</w:t>
      </w:r>
    </w:p>
    <w:p>
      <w:pPr/>
      <w:r>
        <w:rPr>
          <w:lang w:val="hi_IN" w:bidi="hi_IN"/>
        </w:rPr>
      </w:r>
      <w:r>
        <w:rPr>
          <w:lang w:val="hi_IN" w:bidi="hi_IN"/>
        </w:rPr>
        <w:t>वे वेश्या को लाचार और नंगी कर देंगे, और उसका माँस खा जाएँगे, और उसे आग में जला देंगे।</w:t>
      </w:r>
      <w:r>
        <w:rPr>
          <w:lang w:val="hi_IN" w:bidi="hi_IN"/>
        </w:rPr>
      </w:r>
      <w:r>
        <w:rPr>
          <w:lang w:val="hi_IN" w:bidi="hi_IN"/>
        </w:rPr>
      </w:r>
    </w:p>
    <w:p>
      <w:pPr/>
      <w:r>
        <w:rPr>
          <w:lang w:val="hi_IN" w:bidi="hi_IN"/>
        </w:rPr>
      </w:r>
    </w:p>
    <w:p>
      <w:pPr>
        <w:pStyle w:val="Heading2"/>
      </w:pPr>
      <w:r>
        <w:rPr>
          <w:lang w:val="hi_IN" w:bidi="hi_IN"/>
        </w:rPr>
        <w:t>प्रकाशितवाक्य 17:18</w:t>
      </w:r>
      <w:r>
        <w:rPr>
          <w:lang w:val="hi_IN" w:bidi="hi_IN"/>
        </w:rPr>
      </w:r>
    </w:p>
    <w:p>
      <w:pPr/>
      <w:r>
        <w:rPr>
          <w:lang w:val="hi_IN" w:bidi="hi_IN"/>
        </w:rPr>
      </w:r>
      <w:r>
        <w:rPr>
          <w:b/>
          <w:lang w:val="hi_IN" w:bidi="hi_IN"/>
        </w:rPr>
        <w:t>यूहन्ना ने जिस स्त्री को देखा वह कौन थीं?</w:t>
      </w:r>
    </w:p>
    <w:p>
      <w:pPr/>
      <w:r>
        <w:rPr>
          <w:lang w:val="hi_IN" w:bidi="hi_IN"/>
        </w:rPr>
      </w:r>
      <w:r>
        <w:rPr>
          <w:lang w:val="hi_IN" w:bidi="hi_IN"/>
        </w:rPr>
        <w:t xml:space="preserve">जिस </w:t>
      </w:r>
      <w:r>
        <w:rPr>
          <w:lang w:val="hi_IN" w:bidi="hi_IN"/>
        </w:rPr>
        <w:t>स्त्री</w:t>
      </w:r>
      <w:r>
        <w:rPr>
          <w:lang w:val="hi_IN" w:bidi="hi_IN"/>
        </w:rPr>
        <w:t xml:space="preserve"> को यूहन्ना ने देखा, वह बड़ा नगर था जो पृथ्वी के राजाओं पर राज्य करता है।</w:t>
      </w:r>
      <w:r>
        <w:rPr>
          <w:lang w:val="hi_IN" w:bidi="hi_IN"/>
        </w:rPr>
      </w:r>
      <w:r>
        <w:rPr>
          <w:lang w:val="hi_IN" w:bidi="hi_IN"/>
        </w:rPr>
      </w:r>
    </w:p>
    <w:p>
      <w:pPr/>
      <w:r>
        <w:rPr>
          <w:lang w:val="hi_IN" w:bidi="hi_IN"/>
        </w:rPr>
      </w:r>
    </w:p>
    <w:p>
      <w:pPr>
        <w:pStyle w:val="Heading2"/>
      </w:pPr>
      <w:r>
        <w:rPr>
          <w:lang w:val="hi_IN" w:bidi="hi_IN"/>
        </w:rPr>
        <w:t>प्रकाशितवाक्य 18:1–2</w:t>
      </w:r>
      <w:r>
        <w:rPr>
          <w:lang w:val="hi_IN" w:bidi="hi_IN"/>
        </w:rPr>
      </w:r>
    </w:p>
    <w:p>
      <w:pPr/>
      <w:r>
        <w:rPr>
          <w:lang w:val="hi_IN" w:bidi="hi_IN"/>
        </w:rPr>
      </w:r>
      <w:r>
        <w:rPr>
          <w:b/>
          <w:lang w:val="hi_IN" w:bidi="hi_IN"/>
        </w:rPr>
        <w:t>स्वर्गदूत ने बड़ा अधिकार के साथ क्या पुकारकर कहा?</w:t>
      </w:r>
    </w:p>
    <w:p>
      <w:pPr/>
      <w:r>
        <w:rPr>
          <w:lang w:val="hi_IN" w:bidi="hi_IN"/>
        </w:rPr>
      </w:r>
      <w:r>
        <w:rPr>
          <w:lang w:val="hi_IN" w:bidi="hi_IN"/>
        </w:rPr>
        <w:t xml:space="preserve">स्वर्गदूत ने पुकारकर कहा की </w:t>
      </w:r>
      <w:r>
        <w:rPr>
          <w:lang w:val="hi_IN" w:bidi="hi_IN"/>
        </w:rPr>
        <w:t>बड़ा बाबेल गिर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18:4</w:t>
      </w:r>
      <w:r>
        <w:rPr>
          <w:lang w:val="hi_IN" w:bidi="hi_IN"/>
        </w:rPr>
      </w:r>
    </w:p>
    <w:p>
      <w:pPr/>
      <w:r>
        <w:rPr>
          <w:lang w:val="hi_IN" w:bidi="hi_IN"/>
        </w:rPr>
      </w:r>
      <w:r>
        <w:rPr>
          <w:b/>
          <w:lang w:val="hi_IN" w:bidi="hi_IN"/>
        </w:rPr>
        <w:t>स्वर्ग से एक शब्द ने परमेश्वर के लोगों से क्या करने के लिए कहा?</w:t>
      </w:r>
    </w:p>
    <w:p>
      <w:pPr/>
      <w:r>
        <w:rPr>
          <w:lang w:val="hi_IN" w:bidi="hi_IN"/>
        </w:rPr>
      </w:r>
      <w:r>
        <w:rPr>
          <w:lang w:val="hi_IN" w:bidi="hi_IN"/>
        </w:rPr>
        <w:t>स्वर्ग से एक शब्द ने परमेश्वर के लोगों से कहा कि वे बाबेल से निकल आएं ताकि वे उसके पापों में भागीदार न बनें।</w:t>
      </w:r>
      <w:r>
        <w:rPr>
          <w:lang w:val="hi_IN" w:bidi="hi_IN"/>
        </w:rPr>
      </w:r>
      <w:r>
        <w:rPr>
          <w:lang w:val="hi_IN" w:bidi="hi_IN"/>
        </w:rPr>
      </w:r>
    </w:p>
    <w:p>
      <w:pPr/>
      <w:r>
        <w:rPr>
          <w:lang w:val="hi_IN" w:bidi="hi_IN"/>
        </w:rPr>
      </w:r>
    </w:p>
    <w:p>
      <w:pPr>
        <w:pStyle w:val="Heading2"/>
      </w:pPr>
      <w:r>
        <w:rPr>
          <w:lang w:val="hi_IN" w:bidi="hi_IN"/>
        </w:rPr>
        <w:t>प्रकाशितवाक्य 18:6</w:t>
      </w:r>
      <w:r>
        <w:rPr>
          <w:lang w:val="hi_IN" w:bidi="hi_IN"/>
        </w:rPr>
      </w:r>
    </w:p>
    <w:p>
      <w:pPr/>
      <w:r>
        <w:rPr>
          <w:lang w:val="hi_IN" w:bidi="hi_IN"/>
        </w:rPr>
      </w:r>
      <w:r>
        <w:rPr>
          <w:b/>
          <w:lang w:val="hi_IN" w:bidi="hi_IN"/>
        </w:rPr>
        <w:t>परमेश्वर ने बाबेल को उसके किए गए कामों के लिए कितना प्रतिफल दिया?</w:t>
      </w:r>
    </w:p>
    <w:p>
      <w:pPr/>
      <w:r>
        <w:rPr>
          <w:lang w:val="hi_IN" w:bidi="hi_IN"/>
        </w:rPr>
      </w:r>
      <w:r>
        <w:rPr>
          <w:lang w:val="hi_IN" w:bidi="hi_IN"/>
        </w:rPr>
        <w:t xml:space="preserve">परमेश्वर ने बाबेल को उसके किए गए कामों के लिए </w:t>
      </w:r>
      <w:r>
        <w:rPr>
          <w:lang w:val="hi_IN" w:bidi="hi_IN"/>
        </w:rPr>
        <w:t>दो गुणा</w:t>
      </w:r>
      <w:r>
        <w:rPr>
          <w:lang w:val="hi_IN" w:bidi="hi_IN"/>
        </w:rPr>
        <w:t xml:space="preserve"> प्रतिफल दिया।</w:t>
      </w:r>
      <w:r>
        <w:rPr>
          <w:lang w:val="hi_IN" w:bidi="hi_IN"/>
        </w:rPr>
      </w:r>
      <w:r>
        <w:rPr>
          <w:lang w:val="hi_IN" w:bidi="hi_IN"/>
        </w:rPr>
      </w:r>
    </w:p>
    <w:p>
      <w:pPr/>
      <w:r>
        <w:rPr>
          <w:lang w:val="hi_IN" w:bidi="hi_IN"/>
        </w:rPr>
      </w:r>
    </w:p>
    <w:p>
      <w:pPr>
        <w:pStyle w:val="Heading2"/>
      </w:pPr>
      <w:r>
        <w:rPr>
          <w:lang w:val="hi_IN" w:bidi="hi_IN"/>
        </w:rPr>
        <w:t>प्रकाशितवाक्य 18:8</w:t>
      </w:r>
      <w:r>
        <w:rPr>
          <w:lang w:val="hi_IN" w:bidi="hi_IN"/>
        </w:rPr>
      </w:r>
    </w:p>
    <w:p>
      <w:pPr/>
      <w:r>
        <w:rPr>
          <w:lang w:val="hi_IN" w:bidi="hi_IN"/>
        </w:rPr>
      </w:r>
      <w:r>
        <w:rPr>
          <w:b/>
          <w:lang w:val="hi_IN" w:bidi="hi_IN"/>
        </w:rPr>
        <w:t>बाबेल पर एक ही दिन में कौन-कौन सी विपत्तियाँ आएंगी?</w:t>
      </w:r>
    </w:p>
    <w:p>
      <w:pPr/>
      <w:r>
        <w:rPr>
          <w:lang w:val="hi_IN" w:bidi="hi_IN"/>
        </w:rPr>
      </w:r>
      <w:r>
        <w:rPr>
          <w:lang w:val="hi_IN" w:bidi="hi_IN"/>
        </w:rPr>
        <w:t>एक ही दिन में उस पर मृत्यु, शोक, और अकाल बाबेल पर आएंगे, और वह आग में भस्म कर दी जाएगी।</w:t>
      </w:r>
      <w:r>
        <w:rPr>
          <w:lang w:val="hi_IN" w:bidi="hi_IN"/>
        </w:rPr>
      </w:r>
      <w:r>
        <w:rPr>
          <w:lang w:val="hi_IN" w:bidi="hi_IN"/>
        </w:rPr>
      </w:r>
    </w:p>
    <w:p>
      <w:pPr/>
      <w:r>
        <w:rPr>
          <w:lang w:val="hi_IN" w:bidi="hi_IN"/>
        </w:rPr>
      </w:r>
    </w:p>
    <w:p>
      <w:pPr>
        <w:pStyle w:val="Heading2"/>
      </w:pPr>
      <w:r>
        <w:rPr>
          <w:lang w:val="hi_IN" w:bidi="hi_IN"/>
        </w:rPr>
        <w:t>प्रकाशितवाक्य 18:9</w:t>
      </w:r>
      <w:r>
        <w:rPr>
          <w:lang w:val="hi_IN" w:bidi="hi_IN"/>
        </w:rPr>
      </w:r>
    </w:p>
    <w:p>
      <w:pPr/>
      <w:r>
        <w:rPr>
          <w:lang w:val="hi_IN" w:bidi="hi_IN"/>
        </w:rPr>
      </w:r>
      <w:r>
        <w:rPr>
          <w:b/>
          <w:lang w:val="hi_IN" w:bidi="hi_IN"/>
        </w:rPr>
        <w:t xml:space="preserve">जब पृथ्वी के राजा और व्यापारी बाबेल के </w:t>
      </w:r>
      <w:r>
        <w:rPr>
          <w:b/>
          <w:lang w:val="hi_IN" w:bidi="hi_IN"/>
        </w:rPr>
        <w:t>दण्ड</w:t>
      </w:r>
      <w:r>
        <w:rPr>
          <w:b/>
          <w:lang w:val="hi_IN" w:bidi="hi_IN"/>
        </w:rPr>
        <w:t xml:space="preserve"> को देखेंगे, तो वो क्या करेंगे?</w:t>
      </w:r>
    </w:p>
    <w:p>
      <w:pPr/>
      <w:r>
        <w:rPr>
          <w:lang w:val="hi_IN" w:bidi="hi_IN"/>
        </w:rPr>
      </w:r>
      <w:r>
        <w:rPr>
          <w:lang w:val="hi_IN" w:bidi="hi_IN"/>
        </w:rPr>
        <w:t>जब पृथ्वी के राजा और व्यापारी बाबेल के दण्ड को देखेंगे, तो वे उसके लिए रोएँगे, और छाती पीटेंगे।</w:t>
      </w:r>
      <w:r>
        <w:rPr>
          <w:lang w:val="hi_IN" w:bidi="hi_IN"/>
        </w:rPr>
      </w:r>
      <w:r>
        <w:rPr>
          <w:lang w:val="hi_IN" w:bidi="hi_IN"/>
        </w:rPr>
      </w:r>
    </w:p>
    <w:p>
      <w:pPr/>
      <w:r>
        <w:rPr>
          <w:lang w:val="hi_IN" w:bidi="hi_IN"/>
        </w:rPr>
      </w:r>
    </w:p>
    <w:p>
      <w:pPr>
        <w:pStyle w:val="Heading2"/>
      </w:pPr>
      <w:r>
        <w:rPr>
          <w:lang w:val="hi_IN" w:bidi="hi_IN"/>
        </w:rPr>
        <w:t>प्रकाशितवाक्य 18:9–10</w:t>
      </w:r>
      <w:r>
        <w:rPr>
          <w:lang w:val="hi_IN" w:bidi="hi_IN"/>
        </w:rPr>
      </w:r>
    </w:p>
    <w:p>
      <w:pPr/>
      <w:r>
        <w:rPr>
          <w:lang w:val="hi_IN" w:bidi="hi_IN"/>
        </w:rPr>
      </w:r>
      <w:r>
        <w:rPr>
          <w:b/>
          <w:lang w:val="hi_IN" w:bidi="hi_IN"/>
        </w:rPr>
        <w:t>राजा, व्यापारी और जहाजों के कप्तान बाबेल के दण्ड के समय उससे दूर क्यों खड़े रहेंगे?</w:t>
      </w:r>
    </w:p>
    <w:p>
      <w:pPr/>
      <w:r>
        <w:rPr>
          <w:lang w:val="hi_IN" w:bidi="hi_IN"/>
        </w:rPr>
      </w:r>
      <w:r>
        <w:rPr>
          <w:lang w:val="hi_IN" w:bidi="hi_IN"/>
        </w:rPr>
        <w:t xml:space="preserve">वे </w:t>
      </w:r>
      <w:r>
        <w:rPr>
          <w:lang w:val="hi_IN" w:bidi="hi_IN"/>
        </w:rPr>
        <w:t xml:space="preserve">उसकी पीड़ा के डर के मारे बड़ी दूर </w:t>
      </w:r>
      <w:r>
        <w:rPr>
          <w:lang w:val="hi_IN" w:bidi="hi_IN"/>
        </w:rPr>
        <w:t>खड़े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18:14</w:t>
      </w:r>
      <w:r>
        <w:rPr>
          <w:lang w:val="hi_IN" w:bidi="hi_IN"/>
        </w:rPr>
      </w:r>
    </w:p>
    <w:p>
      <w:pPr/>
      <w:r>
        <w:rPr>
          <w:lang w:val="hi_IN" w:bidi="hi_IN"/>
        </w:rPr>
      </w:r>
      <w:r>
        <w:rPr>
          <w:b/>
          <w:lang w:val="hi_IN" w:bidi="hi_IN"/>
        </w:rPr>
        <w:t>बाबेल से कौन-कौन सी चीजें नष्ट हो गईं?</w:t>
      </w:r>
    </w:p>
    <w:p>
      <w:pPr/>
      <w:r>
        <w:rPr>
          <w:lang w:val="hi_IN" w:bidi="hi_IN"/>
        </w:rPr>
      </w:r>
      <w:r>
        <w:rPr>
          <w:lang w:val="hi_IN" w:bidi="hi_IN"/>
        </w:rPr>
        <w:t>बाबेल की सुख-विलास और वैभव की वस्तुएँ नष्ट हो गईं।</w:t>
      </w:r>
      <w:r>
        <w:rPr>
          <w:lang w:val="hi_IN" w:bidi="hi_IN"/>
        </w:rPr>
      </w:r>
      <w:r>
        <w:rPr>
          <w:lang w:val="hi_IN" w:bidi="hi_IN"/>
        </w:rPr>
      </w:r>
    </w:p>
    <w:p>
      <w:pPr/>
      <w:r>
        <w:rPr>
          <w:lang w:val="hi_IN" w:bidi="hi_IN"/>
        </w:rPr>
      </w:r>
    </w:p>
    <w:p>
      <w:pPr>
        <w:pStyle w:val="Heading2"/>
      </w:pPr>
      <w:r>
        <w:rPr>
          <w:lang w:val="hi_IN" w:bidi="hi_IN"/>
        </w:rPr>
        <w:t>प्रकाशितवाक्य 18:15</w:t>
      </w:r>
      <w:r>
        <w:rPr>
          <w:lang w:val="hi_IN" w:bidi="hi_IN"/>
        </w:rPr>
      </w:r>
    </w:p>
    <w:p>
      <w:pPr/>
      <w:r>
        <w:rPr>
          <w:lang w:val="hi_IN" w:bidi="hi_IN"/>
        </w:rPr>
      </w:r>
      <w:r>
        <w:rPr>
          <w:b/>
          <w:lang w:val="hi_IN" w:bidi="hi_IN"/>
        </w:rPr>
        <w:t>राजा, व्यापारी और जहाज के कप्तान बाबेल के दण्ड के समय उससे दूर क्यों खड़े रहेंगे?</w:t>
      </w:r>
    </w:p>
    <w:p>
      <w:pPr/>
      <w:r>
        <w:rPr>
          <w:lang w:val="hi_IN" w:bidi="hi_IN"/>
        </w:rPr>
      </w:r>
      <w:r>
        <w:rPr>
          <w:lang w:val="hi_IN" w:bidi="hi_IN"/>
        </w:rPr>
        <w:t>वे उसकी पीड़ा के डर के मारे दूर खड़े होंगे।</w:t>
      </w:r>
      <w:r>
        <w:rPr>
          <w:lang w:val="hi_IN" w:bidi="hi_IN"/>
        </w:rPr>
      </w:r>
      <w:r>
        <w:rPr>
          <w:lang w:val="hi_IN" w:bidi="hi_IN"/>
        </w:rPr>
      </w:r>
    </w:p>
    <w:p>
      <w:pPr/>
      <w:r>
        <w:rPr>
          <w:lang w:val="hi_IN" w:bidi="hi_IN"/>
        </w:rPr>
      </w:r>
    </w:p>
    <w:p>
      <w:pPr>
        <w:pStyle w:val="Heading2"/>
      </w:pPr>
      <w:r>
        <w:rPr>
          <w:lang w:val="hi_IN" w:bidi="hi_IN"/>
        </w:rPr>
        <w:t>प्रकाशितवाक्य 18:18</w:t>
      </w:r>
      <w:r>
        <w:rPr>
          <w:lang w:val="hi_IN" w:bidi="hi_IN"/>
        </w:rPr>
      </w:r>
    </w:p>
    <w:p>
      <w:pPr/>
      <w:r>
        <w:rPr>
          <w:lang w:val="hi_IN" w:bidi="hi_IN"/>
        </w:rPr>
      </w:r>
      <w:r>
        <w:rPr>
          <w:b/>
          <w:lang w:val="hi_IN" w:bidi="hi_IN"/>
        </w:rPr>
        <w:t>जहाज के कप्तानों ने बाबेल के बारे में कौन सा प्रश्न पूछा?</w:t>
      </w:r>
    </w:p>
    <w:p>
      <w:pPr/>
      <w:r>
        <w:rPr>
          <w:lang w:val="hi_IN" w:bidi="hi_IN"/>
        </w:rPr>
      </w:r>
      <w:r>
        <w:rPr>
          <w:lang w:val="hi_IN" w:bidi="hi_IN"/>
        </w:rPr>
        <w:t>जहाज के कप्तानों ने पूछा, कौन सा नगर इस बड़े नगर के समान है?’</w:t>
      </w:r>
      <w:r>
        <w:rPr>
          <w:lang w:val="hi_IN" w:bidi="hi_IN"/>
        </w:rPr>
      </w:r>
      <w:r>
        <w:rPr>
          <w:lang w:val="hi_IN" w:bidi="hi_IN"/>
        </w:rPr>
      </w:r>
    </w:p>
    <w:p>
      <w:pPr/>
      <w:r>
        <w:rPr>
          <w:lang w:val="hi_IN" w:bidi="hi_IN"/>
        </w:rPr>
      </w:r>
    </w:p>
    <w:p>
      <w:pPr>
        <w:pStyle w:val="Heading2"/>
      </w:pPr>
      <w:r>
        <w:rPr>
          <w:lang w:val="hi_IN" w:bidi="hi_IN"/>
        </w:rPr>
        <w:t>प्रकाशितवाक्य 18:20</w:t>
      </w:r>
      <w:r>
        <w:rPr>
          <w:lang w:val="hi_IN" w:bidi="hi_IN"/>
        </w:rPr>
      </w:r>
    </w:p>
    <w:p>
      <w:pPr/>
      <w:r>
        <w:rPr>
          <w:lang w:val="hi_IN" w:bidi="hi_IN"/>
        </w:rPr>
      </w:r>
      <w:r>
        <w:rPr>
          <w:b/>
          <w:lang w:val="hi_IN" w:bidi="hi_IN"/>
        </w:rPr>
        <w:t>जब परमेश्वर ने बाबेल का न्याय किया, तब पवित्र लोगों, और प्रेरितों, और भविष्यद्वक्ताओं को क्या करने के लिए कहा गया था?</w:t>
      </w:r>
    </w:p>
    <w:p>
      <w:pPr/>
      <w:r>
        <w:rPr>
          <w:lang w:val="hi_IN" w:bidi="hi_IN"/>
        </w:rPr>
      </w:r>
      <w:r>
        <w:rPr>
          <w:lang w:val="hi_IN" w:bidi="hi_IN"/>
        </w:rPr>
        <w:t>जब परमेश्वर ने बाबेल का न्याय किया, तब पवित्र लोगों, और प्रेरितों, और भविष्यद्वक्ताओं को आनन्द करने के लिए कहा गया था।</w:t>
      </w:r>
      <w:r>
        <w:rPr>
          <w:lang w:val="hi_IN" w:bidi="hi_IN"/>
        </w:rPr>
      </w:r>
      <w:r>
        <w:rPr>
          <w:lang w:val="hi_IN" w:bidi="hi_IN"/>
        </w:rPr>
      </w:r>
    </w:p>
    <w:p>
      <w:pPr/>
      <w:r>
        <w:rPr>
          <w:lang w:val="hi_IN" w:bidi="hi_IN"/>
        </w:rPr>
      </w:r>
    </w:p>
    <w:p>
      <w:pPr>
        <w:pStyle w:val="Heading2"/>
      </w:pPr>
      <w:r>
        <w:rPr>
          <w:lang w:val="hi_IN" w:bidi="hi_IN"/>
        </w:rPr>
        <w:t>प्रकाशितवाक्य 18:21</w:t>
      </w:r>
      <w:r>
        <w:rPr>
          <w:lang w:val="hi_IN" w:bidi="hi_IN"/>
        </w:rPr>
      </w:r>
    </w:p>
    <w:p>
      <w:pPr/>
      <w:r>
        <w:rPr>
          <w:lang w:val="hi_IN" w:bidi="hi_IN"/>
        </w:rPr>
      </w:r>
      <w:r>
        <w:rPr>
          <w:b/>
          <w:lang w:val="hi_IN" w:bidi="hi_IN"/>
        </w:rPr>
        <w:t>बाबेल के न्याय के बाद, उसे फिर कब देखा जाएगा?</w:t>
      </w:r>
    </w:p>
    <w:p>
      <w:pPr/>
      <w:r>
        <w:rPr>
          <w:lang w:val="hi_IN" w:bidi="hi_IN"/>
        </w:rPr>
      </w:r>
      <w:r>
        <w:rPr>
          <w:lang w:val="hi_IN" w:bidi="hi_IN"/>
        </w:rPr>
        <w:t>उनके न्याय के बाद, बाबेल का पता फिर कभी नहीं मिलेगा।</w:t>
      </w:r>
      <w:r>
        <w:rPr>
          <w:lang w:val="hi_IN" w:bidi="hi_IN"/>
        </w:rPr>
      </w:r>
      <w:r>
        <w:rPr>
          <w:lang w:val="hi_IN" w:bidi="hi_IN"/>
        </w:rPr>
      </w:r>
    </w:p>
    <w:p>
      <w:pPr/>
      <w:r>
        <w:rPr>
          <w:lang w:val="hi_IN" w:bidi="hi_IN"/>
        </w:rPr>
      </w:r>
    </w:p>
    <w:p>
      <w:pPr>
        <w:pStyle w:val="Heading2"/>
      </w:pPr>
      <w:r>
        <w:rPr>
          <w:lang w:val="hi_IN" w:bidi="hi_IN"/>
        </w:rPr>
        <w:t>प्रकाशितवाक्य 18:24</w:t>
      </w:r>
      <w:r>
        <w:rPr>
          <w:lang w:val="hi_IN" w:bidi="hi_IN"/>
        </w:rPr>
      </w:r>
    </w:p>
    <w:p>
      <w:pPr/>
      <w:r>
        <w:rPr>
          <w:lang w:val="hi_IN" w:bidi="hi_IN"/>
        </w:rPr>
      </w:r>
      <w:r>
        <w:rPr>
          <w:b/>
          <w:lang w:val="hi_IN" w:bidi="hi_IN"/>
        </w:rPr>
        <w:t>बड़े नगर बाबेल में क्या पाया गया, जिसके कारण उसका न्याय किया गया?</w:t>
      </w:r>
    </w:p>
    <w:p>
      <w:pPr/>
      <w:r>
        <w:rPr>
          <w:lang w:val="hi_IN" w:bidi="hi_IN"/>
        </w:rPr>
      </w:r>
      <w:r>
        <w:rPr>
          <w:lang w:val="hi_IN" w:bidi="hi_IN"/>
        </w:rPr>
        <w:t>बाबेल में भविष्यद्वक्ताओं और पवित्र लोगों, और पृथ्वी पर सब मरे हुओं का लहू उसी में पाया गया।</w:t>
      </w:r>
      <w:r>
        <w:rPr>
          <w:lang w:val="hi_IN" w:bidi="hi_IN"/>
        </w:rPr>
      </w:r>
      <w:r>
        <w:rPr>
          <w:lang w:val="hi_IN" w:bidi="hi_IN"/>
        </w:rPr>
      </w:r>
    </w:p>
    <w:p>
      <w:pPr/>
      <w:r>
        <w:rPr>
          <w:lang w:val="hi_IN" w:bidi="hi_IN"/>
        </w:rPr>
      </w:r>
    </w:p>
    <w:p>
      <w:pPr>
        <w:pStyle w:val="Heading2"/>
      </w:pPr>
      <w:r>
        <w:rPr>
          <w:lang w:val="hi_IN" w:bidi="hi_IN"/>
        </w:rPr>
        <w:t>प्रकाशितवाक्य 19:1–2</w:t>
      </w:r>
      <w:r>
        <w:rPr>
          <w:lang w:val="hi_IN" w:bidi="hi_IN"/>
        </w:rPr>
      </w:r>
    </w:p>
    <w:p>
      <w:pPr/>
      <w:r>
        <w:rPr>
          <w:lang w:val="hi_IN" w:bidi="hi_IN"/>
        </w:rPr>
      </w:r>
      <w:r>
        <w:rPr>
          <w:b/>
          <w:lang w:val="hi_IN" w:bidi="hi_IN"/>
        </w:rPr>
        <w:t>स्वर्ग में ऊँचे शब्द ने परमेश्वर के न्यायों के बारे में क्या कहा?</w:t>
      </w:r>
    </w:p>
    <w:p>
      <w:pPr/>
      <w:r>
        <w:rPr>
          <w:lang w:val="hi_IN" w:bidi="hi_IN"/>
        </w:rPr>
      </w:r>
      <w:r>
        <w:rPr>
          <w:lang w:val="hi_IN" w:bidi="hi_IN"/>
        </w:rPr>
        <w:t>स्वर्ग में ऊँचे शब्द ने कहा कि परमेश्वर के निर्णय सच्चे और ठीक हैं।</w:t>
      </w:r>
      <w:r>
        <w:rPr>
          <w:lang w:val="hi_IN" w:bidi="hi_IN"/>
        </w:rPr>
      </w:r>
      <w:r>
        <w:rPr>
          <w:lang w:val="hi_IN" w:bidi="hi_IN"/>
        </w:rPr>
      </w:r>
    </w:p>
    <w:p>
      <w:pPr/>
      <w:r>
        <w:rPr>
          <w:lang w:val="hi_IN" w:bidi="hi_IN"/>
        </w:rPr>
      </w:r>
    </w:p>
    <w:p>
      <w:pPr>
        <w:pStyle w:val="Heading2"/>
      </w:pPr>
      <w:r>
        <w:rPr>
          <w:lang w:val="hi_IN" w:bidi="hi_IN"/>
        </w:rPr>
        <w:t>प्रकाशितवाक्य 19:2</w:t>
      </w:r>
      <w:r>
        <w:rPr>
          <w:lang w:val="hi_IN" w:bidi="hi_IN"/>
        </w:rPr>
      </w:r>
    </w:p>
    <w:p>
      <w:pPr/>
      <w:r>
        <w:rPr>
          <w:lang w:val="hi_IN" w:bidi="hi_IN"/>
        </w:rPr>
      </w:r>
      <w:r>
        <w:rPr>
          <w:b/>
          <w:lang w:val="hi_IN" w:bidi="hi_IN"/>
        </w:rPr>
        <w:t>परमेश्वर ने बड़ी वेश्या का न्याय क्यों किया?</w:t>
      </w:r>
    </w:p>
    <w:p>
      <w:pPr/>
      <w:r>
        <w:rPr>
          <w:lang w:val="hi_IN" w:bidi="hi_IN"/>
        </w:rPr>
      </w:r>
      <w:r>
        <w:rPr>
          <w:lang w:val="hi_IN" w:bidi="hi_IN"/>
        </w:rPr>
        <w:t>परमेश्वर ने बड़ी वेश्या का न्याय किया क्योंकि अपने व्यभिचार से पृथ्वी को भ्रष्ट किया और परमेश्वर के दासों का लहू बहाया।</w:t>
      </w:r>
      <w:r>
        <w:rPr>
          <w:lang w:val="hi_IN" w:bidi="hi_IN"/>
        </w:rPr>
      </w:r>
      <w:r>
        <w:rPr>
          <w:lang w:val="hi_IN" w:bidi="hi_IN"/>
        </w:rPr>
      </w:r>
    </w:p>
    <w:p>
      <w:pPr/>
      <w:r>
        <w:rPr>
          <w:lang w:val="hi_IN" w:bidi="hi_IN"/>
        </w:rPr>
      </w:r>
    </w:p>
    <w:p>
      <w:pPr>
        <w:pStyle w:val="Heading2"/>
      </w:pPr>
      <w:r>
        <w:rPr>
          <w:lang w:val="hi_IN" w:bidi="hi_IN"/>
        </w:rPr>
        <w:t>प्रकाशितवाक्य 19:3</w:t>
      </w:r>
      <w:r>
        <w:rPr>
          <w:lang w:val="hi_IN" w:bidi="hi_IN"/>
        </w:rPr>
      </w:r>
    </w:p>
    <w:p>
      <w:pPr/>
      <w:r>
        <w:rPr>
          <w:lang w:val="hi_IN" w:bidi="hi_IN"/>
        </w:rPr>
      </w:r>
      <w:r>
        <w:rPr>
          <w:b/>
          <w:lang w:val="hi_IN" w:bidi="hi_IN"/>
        </w:rPr>
        <w:t>बड़ी वेश्या</w:t>
      </w:r>
      <w:r>
        <w:rPr>
          <w:b/>
          <w:lang w:val="hi_IN" w:bidi="hi_IN"/>
        </w:rPr>
        <w:t xml:space="preserve"> का अंत क्या होगा?</w:t>
      </w:r>
    </w:p>
    <w:p>
      <w:pPr/>
      <w:r>
        <w:rPr>
          <w:lang w:val="hi_IN" w:bidi="hi_IN"/>
        </w:rPr>
      </w:r>
      <w:r>
        <w:rPr>
          <w:lang w:val="hi_IN" w:bidi="hi_IN"/>
        </w:rPr>
        <w:t>बड़ी वेश्या के जलने का धुआँ युगानुयुग उठता रहेगा (सदैव के लिए)।</w:t>
      </w:r>
      <w:r>
        <w:rPr>
          <w:lang w:val="hi_IN" w:bidi="hi_IN"/>
        </w:rPr>
      </w:r>
      <w:r>
        <w:rPr>
          <w:lang w:val="hi_IN" w:bidi="hi_IN"/>
        </w:rPr>
      </w:r>
    </w:p>
    <w:p>
      <w:pPr/>
      <w:r>
        <w:rPr>
          <w:lang w:val="hi_IN" w:bidi="hi_IN"/>
        </w:rPr>
      </w:r>
    </w:p>
    <w:p>
      <w:pPr>
        <w:pStyle w:val="Heading2"/>
      </w:pPr>
      <w:r>
        <w:rPr>
          <w:lang w:val="hi_IN" w:bidi="hi_IN"/>
        </w:rPr>
        <w:t>प्रकाशितवाक्य 19:5</w:t>
      </w:r>
      <w:r>
        <w:rPr>
          <w:lang w:val="hi_IN" w:bidi="hi_IN"/>
        </w:rPr>
      </w:r>
    </w:p>
    <w:p>
      <w:pPr/>
      <w:r>
        <w:rPr>
          <w:lang w:val="hi_IN" w:bidi="hi_IN"/>
        </w:rPr>
      </w:r>
      <w:r>
        <w:rPr>
          <w:b/>
          <w:lang w:val="hi_IN" w:bidi="hi_IN"/>
        </w:rPr>
        <w:t>शब्द ने परमेश्वर के दासों से क्या करने के लिए कहा?</w:t>
      </w:r>
    </w:p>
    <w:p>
      <w:pPr/>
      <w:r>
        <w:rPr>
          <w:lang w:val="hi_IN" w:bidi="hi_IN"/>
        </w:rPr>
      </w:r>
      <w:r>
        <w:rPr>
          <w:lang w:val="hi_IN" w:bidi="hi_IN"/>
        </w:rPr>
        <w:t>शब्द ने परमेश्वर के दासों से कहा कि वे सब उनकी स्तुति करें।</w:t>
      </w:r>
      <w:r>
        <w:rPr>
          <w:lang w:val="hi_IN" w:bidi="hi_IN"/>
        </w:rPr>
      </w:r>
      <w:r>
        <w:rPr>
          <w:lang w:val="hi_IN" w:bidi="hi_IN"/>
        </w:rPr>
      </w:r>
    </w:p>
    <w:p>
      <w:pPr/>
      <w:r>
        <w:rPr>
          <w:lang w:val="hi_IN" w:bidi="hi_IN"/>
        </w:rPr>
      </w:r>
    </w:p>
    <w:p>
      <w:pPr>
        <w:pStyle w:val="Heading2"/>
      </w:pPr>
      <w:r>
        <w:rPr>
          <w:lang w:val="hi_IN" w:bidi="hi_IN"/>
        </w:rPr>
        <w:t>प्रकाशितवाक्य 19:7</w:t>
      </w:r>
      <w:r>
        <w:rPr>
          <w:lang w:val="hi_IN" w:bidi="hi_IN"/>
        </w:rPr>
      </w:r>
    </w:p>
    <w:p>
      <w:pPr/>
      <w:r>
        <w:rPr>
          <w:lang w:val="hi_IN" w:bidi="hi_IN"/>
        </w:rPr>
      </w:r>
      <w:r>
        <w:rPr>
          <w:b/>
          <w:lang w:val="hi_IN" w:bidi="hi_IN"/>
        </w:rPr>
        <w:t>शब्द ने क्यों कहा कि परमेश्वर के दासों को आनन्दित और मगन होना चाहिए?</w:t>
      </w:r>
    </w:p>
    <w:p>
      <w:pPr/>
      <w:r>
        <w:rPr>
          <w:lang w:val="hi_IN" w:bidi="hi_IN"/>
        </w:rPr>
      </w:r>
      <w:r>
        <w:rPr>
          <w:lang w:val="hi_IN" w:bidi="hi_IN"/>
        </w:rPr>
        <w:t>परमेश्वर के दासों को आनन्दित और मगन होना चाहिए क्योंकि मेम्ने का विवाह आ पहुँचा है।</w:t>
      </w:r>
      <w:r>
        <w:rPr>
          <w:lang w:val="hi_IN" w:bidi="hi_IN"/>
        </w:rPr>
      </w:r>
      <w:r>
        <w:rPr>
          <w:lang w:val="hi_IN" w:bidi="hi_IN"/>
        </w:rPr>
      </w:r>
    </w:p>
    <w:p>
      <w:pPr/>
      <w:r>
        <w:rPr>
          <w:lang w:val="hi_IN" w:bidi="hi_IN"/>
        </w:rPr>
      </w:r>
    </w:p>
    <w:p>
      <w:pPr>
        <w:pStyle w:val="Heading2"/>
      </w:pPr>
      <w:r>
        <w:rPr>
          <w:lang w:val="hi_IN" w:bidi="hi_IN"/>
        </w:rPr>
        <w:t>प्रकाशितवाक्य 19:8</w:t>
      </w:r>
      <w:r>
        <w:rPr>
          <w:lang w:val="hi_IN" w:bidi="hi_IN"/>
        </w:rPr>
      </w:r>
    </w:p>
    <w:p>
      <w:pPr/>
      <w:r>
        <w:rPr>
          <w:lang w:val="hi_IN" w:bidi="hi_IN"/>
        </w:rPr>
      </w:r>
      <w:r>
        <w:rPr>
          <w:b/>
          <w:lang w:val="hi_IN" w:bidi="hi_IN"/>
        </w:rPr>
        <w:t>मेम्ने की दुल्हन ने क्या पहना हुआ था?</w:t>
      </w:r>
    </w:p>
    <w:p>
      <w:pPr/>
      <w:r>
        <w:rPr>
          <w:lang w:val="hi_IN" w:bidi="hi_IN"/>
        </w:rPr>
      </w:r>
      <w:r>
        <w:rPr>
          <w:lang w:val="hi_IN" w:bidi="hi_IN"/>
        </w:rPr>
        <w:t>दुल्हन शुद्ध और चमकदार महीन मलमल पहना हुआ था।</w:t>
      </w:r>
      <w:r>
        <w:rPr>
          <w:lang w:val="hi_IN" w:bidi="hi_IN"/>
        </w:rPr>
      </w:r>
      <w:r>
        <w:rPr>
          <w:lang w:val="hi_IN" w:bidi="hi_IN"/>
        </w:rPr>
      </w:r>
    </w:p>
    <w:p>
      <w:pPr/>
      <w:r>
        <w:rPr>
          <w:lang w:val="hi_IN" w:bidi="hi_IN"/>
        </w:rPr>
      </w:r>
    </w:p>
    <w:p>
      <w:pPr>
        <w:pStyle w:val="Heading2"/>
      </w:pPr>
      <w:r>
        <w:rPr>
          <w:lang w:val="hi_IN" w:bidi="hi_IN"/>
        </w:rPr>
        <w:t>प्रकाशितवाक्य 19:10</w:t>
      </w:r>
      <w:r>
        <w:rPr>
          <w:lang w:val="hi_IN" w:bidi="hi_IN"/>
        </w:rPr>
      </w:r>
    </w:p>
    <w:p>
      <w:pPr/>
      <w:r>
        <w:rPr>
          <w:lang w:val="hi_IN" w:bidi="hi_IN"/>
        </w:rPr>
      </w:r>
      <w:r>
        <w:rPr>
          <w:b/>
          <w:lang w:val="hi_IN" w:bidi="hi_IN"/>
        </w:rPr>
        <w:t>स्वर्गदूत ने यीशु की गवाही क्या बताई?</w:t>
      </w:r>
    </w:p>
    <w:p>
      <w:pPr/>
      <w:r>
        <w:rPr>
          <w:lang w:val="hi_IN" w:bidi="hi_IN"/>
        </w:rPr>
      </w:r>
      <w:r>
        <w:rPr>
          <w:lang w:val="hi_IN" w:bidi="hi_IN"/>
        </w:rPr>
        <w:t>स्वर्गदूत ने कहा कि यीशु की गवाही भविष्यद्वाणी की आत्मा है।</w:t>
      </w:r>
      <w:r>
        <w:rPr>
          <w:lang w:val="hi_IN" w:bidi="hi_IN"/>
        </w:rPr>
      </w:r>
      <w:r>
        <w:rPr>
          <w:lang w:val="hi_IN" w:bidi="hi_IN"/>
        </w:rPr>
      </w:r>
    </w:p>
    <w:p>
      <w:pPr/>
      <w:r>
        <w:rPr>
          <w:lang w:val="hi_IN" w:bidi="hi_IN"/>
        </w:rPr>
      </w:r>
    </w:p>
    <w:p>
      <w:pPr>
        <w:pStyle w:val="Heading2"/>
      </w:pPr>
      <w:r>
        <w:rPr>
          <w:lang w:val="hi_IN" w:bidi="hi_IN"/>
        </w:rPr>
        <w:t>प्रकाशितवाक्य 19:11–13</w:t>
      </w:r>
      <w:r>
        <w:rPr>
          <w:lang w:val="hi_IN" w:bidi="hi_IN"/>
        </w:rPr>
      </w:r>
    </w:p>
    <w:p>
      <w:pPr/>
      <w:r>
        <w:rPr>
          <w:lang w:val="hi_IN" w:bidi="hi_IN"/>
        </w:rPr>
      </w:r>
      <w:r>
        <w:rPr>
          <w:b/>
          <w:lang w:val="hi_IN" w:bidi="hi_IN"/>
        </w:rPr>
        <w:t>यूहन्ना ने जिसको श्वेत घोड़े पर सवार देखा, उसे क्या कहा गया था?</w:t>
      </w:r>
    </w:p>
    <w:p>
      <w:pPr/>
      <w:r>
        <w:rPr>
          <w:lang w:val="hi_IN" w:bidi="hi_IN"/>
        </w:rPr>
      </w:r>
      <w:r>
        <w:rPr>
          <w:lang w:val="hi_IN" w:bidi="hi_IN"/>
        </w:rPr>
        <w:t>यूहन्ना यूहन्ना ने जिसको श्वेत घोड़े पर सवार देखा, उन्हें विश्वासयोग्य और सत्य कहा गया।</w:t>
      </w:r>
      <w:r>
        <w:rPr>
          <w:lang w:val="hi_IN" w:bidi="hi_IN"/>
        </w:rPr>
      </w:r>
      <w:r>
        <w:rPr>
          <w:lang w:val="hi_IN" w:bidi="hi_IN"/>
        </w:rPr>
      </w:r>
    </w:p>
    <w:p>
      <w:pPr/>
      <w:r>
        <w:rPr>
          <w:lang w:val="hi_IN" w:bidi="hi_IN"/>
        </w:rPr>
      </w:r>
    </w:p>
    <w:p>
      <w:pPr>
        <w:pStyle w:val="Heading2"/>
      </w:pPr>
      <w:r>
        <w:rPr>
          <w:lang w:val="hi_IN" w:bidi="hi_IN"/>
        </w:rPr>
        <w:t>प्रकाशितवाक्य 19:15</w:t>
      </w:r>
      <w:r>
        <w:rPr>
          <w:lang w:val="hi_IN" w:bidi="hi_IN"/>
        </w:rPr>
      </w:r>
    </w:p>
    <w:p>
      <w:pPr/>
      <w:r>
        <w:rPr>
          <w:lang w:val="hi_IN" w:bidi="hi_IN"/>
        </w:rPr>
      </w:r>
      <w:r>
        <w:rPr>
          <w:b/>
          <w:lang w:val="hi_IN" w:bidi="hi_IN"/>
        </w:rPr>
        <w:t>श्वेत घोड़े पर सवार परमेश्वर का वचन जाति-जाति को मारने के लिए क्या उपयोग करते हैं?</w:t>
      </w:r>
    </w:p>
    <w:p>
      <w:pPr/>
      <w:r>
        <w:rPr>
          <w:lang w:val="hi_IN" w:bidi="hi_IN"/>
        </w:rPr>
      </w:r>
      <w:r>
        <w:rPr>
          <w:lang w:val="hi_IN" w:bidi="hi_IN"/>
        </w:rPr>
        <w:t>परमेश्वर का वचन, जो श्वेत घोड़े पर सवार हैं, अपने मुँह से निकलने वाली एक चोखी तलवार का उपयोग करके जाति-जाति को मारते हैं।</w:t>
      </w:r>
      <w:r>
        <w:rPr>
          <w:lang w:val="hi_IN" w:bidi="hi_IN"/>
        </w:rPr>
      </w:r>
      <w:r>
        <w:rPr>
          <w:lang w:val="hi_IN" w:bidi="hi_IN"/>
        </w:rPr>
      </w:r>
    </w:p>
    <w:p>
      <w:pPr/>
      <w:r>
        <w:rPr>
          <w:lang w:val="hi_IN" w:bidi="hi_IN"/>
        </w:rPr>
      </w:r>
    </w:p>
    <w:p>
      <w:pPr>
        <w:pStyle w:val="Heading2"/>
      </w:pPr>
      <w:r>
        <w:rPr>
          <w:lang w:val="hi_IN" w:bidi="hi_IN"/>
        </w:rPr>
        <w:t>प्रकाशितवाक्य 19:16</w:t>
      </w:r>
      <w:r>
        <w:rPr>
          <w:lang w:val="hi_IN" w:bidi="hi_IN"/>
        </w:rPr>
      </w:r>
    </w:p>
    <w:p>
      <w:pPr/>
      <w:r>
        <w:rPr>
          <w:lang w:val="hi_IN" w:bidi="hi_IN"/>
        </w:rPr>
      </w:r>
      <w:r>
        <w:rPr>
          <w:b/>
          <w:lang w:val="hi_IN" w:bidi="hi_IN"/>
        </w:rPr>
        <w:t>परमेश्वर के वस्त्र और जाँघ पर कौन सा नाम लिखा हुआ है?</w:t>
      </w:r>
    </w:p>
    <w:p>
      <w:pPr/>
      <w:r>
        <w:rPr>
          <w:lang w:val="hi_IN" w:bidi="hi_IN"/>
        </w:rPr>
      </w:r>
      <w:r>
        <w:rPr>
          <w:lang w:val="hi_IN" w:bidi="hi_IN"/>
        </w:rPr>
        <w:t>उनके वस्त्र और जाँघ पर यह नाम लिखा है: “राजाओं का राजा और प्रभुओं का प्रभु"।</w:t>
      </w:r>
      <w:r>
        <w:rPr>
          <w:lang w:val="hi_IN" w:bidi="hi_IN"/>
        </w:rPr>
      </w:r>
      <w:r>
        <w:rPr>
          <w:lang w:val="hi_IN" w:bidi="hi_IN"/>
        </w:rPr>
      </w:r>
    </w:p>
    <w:p>
      <w:pPr/>
      <w:r>
        <w:rPr>
          <w:lang w:val="hi_IN" w:bidi="hi_IN"/>
        </w:rPr>
      </w:r>
    </w:p>
    <w:p>
      <w:pPr>
        <w:pStyle w:val="Heading2"/>
      </w:pPr>
      <w:r>
        <w:rPr>
          <w:lang w:val="hi_IN" w:bidi="hi_IN"/>
        </w:rPr>
        <w:t>प्रकाशितवाक्य 19:18</w:t>
      </w:r>
      <w:r>
        <w:rPr>
          <w:lang w:val="hi_IN" w:bidi="hi_IN"/>
        </w:rPr>
      </w:r>
    </w:p>
    <w:p>
      <w:pPr/>
      <w:r>
        <w:rPr>
          <w:lang w:val="hi_IN" w:bidi="hi_IN"/>
        </w:rPr>
      </w:r>
      <w:r>
        <w:rPr>
          <w:b/>
          <w:lang w:val="hi_IN" w:bidi="hi_IN"/>
        </w:rPr>
        <w:t>बड़े भोज में खाने के लिए आकाश के बीच में से उड़नेवाले सब पक्षियों को क्या खाने के लिए बुलाया गया था?</w:t>
      </w:r>
    </w:p>
    <w:p>
      <w:pPr/>
      <w:r>
        <w:rPr>
          <w:lang w:val="hi_IN" w:bidi="hi_IN"/>
        </w:rPr>
      </w:r>
      <w:r>
        <w:rPr>
          <w:lang w:val="hi_IN" w:bidi="hi_IN"/>
        </w:rPr>
        <w:t>पक्षियों को राजाओं का माँस, और सरदारों का माँस, और शक्तिमान पुरुषों का माँस, और घोड़ों का और उनके सवारों का माँस, और क्या स्वतंत्र क्या दास, क्या छोटे क्या बड़े, सब लोगों का माँस को खाने के लिए बुलाया गया था।</w:t>
      </w:r>
      <w:r>
        <w:rPr>
          <w:lang w:val="hi_IN" w:bidi="hi_IN"/>
        </w:rPr>
      </w:r>
      <w:r>
        <w:rPr>
          <w:lang w:val="hi_IN" w:bidi="hi_IN"/>
        </w:rPr>
      </w:r>
    </w:p>
    <w:p>
      <w:pPr/>
      <w:r>
        <w:rPr>
          <w:lang w:val="hi_IN" w:bidi="hi_IN"/>
        </w:rPr>
      </w:r>
    </w:p>
    <w:p>
      <w:pPr>
        <w:pStyle w:val="Heading2"/>
      </w:pPr>
      <w:r>
        <w:rPr>
          <w:lang w:val="hi_IN" w:bidi="hi_IN"/>
        </w:rPr>
        <w:t>प्रकाशितवाक्य 19:19</w:t>
      </w:r>
      <w:r>
        <w:rPr>
          <w:lang w:val="hi_IN" w:bidi="hi_IN"/>
        </w:rPr>
      </w:r>
    </w:p>
    <w:p>
      <w:pPr/>
      <w:r>
        <w:rPr>
          <w:lang w:val="hi_IN" w:bidi="hi_IN"/>
        </w:rPr>
      </w:r>
      <w:r>
        <w:rPr>
          <w:b/>
          <w:lang w:val="hi_IN" w:bidi="hi_IN"/>
        </w:rPr>
        <w:t>पशु और पृथ्वी के राजा क्या करने के लिए इकट्ठे हुए?</w:t>
      </w:r>
    </w:p>
    <w:p>
      <w:pPr/>
      <w:r>
        <w:rPr>
          <w:lang w:val="hi_IN" w:bidi="hi_IN"/>
        </w:rPr>
      </w:r>
      <w:r>
        <w:rPr>
          <w:lang w:val="hi_IN" w:bidi="hi_IN"/>
        </w:rPr>
        <w:t xml:space="preserve">वे श्वेत घोड़े पर बैठे व्यक्ति और उनकी सेना </w:t>
      </w:r>
      <w:r>
        <w:rPr>
          <w:lang w:val="hi_IN" w:bidi="hi_IN"/>
        </w:rPr>
        <w:t xml:space="preserve">से </w:t>
      </w:r>
      <w:r>
        <w:rPr>
          <w:lang w:val="hi_IN" w:bidi="hi_IN"/>
        </w:rPr>
        <w:t>लड़ने के लिए इकट्ठे हुए।</w:t>
      </w:r>
      <w:r>
        <w:rPr>
          <w:lang w:val="hi_IN" w:bidi="hi_IN"/>
        </w:rPr>
      </w:r>
      <w:r>
        <w:rPr>
          <w:lang w:val="hi_IN" w:bidi="hi_IN"/>
        </w:rPr>
      </w:r>
    </w:p>
    <w:p>
      <w:pPr/>
      <w:r>
        <w:rPr>
          <w:lang w:val="hi_IN" w:bidi="hi_IN"/>
        </w:rPr>
      </w:r>
    </w:p>
    <w:p>
      <w:pPr>
        <w:pStyle w:val="Heading2"/>
      </w:pPr>
      <w:r>
        <w:rPr>
          <w:lang w:val="hi_IN" w:bidi="hi_IN"/>
        </w:rPr>
        <w:t>प्रकाशितवाक्य 19:20</w:t>
      </w:r>
      <w:r>
        <w:rPr>
          <w:lang w:val="hi_IN" w:bidi="hi_IN"/>
        </w:rPr>
      </w:r>
    </w:p>
    <w:p>
      <w:pPr/>
      <w:r>
        <w:rPr>
          <w:lang w:val="hi_IN" w:bidi="hi_IN"/>
        </w:rPr>
      </w:r>
      <w:r>
        <w:rPr>
          <w:b/>
          <w:lang w:val="hi_IN" w:bidi="hi_IN"/>
        </w:rPr>
        <w:t>पशु और झूठे भविष्यद्वक्ता का क्या परिणाम हुआ?</w:t>
      </w:r>
    </w:p>
    <w:p>
      <w:pPr/>
      <w:r>
        <w:rPr>
          <w:lang w:val="hi_IN" w:bidi="hi_IN"/>
        </w:rPr>
      </w:r>
      <w:r>
        <w:rPr>
          <w:lang w:val="hi_IN" w:bidi="hi_IN"/>
        </w:rPr>
        <w:t>पशु और झूठे भविष्यद्वक्ता दोनों को जीते जी उस आग की झील में, जो गन्धक से जलती है उसमें डाल दिया गया।</w:t>
      </w:r>
      <w:r>
        <w:rPr>
          <w:lang w:val="hi_IN" w:bidi="hi_IN"/>
        </w:rPr>
      </w:r>
      <w:r>
        <w:rPr>
          <w:lang w:val="hi_IN" w:bidi="hi_IN"/>
        </w:rPr>
      </w:r>
    </w:p>
    <w:p>
      <w:pPr/>
      <w:r>
        <w:rPr>
          <w:lang w:val="hi_IN" w:bidi="hi_IN"/>
        </w:rPr>
      </w:r>
    </w:p>
    <w:p>
      <w:pPr>
        <w:pStyle w:val="Heading2"/>
      </w:pPr>
      <w:r>
        <w:rPr>
          <w:lang w:val="hi_IN" w:bidi="hi_IN"/>
        </w:rPr>
        <w:t>प्रकाशितवाक्य 19:21</w:t>
      </w:r>
      <w:r>
        <w:rPr>
          <w:lang w:val="hi_IN" w:bidi="hi_IN"/>
        </w:rPr>
      </w:r>
    </w:p>
    <w:p>
      <w:pPr/>
      <w:r>
        <w:rPr>
          <w:lang w:val="hi_IN" w:bidi="hi_IN"/>
        </w:rPr>
      </w:r>
      <w:r>
        <w:rPr>
          <w:b/>
          <w:lang w:val="hi_IN" w:bidi="hi_IN"/>
        </w:rPr>
        <w:t>घोड़े पर सवार व्यक्ति के विरोध में लड़ने वालों का क्या हश्र हुआ?</w:t>
      </w:r>
    </w:p>
    <w:p>
      <w:pPr/>
      <w:r>
        <w:rPr>
          <w:lang w:val="hi_IN" w:bidi="hi_IN"/>
        </w:rPr>
      </w:r>
      <w:r>
        <w:rPr>
          <w:lang w:val="hi_IN" w:bidi="hi_IN"/>
        </w:rPr>
        <w:t>शेष लोग घोड़े पर बैठे व्यक्ति के मुँह से निकलने वाली तलवार द्वारा मार डाले गए।</w:t>
      </w:r>
      <w:r>
        <w:rPr>
          <w:lang w:val="hi_IN" w:bidi="hi_IN"/>
        </w:rPr>
      </w:r>
      <w:r>
        <w:rPr>
          <w:lang w:val="hi_IN" w:bidi="hi_IN"/>
        </w:rPr>
      </w:r>
    </w:p>
    <w:p>
      <w:pPr/>
      <w:r>
        <w:rPr>
          <w:lang w:val="hi_IN" w:bidi="hi_IN"/>
        </w:rPr>
      </w:r>
    </w:p>
    <w:p>
      <w:pPr>
        <w:pStyle w:val="Heading2"/>
      </w:pPr>
      <w:r>
        <w:rPr>
          <w:lang w:val="hi_IN" w:bidi="hi_IN"/>
        </w:rPr>
        <w:t>प्रकाशितवाक्य 20:1</w:t>
      </w:r>
      <w:r>
        <w:rPr>
          <w:lang w:val="hi_IN" w:bidi="hi_IN"/>
        </w:rPr>
      </w:r>
    </w:p>
    <w:p>
      <w:pPr/>
      <w:r>
        <w:rPr>
          <w:lang w:val="hi_IN" w:bidi="hi_IN"/>
        </w:rPr>
      </w:r>
      <w:r>
        <w:rPr>
          <w:b/>
          <w:lang w:val="hi_IN" w:bidi="hi_IN"/>
        </w:rPr>
        <w:t>स्वर्ग से उतरने वाले स्वर्गदूत के हाथ में क्या था?</w:t>
      </w:r>
    </w:p>
    <w:p>
      <w:pPr/>
      <w:r>
        <w:rPr>
          <w:lang w:val="hi_IN" w:bidi="hi_IN"/>
        </w:rPr>
      </w:r>
      <w:r>
        <w:rPr>
          <w:lang w:val="hi_IN" w:bidi="hi_IN"/>
        </w:rPr>
        <w:t>स्वर्गदूत के हाथ में अथाह कुण्ड की कुँजी, और एक बड़ी जंजीर थी।</w:t>
      </w:r>
      <w:r>
        <w:rPr>
          <w:lang w:val="hi_IN" w:bidi="hi_IN"/>
        </w:rPr>
      </w:r>
      <w:r>
        <w:rPr>
          <w:lang w:val="hi_IN" w:bidi="hi_IN"/>
        </w:rPr>
      </w:r>
    </w:p>
    <w:p>
      <w:pPr/>
      <w:r>
        <w:rPr>
          <w:lang w:val="hi_IN" w:bidi="hi_IN"/>
        </w:rPr>
      </w:r>
    </w:p>
    <w:p>
      <w:pPr>
        <w:pStyle w:val="Heading2"/>
      </w:pPr>
      <w:r>
        <w:rPr>
          <w:lang w:val="hi_IN" w:bidi="hi_IN"/>
        </w:rPr>
        <w:t>प्रकाशितवाक्य 20:2–3</w:t>
      </w:r>
      <w:r>
        <w:rPr>
          <w:lang w:val="hi_IN" w:bidi="hi_IN"/>
        </w:rPr>
      </w:r>
    </w:p>
    <w:p>
      <w:pPr/>
      <w:r>
        <w:rPr>
          <w:lang w:val="hi_IN" w:bidi="hi_IN"/>
        </w:rPr>
      </w:r>
      <w:r>
        <w:rPr>
          <w:b/>
          <w:lang w:val="hi_IN" w:bidi="hi_IN"/>
        </w:rPr>
        <w:t>शैतान कितने समय तक बाँधा रहेगा?</w:t>
      </w:r>
    </w:p>
    <w:p>
      <w:pPr/>
      <w:r>
        <w:rPr>
          <w:lang w:val="hi_IN" w:bidi="hi_IN"/>
        </w:rPr>
      </w:r>
      <w:r>
        <w:rPr>
          <w:lang w:val="hi_IN" w:bidi="hi_IN"/>
        </w:rPr>
        <w:t>शैतान हजार वर्ष के लिए बाँधा रहेगा।</w:t>
      </w:r>
      <w:r>
        <w:rPr>
          <w:lang w:val="hi_IN" w:bidi="hi_IN"/>
        </w:rPr>
      </w:r>
      <w:r>
        <w:rPr>
          <w:lang w:val="hi_IN" w:bidi="hi_IN"/>
        </w:rPr>
      </w:r>
    </w:p>
    <w:p>
      <w:pPr/>
      <w:r>
        <w:rPr>
          <w:lang w:val="hi_IN" w:bidi="hi_IN"/>
        </w:rPr>
      </w:r>
    </w:p>
    <w:p>
      <w:pPr>
        <w:pStyle w:val="Heading2"/>
      </w:pPr>
      <w:r>
        <w:rPr>
          <w:lang w:val="hi_IN" w:bidi="hi_IN"/>
        </w:rPr>
        <w:t>प्रकाशितवाक्य 20:3</w:t>
      </w:r>
      <w:r>
        <w:rPr>
          <w:lang w:val="hi_IN" w:bidi="hi_IN"/>
        </w:rPr>
      </w:r>
    </w:p>
    <w:p>
      <w:pPr/>
      <w:r>
        <w:rPr>
          <w:lang w:val="hi_IN" w:bidi="hi_IN"/>
        </w:rPr>
      </w:r>
      <w:r>
        <w:rPr>
          <w:b/>
          <w:lang w:val="hi_IN" w:bidi="hi_IN"/>
        </w:rPr>
        <w:t>स्वर्गदूत ने शैतान के साथ क्या किया?</w:t>
      </w:r>
    </w:p>
    <w:p>
      <w:pPr/>
      <w:r>
        <w:rPr>
          <w:lang w:val="hi_IN" w:bidi="hi_IN"/>
        </w:rPr>
      </w:r>
      <w:r>
        <w:rPr>
          <w:lang w:val="hi_IN" w:bidi="hi_IN"/>
        </w:rPr>
        <w:t>स्वर्गदूत ने शैतान को अथाह कुण्ड में डाल दिया।</w:t>
      </w:r>
      <w:r>
        <w:rPr>
          <w:lang w:val="hi_IN" w:bidi="hi_IN"/>
        </w:rPr>
      </w:r>
      <w:r>
        <w:rPr>
          <w:lang w:val="hi_IN" w:bidi="hi_IN"/>
        </w:rPr>
      </w:r>
    </w:p>
    <w:p>
      <w:pPr/>
      <w:r>
        <w:rPr>
          <w:lang w:val="hi_IN" w:bidi="hi_IN"/>
        </w:rPr>
      </w:r>
    </w:p>
    <w:p>
      <w:pPr>
        <w:pStyle w:val="Heading2"/>
      </w:pPr>
      <w:r>
        <w:rPr>
          <w:lang w:val="hi_IN" w:bidi="hi_IN"/>
        </w:rPr>
        <w:t>प्रकाशितवाक्य 20:3(#2)</w:t>
      </w:r>
      <w:r>
        <w:rPr>
          <w:lang w:val="hi_IN" w:bidi="hi_IN"/>
        </w:rPr>
      </w:r>
    </w:p>
    <w:p>
      <w:pPr/>
      <w:r>
        <w:rPr>
          <w:lang w:val="hi_IN" w:bidi="hi_IN"/>
        </w:rPr>
      </w:r>
      <w:r>
        <w:rPr>
          <w:b/>
          <w:lang w:val="hi_IN" w:bidi="hi_IN"/>
        </w:rPr>
        <w:t>जब शैतान बाँधा हुआ था, तब वह क्या नहीं कर सकता था?</w:t>
      </w:r>
    </w:p>
    <w:p>
      <w:pPr/>
      <w:r>
        <w:rPr>
          <w:lang w:val="hi_IN" w:bidi="hi_IN"/>
        </w:rPr>
      </w:r>
      <w:r>
        <w:rPr>
          <w:lang w:val="hi_IN" w:bidi="hi_IN"/>
        </w:rPr>
        <w:t>जब शैतान बाँधा हुआ था, तब वह जाति-जाति के लोगों को भरमा नहीं सकता था।</w:t>
      </w:r>
      <w:r>
        <w:rPr>
          <w:lang w:val="hi_IN" w:bidi="hi_IN"/>
        </w:rPr>
      </w:r>
      <w:r>
        <w:rPr>
          <w:lang w:val="hi_IN" w:bidi="hi_IN"/>
        </w:rPr>
      </w:r>
    </w:p>
    <w:p>
      <w:pPr/>
      <w:r>
        <w:rPr>
          <w:lang w:val="hi_IN" w:bidi="hi_IN"/>
        </w:rPr>
      </w:r>
    </w:p>
    <w:p>
      <w:pPr>
        <w:pStyle w:val="Heading2"/>
      </w:pPr>
      <w:r>
        <w:rPr>
          <w:lang w:val="hi_IN" w:bidi="hi_IN"/>
        </w:rPr>
        <w:t>प्रकाशितवाक्य 20:4</w:t>
      </w:r>
      <w:r>
        <w:rPr>
          <w:lang w:val="hi_IN" w:bidi="hi_IN"/>
        </w:rPr>
      </w:r>
    </w:p>
    <w:p>
      <w:pPr/>
      <w:r>
        <w:rPr>
          <w:lang w:val="hi_IN" w:bidi="hi_IN"/>
        </w:rPr>
      </w:r>
      <w:r>
        <w:rPr>
          <w:b/>
          <w:lang w:val="hi_IN" w:bidi="hi_IN"/>
        </w:rPr>
        <w:t>उन लोगों का क्या हुआ जिन्होंने पशु का छाप स्वीकार करने से इनकार कर दिया था?</w:t>
      </w:r>
    </w:p>
    <w:p>
      <w:pPr/>
      <w:r>
        <w:rPr>
          <w:lang w:val="hi_IN" w:bidi="hi_IN"/>
        </w:rPr>
      </w:r>
      <w:r>
        <w:rPr>
          <w:lang w:val="hi_IN" w:bidi="hi_IN"/>
        </w:rPr>
        <w:t>जिन्होंने पशु का छाप प्राप्त करने से इनकार कर दिया था, वे जीवित होकर मसीह के साथ हजार वर्ष तक राज्य करते रहे।</w:t>
      </w:r>
      <w:r>
        <w:rPr>
          <w:lang w:val="hi_IN" w:bidi="hi_IN"/>
        </w:rPr>
      </w:r>
      <w:r>
        <w:rPr>
          <w:lang w:val="hi_IN" w:bidi="hi_IN"/>
        </w:rPr>
      </w:r>
    </w:p>
    <w:p>
      <w:pPr/>
      <w:r>
        <w:rPr>
          <w:lang w:val="hi_IN" w:bidi="hi_IN"/>
        </w:rPr>
      </w:r>
    </w:p>
    <w:p>
      <w:pPr>
        <w:pStyle w:val="Heading2"/>
      </w:pPr>
      <w:r>
        <w:rPr>
          <w:lang w:val="hi_IN" w:bidi="hi_IN"/>
        </w:rPr>
        <w:t>प्रकाशितवाक्य 20:5</w:t>
      </w:r>
      <w:r>
        <w:rPr>
          <w:lang w:val="hi_IN" w:bidi="hi_IN"/>
        </w:rPr>
      </w:r>
    </w:p>
    <w:p>
      <w:pPr/>
      <w:r>
        <w:rPr>
          <w:lang w:val="hi_IN" w:bidi="hi_IN"/>
        </w:rPr>
      </w:r>
      <w:r>
        <w:rPr>
          <w:b/>
          <w:lang w:val="hi_IN" w:bidi="hi_IN"/>
        </w:rPr>
        <w:t>शेष मरे हुए जीवन में कब आएंगे?</w:t>
      </w:r>
    </w:p>
    <w:p>
      <w:pPr/>
      <w:r>
        <w:rPr>
          <w:lang w:val="hi_IN" w:bidi="hi_IN"/>
        </w:rPr>
      </w:r>
      <w:r>
        <w:rPr>
          <w:lang w:val="hi_IN" w:bidi="hi_IN"/>
        </w:rPr>
        <w:t>जब हजार वर्ष पूरे हो जाएंगे, तो शेष मरे हुए जी उठेंगे।</w:t>
      </w:r>
      <w:r>
        <w:rPr>
          <w:lang w:val="hi_IN" w:bidi="hi_IN"/>
        </w:rPr>
      </w:r>
      <w:r>
        <w:rPr>
          <w:lang w:val="hi_IN" w:bidi="hi_IN"/>
        </w:rPr>
      </w:r>
    </w:p>
    <w:p>
      <w:pPr/>
      <w:r>
        <w:rPr>
          <w:lang w:val="hi_IN" w:bidi="hi_IN"/>
        </w:rPr>
      </w:r>
    </w:p>
    <w:p>
      <w:pPr>
        <w:pStyle w:val="Heading2"/>
      </w:pPr>
      <w:r>
        <w:rPr>
          <w:lang w:val="hi_IN" w:bidi="hi_IN"/>
        </w:rPr>
        <w:t>प्रकाशितवाक्य 20:6</w:t>
      </w:r>
      <w:r>
        <w:rPr>
          <w:lang w:val="hi_IN" w:bidi="hi_IN"/>
        </w:rPr>
      </w:r>
    </w:p>
    <w:p>
      <w:pPr/>
      <w:r>
        <w:rPr>
          <w:lang w:val="hi_IN" w:bidi="hi_IN"/>
        </w:rPr>
      </w:r>
      <w:r>
        <w:rPr>
          <w:b/>
          <w:lang w:val="hi_IN" w:bidi="hi_IN"/>
        </w:rPr>
        <w:t>पहले पुनरुत्थान में भाग लेने वाले क्या करेंगे?</w:t>
      </w:r>
    </w:p>
    <w:p>
      <w:pPr/>
      <w:r>
        <w:rPr>
          <w:lang w:val="hi_IN" w:bidi="hi_IN"/>
        </w:rPr>
      </w:r>
      <w:r>
        <w:rPr>
          <w:lang w:val="hi_IN" w:bidi="hi_IN"/>
        </w:rPr>
        <w:t xml:space="preserve">जो पहले पुनरुत्थान </w:t>
      </w:r>
      <w:r>
        <w:rPr>
          <w:lang w:val="hi_IN" w:bidi="hi_IN"/>
        </w:rPr>
        <w:t xml:space="preserve">का भागी </w:t>
      </w:r>
      <w:r>
        <w:rPr>
          <w:lang w:val="hi_IN" w:bidi="hi_IN"/>
        </w:rPr>
        <w:t xml:space="preserve">हैं, वे परमेश्वर और मसीह के याजक होंगे और उनके साथ </w:t>
      </w:r>
      <w:r>
        <w:rPr>
          <w:lang w:val="hi_IN" w:bidi="hi_IN"/>
        </w:rPr>
        <w:t>हजार वर्ष तक राज्य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20:8</w:t>
      </w:r>
      <w:r>
        <w:rPr>
          <w:lang w:val="hi_IN" w:bidi="hi_IN"/>
        </w:rPr>
      </w:r>
    </w:p>
    <w:p>
      <w:pPr/>
      <w:r>
        <w:rPr>
          <w:lang w:val="hi_IN" w:bidi="hi_IN"/>
        </w:rPr>
      </w:r>
      <w:r>
        <w:rPr>
          <w:b/>
          <w:lang w:val="hi_IN" w:bidi="hi_IN"/>
        </w:rPr>
        <w:t>हज़ार वर्ष के अंत में शैतान क्या करेगा?</w:t>
      </w:r>
    </w:p>
    <w:p>
      <w:pPr/>
      <w:r>
        <w:rPr>
          <w:lang w:val="hi_IN" w:bidi="hi_IN"/>
        </w:rPr>
      </w:r>
      <w:r>
        <w:rPr>
          <w:lang w:val="hi_IN" w:bidi="hi_IN"/>
        </w:rPr>
        <w:t xml:space="preserve">हजार वर्ष के अंत में, शैतान को </w:t>
      </w:r>
      <w:r>
        <w:rPr>
          <w:lang w:val="hi_IN" w:bidi="hi_IN"/>
        </w:rPr>
        <w:t>जातियों को</w:t>
      </w:r>
      <w:r>
        <w:rPr>
          <w:lang w:val="hi_IN" w:bidi="hi_IN"/>
        </w:rPr>
        <w:t xml:space="preserve"> भरमाकर लड़ाई के लिये इकट्ठा करने को निकलेगा।</w:t>
      </w:r>
      <w:r>
        <w:rPr>
          <w:lang w:val="hi_IN" w:bidi="hi_IN"/>
        </w:rPr>
      </w:r>
      <w:r>
        <w:rPr>
          <w:lang w:val="hi_IN" w:bidi="hi_IN"/>
        </w:rPr>
      </w:r>
    </w:p>
    <w:p>
      <w:pPr/>
      <w:r>
        <w:rPr>
          <w:lang w:val="hi_IN" w:bidi="hi_IN"/>
        </w:rPr>
      </w:r>
    </w:p>
    <w:p>
      <w:pPr>
        <w:pStyle w:val="Heading2"/>
      </w:pPr>
      <w:r>
        <w:rPr>
          <w:lang w:val="hi_IN" w:bidi="hi_IN"/>
        </w:rPr>
        <w:t>प्रकाशितवाक्य 20:9</w:t>
      </w:r>
      <w:r>
        <w:rPr>
          <w:lang w:val="hi_IN" w:bidi="hi_IN"/>
        </w:rPr>
      </w:r>
    </w:p>
    <w:p>
      <w:pPr/>
      <w:r>
        <w:rPr>
          <w:lang w:val="hi_IN" w:bidi="hi_IN"/>
        </w:rPr>
      </w:r>
      <w:r>
        <w:rPr>
          <w:b/>
          <w:lang w:val="hi_IN" w:bidi="hi_IN"/>
        </w:rPr>
        <w:t>जब पवित्र लोगों की छावन को घेर लिया गया, तब क्या हुआ?</w:t>
      </w:r>
    </w:p>
    <w:p>
      <w:pPr/>
      <w:r>
        <w:rPr>
          <w:lang w:val="hi_IN" w:bidi="hi_IN"/>
        </w:rPr>
      </w:r>
      <w:r>
        <w:rPr>
          <w:lang w:val="hi_IN" w:bidi="hi_IN"/>
        </w:rPr>
        <w:t xml:space="preserve">जब पवित्र लोगों की छावन को घेर लिया गया, तब स्वर्ग से </w:t>
      </w:r>
      <w:r>
        <w:rPr>
          <w:lang w:val="hi_IN" w:bidi="hi_IN"/>
        </w:rPr>
        <w:t xml:space="preserve">उतरकर गोग और मागोग </w:t>
      </w:r>
      <w:r>
        <w:rPr>
          <w:lang w:val="hi_IN" w:bidi="hi_IN"/>
        </w:rPr>
        <w:t>को भस्म करेगी।</w:t>
      </w:r>
      <w:r>
        <w:rPr>
          <w:lang w:val="hi_IN" w:bidi="hi_IN"/>
        </w:rPr>
      </w:r>
      <w:r>
        <w:rPr>
          <w:lang w:val="hi_IN" w:bidi="hi_IN"/>
        </w:rPr>
      </w:r>
    </w:p>
    <w:p>
      <w:pPr/>
      <w:r>
        <w:rPr>
          <w:lang w:val="hi_IN" w:bidi="hi_IN"/>
        </w:rPr>
      </w:r>
    </w:p>
    <w:p>
      <w:pPr>
        <w:pStyle w:val="Heading2"/>
      </w:pPr>
      <w:r>
        <w:rPr>
          <w:lang w:val="hi_IN" w:bidi="hi_IN"/>
        </w:rPr>
        <w:t>प्रकाशितवाक्य 20:10</w:t>
      </w:r>
      <w:r>
        <w:rPr>
          <w:lang w:val="hi_IN" w:bidi="hi_IN"/>
        </w:rPr>
      </w:r>
    </w:p>
    <w:p>
      <w:pPr/>
      <w:r>
        <w:rPr>
          <w:lang w:val="hi_IN" w:bidi="hi_IN"/>
        </w:rPr>
      </w:r>
      <w:r>
        <w:rPr>
          <w:b/>
          <w:lang w:val="hi_IN" w:bidi="hi_IN"/>
        </w:rPr>
        <w:t>इस समय शैतान के साथ क्या किया गया?</w:t>
      </w:r>
    </w:p>
    <w:p>
      <w:pPr/>
      <w:r>
        <w:rPr>
          <w:lang w:val="hi_IN" w:bidi="hi_IN"/>
        </w:rPr>
      </w:r>
      <w:r>
        <w:rPr>
          <w:lang w:val="hi_IN" w:bidi="hi_IN"/>
        </w:rPr>
        <w:t>शैतान को आग और गन्धक की झील में फेंक दिया गया ताकि वे रात-दिन युगानुयुग पीड़ा में तड़पते रहेंगे।</w:t>
      </w:r>
      <w:r>
        <w:rPr>
          <w:lang w:val="hi_IN" w:bidi="hi_IN"/>
        </w:rPr>
      </w:r>
      <w:r>
        <w:rPr>
          <w:lang w:val="hi_IN" w:bidi="hi_IN"/>
        </w:rPr>
      </w:r>
    </w:p>
    <w:p>
      <w:pPr/>
      <w:r>
        <w:rPr>
          <w:lang w:val="hi_IN" w:bidi="hi_IN"/>
        </w:rPr>
      </w:r>
    </w:p>
    <w:p>
      <w:pPr>
        <w:pStyle w:val="Heading2"/>
      </w:pPr>
      <w:r>
        <w:rPr>
          <w:lang w:val="hi_IN" w:bidi="hi_IN"/>
        </w:rPr>
        <w:t>प्रकाशितवाक्य 20:12</w:t>
      </w:r>
      <w:r>
        <w:rPr>
          <w:lang w:val="hi_IN" w:bidi="hi_IN"/>
        </w:rPr>
      </w:r>
    </w:p>
    <w:p>
      <w:pPr/>
      <w:r>
        <w:rPr>
          <w:lang w:val="hi_IN" w:bidi="hi_IN"/>
        </w:rPr>
      </w:r>
      <w:r>
        <w:rPr>
          <w:b/>
          <w:lang w:val="hi_IN" w:bidi="hi_IN"/>
        </w:rPr>
        <w:t>मरे हुओं को न्याय सिंहासन के सामने किसके द्वारा किया गया?</w:t>
      </w:r>
    </w:p>
    <w:p>
      <w:pPr/>
      <w:r>
        <w:rPr>
          <w:lang w:val="hi_IN" w:bidi="hi_IN"/>
        </w:rPr>
      </w:r>
      <w:r>
        <w:rPr>
          <w:lang w:val="hi_IN" w:bidi="hi_IN"/>
        </w:rPr>
        <w:t xml:space="preserve">मरे हुओं को न्याय उन पुस्तकों </w:t>
      </w:r>
      <w:r>
        <w:rPr>
          <w:lang w:val="hi_IN" w:bidi="hi_IN"/>
        </w:rPr>
        <w:t>में लिखे</w:t>
      </w:r>
      <w:r>
        <w:rPr>
          <w:lang w:val="hi_IN" w:bidi="hi_IN"/>
        </w:rPr>
        <w:t xml:space="preserve"> उनके कामों के अनुसार किया गया।</w:t>
      </w:r>
      <w:r>
        <w:rPr>
          <w:lang w:val="hi_IN" w:bidi="hi_IN"/>
        </w:rPr>
      </w:r>
      <w:r>
        <w:rPr>
          <w:lang w:val="hi_IN" w:bidi="hi_IN"/>
        </w:rPr>
      </w:r>
    </w:p>
    <w:p>
      <w:pPr/>
      <w:r>
        <w:rPr>
          <w:lang w:val="hi_IN" w:bidi="hi_IN"/>
        </w:rPr>
      </w:r>
    </w:p>
    <w:p>
      <w:pPr>
        <w:pStyle w:val="Heading2"/>
      </w:pPr>
      <w:r>
        <w:rPr>
          <w:lang w:val="hi_IN" w:bidi="hi_IN"/>
        </w:rPr>
        <w:t>प्रकाशितवाक्य 20:14</w:t>
      </w:r>
      <w:r>
        <w:rPr>
          <w:lang w:val="hi_IN" w:bidi="hi_IN"/>
        </w:rPr>
      </w:r>
    </w:p>
    <w:p>
      <w:pPr/>
      <w:r>
        <w:rPr>
          <w:lang w:val="hi_IN" w:bidi="hi_IN"/>
        </w:rPr>
      </w:r>
      <w:r>
        <w:rPr>
          <w:b/>
          <w:lang w:val="hi_IN" w:bidi="hi_IN"/>
        </w:rPr>
        <w:t>दूसरी मृत्यु क्या होती है?</w:t>
      </w:r>
    </w:p>
    <w:p>
      <w:pPr/>
      <w:r>
        <w:rPr>
          <w:lang w:val="hi_IN" w:bidi="hi_IN"/>
        </w:rPr>
      </w:r>
      <w:r>
        <w:rPr>
          <w:lang w:val="hi_IN" w:bidi="hi_IN"/>
        </w:rPr>
        <w:t>दूसरी मृत्यु आग की झील होती है।</w:t>
      </w:r>
      <w:r>
        <w:rPr>
          <w:lang w:val="hi_IN" w:bidi="hi_IN"/>
        </w:rPr>
      </w:r>
      <w:r>
        <w:rPr>
          <w:lang w:val="hi_IN" w:bidi="hi_IN"/>
        </w:rPr>
      </w:r>
    </w:p>
    <w:p>
      <w:pPr/>
      <w:r>
        <w:rPr>
          <w:lang w:val="hi_IN" w:bidi="hi_IN"/>
        </w:rPr>
      </w:r>
    </w:p>
    <w:p>
      <w:pPr>
        <w:pStyle w:val="Heading2"/>
      </w:pPr>
      <w:r>
        <w:rPr>
          <w:lang w:val="hi_IN" w:bidi="hi_IN"/>
        </w:rPr>
        <w:t>प्रकाशितवाक्य 20:15</w:t>
      </w:r>
      <w:r>
        <w:rPr>
          <w:lang w:val="hi_IN" w:bidi="hi_IN"/>
        </w:rPr>
      </w:r>
    </w:p>
    <w:p>
      <w:pPr/>
      <w:r>
        <w:rPr>
          <w:lang w:val="hi_IN" w:bidi="hi_IN"/>
        </w:rPr>
      </w:r>
      <w:r>
        <w:rPr>
          <w:b/>
          <w:lang w:val="hi_IN" w:bidi="hi_IN"/>
        </w:rPr>
        <w:t>जिस किसी का नाम जीवन की पुस्तक में लिखा हुआ नहीं पाए गए थे, उन सब का क्या हुआ?</w:t>
      </w:r>
    </w:p>
    <w:p>
      <w:pPr/>
      <w:r>
        <w:rPr>
          <w:lang w:val="hi_IN" w:bidi="hi_IN"/>
        </w:rPr>
      </w:r>
      <w:r>
        <w:rPr>
          <w:lang w:val="hi_IN" w:bidi="hi_IN"/>
        </w:rPr>
        <w:t>जिस किसी का नाम जीवन की पुस्तक में लिखा हुआ नहीं पाए गए, उन्हें आग की झील में डाल दिया गया।</w:t>
      </w:r>
      <w:r>
        <w:rPr>
          <w:lang w:val="hi_IN" w:bidi="hi_IN"/>
        </w:rPr>
      </w:r>
      <w:r>
        <w:rPr>
          <w:lang w:val="hi_IN" w:bidi="hi_IN"/>
        </w:rPr>
      </w:r>
    </w:p>
    <w:p>
      <w:pPr/>
      <w:r>
        <w:rPr>
          <w:lang w:val="hi_IN" w:bidi="hi_IN"/>
        </w:rPr>
      </w:r>
    </w:p>
    <w:p>
      <w:pPr>
        <w:pStyle w:val="Heading2"/>
      </w:pPr>
      <w:r>
        <w:rPr>
          <w:lang w:val="hi_IN" w:bidi="hi_IN"/>
        </w:rPr>
        <w:t>प्रकाशितवाक्य 21:1</w:t>
      </w:r>
      <w:r>
        <w:rPr>
          <w:lang w:val="hi_IN" w:bidi="hi_IN"/>
        </w:rPr>
      </w:r>
    </w:p>
    <w:p>
      <w:pPr/>
      <w:r>
        <w:rPr>
          <w:lang w:val="hi_IN" w:bidi="hi_IN"/>
        </w:rPr>
      </w:r>
      <w:r>
        <w:rPr>
          <w:b/>
          <w:lang w:val="hi_IN" w:bidi="hi_IN"/>
        </w:rPr>
        <w:t>पहला आकाश और पहली पृथ्वी का क्या हुआ?</w:t>
      </w:r>
    </w:p>
    <w:p>
      <w:pPr/>
      <w:r>
        <w:rPr>
          <w:lang w:val="hi_IN" w:bidi="hi_IN"/>
        </w:rPr>
      </w:r>
      <w:r>
        <w:rPr>
          <w:lang w:val="hi_IN" w:bidi="hi_IN"/>
        </w:rPr>
        <w:t xml:space="preserve">पहला आकाश और पहली पृथ्वी </w:t>
      </w:r>
      <w:r>
        <w:rPr>
          <w:lang w:val="hi_IN" w:bidi="hi_IN"/>
        </w:rPr>
        <w:t>जाती रही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21:1 (#2)</w:t>
      </w:r>
      <w:r>
        <w:rPr>
          <w:lang w:val="hi_IN" w:bidi="hi_IN"/>
        </w:rPr>
      </w:r>
    </w:p>
    <w:p>
      <w:pPr/>
      <w:r>
        <w:rPr>
          <w:lang w:val="hi_IN" w:bidi="hi_IN"/>
        </w:rPr>
      </w:r>
      <w:r>
        <w:rPr>
          <w:b/>
          <w:lang w:val="hi_IN" w:bidi="hi_IN"/>
        </w:rPr>
        <w:t>पहले स्वर्ग और पृथ्वी का स्थान किसने लिया था?</w:t>
      </w:r>
    </w:p>
    <w:p>
      <w:pPr/>
      <w:r>
        <w:rPr>
          <w:lang w:val="hi_IN" w:bidi="hi_IN"/>
        </w:rPr>
      </w:r>
      <w:r>
        <w:rPr>
          <w:lang w:val="hi_IN" w:bidi="hi_IN"/>
        </w:rPr>
        <w:t>नये आकाश और नई पृथ्वी ने पहले स्वर्ग और पृथ्वी का स्थान ले लिया था।</w:t>
      </w:r>
      <w:r>
        <w:rPr>
          <w:lang w:val="hi_IN" w:bidi="hi_IN"/>
        </w:rPr>
      </w:r>
      <w:r>
        <w:rPr>
          <w:lang w:val="hi_IN" w:bidi="hi_IN"/>
        </w:rPr>
      </w:r>
    </w:p>
    <w:p>
      <w:pPr/>
      <w:r>
        <w:rPr>
          <w:lang w:val="hi_IN" w:bidi="hi_IN"/>
        </w:rPr>
      </w:r>
    </w:p>
    <w:p>
      <w:pPr>
        <w:pStyle w:val="Heading2"/>
      </w:pPr>
      <w:r>
        <w:rPr>
          <w:lang w:val="hi_IN" w:bidi="hi_IN"/>
        </w:rPr>
        <w:t>प्रकाशितवाक्य 21:2</w:t>
      </w:r>
      <w:r>
        <w:rPr>
          <w:lang w:val="hi_IN" w:bidi="hi_IN"/>
        </w:rPr>
      </w:r>
    </w:p>
    <w:p>
      <w:pPr/>
      <w:r>
        <w:rPr>
          <w:lang w:val="hi_IN" w:bidi="hi_IN"/>
        </w:rPr>
      </w:r>
      <w:r>
        <w:rPr>
          <w:b/>
          <w:lang w:val="hi_IN" w:bidi="hi_IN"/>
        </w:rPr>
        <w:t>स्वर्ग से क्या उतरा?</w:t>
      </w:r>
    </w:p>
    <w:p>
      <w:pPr/>
      <w:r>
        <w:rPr>
          <w:lang w:val="hi_IN" w:bidi="hi_IN"/>
        </w:rPr>
      </w:r>
      <w:r>
        <w:rPr>
          <w:lang w:val="hi_IN" w:bidi="hi_IN"/>
        </w:rPr>
        <w:t>पवित्र नगर, नया यरूशलेम, स्वर्ग से नीचे उतरा।</w:t>
      </w:r>
      <w:r>
        <w:rPr>
          <w:lang w:val="hi_IN" w:bidi="hi_IN"/>
        </w:rPr>
      </w:r>
      <w:r>
        <w:rPr>
          <w:lang w:val="hi_IN" w:bidi="hi_IN"/>
        </w:rPr>
      </w:r>
    </w:p>
    <w:p>
      <w:pPr/>
      <w:r>
        <w:rPr>
          <w:lang w:val="hi_IN" w:bidi="hi_IN"/>
        </w:rPr>
      </w:r>
    </w:p>
    <w:p>
      <w:pPr>
        <w:pStyle w:val="Heading2"/>
      </w:pPr>
      <w:r>
        <w:rPr>
          <w:lang w:val="hi_IN" w:bidi="hi_IN"/>
        </w:rPr>
        <w:t>प्रकाशितवाक्य 21:3</w:t>
      </w:r>
      <w:r>
        <w:rPr>
          <w:lang w:val="hi_IN" w:bidi="hi_IN"/>
        </w:rPr>
      </w:r>
    </w:p>
    <w:p>
      <w:pPr/>
      <w:r>
        <w:rPr>
          <w:lang w:val="hi_IN" w:bidi="hi_IN"/>
        </w:rPr>
      </w:r>
      <w:r>
        <w:rPr>
          <w:b/>
          <w:lang w:val="hi_IN" w:bidi="hi_IN"/>
        </w:rPr>
        <w:t>सिंहासन में से किसी को ऊँचे शब्द ने कहाँ कहा कि अब परमेश्वर कहाँ डेरा करेंगे?</w:t>
      </w:r>
    </w:p>
    <w:p>
      <w:pPr/>
      <w:r>
        <w:rPr>
          <w:lang w:val="hi_IN" w:bidi="hi_IN"/>
        </w:rPr>
      </w:r>
      <w:r>
        <w:rPr>
          <w:lang w:val="hi_IN" w:bidi="hi_IN"/>
        </w:rPr>
        <w:t>ऊँचे शब्द ने कहा कि परमेश्वर अब मनुष्यों के बीच में है; वह उनके साथ डेरा करेंगे।</w:t>
      </w:r>
      <w:r>
        <w:rPr>
          <w:lang w:val="hi_IN" w:bidi="hi_IN"/>
        </w:rPr>
      </w:r>
      <w:r>
        <w:rPr>
          <w:lang w:val="hi_IN" w:bidi="hi_IN"/>
        </w:rPr>
      </w:r>
    </w:p>
    <w:p>
      <w:pPr/>
      <w:r>
        <w:rPr>
          <w:lang w:val="hi_IN" w:bidi="hi_IN"/>
        </w:rPr>
      </w:r>
    </w:p>
    <w:p>
      <w:pPr>
        <w:pStyle w:val="Heading2"/>
      </w:pPr>
      <w:r>
        <w:rPr>
          <w:lang w:val="hi_IN" w:bidi="hi_IN"/>
        </w:rPr>
        <w:t>प्रकाशितवाक्य 21:4</w:t>
      </w:r>
      <w:r>
        <w:rPr>
          <w:lang w:val="hi_IN" w:bidi="hi_IN"/>
        </w:rPr>
      </w:r>
    </w:p>
    <w:p>
      <w:pPr/>
      <w:r>
        <w:rPr>
          <w:lang w:val="hi_IN" w:bidi="hi_IN"/>
        </w:rPr>
      </w:r>
      <w:r>
        <w:rPr>
          <w:b/>
          <w:lang w:val="hi_IN" w:bidi="hi_IN"/>
        </w:rPr>
        <w:t>अब क्या बातें जाती रहीं?</w:t>
      </w:r>
    </w:p>
    <w:p>
      <w:pPr/>
      <w:r>
        <w:rPr>
          <w:lang w:val="hi_IN" w:bidi="hi_IN"/>
        </w:rPr>
      </w:r>
      <w:r>
        <w:rPr>
          <w:lang w:val="hi_IN" w:bidi="hi_IN"/>
        </w:rPr>
        <w:t>आँसू</w:t>
      </w:r>
      <w:r>
        <w:rPr>
          <w:lang w:val="hi_IN" w:bidi="hi_IN"/>
        </w:rPr>
        <w:t xml:space="preserve">, मृत्यु, शोक, विलाप, और </w:t>
      </w:r>
      <w:r>
        <w:rPr>
          <w:lang w:val="hi_IN" w:bidi="hi_IN"/>
        </w:rPr>
        <w:t xml:space="preserve">पीड़ा </w:t>
      </w:r>
      <w:r>
        <w:rPr>
          <w:lang w:val="hi_IN" w:bidi="hi_IN"/>
        </w:rPr>
        <w:t>अब समाप्त हो चुके थे।</w:t>
      </w:r>
      <w:r>
        <w:rPr>
          <w:lang w:val="hi_IN" w:bidi="hi_IN"/>
        </w:rPr>
      </w:r>
      <w:r>
        <w:rPr>
          <w:lang w:val="hi_IN" w:bidi="hi_IN"/>
        </w:rPr>
      </w:r>
    </w:p>
    <w:p>
      <w:pPr/>
      <w:r>
        <w:rPr>
          <w:lang w:val="hi_IN" w:bidi="hi_IN"/>
        </w:rPr>
      </w:r>
    </w:p>
    <w:p>
      <w:pPr>
        <w:pStyle w:val="Heading2"/>
      </w:pPr>
      <w:r>
        <w:rPr>
          <w:lang w:val="hi_IN" w:bidi="hi_IN"/>
        </w:rPr>
        <w:t>प्रकाशितवाक्य 21:6</w:t>
      </w:r>
      <w:r>
        <w:rPr>
          <w:lang w:val="hi_IN" w:bidi="hi_IN"/>
        </w:rPr>
      </w:r>
    </w:p>
    <w:p>
      <w:pPr/>
      <w:r>
        <w:rPr>
          <w:lang w:val="hi_IN" w:bidi="hi_IN"/>
        </w:rPr>
      </w:r>
      <w:r>
        <w:rPr>
          <w:b/>
          <w:lang w:val="hi_IN" w:bidi="hi_IN"/>
        </w:rPr>
        <w:t>सिंहासन पर बैठे व्यक्ति ने स्वयं को किस नाम से संबोधित किया?</w:t>
      </w:r>
    </w:p>
    <w:p>
      <w:pPr/>
      <w:r>
        <w:rPr>
          <w:lang w:val="hi_IN" w:bidi="hi_IN"/>
        </w:rPr>
      </w:r>
      <w:r>
        <w:rPr>
          <w:lang w:val="hi_IN" w:bidi="hi_IN"/>
        </w:rPr>
        <w:t>जो सिंहासन पर बैठे थे, उन्होंने स्वयं को अल्फा और ओमेगा कहा।</w:t>
      </w:r>
      <w:r>
        <w:rPr>
          <w:lang w:val="hi_IN" w:bidi="hi_IN"/>
        </w:rPr>
      </w:r>
      <w:r>
        <w:rPr>
          <w:lang w:val="hi_IN" w:bidi="hi_IN"/>
        </w:rPr>
      </w:r>
    </w:p>
    <w:p>
      <w:pPr/>
      <w:r>
        <w:rPr>
          <w:lang w:val="hi_IN" w:bidi="hi_IN"/>
        </w:rPr>
      </w:r>
    </w:p>
    <w:p>
      <w:pPr>
        <w:pStyle w:val="Heading2"/>
      </w:pPr>
      <w:r>
        <w:rPr>
          <w:lang w:val="hi_IN" w:bidi="hi_IN"/>
        </w:rPr>
        <w:t>प्रकाशितवाक्य 21:8</w:t>
      </w:r>
      <w:r>
        <w:rPr>
          <w:lang w:val="hi_IN" w:bidi="hi_IN"/>
        </w:rPr>
      </w:r>
    </w:p>
    <w:p>
      <w:pPr/>
      <w:r>
        <w:rPr>
          <w:lang w:val="hi_IN" w:bidi="hi_IN"/>
        </w:rPr>
      </w:r>
      <w:r>
        <w:rPr>
          <w:b/>
          <w:lang w:val="hi_IN" w:bidi="hi_IN"/>
        </w:rPr>
        <w:t>डरपोकों, अविश्वासियों, घिनौनों, हत्यारों, व्यभिचारियों, टोन्हों, मूर्तिपूजकों, और सब झूठों का भाग कहाँ मिलेगा?</w:t>
      </w:r>
    </w:p>
    <w:p>
      <w:pPr/>
      <w:r>
        <w:rPr>
          <w:lang w:val="hi_IN" w:bidi="hi_IN"/>
        </w:rPr>
      </w:r>
      <w:r>
        <w:rPr>
          <w:lang w:val="hi_IN" w:bidi="hi_IN"/>
        </w:rPr>
        <w:t xml:space="preserve">उनका भाग </w:t>
      </w:r>
      <w:r>
        <w:rPr>
          <w:lang w:val="hi_IN" w:bidi="hi_IN"/>
        </w:rPr>
        <w:t xml:space="preserve">आग और गन्धक से जलती </w:t>
      </w:r>
      <w:r>
        <w:rPr>
          <w:lang w:val="hi_IN" w:bidi="hi_IN"/>
        </w:rPr>
        <w:t>झील में मिलेगा।</w:t>
      </w:r>
      <w:r>
        <w:rPr>
          <w:lang w:val="hi_IN" w:bidi="hi_IN"/>
        </w:rPr>
      </w:r>
      <w:r>
        <w:rPr>
          <w:lang w:val="hi_IN" w:bidi="hi_IN"/>
        </w:rPr>
      </w:r>
    </w:p>
    <w:p>
      <w:pPr/>
      <w:r>
        <w:rPr>
          <w:lang w:val="hi_IN" w:bidi="hi_IN"/>
        </w:rPr>
      </w:r>
    </w:p>
    <w:p>
      <w:pPr>
        <w:pStyle w:val="Heading2"/>
      </w:pPr>
      <w:r>
        <w:rPr>
          <w:lang w:val="hi_IN" w:bidi="hi_IN"/>
        </w:rPr>
        <w:t>प्रकाशितवाक्य 21:9–10</w:t>
      </w:r>
      <w:r>
        <w:rPr>
          <w:lang w:val="hi_IN" w:bidi="hi_IN"/>
        </w:rPr>
      </w:r>
    </w:p>
    <w:p>
      <w:pPr/>
      <w:r>
        <w:rPr>
          <w:lang w:val="hi_IN" w:bidi="hi_IN"/>
        </w:rPr>
      </w:r>
      <w:r>
        <w:rPr>
          <w:b/>
          <w:lang w:val="hi_IN" w:bidi="hi_IN"/>
        </w:rPr>
        <w:t>दुल्हन, मेम्ने की पत्नी क्या है?</w:t>
      </w:r>
    </w:p>
    <w:p>
      <w:pPr/>
      <w:r>
        <w:rPr>
          <w:lang w:val="hi_IN" w:bidi="hi_IN"/>
        </w:rPr>
      </w:r>
      <w:r>
        <w:rPr>
          <w:lang w:val="hi_IN" w:bidi="hi_IN"/>
        </w:rPr>
        <w:t xml:space="preserve">दुल्हन, मेम्ने की पत्नी, पवित्र नगर यरूशलेम है, जो </w:t>
      </w:r>
      <w:r>
        <w:rPr>
          <w:lang w:val="hi_IN" w:bidi="hi_IN"/>
        </w:rPr>
        <w:t>स्वर्ग से परमेश्वर के पास से</w:t>
      </w:r>
      <w:r>
        <w:rPr>
          <w:lang w:val="hi_IN" w:bidi="hi_IN"/>
        </w:rPr>
        <w:t xml:space="preserve"> नीचे आ रही है।</w:t>
      </w:r>
      <w:r>
        <w:rPr>
          <w:lang w:val="hi_IN" w:bidi="hi_IN"/>
        </w:rPr>
      </w:r>
      <w:r>
        <w:rPr>
          <w:lang w:val="hi_IN" w:bidi="hi_IN"/>
        </w:rPr>
      </w:r>
    </w:p>
    <w:p>
      <w:pPr/>
      <w:r>
        <w:rPr>
          <w:lang w:val="hi_IN" w:bidi="hi_IN"/>
        </w:rPr>
      </w:r>
    </w:p>
    <w:p>
      <w:pPr>
        <w:pStyle w:val="Heading2"/>
      </w:pPr>
      <w:r>
        <w:rPr>
          <w:lang w:val="hi_IN" w:bidi="hi_IN"/>
        </w:rPr>
        <w:t>प्रकाशितवाक्य 21:12</w:t>
      </w:r>
      <w:r>
        <w:rPr>
          <w:lang w:val="hi_IN" w:bidi="hi_IN"/>
        </w:rPr>
      </w:r>
    </w:p>
    <w:p>
      <w:pPr/>
      <w:r>
        <w:rPr>
          <w:lang w:val="hi_IN" w:bidi="hi_IN"/>
        </w:rPr>
      </w:r>
      <w:r>
        <w:rPr>
          <w:b/>
          <w:lang w:val="hi_IN" w:bidi="hi_IN"/>
        </w:rPr>
        <w:t>नए यरूशलेम के फाटकों पर क्या लिखा हुआ था?</w:t>
      </w:r>
    </w:p>
    <w:p>
      <w:pPr/>
      <w:r>
        <w:rPr>
          <w:lang w:val="hi_IN" w:bidi="hi_IN"/>
        </w:rPr>
      </w:r>
      <w:r>
        <w:rPr>
          <w:lang w:val="hi_IN" w:bidi="hi_IN"/>
        </w:rPr>
        <w:t>उन फाटकों पर इस्राएलियों के बारह गोत्रों के नाम लिखे थे।</w:t>
      </w:r>
      <w:r>
        <w:rPr>
          <w:lang w:val="hi_IN" w:bidi="hi_IN"/>
        </w:rPr>
      </w:r>
      <w:r>
        <w:rPr>
          <w:lang w:val="hi_IN" w:bidi="hi_IN"/>
        </w:rPr>
      </w:r>
    </w:p>
    <w:p>
      <w:pPr/>
      <w:r>
        <w:rPr>
          <w:lang w:val="hi_IN" w:bidi="hi_IN"/>
        </w:rPr>
      </w:r>
    </w:p>
    <w:p>
      <w:pPr>
        <w:pStyle w:val="Heading2"/>
      </w:pPr>
      <w:r>
        <w:rPr>
          <w:lang w:val="hi_IN" w:bidi="hi_IN"/>
        </w:rPr>
        <w:t>प्रकाशितवाक्य 21:14</w:t>
      </w:r>
      <w:r>
        <w:rPr>
          <w:lang w:val="hi_IN" w:bidi="hi_IN"/>
        </w:rPr>
      </w:r>
    </w:p>
    <w:p>
      <w:pPr/>
      <w:r>
        <w:rPr>
          <w:lang w:val="hi_IN" w:bidi="hi_IN"/>
        </w:rPr>
      </w:r>
      <w:r>
        <w:rPr>
          <w:b/>
          <w:lang w:val="hi_IN" w:bidi="hi_IN"/>
        </w:rPr>
        <w:t>नए यरूशलेम की नींव पर क्या लिखा हुआ था?</w:t>
      </w:r>
    </w:p>
    <w:p>
      <w:pPr/>
      <w:r>
        <w:rPr>
          <w:lang w:val="hi_IN" w:bidi="hi_IN"/>
        </w:rPr>
      </w:r>
      <w:r>
        <w:rPr>
          <w:lang w:val="hi_IN" w:bidi="hi_IN"/>
        </w:rPr>
        <w:t>नए यरूशलेम की नींवों पर मेम्ने के बारह प्रेरितों के बारह नाम लिखे थे।</w:t>
      </w:r>
      <w:r>
        <w:rPr>
          <w:lang w:val="hi_IN" w:bidi="hi_IN"/>
        </w:rPr>
      </w:r>
      <w:r>
        <w:rPr>
          <w:lang w:val="hi_IN" w:bidi="hi_IN"/>
        </w:rPr>
      </w:r>
    </w:p>
    <w:p>
      <w:pPr/>
      <w:r>
        <w:rPr>
          <w:lang w:val="hi_IN" w:bidi="hi_IN"/>
        </w:rPr>
      </w:r>
    </w:p>
    <w:p>
      <w:pPr>
        <w:pStyle w:val="Heading2"/>
      </w:pPr>
      <w:r>
        <w:rPr>
          <w:lang w:val="hi_IN" w:bidi="hi_IN"/>
        </w:rPr>
        <w:t>प्रकाशितवाक्य 21:16</w:t>
      </w:r>
      <w:r>
        <w:rPr>
          <w:lang w:val="hi_IN" w:bidi="hi_IN"/>
        </w:rPr>
      </w:r>
    </w:p>
    <w:p>
      <w:pPr/>
      <w:r>
        <w:rPr>
          <w:lang w:val="hi_IN" w:bidi="hi_IN"/>
        </w:rPr>
      </w:r>
      <w:r>
        <w:rPr>
          <w:b/>
          <w:lang w:val="hi_IN" w:bidi="hi_IN"/>
        </w:rPr>
        <w:t>नया यरूशलेम किस आकार में बसा हुआ था?</w:t>
      </w:r>
    </w:p>
    <w:p>
      <w:pPr/>
      <w:r>
        <w:rPr>
          <w:lang w:val="hi_IN" w:bidi="hi_IN"/>
        </w:rPr>
      </w:r>
      <w:r>
        <w:rPr>
          <w:lang w:val="hi_IN" w:bidi="hi_IN"/>
        </w:rPr>
        <w:t>नया यरूशलेम वर्गाकार बसा हुआ था।</w:t>
      </w:r>
      <w:r>
        <w:rPr>
          <w:lang w:val="hi_IN" w:bidi="hi_IN"/>
        </w:rPr>
      </w:r>
      <w:r>
        <w:rPr>
          <w:lang w:val="hi_IN" w:bidi="hi_IN"/>
        </w:rPr>
      </w:r>
    </w:p>
    <w:p>
      <w:pPr/>
      <w:r>
        <w:rPr>
          <w:lang w:val="hi_IN" w:bidi="hi_IN"/>
        </w:rPr>
      </w:r>
    </w:p>
    <w:p>
      <w:pPr>
        <w:pStyle w:val="Heading2"/>
      </w:pPr>
      <w:r>
        <w:rPr>
          <w:lang w:val="hi_IN" w:bidi="hi_IN"/>
        </w:rPr>
        <w:t>प्रकाशितवाक्य 21:18</w:t>
      </w:r>
      <w:r>
        <w:rPr>
          <w:lang w:val="hi_IN" w:bidi="hi_IN"/>
        </w:rPr>
      </w:r>
    </w:p>
    <w:p>
      <w:pPr/>
      <w:r>
        <w:rPr>
          <w:lang w:val="hi_IN" w:bidi="hi_IN"/>
        </w:rPr>
      </w:r>
      <w:r>
        <w:rPr>
          <w:b/>
          <w:lang w:val="hi_IN" w:bidi="hi_IN"/>
        </w:rPr>
        <w:t>नगर किससे बनी थी?</w:t>
      </w:r>
    </w:p>
    <w:p>
      <w:pPr/>
      <w:r>
        <w:rPr>
          <w:lang w:val="hi_IN" w:bidi="hi_IN"/>
        </w:rPr>
      </w:r>
      <w:r>
        <w:rPr>
          <w:lang w:val="hi_IN" w:bidi="hi_IN"/>
        </w:rPr>
        <w:t>नगर ऐसे शुद्ध सोने का था, जो स्वच्छ काँच के समान हो।</w:t>
      </w:r>
      <w:r>
        <w:rPr>
          <w:lang w:val="hi_IN" w:bidi="hi_IN"/>
        </w:rPr>
      </w:r>
      <w:r>
        <w:rPr>
          <w:lang w:val="hi_IN" w:bidi="hi_IN"/>
        </w:rPr>
      </w:r>
    </w:p>
    <w:p>
      <w:pPr/>
      <w:r>
        <w:rPr>
          <w:lang w:val="hi_IN" w:bidi="hi_IN"/>
        </w:rPr>
      </w:r>
    </w:p>
    <w:p>
      <w:pPr>
        <w:pStyle w:val="Heading2"/>
      </w:pPr>
      <w:r>
        <w:rPr>
          <w:lang w:val="hi_IN" w:bidi="hi_IN"/>
        </w:rPr>
        <w:t>प्रकाशितवाक्य 21:22</w:t>
      </w:r>
      <w:r>
        <w:rPr>
          <w:lang w:val="hi_IN" w:bidi="hi_IN"/>
        </w:rPr>
      </w:r>
    </w:p>
    <w:p>
      <w:pPr/>
      <w:r>
        <w:rPr>
          <w:lang w:val="hi_IN" w:bidi="hi_IN"/>
        </w:rPr>
      </w:r>
      <w:r>
        <w:rPr>
          <w:b/>
          <w:lang w:val="hi_IN" w:bidi="hi_IN"/>
        </w:rPr>
        <w:t>नए यरूशलेम में मन्दिर क्यों नहीं है?</w:t>
      </w:r>
    </w:p>
    <w:p>
      <w:pPr/>
      <w:r>
        <w:rPr>
          <w:lang w:val="hi_IN" w:bidi="hi_IN"/>
        </w:rPr>
      </w:r>
      <w:r>
        <w:rPr>
          <w:lang w:val="hi_IN" w:bidi="hi_IN"/>
        </w:rPr>
        <w:t>नए यरूशलेम में कोई मन्दिर नहीं है क्योंकि सर्वशक्तिमान प्रभु परमेश्वर, और मेम्ना उसका मन्दिर हैं।</w:t>
      </w:r>
      <w:r>
        <w:rPr>
          <w:lang w:val="hi_IN" w:bidi="hi_IN"/>
        </w:rPr>
      </w:r>
      <w:r>
        <w:rPr>
          <w:lang w:val="hi_IN" w:bidi="hi_IN"/>
        </w:rPr>
      </w:r>
    </w:p>
    <w:p>
      <w:pPr/>
      <w:r>
        <w:rPr>
          <w:lang w:val="hi_IN" w:bidi="hi_IN"/>
        </w:rPr>
      </w:r>
    </w:p>
    <w:p>
      <w:pPr>
        <w:pStyle w:val="Heading2"/>
      </w:pPr>
      <w:r>
        <w:rPr>
          <w:lang w:val="hi_IN" w:bidi="hi_IN"/>
        </w:rPr>
        <w:t>प्रकाशितवाक्य 21:23</w:t>
      </w:r>
      <w:r>
        <w:rPr>
          <w:lang w:val="hi_IN" w:bidi="hi_IN"/>
        </w:rPr>
      </w:r>
    </w:p>
    <w:p>
      <w:pPr/>
      <w:r>
        <w:rPr>
          <w:lang w:val="hi_IN" w:bidi="hi_IN"/>
        </w:rPr>
      </w:r>
      <w:r>
        <w:rPr>
          <w:b/>
          <w:lang w:val="hi_IN" w:bidi="hi_IN"/>
        </w:rPr>
        <w:t>नए यरूशलेम में उजियाले का स्रोत कौन है?</w:t>
      </w:r>
    </w:p>
    <w:p>
      <w:pPr/>
      <w:r>
        <w:rPr>
          <w:lang w:val="hi_IN" w:bidi="hi_IN"/>
        </w:rPr>
      </w:r>
      <w:r>
        <w:rPr>
          <w:lang w:val="hi_IN" w:bidi="hi_IN"/>
        </w:rPr>
        <w:t xml:space="preserve">नए यरूशलेम में उजियाले का स्रोत </w:t>
      </w:r>
      <w:r>
        <w:rPr>
          <w:lang w:val="hi_IN" w:bidi="hi_IN"/>
        </w:rPr>
        <w:t>परमेश्वर के तेज</w:t>
      </w:r>
      <w:r>
        <w:rPr>
          <w:lang w:val="hi_IN" w:bidi="hi_IN"/>
        </w:rPr>
        <w:t xml:space="preserve"> और मेम्ना हैं।</w:t>
      </w:r>
      <w:r>
        <w:rPr>
          <w:lang w:val="hi_IN" w:bidi="hi_IN"/>
        </w:rPr>
      </w:r>
      <w:r>
        <w:rPr>
          <w:lang w:val="hi_IN" w:bidi="hi_IN"/>
        </w:rPr>
      </w:r>
    </w:p>
    <w:p>
      <w:pPr/>
      <w:r>
        <w:rPr>
          <w:lang w:val="hi_IN" w:bidi="hi_IN"/>
        </w:rPr>
      </w:r>
    </w:p>
    <w:p>
      <w:pPr>
        <w:pStyle w:val="Heading2"/>
      </w:pPr>
      <w:r>
        <w:rPr>
          <w:lang w:val="hi_IN" w:bidi="hi_IN"/>
        </w:rPr>
        <w:t>प्रकाशितवाक्य 21:27</w:t>
      </w:r>
      <w:r>
        <w:rPr>
          <w:lang w:val="hi_IN" w:bidi="hi_IN"/>
        </w:rPr>
      </w:r>
    </w:p>
    <w:p>
      <w:pPr/>
      <w:r>
        <w:rPr>
          <w:lang w:val="hi_IN" w:bidi="hi_IN"/>
        </w:rPr>
      </w:r>
      <w:r>
        <w:rPr>
          <w:b/>
          <w:lang w:val="hi_IN" w:bidi="hi_IN"/>
        </w:rPr>
        <w:t>कौन कभी नए यरूशलेम में प्रवेश नहीं करेगा?</w:t>
      </w:r>
    </w:p>
    <w:p>
      <w:pPr/>
      <w:r>
        <w:rPr>
          <w:lang w:val="hi_IN" w:bidi="hi_IN"/>
        </w:rPr>
      </w:r>
      <w:r>
        <w:rPr>
          <w:lang w:val="hi_IN" w:bidi="hi_IN"/>
        </w:rPr>
        <w:t>कुछ भी अपवित्र वस्तु कभी भी नए यरूशलेम में प्रवेश नहीं करेगा।</w:t>
      </w:r>
      <w:r>
        <w:rPr>
          <w:lang w:val="hi_IN" w:bidi="hi_IN"/>
        </w:rPr>
      </w:r>
      <w:r>
        <w:rPr>
          <w:lang w:val="hi_IN" w:bidi="hi_IN"/>
        </w:rPr>
      </w:r>
    </w:p>
    <w:p>
      <w:pPr/>
      <w:r>
        <w:rPr>
          <w:lang w:val="hi_IN" w:bidi="hi_IN"/>
        </w:rPr>
      </w:r>
    </w:p>
    <w:p>
      <w:pPr>
        <w:pStyle w:val="Heading2"/>
      </w:pPr>
      <w:r>
        <w:rPr>
          <w:lang w:val="hi_IN" w:bidi="hi_IN"/>
        </w:rPr>
        <w:t>प्रकाशितवाक्य 22:1</w:t>
      </w:r>
      <w:r>
        <w:rPr>
          <w:lang w:val="hi_IN" w:bidi="hi_IN"/>
        </w:rPr>
      </w:r>
    </w:p>
    <w:p>
      <w:pPr/>
      <w:r>
        <w:rPr>
          <w:lang w:val="hi_IN" w:bidi="hi_IN"/>
        </w:rPr>
      </w:r>
      <w:r>
        <w:rPr>
          <w:b/>
          <w:lang w:val="hi_IN" w:bidi="hi_IN"/>
        </w:rPr>
        <w:t>यूहन्ना ने परमेश्वर के सिंहासन से क्या निकलता देखा?</w:t>
      </w:r>
    </w:p>
    <w:p>
      <w:pPr/>
      <w:r>
        <w:rPr>
          <w:lang w:val="hi_IN" w:bidi="hi_IN"/>
        </w:rPr>
      </w:r>
      <w:r>
        <w:rPr>
          <w:lang w:val="hi_IN" w:bidi="hi_IN"/>
        </w:rPr>
        <w:t>यूहन्ना ने जीवन के जल की एक नदी को परमेश्वर के सिंहासन से निकलता देखा।</w:t>
      </w:r>
      <w:r>
        <w:rPr>
          <w:lang w:val="hi_IN" w:bidi="hi_IN"/>
        </w:rPr>
      </w:r>
      <w:r>
        <w:rPr>
          <w:lang w:val="hi_IN" w:bidi="hi_IN"/>
        </w:rPr>
      </w:r>
    </w:p>
    <w:p>
      <w:pPr/>
      <w:r>
        <w:rPr>
          <w:lang w:val="hi_IN" w:bidi="hi_IN"/>
        </w:rPr>
      </w:r>
    </w:p>
    <w:p>
      <w:pPr>
        <w:pStyle w:val="Heading2"/>
      </w:pPr>
      <w:r>
        <w:rPr>
          <w:lang w:val="hi_IN" w:bidi="hi_IN"/>
        </w:rPr>
        <w:t>प्रकाशितवाक्य 22:2</w:t>
      </w:r>
      <w:r>
        <w:rPr>
          <w:lang w:val="hi_IN" w:bidi="hi_IN"/>
        </w:rPr>
      </w:r>
    </w:p>
    <w:p>
      <w:pPr/>
      <w:r>
        <w:rPr>
          <w:lang w:val="hi_IN" w:bidi="hi_IN"/>
        </w:rPr>
      </w:r>
      <w:r>
        <w:rPr>
          <w:b/>
          <w:lang w:val="hi_IN" w:bidi="hi_IN"/>
        </w:rPr>
        <w:t>लोग जीवन के पेड़ की पत्तों का उपयोग किस उद्देश्य के लिए करेंगे?</w:t>
      </w:r>
    </w:p>
    <w:p>
      <w:pPr/>
      <w:r>
        <w:rPr>
          <w:lang w:val="hi_IN" w:bidi="hi_IN"/>
        </w:rPr>
      </w:r>
      <w:r>
        <w:rPr>
          <w:lang w:val="hi_IN" w:bidi="hi_IN"/>
        </w:rPr>
        <w:t>जीवन के पेड़ की पत्तों से जाति-जाति के लोग चंगे होंगे।</w:t>
      </w:r>
      <w:r>
        <w:rPr>
          <w:lang w:val="hi_IN" w:bidi="hi_IN"/>
        </w:rPr>
      </w:r>
      <w:r>
        <w:rPr>
          <w:lang w:val="hi_IN" w:bidi="hi_IN"/>
        </w:rPr>
      </w:r>
    </w:p>
    <w:p>
      <w:pPr/>
      <w:r>
        <w:rPr>
          <w:lang w:val="hi_IN" w:bidi="hi_IN"/>
        </w:rPr>
      </w:r>
    </w:p>
    <w:p>
      <w:pPr>
        <w:pStyle w:val="Heading2"/>
      </w:pPr>
      <w:r>
        <w:rPr>
          <w:lang w:val="hi_IN" w:bidi="hi_IN"/>
        </w:rPr>
        <w:t>प्रकाशितवाक्य 22:3</w:t>
      </w:r>
      <w:r>
        <w:rPr>
          <w:lang w:val="hi_IN" w:bidi="hi_IN"/>
        </w:rPr>
      </w:r>
    </w:p>
    <w:p>
      <w:pPr/>
      <w:r>
        <w:rPr>
          <w:lang w:val="hi_IN" w:bidi="hi_IN"/>
        </w:rPr>
      </w:r>
      <w:r>
        <w:rPr>
          <w:b/>
          <w:lang w:val="hi_IN" w:bidi="hi_IN"/>
        </w:rPr>
        <w:t>परमेश्वर और मेम्ने का सिंहासन कहाँ होगा?</w:t>
      </w:r>
    </w:p>
    <w:p>
      <w:pPr/>
      <w:r>
        <w:rPr>
          <w:lang w:val="hi_IN" w:bidi="hi_IN"/>
        </w:rPr>
      </w:r>
      <w:r>
        <w:rPr>
          <w:lang w:val="hi_IN" w:bidi="hi_IN"/>
        </w:rPr>
        <w:t>परमेश्वर और मेम्ने का सिंहासन नगर में होगा।</w:t>
      </w:r>
      <w:r>
        <w:rPr>
          <w:lang w:val="hi_IN" w:bidi="hi_IN"/>
        </w:rPr>
      </w:r>
      <w:r>
        <w:rPr>
          <w:lang w:val="hi_IN" w:bidi="hi_IN"/>
        </w:rPr>
      </w:r>
    </w:p>
    <w:p>
      <w:pPr/>
      <w:r>
        <w:rPr>
          <w:lang w:val="hi_IN" w:bidi="hi_IN"/>
        </w:rPr>
      </w:r>
    </w:p>
    <w:p>
      <w:pPr>
        <w:pStyle w:val="Heading2"/>
      </w:pPr>
      <w:r>
        <w:rPr>
          <w:lang w:val="hi_IN" w:bidi="hi_IN"/>
        </w:rPr>
        <w:t>प्रकाशितवाक्य 22:3–5</w:t>
      </w:r>
      <w:r>
        <w:rPr>
          <w:lang w:val="hi_IN" w:bidi="hi_IN"/>
        </w:rPr>
      </w:r>
    </w:p>
    <w:p>
      <w:pPr/>
      <w:r>
        <w:rPr>
          <w:lang w:val="hi_IN" w:bidi="hi_IN"/>
        </w:rPr>
      </w:r>
      <w:r>
        <w:rPr>
          <w:b/>
          <w:lang w:val="hi_IN" w:bidi="hi_IN"/>
        </w:rPr>
        <w:t xml:space="preserve">नगर में </w:t>
      </w:r>
      <w:r>
        <w:rPr>
          <w:b/>
          <w:lang w:val="hi_IN" w:bidi="hi_IN"/>
        </w:rPr>
        <w:t>अब क्या नहीं होगा?</w:t>
      </w:r>
    </w:p>
    <w:p>
      <w:pPr/>
      <w:r>
        <w:rPr>
          <w:lang w:val="hi_IN" w:bidi="hi_IN"/>
        </w:rPr>
      </w:r>
      <w:r>
        <w:rPr>
          <w:lang w:val="hi_IN" w:bidi="hi_IN"/>
        </w:rPr>
        <w:t>अब कोई श्राप नहीं होगा, और फिर रात न होगी।</w:t>
      </w:r>
      <w:r>
        <w:rPr>
          <w:lang w:val="hi_IN" w:bidi="hi_IN"/>
        </w:rPr>
      </w:r>
      <w:r>
        <w:rPr>
          <w:lang w:val="hi_IN" w:bidi="hi_IN"/>
        </w:rPr>
      </w:r>
    </w:p>
    <w:p>
      <w:pPr/>
      <w:r>
        <w:rPr>
          <w:lang w:val="hi_IN" w:bidi="hi_IN"/>
        </w:rPr>
      </w:r>
    </w:p>
    <w:p>
      <w:pPr>
        <w:pStyle w:val="Heading2"/>
      </w:pPr>
      <w:r>
        <w:rPr>
          <w:lang w:val="hi_IN" w:bidi="hi_IN"/>
        </w:rPr>
        <w:t>प्रकाशितवाक्य 22:7</w:t>
      </w:r>
      <w:r>
        <w:rPr>
          <w:lang w:val="hi_IN" w:bidi="hi_IN"/>
        </w:rPr>
      </w:r>
    </w:p>
    <w:p>
      <w:pPr/>
      <w:r>
        <w:rPr>
          <w:lang w:val="hi_IN" w:bidi="hi_IN"/>
        </w:rPr>
      </w:r>
      <w:r>
        <w:rPr>
          <w:b/>
          <w:lang w:val="hi_IN" w:bidi="hi_IN"/>
        </w:rPr>
        <w:t>यीशु कहते हैं कि जो व्यक्ति इस पुस्तक के साथ कुछ करेगा, वह धन्य होगा। वह व्यक्ति क्या करता है?</w:t>
      </w:r>
    </w:p>
    <w:p>
      <w:pPr/>
      <w:r>
        <w:rPr>
          <w:lang w:val="hi_IN" w:bidi="hi_IN"/>
        </w:rPr>
      </w:r>
      <w:r>
        <w:rPr>
          <w:lang w:val="hi_IN" w:bidi="hi_IN"/>
        </w:rPr>
        <w:t>जो इस पुस्तक की भविष्यद्वाणी की बातें मानता है, वे धन्य होंगे।</w:t>
      </w:r>
      <w:r>
        <w:rPr>
          <w:lang w:val="hi_IN" w:bidi="hi_IN"/>
        </w:rPr>
      </w:r>
      <w:r>
        <w:rPr>
          <w:lang w:val="hi_IN" w:bidi="hi_IN"/>
        </w:rPr>
      </w:r>
    </w:p>
    <w:p>
      <w:pPr/>
      <w:r>
        <w:rPr>
          <w:lang w:val="hi_IN" w:bidi="hi_IN"/>
        </w:rPr>
      </w:r>
    </w:p>
    <w:p>
      <w:pPr>
        <w:pStyle w:val="Heading2"/>
      </w:pPr>
      <w:r>
        <w:rPr>
          <w:lang w:val="hi_IN" w:bidi="hi_IN"/>
        </w:rPr>
        <w:t>प्रकाशितवाक्य 22:8–9</w:t>
      </w:r>
      <w:r>
        <w:rPr>
          <w:lang w:val="hi_IN" w:bidi="hi_IN"/>
        </w:rPr>
      </w:r>
    </w:p>
    <w:p>
      <w:pPr/>
      <w:r>
        <w:rPr>
          <w:lang w:val="hi_IN" w:bidi="hi_IN"/>
        </w:rPr>
      </w:r>
      <w:r>
        <w:rPr>
          <w:b/>
          <w:lang w:val="hi_IN" w:bidi="hi_IN"/>
        </w:rPr>
        <w:t>जब यूहन्ना स्वर्गदूत के पाँवों पर दण्डवत् करने के लिये गिर पड़ा, तो स्वर्गदूत ने यूहन्ना से क्या कहा?</w:t>
      </w:r>
    </w:p>
    <w:p>
      <w:pPr/>
      <w:r>
        <w:rPr>
          <w:lang w:val="hi_IN" w:bidi="hi_IN"/>
        </w:rPr>
      </w:r>
      <w:r>
        <w:rPr>
          <w:lang w:val="hi_IN" w:bidi="hi_IN"/>
        </w:rPr>
        <w:t>स्वर्गदूत ने यूहन्ना से कहा कि वे उसकी आराधना न करें बल्कि परमेश्वर की आराधना करें।</w:t>
      </w:r>
      <w:r>
        <w:rPr>
          <w:lang w:val="hi_IN" w:bidi="hi_IN"/>
        </w:rPr>
      </w:r>
      <w:r>
        <w:rPr>
          <w:lang w:val="hi_IN" w:bidi="hi_IN"/>
        </w:rPr>
      </w:r>
    </w:p>
    <w:p>
      <w:pPr/>
      <w:r>
        <w:rPr>
          <w:lang w:val="hi_IN" w:bidi="hi_IN"/>
        </w:rPr>
      </w:r>
    </w:p>
    <w:p>
      <w:pPr>
        <w:pStyle w:val="Heading2"/>
      </w:pPr>
      <w:r>
        <w:rPr>
          <w:lang w:val="hi_IN" w:bidi="hi_IN"/>
        </w:rPr>
        <w:t>प्रकाशितवाक्य 22:10</w:t>
      </w:r>
      <w:r>
        <w:rPr>
          <w:lang w:val="hi_IN" w:bidi="hi_IN"/>
        </w:rPr>
      </w:r>
    </w:p>
    <w:p>
      <w:pPr/>
      <w:r>
        <w:rPr>
          <w:lang w:val="hi_IN" w:bidi="hi_IN"/>
        </w:rPr>
      </w:r>
      <w:r>
        <w:rPr>
          <w:b/>
          <w:lang w:val="hi_IN" w:bidi="hi_IN"/>
        </w:rPr>
        <w:t>यूहन्ना को इस पुस्तक की भविष्यद्वाणी की बातों को बन्द न करने के लिए क्यों कहा गया था?</w:t>
      </w:r>
    </w:p>
    <w:p>
      <w:pPr/>
      <w:r>
        <w:rPr>
          <w:lang w:val="hi_IN" w:bidi="hi_IN"/>
        </w:rPr>
      </w:r>
      <w:r>
        <w:rPr>
          <w:lang w:val="hi_IN" w:bidi="hi_IN"/>
        </w:rPr>
        <w:t>यूहन्ना से कहा गया कि इस पुस्तक की भविष्यद्वाणी की बातों को बन्द न करें क्योंकि समय निकट है।</w:t>
      </w:r>
      <w:r>
        <w:rPr>
          <w:lang w:val="hi_IN" w:bidi="hi_IN"/>
        </w:rPr>
      </w:r>
      <w:r>
        <w:rPr>
          <w:lang w:val="hi_IN" w:bidi="hi_IN"/>
        </w:rPr>
      </w:r>
    </w:p>
    <w:p>
      <w:pPr/>
      <w:r>
        <w:rPr>
          <w:lang w:val="hi_IN" w:bidi="hi_IN"/>
        </w:rPr>
      </w:r>
    </w:p>
    <w:p>
      <w:pPr>
        <w:pStyle w:val="Heading2"/>
      </w:pPr>
      <w:r>
        <w:rPr>
          <w:lang w:val="hi_IN" w:bidi="hi_IN"/>
        </w:rPr>
        <w:t>प्रकाशितवाक्य 22:12</w:t>
      </w:r>
      <w:r>
        <w:rPr>
          <w:lang w:val="hi_IN" w:bidi="hi_IN"/>
        </w:rPr>
      </w:r>
    </w:p>
    <w:p>
      <w:pPr/>
      <w:r>
        <w:rPr>
          <w:lang w:val="hi_IN" w:bidi="hi_IN"/>
        </w:rPr>
      </w:r>
      <w:r>
        <w:rPr>
          <w:b/>
          <w:lang w:val="hi_IN" w:bidi="hi_IN"/>
        </w:rPr>
        <w:t>प्रभु ने कहा कि जब वे आएंगे तो उनके साथ क्या होगा?</w:t>
      </w:r>
    </w:p>
    <w:p>
      <w:pPr/>
      <w:r>
        <w:rPr>
          <w:lang w:val="hi_IN" w:bidi="hi_IN"/>
        </w:rPr>
      </w:r>
      <w:r>
        <w:rPr>
          <w:lang w:val="hi_IN" w:bidi="hi_IN"/>
        </w:rPr>
        <w:t>प्रभु ने कहा कि जब वे आएंगे तो प्रतिफल उनके साथ होगा।</w:t>
      </w:r>
      <w:r>
        <w:rPr>
          <w:lang w:val="hi_IN" w:bidi="hi_IN"/>
        </w:rPr>
      </w:r>
      <w:r>
        <w:rPr>
          <w:lang w:val="hi_IN" w:bidi="hi_IN"/>
        </w:rPr>
      </w:r>
    </w:p>
    <w:p>
      <w:pPr/>
      <w:r>
        <w:rPr>
          <w:lang w:val="hi_IN" w:bidi="hi_IN"/>
        </w:rPr>
      </w:r>
    </w:p>
    <w:p>
      <w:pPr>
        <w:pStyle w:val="Heading2"/>
      </w:pPr>
      <w:r>
        <w:rPr>
          <w:lang w:val="hi_IN" w:bidi="hi_IN"/>
        </w:rPr>
        <w:t>प्रकाशितवाक्य 22:14</w:t>
      </w:r>
      <w:r>
        <w:rPr>
          <w:lang w:val="hi_IN" w:bidi="hi_IN"/>
        </w:rPr>
      </w:r>
    </w:p>
    <w:p>
      <w:pPr/>
      <w:r>
        <w:rPr>
          <w:lang w:val="hi_IN" w:bidi="hi_IN"/>
        </w:rPr>
      </w:r>
      <w:r>
        <w:rPr>
          <w:b/>
          <w:lang w:val="hi_IN" w:bidi="hi_IN"/>
        </w:rPr>
        <w:t>जो अपने वस्त्र धो लेते हैं, उन्हें कौन-कौन से आशीर्वाद प्राप्त होंगे?</w:t>
      </w:r>
    </w:p>
    <w:p>
      <w:pPr/>
      <w:r>
        <w:rPr>
          <w:lang w:val="hi_IN" w:bidi="hi_IN"/>
        </w:rPr>
      </w:r>
      <w:r>
        <w:rPr>
          <w:lang w:val="hi_IN" w:bidi="hi_IN"/>
        </w:rPr>
        <w:t xml:space="preserve">जो अपने वस्त्र धो लेते हैं, वे जीवन के पेड़ के पास आने का अधिकार </w:t>
      </w:r>
      <w:r>
        <w:rPr>
          <w:lang w:val="hi_IN" w:bidi="hi_IN"/>
        </w:rPr>
        <w:t>पाएंगे</w:t>
      </w:r>
      <w:r>
        <w:rPr>
          <w:lang w:val="hi_IN" w:bidi="hi_IN"/>
        </w:rPr>
        <w:t xml:space="preserve"> और वे फाटकों से होकर नगर में प्रवेश करेंगे।</w:t>
      </w:r>
      <w:r>
        <w:rPr>
          <w:lang w:val="hi_IN" w:bidi="hi_IN"/>
        </w:rPr>
      </w:r>
      <w:r>
        <w:rPr>
          <w:lang w:val="hi_IN" w:bidi="hi_IN"/>
        </w:rPr>
      </w:r>
    </w:p>
    <w:p>
      <w:pPr/>
      <w:r>
        <w:rPr>
          <w:lang w:val="hi_IN" w:bidi="hi_IN"/>
        </w:rPr>
      </w:r>
    </w:p>
    <w:p>
      <w:pPr>
        <w:pStyle w:val="Heading2"/>
      </w:pPr>
      <w:r>
        <w:rPr>
          <w:lang w:val="hi_IN" w:bidi="hi_IN"/>
        </w:rPr>
        <w:t>प्रकाशितवाक्य 22:16</w:t>
      </w:r>
      <w:r>
        <w:rPr>
          <w:lang w:val="hi_IN" w:bidi="hi_IN"/>
        </w:rPr>
      </w:r>
    </w:p>
    <w:p>
      <w:pPr/>
      <w:r>
        <w:rPr>
          <w:lang w:val="hi_IN" w:bidi="hi_IN"/>
        </w:rPr>
      </w:r>
      <w:r>
        <w:rPr>
          <w:b/>
          <w:lang w:val="hi_IN" w:bidi="hi_IN"/>
        </w:rPr>
        <w:t>यीशु ने दाऊद से अपने सम्बन्ध के बारे में क्या कहा?</w:t>
      </w:r>
    </w:p>
    <w:p>
      <w:pPr/>
      <w:r>
        <w:rPr>
          <w:lang w:val="hi_IN" w:bidi="hi_IN"/>
        </w:rPr>
      </w:r>
      <w:r>
        <w:rPr>
          <w:lang w:val="hi_IN" w:bidi="hi_IN"/>
        </w:rPr>
        <w:t>यीशु कहते हैं कि वे दाऊद का मूल और वंश हैं।</w:t>
      </w:r>
      <w:r>
        <w:rPr>
          <w:lang w:val="hi_IN" w:bidi="hi_IN"/>
        </w:rPr>
      </w:r>
      <w:r>
        <w:rPr>
          <w:lang w:val="hi_IN" w:bidi="hi_IN"/>
        </w:rPr>
      </w:r>
    </w:p>
    <w:p>
      <w:pPr/>
      <w:r>
        <w:rPr>
          <w:lang w:val="hi_IN" w:bidi="hi_IN"/>
        </w:rPr>
      </w:r>
    </w:p>
    <w:p>
      <w:pPr>
        <w:pStyle w:val="Heading2"/>
      </w:pPr>
      <w:r>
        <w:rPr>
          <w:lang w:val="hi_IN" w:bidi="hi_IN"/>
        </w:rPr>
        <w:t>प्रकाशितवाक्य 22:18</w:t>
      </w:r>
      <w:r>
        <w:rPr>
          <w:lang w:val="hi_IN" w:bidi="hi_IN"/>
        </w:rPr>
      </w:r>
    </w:p>
    <w:p>
      <w:pPr/>
      <w:r>
        <w:rPr>
          <w:lang w:val="hi_IN" w:bidi="hi_IN"/>
        </w:rPr>
      </w:r>
      <w:r>
        <w:rPr>
          <w:b/>
          <w:lang w:val="hi_IN" w:bidi="hi_IN"/>
        </w:rPr>
        <w:t>यदि कोई इस पुस्तक की भविष्यद्वाणी की बातें में कुछ बढ़ाए, तो परमेश्वर उनके साथ क्या करेंगे?</w:t>
      </w:r>
    </w:p>
    <w:p>
      <w:pPr/>
      <w:r>
        <w:rPr>
          <w:lang w:val="hi_IN" w:bidi="hi_IN"/>
        </w:rPr>
      </w:r>
      <w:r>
        <w:rPr>
          <w:lang w:val="hi_IN" w:bidi="hi_IN"/>
        </w:rPr>
        <w:t xml:space="preserve">यदि कोई इस पुस्तक की भविष्यद्वाणी की बातें में कुछ बढ़ाए, </w:t>
      </w:r>
      <w:r>
        <w:rPr>
          <w:lang w:val="hi_IN" w:bidi="hi_IN"/>
        </w:rPr>
        <w:t>तो परमेश्वर उन विपत्तियों को जो इस पुस्तक में लिखी हैं, उस पर बढ़ाएगा।</w:t>
      </w:r>
      <w:r>
        <w:rPr>
          <w:lang w:val="hi_IN" w:bidi="hi_IN"/>
        </w:rPr>
      </w:r>
      <w:r>
        <w:rPr>
          <w:lang w:val="hi_IN" w:bidi="hi_IN"/>
        </w:rPr>
      </w:r>
    </w:p>
    <w:p>
      <w:pPr/>
      <w:r>
        <w:rPr>
          <w:lang w:val="hi_IN" w:bidi="hi_IN"/>
        </w:rPr>
      </w:r>
    </w:p>
    <w:p>
      <w:pPr>
        <w:pStyle w:val="Heading2"/>
      </w:pPr>
      <w:r>
        <w:rPr>
          <w:lang w:val="hi_IN" w:bidi="hi_IN"/>
        </w:rPr>
        <w:t>प्रकाशितवाक्य 22:19</w:t>
      </w:r>
      <w:r>
        <w:rPr>
          <w:lang w:val="hi_IN" w:bidi="hi_IN"/>
        </w:rPr>
      </w:r>
    </w:p>
    <w:p>
      <w:pPr/>
      <w:r>
        <w:rPr>
          <w:lang w:val="hi_IN" w:bidi="hi_IN"/>
        </w:rPr>
      </w:r>
      <w:r>
        <w:rPr>
          <w:b/>
          <w:lang w:val="hi_IN" w:bidi="hi_IN"/>
        </w:rPr>
        <w:t xml:space="preserve"> यदि कोई इस भविष्यद्वाणी की पुस्तक की बातों में से कुछ निकाल डाले, तो परमेश्वर उनके साथ क्या करेंगे?</w:t>
      </w:r>
    </w:p>
    <w:p>
      <w:pPr/>
      <w:r>
        <w:rPr>
          <w:lang w:val="hi_IN" w:bidi="hi_IN"/>
        </w:rPr>
      </w:r>
      <w:r>
        <w:rPr>
          <w:lang w:val="hi_IN" w:bidi="hi_IN"/>
        </w:rPr>
        <w:t>यदि कोई इस भविष्यद्वाणी की पुस्तक की बातों में से कुछ निकाल डाले, तो परमेश्वर उस जीवन के पेड़ और पवित्र नगर में से, जिसका वर्णन इस पुस्तक में है, उसका भाग निकाल देगा।</w:t>
      </w:r>
      <w:r>
        <w:rPr>
          <w:lang w:val="hi_IN" w:bidi="hi_IN"/>
        </w:rPr>
      </w:r>
      <w:r>
        <w:rPr>
          <w:lang w:val="hi_IN" w:bidi="hi_IN"/>
        </w:rPr>
      </w:r>
    </w:p>
    <w:p>
      <w:pPr/>
      <w:r>
        <w:rPr>
          <w:lang w:val="hi_IN" w:bidi="hi_IN"/>
        </w:rPr>
      </w:r>
    </w:p>
    <w:p>
      <w:pPr>
        <w:pStyle w:val="Heading2"/>
      </w:pPr>
      <w:r>
        <w:rPr>
          <w:lang w:val="hi_IN" w:bidi="hi_IN"/>
        </w:rPr>
        <w:t>प्रकाशितवाक्य 22:20</w:t>
      </w:r>
      <w:r>
        <w:rPr>
          <w:lang w:val="hi_IN" w:bidi="hi_IN"/>
        </w:rPr>
      </w:r>
    </w:p>
    <w:p>
      <w:pPr/>
      <w:r>
        <w:rPr>
          <w:lang w:val="hi_IN" w:bidi="hi_IN"/>
        </w:rPr>
      </w:r>
      <w:r>
        <w:rPr>
          <w:b/>
          <w:lang w:val="hi_IN" w:bidi="hi_IN"/>
        </w:rPr>
        <w:t>इस पुस्तक में यीशु के अंतिम वचन क्या हैं?</w:t>
      </w:r>
    </w:p>
    <w:p>
      <w:pPr/>
      <w:r>
        <w:rPr>
          <w:lang w:val="hi_IN" w:bidi="hi_IN"/>
        </w:rPr>
      </w:r>
      <w:r>
        <w:rPr>
          <w:lang w:val="hi_IN" w:bidi="hi_IN"/>
        </w:rPr>
        <w:t xml:space="preserve">यीशु के अंतिम वचन हैं, “हाँ, मैं शीघ्र आनेवाला हूँ।” </w:t>
      </w:r>
      <w:r>
        <w:rPr>
          <w:lang w:val="hi_IN" w:bidi="hi_IN"/>
        </w:rPr>
      </w:r>
      <w:r>
        <w:rPr>
          <w:lang w:val="hi_IN" w:bidi="hi_IN"/>
        </w:rPr>
      </w:r>
    </w:p>
    <w:p>
      <w:pPr/>
      <w:r>
        <w:rPr>
          <w:lang w:val="hi_IN" w:bidi="hi_IN"/>
        </w:rPr>
      </w:r>
    </w:p>
    <w:p>
      <w:pPr>
        <w:pStyle w:val="Heading2"/>
      </w:pPr>
      <w:r>
        <w:rPr>
          <w:lang w:val="hi_IN" w:bidi="hi_IN"/>
        </w:rPr>
        <w:t>प्रकाशितवाक्य 22:21</w:t>
      </w:r>
      <w:r>
        <w:rPr>
          <w:lang w:val="hi_IN" w:bidi="hi_IN"/>
        </w:rPr>
      </w:r>
    </w:p>
    <w:p>
      <w:pPr/>
      <w:r>
        <w:rPr>
          <w:lang w:val="hi_IN" w:bidi="hi_IN"/>
        </w:rPr>
      </w:r>
      <w:r>
        <w:rPr>
          <w:b/>
          <w:lang w:val="hi_IN" w:bidi="hi_IN"/>
        </w:rPr>
        <w:t>इस पुस्तक का अंतिम शब्द क्या है?</w:t>
      </w:r>
    </w:p>
    <w:p>
      <w:pPr/>
      <w:r>
        <w:rPr>
          <w:lang w:val="hi_IN" w:bidi="hi_IN"/>
        </w:rPr>
      </w:r>
      <w:r>
        <w:rPr>
          <w:lang w:val="hi_IN" w:bidi="hi_IN"/>
        </w:rPr>
        <w:t>इस पुस्तक का अंतिम शब्द "आमीन"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