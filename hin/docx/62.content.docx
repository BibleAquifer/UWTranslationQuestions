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1JN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को जीवन के वचन के बारे में कैसे जानकारी मिली?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ने सुना, आँखों से देखा, ध्यान से देखा, और जीवन के वचन को हाथों से छुआ।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अनन्त जीवन यूहन्ना के सामने प्रगट होने से पहले कहाँ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अनन्त जीवन पिता के साथ था, इससे पहले कि यह यूहन्ना पर प्रगट हुआ।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जो उन्होंने देखा और सुना है उसका समाचार क्यों देते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यूहन्ना जो उन्होंने देखा और सुना है उसका समाचार, देते हैं ताकि अन्य लोग भी उनके साथ </w:t>
      </w:r>
      <w:r>
        <w:rPr>
          <w:lang w:val="hi_IN" w:bidi="hi_IN"/>
        </w:rPr>
        <w:t>साथ सहभागी हो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की पहले से किसके साथ सहभागिता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यूहन्ना की पहले से </w:t>
      </w:r>
      <w:r>
        <w:rPr>
          <w:lang w:val="hi_IN" w:bidi="hi_IN"/>
        </w:rPr>
        <w:t>सहभागिता पिता के साथ, और उसके पुत्र यीशु मसीह के साथ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अपने सुनने वालों को परमेश्वर का कौन समाचार सुना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यूहन्ना यह </w:t>
      </w:r>
      <w:r>
        <w:rPr>
          <w:lang w:val="hi_IN" w:bidi="hi_IN"/>
        </w:rPr>
        <w:t>समाचार</w:t>
      </w:r>
      <w:r>
        <w:rPr>
          <w:lang w:val="hi_IN" w:bidi="hi_IN"/>
        </w:rPr>
        <w:t xml:space="preserve"> दे रहे हैं कि परमेश्वर ज्योति है और उसमें कुछ भी अंधकार नहीं।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उस व्यक्ति के बारे में क्या कहते हैं जो यह दावा करता है कि उसकी परमेश्वर के साथ सहभागिता है, और फिर अंधकार में चलें?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यूहन्ना कहते हैं कि ऐसे व्यक्ति </w:t>
      </w:r>
      <w:r>
        <w:rPr>
          <w:lang w:val="hi_IN" w:bidi="hi_IN"/>
        </w:rPr>
        <w:t>झूठ बोलते हैं और सत्य पर नहीं चलते।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ज्योति में चलते हैं, उन्हें सब पापों से क्या शुद्ध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यीशु मसीह का लहू उन्हें सब पापों से शुद्ध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हम कहते हैं कि हम में कुछ भी पाप नहीं, तो हम अपने साथ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यदि हम कहें, कि हम में कुछ भी पाप नहीं, तो अपने आपको धोखा देते हैं और हम में सत्य नहीं।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जो लोग </w:t>
      </w:r>
      <w:r>
        <w:rPr>
          <w:b/>
          <w:lang w:val="hi_IN" w:bidi="hi_IN"/>
        </w:rPr>
        <w:t>अपने पापों को मान ले</w:t>
      </w:r>
      <w:r>
        <w:rPr>
          <w:b/>
          <w:lang w:val="hi_IN" w:bidi="hi_IN"/>
        </w:rPr>
        <w:t>ते हैं, उनके लिए परमेश्वर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यदि वे अपने पापों को मान लें, तो वह उनके पापों को क्षमा करने, और उनके सब अधर्म से शुद्ध करने में विश्वासयोग्य और धर्मी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यीशु मसीह किनके पापों के लिए प्रायश्चित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यीशु मसीह सारे जगत के पापों का भी प्रायश्चित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हम कैसे जान सकते हैं कि हमने यीशु मसीह को </w:t>
      </w:r>
      <w:r>
        <w:rPr>
          <w:b/>
          <w:lang w:val="hi_IN" w:bidi="hi_IN"/>
        </w:rPr>
        <w:t>जान गए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यदि हम उसकी आज्ञाओं को मानेंगे, तो इससे हम जान लेंगे कि हम उसे जान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वह व्यक्ति जो कहता है कि वह परमेश्वर को जानता है, लेकिन परमेश्वर की </w:t>
      </w:r>
      <w:r>
        <w:rPr>
          <w:b/>
          <w:lang w:val="hi_IN" w:bidi="hi_IN"/>
        </w:rPr>
        <w:t>आज्ञाओं को नहीं मानता</w:t>
      </w:r>
      <w:r>
        <w:rPr>
          <w:b/>
          <w:lang w:val="hi_IN" w:bidi="hi_IN"/>
        </w:rPr>
        <w:t>, वह कैसा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झूठा कहता है कि वह परमेश्वर को जानता है, और उनकी आज्ञाओं को नहीं मानता।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कोई व्यक्ति कहता है कि वे मसीह में बना रहता हैं, तो उन्हें कैसे चलना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उसे चाहिए कि वह स्वयं भी वैसे ही चले जैसे यीशु मसीह चलता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व्यक्ति कहता है कि वह ज्योति में है, लेकिन अपने भाई से बैर रखता है, उसकी आत्मिक स्थिति कैसी होती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कहता है कि वह ज्योति में है, और अपने भाई से बैर रखता है, वह अब तक अंधकार ही में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जो कोई </w:t>
      </w:r>
      <w:r>
        <w:rPr>
          <w:b/>
          <w:lang w:val="hi_IN" w:bidi="hi_IN"/>
        </w:rPr>
        <w:t>अपने भाई से बैर रखता है</w:t>
      </w:r>
      <w:r>
        <w:rPr>
          <w:b/>
          <w:lang w:val="hi_IN" w:bidi="hi_IN"/>
        </w:rPr>
        <w:t>, उसकी आत्मिक स्थिति कैसी होती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अपने भाई से बैर रखता है, वह अंधकार में है, और अंधकार में चलता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विश्वासियों के पापों को क्यों क्षमा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अपने नाम के कारण विश्वासियों के पापों को क्षमा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विश्वासी का संसार की वस्तुओं के प्रति क्या दृष्टिकोण होना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विश्वासी का संसार से और संसार की वस्तुओं से प्रेम नहीं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तीन चीजें कौन सी हैं जो पिता की ओर से नहीं, परन्तु संसार ही की ओर से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शरीर की अभिलाषा, और आँखों की अभिलाषा और जीविका का घमण्ड</w:t>
      </w:r>
      <w:r>
        <w:rPr>
          <w:lang w:val="hi_IN" w:bidi="hi_IN"/>
        </w:rPr>
        <w:t xml:space="preserve"> </w:t>
      </w:r>
      <w:r>
        <w:rPr>
          <w:lang w:val="hi_IN" w:bidi="hi_IN"/>
        </w:rPr>
        <w:t>पिता की ओर से नहीं, परन्तु संसार ही की ओर से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 मसीह का विरोधी के बारे में क्या जानते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हम जानते हैं कि वह </w:t>
      </w:r>
      <w:r>
        <w:rPr>
          <w:lang w:val="hi_IN" w:bidi="hi_IN"/>
        </w:rPr>
        <w:t>आनेवाला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2:18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 कैसे जान सकते हैं कि यह अन्तिम समय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हम जानते हैं कि यह अन्तिम समय है क्योंकि बहुत से मसीह के विरोधी उठे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 मसीह विरोधी को कैसे पहचान सकते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विरोधी </w:t>
      </w:r>
      <w:r>
        <w:rPr>
          <w:lang w:val="hi_IN" w:bidi="hi_IN"/>
        </w:rPr>
        <w:t>पिता का और पुत्र का इन्कार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कोई पुत्र को इन्कार करके भी पिता को पा सकता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नहीं, </w:t>
      </w:r>
      <w:r>
        <w:rPr>
          <w:lang w:val="hi_IN" w:bidi="hi_IN"/>
        </w:rPr>
        <w:t>जो कोई पुत्र का इन्कार करता है उसके पास पिता भी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पुत्र और पिता में बने रहने के लिए क्या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उसी में बने रहना चाहिए जो उन्होंने </w:t>
      </w:r>
      <w:r>
        <w:rPr>
          <w:lang w:val="hi_IN" w:bidi="hi_IN"/>
        </w:rPr>
        <w:t>आरम्भ से सुना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परमेश्वर द्वारा कौन सा वादा दिया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विश्वासियों को अनन्त जीवन का प्रतिज्ञा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2:28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हम उसमें बने रहें, तो जब मसीह प्रगट होंगे, तो हमारा रवैया कैसा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यदि हम उनमें बने रहते हैं, तो हमारे पास साहस होगा और जब मसीह प्रगट होंगे, तो हमें लज्जित नहीं होना पड़ेगा।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पिता ने विश्वासियों के प्रति प्रेम कैसे किया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पिता ने विश्वासियों से कैसा प्रेम किया है, कि वे परमेश्वर की सन्तान कहलाएँ।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मसीह प्रगट होंगे, तो विश्वासियों के साथ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मसीह प्रगट होंगे, तो विश्वासियों भी उनके समान होंगे, क्योंकि वे उनको वैसा ही देखेंगे जैसा वह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कोई जो मसीह में आशा रखता है, अपने जीवन में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उस पर यह आशा रखता है, वह अपने आपको पवित्र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में क्या नहीं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में कोई पाप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कोई व्यक्ति लगातार पाप करता रहता है, तो यह उनके परमेश्वर के साथ संबंध के बारे में हमें क्या बताता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पाप करता है, उसने न तो मसीह को देखा है, और न उनको जाना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के पुत्र के प्रगट होने का क्या उद्देश्य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का पुत्र इसलिए प्रगट हुआ, कि शैतान के कामों को नाश करे।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कोई परमेश्वर से जन्मा है वह पाप करना क्यों जारी नहीं रख सकता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परमेश्वर से जन्मा है वह पाप नहीं करता; क्योंकि उनका बीज उसमें बना रहता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शैतान के सन्तान कैसे जाने जाते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धार्मिकता नहीं करता, और न वह जो अपने भाई से प्रेम नहीं रखता वह शैतान के सन्तान जाने जाते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हमने आरम्भ से कौन सा समाचार सुना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समाचार यह है कि हम एक दूसरे से प्रेम रखें।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कैसे कैन ने दिखाया कि वह दुष्ट से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कैन ने अपने भाई की हत्या करके दिखाया कि वह दुष्ट से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के अनुसार कौन सी बात विश्वासियों को अचम्भा नहीं करनी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कहते हैं कि विश्वासियों को इस बात पर अचम्भा नहीं होना चाहिए कि संसार उनसे बैर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 कैसे जानते हैं कि हमने मृत्यु पार होकर जीवन में पहुँचे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हम जानते हैं, कि हम मृत्यु से पार होकर जीवन में पहुँचे हैं; क्योंकि हम भाइयों से प्रेम रखते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हमने प्रेम को कैसे जाना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हमने प्रेम इसी से जाना, कि उसने हमारे लिए अपने प्राण दे दिए।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 बात से पता चलता है कि किसी के पास परमेश्वर का प्रेम नहीं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जिस किसी के पास संसार की सम्पत्ति हो और वह अपने भाई को जरूरत में देखकर उस पर तरस न खाना चाहे, तो उसमें परमेश्वर का प्रेम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हमारे लिए प्रेम करने के कौन से दो तरीके अपर्याप्त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 हमारे लिए केवल वचन और जीभ से प्रेम करना पर्याप्त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3:18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प्रेम करने के दो तरीके कौन से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हमें काम और सत्य में प्रेम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हमारा मन हमें दोष न दे, तो हमारे पास क्या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यदि हमारा मन हमें दोष न दे, तो हमें परमेश्वर के सामने साहस होता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हमें कौन-सी आज्ञा दी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की आज्ञा है कि हम उनके पुत्र यीशु मसीह के नाम पर विश्वास करें और आपस में प्रेम रखें।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3:24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कैसे पता चलता है कि परमेश्वर उनमें बना रहता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विश्वासियों को पवित्र आत्मा दी है ताकि वे जान सकें कि परमेश्वर उनमें बना रहता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हर एक आत्मा पर विश्वास क्यों नहीं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हर एक आत्मा पर विश्वास नहीं करना चाहिए क्योंकि </w:t>
      </w:r>
      <w:r>
        <w:rPr>
          <w:lang w:val="hi_IN" w:bidi="hi_IN"/>
        </w:rPr>
        <w:t>बहुत से झूठे भविष्यद्वक्ता जगत में निकल खड़े हुए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आप परमेश्वर की आत्मा को कैसे पहचान सकते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आत्मा मान लेती है, कि यीशु मसीह शरीर में होकर आया है वह परमेश्वर की ओर से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सी आत्मा यह नहीं मानती है कि यीशु मसीह शरीर में आए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के विरोधी की आत्मा यह नहीं मानती कि यीशु मसीह शरीर में आए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विश्वासी उन आत्माओं पर कैसे जय प्राप्त कर सकते हैं जो परमेश्वर से नहीं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हम उन पर जय पा सकते हैं क्योंकि हमारे अन्दर की आत्मा संसार की आत्मा से बड़ा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आपस में प्रेम क्यों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विश्वासियों को आपस में प्रेम इसलिए करना चाहिए क्योंकि प्रेम परमेश्वर से है, और जो कोई प्रेम करता है, वह परमेश्वर से जन्मा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प्रेम नहीं रखता, वह यह कैसे दिखाता है कि वह परमेश्वर को नहीं जानता?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प्रेम नहीं रखता वह परमेश्वर को नहीं जानता है, क्योंकि परमेश्वर प्रेम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हमारे प्रति अपना प्रेम कैसे प्रगट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हमारे प्रति अपना प्रेम प्रगट किया जब उन्होंने अपने एकलौते पुत्र को जगत में भेजा।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4:9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पिता ने अपने पुत्र को किस उद्देश्य से भेजा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पिता ने अपने पुत्र को भेजा ताकि हम उसके द्वारा जीवन पाएँ।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परमेश्वर किसी व्यक्ति में निवास बने रहते हैं और वह व्यक्ति परमेश्वर में बना रहता है, तो वह व्यक्ति यीशु के बारे में क्या मान लेता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परमेश्वर में बना रहता है वह यह मान लेता है, कि यीशु परमेश्वर का पुत्र है।</w:t>
      </w:r>
    </w:p>
    <w:p>
      <w:pPr/>
      <w:r>
        <w:rPr>
          <w:lang w:val="hi_IN" w:bidi="hi_IN"/>
        </w:rPr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न्याय के दिन परमेश्वर के प्रेम के कारण हमारे अंदर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का प्रेम हमें न्याय के दिन साहस प्रदान करेगा।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 प्रेम कैसे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हम इसलिए प्रेम करते हैं, क्योंकि पहले उसने हम से प्रेम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कोई अपने भाई से बैर रखे, तो उसका परमेश्वर के साथ कैसा संबंध हो सकता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यदि कोई व्यक्ति अपने भाई से बैर रखे, वह परमेश्वर से भी प्रेम नहीं रख सकता।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4:21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परमेश्वर से प्रेम रखता है, उसे अपने भाई के साथ कैसा व्यवहार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अपने परमेश्वर से प्रेम रखता है, वह अपने भाई से भी प्रेम रखे।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 कैसे प्रदर्शित करते हैं कि हम परमेश्वर से प्रेम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हम परमेश्वर की आज्ञाओं को मानते हैं, तो हम प्रदर्शित करते हैं कि हम उससे प्रेम करते हैं।</w:t>
      </w:r>
    </w:p>
    <w:p>
      <w:pPr/>
      <w:r>
        <w:rPr>
          <w:lang w:val="hi_IN" w:bidi="hi_IN"/>
        </w:rPr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विजय क्या है जिससे संसार पर जय प्राप्त होती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 वह विजय है जिससे संसार पर जय प्राप्त होती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यीशु मसीह किन दो वस्तुओं के द्वारा आए?</w:t>
      </w:r>
    </w:p>
    <w:p>
      <w:pPr/>
      <w:r>
        <w:rPr>
          <w:lang w:val="hi_IN" w:bidi="hi_IN"/>
        </w:rPr>
      </w:r>
      <w:r>
        <w:rPr>
          <w:lang w:val="hi_IN" w:bidi="hi_IN"/>
        </w:rPr>
        <w:t>यीशु मसीह पानी और लहू के द्वारा आए।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यीशु मसीह के बारे में कौन-कौन सी तीन बातें गवाही देती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आत्मा, </w:t>
      </w:r>
      <w:r>
        <w:rPr>
          <w:lang w:val="hi_IN" w:bidi="hi_IN"/>
        </w:rPr>
        <w:t>पानी</w:t>
      </w:r>
      <w:r>
        <w:rPr>
          <w:lang w:val="hi_IN" w:bidi="hi_IN"/>
        </w:rPr>
        <w:t>, और लहू सभी यीशु मसीह के विषय में गवाही देते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कोई परमेश्वर के पुत्र के गवाही पर विश्वास करता है, तो वह परमेश्वर को क्या समझता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कोई परमेश्वर के पुत्र के बारे में उनकी गवाही पर विश्वास नहीं करता, वह परमेश्वर को झूठा ठहराता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हमें अपने पुत्र में क्या प्रदान दिया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अपने पुत्र में हमें अनन्त जीवन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परमेश्वर के सामने क्या साहस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विश्वासियों का यह साहस होता है कि यदि वे उनकी इच्छा के अनुसार कुछ माँगते हैं, तो हमारी सुनते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एक विश्वासी अपने भाई को पाप करते देखे, जिसका फल मृत्यु न हो, तो उसे क्या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एक विश्वासी अपने भाई को पाप करते देखे, जिसका फल मृत्यु न हो, तो उसे विनती करनी चाहिए कि परमेश्वर उनके भाई को जीवन प्रदान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सब प्रकार का अधर्म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सब प्रकार का अधर्म पाप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 सारा संसार किसके वश में पड़ा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सारा संसार उस दुष्ट के वश में पड़ा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के पुत्र द्वारा हमें दी गई समझ का फल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के पुत्र ने हमें जो समझ दी है, उसके कारण हम उन्हें पहचानते हैं जो सत्य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यूहन्ना 5:21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स्वयं को किन चीजों से बचाए रखना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विश्वासियों को अपने आपको मूरतों से बचाए रखना चाहिए।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