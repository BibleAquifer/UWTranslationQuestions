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PHP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यह पत्र किसे संबोधित किया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ने इस पत्र में उन सब पवित्र लोगों को जो मसीह यीशु में होकर फिलिप्पी में रहते थे और साथ ही उनके </w:t>
      </w:r>
      <w:r>
        <w:rPr>
          <w:lang w:val="hi_IN" w:bidi="hi_IN"/>
        </w:rPr>
        <w:t>अध्यक्षों और सेवकों को संबोधित किया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फिलिप्पियों के लिए परमेश्वर को किस बात के लिए धन्यवाद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ने पहले दिन से लेकर अब तक सुसमाचार </w:t>
      </w:r>
      <w:r>
        <w:rPr>
          <w:lang w:val="hi_IN" w:bidi="hi_IN"/>
        </w:rPr>
        <w:t>फैलाने</w:t>
      </w:r>
      <w:r>
        <w:rPr>
          <w:lang w:val="hi_IN" w:bidi="hi_IN"/>
        </w:rPr>
        <w:t xml:space="preserve"> में फिलिप्पियों की सहभागिता के लिए परमेश्वर को धन्यवाद दिया।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1:6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को फिलिप्पियों के बारे में किस बात का भरोसा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को भरोसा था कि जिसने उनमें अच्छा कार्य आरंभ किया है, </w:t>
      </w:r>
      <w:r>
        <w:rPr>
          <w:lang w:val="hi_IN" w:bidi="hi_IN"/>
        </w:rPr>
        <w:t xml:space="preserve">वही उसे यीशु मसीह के दिन तक पूरा करेगा।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फिलिप्पियों की कलीसिया किसमें पौलुस के सहभागी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फिलिप्पियों की कलीसिया पौलुस के </w:t>
      </w:r>
      <w:r>
        <w:rPr>
          <w:lang w:val="hi_IN" w:bidi="hi_IN"/>
        </w:rPr>
        <w:t>कैद में और सुसमाचार के लिये उत्तर और प्रमाण देने में उसके साथ अनुग्रह में सहभागी थे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फिलिप्पियों की कलीसिया में क्या बढ़ते जाने के लिए प्रार्थना करी?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ने प्रार्थना करी कि फिलिप्पियों की कलीसिया </w:t>
      </w:r>
      <w:r>
        <w:rPr>
          <w:lang w:val="hi_IN" w:bidi="hi_IN"/>
        </w:rPr>
        <w:t xml:space="preserve">प्रेम, ज्ञान और सब प्रकार के विवेक में और </w:t>
      </w:r>
      <w:r>
        <w:rPr>
          <w:lang w:val="hi_IN" w:bidi="hi_IN"/>
        </w:rPr>
        <w:t>अधिक बढ़ता जाए।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1:11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ने फिलिप्पियों की कलीसिया के लिए किस चीज से </w:t>
      </w:r>
      <w:r>
        <w:rPr>
          <w:b/>
          <w:lang w:val="hi_IN" w:bidi="hi_IN"/>
        </w:rPr>
        <w:t xml:space="preserve">भरपूर होते जाने की इच्छा की 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चाहते थे कि फिलिप्पियों की कलीसिया </w:t>
      </w:r>
      <w:r>
        <w:rPr>
          <w:lang w:val="hi_IN" w:bidi="hi_IN"/>
        </w:rPr>
        <w:t xml:space="preserve">धार्मिकता के फलों से भरपूर होती जाए।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1:12–14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कैद में होने से सुसमाचार की उन्नति कैसे हुई?</w:t>
      </w:r>
    </w:p>
    <w:p>
      <w:pPr/>
      <w:r>
        <w:rPr>
          <w:lang w:val="hi_IN" w:bidi="hi_IN"/>
        </w:rPr>
      </w:r>
      <w:r>
        <w:rPr>
          <w:lang w:val="hi_IN" w:bidi="hi_IN"/>
        </w:rPr>
        <w:t>मसीह के लिए पौलुस की कैद की बात सब जानते थे, और अब अधिकांश भाई और भी परमेश्वर का वचन बेधड़क सुना रहे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1:17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कई लोग सिधाई से नहीं पर विरोध से मसीह की कथा क्यों सुनाते थे 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कई लोग सिधाई से नहीं पर विरोध से मसीह की कथा, </w:t>
      </w:r>
      <w:r>
        <w:rPr>
          <w:lang w:val="hi_IN" w:bidi="hi_IN"/>
        </w:rPr>
        <w:t xml:space="preserve">यह सोचते हुए </w:t>
      </w:r>
      <w:r>
        <w:rPr>
          <w:lang w:val="hi_IN" w:bidi="hi_IN"/>
        </w:rPr>
        <w:t xml:space="preserve">सुनाते थे, कि कैद में </w:t>
      </w:r>
      <w:r>
        <w:rPr>
          <w:lang w:val="hi_IN" w:bidi="hi_IN"/>
        </w:rPr>
        <w:t xml:space="preserve">पौलुस के </w:t>
      </w:r>
      <w:r>
        <w:rPr>
          <w:lang w:val="hi_IN" w:bidi="hi_IN"/>
        </w:rPr>
        <w:t xml:space="preserve">लिये क्लेश उत्पन्न करें। </w:t>
      </w:r>
    </w:p>
    <w:p>
      <w:pPr/>
      <w:r>
        <w:rPr>
          <w:lang w:val="hi_IN" w:bidi="hi_IN"/>
        </w:rPr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1:18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मसीह के सच्चे और बहाने से की गई प्रचार के प्रति पौलुस की क्या प्रतिक्रिया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इस बात से </w:t>
      </w:r>
      <w:r>
        <w:rPr>
          <w:lang w:val="hi_IN" w:bidi="hi_IN"/>
        </w:rPr>
        <w:t>आनन्दित</w:t>
      </w:r>
      <w:r>
        <w:rPr>
          <w:lang w:val="hi_IN" w:bidi="hi_IN"/>
        </w:rPr>
        <w:t xml:space="preserve"> था कि किसी भी रीति से मसीह की कथा सुनाई जा रही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1:20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अपने जीवित रहने में या मरने में क्या करना चाहते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चाहते थे कि चाहे उनके जीवित रहने में या मरने में, वह मसीह की बड़ाई प्रगट करे।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1:21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</w:t>
      </w:r>
      <w:r>
        <w:rPr>
          <w:b/>
          <w:lang w:val="hi_IN" w:bidi="hi_IN"/>
        </w:rPr>
        <w:t>के लिये जीवित रहना, और मर जाना क्या है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के लिये </w:t>
      </w:r>
      <w:r>
        <w:rPr>
          <w:lang w:val="hi_IN" w:bidi="hi_IN"/>
        </w:rPr>
        <w:t>जीवित रहना मसीह है, और मर जाना लाभ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1:22–24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किसके बीच </w:t>
      </w:r>
      <w:r>
        <w:rPr>
          <w:b/>
          <w:lang w:val="hi_IN" w:bidi="hi_IN"/>
        </w:rPr>
        <w:t>असमंजस में थे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दोनों के बीच असमंजस में थे कि वह </w:t>
      </w:r>
      <w:r>
        <w:rPr>
          <w:lang w:val="hi_IN" w:bidi="hi_IN"/>
        </w:rPr>
        <w:t xml:space="preserve">देह-त्याग कर मसीह के पास जा रहे या </w:t>
      </w:r>
      <w:r>
        <w:rPr>
          <w:lang w:val="hi_IN" w:bidi="hi_IN"/>
        </w:rPr>
        <w:t xml:space="preserve">फिर शरीर में रहकर अपना कार्य जारी रखे। </w:t>
      </w:r>
      <w:r>
        <w:rPr>
          <w:lang w:val="hi_IN" w:bidi="hi_IN"/>
        </w:rPr>
        <w:t xml:space="preserve"> </w:t>
      </w:r>
    </w:p>
    <w:p>
      <w:pPr/>
      <w:r>
        <w:rPr>
          <w:lang w:val="hi_IN" w:bidi="hi_IN"/>
        </w:rPr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1:25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को किस बात का भरोसा था कि वह फिलिप्पियों के साथ रहेंगे?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को पूरा भरोसा था कि वह फिलिप्पियों के विश्वास में </w:t>
      </w:r>
      <w:r>
        <w:rPr>
          <w:lang w:val="hi_IN" w:bidi="hi_IN"/>
        </w:rPr>
        <w:t>दृढ़ होते जाने</w:t>
      </w:r>
      <w:r>
        <w:rPr>
          <w:lang w:val="hi_IN" w:bidi="hi_IN"/>
        </w:rPr>
        <w:t xml:space="preserve"> और आनन्द के लिए उनके साथ रहेंगे।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1:27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चाहे फिलिप्पियों के साथ हो या उनसे दूर, पौलुस फिलिप्पियों के विषय में क्या सुनना चाहते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यह सुनना चाहते थे कि फिलिप्पियों का </w:t>
      </w:r>
      <w:r>
        <w:rPr>
          <w:lang w:val="hi_IN" w:bidi="hi_IN"/>
        </w:rPr>
        <w:t xml:space="preserve">चाल-चलन मसीह के सुसमाचार के योग्य </w:t>
      </w:r>
      <w:r>
        <w:rPr>
          <w:lang w:val="hi_IN" w:bidi="hi_IN"/>
        </w:rPr>
        <w:t xml:space="preserve">हैं और वे </w:t>
      </w:r>
      <w:r>
        <w:rPr>
          <w:lang w:val="hi_IN" w:bidi="hi_IN"/>
        </w:rPr>
        <w:t xml:space="preserve">एक ही आत्मा में स्थिर हैं, और एक चित्त होकर सुसमाचार के विश्वास के लिये परिश्रम करते हैं।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1:28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जब फिलिप्पी </w:t>
      </w:r>
      <w:r>
        <w:rPr>
          <w:b/>
          <w:lang w:val="hi_IN" w:bidi="hi_IN"/>
        </w:rPr>
        <w:t>के लोग किसी बात में विरोधियों से भय नहीं खाते तो यह उनके लिये किसका स्पष्ट चिन्ह था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जब फिलिप्पी के लोग </w:t>
      </w:r>
      <w:r>
        <w:rPr>
          <w:lang w:val="hi_IN" w:bidi="hi_IN"/>
        </w:rPr>
        <w:t xml:space="preserve">किसी बात में विरोधियों से भय नहीं खाते </w:t>
      </w:r>
      <w:r>
        <w:rPr>
          <w:lang w:val="hi_IN" w:bidi="hi_IN"/>
        </w:rPr>
        <w:t>तो यह उनके विरोधियों के विनाश का स्पष्ट चिन्ह था, परन्तु विश्वासियों के उद्धार का, जो परमेश्वर की ओर से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1:29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परमेश्‍वर ने फिलिप्पियों को कौन सी दो चीज़ें दी थीं?</w:t>
      </w:r>
    </w:p>
    <w:p>
      <w:pPr/>
      <w:r>
        <w:rPr>
          <w:lang w:val="hi_IN" w:bidi="hi_IN"/>
        </w:rPr>
      </w:r>
      <w:r>
        <w:rPr>
          <w:lang w:val="hi_IN" w:bidi="hi_IN"/>
        </w:rPr>
        <w:t>फिलिप्पियों को यह अनुग्रह दिया गया था कि वे मसीह पर विश्वास करें, परन्तु साथ ही यह भी कि वे उसके लिए दुःख भी उठाएं।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2:2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कहते हैं कि फिलिप्पी के लोग उनका </w:t>
      </w:r>
      <w:r>
        <w:rPr>
          <w:b/>
          <w:lang w:val="hi_IN" w:bidi="hi_IN"/>
        </w:rPr>
        <w:t xml:space="preserve">आनन्द </w:t>
      </w:r>
      <w:r>
        <w:rPr>
          <w:b/>
          <w:lang w:val="hi_IN" w:bidi="hi_IN"/>
        </w:rPr>
        <w:t>कैसे पूरा करें 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कहते हैं कि फिलिप्पी के लोग </w:t>
      </w:r>
      <w:r>
        <w:rPr>
          <w:lang w:val="hi_IN" w:bidi="hi_IN"/>
        </w:rPr>
        <w:t xml:space="preserve">एक मन रहें और एक ही प्रेम, एक ही चित्त, और एक ही मनसा रखें ताकि उनका आनन्द पूरा हो।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2:3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कहते हैं कि फिलिप्पियों को एक-दूसरे को कैसे समझना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फिलिप्पियों को </w:t>
      </w:r>
      <w:r>
        <w:rPr>
          <w:lang w:val="hi_IN" w:bidi="hi_IN"/>
        </w:rPr>
        <w:t>दीनता से एक दूसरे को अपने से अच्छा समझना चाहिए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2:5–6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अनुसार हमारा स्वभाव किसके जैसा होना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कहते हैं कि हमारा स्वभाव मसीह यीशु के जैसा होना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2:6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मसीह यीशु किसके स्वरूप में विद्यमान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मसीह यीशु परमेश्वर के स्वरूप में विद्यमान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2:7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मसीह यीशु ने कौन सा स्वरूप धारण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यीशु ने एक दास का स्वरूप धारण किया और मनुष्य की समानता में हो गए।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2:8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यीशु ने अपने आप को किस प्रकार दीन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यीशु ने क्रूस पर मृत्यु तक आज्ञाकारी रह कर अपने आप को दीन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फिर परमेश्वर ने यीशु के लिए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ने यीशु को अति महान किया और उन्हें वो नाम दिया जो सब नामों में श्रेष्ठ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2:11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हर जीभ क्या </w:t>
      </w:r>
      <w:r>
        <w:rPr>
          <w:b/>
          <w:lang w:val="hi_IN" w:bidi="hi_IN"/>
        </w:rPr>
        <w:t xml:space="preserve">अंगीकार </w:t>
      </w:r>
      <w:r>
        <w:rPr>
          <w:b/>
          <w:lang w:val="hi_IN" w:bidi="hi_IN"/>
        </w:rPr>
        <w:t>करेगी?</w:t>
      </w:r>
    </w:p>
    <w:p>
      <w:pPr/>
      <w:r>
        <w:rPr>
          <w:lang w:val="hi_IN" w:bidi="hi_IN"/>
        </w:rPr>
      </w:r>
      <w:r>
        <w:rPr>
          <w:lang w:val="hi_IN" w:bidi="hi_IN"/>
        </w:rPr>
        <w:t>हर एक जीभ अंगीकार करेगी कि यीशु मसीह ही प्रभु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2:12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फिलिप्पियों को अपने </w:t>
      </w:r>
      <w:r>
        <w:rPr>
          <w:b/>
          <w:lang w:val="hi_IN" w:bidi="hi_IN"/>
        </w:rPr>
        <w:t xml:space="preserve">उद्धार का कार्य कैसे पूरा करना </w:t>
      </w:r>
      <w:r>
        <w:rPr>
          <w:b/>
          <w:lang w:val="hi_IN" w:bidi="hi_IN"/>
        </w:rPr>
        <w:t>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फिलिप्पियों को </w:t>
      </w:r>
      <w:r>
        <w:rPr>
          <w:lang w:val="hi_IN" w:bidi="hi_IN"/>
        </w:rPr>
        <w:t>डरते और काँपते हुए अपने-अपने उद्धार का कार्य पूरा करना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2:13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विश्वासियों में परमेश्वर कैसे </w:t>
      </w:r>
      <w:r>
        <w:rPr>
          <w:b/>
          <w:lang w:val="hi_IN" w:bidi="hi_IN"/>
        </w:rPr>
        <w:t xml:space="preserve">प्रभाव डाले </w:t>
      </w:r>
      <w:r>
        <w:rPr>
          <w:b/>
          <w:lang w:val="hi_IN" w:bidi="hi_IN"/>
        </w:rPr>
        <w:t>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विश्वासियों में </w:t>
      </w:r>
      <w:r>
        <w:rPr>
          <w:lang w:val="hi_IN" w:bidi="hi_IN"/>
        </w:rPr>
        <w:t xml:space="preserve">अपनी सुइच्छा निमित्त उनके मन में इच्छा और काम, दोनों बातों के लिए प्रभाव डाले हैं।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2:14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सब काम कैसे किया जाना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सब काम बिना कुड़कुड़ाए और बिना विवाद के </w:t>
      </w:r>
      <w:r>
        <w:rPr>
          <w:lang w:val="hi_IN" w:bidi="hi_IN"/>
        </w:rPr>
        <w:t>किया जाना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2:17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किस कारण से अपना लहू भी बहाने को </w:t>
      </w:r>
      <w:r>
        <w:rPr>
          <w:b/>
          <w:lang w:val="hi_IN" w:bidi="hi_IN"/>
        </w:rPr>
        <w:t xml:space="preserve">तैयार थे 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फिलिप्पियों के विश्वास के बलिदान और सेवा के लिए अपना लहू भी बहाने को तैयार थे।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2:20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तीमुथियुस पौलुस के लिए एक अद्वितीय सहायक क्यों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तीमुथियुस अद्वितीय हैं क्योंकि वह </w:t>
      </w:r>
      <w:r>
        <w:rPr>
          <w:lang w:val="hi_IN" w:bidi="hi_IN"/>
        </w:rPr>
        <w:t xml:space="preserve">शुद्ध मन से </w:t>
      </w:r>
      <w:r>
        <w:rPr>
          <w:lang w:val="hi_IN" w:bidi="hi_IN"/>
        </w:rPr>
        <w:t xml:space="preserve">फिलिप्पियों की </w:t>
      </w:r>
      <w:r>
        <w:rPr>
          <w:lang w:val="hi_IN" w:bidi="hi_IN"/>
        </w:rPr>
        <w:t xml:space="preserve">चिन्ता करते हैं।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2:24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क्या पौलुस फिलिप्पियों से मिलने की आशा कर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हाँ, पौलुस शीघ्र ही फिलिप्पियों से मिलने की आशा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2:30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इपफ्रुदीतुस ने किस </w:t>
      </w:r>
      <w:r>
        <w:rPr>
          <w:b/>
          <w:lang w:val="hi_IN" w:bidi="hi_IN"/>
        </w:rPr>
        <w:t>काम के लिये अपने प्राणों को जोखिम में डाला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इपफ्रुदीतुस </w:t>
      </w:r>
      <w:r>
        <w:rPr>
          <w:lang w:val="hi_IN" w:bidi="hi_IN"/>
        </w:rPr>
        <w:t>मसीह के काम के लिये अपने प्राणों पर जोखिम में डाला, ताकि जो घटी उनकी ओर से पौलुस की सेवा में हुई उसे पूरा करे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3:2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विश्वासियों को किससे चौकस रहने की चेतावनी देते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विश्वासियों को </w:t>
      </w:r>
      <w:r>
        <w:rPr>
          <w:lang w:val="hi_IN" w:bidi="hi_IN"/>
        </w:rPr>
        <w:t>कुत्तों</w:t>
      </w:r>
      <w:r>
        <w:rPr>
          <w:lang w:val="hi_IN" w:bidi="hi_IN"/>
        </w:rPr>
        <w:t xml:space="preserve">, </w:t>
      </w:r>
      <w:r>
        <w:rPr>
          <w:lang w:val="hi_IN" w:bidi="hi_IN"/>
        </w:rPr>
        <w:t xml:space="preserve">बुरे काम करनेवालों </w:t>
      </w:r>
      <w:r>
        <w:rPr>
          <w:lang w:val="hi_IN" w:bidi="hi_IN"/>
        </w:rPr>
        <w:t xml:space="preserve">और </w:t>
      </w:r>
      <w:r>
        <w:rPr>
          <w:lang w:val="hi_IN" w:bidi="hi_IN"/>
        </w:rPr>
        <w:t>काट-कूट करनेवालों से चौकस रहने की चेतावनी देते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3:3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के अनुसार </w:t>
      </w:r>
      <w:r>
        <w:rPr>
          <w:b/>
          <w:lang w:val="hi_IN" w:bidi="hi_IN"/>
        </w:rPr>
        <w:t>यथार्थ खतनावाले</w:t>
      </w:r>
      <w:r>
        <w:rPr>
          <w:b/>
          <w:lang w:val="hi_IN" w:bidi="hi_IN"/>
        </w:rPr>
        <w:t xml:space="preserve"> कौन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कहते हैं कि </w:t>
      </w:r>
      <w:r>
        <w:rPr>
          <w:lang w:val="hi_IN" w:bidi="hi_IN"/>
        </w:rPr>
        <w:t>यथार्थ खतनावाले वो हैं</w:t>
      </w:r>
      <w:r>
        <w:rPr>
          <w:lang w:val="hi_IN" w:bidi="hi_IN"/>
        </w:rPr>
        <w:t xml:space="preserve"> </w:t>
      </w:r>
      <w:r>
        <w:rPr>
          <w:lang w:val="hi_IN" w:bidi="hi_IN"/>
        </w:rPr>
        <w:t xml:space="preserve">जो परमेश्वर के आत्मा की अगुआई से उपासना करते हैं, और मसीह यीशु पर घमण्ड करते हैं और शरीर पर भरोसा नहीं रखते हैं।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3:6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</w:t>
      </w:r>
      <w:r>
        <w:rPr>
          <w:b/>
          <w:lang w:val="hi_IN" w:bidi="hi_IN"/>
        </w:rPr>
        <w:t xml:space="preserve">व्यवस्था की धार्मिकता के विषय में स्वयं को </w:t>
      </w:r>
      <w:r>
        <w:rPr>
          <w:b/>
          <w:lang w:val="hi_IN" w:bidi="hi_IN"/>
        </w:rPr>
        <w:t>कैसा मानते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व्यवस्था की धार्मिकता के विषय में स्वयं को निर्दोष मानते हैं।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3:7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 पौलुस के अनुसार </w:t>
      </w:r>
      <w:r>
        <w:rPr>
          <w:b/>
          <w:lang w:val="hi_IN" w:bidi="hi_IN"/>
        </w:rPr>
        <w:t>जो बातें उन्हे लाभ की लगती थीं, मसीह के कारण वो अब उन्हें कैसा समझते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पौलुस के अनुसार जो बातें उन्हे लाभ की लगती थीं, मसीह के कारण उसे वो अब हानी समझते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3:8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पिछली सब बातों को</w:t>
      </w:r>
      <w:r>
        <w:rPr>
          <w:b/>
          <w:lang w:val="hi_IN" w:bidi="hi_IN"/>
        </w:rPr>
        <w:t xml:space="preserve"> कूड़ा क्यों समझते हैं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मसीह को प्राप्त करने की इच्छा के कारण पौलुस पिछली सब बातों को कूड़ा समझते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3:9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अब पौलुस के पास कौन सी धार्मिकता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को अब परमेश्वर की ओर से धार्मिकता प्राप्त है जो मसीह में विश्वास करने पर मिलती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3:10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की मसीह के साथ सहभागिता किसमें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की मसीह के दुःखों में सहभागिता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3:12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किस </w:t>
      </w:r>
      <w:r>
        <w:rPr>
          <w:b/>
          <w:lang w:val="hi_IN" w:bidi="hi_IN"/>
        </w:rPr>
        <w:t>पदार्थ को पकड़ने के लिये दौड़े चले जाते हैं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</w:t>
      </w:r>
      <w:r>
        <w:rPr>
          <w:lang w:val="hi_IN" w:bidi="hi_IN"/>
        </w:rPr>
        <w:t>उस पदार्थ को पकड़ने के लिये दौड़े चले जाते हैं, जिसके लिये मसीह यीशु ने उन्हे पकड़ा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3:14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किस ओर दौड़े चले जाते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उस </w:t>
      </w:r>
      <w:r>
        <w:rPr>
          <w:lang w:val="hi_IN" w:bidi="hi_IN"/>
        </w:rPr>
        <w:t xml:space="preserve">निशाने की ओर </w:t>
      </w:r>
      <w:r>
        <w:rPr>
          <w:lang w:val="hi_IN" w:bidi="hi_IN"/>
        </w:rPr>
        <w:t xml:space="preserve">दौड़े चले जाते हैं </w:t>
      </w:r>
      <w:r>
        <w:rPr>
          <w:lang w:val="hi_IN" w:bidi="hi_IN"/>
        </w:rPr>
        <w:t>जिसके लिये परमेश्वर ने उन्हें मसीह यीशु में ऊपर बुलाया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3:17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फिलिप्पियों से किसके </w:t>
      </w:r>
      <w:r>
        <w:rPr>
          <w:b/>
          <w:lang w:val="hi_IN" w:bidi="hi_IN"/>
        </w:rPr>
        <w:t xml:space="preserve">उदाहरण पर </w:t>
      </w:r>
      <w:r>
        <w:rPr>
          <w:b/>
          <w:lang w:val="hi_IN" w:bidi="hi_IN"/>
        </w:rPr>
        <w:t>चलने के लिए कहते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फिलिप्पियों से कहते हैं कि वे उसके साथ मिलकर उनकी सी चाल चलें।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3:19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उन लोगों का क्या परिणाम होगा जिनका ईश्वर पेट है, और जो </w:t>
      </w:r>
      <w:r>
        <w:rPr>
          <w:b/>
          <w:lang w:val="hi_IN" w:bidi="hi_IN"/>
        </w:rPr>
        <w:t>पृथ्वी की वस्तुओं पर मन लगाए रहते हैं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लोग जिनका ईश्वर पेट है, जो पृथ्वी की वस्तुओं पर मन लगाए रहते हैं उनका अन्त विनाश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3:20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अनुसार विश्वासियों का स्वदेश कहां पर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कहते हैं कि विश्वासियों का स्वदेश स्वर्ग में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3:21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मसीह स्वर्ग से आयेंगे तो वह विश्वासियों के दीन-हीन देह के साथ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अपने प्रभाव के द्वारा विश्वासियों के दीन-हीन देह को </w:t>
      </w:r>
      <w:r>
        <w:rPr>
          <w:lang w:val="hi_IN" w:bidi="hi_IN"/>
        </w:rPr>
        <w:t xml:space="preserve">अपनी महिमा की देह के अनुकूल बना देंगें।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4:1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फिलिप्पी में अपने प्रिय भाईयों से क्या इच्छा रखते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फिलिप्पियों से चाहते हैं कि वे प्रभु मे स्थिर रहें।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4:2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यूओदिया और सुन्तुखे से क्या निवेदन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यूओदिया और सुन्तुखे से निवेदन करते हैं कि वे प्रभु में एक मन रहें।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4:4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फिलिप्पियों से सदा क्या करने के लिए कहते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उनसे प्रभु में सदा </w:t>
      </w:r>
      <w:r>
        <w:rPr>
          <w:lang w:val="hi_IN" w:bidi="hi_IN"/>
        </w:rPr>
        <w:t xml:space="preserve">आनन्दित </w:t>
      </w:r>
      <w:r>
        <w:rPr>
          <w:lang w:val="hi_IN" w:bidi="hi_IN"/>
        </w:rPr>
        <w:t>रहने के लिए कहते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4:6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चिन्ता करने के बजाय क्या करने के लिए कहते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कहते हैं कि चिन्ता करने के बजाय, हमें हमारे निवेदन धन्यवाद के साथ प्रार्थना में परमेश्वर के सम्मुख उपस्थित करना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4:7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अगर हम ऐसा करेंगे, तो हमारे हृदय और विचारों की सुरक्षा कौन करेगा?</w:t>
      </w:r>
    </w:p>
    <w:p>
      <w:pPr/>
      <w:r>
        <w:rPr>
          <w:lang w:val="hi_IN" w:bidi="hi_IN"/>
        </w:rPr>
      </w:r>
      <w:r>
        <w:rPr>
          <w:lang w:val="hi_IN" w:bidi="hi_IN"/>
        </w:rPr>
        <w:t>अगर हम ऐसा करेंगे, तो परमेश्वर की शांति हमारे हृदय और विचारों को मसीह यीशु में सुरक्षित रखेगी।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4:8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किस तरह की बातों पर ध्यान लगाने के लिए कहते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कहते हैं कि उन बातों पर ध्यान लगाने के लिए कहते हैं, जो </w:t>
      </w:r>
      <w:r>
        <w:rPr>
          <w:lang w:val="hi_IN" w:bidi="hi_IN"/>
        </w:rPr>
        <w:t xml:space="preserve">सत्य, आदरणीय, उचित, पवित्र, सुहावनी, मनभावनी, सद्गुण और प्रशंसा की हैं। </w:t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4:10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फिलिप्पी के लोग अब किस विषय में फिर जागृत हुए?</w:t>
      </w:r>
    </w:p>
    <w:p>
      <w:pPr/>
      <w:r>
        <w:rPr>
          <w:lang w:val="hi_IN" w:bidi="hi_IN"/>
        </w:rPr>
      </w:r>
      <w:r>
        <w:rPr>
          <w:lang w:val="hi_IN" w:bidi="hi_IN"/>
        </w:rPr>
        <w:t>फिलिप्पी के लोग पौलुस के विषय में फिर जागृत हुए।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4:11–12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विभिन्न दशा में क्या सीखा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ने बढ़ने और घटने की दशा में</w:t>
      </w:r>
      <w:r>
        <w:rPr>
          <w:lang w:val="hi_IN" w:bidi="hi_IN"/>
        </w:rPr>
        <w:t xml:space="preserve"> सन्तोष रहना सीख लिया हैं 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4:13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किस सामर्थ्य से संतुष्ट जीवन जी सकते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मसीह के द्वारा, जो उसे सामर्थ्य देते हैं, सभी दशा में संतुष्ट जीवन जी सकते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4:17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फिलिप्पियों के लिए कैसे फल की अपेक्षा रखते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फिलिप्पियों के लिए ऐसे फल की अपेक्षा रखते हैं </w:t>
      </w:r>
      <w:r>
        <w:rPr>
          <w:lang w:val="hi_IN" w:bidi="hi_IN"/>
        </w:rPr>
        <w:t xml:space="preserve">जो उनके लाभ के लिये बढ़ता जाए।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4:18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फिलिप्पियों द्वारा पौलुस को दिए गए उपहार को किस दृष्टि से देखता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फिलिप्पियों द्वारा पौलुस को दिए गए उपहार परमेश्वर को भाता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4:19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अनुसार फिलिप्पियों के लिए परमेश्वर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कहते हैं कि </w:t>
      </w:r>
      <w:r>
        <w:rPr>
          <w:lang w:val="hi_IN" w:bidi="hi_IN"/>
        </w:rPr>
        <w:t>परमेश्वर अपने उस धन के अनुसार जो महिमा सहित मसीह यीशु में है उनकी हर एक घटी को पूरा करेगा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फिलिप्पियों 4:22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विशेष करके फिलिप्पियों में किसके घराने को नमस्कार कहते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</w:t>
      </w:r>
      <w:r>
        <w:rPr>
          <w:lang w:val="hi_IN" w:bidi="hi_IN"/>
        </w:rPr>
        <w:t>विशेष करके कैसर के घराने को नमस्कार कहते हैं।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