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Resource: unfoldingWord® Translation Questions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unfoldingWord® Translation Questions</w:t>
      </w:r>
      <w:r>
        <w:rPr>
          <w:lang w:val="hi_IN" w:bidi="hi_IN"/>
        </w:rPr>
        <w:t xml:space="preserve"> © 2022 unfoldingWord. Released under CC BY-SA 4.0 license. </w:t>
      </w:r>
      <w:r>
        <w:rPr>
          <w:lang w:val="hi_IN" w:bidi="hi_IN"/>
        </w:rPr>
        <w:t>unfoldingWord® Translation Questions</w:t>
      </w:r>
      <w:r>
        <w:rPr>
          <w:lang w:val="hi_IN" w:bidi="hi_IN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hi_IN" w:bidi="hi_IN"/>
        </w:rPr>
        <w:t>unfoldingWord® Translation Questions</w:t>
      </w:r>
      <w:r>
        <w:rPr>
          <w:lang w:val="hi_IN" w:bidi="hi_IN"/>
        </w:rPr>
        <w:t xml:space="preserve"> © 2022 unfoldingWord. Released under CC BY-SA 4.0 license by Mission Mutual</w:t>
      </w:r>
      <w:r>
        <w:rPr>
          <w:lang w:val="hi_IN" w:bidi="hi_IN"/>
        </w:rPr>
      </w:r>
    </w:p>
    <w:p>
      <w:pPr>
        <w:pStyle w:val="Heading1"/>
      </w:pPr>
      <w:r>
        <w:rPr>
          <w:lang w:val="hi_IN" w:bidi="hi_IN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2TI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 </w:t>
      </w:r>
      <w:r>
        <w:rPr>
          <w:lang w:val="hi_IN" w:bidi="hi_IN"/>
        </w:rPr>
      </w:r>
      <w:r>
        <w:rPr>
          <w:lang w:val="hi_IN" w:bidi="hi_I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2 तीमुथियुस 1:1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पौलुस मसीह के प्रेरित कैसे बने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>पौलुस परमेश्वर की इच्छा से मसीह के प्रेरित बने हैं।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2 तीमुथियुस 1:2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पौलुस क्या बताते हैं कि तीमुथियुस के साथ उनका सम्बन्ध क्या है?</w:t>
      </w:r>
    </w:p>
    <w:p>
      <w:pPr/>
      <w:r>
        <w:rPr>
          <w:lang w:val="hi_IN" w:bidi="hi_IN"/>
        </w:rPr>
      </w:r>
      <w:r>
        <w:rPr>
          <w:lang w:val="hi_IN" w:bidi="hi_IN"/>
        </w:rPr>
        <w:t>पौलुस तीमुथियुस को अपना "प्रिय पुत्र" कहते हैं।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2 तीमुथियुस 1:4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जब पौलुस अपनी प्रार्थनाओं में तीमुथियुस को याद करते हैं, तो पौलुस क्या करने की लालसा रखते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पौलुस तीमुथियुस से </w:t>
      </w:r>
      <w:r>
        <w:rPr>
          <w:lang w:val="hi_IN" w:bidi="hi_IN"/>
        </w:rPr>
        <w:t>भेंट करने की</w:t>
      </w:r>
      <w:r>
        <w:rPr>
          <w:lang w:val="hi_IN" w:bidi="hi_IN"/>
        </w:rPr>
        <w:t xml:space="preserve"> </w:t>
      </w:r>
      <w:r>
        <w:rPr>
          <w:lang w:val="hi_IN" w:bidi="hi_IN"/>
        </w:rPr>
        <w:t xml:space="preserve">लालसा रखते </w:t>
      </w:r>
      <w:r>
        <w:rPr>
          <w:lang w:val="hi_IN" w:bidi="hi_IN"/>
        </w:rPr>
        <w:t>हैं।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2 तीमुथियुस 1:5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तीमुथियुस के परिवार में, उससे पहले और किसमें निष्कपट विश्वास था?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तीमुथियुस की नानी और माँ दोनों में </w:t>
      </w:r>
      <w:r>
        <w:rPr>
          <w:lang w:val="hi_IN" w:bidi="hi_IN"/>
        </w:rPr>
        <w:t>निष्कपट विश्वास</w:t>
      </w:r>
      <w:r>
        <w:rPr>
          <w:lang w:val="hi_IN" w:bidi="hi_IN"/>
        </w:rPr>
        <w:t xml:space="preserve"> था।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2 तीमुथियुस 1:7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परमेश्वर ने तीमुथियुस को किस प्रकार की आत्मा दी है?</w:t>
      </w:r>
    </w:p>
    <w:p>
      <w:pPr/>
      <w:r>
        <w:rPr>
          <w:lang w:val="hi_IN" w:bidi="hi_IN"/>
        </w:rPr>
      </w:r>
      <w:r>
        <w:rPr>
          <w:lang w:val="hi_IN" w:bidi="hi_IN"/>
        </w:rPr>
        <w:t>परमेश्वर ने तीमुथियुस को सामर्थ्य, प्रेम और संयम की आत्मा दी है।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2 तीमुथियुस 1:8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पौलुस ने तीमुथियुस को क्या न करने को कहा?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पौलुस तीमुथियुस से कहते हैं कि प्रभु की गवाही देने से </w:t>
      </w:r>
      <w:r>
        <w:rPr>
          <w:lang w:val="hi_IN" w:bidi="hi_IN"/>
        </w:rPr>
        <w:t>लज्जित न हो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2 तीमुथियुस 1:8 (#2)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पौलुस तीमुथियुस से क्या करने के लिए कहते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पौलुस तीमुथियुस से कहते हैं कि वह उनके साथ सुसमाचार के लिए </w:t>
      </w:r>
      <w:r>
        <w:rPr>
          <w:lang w:val="hi_IN" w:bidi="hi_IN"/>
        </w:rPr>
        <w:t>दुःख</w:t>
      </w:r>
      <w:r>
        <w:rPr>
          <w:lang w:val="hi_IN" w:bidi="hi_IN"/>
        </w:rPr>
        <w:t xml:space="preserve"> उठाए।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2 तीमुथियुस 1:9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परमेश्वर की योजना और अनुग्रह हमें कब प्रदान किया गया था?</w:t>
      </w:r>
    </w:p>
    <w:p>
      <w:pPr/>
      <w:r>
        <w:rPr>
          <w:lang w:val="hi_IN" w:bidi="hi_IN"/>
        </w:rPr>
      </w:r>
      <w:r>
        <w:rPr>
          <w:lang w:val="hi_IN" w:bidi="hi_IN"/>
        </w:rPr>
        <w:t>परमेश्वर की योजना और अनुग्रह हमें अनादिकाल से पहले प्रदान किया गया था।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2 तीमुथियुस 1:10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परमेश्वर ने उद्धार की अपनी योजना कैसे प्रकट की?</w:t>
      </w:r>
    </w:p>
    <w:p>
      <w:pPr/>
      <w:r>
        <w:rPr>
          <w:lang w:val="hi_IN" w:bidi="hi_IN"/>
        </w:rPr>
      </w:r>
      <w:r>
        <w:rPr>
          <w:lang w:val="hi_IN" w:bidi="hi_IN"/>
        </w:rPr>
        <w:t>परमेश्वर की उद्धार की योजना हमारे उद्धारकर्ता मसीह यीशु के प्रगट होने के द्वारा प्रकाशित हुई।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2 तीमुथियुस 1:10 (#2)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जब यीशु प्रकट हुए, तो उन्होंने मृत्यु, जीवन और अमरता के विषय में क्या किया?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यीशु ने </w:t>
      </w:r>
      <w:r>
        <w:rPr>
          <w:lang w:val="hi_IN" w:bidi="hi_IN"/>
        </w:rPr>
        <w:t>मृत्यु का नाश किया</w:t>
      </w:r>
      <w:r>
        <w:rPr>
          <w:lang w:val="hi_IN" w:bidi="hi_IN"/>
        </w:rPr>
        <w:t xml:space="preserve"> </w:t>
      </w:r>
      <w:r>
        <w:rPr>
          <w:lang w:val="hi_IN" w:bidi="hi_IN"/>
        </w:rPr>
        <w:t>और जीवन और अमरता को सुसमाचार के द्वारा प्रकाशमान कर दिया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2 तीमुथियुस 1:12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पौलुस को किस बात का विश्वास है कि परमेश्वर उनके लिए वह सब करने में सक्षम हैं, जिससे पौलुस सुसमाचार के लिए नहीं लजाते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>पौलुस को विश्वास है कि परमेश्वर उस दिन तक उस धरोहर की रखवाली करने में सक्षम है जिसे पौलुस ने परमेश्वर को सौंपा है।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2 तीमुथियुस 1:14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तीमुथियुस को उस अच्छी धरोहर के साथ क्या करना चाहिए जो परमेश्वर ने उन्हें सौंपा है?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तीमुथियुस को पवित्र आत्मा के माध्यम से उस अच्छी </w:t>
      </w:r>
      <w:r>
        <w:rPr>
          <w:lang w:val="hi_IN" w:bidi="hi_IN"/>
        </w:rPr>
        <w:t>धरोहर की रखवाली</w:t>
      </w:r>
      <w:r>
        <w:rPr>
          <w:lang w:val="hi_IN" w:bidi="hi_IN"/>
        </w:rPr>
        <w:t xml:space="preserve"> करनी है जो परमेश्वर ने उन्हें सौंपी है।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2 तीमुथियुस 1:15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पौलुस के आसियावाले सब साथी उनके साथ क्या कर रहे थे?</w:t>
      </w:r>
    </w:p>
    <w:p>
      <w:pPr/>
      <w:r>
        <w:rPr>
          <w:lang w:val="hi_IN" w:bidi="hi_IN"/>
        </w:rPr>
      </w:r>
      <w:r>
        <w:rPr>
          <w:lang w:val="hi_IN" w:bidi="hi_IN"/>
        </w:rPr>
        <w:t>आसियावाले सब पौलुस से फिर गए थे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2 तीमुथियुस 1:16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पौलुस प्रभु से उनेसिफुरूस के घराने पर दया करने की प्रार्थना क्यों करते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पौलुस प्रभु से उनेसिफुरूस के घराने पर दया करने की प्रार्थना करते हैं क्योंकि उनेसिफुरूस ने पौलुस का बहुत बार </w:t>
      </w:r>
      <w:r>
        <w:rPr>
          <w:lang w:val="hi_IN" w:bidi="hi_IN"/>
        </w:rPr>
        <w:t>जी को ठंडा किया</w:t>
      </w:r>
      <w:r>
        <w:rPr>
          <w:lang w:val="hi_IN" w:bidi="hi_IN"/>
        </w:rPr>
        <w:t xml:space="preserve"> और पौलुस की </w:t>
      </w:r>
      <w:r>
        <w:rPr>
          <w:lang w:val="hi_IN" w:bidi="hi_IN"/>
        </w:rPr>
        <w:t>जंजीरों से लज्जित न हुआ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2 तीमुथियुस 1:17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जब पौलुस रोम में थे, तो उनेसिफुरूस ने उनके लिए क्या किया?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उनेसिफुरूस ने रोम में पौलुस को </w:t>
      </w:r>
      <w:r>
        <w:rPr>
          <w:lang w:val="hi_IN" w:bidi="hi_IN"/>
        </w:rPr>
        <w:t>बड़े यत्न से ढूँढ़कर उससे भेंट की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2 तीमुथियुस 1:18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पौलुस प्रभु से उनेसिफोरस के लिए क्या मांगते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>पौलुस प्रभु से उनेसिफुरूस के लिए दया की प्रार्थना करते हैं।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2 तीमुथियुस 2:1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क्या तीमुथियुस को बलवन्त कर सकता है?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मसीह यीशु में जो अनुग्रह है, वह तीमुथियुस को </w:t>
      </w:r>
      <w:r>
        <w:rPr>
          <w:lang w:val="hi_IN" w:bidi="hi_IN"/>
        </w:rPr>
        <w:t>बलवन्त</w:t>
      </w:r>
      <w:r>
        <w:rPr>
          <w:lang w:val="hi_IN" w:bidi="hi_IN"/>
        </w:rPr>
        <w:t xml:space="preserve"> कर सकता है।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2 तीमुथियुस 2:2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पौलुस ने जो बातें तीमुथियुस को सिखाया है उसे वह किसे सौंपे?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तीमुथियुस को वे </w:t>
      </w:r>
      <w:r>
        <w:rPr>
          <w:lang w:val="hi_IN" w:bidi="hi_IN"/>
        </w:rPr>
        <w:t>बातें</w:t>
      </w:r>
      <w:r>
        <w:rPr>
          <w:lang w:val="hi_IN" w:bidi="hi_IN"/>
        </w:rPr>
        <w:t xml:space="preserve"> </w:t>
      </w:r>
      <w:r>
        <w:rPr>
          <w:lang w:val="hi_IN" w:bidi="hi_IN"/>
        </w:rPr>
        <w:t>विश्वासी मनुष्यों</w:t>
      </w:r>
      <w:r>
        <w:rPr>
          <w:lang w:val="hi_IN" w:bidi="hi_IN"/>
        </w:rPr>
        <w:t xml:space="preserve"> को सौंपना है, </w:t>
      </w:r>
      <w:r>
        <w:rPr>
          <w:lang w:val="hi_IN" w:bidi="hi_IN"/>
        </w:rPr>
        <w:t>जो औरों को भी सिखाने के योग्य हों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2 तीमुथियुस 2:4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तीमुथियुस के लिए उदाहरण स्वरूप, पौलुस क्या कहते हैं कि एक अच्छा योद्धा किन कामों में नहीं फँसाता?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एक अच्छा योद्धा </w:t>
      </w:r>
      <w:r>
        <w:rPr>
          <w:lang w:val="hi_IN" w:bidi="hi_IN"/>
        </w:rPr>
        <w:t>अपने आपको संसार के कामों में नहीं फँसाता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2 तीमुथियुस 2:9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तीमुथियुस को लिखते समय पौलुस को परमेश्वर के वचन को सुनाने के कारण किस दशा में दुःख उठाना पड़ रहा है?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पौलुस को </w:t>
      </w:r>
      <w:r>
        <w:rPr>
          <w:lang w:val="hi_IN" w:bidi="hi_IN"/>
        </w:rPr>
        <w:t>कुकर्मी के समान</w:t>
      </w:r>
      <w:r>
        <w:rPr>
          <w:lang w:val="hi_IN" w:bidi="hi_IN"/>
        </w:rPr>
        <w:t xml:space="preserve"> </w:t>
      </w:r>
      <w:r>
        <w:rPr>
          <w:lang w:val="hi_IN" w:bidi="hi_IN"/>
        </w:rPr>
        <w:t>कैद में होकर</w:t>
      </w:r>
      <w:r>
        <w:rPr>
          <w:lang w:val="hi_IN" w:bidi="hi_IN"/>
        </w:rPr>
        <w:t xml:space="preserve"> दुःख उठाना पड़ रहा है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2 तीमुथियुस 2:9 (#2)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पौलुस क्या कहते हैं कि क्या कैद नहीं है?</w:t>
      </w:r>
    </w:p>
    <w:p>
      <w:pPr/>
      <w:r>
        <w:rPr>
          <w:lang w:val="hi_IN" w:bidi="hi_IN"/>
        </w:rPr>
      </w:r>
      <w:r>
        <w:rPr>
          <w:lang w:val="hi_IN" w:bidi="hi_IN"/>
        </w:rPr>
        <w:t>परमेश्वर का वचन कैद नहीं है।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2 तीमुथियुस 2:10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पौलुस इन सभी बातों को क्यों सहते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पौलुस परमेश्वर द्वारा चुने गए लोगों के लिए </w:t>
      </w:r>
      <w:r>
        <w:rPr>
          <w:lang w:val="hi_IN" w:bidi="hi_IN"/>
        </w:rPr>
        <w:t>सब कुछ</w:t>
      </w:r>
      <w:r>
        <w:rPr>
          <w:lang w:val="hi_IN" w:bidi="hi_IN"/>
        </w:rPr>
        <w:t xml:space="preserve"> सहते हैं, ताकि </w:t>
      </w:r>
      <w:r>
        <w:rPr>
          <w:lang w:val="hi_IN" w:bidi="hi_IN"/>
        </w:rPr>
        <w:t>वे उस उद्धार को जो मसीह यीशु में हैं अनन्त महिमा के साथ पाएँ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2 तीमुथियुस 2:12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जो धीरज से सहते हैं, उनके लिए मसीह की क्या प्रतिज्ञा है?</w:t>
      </w:r>
    </w:p>
    <w:p>
      <w:pPr/>
      <w:r>
        <w:rPr>
          <w:lang w:val="hi_IN" w:bidi="hi_IN"/>
        </w:rPr>
      </w:r>
      <w:r>
        <w:rPr>
          <w:lang w:val="hi_IN" w:bidi="hi_IN"/>
        </w:rPr>
        <w:t>जो धीरज से सहते हैं, वे मसीह के साथ राज्य भी करेंगे।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2 तीमुथियुस 2:12 (#2)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जो लोग उनका इन्कार करते हैं, उनके लिए मसीह की चेतावनी क्या है?</w:t>
      </w:r>
    </w:p>
    <w:p>
      <w:pPr/>
      <w:r>
        <w:rPr>
          <w:lang w:val="hi_IN" w:bidi="hi_IN"/>
        </w:rPr>
      </w:r>
      <w:r>
        <w:rPr>
          <w:lang w:val="hi_IN" w:bidi="hi_IN"/>
        </w:rPr>
        <w:t>जो लोग मसीह का इन्कार करते हैं, मसीह उनका भी इन्कार करेंगे।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2 तीमुथियुस 2:14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तीमुथियुस को लोगों को किस बारे में चिताना चाहिए कि वे तर्क-वितर्क न किया करें?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तीमुथियुस को लोगों को चेताना चाहिए कि </w:t>
      </w:r>
      <w:r>
        <w:rPr>
          <w:lang w:val="hi_IN" w:bidi="hi_IN"/>
        </w:rPr>
        <w:t>शब्दों पर तर्क-वितर्क न किया करें</w:t>
      </w:r>
      <w:r>
        <w:rPr>
          <w:lang w:val="hi_IN" w:bidi="hi_IN"/>
        </w:rPr>
        <w:t xml:space="preserve">, जिनसे </w:t>
      </w:r>
      <w:r>
        <w:rPr>
          <w:lang w:val="hi_IN" w:bidi="hi_IN"/>
        </w:rPr>
        <w:t>कुछ लाभ नहीं होता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2 तीमुथियुस 2:18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वे दो व्यक्ति जो सत्य से भटक गए थे, वे किस झूठे सिद्धांत का प्रचार कर रहे थे?</w:t>
      </w:r>
    </w:p>
    <w:p>
      <w:pPr/>
      <w:r>
        <w:rPr>
          <w:lang w:val="hi_IN" w:bidi="hi_IN"/>
        </w:rPr>
      </w:r>
      <w:r>
        <w:rPr>
          <w:lang w:val="hi_IN" w:bidi="hi_IN"/>
        </w:rPr>
        <w:t>वे कह रहे थे कि पुनरुत्थान पहले ही हो चुका है।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2 तीमुथियुस 2:21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विश्वासियों को हर भले काम के लिए अपने को कैसे तैयार करना चाहिए?</w:t>
      </w:r>
    </w:p>
    <w:p>
      <w:pPr/>
      <w:r>
        <w:rPr>
          <w:lang w:val="hi_IN" w:bidi="hi_IN"/>
        </w:rPr>
      </w:r>
      <w:r>
        <w:rPr>
          <w:lang w:val="hi_IN" w:bidi="hi_IN"/>
        </w:rPr>
        <w:t>विश्वासियों को अपमानजनक बातों से अपने आप को शुद्ध करना चाहिए ताकि वे हर भले काम के लिए तैयार रहें।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2 तीमुथियुस 2:22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तीमुथियुस को किन चीजों से भागना चाहिए?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तीमुथियुस को </w:t>
      </w:r>
      <w:r>
        <w:rPr>
          <w:lang w:val="hi_IN" w:bidi="hi_IN"/>
        </w:rPr>
        <w:t>जवानी की अभिलाषाओं</w:t>
      </w:r>
      <w:r>
        <w:rPr>
          <w:lang w:val="hi_IN" w:bidi="hi_IN"/>
        </w:rPr>
        <w:t xml:space="preserve"> से भागना चाहिए।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2 तीमुथियुस 2:24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पौलुस क्या कहते हैं कि प्रभु का सेवक कैसा होना चाहिए?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प्रभु के एक दास को </w:t>
      </w:r>
      <w:r>
        <w:rPr>
          <w:lang w:val="hi_IN" w:bidi="hi_IN"/>
        </w:rPr>
        <w:t>झगड़ालू नहीं होना चाहिए</w:t>
      </w:r>
      <w:r>
        <w:rPr>
          <w:lang w:val="hi_IN" w:bidi="hi_IN"/>
        </w:rPr>
        <w:t xml:space="preserve">, </w:t>
      </w:r>
      <w:r>
        <w:rPr>
          <w:lang w:val="hi_IN" w:bidi="hi_IN"/>
        </w:rPr>
        <w:t xml:space="preserve">कोमल और शिक्षा में निपुण </w:t>
      </w:r>
      <w:r>
        <w:rPr>
          <w:lang w:val="hi_IN" w:bidi="hi_IN"/>
        </w:rPr>
        <w:t>होना चाहिए।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2 तीमुथियुस 2:25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प्रभु के सेवक को उन लोगों के साथ कैसा व्यवहार करना चाहिए जो उनका विरोध करते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>प्रभु के एक सेवक को नम्रता से उन लोगों को समझाना चाहिए जो उनका विरोध करते हैं।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2 तीमुथियुस 2:26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शैतान ने अविश्वासियों के साथ क्या किया है?</w:t>
      </w:r>
    </w:p>
    <w:p>
      <w:pPr/>
      <w:r>
        <w:rPr>
          <w:lang w:val="hi_IN" w:bidi="hi_IN"/>
        </w:rPr>
      </w:r>
      <w:r>
        <w:rPr>
          <w:lang w:val="hi_IN" w:bidi="hi_IN"/>
        </w:rPr>
        <w:t>शैतान ने अपनी इच्छा पूरी करने के लिए अविश्वासियों को अपने फंदे में फंसा लिया है।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2 तीमुथियुस 3:1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पौलुस क्या कहते हैं कि अन्तिम दिनों में क्या होगा?</w:t>
      </w:r>
    </w:p>
    <w:p>
      <w:pPr/>
      <w:r>
        <w:rPr>
          <w:lang w:val="hi_IN" w:bidi="hi_IN"/>
        </w:rPr>
      </w:r>
      <w:r>
        <w:rPr>
          <w:lang w:val="hi_IN" w:bidi="hi_IN"/>
        </w:rPr>
        <w:t>पौलुस कहते हैं कि अन्तिम दिनों में कठिन समय आएंगे।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2 तीमुथियुस 3:2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अन्तिम दिनों में, लोग परमेश्वर के बजाय किससे प्रेम करेंगे?</w:t>
      </w:r>
    </w:p>
    <w:p>
      <w:pPr/>
      <w:r>
        <w:rPr>
          <w:lang w:val="hi_IN" w:bidi="hi_IN"/>
        </w:rPr>
      </w:r>
      <w:r>
        <w:rPr>
          <w:lang w:val="hi_IN" w:bidi="hi_IN"/>
        </w:rPr>
        <w:t>अन्तिम दिनों में परमेश्वर के बजाय मनुष्य स्वार्थी, और धन का लोभी हो जाएँगे।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2 तीमुथियुस 3:4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अन्तिम दिनों में, लोग परमेश्वर के बजाय किन अन्य चीज़ों से प्रेम करेंगे?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अन्तिम दिनों में, लोग परमेश्वर के बजाय </w:t>
      </w:r>
      <w:r>
        <w:rPr>
          <w:lang w:val="hi_IN" w:bidi="hi_IN"/>
        </w:rPr>
        <w:t>सुख-विलास के चाहनेवाले होंगे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2 तीमुथियुस 3:5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पौलुस तीमुथियुस को उन लोगों के साथ क्या करने को कहते हैं जो भक्ति का केवल दिखावा करते हैं? 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पौलुस तीमुथियुस से कहते हैं कि वह उन लोगों से </w:t>
      </w:r>
      <w:r>
        <w:rPr>
          <w:lang w:val="hi_IN" w:bidi="hi_IN"/>
        </w:rPr>
        <w:t>परे</w:t>
      </w:r>
      <w:r>
        <w:rPr>
          <w:lang w:val="hi_IN" w:bidi="hi_IN"/>
        </w:rPr>
        <w:t xml:space="preserve"> रहें जो भक्ति का केवल दिखावा करते हैं।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2 तीमुथियुस 3:6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इन अधर्मी लोगों में से कुछ क्या करते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इन अधर्मी लोगों में से कुछ </w:t>
      </w:r>
      <w:r>
        <w:rPr>
          <w:lang w:val="hi_IN" w:bidi="hi_IN"/>
        </w:rPr>
        <w:t>घरों में दबे पाँव घुस आते हैं</w:t>
      </w:r>
      <w:r>
        <w:rPr>
          <w:lang w:val="hi_IN" w:bidi="hi_IN"/>
        </w:rPr>
        <w:t xml:space="preserve"> और </w:t>
      </w:r>
      <w:r>
        <w:rPr>
          <w:lang w:val="hi_IN" w:bidi="hi_IN"/>
        </w:rPr>
        <w:t xml:space="preserve">उन दुर्बल स्त्रियों को वश में कर लेते हैं, जो पापों से दबी और हर प्रकार की अभिलाषाओं के वश में होते </w:t>
      </w:r>
      <w:r>
        <w:rPr>
          <w:lang w:val="hi_IN" w:bidi="hi_IN"/>
        </w:rPr>
        <w:t>हैं।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2 तीमुथियुस 3:8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ये अधर्मी लोग पुराने नियम में यन्नेस और यम्ब्रेस के समान कैसे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>ये अधर्मी लोग सत्य और निर्दोष का विरोध करते हैं जैसे यन्नेस और यम्ब्रेस ने मूसा के साथ किया था।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2 तीमुथियुस 3:10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झूठे शिक्षकों के बजाय, तीमुथियुस ने किसका अनुसरण किया है?</w:t>
      </w:r>
    </w:p>
    <w:p>
      <w:pPr/>
      <w:r>
        <w:rPr>
          <w:lang w:val="hi_IN" w:bidi="hi_IN"/>
        </w:rPr>
      </w:r>
      <w:r>
        <w:rPr>
          <w:lang w:val="hi_IN" w:bidi="hi_IN"/>
        </w:rPr>
        <w:t>तीमुथियुस ने पौलुस का अनुसरण किया है।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2 तीमुथियुस 3:11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प्रभु ने पौलुस को किनसे छुड़ाया?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प्रभु ने पौलुस को उनके सभी उत्पीड़नों और </w:t>
      </w:r>
      <w:r>
        <w:rPr>
          <w:lang w:val="hi_IN" w:bidi="hi_IN"/>
        </w:rPr>
        <w:t>दुःखों</w:t>
      </w:r>
      <w:r>
        <w:rPr>
          <w:lang w:val="hi_IN" w:bidi="hi_IN"/>
        </w:rPr>
        <w:t xml:space="preserve"> से छुड़ाया।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2 तीमुथियुस 3:12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पौलुस क्या कहते हैं कि सब लोगों के साथ क्या होगा जो भक्ति के साथ जीवन बिताना चाहते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पौलुस कहते हैं कि जो भी लोग </w:t>
      </w:r>
      <w:r>
        <w:rPr>
          <w:lang w:val="hi_IN" w:bidi="hi_IN"/>
        </w:rPr>
        <w:t>भक्ति के साथ जीवन बिताना चाहते हैं वे सब सताए जाएँगे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2 तीमुथियुस 3:13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अन्तिम दिनों में कौन बिगड़ते चले जाएँगे?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अन्तिम दिनों में </w:t>
      </w:r>
      <w:r>
        <w:rPr>
          <w:lang w:val="hi_IN" w:bidi="hi_IN"/>
        </w:rPr>
        <w:t>दुष्ट, और बहकानेवाले धोखा देते हुए, और धोखा खाते हुए, बिगड़ते चले जाएँगे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2 तीमुथियुस 3:15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तीमुथियुस को अपने जीवन के किस समय से पवित्र शास्त्रों की जानकारी थी? 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तीमुथियुस को </w:t>
      </w:r>
      <w:r>
        <w:rPr>
          <w:lang w:val="hi_IN" w:bidi="hi_IN"/>
        </w:rPr>
        <w:t>बालकपन</w:t>
      </w:r>
      <w:r>
        <w:rPr>
          <w:lang w:val="hi_IN" w:bidi="hi_IN"/>
        </w:rPr>
        <w:t xml:space="preserve"> से ही पवित्र शास्त्रों की जानकारी थी।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2 तीमुथियुस 3:16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सम्पूर्ण पवित्रशास्त्र कैसे रचा गया है?</w:t>
      </w:r>
    </w:p>
    <w:p>
      <w:pPr/>
      <w:r>
        <w:rPr>
          <w:lang w:val="hi_IN" w:bidi="hi_IN"/>
        </w:rPr>
      </w:r>
      <w:r>
        <w:rPr>
          <w:lang w:val="hi_IN" w:bidi="hi_IN"/>
        </w:rPr>
        <w:t>सम्पूर्ण पवित्रशास्त्र परमेश्वर की प्रेरणा से रचा गया है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2 तीमुथियुस 3:16 (#2)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सम्पूर्ण पवित्रशास्त्र किसके लिए लाभदायक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सम्पूर्ण पवित्रशास्त्र </w:t>
      </w:r>
      <w:r>
        <w:rPr>
          <w:lang w:val="hi_IN" w:bidi="hi_IN"/>
        </w:rPr>
        <w:t>उपदेश, और समझाने, और सुधारने, और धार्मिकता की शिक्षा के लिये लाभदायक है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2 तीमुथियुस 3:17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किसी मनुष्य को पवित्रशास्त्र में प्रशिक्षण देने का उद्देश्य क्या है?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एक मनुष्य पवित्रशास्त्र में प्रशिक्षित होता है ताकि वह </w:t>
      </w:r>
      <w:r>
        <w:rPr>
          <w:lang w:val="hi_IN" w:bidi="hi_IN"/>
        </w:rPr>
        <w:t>सिद्ध बने, और हर एक भले काम के लिये तत्पर हो जाए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2 तीमुथियुस 4:1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यीशु मसीह किसका न्याय करेंगे?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यीशु मसीह </w:t>
      </w:r>
      <w:r>
        <w:rPr>
          <w:lang w:val="hi_IN" w:bidi="hi_IN"/>
        </w:rPr>
        <w:t>जीवितों और मरे हुओं का न्याय</w:t>
      </w:r>
      <w:r>
        <w:rPr>
          <w:lang w:val="hi_IN" w:bidi="hi_IN"/>
        </w:rPr>
        <w:t xml:space="preserve"> करेंगे।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2 तीमुथियुस 4:2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पौलुस ने तीमुथियुस को गंभीरता से क्या निर्देश दिए?</w:t>
      </w:r>
    </w:p>
    <w:p>
      <w:pPr/>
      <w:r>
        <w:rPr>
          <w:lang w:val="hi_IN" w:bidi="hi_IN"/>
        </w:rPr>
      </w:r>
      <w:r>
        <w:rPr>
          <w:lang w:val="hi_IN" w:bidi="hi_IN"/>
        </w:rPr>
        <w:t>पौलुस ने गंभीरता से तीमुथियुस को वचन का प्रचार करने का निर्देश दिए।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2 तीमुथियुस 4:3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पौलुस ने क्या चेतावनी दी कि वह समय आएगा जब लोग खरे उपदेश को क्या नहीं कर पाएँगे?</w:t>
      </w:r>
    </w:p>
    <w:p>
      <w:pPr/>
      <w:r>
        <w:rPr>
          <w:lang w:val="hi_IN" w:bidi="hi_IN"/>
        </w:rPr>
      </w:r>
      <w:r>
        <w:rPr>
          <w:lang w:val="hi_IN" w:bidi="hi_IN"/>
        </w:rPr>
        <w:t>लोग खरा उपदेश न सह सकेंगे पर कानों की खुजली के कारण अपनी अभिलाषाओं के अनुसार अपने लिये बहुत सारे उपदेशक बटोर लेंगे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2 तीमुथियुस 4:5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तीमुथियुस को कौन सा काम और सेवा सौंपी गई थी?</w:t>
      </w:r>
    </w:p>
    <w:p>
      <w:pPr/>
      <w:r>
        <w:rPr>
          <w:lang w:val="hi_IN" w:bidi="hi_IN"/>
        </w:rPr>
      </w:r>
      <w:r>
        <w:rPr>
          <w:lang w:val="hi_IN" w:bidi="hi_IN"/>
        </w:rPr>
        <w:t>तीमुथियुस को एक सुसमाचार प्रचारक के रूप में काम और सेवा सौंपी गई थी।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2 तीमुथियुस 4:6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पौलुस ने अपने जीवन में किस समय के आगमन की चर्चा की थी?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पौलुस ने कहा कि उनके </w:t>
      </w:r>
      <w:r>
        <w:rPr>
          <w:lang w:val="hi_IN" w:bidi="hi_IN"/>
        </w:rPr>
        <w:t>संसार से जाने का समय आ पहुँचा है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2 तीमुथियुस 4:8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पौलुस ने क्या कहा कि वे सब जो मसीह के प्रगट होने को प्रिय जानते हैं, उन्हें कौन सा पुरस्कार प्राप्त होगा?</w:t>
      </w:r>
    </w:p>
    <w:p>
      <w:pPr/>
      <w:r>
        <w:rPr>
          <w:lang w:val="hi_IN" w:bidi="hi_IN"/>
        </w:rPr>
      </w:r>
      <w:r>
        <w:rPr>
          <w:lang w:val="hi_IN" w:bidi="hi_IN"/>
        </w:rPr>
        <w:t>पौलुस ने कहा कि वे सब जो मसीह के प्रगट होने को प्रिय जानते हैं, उन्हें धार्मिकता का मुकुट प्राप्त होगा।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2 तीमुथियुस 4:10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पौलुस के साथी देमास ने उन्हें क्यों छोड़ दिया?</w:t>
      </w:r>
    </w:p>
    <w:p>
      <w:pPr/>
      <w:r>
        <w:rPr>
          <w:lang w:val="hi_IN" w:bidi="hi_IN"/>
        </w:rPr>
      </w:r>
      <w:r>
        <w:rPr>
          <w:lang w:val="hi_IN" w:bidi="hi_IN"/>
        </w:rPr>
        <w:t>देमास ने इस संसार को प्रिय जानकर पौलुस छोड़ दिया।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2 तीमुथियुस 4:11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पौलुस के साथ अब भी कौन से एकमात्र साथी थे?</w:t>
      </w:r>
    </w:p>
    <w:p>
      <w:pPr/>
      <w:r>
        <w:rPr>
          <w:lang w:val="hi_IN" w:bidi="hi_IN"/>
        </w:rPr>
      </w:r>
      <w:r>
        <w:rPr>
          <w:lang w:val="hi_IN" w:bidi="hi_IN"/>
        </w:rPr>
        <w:t>केवल लूका ही पौलुस के साथ थे।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2 तीमुथियुस 4:14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पौलुस ने किसके अनुसार कहा कि प्रभु सिकन्दर को बदला देंगे?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पौलुस ने कहा कि प्रभु सिकन्दर को उनके कामों के अनुसार </w:t>
      </w:r>
      <w:r>
        <w:rPr>
          <w:lang w:val="hi_IN" w:bidi="hi_IN"/>
        </w:rPr>
        <w:t>बदला</w:t>
      </w:r>
      <w:r>
        <w:rPr>
          <w:lang w:val="hi_IN" w:bidi="hi_IN"/>
        </w:rPr>
        <w:t xml:space="preserve"> देंगे।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2 तीमुथियुस 4:16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पहली बार पौलुस के बचाव के समय में कौन लोग उपस्थित थे?</w:t>
      </w:r>
    </w:p>
    <w:p>
      <w:pPr/>
      <w:r>
        <w:rPr>
          <w:lang w:val="hi_IN" w:bidi="hi_IN"/>
        </w:rPr>
      </w:r>
      <w:r>
        <w:rPr>
          <w:lang w:val="hi_IN" w:bidi="hi_IN"/>
        </w:rPr>
        <w:t>पहली बार पौलुस के बचाव के समय में, कोई भी उनके साथ उपस्थित नहीं हुआ।</w:t>
      </w:r>
      <w:r>
        <w:rPr>
          <w:lang w:val="hi_IN" w:bidi="hi_IN"/>
        </w:rPr>
      </w:r>
      <w:r>
        <w:rPr>
          <w:lang w:val="hi_IN" w:bidi="hi_I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i_I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