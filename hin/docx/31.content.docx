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unfoldingWord® Translation Questions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license.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 by Mission Mutual</w:t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OBA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ओबद्याह 1:1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अन्यजातियों के बीच एक दूत किस उद्देश्य से भेजा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</w:t>
      </w:r>
      <w:r>
        <w:rPr>
          <w:lang w:val="hi_IN" w:bidi="hi_IN"/>
        </w:rPr>
        <w:t>अन्यजातियों</w:t>
      </w:r>
      <w:r>
        <w:rPr>
          <w:lang w:val="hi_IN" w:bidi="hi_IN"/>
        </w:rPr>
        <w:t xml:space="preserve"> के बीच एक दूत भेजा ताकि </w:t>
      </w:r>
      <w:r>
        <w:rPr>
          <w:lang w:val="hi_IN" w:bidi="hi_IN"/>
        </w:rPr>
        <w:t>अन्यजातियां</w:t>
      </w:r>
      <w:r>
        <w:rPr>
          <w:lang w:val="hi_IN" w:bidi="hi_IN"/>
        </w:rPr>
        <w:t xml:space="preserve"> एदोम के खिलाफ युद्ध के लिए खड़े हो जाएं।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ओबद्याह 1:3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एदोमियों के पापों में से एक क्या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एदोमियों के ह्रदय में अभिमान था और वे मन में कहते थे कि </w:t>
      </w:r>
      <w:r>
        <w:rPr>
          <w:lang w:val="hi_IN" w:bidi="hi_IN"/>
        </w:rPr>
        <w:t>कौन उन्हें भूमि पर उतार देगा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ओबद्याह 1:7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एदोम को कौन धोखा देगा और उसके विरुद्ध प्रबल होगा?</w:t>
      </w:r>
    </w:p>
    <w:p>
      <w:pPr/>
      <w:r>
        <w:rPr>
          <w:lang w:val="hi_IN" w:bidi="hi_IN"/>
        </w:rPr>
      </w:r>
      <w:r>
        <w:rPr>
          <w:lang w:val="hi_IN" w:bidi="hi_IN"/>
        </w:rPr>
        <w:t>जितनों ने एदोम से वाचा बाँधी थी</w:t>
      </w:r>
      <w:r>
        <w:rPr>
          <w:lang w:val="hi_IN" w:bidi="hi_IN"/>
        </w:rPr>
        <w:t>, वे एदोम को धोखा देंगे और उसके विरुद्ध प्रबल होंगे।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ओबद्याह 1:10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एदोम लज्जा से क्यों ढका जाएगा और सदा के लिए क्यों नाश हो जाएगा?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एदोम अपने भाई याकूब पर किए गए </w:t>
      </w:r>
      <w:r>
        <w:rPr>
          <w:lang w:val="hi_IN" w:bidi="hi_IN"/>
        </w:rPr>
        <w:t>उपद्रव</w:t>
      </w:r>
      <w:r>
        <w:rPr>
          <w:lang w:val="hi_IN" w:bidi="hi_IN"/>
        </w:rPr>
        <w:t xml:space="preserve"> के कारण लज्जा से ढका जाएगा और सदा के लिए नाश हो जाएगा।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ओबद्याह 1:11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 दिन क्या हुआ जब एदोम याकूब से अलग हो गया?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 दिन, </w:t>
      </w:r>
      <w:r>
        <w:rPr>
          <w:lang w:val="hi_IN" w:bidi="hi_IN"/>
        </w:rPr>
        <w:t>पराए लोग उसके फाटकों से घुसकर</w:t>
      </w:r>
      <w:r>
        <w:rPr>
          <w:lang w:val="hi_IN" w:bidi="hi_IN"/>
        </w:rPr>
        <w:t xml:space="preserve"> </w:t>
      </w:r>
      <w:r>
        <w:rPr>
          <w:lang w:val="hi_IN" w:bidi="hi_IN"/>
        </w:rPr>
        <w:t>उसकी धन-सम्पत्ति छीनकर ले गए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ओबद्याह 1:12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यहूदा के विपत्ति के दिन यहोवा ने एदोम को यहूदा के विषय में क्या न करने को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कहा कि एदोम को न तो देखते रहना चाहिए था, न आनन्दित होना चाहिए था, और न ही </w:t>
      </w:r>
      <w:r>
        <w:rPr>
          <w:lang w:val="hi_IN" w:bidi="hi_IN"/>
        </w:rPr>
        <w:t>बड़ा बोल बोलता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ओबद्याह 1:13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यहूदा की विपत्ति के दिन यहोवा ने एदोम को यहूदा के विषय में क्या न करने को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कहा कि यहूदा के विपत्ति के दिन एदोम को यहूदा के फाटकों में घुसना नहीं चाहिए था, न उसकी दुर्दशा को देखते रहना चाहिए था, और न यहूदा की </w:t>
      </w:r>
      <w:r>
        <w:rPr>
          <w:lang w:val="hi_IN" w:bidi="hi_IN"/>
        </w:rPr>
        <w:t>धन-सम्पत्ति</w:t>
      </w:r>
      <w:r>
        <w:rPr>
          <w:lang w:val="hi_IN" w:bidi="hi_IN"/>
        </w:rPr>
        <w:t xml:space="preserve"> पर हाथ लगाना चाहिए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ओबद्याह 1:15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क्या कहा कि एदोम के सिर पर क्या पड़ेगा?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कहा कि एदोम का </w:t>
      </w:r>
      <w:r>
        <w:rPr>
          <w:lang w:val="hi_IN" w:bidi="hi_IN"/>
        </w:rPr>
        <w:t>व्यवहार लौटकर</w:t>
      </w:r>
      <w:r>
        <w:rPr>
          <w:lang w:val="hi_IN" w:bidi="hi_IN"/>
        </w:rPr>
        <w:t xml:space="preserve"> उसके सिर पर </w:t>
      </w:r>
      <w:r>
        <w:rPr>
          <w:lang w:val="hi_IN" w:bidi="hi_IN"/>
        </w:rPr>
        <w:t>पड़ेगा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ओबद्याह 1:17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यहूदा के संकट के बावजूद सिय्योन पर्वत पर बचे हुए लोग क्या कर सकेंगे?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यहूदा के संकट के बावजूद </w:t>
      </w:r>
      <w:r>
        <w:rPr>
          <w:lang w:val="hi_IN" w:bidi="hi_IN"/>
        </w:rPr>
        <w:t>सिय्योन पर्वत पर बचे हुए लोग रहेंगे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ओबद्याह 1:18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एदोम में से कितने यहोवा के न्याय से सुरक्षित रहेंगे?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के न्याय के बाद एदोम में कोई </w:t>
      </w:r>
      <w:r>
        <w:rPr>
          <w:lang w:val="hi_IN" w:bidi="hi_IN"/>
        </w:rPr>
        <w:t>न बचेगा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ओबद्याह 1:19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फिर एसाव के पहाड़ का अधिकारी कौन होगा?</w:t>
      </w:r>
    </w:p>
    <w:p>
      <w:pPr/>
      <w:r>
        <w:rPr>
          <w:lang w:val="hi_IN" w:bidi="hi_IN"/>
        </w:rPr>
      </w:r>
      <w:r>
        <w:rPr>
          <w:lang w:val="hi_IN" w:bidi="hi_IN"/>
        </w:rPr>
        <w:t>दक्षिण देश के लोग एसाव के पहाड़ के अधिकारी होंगे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ओबद्याह 1:21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फिर एसाव के पहाड़ का न्याय कहाँ से किया जाएगा?</w:t>
      </w:r>
    </w:p>
    <w:p>
      <w:pPr/>
      <w:r>
        <w:rPr>
          <w:lang w:val="hi_IN" w:bidi="hi_IN"/>
        </w:rPr>
      </w:r>
      <w:r>
        <w:rPr>
          <w:lang w:val="hi_IN" w:bidi="hi_IN"/>
        </w:rPr>
        <w:t>सिय्योन पर्वत से एसाव के पहाड़ का न्याय किया जाएगा।</w:t>
      </w:r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