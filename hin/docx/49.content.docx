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EPH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इस पत्र में, लोगों को जिन्हें वो लिख रहे हैं, कैसे संबोधित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पत्र में लोगों को </w:t>
      </w:r>
      <w:r>
        <w:rPr>
          <w:lang w:val="hi_IN" w:bidi="hi_IN"/>
        </w:rPr>
        <w:t>पवित्र और मसीह यीशु में विश्वासी लोगों के नाम से संबोधित करते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पिता ने विश्वासियों को कौन सी </w:t>
      </w:r>
      <w:r>
        <w:rPr>
          <w:b/>
          <w:lang w:val="hi_IN" w:bidi="hi_IN"/>
        </w:rPr>
        <w:t>आशीष दी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पिता ने विश्वासियों को </w:t>
      </w:r>
      <w:r>
        <w:rPr>
          <w:lang w:val="hi_IN" w:bidi="hi_IN"/>
        </w:rPr>
        <w:t>मसीह में स्वर्गीय स्थानों में सब प्रकार की आत्मिक आशीष दी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पिता ने मसीह में विश्वास करनेवालों को कब चुना?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पिता ने मसीह में विश्वास करनेवालों को</w:t>
      </w:r>
      <w:r>
        <w:rPr>
          <w:b/>
          <w:lang w:val="hi_IN" w:bidi="hi_IN"/>
        </w:rPr>
        <w:t xml:space="preserve"> </w:t>
      </w:r>
      <w:r>
        <w:rPr>
          <w:lang w:val="hi_IN" w:bidi="hi_IN"/>
        </w:rPr>
        <w:t>जगत की उत्पत्ति से पहले ही चुन लिया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1:4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पिता ने विश्वासियों को किस उद्देश्य से चुना?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पिता ने विश्वासियों को चुना ताकि वे </w:t>
      </w:r>
      <w:r>
        <w:rPr>
          <w:lang w:val="hi_IN" w:bidi="hi_IN"/>
        </w:rPr>
        <w:t xml:space="preserve">उसकी दृष्टि में पवित्र और निर्दोष बने रहें।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ने विश्वासियों को पहले से ही </w:t>
      </w:r>
      <w:r>
        <w:rPr>
          <w:b/>
          <w:lang w:val="hi_IN" w:bidi="hi_IN"/>
        </w:rPr>
        <w:t xml:space="preserve">लेपालक </w:t>
      </w:r>
      <w:r>
        <w:rPr>
          <w:b/>
          <w:lang w:val="hi_IN" w:bidi="hi_IN"/>
        </w:rPr>
        <w:t xml:space="preserve">क्यों </w:t>
      </w:r>
      <w:r>
        <w:rPr>
          <w:b/>
          <w:lang w:val="hi_IN" w:bidi="hi_IN"/>
        </w:rPr>
        <w:t>ठहराया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विश्वासियों को </w:t>
      </w:r>
      <w:r>
        <w:rPr>
          <w:lang w:val="hi_IN" w:bidi="hi_IN"/>
        </w:rPr>
        <w:t>अपनी इच्छा के भले अभिप्राय के अनुसार पहले से ही हमें</w:t>
      </w:r>
      <w:r>
        <w:rPr>
          <w:lang w:val="hi_IN" w:bidi="hi_IN"/>
        </w:rPr>
        <w:t xml:space="preserve"> लेपालक ठहराया।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ने विश्वासियों को </w:t>
      </w:r>
      <w:r>
        <w:rPr>
          <w:b/>
          <w:lang w:val="hi_IN" w:bidi="hi_IN"/>
        </w:rPr>
        <w:t>अपने प्रिय पुत्र के द्वारा सेंत-मेंत में</w:t>
      </w:r>
      <w:r>
        <w:rPr>
          <w:b/>
          <w:lang w:val="hi_IN" w:bidi="hi_IN"/>
        </w:rPr>
        <w:t xml:space="preserve"> लेपालकपन </w:t>
      </w:r>
      <w:r>
        <w:rPr>
          <w:b/>
          <w:lang w:val="hi_IN" w:bidi="hi_IN"/>
        </w:rPr>
        <w:t>क्यों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विश्वासियों को अपने प्रिय पुत्र के द्वारा सेंत-मेंत में लेपालकपन दिया ताकि उनके </w:t>
      </w:r>
      <w:r>
        <w:rPr>
          <w:lang w:val="hi_IN" w:bidi="hi_IN"/>
        </w:rPr>
        <w:t>अनुग्रह की महिमा की स्तुति हो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परमेश्वर के अनुग्रह से मसीह के लहू के द्वारा क्या मिला?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परमेश्वर के अनुग्रह से मसीह के लहू के द्वारा </w:t>
      </w:r>
      <w:r>
        <w:rPr>
          <w:lang w:val="hi_IN" w:bidi="hi_IN"/>
        </w:rPr>
        <w:t>छुटकारा, अर्थात् अपराधों की क्षमा मिली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की योजना के अनुसार, समय की पूर्ति होने पर</w:t>
      </w:r>
      <w:r>
        <w:rPr>
          <w:b/>
          <w:lang w:val="hi_IN" w:bidi="hi_IN"/>
        </w:rPr>
        <w:t xml:space="preserve"> क्या होगा 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की योजना के अनुसार, समय की पूर्ति होने पर, जो कुछ स्वर्ग में और जो कुछ पृथ्वी पर है, सब कुछ वह मसीह में एकत्र करेंगे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सत्य के वचन को सुनने पर कौन सी छाप लगी?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सत्य के वचन को सुनने पर </w:t>
      </w:r>
      <w:r>
        <w:rPr>
          <w:lang w:val="hi_IN" w:bidi="hi_IN"/>
        </w:rPr>
        <w:t xml:space="preserve">प्रतिज्ञा किए हुए पवित्र आत्मा की छाप लगी।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आत्मा किसका </w:t>
      </w:r>
      <w:r>
        <w:rPr>
          <w:b/>
          <w:lang w:val="hi_IN" w:bidi="hi_IN"/>
        </w:rPr>
        <w:t>बयाना है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आत्मा विश्वासियों के लिये </w:t>
      </w:r>
      <w:r>
        <w:rPr>
          <w:lang w:val="hi_IN" w:bidi="hi_IN"/>
        </w:rPr>
        <w:t>विरासत का बयाना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इफिसियों को क्या बात को जान लेने के लिए प्रार्थना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प्रार्थना करते हैं कि इफिसियों की </w:t>
      </w:r>
      <w:r>
        <w:rPr>
          <w:lang w:val="hi_IN" w:bidi="hi_IN"/>
        </w:rPr>
        <w:t xml:space="preserve">मन की आँखें ज्योतिर्मय हों ताकि वो जान ले कि उनकी बुलाहट की आशा क्या है, और पवित्र लोगों में उसकी विरासत की महिमा का धन कैसा है।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ने </w:t>
      </w:r>
      <w:r>
        <w:rPr>
          <w:b/>
          <w:lang w:val="hi_IN" w:bidi="hi_IN"/>
        </w:rPr>
        <w:t>मसीह के विषय में क्या किया</w:t>
      </w:r>
      <w:r>
        <w:rPr>
          <w:b/>
          <w:lang w:val="hi_IN" w:bidi="hi_IN"/>
        </w:rPr>
        <w:t xml:space="preserve"> 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मसीह को </w:t>
      </w:r>
      <w:r>
        <w:rPr>
          <w:lang w:val="hi_IN" w:bidi="hi_IN"/>
        </w:rPr>
        <w:t>मरे हुओं में से जिलाकर स्वर्गीय स्थानों में अपनी दाहिनी ओर</w:t>
      </w:r>
      <w:r>
        <w:rPr>
          <w:lang w:val="hi_IN" w:bidi="hi_IN"/>
        </w:rPr>
        <w:t xml:space="preserve"> बैठाया।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ने मसीह के </w:t>
      </w:r>
      <w:r>
        <w:rPr>
          <w:b/>
          <w:lang w:val="hi_IN" w:bidi="hi_IN"/>
        </w:rPr>
        <w:t>पाँवों तले क्या कर दिया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मसीह के पाँवों तले सब कुछ कर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1:22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को कलीसिया में क्या </w:t>
      </w:r>
      <w:r>
        <w:rPr>
          <w:b/>
          <w:lang w:val="hi_IN" w:bidi="hi_IN"/>
        </w:rPr>
        <w:t xml:space="preserve">ठहराया </w:t>
      </w:r>
      <w:r>
        <w:rPr>
          <w:b/>
          <w:lang w:val="hi_IN" w:bidi="hi_IN"/>
        </w:rPr>
        <w:t>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को कलीसिया में </w:t>
      </w:r>
      <w:r>
        <w:rPr>
          <w:lang w:val="hi_IN" w:bidi="hi_IN"/>
        </w:rPr>
        <w:t>सब वस्तुओं पर</w:t>
      </w:r>
      <w:r>
        <w:rPr>
          <w:lang w:val="hi_IN" w:bidi="hi_IN"/>
        </w:rPr>
        <w:t xml:space="preserve"> </w:t>
      </w:r>
      <w:r>
        <w:rPr>
          <w:lang w:val="hi_IN" w:bidi="hi_IN"/>
        </w:rPr>
        <w:t>शिरोमणि ठहराया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1:23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कलीसिया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कलीसिया मसीह की देह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सभी अविश्वासियों की आत्मिक स्थिति क्या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सभी अविश्वासी अपने अपराधों और पापों के कारण मरे हुए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आज्ञा न माननेवाले किसके अनुसार चलते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आज्ञा न माननेवाले इस संसार की रीति पर, और आकाश के अधिकार के अधिपति के अनुसार चलते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स्वभाव </w:t>
      </w:r>
      <w:r>
        <w:rPr>
          <w:b/>
          <w:lang w:val="hi_IN" w:bidi="hi_IN"/>
        </w:rPr>
        <w:t>से, सभी अविश्वासी कैसे होते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सभी अविश्वासी </w:t>
      </w:r>
      <w:r>
        <w:rPr>
          <w:lang w:val="hi_IN" w:bidi="hi_IN"/>
        </w:rPr>
        <w:t>स्वभाव से क्रोध की सन्तान</w:t>
      </w:r>
      <w:r>
        <w:rPr>
          <w:lang w:val="hi_IN" w:bidi="hi_IN"/>
        </w:rPr>
        <w:t xml:space="preserve"> होते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के प्रति </w:t>
      </w:r>
      <w:r>
        <w:rPr>
          <w:b/>
          <w:lang w:val="hi_IN" w:bidi="hi_IN"/>
        </w:rPr>
        <w:t xml:space="preserve">परमेश्वर दया का धनी </w:t>
      </w:r>
      <w:r>
        <w:rPr>
          <w:b/>
          <w:lang w:val="hi_IN" w:bidi="hi_IN"/>
        </w:rPr>
        <w:t>क्यों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विश्वासियों के प्रति परमेश्वर दया का धनी अपने बड़े प्रेम के कारण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का </w:t>
      </w:r>
      <w:r>
        <w:rPr>
          <w:b/>
          <w:lang w:val="hi_IN" w:bidi="hi_IN"/>
        </w:rPr>
        <w:t xml:space="preserve">उद्धार कैसे हुआ </w:t>
      </w:r>
      <w:r>
        <w:rPr>
          <w:b/>
          <w:lang w:val="hi_IN" w:bidi="hi_IN"/>
        </w:rPr>
        <w:t>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विश्वासियों का उद्धार परमेश्वर के अनुग्रह से हुआ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विश्वासी किस </w:t>
      </w:r>
      <w:r>
        <w:rPr>
          <w:b/>
          <w:lang w:val="hi_IN" w:bidi="hi_IN"/>
        </w:rPr>
        <w:t xml:space="preserve">स्थान में बैठाए गए हैं 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विश्वासी मसीह यीशु के साथ स्वर्गीय स्थानों में बैठाए गए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विश्वासियों को आने वाले समयों में क्या दिखाना चाहते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विश्वासियों को </w:t>
      </w:r>
      <w:r>
        <w:rPr>
          <w:lang w:val="hi_IN" w:bidi="hi_IN"/>
        </w:rPr>
        <w:t>आनेवाले समयों में अपने अनुग्रह का असीम धन दिखाना चाहते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हमारा उद्धार कैसे हुआ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 के द्वारा अनुग्रह से हमारा उद्धार हुआ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को किस कारण से </w:t>
      </w:r>
      <w:r>
        <w:rPr>
          <w:b/>
          <w:lang w:val="hi_IN" w:bidi="hi_IN"/>
        </w:rPr>
        <w:t xml:space="preserve">घमण्ड </w:t>
      </w:r>
      <w:r>
        <w:rPr>
          <w:b/>
          <w:lang w:val="hi_IN" w:bidi="hi_IN"/>
        </w:rPr>
        <w:t>नहीं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अपने </w:t>
      </w:r>
      <w:r>
        <w:rPr>
          <w:lang w:val="hi_IN" w:bidi="hi_IN"/>
        </w:rPr>
        <w:t xml:space="preserve">कर्मों के कारण </w:t>
      </w:r>
      <w:r>
        <w:rPr>
          <w:lang w:val="hi_IN" w:bidi="hi_IN"/>
        </w:rPr>
        <w:t xml:space="preserve">घमंड नहीं करना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द्वारा विश्वासी, मसीह यीशु में किस लिये </w:t>
      </w:r>
      <w:r>
        <w:rPr>
          <w:b/>
          <w:lang w:val="hi_IN" w:bidi="hi_IN"/>
        </w:rPr>
        <w:t>सृजे गए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द्वारा विश्वासी, मसीह यीशु में भले कामों के लिये सृजे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अन्यजाति </w:t>
      </w:r>
      <w:r>
        <w:rPr>
          <w:b/>
          <w:lang w:val="hi_IN" w:bidi="hi_IN"/>
        </w:rPr>
        <w:t xml:space="preserve">जब </w:t>
      </w:r>
      <w:r>
        <w:rPr>
          <w:b/>
          <w:lang w:val="hi_IN" w:bidi="hi_IN"/>
        </w:rPr>
        <w:t xml:space="preserve">मसीह से अलग और इस्राएल की प्रजा के पद से अलग किए हुए और प्रतिज्ञा की वाचाओं के भागी न थे तब उनकी </w:t>
      </w:r>
      <w:r>
        <w:rPr>
          <w:b/>
          <w:lang w:val="hi_IN" w:bidi="hi_IN"/>
        </w:rPr>
        <w:t>आत्मिक स्थिति कैसी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अन्यजाति जब मसीह से अलग और जब इस्राएल की प्रजा के पद से अलग किए हुए और प्रतिज्ञा की वाचाओं के भागी न थे तब वे </w:t>
      </w:r>
      <w:r>
        <w:rPr>
          <w:lang w:val="hi_IN" w:bidi="hi_IN"/>
        </w:rPr>
        <w:t xml:space="preserve">आशाहीन और जगत में ईश्वर रहित थे।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कुछ अन्यजाति अविश्वासी जो पहले </w:t>
      </w:r>
      <w:r>
        <w:rPr>
          <w:b/>
          <w:lang w:val="hi_IN" w:bidi="hi_IN"/>
        </w:rPr>
        <w:t>मसीह यीशु से दूर थे वे निकट कैसे लाए गए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कुछ अन्यजाति अविश्वासी जो पहले मसीह से दूर थे वे अब </w:t>
      </w:r>
      <w:r>
        <w:rPr>
          <w:lang w:val="hi_IN" w:bidi="hi_IN"/>
        </w:rPr>
        <w:t>मसीह के लहू के द्वारा निकट</w:t>
      </w:r>
      <w:r>
        <w:rPr>
          <w:lang w:val="hi_IN" w:bidi="hi_IN"/>
        </w:rPr>
        <w:t xml:space="preserve"> लाए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ने </w:t>
      </w:r>
      <w:r>
        <w:rPr>
          <w:b/>
          <w:lang w:val="hi_IN" w:bidi="hi_IN"/>
        </w:rPr>
        <w:t>यहूदियों और अन्यजातियों</w:t>
      </w:r>
      <w:r>
        <w:rPr>
          <w:b/>
          <w:lang w:val="hi_IN" w:bidi="hi_IN"/>
        </w:rPr>
        <w:t xml:space="preserve"> के बीच संबंधों को कैसे परिवर्तित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ने </w:t>
      </w:r>
      <w:r>
        <w:rPr>
          <w:lang w:val="hi_IN" w:bidi="hi_IN"/>
        </w:rPr>
        <w:t>यहूदियों और अन्यजातियों</w:t>
      </w:r>
      <w:r>
        <w:rPr>
          <w:lang w:val="hi_IN" w:bidi="hi_IN"/>
        </w:rPr>
        <w:t xml:space="preserve"> में मेल कराकर उन्हें एक कर दिया </w:t>
      </w:r>
      <w:r>
        <w:rPr>
          <w:lang w:val="hi_IN" w:bidi="hi_IN"/>
        </w:rPr>
        <w:t xml:space="preserve">और अलग करनेवाले दीवार को जो बीच में थी, ढा दिया।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यीशु ने क्या मिटा कर यहूदियों और </w:t>
      </w:r>
      <w:r>
        <w:rPr>
          <w:b/>
          <w:lang w:val="hi_IN" w:bidi="hi_IN"/>
        </w:rPr>
        <w:t xml:space="preserve">अन्यजाति </w:t>
      </w:r>
      <w:r>
        <w:rPr>
          <w:b/>
          <w:lang w:val="hi_IN" w:bidi="hi_IN"/>
        </w:rPr>
        <w:t xml:space="preserve">में मेल करा </w:t>
      </w:r>
      <w:r>
        <w:rPr>
          <w:b/>
          <w:lang w:val="hi_IN" w:bidi="hi_IN"/>
        </w:rPr>
        <w:t>अपने में एक नई जाति उत्पन्न करी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ने </w:t>
      </w:r>
      <w:r>
        <w:rPr>
          <w:lang w:val="hi_IN" w:bidi="hi_IN"/>
        </w:rPr>
        <w:t>व्यवस्था जिसकी आज्ञाएँ जो विधियों की रीति पर थीं, मिटा</w:t>
      </w:r>
      <w:r>
        <w:rPr>
          <w:lang w:val="hi_IN" w:bidi="hi_IN"/>
        </w:rPr>
        <w:t xml:space="preserve"> यहूदियों और अन्यजाति में मेल करा अपने में एक नई जाति उत्पन्न करी।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सभी विश्वासी किसके द्वारा पिता के पास </w:t>
      </w:r>
      <w:r>
        <w:rPr>
          <w:b/>
          <w:lang w:val="hi_IN" w:bidi="hi_IN"/>
        </w:rPr>
        <w:t>पहुँच सकते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सभी विश्वासी आत्मा के द्वारा पिता के पास पहुँच सकते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का परिवार किस </w:t>
      </w:r>
      <w:r>
        <w:rPr>
          <w:b/>
          <w:lang w:val="hi_IN" w:bidi="hi_IN"/>
        </w:rPr>
        <w:t>नींव पर बनाया गया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का परिवार </w:t>
      </w:r>
      <w:r>
        <w:rPr>
          <w:lang w:val="hi_IN" w:bidi="hi_IN"/>
        </w:rPr>
        <w:t>प्रेरितों और भविष्यद्वक्ताओं की नींव पर जिसके कोने का पत्थर मसीह यीशु आप ही है, बनाए गए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सारी रचना एक साथ मिलकर प्रभु में क्या बनती जा रही है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सारी रचना एक साथ मिलकर प्रभु में एक पवित्र मन्दिर बनती जा रही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2:22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आत्मा के द्वारा कहाँ </w:t>
      </w:r>
      <w:r>
        <w:rPr>
          <w:b/>
          <w:lang w:val="hi_IN" w:bidi="hi_IN"/>
        </w:rPr>
        <w:t xml:space="preserve">निवास करते </w:t>
      </w:r>
      <w:r>
        <w:rPr>
          <w:b/>
          <w:lang w:val="hi_IN" w:bidi="hi_IN"/>
        </w:rPr>
        <w:t>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आत्मा के </w:t>
      </w:r>
      <w:r>
        <w:rPr>
          <w:lang w:val="hi_IN" w:bidi="hi_IN"/>
        </w:rPr>
        <w:t>द्वारा</w:t>
      </w:r>
      <w:r>
        <w:rPr>
          <w:lang w:val="hi_IN" w:bidi="hi_IN"/>
        </w:rPr>
        <w:t xml:space="preserve"> विश्वासियों में निवास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ने पौलुस को अपने </w:t>
      </w:r>
      <w:r>
        <w:rPr>
          <w:b/>
          <w:lang w:val="hi_IN" w:bidi="hi_IN"/>
        </w:rPr>
        <w:t xml:space="preserve">अनुग्रह के प्रबन्ध का समाचार किसे सुनाने के लिए दिया?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पौलुस को अन्यजातियों के लाभ के लिए अपने अनुग्रह के प्रबन्ध का समाचार सुनाने के लिए दिया।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पर भेद कैसे प्रगट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पर भेद प्रकाश के द्वारा प्रकट हुआ।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ने </w:t>
      </w:r>
      <w:r>
        <w:rPr>
          <w:b/>
          <w:lang w:val="hi_IN" w:bidi="hi_IN"/>
        </w:rPr>
        <w:t>जो अन्य समयों में मनुष्यों की सन्तानों को नहीं बताया गया था, अब आत्मा के द्वारा किस पर प्रगट किया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जो अन्य समयों में मनुष्यों की सन्तानों को नहीं बताया गया था, अब आत्मा के द्वारा उनके पवित्र प्रेरितों और भविष्यवक्ताओं पर प्रकट किया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कौन सा </w:t>
      </w:r>
      <w:r>
        <w:rPr>
          <w:b/>
          <w:lang w:val="hi_IN" w:bidi="hi_IN"/>
        </w:rPr>
        <w:t>रहस्य प्रगट हुआ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यह कि मसीह यीशु में सुसमाचार के द्वारा अन्यजाती लोग विरासत में सहभागी, और एक ही देह के और प्रतिज्ञा के भागी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को क्या दान में प्राप्त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को परमेश्वर के अनुग्रह का दान प्राप्त हुआ।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सब को क्या प्रकाशित करने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>के लिए भेजे गए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</w:t>
      </w:r>
      <w:r>
        <w:rPr>
          <w:lang w:val="hi_IN" w:bidi="hi_IN"/>
        </w:rPr>
        <w:t xml:space="preserve">सब पर यह बात प्रकाशित करने कि भेद का प्रबन्ध क्या था, जो सब के सृजनहार परमेश्वर में आदि से गुप्त था भेजे गए थे।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किसके द्वारा परमेश्वर विभिन्न प्रकार का ज्ञान </w:t>
      </w:r>
      <w:r>
        <w:rPr>
          <w:b/>
          <w:lang w:val="hi_IN" w:bidi="hi_IN"/>
        </w:rPr>
        <w:t>प्रकट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कलीसिया के माध्यम से परमेश्वर विभिन्न प्रकार का ज्ञान प्रकट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अनुसार, मसीह में विश्वासियों के पास क्या अधिकार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विश्वासियों के पास </w:t>
      </w:r>
      <w:r>
        <w:rPr>
          <w:lang w:val="hi_IN" w:bidi="hi_IN"/>
        </w:rPr>
        <w:t>साहस और भरोसे से निकट आने का अधिकार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पिता के सामने घुटने क्यों टेकते हैं?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पिता के सामने घुटने टेकते हैं क्योंकि उन्ही के द्वारा </w:t>
      </w:r>
      <w:r>
        <w:rPr>
          <w:lang w:val="hi_IN" w:bidi="hi_IN"/>
        </w:rPr>
        <w:t xml:space="preserve">स्वर्ग और पृथ्वी पर, हर एक घराने का नाम रखा जाता है।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किस प्रकार प्रार्थना करते हैं कि विश्वासी </w:t>
      </w:r>
      <w:r>
        <w:rPr>
          <w:b/>
          <w:lang w:val="hi_IN" w:bidi="hi_IN"/>
        </w:rPr>
        <w:t>बलवन्त होते जाए?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विश्वासियों के लिए प्रार्थना करते हैं कि वे परमेश्वर की </w:t>
      </w:r>
      <w:r>
        <w:rPr>
          <w:lang w:val="hi_IN" w:bidi="hi_IN"/>
        </w:rPr>
        <w:t xml:space="preserve">आत्मा से अपने भीतरी मनुष्यत्व में सामर्थ्य पाकर बलवन्त होते जाए।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किस विषय को </w:t>
      </w:r>
      <w:r>
        <w:rPr>
          <w:b/>
          <w:lang w:val="hi_IN" w:bidi="hi_IN"/>
        </w:rPr>
        <w:t xml:space="preserve">समझने की शक्ति पाने के लिए </w:t>
      </w:r>
      <w:r>
        <w:rPr>
          <w:b/>
          <w:lang w:val="hi_IN" w:bidi="hi_IN"/>
        </w:rPr>
        <w:t>प्रार्थना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प्रार्थना करते हैं कि विश्वासी मसीह के प्रेम की </w:t>
      </w:r>
      <w:r>
        <w:rPr>
          <w:lang w:val="hi_IN" w:bidi="hi_IN"/>
        </w:rPr>
        <w:t xml:space="preserve">चौड़ाई, और लम्बाई, और ऊँचाई, और गहराई कितनी है </w:t>
      </w:r>
      <w:r>
        <w:rPr>
          <w:lang w:val="hi_IN" w:bidi="hi_IN"/>
        </w:rPr>
        <w:t>समझने की शक्ति पाए</w:t>
      </w:r>
      <w:r>
        <w:rPr>
          <w:lang w:val="hi_IN" w:bidi="hi_IN"/>
        </w:rPr>
        <w:t xml:space="preserve">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3:21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</w:t>
      </w:r>
      <w:r>
        <w:rPr>
          <w:b/>
          <w:lang w:val="hi_IN" w:bidi="hi_IN"/>
        </w:rPr>
        <w:t xml:space="preserve">पीढ़ी से पीढ़ी तक युगानुयुग क्या होते रहने की </w:t>
      </w:r>
      <w:r>
        <w:rPr>
          <w:b/>
          <w:lang w:val="hi_IN" w:bidi="hi_IN"/>
        </w:rPr>
        <w:t>प्रार्थना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</w:t>
      </w:r>
      <w:r>
        <w:rPr>
          <w:lang w:val="hi_IN" w:bidi="hi_IN"/>
        </w:rPr>
        <w:t xml:space="preserve">कलीसिया में, और मसीह यीशु में, परमेश्वर पिता की महिमा पीढ़ी से पीढ़ी तक युगानुयुग होती रहने की </w:t>
      </w:r>
      <w:r>
        <w:rPr>
          <w:lang w:val="hi_IN" w:bidi="hi_IN"/>
        </w:rPr>
        <w:t>प्रार्थना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विश्वासियों से किस प्रकार का जीवन जीने की विनती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विश्वासियों से विनती करते हैं कि वे </w:t>
      </w:r>
      <w:r>
        <w:rPr>
          <w:lang w:val="hi_IN" w:bidi="hi_IN"/>
        </w:rPr>
        <w:t xml:space="preserve">जिस बुलाहट से बुलाए गए थे, उसके योग्य चाल चले।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 में से हर एक को मसीह के दान के परिमाण से</w:t>
      </w:r>
      <w:r>
        <w:rPr>
          <w:b/>
          <w:lang w:val="hi_IN" w:bidi="hi_IN"/>
        </w:rPr>
        <w:t xml:space="preserve"> क्या मिला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हम में से हर एक को मसीह के दान के परिमाण से अनुग्रह मिला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मसीह ने कौन से पांच प्रकार के लोगों को नियुक्त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ने प्रेरित, भविष्यवक्ता, सुसमाचार सुनानेवाले, रखवाले, और उपदेशक नियुक्त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इन पांच सेवको को कलिसिया के लिए क्यों नयुक्त किया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इन पांच सेवको को इसलिए नियुक्त किया गया ताकि </w:t>
      </w:r>
      <w:r>
        <w:rPr>
          <w:lang w:val="hi_IN" w:bidi="hi_IN"/>
        </w:rPr>
        <w:t xml:space="preserve">पवित्र लोग सिद्ध हो जाएँ और सेवा का काम किया जाए, और मसीह की देह उन्नति पाए।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क्यों कहते हैं कि विश्वासी आगे को बालक न रहें?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इसलिए यह कहते हैं कि विश्वासी आगे को बालक न रहें ताकि वे </w:t>
      </w:r>
      <w:r>
        <w:rPr>
          <w:lang w:val="hi_IN" w:bidi="hi_IN"/>
        </w:rPr>
        <w:t>मनुष्यों की ठग-विद्या और चतुराई से उनके भ्रम की युक्तियों की, और उपदेश की, हर एक वायु से न उछाले, न ही इधर-उधर घुमाए जाए।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विश्वासियों की देह कैसे निर्मित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का </w:t>
      </w:r>
      <w:r>
        <w:rPr>
          <w:lang w:val="hi_IN" w:bidi="hi_IN"/>
        </w:rPr>
        <w:t>देह हर एक जोड़ की सहायता से एक साथ मिलकर, और एक साथ गठकर, उस प्रभाव के अनुसार जो हर एक अंग के ठीक-ठीक कार्य करने के द्वारा निर्मित होता है</w:t>
      </w:r>
      <w:r>
        <w:rPr>
          <w:lang w:val="hi_IN" w:bidi="hi_IN"/>
        </w:rPr>
        <w:t xml:space="preserve">, ताकि वो प्रेम में </w:t>
      </w:r>
      <w:r>
        <w:rPr>
          <w:lang w:val="hi_IN" w:bidi="hi_IN"/>
        </w:rPr>
        <w:t xml:space="preserve">उन्नति करता जाए।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अन्यजातीय लोग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>किस रीति पर चलते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अन्यजातीय लोग अपने मन की अनर्थ की रीति पर चलते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के अनुसार अन्यजातियों की </w:t>
      </w:r>
      <w:r>
        <w:rPr>
          <w:b/>
          <w:lang w:val="hi_IN" w:bidi="hi_IN"/>
        </w:rPr>
        <w:t xml:space="preserve">बुद्धि को </w:t>
      </w:r>
      <w:r>
        <w:rPr>
          <w:b/>
          <w:lang w:val="hi_IN" w:bidi="hi_IN"/>
        </w:rPr>
        <w:t>क्या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के अनुसार अन्यजातियों की </w:t>
      </w:r>
      <w:r>
        <w:rPr>
          <w:lang w:val="hi_IN" w:bidi="hi_IN"/>
        </w:rPr>
        <w:t>बुद्धि अंधेरी हो गई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अन्यजाती किस प्रकार की </w:t>
      </w:r>
      <w:r>
        <w:rPr>
          <w:b/>
          <w:lang w:val="hi_IN" w:bidi="hi_IN"/>
        </w:rPr>
        <w:t>लालसा में लगे रहते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अन्यजाती स्वयं को लुचपन और हर प्रकार के गंदे काम की लालसा में लगाए रहते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के अनुसार विश्वासियों को </w:t>
      </w:r>
      <w:r>
        <w:rPr>
          <w:b/>
          <w:lang w:val="hi_IN" w:bidi="hi_IN"/>
        </w:rPr>
        <w:t>अपने चाल-चलन से क्या उतार देना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के अनुसार विश्वासियों को अपने चाल-चलन </w:t>
      </w:r>
      <w:r>
        <w:rPr>
          <w:lang w:val="hi_IN" w:bidi="hi_IN"/>
        </w:rPr>
        <w:t xml:space="preserve">के पुराने मनुष्यत्व को जो भरमानेवाली अभिलाषाओं के अनुसार भ्रष्ट होता जाता है, उतार देना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विश्वासियों को क्या पहनना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>नये मनुष्यत्व को पहन</w:t>
      </w:r>
      <w:r>
        <w:rPr>
          <w:lang w:val="hi_IN" w:bidi="hi_IN"/>
        </w:rPr>
        <w:t>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विश्वासी को किसे कभी अवसर नहीं देना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विश्वासी को शैतान को कभी अवसर नहीं देना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चोरी करनेवाला फिर चोरी न करे वरन् क्या करें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चोरी करनेवाला फिर चोरी न करे; वरन् भले काम करने में अपने हाथों से परिश्रम करे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4:29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बताते हैं कि विश्वासियों के </w:t>
      </w:r>
      <w:r>
        <w:rPr>
          <w:b/>
          <w:lang w:val="hi_IN" w:bidi="hi_IN"/>
        </w:rPr>
        <w:t>मुँह से</w:t>
      </w:r>
      <w:r>
        <w:rPr>
          <w:b/>
          <w:lang w:val="hi_IN" w:bidi="hi_IN"/>
        </w:rPr>
        <w:t xml:space="preserve"> किस प्रकार की बातें निकलनी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के मुंह से </w:t>
      </w:r>
      <w:r>
        <w:rPr>
          <w:lang w:val="hi_IN" w:bidi="hi_IN"/>
        </w:rPr>
        <w:t xml:space="preserve">कोई गंदी बात नहीं निकलनी चाहिए, पर आवश्यकता के अनुसार वही निकले जो उन्नति के लिये उत्तम हो, ताकि उससे सुननेवालों पर अनुग्रह हो।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4:30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एक विश्वासी को किसे </w:t>
      </w:r>
      <w:r>
        <w:rPr>
          <w:b/>
          <w:lang w:val="hi_IN" w:bidi="hi_IN"/>
        </w:rPr>
        <w:t xml:space="preserve">शोकित </w:t>
      </w:r>
      <w:r>
        <w:rPr>
          <w:b/>
          <w:lang w:val="hi_IN" w:bidi="hi_IN"/>
        </w:rPr>
        <w:t>नहीं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विश्वासी को परमेश्वर के पवित्र आत्मा को </w:t>
      </w:r>
      <w:r>
        <w:rPr>
          <w:lang w:val="hi_IN" w:bidi="hi_IN"/>
        </w:rPr>
        <w:t xml:space="preserve">शोकित </w:t>
      </w:r>
      <w:r>
        <w:rPr>
          <w:lang w:val="hi_IN" w:bidi="hi_IN"/>
        </w:rPr>
        <w:t>नहीं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4:32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विश्वासी को क्या करना चाहिए क्योंकि परमेश्वर ने मसीह में उन्हें क्षमा कर दिया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विश्वासी को </w:t>
      </w:r>
      <w:r>
        <w:rPr>
          <w:lang w:val="hi_IN" w:bidi="hi_IN"/>
        </w:rPr>
        <w:t xml:space="preserve">एक दूसरे के अपराध क्षमा </w:t>
      </w:r>
      <w:r>
        <w:rPr>
          <w:lang w:val="hi_IN" w:bidi="hi_IN"/>
        </w:rPr>
        <w:t>करना चाहिए क्योंकि परमेश्वर ने मसीह में उनके अपराध क्षमा किए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किसका अनुसरण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>प्रिय बच्चों के समान परमेश्वर का अनुसरण</w:t>
      </w:r>
      <w:r>
        <w:rPr>
          <w:lang w:val="hi_IN" w:bidi="hi_IN"/>
        </w:rPr>
        <w:t xml:space="preserve">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ने ऐसा क्या किया जो परमेश्वर के लिए एक </w:t>
      </w:r>
      <w:r>
        <w:rPr>
          <w:b/>
          <w:lang w:val="hi_IN" w:bidi="hi_IN"/>
        </w:rPr>
        <w:t xml:space="preserve">सुखदायक सुगन्ध </w:t>
      </w:r>
      <w:r>
        <w:rPr>
          <w:b/>
          <w:lang w:val="hi_IN" w:bidi="hi_IN"/>
        </w:rPr>
        <w:t>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ने विश्वासियों से प्रेम किया और अपने आप को </w:t>
      </w:r>
      <w:r>
        <w:rPr>
          <w:lang w:val="hi_IN" w:bidi="hi_IN"/>
        </w:rPr>
        <w:t>सुखदायक सुगन्ध के लिये परमेश्वर के आगे भेंट करके बलिदान कर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किस बात की चर्चा तक नहीं करनी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>व्यभिचार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 xml:space="preserve">किसी प्रकार के अशुद्ध काम, या लोभ की चर्चा तक नहीं करनी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को कौन सी </w:t>
      </w:r>
      <w:r>
        <w:rPr>
          <w:b/>
          <w:lang w:val="hi_IN" w:bidi="hi_IN"/>
        </w:rPr>
        <w:t>बातें शोभा नहीं देती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 xml:space="preserve">निर्लज्जता, मूर्खता की बातचीत और उपहास किया जाना शोभा नहीं देती।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और परमेश्वर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>के राज्य में कौन विरासत नहीं पाएंगे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व्यभिचारी, या अशुद्ध जन, लोभी मनुष्य और मूर्तिपूजक मसीह और परमेश्वर के राज्य में विरासत नहीं</w:t>
      </w:r>
      <w:r>
        <w:rPr>
          <w:lang w:val="hi_IN" w:bidi="hi_IN"/>
        </w:rPr>
        <w:t xml:space="preserve"> पाएंगे।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आज्ञा न माननेवालों पर कौन भड़कता है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आज्ञा न माननेवालों पर </w:t>
      </w:r>
      <w:r>
        <w:rPr>
          <w:lang w:val="hi_IN" w:bidi="hi_IN"/>
        </w:rPr>
        <w:t xml:space="preserve">परमेश्वर का क्रोध </w:t>
      </w:r>
      <w:r>
        <w:rPr>
          <w:lang w:val="hi_IN" w:bidi="hi_IN"/>
        </w:rPr>
        <w:t>भड़कता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ज्योति का फल क्या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ज्योति का फल सब प्रकार की भलाई, और धार्मिकता और सत्य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अंधकार के कामों के साथ क्या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अंधकार के कामों में </w:t>
      </w:r>
      <w:r>
        <w:rPr>
          <w:lang w:val="hi_IN" w:bidi="hi_IN"/>
        </w:rPr>
        <w:t xml:space="preserve">सहभागी नहीं होना हैं, वरन् उन पर उलाहना देना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ज्योति से क्या प्रगट होता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ज्योति से सब कुछ प्रकट होता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क्योंकि दिन बुरे हैं विश्वासियों को क्या करना चाहिए 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>अवसर को बहुमूल्य समझना चाहिए क्योंकि दिन बुरे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लुचपन किस कारण से होता है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दाखरस से मतवाले होने पर लुचपन होता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को आपस में </w:t>
      </w:r>
      <w:r>
        <w:rPr>
          <w:b/>
          <w:lang w:val="hi_IN" w:bidi="hi_IN"/>
        </w:rPr>
        <w:t xml:space="preserve">कैसे रहना </w:t>
      </w:r>
      <w:r>
        <w:rPr>
          <w:b/>
          <w:lang w:val="hi_IN" w:bidi="hi_IN"/>
        </w:rPr>
        <w:t>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>आपस में</w:t>
      </w:r>
      <w:r>
        <w:rPr>
          <w:lang w:val="hi_IN" w:bidi="hi_IN"/>
        </w:rPr>
        <w:t xml:space="preserve"> भजन और स्तुतिगान और आत्मिक गीत गाते और अपने-</w:t>
      </w:r>
      <w:r>
        <w:rPr>
          <w:lang w:val="hi_IN" w:bidi="hi_IN"/>
        </w:rPr>
        <w:t xml:space="preserve">अपने मन में प्रभु के सामने गाते और स्तुति करते </w:t>
      </w:r>
      <w:r>
        <w:rPr>
          <w:lang w:val="hi_IN" w:bidi="hi_IN"/>
        </w:rPr>
        <w:t xml:space="preserve">रहना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पत्नियों को अपने-अपने पति के अधीन कैसे </w:t>
      </w:r>
      <w:r>
        <w:rPr>
          <w:b/>
          <w:lang w:val="hi_IN" w:bidi="hi_IN"/>
        </w:rPr>
        <w:t>रहना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पत्नियों को अपने-अपने पति</w:t>
      </w:r>
      <w:r>
        <w:rPr>
          <w:b/>
          <w:lang w:val="hi_IN" w:bidi="hi_IN"/>
        </w:rPr>
        <w:t xml:space="preserve"> </w:t>
      </w:r>
      <w:r>
        <w:rPr>
          <w:lang w:val="hi_IN" w:bidi="hi_IN"/>
        </w:rPr>
        <w:t>के प्रति वैसे ही अधीन रहना चाहिए जैसे वे प्रभु के प्रति होती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पति किसका सिर है और मसीह किसका सिर है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पति तो पत्नी का सिर है और मसीह कलीसिया का सिर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कलीसिया को </w:t>
      </w:r>
      <w:r>
        <w:rPr>
          <w:b/>
          <w:lang w:val="hi_IN" w:bidi="hi_IN"/>
        </w:rPr>
        <w:t>शुद्ध करके पवित्र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>कैसे बनाते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</w:t>
      </w:r>
      <w:r>
        <w:rPr>
          <w:lang w:val="hi_IN" w:bidi="hi_IN"/>
        </w:rPr>
        <w:t xml:space="preserve">वचन के द्वारा जल के स्नान से कालीसिया को शुद्ध करके पवित्र बनाते </w:t>
      </w:r>
      <w:r>
        <w:rPr>
          <w:lang w:val="hi_IN" w:bidi="hi_IN"/>
        </w:rPr>
        <w:t>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पति को अपनी-अपनी पत्नी से किस समान प्रेम रखना चाहिए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पति को अपनी-अपनी पत्नी से अपनी देह के समान प्रेम रखना चाहिए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5:29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व्यक्ति अपने शरीर का पालन-पोषण कैसे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व्यक्ति अपने शरीर से बैर नहीं रखाता वरन् उसका पालन-पोषण करता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5:31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पुरुष अपनी पत्नी से कैसे मिला रहेगा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पुरुष माता-पिता को छोड़कर अपनी पत्नी से मिला रहेगा और वे दोनों एक तन होंगे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5:32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पति और उनकी पत्नी के एक होने से कौन सा बड़ा भेद प्रकट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पति और उनकी पत्नी के एक होने से मसीह और उनकी कलीसिया के विषय में बड़ा भेद प्रकट होता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में बच्चों को अपने माता-पिता के साथ कैसे व्यवहार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प्रभु में बच्चों को अपने माता-पिता का आज्ञाकारी बनना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मसीही पिता को अपने बच्चों के लिए क्या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मसीही पिता को अपने बच्चों को </w:t>
      </w:r>
      <w:r>
        <w:rPr>
          <w:lang w:val="hi_IN" w:bidi="hi_IN"/>
        </w:rPr>
        <w:t xml:space="preserve">प्रभु की शिक्षा और चेतावनी देते हुए, उनका पालन-पोषण करना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मसीही दासों को अपने स्वामियों की आज्ञा किस मन से मानना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मसीही दासों को </w:t>
      </w:r>
      <w:r>
        <w:rPr>
          <w:lang w:val="hi_IN" w:bidi="hi_IN"/>
        </w:rPr>
        <w:t>अपने मन की सिधाई से डरते, और काँपते हुए, जैसे मसीह की, वैसे ही अपने स्वामी की भी आज्ञा मानना चाहिए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विश्वासी को अपने द्वारा किए गए अच्छे कार्यों के बारे में क्या जानना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विश्वासी को अपने द्वारा किए गए अच्छे कार्यों के बारे में यह जानना चाहिए कि </w:t>
      </w:r>
      <w:r>
        <w:rPr>
          <w:lang w:val="hi_IN" w:bidi="hi_IN"/>
        </w:rPr>
        <w:t>जो कोई जैसा अच्छा काम करेगा, चाहे दास हो, चाहे स्वतंत्र, प्रभु से वैसा ही पाएगा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मसीही </w:t>
      </w:r>
      <w:r>
        <w:rPr>
          <w:b/>
          <w:lang w:val="hi_IN" w:bidi="hi_IN"/>
        </w:rPr>
        <w:t xml:space="preserve">स्वामियों </w:t>
      </w:r>
      <w:r>
        <w:rPr>
          <w:b/>
          <w:lang w:val="hi_IN" w:bidi="hi_IN"/>
        </w:rPr>
        <w:t xml:space="preserve">को अपने </w:t>
      </w:r>
      <w:r>
        <w:rPr>
          <w:b/>
          <w:lang w:val="hi_IN" w:bidi="hi_IN"/>
        </w:rPr>
        <w:t xml:space="preserve">स्वामी </w:t>
      </w:r>
      <w:r>
        <w:rPr>
          <w:b/>
          <w:lang w:val="hi_IN" w:bidi="hi_IN"/>
        </w:rPr>
        <w:t>के बारे में क्या जानना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मसीही स्वामियों को अपने स्वामी के बारे में यह जानना चाहिए</w:t>
      </w:r>
      <w:r>
        <w:rPr>
          <w:b/>
          <w:lang w:val="hi_IN" w:bidi="hi_IN"/>
        </w:rPr>
        <w:t xml:space="preserve"> </w:t>
      </w:r>
      <w:r>
        <w:rPr>
          <w:lang w:val="hi_IN" w:bidi="hi_IN"/>
        </w:rPr>
        <w:t xml:space="preserve">कि सब का </w:t>
      </w:r>
      <w:r>
        <w:rPr>
          <w:lang w:val="hi_IN" w:bidi="hi_IN"/>
        </w:rPr>
        <w:t xml:space="preserve">स्वामी स्वर्ग में है, और वह किसी का पक्ष नहीं लेता </w:t>
      </w:r>
      <w:r>
        <w:rPr>
          <w:lang w:val="hi_IN" w:bidi="hi_IN"/>
        </w:rPr>
        <w:t>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विश्वासी को परमेश्वर के सारे हथियार क्यों बाँध लेना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विश्वासी को </w:t>
      </w:r>
      <w:r>
        <w:rPr>
          <w:lang w:val="hi_IN" w:bidi="hi_IN"/>
        </w:rPr>
        <w:t>परमेश्वर के सारे हथियार बाँध लेना चाहिए ताकि वे शैतान की युक्तियों के सामने खड़े रह सके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एक विश्वासी किसके साथ </w:t>
      </w:r>
      <w:r>
        <w:rPr>
          <w:b/>
          <w:lang w:val="hi_IN" w:bidi="hi_IN"/>
        </w:rPr>
        <w:t>मल्लयुद्ध</w:t>
      </w:r>
      <w:r>
        <w:rPr>
          <w:b/>
          <w:lang w:val="hi_IN" w:bidi="hi_IN"/>
        </w:rPr>
        <w:t xml:space="preserve">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विश्वासी </w:t>
      </w:r>
      <w:r>
        <w:rPr>
          <w:lang w:val="hi_IN" w:bidi="hi_IN"/>
        </w:rPr>
        <w:t>संसार के अंधकार के शासकों से, और उस दुष्टता की आत्मिक सेनाओं से जो आकाश में हैं</w:t>
      </w:r>
      <w:r>
        <w:rPr>
          <w:lang w:val="hi_IN" w:bidi="hi_IN"/>
        </w:rPr>
        <w:t xml:space="preserve"> मल्लयुद्ध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एक विश्वासी को </w:t>
      </w:r>
      <w:r>
        <w:rPr>
          <w:b/>
          <w:lang w:val="hi_IN" w:bidi="hi_IN"/>
        </w:rPr>
        <w:t xml:space="preserve">परमेश्वर के सारे हथियार </w:t>
      </w:r>
      <w:r>
        <w:rPr>
          <w:b/>
          <w:lang w:val="hi_IN" w:bidi="hi_IN"/>
        </w:rPr>
        <w:t xml:space="preserve">क्यों </w:t>
      </w:r>
      <w:r>
        <w:rPr>
          <w:b/>
          <w:lang w:val="hi_IN" w:bidi="hi_IN"/>
        </w:rPr>
        <w:t xml:space="preserve">बाँध लेना </w:t>
      </w:r>
      <w:r>
        <w:rPr>
          <w:b/>
          <w:lang w:val="hi_IN" w:bidi="hi_IN"/>
        </w:rPr>
        <w:t>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विश्वासी को परमेश्वर के सारे हथियार इसलिए बाँध लेना चाहिए ताकि वे</w:t>
      </w:r>
      <w:r>
        <w:rPr>
          <w:b/>
          <w:lang w:val="hi_IN" w:bidi="hi_IN"/>
        </w:rPr>
        <w:t xml:space="preserve"> </w:t>
      </w:r>
      <w:r>
        <w:rPr>
          <w:lang w:val="hi_IN" w:bidi="hi_IN"/>
        </w:rPr>
        <w:t xml:space="preserve">बुरे दिन का सामना कर सके, और सब कुछ पूरा करके स्थिर रह सके।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 की ढाल से क्या बुझता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 की ढाल से </w:t>
      </w:r>
      <w:r>
        <w:rPr>
          <w:lang w:val="hi_IN" w:bidi="hi_IN"/>
        </w:rPr>
        <w:t xml:space="preserve">दुष्ट के सब जलते हुए तीरों को बुझते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आत्मा की तलवार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आत्मा की तलवार परमेश्वर का वचन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प्रार्थना कैसे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हर समय और हर प्रकार से आत्मा में प्रार्थना और </w:t>
      </w:r>
      <w:r>
        <w:rPr>
          <w:lang w:val="hi_IN" w:bidi="hi_IN"/>
        </w:rPr>
        <w:t xml:space="preserve">जागते हुए </w:t>
      </w:r>
      <w:r>
        <w:rPr>
          <w:lang w:val="hi_IN" w:bidi="hi_IN"/>
        </w:rPr>
        <w:t xml:space="preserve">विनती करना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इफिसियों की प्रार्थनाओं के माध्यम से क्या प्राप्त करना चाहते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उन्हे </w:t>
      </w:r>
      <w:r>
        <w:rPr>
          <w:lang w:val="hi_IN" w:bidi="hi_IN"/>
        </w:rPr>
        <w:t>बोलने के समय ऐसा प्रबल वचन दिया जाए कि वे साहस से सुसमाचार का भेद बता सकें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 पौलुस यह पत्र किस अवस्था में लिखा?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पौलुस </w:t>
      </w:r>
      <w:r>
        <w:rPr>
          <w:lang w:val="hi_IN" w:bidi="hi_IN"/>
        </w:rPr>
        <w:t>जंजीर से जकड़े हुए थे तब उन्होंने यह पत्र लिखा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इफिसियों 6:23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चाहते हैं कि परमेश्वर पिता और प्रभु यीशु मसीह की ओर से भाईयों को क्या मिले?</w:t>
      </w:r>
    </w:p>
    <w:p>
      <w:pPr/>
      <w:r>
        <w:rPr>
          <w:lang w:val="hi_IN" w:bidi="hi_IN"/>
        </w:rPr>
      </w:r>
      <w:r>
        <w:rPr>
          <w:lang w:val="hi_IN" w:bidi="hi_IN"/>
        </w:rPr>
        <w:t>पोलुस चाहते थे कि परमेश्वर पिता और प्रभु यीशु मसीह की ओर से भाइयों को शान्ति और विश्वास सहित प्रेम मिले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