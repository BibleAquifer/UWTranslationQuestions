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unfoldingWord® Translation Questions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license.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hi_IN" w:bidi="hi_IN"/>
        </w:rPr>
        <w:t>unfoldingWord® Translation Questions</w:t>
      </w:r>
      <w:r>
        <w:rPr>
          <w:lang w:val="hi_IN" w:bidi="hi_IN"/>
        </w:rPr>
        <w:t xml:space="preserve"> © 2022 unfoldingWord. Released under CC BY-SA 4.0 license by Mission Mutual</w:t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1TI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1:1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को मसीह यीशु का प्रेरित कैसे बनाया गया?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को परमेश्वर की आज्ञा से प्रेरित बनाया गया।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1:2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और तीमुथियुस के बीच क्या सम्बन्ध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तीमुथियुस पौलुस का विश्वास में </w:t>
      </w:r>
      <w:r>
        <w:rPr>
          <w:lang w:val="hi_IN" w:bidi="hi_IN"/>
        </w:rPr>
        <w:t>सच्चा पुत्र था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1:3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ने तीमुथियुस से कहाँ रहने के लिए समझाया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>उन्होंने तीमुथियुस को इफिसुस में रहने के लिए समझाया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1:3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तीमुथियुस को कुछ लोगों को क्या न करने की आज्ञा देनी थी?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उन्हें </w:t>
      </w:r>
      <w:r>
        <w:rPr>
          <w:lang w:val="hi_IN" w:bidi="hi_IN"/>
        </w:rPr>
        <w:t>लोगों को आज्ञा देनी थी कि अन्य प्रकार की शिक्षा न दें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1:5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ने क्या कहा कि उनकी आज्ञा और शिक्षा का सारांश क्या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उनकी आज्ञा का सारांश था, </w:t>
      </w:r>
      <w:r>
        <w:rPr>
          <w:lang w:val="hi_IN" w:bidi="hi_IN"/>
        </w:rPr>
        <w:t>शुद्ध मन और अच्छे विवेक, और निष्कपट विश्वास से प्रेम उत्पन्न हो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1:9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व्यवस्था किसके लिए थी?</w:t>
      </w:r>
    </w:p>
    <w:p>
      <w:pPr/>
      <w:r>
        <w:rPr>
          <w:lang w:val="hi_IN" w:bidi="hi_IN"/>
        </w:rPr>
      </w:r>
      <w:r>
        <w:rPr>
          <w:lang w:val="hi_IN" w:bidi="hi_IN"/>
        </w:rPr>
        <w:t>व्यवस्था</w:t>
      </w:r>
      <w:r>
        <w:rPr>
          <w:lang w:val="hi_IN" w:bidi="hi_IN"/>
        </w:rPr>
        <w:t xml:space="preserve"> </w:t>
      </w:r>
      <w:r>
        <w:rPr>
          <w:lang w:val="hi_IN" w:bidi="hi_IN"/>
        </w:rPr>
        <w:t>अधर्मियों, निरंकुशों, भक्तिहीनों, और पापियों के लिए</w:t>
      </w:r>
      <w:r>
        <w:rPr>
          <w:lang w:val="hi_IN" w:bidi="hi_IN"/>
        </w:rPr>
        <w:t xml:space="preserve">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1:13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ने पहले कौन से पाप किए थे?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एक निन्दा करनेवाले, </w:t>
      </w:r>
      <w:r>
        <w:rPr>
          <w:lang w:val="hi_IN" w:bidi="hi_IN"/>
        </w:rPr>
        <w:t>सतानेवाले</w:t>
      </w:r>
      <w:r>
        <w:rPr>
          <w:lang w:val="hi_IN" w:bidi="hi_IN"/>
        </w:rPr>
        <w:t xml:space="preserve">, और एक </w:t>
      </w:r>
      <w:r>
        <w:rPr>
          <w:lang w:val="hi_IN" w:bidi="hi_IN"/>
        </w:rPr>
        <w:t>अंधेर करनेवाले व्यक्ति</w:t>
      </w:r>
      <w:r>
        <w:rPr>
          <w:lang w:val="hi_IN" w:bidi="hi_IN"/>
        </w:rPr>
        <w:t xml:space="preserve"> थे।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1:14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पर क्या बहुतायत से हुआ कि उसके परिणामस्वरूप वे यीशु मसीह के प्रेरित बन गए?</w:t>
      </w:r>
    </w:p>
    <w:p>
      <w:pPr/>
      <w:r>
        <w:rPr>
          <w:lang w:val="hi_IN" w:bidi="hi_IN"/>
        </w:rPr>
      </w:r>
      <w:r>
        <w:rPr>
          <w:lang w:val="hi_IN" w:bidi="hi_IN"/>
        </w:rPr>
        <w:t>हमारे प्रभु का अनुग्रह विश्वास और प्रेम के साथ पौलुस पर बहुतायत से हुआ।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1:15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मसीह यीशु किन्हें उद्धार करने के लिए जगत में आए?</w:t>
      </w:r>
    </w:p>
    <w:p>
      <w:pPr/>
      <w:r>
        <w:rPr>
          <w:lang w:val="hi_IN" w:bidi="hi_IN"/>
        </w:rPr>
      </w:r>
      <w:r>
        <w:rPr>
          <w:lang w:val="hi_IN" w:bidi="hi_IN"/>
        </w:rPr>
        <w:t>मसीह यीशु पापियों को उद्धार करने के लिए जगत में आए।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1:16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क्यों कहते हैं कि परमेश्वर की दया उन पर हुई?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परमेश्वर की दया पौलुस पर हुई ताकि </w:t>
      </w:r>
      <w:r>
        <w:rPr>
          <w:lang w:val="hi_IN" w:bidi="hi_IN"/>
        </w:rPr>
        <w:t xml:space="preserve">यीशु मसीह </w:t>
      </w:r>
      <w:r>
        <w:rPr>
          <w:lang w:val="hi_IN" w:bidi="hi_IN"/>
        </w:rPr>
        <w:t xml:space="preserve">अपनी पूरी सहनशीलता </w:t>
      </w:r>
      <w:r>
        <w:rPr>
          <w:lang w:val="hi_IN" w:bidi="hi_IN"/>
        </w:rPr>
        <w:t>एक आदर्श के रूप में पौलुस में दिखाए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1:18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ने तीमुथियुस से भविष्यद्वाणियों के अनुसार क्या करने के लिए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तीमुथियुस से कहते हैं कि </w:t>
      </w:r>
      <w:r>
        <w:rPr>
          <w:lang w:val="hi_IN" w:bidi="hi_IN"/>
        </w:rPr>
        <w:t>अच्छी लड़ाई को लड़ता रहे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1:19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उन लोगों के साथ क्या हुआ जिन्होंने अपने विश्वास और अच्छे विवेक को दूर कर दिया?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इन लोगों के </w:t>
      </w:r>
      <w:r>
        <w:rPr>
          <w:lang w:val="hi_IN" w:bidi="hi_IN"/>
        </w:rPr>
        <w:t>विश्वास रूपी जहाज डूब गए</w:t>
      </w:r>
      <w:r>
        <w:rPr>
          <w:lang w:val="hi_IN" w:bidi="hi_IN"/>
        </w:rPr>
        <w:t xml:space="preserve">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1:20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उन पुरुषों के लिए पौलुस ने क्या किया जो विश्वास और उस अच्छे विवेक को थामे न रह सके और अपने विश्वास रूपी जहाज डुबो दिया था? 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ने उन्हें </w:t>
      </w:r>
      <w:r>
        <w:rPr>
          <w:lang w:val="hi_IN" w:bidi="hi_IN"/>
        </w:rPr>
        <w:t>शैतान को सौंप दिया कि वे निन्दा करना न सीखें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2:1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किसके लिए प्रार्थनाएँ करने का आग्रह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सब मनुष्यों के लिए प्रार्थनाएँ करने का आग्रह करते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2:2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क्या चाहते हैं कि मसीहियों को किस प्रकार का जीवन जीने की अनुमति दी जाए?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चाहते हैं कि मसीही लोग सभी </w:t>
      </w:r>
      <w:r>
        <w:rPr>
          <w:lang w:val="hi_IN" w:bidi="hi_IN"/>
        </w:rPr>
        <w:t>भक्ति</w:t>
      </w:r>
      <w:r>
        <w:rPr>
          <w:lang w:val="hi_IN" w:bidi="hi_IN"/>
        </w:rPr>
        <w:t xml:space="preserve"> और गरिमा के साथ शांतिपूर्ण और स्थिर जीवन जीने की अनुमति प्राप्त करें।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2:4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सभी लोगों के लिए क्या इच्छा रखते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परमेश्वर चाहते हैं कि </w:t>
      </w:r>
      <w:r>
        <w:rPr>
          <w:lang w:val="hi_IN" w:bidi="hi_IN"/>
        </w:rPr>
        <w:t>सब मनुष्यों का उद्धार हो; और वे सत्य को भली भाँति पहचान लें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2:5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और मनुष्यों के बीच मसीह यीशु की क्या भूमिका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परमेश्वर और मनुष्यों के बीच मसीह यीशु एक ही </w:t>
      </w:r>
      <w:r>
        <w:rPr>
          <w:lang w:val="hi_IN" w:bidi="hi_IN"/>
        </w:rPr>
        <w:t>बिचवई</w:t>
      </w:r>
      <w:r>
        <w:rPr>
          <w:lang w:val="hi_IN" w:bidi="hi_IN"/>
        </w:rPr>
        <w:t xml:space="preserve">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2:6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मसीह यीशु ने सभी के लिए क्या किया?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मसीह यीशु ने </w:t>
      </w:r>
      <w:r>
        <w:rPr>
          <w:lang w:val="hi_IN" w:bidi="hi_IN"/>
        </w:rPr>
        <w:t>अपने आपको सब के छुटकारे के दाम में दे दिया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2:7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प्रेरित पौलुस किसे उपदेश देते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अन्यजातियों के लिए एक </w:t>
      </w:r>
      <w:r>
        <w:rPr>
          <w:lang w:val="hi_IN" w:bidi="hi_IN"/>
        </w:rPr>
        <w:t>उपदेशक</w:t>
      </w:r>
      <w:r>
        <w:rPr>
          <w:lang w:val="hi_IN" w:bidi="hi_IN"/>
        </w:rPr>
        <w:t xml:space="preserve">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2:8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पुरुषों से क्या करवाना चाहते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चाहते हैं कि पुरुष </w:t>
      </w:r>
      <w:r>
        <w:rPr>
          <w:lang w:val="hi_IN" w:bidi="hi_IN"/>
        </w:rPr>
        <w:t>पवित्र हाथों को उठाकर प्रार्थना किया करें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2:9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स्त्रियों से क्या अपेक्षा रखते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चाहते हैं कि स्त्रियाँ </w:t>
      </w:r>
      <w:r>
        <w:rPr>
          <w:lang w:val="hi_IN" w:bidi="hi_IN"/>
        </w:rPr>
        <w:t>संकोच और संयम के साथ सुहावने वस्त्रों से अपने आपको संवारे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2:12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स्त्रियों को क्या करने की अनुमति नहीं देते?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चाहते हैं कि </w:t>
      </w:r>
      <w:r>
        <w:rPr>
          <w:lang w:val="hi_IN" w:bidi="hi_IN"/>
        </w:rPr>
        <w:t>स्त्री न उपदेश करे और न पुरुष पर अधिकार चलाए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2:13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द्वारा एक स्त्री को उपदेश देने या पुरुष पर अधिकार का प्रयोग करने की अनुमति न देने का पहला कारण क्या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का पहला कारण यह है कि आदम को पहले बनाया गया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2:14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द्वारा एक स्त्री को उपदेश देने या पुरुष पर अधिकार का प्रयोग करने की अनुमति न देने का दूसरा कारण क्या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का दूसरा कारण यह है कि </w:t>
      </w:r>
      <w:r>
        <w:rPr>
          <w:lang w:val="hi_IN" w:bidi="hi_IN"/>
        </w:rPr>
        <w:t>आदम बहकाया न गया, पर स्त्री बहकावे में आकर अपराधिनी हुई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2:15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क्या चाहते हैं कि स्त्रियाँ किसमें स्थिर रहें?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चाहते हैं कि स्त्रियाँ </w:t>
      </w:r>
      <w:r>
        <w:rPr>
          <w:lang w:val="hi_IN" w:bidi="hi_IN"/>
        </w:rPr>
        <w:t>संयम सहित विश्वास, प्रेम, और पवित्रता में स्थिर रहें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3:1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अध्यक्ष का काम किस प्रकार का काम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एक अध्यक्ष का काम </w:t>
      </w:r>
      <w:r>
        <w:rPr>
          <w:lang w:val="hi_IN" w:bidi="hi_IN"/>
        </w:rPr>
        <w:t>भला काम</w:t>
      </w:r>
      <w:r>
        <w:rPr>
          <w:lang w:val="hi_IN" w:bidi="hi_IN"/>
        </w:rPr>
        <w:t xml:space="preserve">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3:2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एक अध्यक्ष को क्या करने में निपुण होना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एक अध्यक्ष को </w:t>
      </w:r>
      <w:r>
        <w:rPr>
          <w:lang w:val="hi_IN" w:bidi="hi_IN"/>
        </w:rPr>
        <w:t>सिखाने में निपुण हो</w:t>
      </w:r>
      <w:r>
        <w:rPr>
          <w:lang w:val="hi_IN" w:bidi="hi_IN"/>
        </w:rPr>
        <w:t>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3:3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एक अध्यक्ष को मदिरा और धन के विषय में कैसे होना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एक अध्यक्ष को </w:t>
      </w:r>
      <w:r>
        <w:rPr>
          <w:lang w:val="hi_IN" w:bidi="hi_IN"/>
        </w:rPr>
        <w:t>पियक्कड़,</w:t>
      </w:r>
      <w:r>
        <w:rPr>
          <w:lang w:val="hi_IN" w:bidi="hi_IN"/>
        </w:rPr>
        <w:t xml:space="preserve"> और </w:t>
      </w:r>
      <w:r>
        <w:rPr>
          <w:lang w:val="hi_IN" w:bidi="hi_IN"/>
        </w:rPr>
        <w:t>धन का लोभी</w:t>
      </w:r>
      <w:r>
        <w:rPr>
          <w:lang w:val="hi_IN" w:bidi="hi_IN"/>
        </w:rPr>
        <w:t xml:space="preserve"> नहीं होना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3:4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एक अध्यक्ष के बच्चों को उनके साथ कैसा व्यवहार करना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एक अध्यक्ष के बच्चों को उसकी आज्ञा माननी चाहिए और उसका आदर करना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3:5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यह क्यों महत्वपूर्ण है कि एक अध्यक्ष अपने घर का अच्छी तरह से प्रबन्ध करें?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 महत्वपूर्ण है क्योंकि यदि वह </w:t>
      </w:r>
      <w:r>
        <w:rPr>
          <w:lang w:val="hi_IN" w:bidi="hi_IN"/>
        </w:rPr>
        <w:t>अपने घर ही का प्रबन्ध करना न जानता हो, तो परमेश्वर की कलीसिया की रखवाली कैसे करेगा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3:6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यदि अध्यक्ष एक नया चेला है, तो क्या खतरा हो सकता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खतरा यह है कि वह </w:t>
      </w:r>
      <w:r>
        <w:rPr>
          <w:lang w:val="hi_IN" w:bidi="hi_IN"/>
        </w:rPr>
        <w:t>अभिमान करेगा और दण्ड पाएगा</w:t>
      </w:r>
      <w:r>
        <w:rPr>
          <w:lang w:val="hi_IN" w:bidi="hi_IN"/>
        </w:rPr>
        <w:t xml:space="preserve">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3:7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कलीसिया के बाहरवालों में अध्यक्ष की प्रतिष्ठा कैसी होनी चाहिए? 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एक अध्यक्ष कलिसिया के </w:t>
      </w:r>
      <w:r>
        <w:rPr>
          <w:lang w:val="hi_IN" w:bidi="hi_IN"/>
        </w:rPr>
        <w:t>बाहरवालों में भी उसका सुनाम होना</w:t>
      </w:r>
      <w:r>
        <w:rPr>
          <w:lang w:val="hi_IN" w:bidi="hi_IN"/>
        </w:rPr>
        <w:t xml:space="preserve">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3:10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सेवा करने से पहले सेवकों के साथ क्या किया जाना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सेवा करने से </w:t>
      </w:r>
      <w:r>
        <w:rPr>
          <w:lang w:val="hi_IN" w:bidi="hi_IN"/>
        </w:rPr>
        <w:t>पहले सेवकों को परखा जाना</w:t>
      </w:r>
      <w:r>
        <w:rPr>
          <w:lang w:val="hi_IN" w:bidi="hi_IN"/>
        </w:rPr>
        <w:t xml:space="preserve">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3:11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धर्मी स्त्रियों की कुछ विशेषताएँ क्या होती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धर्मी </w:t>
      </w:r>
      <w:r>
        <w:rPr>
          <w:lang w:val="hi_IN" w:bidi="hi_IN"/>
        </w:rPr>
        <w:t>स्त्रियाँ गम्भीर होती हैं; दोष लगानेवाली नहीं, पर सचेत और सब बातों में विश्वासयोग्य होती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3:15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का घराना क्या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जीवित परमेश्वर की कलीसिया परमेश्वर का घराना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3:16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जब यीशु शरीर में प्रगट हुआ, आत्मा में धर्मी ठहरा, स्वर्गदूतों को दिखाई दिया, उसके बाद क्या हुआ?</w:t>
      </w:r>
    </w:p>
    <w:p>
      <w:pPr/>
      <w:r>
        <w:rPr>
          <w:lang w:val="hi_IN" w:bidi="hi_IN"/>
        </w:rPr>
      </w:r>
      <w:r>
        <w:rPr>
          <w:lang w:val="hi_IN" w:bidi="hi_IN"/>
        </w:rPr>
        <w:t>अन्यजातियों में यीशु प्रचार हुआ, जगत में उस पर विश्वास किया गया, और महिमा में ऊपर उठाया गया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4:1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आत्मा स्पष्टता से क्या कहता है कि, आनेवाले समयों में कुछ लोग क्या करेंगे?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कुछ लोग </w:t>
      </w:r>
      <w:r>
        <w:rPr>
          <w:lang w:val="hi_IN" w:bidi="hi_IN"/>
        </w:rPr>
        <w:t>भरमानेवाली आत्माओं, और दुष्टात्माओं की शिक्षाओं पर मन लगाकर विश्वास से बहक जाएँगे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4:3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 xml:space="preserve">ये लोग कौन-कौन से झूठ सिखाएंगे? 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वे </w:t>
      </w:r>
      <w:r>
        <w:rPr>
          <w:lang w:val="hi_IN" w:bidi="hi_IN"/>
        </w:rPr>
        <w:t>विवाह करने से रोकेंगे</w:t>
      </w:r>
      <w:r>
        <w:rPr>
          <w:lang w:val="hi_IN" w:bidi="hi_IN"/>
        </w:rPr>
        <w:t xml:space="preserve"> </w:t>
      </w:r>
      <w:r>
        <w:rPr>
          <w:lang w:val="hi_IN" w:bidi="hi_IN"/>
        </w:rPr>
        <w:t>और भोजन की कुछ वस्तुओं से परे रहने की आज्ञा देंगे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4:5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हमारे उपयोग के लिए हम जो कुछ भी खाते हैं, वह कैसे पवित्र होता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हम जो कुछ भी खाते हैं, वह परमेश्वर के वचन और प्रार्थना के द्वारा </w:t>
      </w:r>
      <w:r>
        <w:rPr>
          <w:lang w:val="hi_IN" w:bidi="hi_IN"/>
        </w:rPr>
        <w:t>शुद्ध हो जाता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4:7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तीमुथियुस से खुद को किसमें प्रशिक्षित करने के लिए कहते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तीमुथियुस से कहते हैं कि वह भक्ति में खुद को प्रशिक्षित करें।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4:8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भक्ति में प्रशिक्षण देह के प्रशिक्षण से अधिक लाभदायक क्यों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भक्ति में प्रशिक्षण अधिक लाभकारी है क्योंकि यह इस वर्तमान जीवन और आने वाले जीवन के लिए </w:t>
      </w:r>
      <w:r>
        <w:rPr>
          <w:lang w:val="hi_IN" w:bidi="hi_IN"/>
        </w:rPr>
        <w:t xml:space="preserve">प्रतिज्ञा </w:t>
      </w:r>
      <w:r>
        <w:rPr>
          <w:lang w:val="hi_IN" w:bidi="hi_IN"/>
        </w:rPr>
        <w:t>देता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4:11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ने तीमुथियुस को उन सभी अच्छी बातों के साथ क्या करने के लिए प्रोत्साहित किया जो उसे पौलुस की शिक्षा में प्राप्त हुई थीं?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तीमुथियुस को इन बातों की आज्ञा देने और सिखाने के लिए प्रोत्साहित करते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4:12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तीमुथियुस को दूसरों के लिए एक आदर्श कैसे बनना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तीमुथियुस को वचन, </w:t>
      </w:r>
      <w:r>
        <w:rPr>
          <w:lang w:val="hi_IN" w:bidi="hi_IN"/>
        </w:rPr>
        <w:t>चाल चलन</w:t>
      </w:r>
      <w:r>
        <w:rPr>
          <w:lang w:val="hi_IN" w:bidi="hi_IN"/>
        </w:rPr>
        <w:t>, प्रेम, विश्वास और पवित्रता में एक आदर्श बनना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4:14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तीमुथियुस को यह आत्मिक वरदान कैसे मिला था?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यह वरदान तीमुथियुस को </w:t>
      </w:r>
      <w:r>
        <w:rPr>
          <w:lang w:val="hi_IN" w:bidi="hi_IN"/>
        </w:rPr>
        <w:t>भविष्यद्वाणी</w:t>
      </w:r>
      <w:r>
        <w:rPr>
          <w:lang w:val="hi_IN" w:bidi="hi_IN"/>
        </w:rPr>
        <w:t xml:space="preserve"> के द्वारा, प्राचीनों के </w:t>
      </w:r>
      <w:r>
        <w:rPr>
          <w:lang w:val="hi_IN" w:bidi="hi_IN"/>
        </w:rPr>
        <w:t>हाथ रखते समय मिला</w:t>
      </w:r>
      <w:r>
        <w:rPr>
          <w:lang w:val="hi_IN" w:bidi="hi_IN"/>
        </w:rPr>
        <w:t xml:space="preserve"> था।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4:16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यदि तीमुथियुस अपने जीवन और शिक्षा में विश्वासयोग्य बना रहे, तो वह किसके उद्धार का कारण होगा?</w:t>
      </w:r>
    </w:p>
    <w:p>
      <w:pPr/>
      <w:r>
        <w:rPr>
          <w:lang w:val="hi_IN" w:bidi="hi_IN"/>
        </w:rPr>
      </w:r>
      <w:r>
        <w:rPr>
          <w:lang w:val="hi_IN" w:bidi="hi_IN"/>
        </w:rPr>
        <w:t>तीमुथियुस अपने, और अपने सुननेवालों के लिये भी उद्धार का कारण होगा।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5:1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ने तीमुथियुस से क्या कहा कि वह कलीसिया में एक बूढ़े पुरुष के साथ कैसा व्यवहार करें?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ने तीमुथियुस से कहा कि </w:t>
      </w:r>
      <w:r>
        <w:rPr>
          <w:lang w:val="hi_IN" w:bidi="hi_IN"/>
        </w:rPr>
        <w:t>उसे पिता जानकर समझाया करें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5:4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विधवा के बच्चों और पोते-पोतियों को उसके लिए क्या करना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बच्चों और पोते-पोतियों को </w:t>
      </w:r>
      <w:r>
        <w:rPr>
          <w:lang w:val="hi_IN" w:bidi="hi_IN"/>
        </w:rPr>
        <w:t>अपने माता-पिता आदि को उनका हक़ देना</w:t>
      </w:r>
      <w:r>
        <w:rPr>
          <w:lang w:val="hi_IN" w:bidi="hi_IN"/>
        </w:rPr>
        <w:t xml:space="preserve"> चाहिए और उनकी देखभाल करनी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5:8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जिसने अपने ही घराने के लोगों की देखभाल नहीं की है, उसने क्या किया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वह विश्वास से मुकर गया है, और अविश्वासी से भी बुरा बन गया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5:10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एक विधवा को किस लिए जाना जाना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एक विधवा को भले कामों को लिए जाना जाना चाहिए</w:t>
      </w:r>
      <w:r>
        <w:rPr>
          <w:lang w:val="hi_IN" w:bidi="hi_IN"/>
        </w:rPr>
        <w:t xml:space="preserve">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5:11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कलीसिया को जवान विधवाओं के नाम को देखभाल पाने वालों की सूची में क्यों नहीं शामिल करना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ये </w:t>
      </w:r>
      <w:r>
        <w:rPr>
          <w:lang w:val="hi_IN" w:bidi="hi_IN"/>
        </w:rPr>
        <w:t>जवान विधवाएं</w:t>
      </w:r>
      <w:r>
        <w:rPr>
          <w:lang w:val="hi_IN" w:bidi="hi_IN"/>
        </w:rPr>
        <w:t xml:space="preserve"> बाद में विवाह करना चाहेंगी।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5:14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क्या चाहते हैं कि जवान विधवाएँ क्या करें?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चाहते हैं कि </w:t>
      </w:r>
      <w:r>
        <w:rPr>
          <w:lang w:val="hi_IN" w:bidi="hi_IN"/>
        </w:rPr>
        <w:t>जवान विधवाएँ</w:t>
      </w:r>
      <w:r>
        <w:rPr>
          <w:lang w:val="hi_IN" w:bidi="hi_IN"/>
        </w:rPr>
        <w:t xml:space="preserve"> विवाह करें, बच्चे जनें, और </w:t>
      </w:r>
      <w:r>
        <w:rPr>
          <w:lang w:val="hi_IN" w:bidi="hi_IN"/>
        </w:rPr>
        <w:t>घरबार</w:t>
      </w:r>
      <w:r>
        <w:rPr>
          <w:lang w:val="hi_IN" w:bidi="hi_IN"/>
        </w:rPr>
        <w:t xml:space="preserve"> सम्भालें।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5:17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जो प्राचीन अच्छा प्रबन्ध करते हैं, उनके लिए क्या किया जाना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>जो प्राचीन अच्छा प्रबन्ध करते हैं</w:t>
      </w:r>
      <w:r>
        <w:rPr>
          <w:lang w:val="hi_IN" w:bidi="hi_IN"/>
        </w:rPr>
        <w:t xml:space="preserve">, वे </w:t>
      </w:r>
      <w:r>
        <w:rPr>
          <w:lang w:val="hi_IN" w:bidi="hi_IN"/>
        </w:rPr>
        <w:t>दो गुने आदर के योग्य समझे जाएँ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5:19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किसी प्राचीन पर दोष लगाने से पहले किन शर्तों को पूरा करना आवश्यक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जब कोई किसी </w:t>
      </w:r>
      <w:r>
        <w:rPr>
          <w:lang w:val="hi_IN" w:bidi="hi_IN"/>
        </w:rPr>
        <w:t>प्राचीन</w:t>
      </w:r>
      <w:r>
        <w:rPr>
          <w:lang w:val="hi_IN" w:bidi="hi_IN"/>
        </w:rPr>
        <w:t xml:space="preserve"> पर दोष लगाता है, तो दो या तीन गवाहों का होना आवश्यक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5:21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तीमुथियुस को यह आज्ञा देता है कि वह इन नियमों को किस रीति से सावधानीपूर्वक माना करें?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तीमुथियुस को यह आज्ञा देता है कि वह इन नियमों को पक्षपात के बिना सावधानीपूर्वक माना करें।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5:24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मनुष्यों के पाप कब प्रकट होते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कुछ मनुष्यों के पाप प्रगट हो जाते हैं</w:t>
      </w:r>
      <w:r>
        <w:rPr>
          <w:lang w:val="hi_IN" w:bidi="hi_IN"/>
        </w:rPr>
        <w:t>, परन्तु दूसरों के पाप न्याय के समय तक दिखाई नहीं देते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6:1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ने दासों को अपने स्वामियों का आदर करने के लिए क्या कहा?</w:t>
      </w:r>
    </w:p>
    <w:p>
      <w:pPr/>
      <w:r>
        <w:rPr>
          <w:lang w:val="hi_IN" w:bidi="hi_IN"/>
        </w:rPr>
      </w:r>
      <w:r>
        <w:rPr>
          <w:lang w:val="hi_IN" w:bidi="hi_IN"/>
        </w:rPr>
        <w:t>पौलुस ने कहा कि दासों को अपने स्वामियों को बड़े आदर के योग्य समझना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6:3–4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किस प्रकार का मनुष्य खरी बातों और उपदेश को नहीं मानता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जो मनुष्य खरी बातों और उपदेश को नहीं मानता है, </w:t>
      </w:r>
      <w:r>
        <w:rPr>
          <w:lang w:val="hi_IN" w:bidi="hi_IN"/>
        </w:rPr>
        <w:t>वह अभिमानी है और कुछ नहीं जानता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6:6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के अनुसार बड़ी लाभ क्या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कहते हैं कि </w:t>
      </w:r>
      <w:r>
        <w:rPr>
          <w:lang w:val="hi_IN" w:bidi="hi_IN"/>
        </w:rPr>
        <w:t>सन्तोष सहित भक्ति बड़ी लाभ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6:7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हम इस जगत में क्या लाए हैं, और जब हम इसे छोड़ेंगे तो क्या ले जा सकते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न हम जगत में कुछ लाए हैं और न कुछ ले जा सकते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6:8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हमें इस जगत में किस पर सन्तोष करना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हमें </w:t>
      </w:r>
      <w:r>
        <w:rPr>
          <w:lang w:val="hi_IN" w:bidi="hi_IN"/>
        </w:rPr>
        <w:t>सन्तोष</w:t>
      </w:r>
      <w:r>
        <w:rPr>
          <w:lang w:val="hi_IN" w:bidi="hi_IN"/>
        </w:rPr>
        <w:t xml:space="preserve"> करना चाहिए कि हमारे पास </w:t>
      </w:r>
      <w:r>
        <w:rPr>
          <w:lang w:val="hi_IN" w:bidi="hi_IN"/>
        </w:rPr>
        <w:t>खाने और पहनने को</w:t>
      </w:r>
      <w:r>
        <w:rPr>
          <w:lang w:val="hi_IN" w:bidi="hi_IN"/>
        </w:rPr>
        <w:t xml:space="preserve"> है।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6:9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जो धनी होना चाहते हैं, वे किस में फँस जाते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>जो धनी होना चाहते हैं</w:t>
      </w:r>
      <w:r>
        <w:rPr>
          <w:lang w:val="hi_IN" w:bidi="hi_IN"/>
        </w:rPr>
        <w:t xml:space="preserve">, वे </w:t>
      </w:r>
      <w:r>
        <w:rPr>
          <w:lang w:val="hi_IN" w:bidi="hi_IN"/>
        </w:rPr>
        <w:t>परीक्षा, और फंदे</w:t>
      </w:r>
      <w:r>
        <w:rPr>
          <w:lang w:val="hi_IN" w:bidi="hi_IN"/>
        </w:rPr>
        <w:t xml:space="preserve"> में फँस जाते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6:10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सब प्रकार की बुराइयों की जड़ क्या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रुपये का लोभ सब प्रकार की बुराइयों की जड़ है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6:10 (#2)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कुछ लोग जो रुपये से लोभ करते हैं, उनका क्या हुआ है?</w:t>
      </w:r>
    </w:p>
    <w:p>
      <w:pPr/>
      <w:r>
        <w:rPr>
          <w:lang w:val="hi_IN" w:bidi="hi_IN"/>
        </w:rPr>
      </w:r>
      <w:r>
        <w:rPr>
          <w:lang w:val="hi_IN" w:bidi="hi_IN"/>
        </w:rPr>
        <w:t>कुछ लोग जो रुपये से लोभ करते हैं, वे</w:t>
      </w:r>
      <w:r>
        <w:rPr>
          <w:lang w:val="hi_IN" w:bidi="hi_IN"/>
        </w:rPr>
        <w:t xml:space="preserve"> विश्वास से भटक</w:t>
      </w:r>
      <w:r>
        <w:rPr>
          <w:lang w:val="hi_IN" w:bidi="hi_IN"/>
        </w:rPr>
        <w:t xml:space="preserve"> गए हैं। 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6:12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पौलुस क्या कहते हैं कि तीमुथियुस को कौन सी कुश्ती लड़नी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कहते हैं कि तीमुथियुस को </w:t>
      </w:r>
      <w:r>
        <w:rPr>
          <w:lang w:val="hi_IN" w:bidi="hi_IN"/>
        </w:rPr>
        <w:t>विश्वास की अच्छी कुश्ती</w:t>
      </w:r>
      <w:r>
        <w:rPr>
          <w:lang w:val="hi_IN" w:bidi="hi_IN"/>
        </w:rPr>
        <w:t xml:space="preserve"> लड़नी चाहिए।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6:13–16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परमेश्वर कहाँ रहते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परमेश्वर </w:t>
      </w:r>
      <w:r>
        <w:rPr>
          <w:lang w:val="hi_IN" w:bidi="hi_IN"/>
        </w:rPr>
        <w:t>अगम्य ज्योति</w:t>
      </w:r>
      <w:r>
        <w:rPr>
          <w:lang w:val="hi_IN" w:bidi="hi_IN"/>
        </w:rPr>
        <w:t xml:space="preserve"> में रहते हैं।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6:17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धनवानों को अनिश्चित धन में नहीं, बल्कि परमेश्वर में आशा क्यों रखनी चाहिए?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धनवानों को परमेश्वर में आशा रखनी चाहिए क्योंकि वे </w:t>
      </w:r>
      <w:r>
        <w:rPr>
          <w:lang w:val="hi_IN" w:bidi="hi_IN"/>
        </w:rPr>
        <w:t>हमारे सुख के लिये सब कुछ बहुतायत से देते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6:18–19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जो लोग भले कामों में धनी हैं, वे अपने लिए क्या करते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जो लोग भले कामों में धनी हैं, </w:t>
      </w:r>
      <w:r>
        <w:rPr>
          <w:lang w:val="hi_IN" w:bidi="hi_IN"/>
        </w:rPr>
        <w:t>वे अपने लिये एक अच्छी नींव डाल रखते</w:t>
      </w:r>
      <w:r>
        <w:rPr>
          <w:lang w:val="hi_IN" w:bidi="hi_IN"/>
        </w:rPr>
        <w:t xml:space="preserve"> हैं </w:t>
      </w:r>
      <w:r>
        <w:rPr>
          <w:lang w:val="hi_IN" w:bidi="hi_IN"/>
        </w:rPr>
        <w:t>और सत्य जीवन को वश में कर लेते हैं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1 तीमुथियुस 6:20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अन्त में, पौलुस तीमुथियुस को उसे दी गई धरोहर के साथ क्या करने के लिए कहते हैं?</w:t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पौलुस तीमुथियुस से कहते हैं कि उसे दी गई </w:t>
      </w:r>
      <w:r>
        <w:rPr>
          <w:lang w:val="hi_IN" w:bidi="hi_IN"/>
        </w:rPr>
        <w:t>धरोहर की वह रखवाली करे</w:t>
      </w:r>
      <w:r>
        <w:rPr>
          <w:lang w:val="hi_IN" w:bidi="hi_IN"/>
        </w:rPr>
        <w:t>।</w:t>
      </w:r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