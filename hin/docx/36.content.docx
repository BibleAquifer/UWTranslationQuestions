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ZEP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वह मनुष्य, पशु, आकाश के पक्षियों और समुद्र की मछलियों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ने कहा कि वे उनका </w:t>
      </w:r>
      <w:r>
        <w:rPr>
          <w:lang w:val="hi_IN" w:bidi="hi_IN"/>
        </w:rPr>
        <w:t>अन्त कर</w:t>
      </w:r>
      <w:r>
        <w:rPr>
          <w:lang w:val="hi_IN" w:bidi="hi_IN"/>
        </w:rPr>
        <w:t xml:space="preserve"> देंगे और </w:t>
      </w:r>
      <w:r>
        <w:rPr>
          <w:lang w:val="hi_IN" w:bidi="hi_IN"/>
        </w:rPr>
        <w:t>नाश कर देंगे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कहा कि वह एक निश्चित झूठे देवता के बचे हुओं को नाश कर देंगे। उस झूठे देवता का नाम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</w:t>
      </w:r>
      <w:r>
        <w:rPr>
          <w:lang w:val="hi_IN" w:bidi="hi_IN"/>
        </w:rPr>
        <w:t>बाल के बचे हुओं को</w:t>
      </w:r>
      <w:r>
        <w:rPr>
          <w:lang w:val="hi_IN" w:bidi="hi_IN"/>
        </w:rPr>
        <w:t xml:space="preserve"> नाश कर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 अपने घर छतों पर जा कर किसी वस्तु के सामने दण्डवत् कर रहे थे। वह क्या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लोग अपने-अपने घर की छत पर आकाश के गण को दण्डवत् करते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सपन्याह ने लोगों से यहोवा के सामने क्या करने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</w:t>
      </w:r>
      <w:r>
        <w:rPr>
          <w:lang w:val="hi_IN" w:bidi="hi_IN"/>
        </w:rPr>
        <w:t xml:space="preserve">यहोवा के सामने शान्त </w:t>
      </w:r>
      <w:r>
        <w:rPr>
          <w:lang w:val="hi_IN" w:bidi="hi_IN"/>
        </w:rPr>
        <w:t xml:space="preserve">रहना था।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लोग क्या कर रहे थे जिनके बारे में यहोवा ने कहा था कि मैं उन सभी को दण्ड दूँगा?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हाकिमों और राजकुमारों को</w:t>
      </w:r>
      <w:r>
        <w:rPr>
          <w:lang w:val="hi_IN" w:bidi="hi_IN"/>
        </w:rPr>
        <w:t xml:space="preserve">, </w:t>
      </w:r>
      <w:r>
        <w:rPr>
          <w:lang w:val="hi_IN" w:bidi="hi_IN"/>
        </w:rPr>
        <w:t>जितने परदेश के वस्त्र पहना करते हैं</w:t>
      </w:r>
      <w:r>
        <w:rPr>
          <w:lang w:val="hi_IN" w:bidi="hi_IN"/>
        </w:rPr>
        <w:t xml:space="preserve">, </w:t>
      </w:r>
      <w:r>
        <w:rPr>
          <w:lang w:val="hi_IN" w:bidi="hi_IN"/>
        </w:rPr>
        <w:t>जो डेवढ़ी को लाँघते</w:t>
      </w:r>
      <w:r>
        <w:rPr>
          <w:lang w:val="hi_IN" w:bidi="hi_IN"/>
        </w:rPr>
        <w:t xml:space="preserve">, </w:t>
      </w:r>
      <w:r>
        <w:rPr>
          <w:lang w:val="hi_IN" w:bidi="hi_IN"/>
        </w:rPr>
        <w:t xml:space="preserve">और अपने स्वामी के घर को उपद्रव और छल से भर देते हैं, उन्हें </w:t>
      </w:r>
      <w:r>
        <w:rPr>
          <w:lang w:val="hi_IN" w:bidi="hi_IN"/>
        </w:rPr>
        <w:t>दण्ड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था कि मछली फाटक और दूसरे टोलों से क्या आवाज़ें आएंगी?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 दिन </w:t>
      </w:r>
      <w:r>
        <w:rPr>
          <w:lang w:val="hi_IN" w:bidi="hi_IN"/>
        </w:rPr>
        <w:t>चिल्लाहट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हाहाकार</w:t>
      </w:r>
      <w:r>
        <w:rPr>
          <w:lang w:val="hi_IN" w:bidi="hi_IN"/>
        </w:rPr>
        <w:t xml:space="preserve">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"मक्तेश के रहनेवालों" (व्यापारियों) के साथ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सब </w:t>
      </w:r>
      <w:r>
        <w:rPr>
          <w:lang w:val="hi_IN" w:bidi="hi_IN"/>
        </w:rPr>
        <w:t>मिट</w:t>
      </w:r>
      <w:r>
        <w:rPr>
          <w:lang w:val="hi_IN" w:bidi="hi_IN"/>
        </w:rPr>
        <w:t xml:space="preserve"> जाएंगे, और वे सभी जो चाँदी से लदे हैं, </w:t>
      </w:r>
      <w:r>
        <w:rPr>
          <w:lang w:val="hi_IN" w:bidi="hi_IN"/>
        </w:rPr>
        <w:t>उन सब का नाश हो</w:t>
      </w:r>
      <w:r>
        <w:rPr>
          <w:lang w:val="hi_IN" w:bidi="hi_IN"/>
        </w:rPr>
        <w:t xml:space="preserve">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कुछ लोग यहोवा के बारे में क्या कह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कहा, "</w:t>
      </w:r>
      <w:r>
        <w:rPr>
          <w:lang w:val="hi_IN" w:bidi="hi_IN"/>
        </w:rPr>
        <w:t>यहोवा न तो भला करेगा और न बुरा</w:t>
      </w:r>
      <w:r>
        <w:rPr>
          <w:lang w:val="hi_IN" w:bidi="hi_IN"/>
        </w:rPr>
        <w:t>!"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के भयानक दिन पर कौन चिल्लाएगा?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का भयानक दिन क्रोध, </w:t>
      </w:r>
      <w:r>
        <w:rPr>
          <w:lang w:val="hi_IN" w:bidi="hi_IN"/>
        </w:rPr>
        <w:t>दुःख</w:t>
      </w:r>
      <w:r>
        <w:rPr>
          <w:lang w:val="hi_IN" w:bidi="hi_IN"/>
        </w:rPr>
        <w:t xml:space="preserve"> और अंधकार का दिन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 लोगों के लहू और माँस का क्या होगा जिन्होंने यहोवा के विरुद्ध पाप किया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जिन्होंने परमेश्वर के विरुद्ध पाप किया है, उनका लहू धूलि के समान, और उनका माँस विष्ठा के समान फेंक दिया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1:18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के रोष से लोगों को कौन नहीं बचा पाएगा?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उनकी चाँदी और उनका सोना उन्हें बचा नहीं पाएंगे।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सपन्याह कहते हैं कि लोग यहोवा के क्रोध से बच सकते हैं यदि वे कुछ उपाय करें। उन्हें क्या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लोगों को यहोवा के क्रोध से बचने के लिए धार्मिकता और </w:t>
      </w:r>
      <w:r>
        <w:rPr>
          <w:lang w:val="hi_IN" w:bidi="hi_IN"/>
        </w:rPr>
        <w:t>नम्रता</w:t>
      </w:r>
      <w:r>
        <w:rPr>
          <w:lang w:val="hi_IN" w:bidi="hi_IN"/>
        </w:rPr>
        <w:t xml:space="preserve"> को ढूँढना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गाज़ा, अश्कलोन, अश्दोद, और एक्रोन के नगरों का भविष्य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सभी लोग जो यहोवा की चेतावनी पर ध्यान नहीं देंगे, वह </w:t>
      </w:r>
      <w:r>
        <w:rPr>
          <w:lang w:val="hi_IN" w:bidi="hi_IN"/>
        </w:rPr>
        <w:t>उजाड़ हो जाएगा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उखाड़ा जाएगा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मोआब और अम्मोन के पुत्र किन दो नगरों के समान हो जाएंगे?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मोआब सदोम के समान हो जाएगा, और </w:t>
      </w:r>
      <w:r>
        <w:rPr>
          <w:lang w:val="hi_IN" w:bidi="hi_IN"/>
        </w:rPr>
        <w:t>अम्मोन के लोग</w:t>
      </w:r>
      <w:r>
        <w:rPr>
          <w:lang w:val="hi_IN" w:bidi="hi_IN"/>
        </w:rPr>
        <w:t xml:space="preserve"> गमोरा के समान होंगे।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अश्शूर के खम्भों के कँगनियों पर किस प्रकार के पक्षी घोंसला बनाएंगे?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धनेश और साही</w:t>
      </w:r>
      <w:r>
        <w:rPr>
          <w:lang w:val="hi_IN" w:bidi="hi_IN"/>
        </w:rPr>
        <w:t xml:space="preserve"> अश्शूर के खम्भों के कँगनियों पर घोंसला बनाएंगे।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“मगन नगर” (नीनवे) के पास से गुज़रेंगे वे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मगन नगर एक </w:t>
      </w:r>
      <w:r>
        <w:rPr>
          <w:lang w:val="hi_IN" w:bidi="hi_IN"/>
        </w:rPr>
        <w:t>उजाड़</w:t>
      </w:r>
      <w:r>
        <w:rPr>
          <w:lang w:val="hi_IN" w:bidi="hi_IN"/>
        </w:rPr>
        <w:t xml:space="preserve"> स्थान बन जाएगा, एक ऐसा स्थान होगा जहाँ पशु बैठा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सपन्याह इन हाकिमों और न्यायियों की तुलना किन पशुओं से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हिंसक नगर के हाकिम गरजनेवाले सिंहों के समान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अपना न्याय कब प्रगट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अपना न्याय प्रति भोर प्रगट करते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3:7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लोगों से क्या करवाना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को आशा थी कि लोग उनका भय मानेंगे और उनकी </w:t>
      </w:r>
      <w:r>
        <w:rPr>
          <w:lang w:val="hi_IN" w:bidi="hi_IN"/>
        </w:rPr>
        <w:t>ताड़ना अंगीकार</w:t>
      </w:r>
      <w:r>
        <w:rPr>
          <w:lang w:val="hi_IN" w:bidi="hi_IN"/>
        </w:rPr>
        <w:t xml:space="preserve">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उनका न्याय (निर्णय)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</w:t>
      </w:r>
      <w:r>
        <w:rPr>
          <w:lang w:val="hi_IN" w:bidi="hi_IN"/>
        </w:rPr>
        <w:t>जाति-जाति</w:t>
      </w:r>
      <w:r>
        <w:rPr>
          <w:lang w:val="hi_IN" w:bidi="hi_IN"/>
        </w:rPr>
        <w:t xml:space="preserve"> को इकट्ठा करने और उन पर अपना क्रोध और रोष प्रकट करने का निर्णय किया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यहोवा उन्हें "शुद्ध भाषा" प्रदान करेंगे, तो लोग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लोगों को कंधे से कंधा मिलाकर उनकी सेवा करने के लिए बुलाएँगे।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3:13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बचे हुए लोग अब कौन-कौन से कार्य नहीं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के </w:t>
      </w:r>
      <w:r>
        <w:rPr>
          <w:lang w:val="hi_IN" w:bidi="hi_IN"/>
        </w:rPr>
        <w:t>बचे हुए लोग</w:t>
      </w:r>
      <w:r>
        <w:rPr>
          <w:lang w:val="hi_IN" w:bidi="hi_IN"/>
        </w:rPr>
        <w:t xml:space="preserve"> अब </w:t>
      </w:r>
      <w:r>
        <w:rPr>
          <w:lang w:val="hi_IN" w:bidi="hi_IN"/>
        </w:rPr>
        <w:t>कुटिलता</w:t>
      </w:r>
      <w:r>
        <w:rPr>
          <w:lang w:val="hi_IN" w:bidi="hi_IN"/>
        </w:rPr>
        <w:t xml:space="preserve"> नहीं करेंगे और झूठ नहीं बोलेंगे।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3:14–15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“यरूशलेम की बेटी” (यरूशलेम में रहने वाले लोग) को क्यों आनन्दित और प्रसन्न होना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को गाना और प्रसन्न होना चाहिए क्योंकि यहोवा ने उनका </w:t>
      </w:r>
      <w:r>
        <w:rPr>
          <w:lang w:val="hi_IN" w:bidi="hi_IN"/>
        </w:rPr>
        <w:t>दण्ड दूर कर दिया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3:19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कहते हैं कि वे इस्राएलियों की लज्जा को किसी और चीज में बदल देंगे। किस चीज में?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लंगड़ों को चंगा करेंगे और </w:t>
      </w:r>
      <w:r>
        <w:rPr>
          <w:lang w:val="hi_IN" w:bidi="hi_IN"/>
        </w:rPr>
        <w:t>बरबस निकाले हुओं को इकट्ठा</w:t>
      </w:r>
      <w:r>
        <w:rPr>
          <w:lang w:val="hi_IN" w:bidi="hi_IN"/>
        </w:rPr>
        <w:t xml:space="preserve"> करेंगे, और वे इस्राएलियों की लज्जा को प्रशंसा में बदल देंगे।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सपन्याह 3:20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इस्राएलियों को क्या लौटाएंगे?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सारी जातियां देखेंगे कि यहोवा ने इस्राएल की समृद्धि को लौटा दिया है, तो वे उसकी कीर्ति और प्रशंसा करेंगे।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