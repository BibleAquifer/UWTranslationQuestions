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Translation Questions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Translation Questions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Translation Questions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1CO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पावललाई कसले बोलाउनु भयो र उनी के हुन बोलाइएका थिए ?</w:t>
      </w:r>
    </w:p>
    <w:p>
      <w:pPr/>
      <w:r>
        <w:rPr>
          <w:lang w:val="ne_NP" w:bidi="ne_NP"/>
        </w:rPr>
      </w:r>
      <w:r>
        <w:rPr>
          <w:lang w:val="ne_NP" w:bidi="ne_NP"/>
        </w:rPr>
        <w:t>येशू ख्रीष्टले पावललाई एक प्रेरित हुन बोलाउनु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कोरिन्थीका मण्डलीले परमेश्वर हाम्रा पिता र प्रभु येशू ख्रीष्ट द्वारा के पाउने चाहना गर्छन्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चाहना गर्छन् कि तिनीहरूले परमेश्वर हाम्रा पिता र प्रभु येशू ख्रीष्ट द्वारा अनुग्रह र शान्ति पाऊन्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कोरिन्थीका मण्डलीलाई परमेश्वरले कसरी धनी बनाउनुभयो 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तिनीहरूलाई सबै कुरामा, सबै बोलीमा र सबै ज्ञानद्वारा धनी बनाउनुभयो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कोरिन्थीको मण्डलीलाई के कुराको खाँचो थिएन 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तिनीहरूलाई कुनै आत्मिक वरदानको खाँचो थिएन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परमेश्वरले किन कोरिन्थीको मण्डलीलाई अन्त्यमा सामर्थ दिनुहुनेछ ?</w:t>
      </w:r>
    </w:p>
    <w:p>
      <w:pPr/>
      <w:r>
        <w:rPr>
          <w:lang w:val="ne_NP" w:bidi="ne_NP"/>
        </w:rPr>
      </w:r>
      <w:r>
        <w:rPr>
          <w:lang w:val="ne_NP" w:bidi="ne_NP"/>
        </w:rPr>
        <w:t>उहाँले यसो गर्नुहुनेछ जसकारण हाम्रो प्रभु येशू ख्रीष्टको दिनमा उनीहरू दोषरहित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कोरिन्थीको मण्डलीलाई के गर्ने आग्रह गर्छन्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उनीहरू सबैलाई सहमत हुन र त्यहाँ उनीहरू माझ विभाजन नहुन र एकै विचार र एकै उद्वेश्यले एकसाथ रहिरहन आग्रह गर्छन्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क्लोयका परिवारले पावललाई के उजुरी गरे ?</w:t>
      </w:r>
    </w:p>
    <w:p>
      <w:pPr/>
      <w:r>
        <w:rPr>
          <w:lang w:val="ne_NP" w:bidi="ne_NP"/>
        </w:rPr>
      </w:r>
      <w:r>
        <w:rPr>
          <w:lang w:val="ne_NP" w:bidi="ne_NP"/>
        </w:rPr>
        <w:t>कोरिन्थीको मन्डलीका मानिसहरू माझ गुटवन्दीहरू विकास भएको छ भनी क्लोयका परिवारले पावललाई उजुरी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गुटवन्दीको अर्थ के भन्छन्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यसो भन्छन् : तिमीहरू प्रत्येकले भन्छौ, "म पावलको हुँ", वा "म अपोल्लोसको हुँ", वा "म केफासको हुँ", वा "म ख्रीष्टको हुँ"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1:14–15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क्रिसपस र गायस वाहेक अरू कसैलाई पनि पावलले बप्तिष्मा नदिएकोमा उनी किन परमेश्वरलाई धन्यवाद चढाउँछन्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यसको निम्ति परमेश्वरलाई धन्यवाद चढाउँछन् किनभने यसले उनीहरूलाई पावलको नाममा बप्तिष्मा भएका भनि भन्ने अवसर दिदैन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ख्रीष्टले पावललाई के गर्न पठाउनुभयो 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ख्रीष्टले पावललाई सुसमाचार प्रचार गर्न पठाउनुभयो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मरिरहेकाहरूका लागी क्रुशको सन्देश के हो ?</w:t>
      </w:r>
    </w:p>
    <w:p>
      <w:pPr/>
      <w:r>
        <w:rPr>
          <w:lang w:val="ne_NP" w:bidi="ne_NP"/>
        </w:rPr>
      </w:r>
      <w:r>
        <w:rPr>
          <w:lang w:val="ne_NP" w:bidi="ne_NP"/>
        </w:rPr>
        <w:t>मरिरहेकाहरूका लागी क्रुशको सन्देश मुर्खता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1:18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परमेश्वरले बचाउनुभएकाहरुका लागी क्रुशको सन्देश के हो 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बचाउनुभएकाहरूका लागी यो परमेश्वरको शक्ति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1:20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परमेश्वरले संसारको ज्ञानलाई के मा परिवर्तन गर्नुभयो 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संसारको ज्ञानलाई मुर्खतामा परिव्रतन गर्नुभयो ।.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1:21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प्रचारको मुर्खताद्वारा विश्वास गर्नेहरुलाई बचाउदा परमेश्वर किन खुसी हुनुहुन्छ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 यसमा खुसी हुनुहुन्छ किनभने संसारले आफ्नो ज्ञानमा परमेश्वरलाई जान्दैन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1:26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मानिसको स्तरमा बुद्धिमान वा शक्तिशाली वा महान जन्म भएका कति जनालाई परमेश्वरले बोलाउनुभयो 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त्यस्तोहरु धेरैलाई बोलाउनुभएन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1:27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परमेश्वरले संसारको मुर्ख कुरा र संसारमा भएको कमजोर मानिएका कुरालाई किन छान्नुभयो ?</w:t>
      </w:r>
    </w:p>
    <w:p>
      <w:pPr/>
      <w:r>
        <w:rPr>
          <w:lang w:val="ne_NP" w:bidi="ne_NP"/>
        </w:rPr>
      </w:r>
      <w:r>
        <w:rPr>
          <w:lang w:val="ne_NP" w:bidi="ne_NP"/>
        </w:rPr>
        <w:t>बुद्धिमानलाई लज्जित पार्न र बलियोलाई लज्जित पार्न उहाँले यसो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1:28–29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परमेश्वरको अघि धमण्ड गर्ने कारण कोहिलाई पनि नदिन उहाँले के गर्नुभयो 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संसारको सबैभन्दा तल्लो र अपमानित र अझ केहि नसम्झिएका कुरालाई छान्नुभयो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1:30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विश्वासीहरू येशू ख्रिष्टमा किन थिए 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जे गर्नुभयो त्यसकारणले गर्दा उनीहरू येशू ख्रीष्टमा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1:30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येशू ख्रीष्ट हाम्रो निम्ति के बन्नुभयो ?</w:t>
      </w:r>
    </w:p>
    <w:p>
      <w:pPr/>
      <w:r>
        <w:rPr>
          <w:lang w:val="ne_NP" w:bidi="ne_NP"/>
        </w:rPr>
      </w:r>
      <w:r>
        <w:rPr>
          <w:lang w:val="ne_NP" w:bidi="ne_NP"/>
        </w:rPr>
        <w:t>उहाँ हाम्रो निम्ति परमेश्वरको ज्ञान-हाम्रो धार्मिकता, पवित्रता र उद्वार बन्नुभयो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1:31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हामी घमण्ड गर्दछौ भने के मा घमण्ड गर्ने ?</w:t>
      </w:r>
    </w:p>
    <w:p>
      <w:pPr/>
      <w:r>
        <w:rPr>
          <w:lang w:val="ne_NP" w:bidi="ne_NP"/>
        </w:rPr>
      </w:r>
      <w:r>
        <w:rPr>
          <w:lang w:val="ne_NP" w:bidi="ne_NP"/>
        </w:rPr>
        <w:t>घमण्ड गर्नेले प्रभुमा घमण्ड गरोस्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कोरिन्थीहरूको सामु पावल कस्तो व्यवहारमा आए जब उनले परमेश्वरको रहस्यको घोषणा गरे ?</w:t>
      </w:r>
    </w:p>
    <w:p>
      <w:pPr/>
      <w:r>
        <w:rPr>
          <w:lang w:val="ne_NP" w:bidi="ne_NP"/>
        </w:rPr>
      </w:r>
      <w:r>
        <w:rPr>
          <w:lang w:val="ne_NP" w:bidi="ne_NP"/>
        </w:rPr>
        <w:t>जब उनले परमेश्वरको रहस्यको घोषणा गरे, पावल रमणिय बोली वा बुद्धिमा प्रस्तुत भएनन्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2:2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जब उनी कोरिन्थीहरूको माझमा थिए, उनले के बुझ्ने निर्णय गरे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येशू ख्रीष्ट र उहाँ क्रुसमा टाँगिनु भएको कुरा बाहेक अरू केही कुरा नबुझ्ने निर्णय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2:4–5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पावलको उपदेश र उनको घोषणा किन बुद्धिपूर्ण शब्दमा नभएर आत्मा र शक्तिमा प्रस्तुत भयो ?</w:t>
      </w:r>
    </w:p>
    <w:p>
      <w:pPr/>
      <w:r>
        <w:rPr>
          <w:lang w:val="ne_NP" w:bidi="ne_NP"/>
        </w:rPr>
      </w:r>
      <w:r>
        <w:rPr>
          <w:lang w:val="ne_NP" w:bidi="ne_NP"/>
        </w:rPr>
        <w:t>यो यसकारणले भयो कि तिनीहरूको विश्वास मानिसको बुद्धिमा होइन तर परमेश्वरको शक्तिमा आधारित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2:7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र उनीसँग भएकाहरूले कुन बुद्धिद्वारा बोले 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तिनीहरूले परमेश्वरको लुकेको रहस्यमय बुद्धिद्वारा बोले- त्यो लुकेको बुद्धि जो परमेश्वरले हाम्रो महिमाको निम्ति युगयुग अघि देखिनै नियुक्त गर्नुभएको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2:8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पावलको समयका शासकहरूले परमेश्वरको बुद्धि बुझेका भए, उनीहरूले के गर्ने थिएनन्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यदि ती शासकहरूले परमेश्वरको बुद्धि बुझेका भए, उनीहरूले महिमाका प्रभुलाई क्रुसमा टाँग्ने थिएनन्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2:10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र उनीसँग भएकाहरूले कसरी परमेश्वरको ज्ञान बुझे 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उनीहरूलाई आत्माद्वारा यी सबै कुरा प्रकाशित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2:11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परमेश्वरको गहिरो कुराहरू कसले जान्दछ 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परमेश्वरको आत्माले मात्र उहाँका गहिरा कुराहरू जान्दछ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2:12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र उनीसँग भएकाहरूले के कारणले परमेश्वरबाटको आत्मा प्राप्त गरे 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सित्तैमा दिनुभएको कुरा बुझ्न सकुन भनेर उनीहरूले परमेश्वरको आत्मा प्राप्त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2:14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आत्मामा नभएका मानिसले किन परमेश्वरको आत्मा सम्बन्धि कुरा बुझ्न वा प्राप्त गर्न सक्दैन ?</w:t>
      </w:r>
    </w:p>
    <w:p>
      <w:pPr/>
      <w:r>
        <w:rPr>
          <w:lang w:val="ne_NP" w:bidi="ne_NP"/>
        </w:rPr>
      </w:r>
      <w:r>
        <w:rPr>
          <w:lang w:val="ne_NP" w:bidi="ne_NP"/>
        </w:rPr>
        <w:t>आत्मामा नभएका मानिसले ती प्राप्त गर्न सक्दैन किनभने उनीहरू उहाँको निम्ति मुर्ख छन् र त्यस मानिसले ती कुरा बुझ्न सक्दैन किनभने उनीहरू आत्मिकि रितिले जाँचिन्छन्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2:16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येशूलाई विश्वास गर्नेहरूसँग कसको मन छ भनि पावलले भने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भने उनीहरूसँग ख्रिष्टको मन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3:3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किन पावलले कोरिन्थीका विश्वासीहरू अझै शारिरिक नै छन् भने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उनीहरू अझै शारिरिक नै छन् भने किनभने उनीहरू बीचमा डाह र कलह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3:5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कोरिन्थीहरूका निम्ति पावल र अपोल्लोस को थिए ?</w:t>
      </w:r>
    </w:p>
    <w:p>
      <w:pPr/>
      <w:r>
        <w:rPr>
          <w:lang w:val="ne_NP" w:bidi="ne_NP"/>
        </w:rPr>
      </w:r>
      <w:r>
        <w:rPr>
          <w:lang w:val="ne_NP" w:bidi="ne_NP"/>
        </w:rPr>
        <w:t>उनीहरू सेवकहरू थिए जसद्वारा कोरिन्थीहरूले ख्रीष्टमाथि विश्वास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3:7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कसले बढाउनुहुन्छ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बढाउनुहुन्छ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3:11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जग को हुनुहुन्छ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येशू ख्रीष्ट जग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3:11–13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येशू ख्रीष्टको जगमाथि बनाउने मानिसको कामलाई कौ हुनेछ ?</w:t>
      </w:r>
    </w:p>
    <w:p>
      <w:pPr/>
      <w:r>
        <w:rPr>
          <w:lang w:val="ne_NP" w:bidi="ne_NP"/>
        </w:rPr>
      </w:r>
      <w:r>
        <w:rPr>
          <w:lang w:val="ne_NP" w:bidi="ne_NP"/>
        </w:rPr>
        <w:t>उसको काम दिनको उज्यालोमा र आगोले प्रकाशित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3:13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मानिसको कामलाई आगोले के गर्नेछ ?</w:t>
      </w:r>
    </w:p>
    <w:p>
      <w:pPr/>
      <w:r>
        <w:rPr>
          <w:lang w:val="ne_NP" w:bidi="ne_NP"/>
        </w:rPr>
      </w:r>
      <w:r>
        <w:rPr>
          <w:lang w:val="ne_NP" w:bidi="ne_NP"/>
        </w:rPr>
        <w:t>आगोले प्रत्येक मानिसले गरेको कामको गुण प्रकाश गर्दै जाँच्नेछ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3:14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कुनै मानिसको काम आगोबाट बाँच्यो भने उसले के प्राप्त गर्छ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त्यस मानिसले इनाम प्राप्त गर्नेछ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3:15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त्यस मानिसलाई के हुनेछ जसको काम नष्ट हुन्छ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त्यस मानिसले नोक्सानी भोग्नेछ, तर उ आफैचाँहि आगोद्वारा बाँचे झै बाँच्नेछ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3:16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येशू ख्रीष्टको विश्चासी भएर हामी को हौ त्र हामीमा के वास गर्दछ ?</w:t>
      </w:r>
    </w:p>
    <w:p>
      <w:pPr/>
      <w:r>
        <w:rPr>
          <w:lang w:val="ne_NP" w:bidi="ne_NP"/>
        </w:rPr>
      </w:r>
      <w:r>
        <w:rPr>
          <w:lang w:val="ne_NP" w:bidi="ne_NP"/>
        </w:rPr>
        <w:t>माही परमेश्वरका मन्दिर हौ र परमेश्वरको आत्मा हामीमा वास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3:17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कसैले परमेश्वरको मन्दिर नष्ट गर्छ भने के हुन्छ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परमेश्वरको मन्दिर नष्ट गर्नेलाई परमेश्वरले नष्ट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3:18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यस युगमा आफैलाई बुद्धिमान सम्झने मानिसलाई पावल के भन्छन्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भन्छन्, "त्यो मानिस मुर्ख बनोस्, ताकि त्यो बुद्धिमान बन्न सकोस्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3:20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परमप्रभुले बुद्धिमानहरूका विचारहरू कस्तो छ भनि जान्नुहुन्छ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परमप्रभु जान्नुहुन्छ कि बुद्धिमानहरूका विचारहरू व्यर्थ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3:21–23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कोरिन्थीको विश्वासीहरूलाई किन मानिसको बारेमा घमण्ड गर्न रोक्नु भन्छन्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उनले तिनीहरूलाई घमण्ड गर्न रोक्नु भन्नुहुन्छ, "किनभने सबै तिमीहरू कै हुन्", र किनभने, "तिमीहरू ख्रीष्टका हौ अनि ख्रीष्ट परमेश्वरका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र उनका सहकर्मीहरूलाई कोरिन्थीहरूले कसरी सम्बोधन गर्नुपर्छ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कोरिन्थीहरूले उनीहरूलाई ख्रीष्टका सेवक र परमेश्वरका गुप्तका सत्यताको भण्डारे भनी सम्बोधन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4:2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भण्डारेमा हुनुपर्ने एक आवश्यकता के हो ?</w:t>
      </w:r>
    </w:p>
    <w:p>
      <w:pPr/>
      <w:r>
        <w:rPr>
          <w:lang w:val="ne_NP" w:bidi="ne_NP"/>
        </w:rPr>
      </w:r>
      <w:r>
        <w:rPr>
          <w:lang w:val="ne_NP" w:bidi="ne_NP"/>
        </w:rPr>
        <w:t>भण्डारेहरू विश्वासयोग्य ठहरिनुपर्छ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4:4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उनको न्यायकर्ता को हो भन्छन्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भन्छन् प्रभुले उनको न्याय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4:14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कोरिन्थीका विश्वासीहरूलाई पावलले किन यी सबै कुरा लेखे ?</w:t>
      </w:r>
    </w:p>
    <w:p>
      <w:pPr/>
      <w:r>
        <w:rPr>
          <w:lang w:val="ne_NP" w:bidi="ne_NP"/>
        </w:rPr>
      </w:r>
      <w:r>
        <w:rPr>
          <w:lang w:val="ne_NP" w:bidi="ne_NP"/>
        </w:rPr>
        <w:t>आफ्नै प्रिय बालकहरू झै सुधार्नको लागी पावलले यी सबै लेखे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4:16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कोरिन्थीका विश्वासीहरूलाई कसको अनुसरण गर्न पावल भन्छन्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तिनीहरूले उनको अनुसरण गर्न पावल भन्छन्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4:20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परमेश्वरको राज्य के मा रहेको छ 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परमेश्वरको राज्य शक्तिमा रहेको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कोरिन्थीमा भएको मण्डलीको बारेमा के कुरा पावलले सुने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त्यहाँ व्यभिचारको कुरा सुने । तिनीहरूमध्ये एकजना आफ्नो बुबाको पत्नीसँग सुतेको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5:2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त्यो मानिस, जसले आफ्नो बुबाको पत्नीसँग पाप गर्यो, उसलाई के गर्नु भनी पावलले भने ?</w:t>
      </w:r>
    </w:p>
    <w:p>
      <w:pPr/>
      <w:r>
        <w:rPr>
          <w:lang w:val="ne_NP" w:bidi="ne_NP"/>
        </w:rPr>
      </w:r>
      <w:r>
        <w:rPr>
          <w:lang w:val="ne_NP" w:bidi="ne_NP"/>
        </w:rPr>
        <w:t>त्यो मानिस, जसले आफ्नो बुबाको पत्नीसँग पाप गर्यो, उसलाई तिनीहरूको बिचबाट हटाउनु 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5:8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खराब आचरण र दुष्टतालाई पावलले के सँग तुलना गर्छन्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तिनिहरूलाई खमिरसँग तुनला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5:9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कोरिन्थीको विश्वासीहरूलाई पावलले को सँग संगत नगर्न भन्छन्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उनीहरूलाई व्यभिचारीहरूसँग संगत नगर्नु भनी लेख्छन्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5:12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विश्वासीहरूले कसको न्याय गर्नुपर्छ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तिनीहरूले मण्डली भित्रकाहरूको न्याय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5:13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कसले मण्डली बाहिरकाहरूको न्याय गर्नुहुन्छ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मण्डली बाहिरकाहरूको न्याय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6:2–3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सन्तहरूले कसको न्याय गर्नेछन्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सन्तहरूले संसार र स्वर्गदूतहरूको न्याय गर्नेछन्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6:6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कोरिन्थीका विश्वासीहरूले कसरी एक अर्कासँगको कलह मिलाएका 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एस विश्वासी अर्को विश्वासीको विरूद्धमा अदालत जान्छ र त्यो मुद्दा न्यायधिसको सामु राखिन्छ जो अविश्वासी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6:12–13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कुन दुई कुरालाई पावलले आफुमाथि अधिन गर्न नदिने बताउछन् ?</w:t>
      </w:r>
    </w:p>
    <w:p>
      <w:pPr/>
      <w:r>
        <w:rPr>
          <w:lang w:val="ne_NP" w:bidi="ne_NP"/>
        </w:rPr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6:15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विश्वासीहरूको शरिर के को अंग हुन्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तिनीहरूको शरिर ख्रिष्टको अंग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6:15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के विश्वासीहरू वेश्यासँग जोडिनुहुन्छ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अँह, यो कहिल्यै नहोस्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6:16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जब कोही वेश्यासँग जोडिन्छ, तब के हुन्छ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ती दुई एकै शरिर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6:17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जब कोही प्रभुसँग जोडिन्छ भने के हुन्छ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उहाँमा ऊ आत्मामा एक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6:18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जब मानिसहरूले व्यभिचार गर्छन् उनीहरूले कसको विरुद्ध पाप गर्छन्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जब मानिसहरूले व्यभिचार गर्छन् तब उनीहरूले आफ्नै शरिरको विरुद्ध पाप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6:19–20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किन विश्वासीहरूले शरिरद्वारा परमेश्वरको महिमा गर्नुपर्छ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तिनिहरूले शरिरद्वारा परमेश्वरको महिमा गर्नुपर्छ किनभने तिनीहरूको शरिर पवित्र आत्माको मन्दिर हो र किनभने तिनीहरू मोल तिरेर किनिएका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7:2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किन हरेक मानिसको उनको आफ्नो पत्नी हुनुपर्छ र हरेक स्त्रीको उनको आफ्नो पति हुनुपर्छ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व्यभिचार सम्बन्धि परिक्षा अनेक भएका कारण हरेक मानिसको उनको आफ्नो पत्नी हुनुपर्छ र हरेक स्त्रीको उनको आफ्नो पति हुनुपर्छ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7:4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के पति वा पत्नीले आफ्नो शरिरमाथि अधिकार राख्छन्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होइन । पतिले आफ्नी पत्नीको शरिरमाथि अधिकार राख्छन् भने पत्नीले आफ्नो पतिको शरिरमाथि अधिकार राख्छिन्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7:5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पति र पत्नीले एकअर्कासँगको पारस्पारिक संसर्गदेखि कहिले इन्कार गर्न ठिक हुन्छ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यदि दुवै पति र पत्नीको आपसी सल्लाहमा केही समयको लागी मात्र इन्कार गर्नु ठिक हुन्छ ताकि तिनिहरू प्रार्थनामा लागिरहन सकून्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7:8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विधवाहरू र अविवाहितलाई के गर्नु असल छ भनी पावल भन्छन्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उनी जस्तै तिनिहरू पनि अविवाहित रहे असल हुन्छ भनी पावल भन्छन्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7:9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कस्तो अवस्थामा विधवाहरू र अविवाहितले विवाह गर्न सक्छन्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यदि तिनीहरू कामबासनामा जल्छन् र आफूलाई वशमा राक्न सक्दैनन भने तिनीहरूले विवाह गर्न सकछन्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7:10–11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विवाह भएकाहरूलाई प्रभुको के आज्ञा छ ?</w:t>
      </w:r>
    </w:p>
    <w:p>
      <w:pPr/>
      <w:r>
        <w:rPr>
          <w:lang w:val="ne_NP" w:bidi="ne_NP"/>
        </w:rPr>
      </w:r>
      <w:r>
        <w:rPr>
          <w:lang w:val="ne_NP" w:bidi="ne_NP"/>
        </w:rPr>
        <w:t>पत्नी आफ्नो पतिबाट अलग हुनुहुदैन । यदि उनी पतिबाट अलग हुन्छिन भने उनले विवाह नगरोस् वा उसँग मिलाप गरोस् । अनि पतिले पत्नीलाई नत्यागोस्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7:12–13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के विश्वासी पति वा पत्नीले उनको वा उनकी अविश्वासी पति वा पत्नीलाई त्याग्नु हुन्छ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यदि अविश्वासी पति वा पत्नी उसँग बस्न राजी छ भने विश्वासीले अविश्वासीलाई नत्यागोस्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7:15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अविश्वासी पति वा पत्नी छुट्टिन्छ भने विश्वासीले के गर्ने 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विश्वासीले अविश्वासीलाई जान देओस्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7:17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मण्डलीहरूमा के नियम लागू गरे ?</w:t>
      </w:r>
    </w:p>
    <w:p>
      <w:pPr/>
      <w:r>
        <w:rPr>
          <w:lang w:val="ne_NP" w:bidi="ne_NP"/>
        </w:rPr>
      </w:r>
      <w:r>
        <w:rPr>
          <w:lang w:val="ne_NP" w:bidi="ne_NP"/>
        </w:rPr>
        <w:t>प्रत्येकले प्रभुले दिनुभएको जीवन जीओस् र जस्तो जीवनमा परमेश्वरले बोलाउनुभएको छ, त्यसमा जीओस् भनी नियम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7:18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खतना भएका र बेखतनालाई पावलले के आदेश दिए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भने कि बेखतनाहरू खतना हुन नखोजोस् र खतना भएकाहरू बेखतना हुन नजोजोस्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7:21–23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कमाराको बारेमा के भने ?</w:t>
      </w:r>
    </w:p>
    <w:p>
      <w:pPr/>
      <w:r>
        <w:rPr>
          <w:lang w:val="ne_NP" w:bidi="ne_NP"/>
        </w:rPr>
      </w:r>
      <w:r>
        <w:rPr>
          <w:lang w:val="ne_NP" w:bidi="ne_NP"/>
        </w:rPr>
        <w:t>यदि परमेश्वरबाट बोलावट हुँदा तिनीहरू कमारा थिए भने, त्यसको वास्ता नगर, अनि यदि तिनीहरू स्वतन्त्र हुन चाहन्छन् भने स्वतन्त्र होउन् । अझ तिनीहरू कमारा भए प्रभुको स्वतन्त्र मानिस भए। तिनीहरू मानिसको कमारा नबनुन्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7:26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जसको विवाह भएको छैन, त्यो मानिस उनी जस्तै अविवाहित नै भएको असल हो भनी किन पावलले विचार गर्छन्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वर्तमानका संकष्टलाई हेर्दा पावलको विचारमा मानिसको लागी अविवाहित रहेको नै असल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7:27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कोही वैवाहिक करारद्वारा स्त्रीसँग बाँधिएको छ भने त्यस विश्वासीले के गर्नुपर्छ?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तिनिहरूले त्यस स्त्रीसँगको विवाहको करारबाट स्वतन्त्र हुन नखोजोस्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7:28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किन पत्नीबाट स्वतन्त्र भएका र विवाह नभएकाहरूलाई "पत्नी नखोज " भन्छन्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उनले यसो भने किनभने उनले तिनिहरूलाई विवाह भएकाहरूले यस जीवनमा जुन कष्टको सामना गर्नुपर्नेछ त्यसबाट जोगाउन चाहन्थे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7:31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तिनीहरू जसले संसारका थोकहरू उपभोग गर्छन् किन तिनीहरूले यसमा चासो नभए झै गर्ने 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तिनीहरूले यस्तो गरून किनभने संसारको अन्त्य आउँदैछ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7:33–34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विवाह भएका विश्वासीहरूलाई किन प्रभुको भक्ति गर्न गाह्रो पर्छ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यो गर्न गाह्रो छ किनभने विवाह भएका पति वा पत्नीले संसारको कुराको फिक्री गर्छन् र कसरी पति वा पत्नीलाई खुसी तुल्याउने भनी विचार गर्छन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7:38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कसले मगनी भएकी कन्यालाई विवाह गर्नेले भन्दा उचित गर्छ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जसले विवाह नगर्ने इच्छा गर्छ उसले उचित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7:39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एक स्त्री कहिलेसम्म पतिको बन्धनमा रहन्छे ?</w:t>
      </w:r>
    </w:p>
    <w:p>
      <w:pPr/>
      <w:r>
        <w:rPr>
          <w:lang w:val="ne_NP" w:bidi="ne_NP"/>
        </w:rPr>
      </w:r>
      <w:r>
        <w:rPr>
          <w:lang w:val="ne_NP" w:bidi="ne_NP"/>
        </w:rPr>
        <w:t>पति बाँचुञ्जेलसम्म उ आफ्नो पतिको बन्धनमा रहन्छे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7:39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विश्वासी पत्निको पति मरे भने उनले को सँग विवाह गर्न सक्छिन्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उनले इच्छा गरेको व्यक्तिसँग विवाह गर्न सक्छिन तर उचाहिँ प्रभुको जन हुनुपर्छ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8:1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यस अध्यायमा कुन बिषयलाई चर्चा गर्छन्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मुर्तिलाई चढाएको खानेकुराबारे चर्चा गर्छन्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8:1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ज्ञान र प्रेमले के परिणाम ल्याउँछ ?</w:t>
      </w:r>
    </w:p>
    <w:p>
      <w:pPr/>
      <w:r>
        <w:rPr>
          <w:lang w:val="ne_NP" w:bidi="ne_NP"/>
        </w:rPr>
      </w:r>
      <w:r>
        <w:rPr>
          <w:lang w:val="ne_NP" w:bidi="ne_NP"/>
        </w:rPr>
        <w:t>ज्ञानले मानिसलाई घमण्डी बनाउँछ तर प्रेमले निर्माण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8:4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के मुर्ति परमेश्वरको समान छ ?</w:t>
      </w:r>
    </w:p>
    <w:p>
      <w:pPr/>
      <w:r>
        <w:rPr>
          <w:lang w:val="ne_NP" w:bidi="ne_NP"/>
        </w:rPr>
      </w:r>
      <w:r>
        <w:rPr>
          <w:lang w:val="ne_NP" w:bidi="ne_NP"/>
        </w:rPr>
        <w:t>छैन । संसारको मुर्ति केहि पनि होइन र एक परमेश्वर बाहेक अरू परमेश्वर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8:6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एक मात्र परमेश्वर को हुनुहुन्छ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पिता परमेश्वर मात्र एक परमेश्वर हुनुहुन्छ जसद्वारा सबै कुरा छन् र हामी उहाँकै निम्ति जिउछौ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8:6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एक मात्र प्रभु को हुनुहुन्छ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येशु ख्रीष्ट एक मात्र प्रभु हुनुहुन्छ जसद्वारा सबै थोक अस्तित्वमा आए र जसद्वारा हामी पनि अस्तित्वमा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8:7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जब कोहि जो मुर्तिलाई पूजा गर्नेले मुर्तिलाई चढाएको खाना खान्छ भने के हुन्छ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तिनीहरूको विवेक भ्रष्ट हुन्छ किनभने यो कमजोर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10:4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आफ्नो पिता पुर्खालाई पछ्याउने आत्मिक चट्टान को थिए 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ख्रीष्ट चट्टान हुनुहुन्थ्यो जसले उनीहरूलाई पछ्याउनुभयो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10:6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मोशाको समयमा परमेश्वर किन तिनीहरूका पिताहरूसँग अप्रसन्न हुनुभयो ?</w:t>
      </w:r>
    </w:p>
    <w:p>
      <w:pPr/>
      <w:r>
        <w:rPr>
          <w:lang w:val="ne_NP" w:bidi="ne_NP"/>
        </w:rPr>
      </w:r>
      <w:r>
        <w:rPr>
          <w:lang w:val="ne_NP" w:bidi="ne_NP"/>
        </w:rPr>
        <w:t>उहाँ अप्रसन्न हुनुभयो किनभने तिनिहरूका पिताहरूले दुष्ट कुराको चाहना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10:9–10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परमेश्वरले अनाज्ञाकारी र गनगने मानिसहरूलाई के द्वारा नष्ट गर्नुभयो 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तिनीहरूलाई सर्पहरू र म ृत्युको दूत द्वारा नष्ट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10:11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ती कुराहरू किन घटे र किन ती लेखिए ?</w:t>
      </w:r>
    </w:p>
    <w:p>
      <w:pPr/>
      <w:r>
        <w:rPr>
          <w:lang w:val="ne_NP" w:bidi="ne_NP"/>
        </w:rPr>
      </w:r>
      <w:r>
        <w:rPr>
          <w:lang w:val="ne_NP" w:bidi="ne_NP"/>
        </w:rPr>
        <w:t>ती हाम्रो लागी उदाहरण हुन घट्यो र ती हामीलाई सिकाउनको निम्ति लेखिए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10:13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के कुनै अलौकिक परिक्षामा हामी परेका छौँ ?</w:t>
      </w:r>
    </w:p>
    <w:p>
      <w:pPr/>
      <w:r>
        <w:rPr>
          <w:lang w:val="ne_NP" w:bidi="ne_NP"/>
        </w:rPr>
      </w:r>
      <w:r>
        <w:rPr>
          <w:lang w:val="ne_NP" w:bidi="ne_NP"/>
        </w:rPr>
        <w:t>सबै मानवले भोगेको परिक्षा भन्दा बढि हामीले भोगेका छैनौ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10:13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हामीले परिक्षा सहन सकौँ भनेर परमेश्वरले के गर्नुभएको छ ?</w:t>
      </w:r>
    </w:p>
    <w:p>
      <w:pPr/>
      <w:r>
        <w:rPr>
          <w:lang w:val="ne_NP" w:bidi="ne_NP"/>
        </w:rPr>
      </w:r>
      <w:r>
        <w:rPr>
          <w:lang w:val="ne_NP" w:bidi="ne_NP"/>
        </w:rPr>
        <w:t>हामीले परिक्षा सहन सकौँ भनेर उहाँले उम्कने बाटो जुटाउनुभएको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10:14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कोरिन्थीको विश्वासीहरूलाई पावलले केदेखि भाग्नु भनेर चेतावनी दिन्छन्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उनले तिनीहरूलाई मुर्तिपुजा देखि भाग्न चेतावनी दिन्छन्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10:16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विश्वासीहरूले लिने आशिषको कचौरा के हो र तिनीहरूले भाँच्ने रोटी के हो ?</w:t>
      </w:r>
    </w:p>
    <w:p>
      <w:pPr/>
      <w:r>
        <w:rPr>
          <w:lang w:val="ne_NP" w:bidi="ne_NP"/>
        </w:rPr>
      </w:r>
      <w:r>
        <w:rPr>
          <w:lang w:val="ne_NP" w:bidi="ne_NP"/>
        </w:rPr>
        <w:t>त्यो कचौरा ख्रीष्टको रगतसँगको सहभागिता हो। रोटी ख्रीष्टको शरिरसँगको सहभागिता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10:20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कसलाई अन्यजातीहरूले बली चढाउँछन्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तिनीहरूले यी थोकहरू परमेश्वरलाई नचढाएर भूतप्रेतलाई चढाउँछन्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10:20–21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कोरिन्थीका विश्वासीहरूले भुतप्रेतसँग सहभागी भएको पावलले नचाहेको कारण तिनी उनीहरूलाई के नगर्नु भन्छन्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तिनीहरूलाई प्रभुको कचौरा र भुतप्रेतको कचौराबाट नपिउन र प्रभुको टेबुलमा र भुतप्रेतको टेबुलमा संगति नगर्न भन्छन्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10:22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प्रभुको विश्वासी भएर यदि हामीले शैतानसँग साझेदार गर्छौ भने हामीले के जोखिम उठाउँछौँ ?</w:t>
      </w:r>
    </w:p>
    <w:p>
      <w:pPr/>
      <w:r>
        <w:rPr>
          <w:lang w:val="ne_NP" w:bidi="ne_NP"/>
        </w:rPr>
      </w:r>
      <w:r>
        <w:rPr>
          <w:lang w:val="ne_NP" w:bidi="ne_NP"/>
        </w:rPr>
        <w:t>हामीले परमेश्वरलाई डाही बन्न उस्काउछौ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10:24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के हामीले आफ्नै भलाई खोज्नुपर्छ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होइन बरू हरेकले आफ्नो छिमेकीको भलाई खोज्नुपर्छ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10:27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कोही अविश्वासीले तिमीलाई भोजको लागी निम्तो दिन्छ र तिम्रो जाने मन छ भने तिमीले के गर्न सक्छौ ?</w:t>
      </w:r>
    </w:p>
    <w:p>
      <w:pPr/>
      <w:r>
        <w:rPr>
          <w:lang w:val="ne_NP" w:bidi="ne_NP"/>
        </w:rPr>
      </w:r>
      <w:r>
        <w:rPr>
          <w:lang w:val="ne_NP" w:bidi="ne_NP"/>
        </w:rPr>
        <w:t>तिम्रो विवेकले कुनै प्रश्न नगरी तिमीले तिम्रो अगि राखिदिएको सबैकुरा खान सक्छौ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10:28–29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तिमीलाई निम्तो दिने अविश्वासी साथीले तिमीले खान लागेको खाना मुर्तिलाई चढाएको हो भन्छ भने, किन तिमीले त्यो खानु हुदैन ?</w:t>
      </w:r>
    </w:p>
    <w:p>
      <w:pPr/>
      <w:r>
        <w:rPr>
          <w:lang w:val="ne_NP" w:bidi="ne_NP"/>
        </w:rPr>
      </w:r>
      <w:r>
        <w:rPr>
          <w:lang w:val="ne_NP" w:bidi="ne_NP"/>
        </w:rPr>
        <w:t>तिमीलाई जानकारी गर्ने मानिसको खातिर र अरू मानिसको विवेकको खातिर तिमीले त्यो खानु हुदैन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10:31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परमेश्वरको महिमाको लागी तिमीले के गर्नुपर्छ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हामीले खाने र पिउने लगायत सबै कुरा परमेश्वरको महिमाको लागी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10:32–33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हामीले किन यहूदीहरूको वा ग्रीकहरूको वा परमेश्वरको मण्डलीको अपमान गर्नुहुदैन ?</w:t>
      </w:r>
    </w:p>
    <w:p>
      <w:pPr/>
      <w:r>
        <w:rPr>
          <w:lang w:val="ne_NP" w:bidi="ne_NP"/>
        </w:rPr>
      </w:r>
      <w:r>
        <w:rPr>
          <w:lang w:val="ne_NP" w:bidi="ne_NP"/>
        </w:rPr>
        <w:t>हामीले तिनीहरूको अपमान गर्नुहुदैन ताकि तिनीहरू बाँच्न सकून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कोरिन्थीको विश्चासीहरूलाई पावलले कसको अनुसरण गर्न भन्छन्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तिनीहरूलाई उनको आफ्नो अनुसरण गर्न भन्छन्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11:1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कसको अनुसरण गरे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ख्रीष्टको अनुसरण गर्ने व्यक्ति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11:2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के को लागी कोरिन्थीको विश्वासीहरूको प्रशंसा गरे ?</w:t>
      </w:r>
    </w:p>
    <w:p>
      <w:pPr/>
      <w:r>
        <w:rPr>
          <w:lang w:val="ne_NP" w:bidi="ne_NP"/>
        </w:rPr>
      </w:r>
      <w:r>
        <w:rPr>
          <w:lang w:val="ne_NP" w:bidi="ne_NP"/>
        </w:rPr>
        <w:t>सबैकुरामा पावललाई सम्झना गरेको कारण र कोरिन्थीहरूलाई जस्तो परम्परा दिइएको थियो त्यसलाई पक्रिरहेको कारण पावलले तिनीहरूको प्रशंसा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11:3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ख्रीष्टको शिर को हुनुहुन्छ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ख्रीष्टको शिर परमेश्वर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11:3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मानिसको शिर को हुनुहुन्छ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प्रत्येक मानिसको शिर ख्रीष्टको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11:3 (#3)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स्त्रीको शिर को हुनुहुन्छ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पुरुष स्त्रीको शिर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11:4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मानिसले आफ्नो शिर ढाकेर प्रार्थना गर्दा के हुन्छ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उसले आफ्नो शिरको अनादर गर्छ यदि उ शिर ढाकेर प्रार्थना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11:5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स्त्रीले आफ्नो शिर नढाकेर प्रार्थना गर्दा के हुन्छ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शिर नढाकेर प्रार्थना गर्ने स्त्रीले आफ्नो शिरको अनादर गर्छे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11:7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मानिसले किन आफ्नो शिर ढाक्नु हुदैन ?</w:t>
      </w:r>
    </w:p>
    <w:p>
      <w:pPr/>
      <w:r>
        <w:rPr>
          <w:lang w:val="ne_NP" w:bidi="ne_NP"/>
        </w:rPr>
      </w:r>
      <w:r>
        <w:rPr>
          <w:lang w:val="ne_NP" w:bidi="ne_NP"/>
        </w:rPr>
        <w:t>उसले आफ्नो शिर ढाक्नु हुदैन किनभने ऊ परमेश्वरको प्रतिरूप र महिमा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11:9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स्त्री कसको लागी सिर्जिएकी थिई ?</w:t>
      </w:r>
    </w:p>
    <w:p>
      <w:pPr/>
      <w:r>
        <w:rPr>
          <w:lang w:val="ne_NP" w:bidi="ne_NP"/>
        </w:rPr>
      </w:r>
      <w:r>
        <w:rPr>
          <w:lang w:val="ne_NP" w:bidi="ne_NP"/>
        </w:rPr>
        <w:t>स्त्री पुरूषको लागी सिर्जिएकी थिई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11:11–12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स्त्री र पुरूष दुवै किन एक अर्कासँग निर्भर हुन्छन्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स्त्री पुरूषबाट आएको हो र पुरूष स्त्रीबाट आएको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11:13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पुरूषहरूको र स्त्रीहरूको लामों कपाल बारे प्रक्रितीले के सिकाउँछ भनि पावल भन्छन्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भन्छन् कि प्रक्रितिले पुरूषले लामों कपाल राख्दा अपमान हुन्छ र स्त्रीहरूको लागी लामों कपाल उनको गौरव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11:19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किन कोरिन्थीको विश्वासीहरूमा गुटहरू हुनुपर्छ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 माझ गुटहरू हुनुपर्छ ताकि स्वीक्रत भऐकाहरू तिनीहरू माझ चिनिउन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11:21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कोरिन्थीका मण्डली जब खानलाई एकसाथ भेला भए तब के भइरहेको थियो ।</w:t>
      </w:r>
    </w:p>
    <w:p>
      <w:pPr/>
      <w:r>
        <w:rPr>
          <w:lang w:val="ne_NP" w:bidi="ne_NP"/>
        </w:rPr>
      </w:r>
      <w:r>
        <w:rPr>
          <w:lang w:val="ne_NP" w:bidi="ne_NP"/>
        </w:rPr>
        <w:t>जब तिनीहरूले खाए, प्रत्येकले अरुको भन्दा अघि खाइसक्थे । एक भोकै हुन्थ्यो र अर्कोले पिएको हुन्थ्यो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11:23–24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उहाँ पक्राउ पर्नुभएको राती, रोटी भाँच्नु भएपछि प्रभुले के भन्नुभयो ?</w:t>
      </w:r>
    </w:p>
    <w:p>
      <w:pPr/>
      <w:r>
        <w:rPr>
          <w:lang w:val="ne_NP" w:bidi="ne_NP"/>
        </w:rPr>
      </w:r>
      <w:r>
        <w:rPr>
          <w:lang w:val="ne_NP" w:bidi="ne_NP"/>
        </w:rPr>
        <w:t>उहाँले भन्नुभो, "यो तिम्रो लागी मेरो शरीर हो; यो मेरो सम्झनामा गर।"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11:25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खाना खाएपछि जब उहाँले कचौरा लिनुभयो तब प्रभुले के भन्नुभयो ।</w:t>
      </w:r>
    </w:p>
    <w:p>
      <w:pPr/>
      <w:r>
        <w:rPr>
          <w:lang w:val="ne_NP" w:bidi="ne_NP"/>
        </w:rPr>
      </w:r>
      <w:r>
        <w:rPr>
          <w:lang w:val="ne_NP" w:bidi="ne_NP"/>
        </w:rPr>
        <w:t>उहाँले भन्नुभयो, " यो कचौरा नयाँ करारमा मेरो करार हो। जहिले तिमीहरूले यो पिउछौ मेरो सम्झनामा यो गर्ने गर् ।"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11:26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हरेक पल्ट जब तिमीहरूले यो खान्छौ र पिउछौ, तिमीहरूले के गरिरहेका हुन्छौ ?</w:t>
      </w:r>
    </w:p>
    <w:p>
      <w:pPr/>
      <w:r>
        <w:rPr>
          <w:lang w:val="ne_NP" w:bidi="ne_NP"/>
        </w:rPr>
      </w:r>
      <w:r>
        <w:rPr>
          <w:lang w:val="ne_NP" w:bidi="ne_NP"/>
        </w:rPr>
        <w:t>प्रभु नआउन्ञेल तिमीहरू उहाँको म ृत्युको घोषणा गरिरहेका हुन्छौ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11:27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किन एक व्यक्तिले अयोग्य रितिले रोटी खानु र प्रभुको कचौराबाट पिउनु हुदैन ?</w:t>
      </w:r>
    </w:p>
    <w:p>
      <w:pPr/>
      <w:r>
        <w:rPr>
          <w:lang w:val="ne_NP" w:bidi="ne_NP"/>
        </w:rPr>
      </w:r>
      <w:r>
        <w:rPr>
          <w:lang w:val="ne_NP" w:bidi="ne_NP"/>
        </w:rPr>
        <w:t>त्यसो गर्नाले तिमी प्रभुको शरिर र रगतको दोषी ठहरिन्छौ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11:29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जसले नबुझि रोटी खान्छ र कचौराबाट पिउँछ, उसलाई के हुन्छ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त्यसो गर्नाले त्यों व्यक्तिले खान्छ र पिउँछ र आफैमा न्याय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11:30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धेरै कोरिन्थीका विश्वासीहरू जसले अयोग्य रितिले रोटी खाए र प्रभुको कचौराबाट पिए, तिनीहरूलाई के भयों 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 मध्ये धेरै विरामी भए र कोही मरे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11:33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जब तिनीहरू खानलाई एकसाथ आउँछन् तब के गर्न पावलले कोरिन्थीको विश्वासीहरूलाई भन्छन्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उनले एक अर्कालाई पर्खिन भन्छन्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के को वारेमा कोरिन्थीको विश्वासीहरूलाई जानकारी गराएको पावल चाहन्छन्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आत्मिक वरदानहरूको वारेमा जानकारी गराएको पावल चाहन्छन्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12:3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परमेश्वरको आत्माद्वारा बोल्नेले के भन्न सक्दैन ?</w:t>
      </w:r>
    </w:p>
    <w:p>
      <w:pPr/>
      <w:r>
        <w:rPr>
          <w:lang w:val="ne_NP" w:bidi="ne_NP"/>
        </w:rPr>
      </w:r>
      <w:r>
        <w:rPr>
          <w:lang w:val="ne_NP" w:bidi="ne_NP"/>
        </w:rPr>
        <w:t>उसले भन्न सक्दैन, " येशू श्रापित हुनुहुन्छ। "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12:3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कसरी एक व्यक्तिले "येशू नै प्रभु हुन्" भन्न सक्छ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पवित्र आत्माद्वारा मात्र एक व्यक्तिले "येशू नै प्रभु हुन्" भन्न सक्छ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12:4–6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सबै विश्वासीमा परमेश्वरले के सम्भव गराउनुहुन्छ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उहाँले सबै विश्वासीमा विभिन्न वरदान, विभिन्न सेवाहरू र विभिन्न प्रकारका कामहरू गर्न सम्भव गराउनुहुन्छ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12:7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आत्माको बाहिरी प्रर्दशन किन दिइएको हो ?</w:t>
      </w:r>
    </w:p>
    <w:p>
      <w:pPr/>
      <w:r>
        <w:rPr>
          <w:lang w:val="ne_NP" w:bidi="ne_NP"/>
        </w:rPr>
      </w:r>
      <w:r>
        <w:rPr>
          <w:lang w:val="ne_NP" w:bidi="ne_NP"/>
        </w:rPr>
        <w:t>सबैको फाइदाको निम्ति यो दिइएको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12:9–10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आत्मा द्वारा दिइएका वरदानहरू के के हुन्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केही वरदानहरू विश्वास, चङ्गाईको वरदान, शक्तिको काम, अगमवाणी, आत्माहरू छुट्टाउने क्षमता, विभिन्न प्रकारका भाषाहरू र भाषाका अर्थ खोल्ने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12:11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प्रत्येकले ग्रहण गर्ने वरदानहरू कसले रोज्नुहुन्छ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पवित्र आत्माले प्रत्येक व्यक्तिलाई दिने वरदानहरू उहाँले नै रोज्नुहुन्छ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12:13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सबै विश्वासीहरूले के को बप्तिस्मा लिएका हुन्छन्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हामी सबैले एकै शरिरमा बप्तिस्मा लिएका हुन्छौ र सबैलाई एकै आत्माबाट पिउन दिईन्छ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12:18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शरिरको हरेक अंगहरू कसले रचना गर्नुभयो र मिलाएर राख्नुभयो ।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रचना गर्नुभएको कारण उहाँले नै हरेक अंगहरू मिलाएर राख्नुभयो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12:22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थोरै आदरको देखिने शरिरका अंगहरू विना हामी रहन सक्छौ ?</w:t>
      </w:r>
    </w:p>
    <w:p>
      <w:pPr/>
      <w:r>
        <w:rPr>
          <w:lang w:val="ne_NP" w:bidi="ne_NP"/>
        </w:rPr>
      </w:r>
      <w:r>
        <w:rPr>
          <w:lang w:val="ne_NP" w:bidi="ne_NP"/>
        </w:rPr>
        <w:t>अँह । थोरै आदरको देखिने शरिरका अंगहरू महत्वपूर्ण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12:24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शरिरका हरेक भागहरू तथा जो थोरै आदरका अंग छन्, परमेश्वरले तिनीहरूलाई के गर्नुभएको छ 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सबै शरिरका अंगहरूलाई सगैँ जोड्नुभएको छ र आदर नपाएका अंगलाई धेरै आदरको तुल्याउनुभएको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12:25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किन परमेश्वरले आदर नपाएका अंगलाई धेरै आदरको तुल्याउनुभएको छ ?</w:t>
      </w:r>
    </w:p>
    <w:p>
      <w:pPr/>
      <w:r>
        <w:rPr>
          <w:lang w:val="ne_NP" w:bidi="ne_NP"/>
        </w:rPr>
      </w:r>
      <w:r>
        <w:rPr>
          <w:lang w:val="ne_NP" w:bidi="ne_NP"/>
        </w:rPr>
        <w:t>उहाँले त्यसो गर्नुभएको कारण शरिर भित्र कुनै विभाजन नहोस् तर सबै अंगहरूले स्नेहसाथ एक अर्काको ख्याल राख्नुपर्छ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12:28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परमेश्वरले मण्डलीमा कसलाई नियुक्त गर्नुभएको छ 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मण्डलीमा पहिले प्रेरितहरू, दोस्रो अगमवक्ताहरू, तेस्रो शिक्षकहरू, तिनीहरू जो शक्तिशाली कार्य गर्छन्, चङ्गाईको वरदानहरू, तिनीहरू जो सहायता गर्छन्, प्रशासकहरू, र तिनीहरू जो विभिन्न प्रकारका भाषाहरू बोल्दछन् तिनीहरूलाई नियुक्त गर्नुभएको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12:31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कोरिन्थीका विश्वासीहरूलाई पावलले कुन कुराको इच्छा गर्न भने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उनीहरूलाई अझ उत्तन वरदानहरूको इच्छा गर्नु भने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12:31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कोरिन्थीका विश्वासीहरूलाई पावलले के देखाउँछु भने ?</w:t>
      </w:r>
    </w:p>
    <w:p>
      <w:pPr/>
      <w:r>
        <w:rPr>
          <w:lang w:val="ne_NP" w:bidi="ne_NP"/>
        </w:rPr>
      </w:r>
      <w:r>
        <w:rPr>
          <w:lang w:val="ne_NP" w:bidi="ne_NP"/>
        </w:rPr>
        <w:t>उनले विश्वासीहरूलाई एक उत्क्रिष्ट बाटो सिकाउँछु भने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पावलले मानिसहरू र स्वर्गदूतहरूको भाषामा बोले तापनि उनमा प्रेम छैन भने उनी के मात्र हुनेछन्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उनी हल्ला मच्चाउने घण्टा र झ्याई झ्याई गर्ने झ्याली मात्र हुनेछन्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13:2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पावलसँग अगमवाणीको वरदान, सबै रहस्य खोज्ने ज्ञान र सम्पूर्ण विश्वास भएतापनि उनमा प्रेम छैन भने उनी के हुनेछन् ।</w:t>
      </w:r>
    </w:p>
    <w:p>
      <w:pPr/>
      <w:r>
        <w:rPr>
          <w:lang w:val="ne_NP" w:bidi="ne_NP"/>
        </w:rPr>
      </w:r>
      <w:r>
        <w:rPr>
          <w:lang w:val="ne_NP" w:bidi="ne_NP"/>
        </w:rPr>
        <w:t>प्रेम बिना यि सबै थोक भएता पनि पावल केहि होइन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13:3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आफ्नो सबै सम्पती गरिबहरूलाई बाँडेर आफ्नो शरिर जलाउनलाई दिएतापनि उनलाई केहि लाभ हुन्न, किन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यी सबै कुरा गरेपनि यदि उनमा प्रेम छैन भने यि कामहरूले उनलाई केहि लाभ मिल्दैन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13:5–7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प्रेमको केहि चारित्रिक गुणहरू के के हुन्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प्रेम सहनशील हुन्छ र दयालु हुन्छ; यसले डाह गर्दैन न शेखी गर्छ; हठी हुदैन न ढीट हुन्छ । यसले आफ्नै सेवा गर्दैन, सजिलै रिसाउदैन, न खराबीको हिसाब राख्छ । खराबीमा प्रसन्न हुदैन तर सत्यमा रमाउँछ । यसले सबै कुरा सहन्छ, सबै कुरा पत्यार गर्छ, सबै कुरा प्रति आत्मविश्वास साख्छ रा सबै कुरा सहन्छ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13:8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के चाँहि कहिल्यै अन्त्य हुदैन ?</w:t>
      </w:r>
    </w:p>
    <w:p>
      <w:pPr/>
      <w:r>
        <w:rPr>
          <w:lang w:val="ne_NP" w:bidi="ne_NP"/>
        </w:rPr>
      </w:r>
      <w:r>
        <w:rPr>
          <w:lang w:val="ne_NP" w:bidi="ne_NP"/>
        </w:rPr>
        <w:t>प्रेनको कहिल्यै अन्त्य हुदैन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13:8–10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के कुराहरू वितेर जानेछ वा बन्द हुनेछ ?</w:t>
      </w:r>
    </w:p>
    <w:p>
      <w:pPr/>
      <w:r>
        <w:rPr>
          <w:lang w:val="ne_NP" w:bidi="ne_NP"/>
        </w:rPr>
      </w:r>
      <w:r>
        <w:rPr>
          <w:lang w:val="ne_NP" w:bidi="ne_NP"/>
        </w:rPr>
        <w:t>अगमवाणी, ज्ञान र अपूर्ण भएका कुराहरू वितेर जानेछ र भाषाहरू बन्द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13:11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जब उनी जवान भए तब के गरे भनी भने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भने जब उनी जवान भए तब बालकको चाल छोडिदिए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13:13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कुन तीन कुराहरू रहनेछन् र तीनमध्ये कुन चाँहि सर्वोत्तम हो ?</w:t>
      </w:r>
    </w:p>
    <w:p>
      <w:pPr/>
      <w:r>
        <w:rPr>
          <w:lang w:val="ne_NP" w:bidi="ne_NP"/>
        </w:rPr>
      </w:r>
      <w:r>
        <w:rPr>
          <w:lang w:val="ne_NP" w:bidi="ne_NP"/>
        </w:rPr>
        <w:t>विश्वास, आशा र प्रेम रहनेछन् । यिनमा सबैभन्दा सर्वोत्तम चाँहि प्रेम हो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विशेषगरी कुन आत्मिकि वरदानको लागी हामी जोशिलो हुनुपर्छ भन्छन्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भने हामीले विशेषगरी अगमवाणी बोल्नका निम्ति जोशिलो हुनुपर्छ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14:2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जब एक व्यक्तिले अन्यभाषामा बोल्दछ उसले कोसँग बोल्दैहुन्छ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उसले मानिससँग होइन तर परमेश्वरसँग बोल्दैहुन्छ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14:3–4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अगमवाणी बोल्नेले कसलाई निर्माण गर्छ र अन्यभाषामा बोल्नेले कसलाई निर्माण गर्छ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अगमवाणी बोल्नेले मानिसलाई निर्माण गर्छ र अन्यभाषामा बोल्नेले आफैलाई निर्माण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14:7–9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कसैले नबुझ्ने बोलीलाई पावलले केसँग तुलना गर्छन्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उनले यसलाई बाजाजस्तै बाँसुरी वा वीणासँग तुलना गर्छन् जसले स्पष्ट ध्वनि निकाल्न सक्दैनन् र तुरहीसँग पनि जसको स्पष्ट ध्वनि हुदैन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14:12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कोरिन्थीका विश्वासीहरू के गर्न जोशिलो हुनुपर्छ भनी भन्छन्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उनले भन्छन् तिनीहरू मण्डलीको निर्माण गर्ने उत्तम वरदान प्राप्त गर्न जोशिलो हुनुपर्छ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14:13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अन्यभाषामा बोल्नेले केको लागी प्रार्थना गर्नुपर्छ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उसले अर्थ खोलोस् भनेर प्रार्थना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14:14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जब उनले अन्यभाषामा प्रार्थना गरे तब उनको आत्मा र दिमागमा के भयो भनी पावलले भन्छन्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भने यदि उनले अन्यभाषामा प्रार्थना गरे भने उनको आत्माले प्रार्थना गर्यो तर उनको दिमागचाँहि निष्फल 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14:15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कसरी प्रार्थना गर्नेछु र स्तुति गर्नेछु भनी भन्न्छन्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भने उनले आफ्नो आत्माले मात्र प्रार्थना गर्ने र स्तुति गर्ने होइन तर दिमागले पनि ती गर्नेछु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14:19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अन्यभाषामा दस हजार शब्दहरू बोल्नुभन्दा के गर्छु भनी पावल भन्छन्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भने कि उनी आफ्नो सनझबाट पाँच शब्दहरू बोन्लेछन् जसद्वारा अरूहरूले शिक्षा पाउन्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14:22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अन्यभाषाहरू र अगमवाणीहरू कसको निम्ति चिन्ह हो ?</w:t>
      </w:r>
    </w:p>
    <w:p>
      <w:pPr/>
      <w:r>
        <w:rPr>
          <w:lang w:val="ne_NP" w:bidi="ne_NP"/>
        </w:rPr>
      </w:r>
      <w:r>
        <w:rPr>
          <w:lang w:val="ne_NP" w:bidi="ne_NP"/>
        </w:rPr>
        <w:t>अन्यभाषाहरू अविश्वासीहरूको निम्ति चिन्ह हो र अगमवाणीचाँहि विश्वासीहरूको निम्ति चिन्ह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14:23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बाहिरकाहरू र अविश्वासीको यदि मण्डलीमा आए र सबैजना अन्यभाषामा बोल्दैरहेका भए, त्यों सुनेर तिनीहरूले के भन्नेछन्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तिनीहरूले भन्नेछन् कि विश्वासीहरू पागल भए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14:24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मण्डलीमा भएका सबैले अगमवाणी बोल्दै थिए र बाहिरकाहरू र अविश्वासीहरू भित्र आए भने के हुनेछ भनि पावल भन्छन्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भन्छन् कि अविश्वासी वा बाहिरका मानिसले विश्वास गर्ने थिए र तिनले सुनेका सबैकुरा बाट जाँचिने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14:25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ती अगमवाणीले उसको ह्रदयका गुप्त कुराहरू प्रकट हुन्छ भने उसले के गर्नेछ ?</w:t>
      </w:r>
    </w:p>
    <w:p>
      <w:pPr/>
      <w:r>
        <w:rPr>
          <w:lang w:val="ne_NP" w:bidi="ne_NP"/>
        </w:rPr>
      </w:r>
      <w:r>
        <w:rPr>
          <w:lang w:val="ne_NP" w:bidi="ne_NP"/>
        </w:rPr>
        <w:t>उसले आफ्नो मुहार निहुराएर परमेश्वरको आराधना गर्नेछ र परमेश्वर तिनीहरूका माझमा हुनुहुन्छ भनि घोषणा गर्नेछ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14:27–28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जब विश्वासीहरू एक साथ भेला हुन्छन् तब अन्यभाषा बोल्नेलाई पावलले के शिक्षा दिन्छन्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उनले भन्छन् कि दुई वा तीनले पालोसँग बोलून । यदि यहाँ अर्थ खोल्ने कोही नभए, बोल्ने मानिस मण्डलीमा चुप रहोस्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14:29–30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जब विश्वासीहरू एक साथ भेला हुन्छन् तब अगमवाणी बोल्नेलाई पावलले के शिक्षा दिन्छन्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भन्छन् कि दुई वा तीन अगमवाणी बोल्नेहरूले बोलून र अरूले तिनीहरूले बोलेको जाँच गरून् । यदि अर्को अगमवाणी बोल्नेलाई प्रकाश आयो भने पहिलो वक्ता चाँहि चुप रहोस्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14:34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स्त्रीहरू कहाँ बोल्ने अनुमति छैन भनी पावलले भन्छन्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भन्छन् कि स्त्रीहरू मण्डलीमा बोल्ने अनुमति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14:35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तिनीहरू केही सिक्ने इच्छा गर्छन भने स्त्रीहरूले के गर्नुपर्छ भनि पावलले भन्छन्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तिनीहरूलाई आफ्नो पतिसँग घरमा सोध्नु भनि भन्छन्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14:35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मानिसहरूले मणडलीमा बोल्ने स्त्रीलाई कस्तो नजरले हेर्छन्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यसलाई अपमानको रूपमा हेरिन्थ्यो।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14:37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आफैलाई अगमवक्ता वाँ आत्मिकी सोच्ने व्यक्तिले के कुरा थाह गर्नुपर्छ भनि पावलले भन्छन्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भने उनले कोरिन्थीको विश्वासीहरूलाई लेखेका कुराहरू प्रभुको आज्ञा हो भनि थाह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14:40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मण्डलीमा सबैकुरा कसरी गरिनुपर्छ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सबैकुरा ठिकसँग र क्रमैसँग गरिनुपर्छ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भाइ बहिनीहरूलाई पावलले के कुराको स्मरण गराए ?</w:t>
      </w:r>
    </w:p>
    <w:p>
      <w:pPr/>
      <w:r>
        <w:rPr>
          <w:lang w:val="ne_NP" w:bidi="ne_NP"/>
        </w:rPr>
      </w:r>
      <w:r>
        <w:rPr>
          <w:lang w:val="ne_NP" w:bidi="ne_NP"/>
        </w:rPr>
        <w:t>उनले तिनीहरूलाई घोषणा गरेको सुसमाचारको स्मरण उनले तिनीहरूलाई गराए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15:2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कोरिन्थीहरूलाई पावलले प्रचार गरेको सुसमाचारद्वारा बचाइनु छ भने के सर्त पुरा गर्नुपर्छ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तिनीहरूलाई भने यदि तिनीहरू उनले प्रचार गरेको वचनमा दह्रिलो भइरहे भने तिनीहरू बचाइनेछन्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15:3–5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सुसमाचारका भागहरू के के हुन् जो पहिलो महत्त्वका थिए ?</w:t>
      </w:r>
    </w:p>
    <w:p>
      <w:pPr/>
      <w:r>
        <w:rPr>
          <w:lang w:val="ne_NP" w:bidi="ne_NP"/>
        </w:rPr>
      </w:r>
      <w:r>
        <w:rPr>
          <w:lang w:val="ne_NP" w:bidi="ne_NP"/>
        </w:rPr>
        <w:t>पहिलो महत्त्वका सुसमाचारका भागहरू यी हुन्, धर्मशास्त्र अनुसार ख्रीष्ट हाम्रा पापहरूको लागी मर्नुभयो र उहाँ गाडिनुभयो र धर्मशास्त्र अनुसार उहाँ तेस्रो दिनमा बौरिउठ्नुभयो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15:5–8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मरेकाबाट जीवित भए पछि ख्रीष्ट कसकहाँ देखापर्नुभयो ?</w:t>
      </w:r>
    </w:p>
    <w:p>
      <w:pPr/>
      <w:r>
        <w:rPr>
          <w:lang w:val="ne_NP" w:bidi="ne_NP"/>
        </w:rPr>
      </w:r>
      <w:r>
        <w:rPr>
          <w:lang w:val="ne_NP" w:bidi="ne_NP"/>
        </w:rPr>
        <w:t>मरेकाबाट जीवित भएपछि ख्रीष्ट केफासकहाछ, बाह्र कहाँ, एकै पल्ट ५०० भन्दा बढी भाइहरू र बहिनीहरूकहाँ, याकुबकहाँ, सबै प्रेरितहरूकहाँ र पावलकहाँ देखापर्नुभयो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15:9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किन पावलले उनी प्रेरितहरूमा सबैभन्दा सानो भन्छन्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उनले यो भने किनभने उनले परमेश्वरको मण्डलीलाई सताएका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15:12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के अर्थ लगाए की कोहि कोरिन्थीका विश्वासीहरूले पुनरूत्थानको बारेमा भन्दै थिए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अर्थ लगाए की तिनीहरूमध्ये कोहिले भन्दै थिए की मरेकोबाट पुनरुत्थान हुदैन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15:13–14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मरेकोबाट पुनरुत्थान हुदैन भने, पावलले के कुरा सत्य हुनुपर्छ भने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भने की यदि पुनरुत्थान हुदैन भने, ख्रीष्ट पनि मरेकोबाट जीवित हुनु भएको छैन, र पावल र उनी जस्तै अरूहरूको प्रचार व्यर्थ हो र कोरिन्थीहरूको विश्वास पनि व्यर्थ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15:18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ख्रीष्ट बौरी नउठ्नुभएको भए, ती ख्रीष्टमा मरेकाहरूको के हुनथ्यो 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 नाश हुनेथिए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15:19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यही जीवनमा नै हामीमा ख्रीष्टसँगको भविष्य प्रति आत्माविश्वास भएको भए के कुरा स्याही हो भनि पावल भन्छन्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यदि यो यस्तो हो भने पावल भन्छन् कि सबै मानिसमध्ये हामी दयनिय हुन्छौ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15:20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ख्रीष्टलाई के भनि बोलाउँछन्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उनले ख्रीष्टलाई "मरेकाहरूको पहिलो फल" भनि बोलाउँछन्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15:22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त्यो मानिस को थियो जसद्वारा संसारमा म ृत्यु प्रवेश गर्यो र को द्वारा सबै बचाइनेछन्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आदमद्वारा संसारमा म ृत्यु प्रवेश गर्यो र ख्रीष्टद्वारा सबै बचाइनेछन्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15:23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ख्रीष्टमा भएका मानिसहरू कहिले जीइउठाइनेछन्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यो ख्रीष्ट येशूको आगमनमा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15:24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अन्त्यमा के हुनेछ ?</w:t>
      </w:r>
    </w:p>
    <w:p>
      <w:pPr/>
      <w:r>
        <w:rPr>
          <w:lang w:val="ne_NP" w:bidi="ne_NP"/>
        </w:rPr>
      </w:r>
      <w:r>
        <w:rPr>
          <w:lang w:val="ne_NP" w:bidi="ne_NP"/>
        </w:rPr>
        <w:t>येशू ख्रीष्टले परमेश्वर पितालाई राज्य हस्तान्तरण गर्नुहुनेछ, जब उहाँले सबै नियम, अधिकार र शक्ति खारेज गर्नुहुनेछ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15:25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ख्रीष्टको शासनकाल कति लामो हुनेछ ?</w:t>
      </w:r>
    </w:p>
    <w:p>
      <w:pPr/>
      <w:r>
        <w:rPr>
          <w:lang w:val="ne_NP" w:bidi="ne_NP"/>
        </w:rPr>
      </w:r>
      <w:r>
        <w:rPr>
          <w:lang w:val="ne_NP" w:bidi="ne_NP"/>
        </w:rPr>
        <w:t>जबसम्म उहाँले सबै शत्रुहरूलाई परास्त गर्नुहुन्न, उहाँले राज्य गर्नुहुनेछ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15:26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सर्वनाश गरिने अन्तिम शत्रु को हो ?</w:t>
      </w:r>
    </w:p>
    <w:p>
      <w:pPr/>
      <w:r>
        <w:rPr>
          <w:lang w:val="ne_NP" w:bidi="ne_NP"/>
        </w:rPr>
      </w:r>
      <w:r>
        <w:rPr>
          <w:lang w:val="ne_NP" w:bidi="ne_NP"/>
        </w:rPr>
        <w:t>सर्वनाश गरिने अन्तिम शत्रु म ृत्यु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15:27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"उहाँले सबै थोक आफ्नो पाउमुनि राख्नुभएको छ" भन्दा को त्यसमा समावेश हुनुहुन्न 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 जसले सबै थोक पुत्रकों आधिनमा दिनुभएको छ, उहाँ आफै चाँहि ति सबै थोकमा समावेश हुनुहुन्न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15:28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पुत्रले के गर्नुहुनेछ जसद्वारा परमेश्वर पिता सबैमा सबै हुन सक्नुहुन्छ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पुत्र आफै उहाँको अधिनमा बस्नुहुनेछ जसले सबै थोक उहाँको अधिनमा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15:32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यदि मरेकाहरू बौरी उठेनन् भने तिनीहरूले पनि के गर्न सक्छन् भनि पावलले घोषणा गरे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घोषणा गर्नुभयो, " हामी खाऔं र पिऔं, किनकि भोलि हामी मर्नेछौ ।"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15:34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कोरिन्थीहरूलाई के गर्न आदेश दिए ?</w:t>
      </w:r>
    </w:p>
    <w:p>
      <w:pPr/>
      <w:r>
        <w:rPr>
          <w:lang w:val="ne_NP" w:bidi="ne_NP"/>
        </w:rPr>
      </w:r>
      <w:r>
        <w:rPr>
          <w:lang w:val="ne_NP" w:bidi="ne_NP"/>
        </w:rPr>
        <w:t>उहाँले उनीहरूलाई भद्र, धर्मी जीवन बिताउन र पाप नगर्न आदेश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15:34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के लाई कोरिन्थीहरूको लाज भन्नुहुन्छ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उनले भने उनीहरूमध्ये कोही कोहीमा परमेश्वरको ज्ञान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15:35–38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शरिरको पुनरूत्थानको केसगँ तुलना गरे ?</w:t>
      </w:r>
    </w:p>
    <w:p>
      <w:pPr/>
      <w:r>
        <w:rPr>
          <w:lang w:val="ne_NP" w:bidi="ne_NP"/>
        </w:rPr>
      </w:r>
      <w:r>
        <w:rPr>
          <w:lang w:val="ne_NP" w:bidi="ne_NP"/>
        </w:rPr>
        <w:t>उनले यसको तुलना जमिनमुनि रोपिएको बिउसगँ तुलना गरे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15:36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बिउ बढ्न अघि के हुनु जरूरी छ ?</w:t>
      </w:r>
    </w:p>
    <w:p>
      <w:pPr/>
      <w:r>
        <w:rPr>
          <w:lang w:val="ne_NP" w:bidi="ne_NP"/>
        </w:rPr>
      </w:r>
      <w:r>
        <w:rPr>
          <w:lang w:val="ne_NP" w:bidi="ne_NP"/>
        </w:rPr>
        <w:t>त्यों नर्नुपर्छ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15:37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के रोपिएको बिउ उम्रने विरूवा जस्तै देखिन्छ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देखिदैन, जे रोपिन्छ त्यों त्यसबाट बढ़ने विरूवा जस्तों देखिन्छ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15:39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के सबै शरिर उस्तै हुन्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होइन। सबै शरिर उस्तै हुदैनन् ।मानिसको, जनावरको, पंक्षी अनि माछाको शरिर सबै एक अर्काबाट फरक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15:40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के अन्य प्रकारका शरिर हुन्छन्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स्वर्गीय शरिर र संसारिक शरिर हुन्छन्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15:41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के सूर्य, चन्द्रमा र ताराहरू सबैको समान महिमा छ?</w:t>
      </w:r>
    </w:p>
    <w:p>
      <w:pPr/>
      <w:r>
        <w:rPr>
          <w:lang w:val="ne_NP" w:bidi="ne_NP"/>
        </w:rPr>
      </w:r>
      <w:r>
        <w:rPr>
          <w:lang w:val="ne_NP" w:bidi="ne_NP"/>
        </w:rPr>
        <w:t>सूर्यको महिमा फ़र्क़ छ, र चन्द्रमाको फ़रक महिमा अनि ताराहरूको फ़र्क़ महिमा छः एक ताराको महिमा अर्कों ताराको महिमा भन्दा फ़रक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15:42–44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हाम्रो नाशवान् शरिरहरू कसरी गाडिन्छन्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तिनीहरू बेवास्ता, अपमान र दयनीय रुपमा गाडिन्छन्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15:42–44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मरेकोबाट जीवित भई उठ्दा हाम्रो अवस्था कस्तो हुन्छ ?</w:t>
      </w:r>
    </w:p>
    <w:p>
      <w:pPr/>
      <w:r>
        <w:rPr>
          <w:lang w:val="ne_NP" w:bidi="ne_NP"/>
        </w:rPr>
      </w:r>
      <w:r>
        <w:rPr>
          <w:lang w:val="ne_NP" w:bidi="ne_NP"/>
        </w:rPr>
        <w:t>जे बौरी उठ्छ त्यों अविनाशी आत्मिक शरिर हो, त्यों महिमा र शक्तिमा उठाइन्छ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15:45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पहिलो मानिस आदम के बने ?</w:t>
      </w:r>
    </w:p>
    <w:p>
      <w:pPr/>
      <w:r>
        <w:rPr>
          <w:lang w:val="ne_NP" w:bidi="ne_NP"/>
        </w:rPr>
      </w:r>
      <w:r>
        <w:rPr>
          <w:lang w:val="ne_NP" w:bidi="ne_NP"/>
        </w:rPr>
        <w:t>उनी एक जीवित आत्मा बने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15:45 (#2)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अन्तिम आदम के बने ?</w:t>
      </w:r>
    </w:p>
    <w:p>
      <w:pPr/>
      <w:r>
        <w:rPr>
          <w:lang w:val="ne_NP" w:bidi="ne_NP"/>
        </w:rPr>
      </w:r>
      <w:r>
        <w:rPr>
          <w:lang w:val="ne_NP" w:bidi="ne_NP"/>
        </w:rPr>
        <w:t>अन्तिम आदम जीवन दिने आत्मा बन्नुभयो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15:47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पहिलो मानिस र दोस्रो मानिस कहाँबाट आए ?</w:t>
      </w:r>
    </w:p>
    <w:p>
      <w:pPr/>
      <w:r>
        <w:rPr>
          <w:lang w:val="ne_NP" w:bidi="ne_NP"/>
        </w:rPr>
      </w:r>
      <w:r>
        <w:rPr>
          <w:lang w:val="ne_NP" w:bidi="ne_NP"/>
        </w:rPr>
        <w:t>पहिलो मानिस माटोबाट बनिएको प ृथ्वीको हुन् । दोस्रो मानिस स्वर्गको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15:49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हामीले कसको प्रतिरूप धारण गरेका थियौ र कसको प्रतिरूप धारण गर्नेछौ ?</w:t>
      </w:r>
    </w:p>
    <w:p>
      <w:pPr/>
      <w:r>
        <w:rPr>
          <w:lang w:val="ne_NP" w:bidi="ne_NP"/>
        </w:rPr>
      </w:r>
      <w:r>
        <w:rPr>
          <w:lang w:val="ne_NP" w:bidi="ne_NP"/>
        </w:rPr>
        <w:t>जारी हामीले माटोको मानिसको प्रतिरूप धारण गरेका थियौ त्यसरी नै हामी स्वर्गीय मानवको रूप धारण गर्नेछौ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15:50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के चाँहि परमेश्वरको राज्यको भागीदार हुन सक्दैन ?</w:t>
      </w:r>
    </w:p>
    <w:p>
      <w:pPr/>
      <w:r>
        <w:rPr>
          <w:lang w:val="ne_NP" w:bidi="ne_NP"/>
        </w:rPr>
      </w:r>
      <w:r>
        <w:rPr>
          <w:lang w:val="ne_NP" w:bidi="ne_NP"/>
        </w:rPr>
        <w:t>मानव शरिर र रगत परमेश्वरको राज्यको भागीदार हुन सक्दैन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15:51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हामी सबैलाई के हुनेछ ?</w:t>
      </w:r>
    </w:p>
    <w:p>
      <w:pPr/>
      <w:r>
        <w:rPr>
          <w:lang w:val="ne_NP" w:bidi="ne_NP"/>
        </w:rPr>
      </w:r>
      <w:r>
        <w:rPr>
          <w:lang w:val="ne_NP" w:bidi="ne_NP"/>
        </w:rPr>
        <w:t>हामी सबै परिवर्तन हुनेछौ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15:52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कहिले र कति तिव्र गतिमा हामी परिवर्तन हुनेछौ ?</w:t>
      </w:r>
    </w:p>
    <w:p>
      <w:pPr/>
      <w:r>
        <w:rPr>
          <w:lang w:val="ne_NP" w:bidi="ne_NP"/>
        </w:rPr>
      </w:r>
      <w:r>
        <w:rPr>
          <w:lang w:val="ne_NP" w:bidi="ne_NP"/>
        </w:rPr>
        <w:t>जब तुरहीको आवाज़ अन्तिम पटक सुनिन्छ, हामी क्षणभर मै, आँखाको निमेषमा परिवर्तन हुनेछौ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15:54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यो नाशवान शरिर अविनाशी र नश्वर शरिरले अमरत्त्व धारण गरेपछि के हुनेछ ?</w:t>
      </w:r>
    </w:p>
    <w:p>
      <w:pPr/>
      <w:r>
        <w:rPr>
          <w:lang w:val="ne_NP" w:bidi="ne_NP"/>
        </w:rPr>
      </w:r>
      <w:r>
        <w:rPr>
          <w:lang w:val="ne_NP" w:bidi="ne_NP"/>
        </w:rPr>
        <w:t>म ृत्युमाथि विजय मिल्नेछ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15:56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म ृत्युको खील र पापको शक्ति के हो ?</w:t>
      </w:r>
    </w:p>
    <w:p>
      <w:pPr/>
      <w:r>
        <w:rPr>
          <w:lang w:val="ne_NP" w:bidi="ne_NP"/>
        </w:rPr>
      </w:r>
      <w:r>
        <w:rPr>
          <w:lang w:val="ne_NP" w:bidi="ne_NP"/>
        </w:rPr>
        <w:t>म ृत्युको खील पाप हो र पापको शक्ति व्यवस्था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15:57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परमेश्वरले कोद्वारा हामीलाई विजय दिनुभयो ?</w:t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परमेश्वरले येशू ख्रीष्टद्वारा हामीलाई विजय दिनुभयो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15:58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कोरिन्थीका भाइबहिनीहरूलाई अटल, अचल र प्रभुको कामको लागी सधै भरिपूर्ण भइरहन पावलले के कारण दिन्छन्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उनीहरूलाई भन्छन् कि यो निरन्तर गरिरहो, किनकि उनीहरूलाई थाहा छ परमेश्वरमा उनीहरूको काम व्यर्थ जानेछैन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सन्तहरूको लागी संकलन गर्ने सन्दर्भमा कोरिन्थीको मण्डलीलाई जस्तै पावलले कसलाई निर्देशन दिए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गलातीको मण्डलीहरूलाई कोरिन्थीका मण्डलीलाई झै निर्देशन दिए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16:2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कोरिन्थीका मण्डलीहरूलाई कसरी भेटी संकलन गर्न भने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आउँदा कुनै भेटी संकलन नहोस् भनेर हप्ताको पहिलो दिन तिनीहरू प्रत्येकले केही न केही राख्नु र प्रत्येकले सके जति जम्मा गरी राख्नु भनि पावलले तिनीहरूलाई भन्नुभयो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16:3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त्यों भेटी कसलाई जादैथियो ?</w:t>
      </w:r>
    </w:p>
    <w:p>
      <w:pPr/>
      <w:r>
        <w:rPr>
          <w:lang w:val="ne_NP" w:bidi="ne_NP"/>
        </w:rPr>
      </w:r>
      <w:r>
        <w:rPr>
          <w:lang w:val="ne_NP" w:bidi="ne_NP"/>
        </w:rPr>
        <w:t>उक्त भेटी येरूशलेमका सन्तहरूकहाँ जादैथियो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16:5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कहिले कोरिन्थको मण्डलीमा आउदैथिए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माकेडोनिया भएर जाँदा उनीहरूकहाँ आउनेछु भन्नुभयो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16:7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पावलले किन तुरून्तै छोटो समयको लागि कोरिन्थीका सन्तहरूलाई भेट्न मन गर्नुभयो ?</w:t>
      </w:r>
    </w:p>
    <w:p>
      <w:pPr/>
      <w:r>
        <w:rPr>
          <w:lang w:val="ne_NP" w:bidi="ne_NP"/>
        </w:rPr>
      </w:r>
      <w:r>
        <w:rPr>
          <w:lang w:val="ne_NP" w:bidi="ne_NP"/>
        </w:rPr>
        <w:t>यदि प्रभुको अनुमति भए पावल उनीहरूसँग छोटो समयको भन्दा बढ़ी गरी भेट्न चाहन्थे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16:8–9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पावल किन पेन्तिकोसम्म एफिससमा बस्दैथिए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 एफिसस मैं बसे किनभने त्यहाँ उनको लागु फराकिलो ढोका खोलिएको थियो र त्यहाँ धेरै विरोधीहरू पनि थिए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१ कोरिन्थी 16:10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तिमोथीले के गर्दै थिए ?</w:t>
      </w:r>
    </w:p>
    <w:p>
      <w:pPr/>
      <w:r>
        <w:rPr>
          <w:lang w:val="ne_NP" w:bidi="ne_NP"/>
        </w:rPr>
      </w:r>
      <w:r>
        <w:rPr>
          <w:lang w:val="ne_NP" w:bidi="ne_NP"/>
        </w:rPr>
        <w:t>पावलले जस्तै उनले पनि प्रभुको काम गर्दै थिए 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