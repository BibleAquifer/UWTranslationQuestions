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1TI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ख्रीष्‍ट येशूको प्रेरित कसरी बनाइयो?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पावललाई परमेश्‍वरको आज्ञा अनुसार प्रेरित बनाइएको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तिमोथीबीच कस्तो सम्बन्ध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 विश्‍वासमा पावलको साँचो बालक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कहाँ बस्‍न आग्रह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तिमोथीलाई एफिससमा रहन आग्रह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तिमोथीले केही मानिसहरूलाई के नगर्न आदेश दिएका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तिनीहरूलाई फरक तरिकाले सिकाउन नदिने आज्ञा दिएका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आज्ञा र शिक्षाको लक्ष्य के हो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उनको आज्ञाको लक्ष्य शुद्ध हृदयबाट, असल अन्तस्करणबाट, र निष्कपट विश्‍वासबाट प्रेम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व्यवस्था कसका लागि बनेको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व्यवस्था कुकर्मी, विद्रोही, अभक्त मानिसहरू र पापीहरूको लागि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पहिले कस्ता पाप गरेका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ईश्‍वरनिन्दा गर्ने, खेदो गर्ने, र हिंस्रक मानिस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पावलमा के उर्लिआयो, जसको परिणामस्वरूप पावल येशू ख्रीष्‍टको प्रेरित बने?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हाम्रा प्रभुको अनुग्रह पावलमा उर्लिआयो।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येशू कसलाई बचाउन संसारमा आउनुभयो?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येशू पापीहरूलाई बचाउन संसारमा आउनुभयो।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परमेश्‍वरले उनलाई कृपा दिनुभयो भन्‍छन्?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येशूले पावलमा आफ्नो धैर्यतालाई उदाहरणको रूपमा देखाउन सकून् भनेर परमेश्‍वरले पावललाई कृपा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तिमोथीको बारेमा गरिएका अगमवाणीहरूअनुसार पावलले तिमोथीलाई के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असल लडाईसँग लड्न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विश्‍वास र आफ्नो असल विवेकलाई इन्कार गर्ने कसै-कसैलाई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यी मानिसहरूले आफ्नो विश्‍वासको जहाज डुबाए।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​विश्‍वास र राम्रो विवेक अस्वीकार गर्ने र आफ्नो विश्‍वासको जहाज डुबाएका पुरुषहरूको लागि के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तिनीहरूले ईश्‍वरनिन्दा नगर्नु भन्‍ने कुरा सिकून् भनेर शैतानको हातमा सुम्पिदिए।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कसको लागि प्रार्थना गर्न आग्रह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सबै मानिसहरूका लागि प्रार्थना गरिदिन अनुरोध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ख्रीष्‍टियानहरूलाई कस्तो प्रकारको जीवन बाँच्‍न दिइयोस् भन्‍ने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ख्रीष्‍टियानहरूले सबै भक्ति र मर्यादामा शान्तिपूर्ण र शान्त जीवन बिताउन पाउनुपर्छ भनी पावल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 सबै मानिसहरूका लागि के चाहनुहुन्छ?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सबै मानिसहरूले मुक्ति पाएको र सत्यको ज्ञानमा आएको चाहनुहुन्छ।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 र मानिस बीच ख्रीष्‍ट येशूको स्थान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येशू परमेश्‍वर र मानिस बीचको एक मध्यस्थ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येशूले सबैको लागि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येशूले आफूलाई सबैका लागि छुटकाराको मोलको रूपमा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प्रेरित पावलले कसलाई सिकाउँछन्?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राष्‍ट्रहरूका शिक्षक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पुरुषहरूले के गरेको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ती मानिसहरूले प्रार्थना गरेको र पवित्र हातहरू उठाएको चाहन्‍छन्।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स्त्रीहरूले के गरेको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स्त्रीहरूले नम्र र आत्मसंयमको साथ लुगा लगाएको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स्त्रीलाई के गर्न अनुमति दिँदैनन्?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स्त्रीलाई सिकाउन वा पुरुषमाथि अधिकार प्रयोग गर्न अनुमति दिँदैनन्।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स्त्रीलाई सिकाउन वा पुरुषमाथि अधिकार प्रयोग गर्न नदिने पहिलो कारण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पावलको पहिलो कारण आदमलाई पहिले बनाइएको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स्त्रीलाई सिकाउन वा पुरुषमाथि अधिकार प्रयोग गर्न नदिने दोस्रो कारण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पावलको दोस्रो कारण आदम छलिएका थिएनन्।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स्त्रीहरूलाई के मा रहको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स्त्रीहरूले विश्‍वास र प्रेम र पवित्रतामा मनको सुदृढताका साथ जारी राखेको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बिशपको काम कस्तो प्रकारको काम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बिशपको काम असल काम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बिशप के गर्न सक्षम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बिशप सिकाउन सक्षम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बिशपले रक्सी र पैसा कसरी सम्हाल्नुपर्छ?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बिशप मतवाला हुनु हुँदैन, र धनलाई प्रेम गर्ने हुनु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बिशपका छोराछोरीले उनलाई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बिशपका छोराछोरीहरूले उनको आज्ञा पालन गर्नै पर्छ र आदर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बिशपलेआफ्नो घरपरिवारलाई राम्ररी व्यवस्थापन गर्नु किन महत्त्वपूर्ण छ?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महत्त्वपूर्ण छ किनभने यदि उनले आफ्नो घरपरिवारलाई राम्रोसँग व्यवस्थापन गर्न सक्दैनन् भने, उनले मण्डलीको लागि राम्रोसँग हेरचाह गर्नेछैनन्।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बिशप नयाँ विश्‍वासी भएमा के खतरा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खतरा यो हो कि ऊ फुलेर निन्दामा पर्नेछ।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 बाहिरका मानिसहरूसँग बिशपको प्रतिष्‍ठा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बिशपको मण्डलीको प्रतिष्‍ठा बाहिरकाहरूसँग असल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डिकनहरूले सेवा गर्नु अघि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सेवा गर्नु अघि, डिकनहरूको परीक्षण गरिनुपर्छ।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ईश्‍वरीय स्त्रीहरूका केही विशेषताहरू के-के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ईश्‍वरीय स्त्रीहरू प्रतिष्‍ठित हुन्छन्, निन्दा गर्ने होइनन्, संयमी र सबै कुरामा विश्‍वासयोग्य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घर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घर जीवित परमेश्‍वरको मण्डली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शरीरमा देखा पर्नुभएपछि, आत्माद्वारा धर्मी ठहरिनुभएपछि, र स्वर्गदूतहरूले देख्नुभएपछि, उहाँले के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येशूलाई राष्‍ट्रहरूमाझ घोषणा गरियो, संसारमा विश्‍वास गरियो, र महिमामा उठाइयो।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आत्माको अनुसार, पछिल्ला समयमा केही मानिसहरूले के गर्नेछन्?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कोही मानिसहरूले विश्‍वास त्यागेर धोका दिने आत्माहरू र भूतहरूको शिक्षामा भाग लिनेछन्।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यी मानिसहरूले के झुट सिकाउनेछन्?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विवाह निषेध गर्नेछन् र केही खानेकुराहरू खान निषेध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खानेकुरा हाम्रो प्रयोगको लागि कसरी पवित्र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जे खान्छौँ त्यो परमेश्‍वरको वचन र प्रार्थनाद्वारा पवित्र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केमा आफूलाई तालिम दिन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तिमोथीलाई भक्तिमा तालिम दिन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शारीरिक तालिम भन्दा ईश्‍वरभक्तिको तालिम किन बढी लाभदायक छ?</w:t>
      </w:r>
    </w:p>
    <w:p>
      <w:pPr/>
      <w:r>
        <w:rPr>
          <w:lang w:val="ne_NP" w:bidi="ne_NP"/>
        </w:rPr>
      </w:r>
      <w:r>
        <w:rPr>
          <w:lang w:val="ne_NP" w:bidi="ne_NP"/>
        </w:rPr>
        <w:t>ईश्‍वरभक्तिमा तालिम दिनु बढी लाभदायक छ किनभने यसले वर्तमान जीवन र आउने जीवनको प्रतिज्ञा राख्दछ।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पावलको शिक्षामा पाएका सबै असल कुराहरूलाई के गर्न आग्रह गर्छन्?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यी कुराहरूलाई आज्ञा दिन र सिकाउन आग्रह गर्छन्।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 अरूहरूका लागि कस्तो उदाहरण बन्‍न सक्छन्‌?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 शब्द, आचरण, प्रेम, विश्‍वास र शुद्धतामा उदाहरण बन्‍नुपर्दछ।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तिमोथीले आफूसँग भएको आत्मिक वरदान कसरी पाए?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तिमोथीलाई वरदान एल्डरहरूको हात राखेर अगमवाणीद्वारा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तिमोथीले आफ्नो जीवन र शिक्षामा विश्‍वासी भई जारी राखे भने, कसले उद्धार पाउनेछ?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तिमोथीले आफू र आफ्ना श्रोताहरूलाई बचाउनेछन्।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मण्डलीमा एकजना वृद्ध मानिसलाई कसरी व्यवहार गर्न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बुबा जस्तै गरी आग्रह गर्न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विधवाका छोराछोरी र नातिनातिनाहरूले उनको लागि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छोराछोरी र नातिनातिनाहरूले आफ्ना आमाबाबुलाई ऋण चुकाउनुपर्छ र उनको हेरचाह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आफ्नै घरका मानिसहरूको ख्याल नगर्नेले के गरेको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विश्‍वासलाई इन्कार गरेको छ र एक अविश्‍वासी भन्दा खराब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विधवा केको लागि चिनिनुपर्छ?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विधवा असल कामको लागि प्रमाणित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मण्डलीले हेरचाह गर्ने मानिसहरूको सूचीमा जवान विधवाहरूलाई किन भर्ना गर्नु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यी जवान विधवाहरू पछि विवाह गर्न चाहनेछन्।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जवान महिलाहरूले के गरेको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जवान महिलाहरूले विवाह गरेको, छोराछोरी जन्माएको र घरपरिवार चलाएको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असल नेतृत्व गर्ने एल्डरहरूका लागि के गरिनुपर्छ?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असल नेतृत्व गर्ने एल्डरहरूलाई दोहोरो सम्मानको योग्य ठान्‍नुपर्छ।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कसैले एल्डरलाई दोष लगाउनुअघि कस्ता सर्तहरू पूरा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कसैले एक जना एल्डरमा आरोप लगाउँदा दुई वा तीन साक्षी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तिमोथीलाई कुन तरिकामा यी नियमहरू पालन गर्न सावधान रहेका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तिमोथीलाई यी नियमहरूलाई पक्षपात नगरी पालन गर्न होसियार हुन आज्ञा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5:24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मानिसहरूको पाप कहिले थाहा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मानिसहरूका पापहरू स्पष्‍ट छन्, तर अरूका पापहरू न्याय नहुँदासम्म थाहा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कसरी दासहरूले आफ्ना मालिकहरूलाई आदर गर्नुपर्छ भनी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दासहरूले आफ्ना मालिकहरूलाई सबै सम्मानको योग्य ठान्‍नुपर्छ भनी पावलले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कस्तो प्रकारको व्यक्तिले स्वस्थ शब्दहरू र ईश्‍वरीय शिक्षालाई अस्वीकार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स्वस्थ वचनहरू र ईश्‍वरीय शिक्षालाई इन्कार गर्ने मानिस फुल्छ र केही बुझ्दैन।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ठूलो लाभ के हो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भक्तिसँग सन्तुष्‍टि ठूलो लाभ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यस संसारमा के ल्यायौँ, र छोड्दा हामी के साथमा लैजान सक्छौँ?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संसारमा केहि ल्याएका छैनौँ, र केहि बाहिर निकाल्न सक्दैनौँ।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संसारमा केमा सन्तुष्‍ट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हामीसँग खाना र लत्ताकपडा छ भनेर सन्तुष्‍ट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धनी बन्‍न चाहनेहरू केमा पर्छन्?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धनी बन्‍न चाहनेहरू परीक्षा र पासोमा फस्छन्।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प्रकारको दुष्‍टताको जरा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पैसाको प्रेम सबै प्रकारका खराबीको जरा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पैसालाई गर्ने कोहीलाई के 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पैसालाई प्रेम गर्ने कोही-कोही विश्‍वासबाट टाढिएका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तिमोथीले कस्तो लडाइ लड्नुपर्छ भनी पावल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 कि तिमोथीले विश्‍वासको अलस लडाई लड्नुपर्छ।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 कहाँ बास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 अगम्य प्रकाशमा वास गर्नुहुन्छ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धनीहरूले किन अनिश्‍चित धनमा होइन परमेश्‍वरमा आशा राख्नुपर्छ?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धनीहरूले परमेश्‍वरमा आशा राख्नुपर्छ किनभने उहाँले हामीलाई आनन्‍द गर्ने सबै कुराहरू प्रदान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असल काममा धनी हुनेहरूले आफ्नो लागि के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असल काममा धनी हुनेहरूले आफ्नो लागि असल जग राख्छन्, र साँचो जीवनलाई बुझ्छन्।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तिमोथी 6:20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अन्तमा, पावलले तिमोथीलाई दिएका कुराहरूलाई के गर्न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तिमोथीलाई आफूलाई सुम्पिएको कुराको रक्षा गर्न भन्छन्।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