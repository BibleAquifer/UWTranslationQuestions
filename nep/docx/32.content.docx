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Translation Questions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1:2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योनालाई के गर्न भन्‍नुभयो?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योनालाई निनवेमा गएर यसको विरुद्धमा बोल्न भन्‍नुभयो।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1:3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योनालाई निनवे जान भन्‍नुभएपछि तिनले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योना परमप्रभुको सामुन्‍नेबाट टार्सिशमा भाग्‍नलाई उठे।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1:4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योना चढेको जहाजलाई यहोवाले के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परमप्रभुले समुद्रमा ठुलो बतास र ठुलो आँधी पठाउनुभयो त्यसैले जहाज भाँचिनै लागेको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1:5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आँधीबेहरीको बीचमा नावीकहरूले कसलाई पुकारा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नावीकहरू धेरै डराए र प्रत्येकले आ-आफ्नो देवतालाई पुकारा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दुष्‍टताको कारण को हो भनेर नावीकहरूले कसरी निर्धारण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नाविकहरूले दुष्‍टताको कारण निर्धारण गर्न चिट्‍ठा हाले र चिट्‌ठाले योनालाई संकेत गर्‍यो।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1:7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चिट्‍ठा हाल्दा को नतिजा के आयो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नतिजा यो थियो कि चिट्ठाले संकेत गर्यो कि तिनीहरूले भोगिरहेका दुष्‍टताको कारण योना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1:10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योना यहोवाको सामुबाट भाग्दै थिए भनेर नावीकहरूले कसरी थाहा पाए?</w:t>
      </w:r>
    </w:p>
    <w:p>
      <w:pPr/>
      <w:r>
        <w:rPr>
          <w:lang w:val="ne_NP" w:bidi="ne_NP"/>
        </w:rPr>
      </w:r>
      <w:r>
        <w:rPr>
          <w:lang w:val="ne_NP" w:bidi="ne_NP"/>
        </w:rPr>
        <w:t>योनाले तिनीहरूलाई भनेकाो कारणले योना यहोवाको सामुबाट भाग्दै थिए भनी नावीकहरूलाई थाहा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1:12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आँधी रोक्न योनाले मानिसहरूलाई के गर्न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योनाले मानिसहरूलाई उनलाई उठाएर समुद्रमा फालिदिनु भने।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1:14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नावीकहरूले यहोवालाई कुन दुईवटा बिन्ती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नावीकहरूले योनाको जीवनको कारणले तिनीहरूलाई नाश हुन नदिनुहोस् र योनाको मृत्युको लागि तिनीहरूलाई दोषी ठहराउन नदिनुहोस् भनी यहोवालाई बिन्ती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1:15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नावीकहरूले योनालाई समुद्रमा फालेपछि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नावीकहरूले योनालाई समुद्रमा फ्याँकिदिए, तब समुद्र उग्र हुन बन्द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1:17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योनालाई नावीकहरूले समुद्रमा फ्याँक्दा योनालाई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योनालाई निल्न परमप्रभुले एउटा ठूलो माछा नियुक्त गर्नुभयो, र योना तीन दिन र तीन रात माछाको पेटमा रहे।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योनाले माछाको पेटमा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योनाले प्रार्थनामा यहोवालाई पुकारे किनभने तिनी दुःखी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2:4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योनाले फेरि के गर्न सक्ने आशा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योनाले आशा गरे कि तिनले फेरि यहोवाको पवित्र मन्दिरतिर हेर्न सक्ने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2:6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योनाको जीवन कहाँबाट ल्याउनुभयो?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योनाको जीवन खाल्डोबाट माथि ल्याउनुभयो।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2:8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योनाले ​खाली व्यर्थका कुराहरूमा ध्यान दिनेहरूलाई के हुन्छ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योनाले भने कि खाली व्यर्थका कुराहरूमा ध्यान दिनेहरूले आफ्नो करारको विश्‍वासयोग्यता त्याग्छन्।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2:9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योनाले माछाको पेटमा प्रार्थना गरे, उहाँले के गर्नुहुन्छ भनेर योनाले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योनाले धन्यवादको स्वरमा यहोवालाई बलिदान दिने र आफूले गरेको भाकल पूरा गर्ने बताए।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2:9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योनाले उद्धार कसको हो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योनाले भने कि उद्धार यहोवाको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2:10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योनाको प्रार्थनालाई यहोवाले कसरी जवाफ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माछासँग बोल्नुभयो र त्यसले योनालाई सुख्खा जमिनमा उकेलिदियो।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3:2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योनालाई दोस्रो पटक के गर्न आज्ञा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योनालाई निनवेमा गएर यहोवाको सन्देश बोल्न आज्ञा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3:3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योनालाई दोस्रो पटक यहोवाले निनवे जान भन्‍नुभएपछि कस्तो प्रतिक्रिया दिए?</w:t>
      </w:r>
    </w:p>
    <w:p>
      <w:pPr/>
      <w:r>
        <w:rPr>
          <w:lang w:val="ne_NP" w:bidi="ne_NP"/>
        </w:rPr>
      </w:r>
      <w:r>
        <w:rPr>
          <w:lang w:val="ne_NP" w:bidi="ne_NP"/>
        </w:rPr>
        <w:t>योनाले यहोवाको आज्ञा पालन गरे र निनवे गए।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3:4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योनाले निनवेमा के सन्देश बोले?</w:t>
      </w:r>
    </w:p>
    <w:p>
      <w:pPr/>
      <w:r>
        <w:rPr>
          <w:lang w:val="ne_NP" w:bidi="ne_NP"/>
        </w:rPr>
      </w:r>
      <w:r>
        <w:rPr>
          <w:lang w:val="ne_NP" w:bidi="ne_NP"/>
        </w:rPr>
        <w:t>योनाले भने कि ४० दिनमा निनवेलाई नष्‍ट गरिनेछ।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3:8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योनाले प्रचार गरेको यहोवाको सन्देशलाई निनवेवासीहरूले कस्तो प्रतिक्रिया दिए?</w:t>
      </w:r>
    </w:p>
    <w:p>
      <w:pPr/>
      <w:r>
        <w:rPr>
          <w:lang w:val="ne_NP" w:bidi="ne_NP"/>
        </w:rPr>
      </w:r>
      <w:r>
        <w:rPr>
          <w:lang w:val="ne_NP" w:bidi="ne_NP"/>
        </w:rPr>
        <w:t>निनवेवासीहरूले परमेश्‍वरमा विश्‍वास गरे, उपवास बसे र भाङ्‌ग्रा लगाए। निनवेका राजाले कुनै पनि व्यक्ति वा जनावरले खानु वा पानी पिउनु हुँदैन र प्रत्येक व्यक्ति र जनावर भाङ्‌ग्राले ढाकिनुपर्छ र प्रत्येक व्यक्तिले परमेश्‍वरलाई पुकारा गर्नुपर्छ र हिंसात्मक कार्यहरूलगायत दुष्‍ट कामहरू गर्न बन्द गर्नुपर्छ भनी आदेश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3:9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निनवेका राजाले निनवे र सहरका मानिसहरूको लागि कस्तो आशा राखेका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निनवेका राजाले आशा गरे कि परमेश्‍वरले आफ्नो क्रोधबाट फर्केर तिनीहरूमाथि दया देखाउनुहुन्छ ताकि निनवेका मानिसहरू नष्‍ट नहोस्।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3:10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निनवेवासीहरूको पश्‍चत्तापप्रति परमेश्‍वरले कस्तो प्रतिक्रिया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तिनीहरूका कामहरू देख्नुभयो, कि तिनीहरू तिनीहरूका दुष्‍ट मार्गहरूबाट फर्किए। अनि परमेश्‍वरले तिनीहरूलाई गर्नुहुनेछ भनी भन्‍नु भएको दुष्‍टताको सम्बन्धमा पश्‍चत्ताप गर्नुभयो र उहाँले त्यसो गर्नुभएन।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योना किन रिसाए?</w:t>
      </w:r>
    </w:p>
    <w:p>
      <w:pPr/>
      <w:r>
        <w:rPr>
          <w:lang w:val="ne_NP" w:bidi="ne_NP"/>
        </w:rPr>
      </w:r>
      <w:r>
        <w:rPr>
          <w:lang w:val="ne_NP" w:bidi="ne_NP"/>
        </w:rPr>
        <w:t>योना रिसाए किनभने योनालाई यो ठूलो दुष्‍ट जस्तो लाग्थ्यो कि यहोवाले निनवेवासीहरूलाई दया गर्नुभयो र तिनीहरूलाई दण्ड दिनुभएन।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4:2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योनाले तर्शीशमा भाग्‍न खोजेको कुरा किन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योनाले भने कि उनी तर्शीशमा भाग्‍न खोजेका थिए किनभने उनलाई थाहा थियो कि यहोवा एक अनुग्रहकारी र करुणामय परमेश्‍वर हुनुहुन्छ, क्रोध गर्नमा ढिलो र करारको विश्‍वासयोग्यतामा प्रचुर हुनुहुन्छ, र दुष्‍टताबाट शान्त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4:3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योनाले यहोवालाई उनालाई के गर्न आग्रह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योनाले आफ्नो ज्यान लिन यहोवालाई आग्रह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4:4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योनालाई कस्तो प्रश्‍न सोध्नुभयो?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योनालाई सोध्नुभयो कि योनालाई क्रोधित हुनु ठीक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4:5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योना किन सहरबाट बाहिर गएर सहरतिर फर्केर बसे?</w:t>
      </w:r>
    </w:p>
    <w:p>
      <w:pPr/>
      <w:r>
        <w:rPr>
          <w:lang w:val="ne_NP" w:bidi="ne_NP"/>
        </w:rPr>
      </w:r>
      <w:r>
        <w:rPr>
          <w:lang w:val="ne_NP" w:bidi="ne_NP"/>
        </w:rPr>
        <w:t>योना निनवे सहरमा के हुन्छ भनी हेर्न चाहन्थे।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4:6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योना सहरबाहिर बस्दा यहोवाले के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योनाको टाउकोको लागि छायाको रूपमा एउटा बोट हुर्काउनुभयो।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4:7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योनालाई छाया दिने बोटलाई यहोवाले के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भोलिपल्ट बिहानको उदयमा परमेश्‍वरले एक कीरा नियुक्त गर्नुभयो; अनि त्यसले बिरुवालाई आक्रमण गर्यो, र त्यो ओइलियो।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4:9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त्यो बोट ओइलाएपछि र योनामा पूर्वको तातो बतास चलाइएपछि यहोवाले योनालाई के प्रश्‍न सोध्नुभयो?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योनालाई सो बोटको बारेमा रिसाउनु उचित हो कि भनेर सोध्नुभयो।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4:10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छाया दिने बोट ओइलाएर मर्दा योनालाई कस्तो लाग्यो?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योनाले सुकेको र मरेको बोटको लागि दया महसुस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योना 4:11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यहोवाले कसको लागि दया देखाउनुभयो?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यहोवाले निनवेका मानिसहरू र जनावरहरूप्रति दया देखाउनुभयो।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