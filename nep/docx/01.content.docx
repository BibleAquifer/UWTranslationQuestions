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GEN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१:१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सृष्टिको आरम्भमा परमेश्वरले के सिर्जना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आकाश र पृथ्वीको सिर्जना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१:२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सृष्टिको आरम्भमा परमेश्वरको आत्मा के गरिरहेको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परमेश्वरको आत्मा पानीको सतहमा हिडिरहेको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१:३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कसरी प्रकाश सृष्टि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</w:t>
      </w:r>
      <w:r>
        <w:rPr>
          <w:lang w:val="ne_NP" w:bidi="ne_NP"/>
        </w:rPr>
        <w:t>ले भन्‍नुभयो, "उज्‍यालो होस्‌।"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१:७–८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दोस्रो दिन के बनाउनु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पानीको बीचमा आकाश बनाउनुभयो।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१:१०</w:t>
      </w:r>
      <w:r>
        <w:rPr>
          <w:lang w:val="ne_NP" w:bidi="ne_NP"/>
        </w:rPr>
      </w:r>
    </w:p>
    <w:p>
      <w:pPr/>
      <w:r>
        <w:rPr>
          <w:lang w:val="ne_NP" w:bidi="ne_NP"/>
        </w:rPr>
        <w:br/>
      </w:r>
      <w:r>
        <w:rPr>
          <w:b/>
          <w:lang w:val="ne_NP" w:bidi="ne_NP"/>
        </w:rPr>
        <w:t>परमेश्वर</w:t>
      </w:r>
      <w:r>
        <w:rPr>
          <w:b/>
          <w:lang w:val="ne_NP" w:bidi="ne_NP"/>
        </w:rPr>
        <w:t>ले सुक्खा जमिनलाई के भन्नुभयो र जम्मा गरिएको पानीलाई के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सुक्खा जमिनलाई "भूमि" भन्नुभयो, र जम्मा भएको पानीलाई उहाँले "समुद्रहरू" भन्नुभयो।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1:11–12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तेस्रो दिनमा परमेश्वरले के जीवित प्राणीहरू बनाउनु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तेस्रो दिन बिरुवा, फलफूलका रुखहरू र वनस्पति बनाउनु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१:१४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आकाशमा प्रकाशहरूको उद्देश्य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दिनलाई रातबाट छुट्याउन, मौसमहरूको संकेतको रूपमा, र दिन र वर्षहरूको विभाजन गर्नका लागि प्रयोग गर्नु।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चौथो दिन के सिर्जना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परमेश्वरले </w:t>
      </w:r>
      <w:r>
        <w:rPr>
          <w:lang w:val="ne_NP" w:bidi="ne_NP"/>
        </w:rPr>
        <w:t>दुई विशाल ज्‍योतिहरू</w:t>
      </w:r>
      <w:r>
        <w:rPr>
          <w:lang w:val="ne_NP" w:bidi="ne_NP"/>
        </w:rPr>
        <w:t xml:space="preserve"> र ताराहरू बनाउनुभयो।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१:२१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पाँचौं दिन परमेश्वरले के सिर्जना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पानीमा बस्ने जीवहरू र चराहरू सिर्जना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१:२२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समुद्री जीवहरू र चराहरूलाई परमेश्वरले के आदेश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फल्‍दै-फुल्‍दै, वृद्धि हुँदै र समुद्रमा भरिँदैजाओ</w:t>
      </w:r>
      <w:r>
        <w:rPr>
          <w:lang w:val="ne_NP" w:bidi="ne_NP"/>
        </w:rPr>
        <w:t xml:space="preserve">। 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१:२६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आफ्नो प्रतिमामा के बनाउनु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मानिसलाई आफ्नो स्वरूपमा बनाउनु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1:26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मानिसलाई कुन कुराहरूमा शासन गर्नको लागि बनाइएको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मानिसलाई समुद्रका माछाहरू, आकाशका चराहरू, पशुहरू, सारा पृथ्वी र पृथ्वीमा चलहल गर्ने सबै घस्रने प्राणीहरूमाथि शासन गर्न बनाउनुभयो।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1:27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मानिसलाई बनाउनुभएको तरिकामा के फरक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मानिसलाई आफ्नो स्वरूपमा सिर्जना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1:28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मानिसलाई के आज्ञा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फल्दै-फुल्दै बढ्दै जाओ, पृथ्वीमा भरिँदै जाओ र यसलाई अधिकार गरून्‌।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1:29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मानिसलाई के खान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तिनीहरूलाई बीउ दिने हरेक बोटबिरुवा र फलफूल हुने हरेक रूख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1:31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परमेश्वरले आफूले बनाएको सबै कुरा हेर्नुभयो, उहाँले यसबारे के सोच्नुभयो?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यसलाई धेरै राम्रो मान्नुभयो।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२:२–३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सातौं दिनमा परमेश्वरले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आफ्ना सबै कामबाट विश्राम लिनुभयो, र आशीर्वाद दिनुभयो र पवित्र पार्नुभयो।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२:६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पानी पराउनुभन्दा पहिले, पृथ्वी कसरी सिँचाइयो?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पृथ्वीबाट कुहिरो माथि उठ्यो।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२:७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मानिसलाई कसरी बनाउनु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जमिनको धूलोबाट मानिस बनाउनुभयो र त्यसमा जीवनको सास फुकिदिनुभयो।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२:८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मानिसलाई सबैभन्दा पहिले कहाँ राख्नुभयो?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अदनको बगैंचामा।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२:९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बगैंचाको बीचमा कुन दुई रूखहरू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जीवनको रूख र असल र खराबको ज्ञानको रूख।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२:१५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त्यस मानिसले बगैंचामा के गर्नुपर्थ्यो?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उसले काम गर्नुपर्थ्यो र बगैंचाको हेरचाह गर्नुपर्थ्यो।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२:१६–१७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मानिसलाई के खाने भनेर के आज्ञा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असल र खराबको ज्ञान दिने रूख बाहेक बगैंचाको हरेक रूखबाट तिमीले नि:शुल्क खान सक्छौ।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२:१७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त्यस मानिसले यो आज्ञा उल्लङ्घन गर्यो भने के हुन्छ भनेर यहोवाले भन्नुभएको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जुन दिन त्यस मानिसले आज्ञा उल्लङ्घन गर्छ, त्यो दिन ऊ निश्‍चय नै मर्नेछ।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२:१८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के असल होइन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भन्नुभयो कि मानिस एकलो रहन असल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२:१९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मानिसलाई सबै जीवित प्राणीहरूसँग के गर्न लगाउनुभयो?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मानिसले हरेक जीवित प्राणीलाई एउटा नाम दियो।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२:२०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सबै जीवित प्राणीहरूमा के पाइएन?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मानिसको लागि उपयुक्त सहयोगी पाइएन।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२:२२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स्त्रीलाई कसरी बनाउनुभयो?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मानिसलाई निन्द्रामा पार्नुभयो र मानिसको एउटा करङ निकालेर त्यसबाट स्त्री बनाउनुभयो।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२:२३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त्यस पुरुषले उनलाई किन "महिला" भन्यो?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किनभने उनी पुरुषबाट निकालिएकी थिइन्‌।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२:२४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पुरुष र महिला कसरी एउटै शरीर हुन्छन्?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पुरुष महिलासँग आफ्नी पत्नीको रूपमा एकताबद्ध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२:२५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त्यो मानिस र उसकी श्रीमती नाङ्गो भएकोमा लज्जित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थिएनन्। 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३:१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सर्पले महिलालाई सोधेको पहिलो प्रश्न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सर्पले महिलालाई सोध्यो, "के परमेश्‍वरले तिमीहरूलाई बगैँचाको कुनै पनि रूखको फल नखानू भनी भन्‍नुभएको छ?"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३:४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ती महिलाले परमेश्वरले तिनीहरूलाई बगैंचाको बीचमा रहेको रूखको फल खाएमा तिनीहरू मर्नेछन् भन्नुभएको थियो भने, सर्पले के भन्यो?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सर्पले भन्यो, "तिमी पक्कै पनि मर्नेछैनौ।"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३:५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सर्पले फल खाएमा पुरुष र महिलालाई के हुनेछ भनेर भन्यो?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सर्पले भन्यो कि तिनीहरू परमेश्वर जस्तै हुनेछन्, असल र खराब जान्ने।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रूखको फलप्रति महिलालाई केले आकर्षित गर्‍यो?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उनले देखिन् कि यो रूखको फल खानलाई असल र हेर्नमा रहरलाग्‍दो, र बुद्धि पाउनलाई त्‍यस रूखको चाह गर्नुपर्ने ठानिन्। 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3:6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फल कसले खाएको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ती महिलाले खाइन्, र केही आफ्नो पतिलाई पनि दिइन्, उसले पनि खाए।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३:७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फल खाएपछि उनीहरूलाई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उनीहरूले खाए, उनीहरूको आँखा खुल्यो र उनीहरूले थाहा पाए कि उनीहरू नाङ्गै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३:८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 बगैंचामा आउँदा पुरुष र स्त्रीले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आफूलाई परमेश्वरबाट लुकाए।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३:१०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बगैंचामा आउँदा त्यस मानिस किन परमेश्वरबाट लुके?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मानिस नाङ्गो भएकोले र डराएकोले परमेश्वरबाट लुकेको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३:१२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त्यस पुरुषले फल दिएको जिम्मेवारी कसलाई भन्यो?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पुरुषले महिला जिम्मेवार भएको बताए।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३:१३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ती महिलाले फल दिएको जिम्मेवारी कसलाई भनिन्?</w:t>
      </w:r>
    </w:p>
    <w:p>
      <w:pPr/>
      <w:r>
        <w:rPr>
          <w:lang w:val="ne_NP" w:bidi="ne_NP"/>
        </w:rPr>
      </w:r>
      <w:r>
        <w:rPr>
          <w:lang w:val="ne_NP" w:bidi="ne_NP"/>
        </w:rPr>
        <w:t>ती महिलाले भनिन् कि सर्पले उनलाई धोका दियो।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३:१५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सर्प र स्त्री बीच कस्तो प्रकारको सम्बन्ध स्थापित गर्ने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भन्नुभयो कि उहाँले तिनीहरू बीच दुश्‍मनी हालिदिनेछु।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3:16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बच्चा जन्माउने सम्बन्धमा परमेश्वरले महिलालाई कस्तो श्राप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प्रसव पीडालाई धेरै गुणा बढाउनुभयो।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३:१७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मानिसको कामको बारेमा परमेश्वरले उसलाई कस्तो श्राप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जमिनलाई श्राप दिनुभयो ताकि मानिसले कष्टकर परिश्रम गरेर मात्र त्यसको फल खान सकोस्।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३:२०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पुरुषले महिलालाई के नाम दिए र किन?</w:t>
      </w:r>
    </w:p>
    <w:p>
      <w:pPr/>
      <w:r>
        <w:rPr>
          <w:lang w:val="ne_NP" w:bidi="ne_NP"/>
        </w:rPr>
      </w:r>
      <w:r>
        <w:rPr>
          <w:lang w:val="ne_NP" w:bidi="ne_NP"/>
        </w:rPr>
        <w:t>पुरुषले महिलालाई हव्वा भने, किनभने उनी सबै जीवित प्राणीकी आमा थिइन्।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3:21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आदम र हव्वाको लागि के बनाउनुभयो र किन?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तिनीहरूलाई लगाउनको लागि छालाको लुगा बनाउनुभयो।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३:२२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किन भन्नुभयो कि अब आदमले जीवनको रूखको फल खानु हुँदैन?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भन्नुभयो कि आदमले अब असल र खराब थाहा पाएको हुनाले उसले जीवनको रूखको फल खानु हुँदैन, किनकि त्यसपछि ऊ सधैंभरि बाँच्नेछ।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३:२४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आदमलाई जीवनको रूखको फल खानबाट रोक्न परमेश्वरले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मानिसलाई बगैंचाबाट निकाल्नुभयो र जीवनको रूखमा जाने बाटोको रक्षा गर्न त्यहाँ करूबहरू राख्नुभयो।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४:२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कयिन र हाबिलले के काम गर्थे?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कयिनले माटोमा काम गर्थियो, र हाबिल गोठालो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४:३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कयिनले यहोवालाई कस्तो भेटी ल्याए?</w:t>
      </w:r>
    </w:p>
    <w:p>
      <w:pPr/>
      <w:r>
        <w:rPr>
          <w:lang w:val="ne_NP" w:bidi="ne_NP"/>
        </w:rPr>
      </w:r>
      <w:r>
        <w:rPr>
          <w:lang w:val="ne_NP" w:bidi="ne_NP"/>
        </w:rPr>
        <w:t>कयिनले जमिनको केही फल ल्याए।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४:४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हाबिलले यहोवालाई कस्तो भेटी ल्याए?</w:t>
      </w:r>
    </w:p>
    <w:p>
      <w:pPr/>
      <w:r>
        <w:rPr>
          <w:lang w:val="ne_NP" w:bidi="ne_NP"/>
        </w:rPr>
      </w:r>
      <w:r>
        <w:rPr>
          <w:lang w:val="ne_NP" w:bidi="ne_NP"/>
        </w:rPr>
        <w:t>हाबिलले आफ्नो बगालको पहिले बियाएका जेठो पाठा र केही बोसो ल्याए।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४:४–५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कयिन र हाबिलको भेटीप्रति यहोवाले कस्तो प्रतिक्रिया देखाउनुभयो?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हाबिलको भेटी स्वीकार गर्नुभयो, तर कयिनको भेटी स्वीकार गर्नुभएन।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४:५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कयिनले कस्तो प्रतिक्रिया देखायो?</w:t>
      </w:r>
    </w:p>
    <w:p>
      <w:pPr/>
      <w:r>
        <w:rPr>
          <w:lang w:val="ne_NP" w:bidi="ne_NP"/>
        </w:rPr>
      </w:r>
      <w:r>
        <w:rPr>
          <w:lang w:val="ne_NP" w:bidi="ne_NP"/>
        </w:rPr>
        <w:t>कयिन धेरै रिसायो, र उसको अनुहार उदास देखिन्थ्यो।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४:७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कयिनलाई स्वीकार्य हुनको लागि के गर्न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कयिनलाई जे सही छ त्यो गर्न भन्नुभयो र उसलाई स्वीकार गरिनेछ।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४:८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पछि, खेतमा कयिन र हाबिललाई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कयिन उठ्यो र हाबिललाई मारे।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४:९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यहोवाले कयिनलाई उसको भाइ कहाँ छ भनेर सोध्नुभयो, कयिनले के भन्यो?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कयिनले भन्यो, "मलाई थाहा छैन। के म मेरो भाइको गोठाला हुँ र?"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४:१२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कयिनलाई परमेश्वरको श्राप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कयिनलाई परमेश्वरको श्राप यो थियो कि पृथ्वीले उसलाई आफ्नो शक्ति दिनेछैन, र ऊ विनाचैनको डुलुवा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४:१५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कसैले पनि कयिनलाई नमार्न यहोवाले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कयिनमाथि चिन्ह लगाउनुभयो।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४:१६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कयिन कहाँ बस्न गए?</w:t>
      </w:r>
    </w:p>
    <w:p>
      <w:pPr/>
      <w:r>
        <w:rPr>
          <w:lang w:val="ne_NP" w:bidi="ne_NP"/>
        </w:rPr>
      </w:r>
      <w:r>
        <w:rPr>
          <w:lang w:val="ne_NP" w:bidi="ne_NP"/>
        </w:rPr>
        <w:t>कयिन अदनको पूर्वमा रहेको नोद भन्ने देशमा बसे।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४:१९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कयिनको सन्तान लेमेखका कति श्रीमतीहरू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लेमेखका दुई श्रीमतीहरू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४:२३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लेमेखले आफ्नी पत्नीहरूलाई आफूले गरेको कामबारे के भन्यो?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लेमेखले आफ्नी पत्नीहरूलाई आफूले एक जना मानिसलाई मारेको कुरा बताए।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४:२५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आदम र हव्वाबाट जन्मेको अर्को छोराको नाम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आदम र हव्वाको अर्को छोराको नाम शेत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४:२६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शेतको छोरा एनोशको समयमा मानिसहरूले के गर्न थाले?</w:t>
      </w:r>
    </w:p>
    <w:p>
      <w:pPr/>
      <w:r>
        <w:rPr>
          <w:lang w:val="ne_NP" w:bidi="ne_NP"/>
        </w:rPr>
      </w:r>
      <w:r>
        <w:rPr>
          <w:lang w:val="ne_NP" w:bidi="ne_NP"/>
        </w:rPr>
        <w:t>मानिसहरूले यहोवाको नाम पुकार्न थाले।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५:१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उत्पत्तिको पाँचौं अध्यायमा के उल्लेख छ?</w:t>
      </w:r>
    </w:p>
    <w:p>
      <w:pPr/>
      <w:r>
        <w:rPr>
          <w:lang w:val="ne_NP" w:bidi="ne_NP"/>
        </w:rPr>
      </w:r>
      <w:r>
        <w:rPr>
          <w:lang w:val="ne_NP" w:bidi="ne_NP"/>
        </w:rPr>
        <w:t>उत्पत्तिको पाँचौं अध्याय आदमको पुस्ताको विवरण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५:१ (#२)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 जाति कसको स्वरूपमा बनाइएको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मानिस जाति परमेश्वरको स्वरूपमा बनाइएको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५:२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मानव जातिको कुन लिङ्ग सृष्टि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मानव जातिलाई पुरुष र महिला गरी सृष्टि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५:५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आदम कति वर्ष बाँचे?</w:t>
      </w:r>
    </w:p>
    <w:p>
      <w:pPr/>
      <w:r>
        <w:rPr>
          <w:lang w:val="ne_NP" w:bidi="ne_NP"/>
        </w:rPr>
      </w:r>
      <w:r>
        <w:rPr>
          <w:lang w:val="ne_NP" w:bidi="ne_NP"/>
        </w:rPr>
        <w:t>आदम ९३० वर्ष बाँचे।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५:८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शेत कति वर्ष बाँचे?</w:t>
      </w:r>
    </w:p>
    <w:p>
      <w:pPr/>
      <w:r>
        <w:rPr>
          <w:lang w:val="ne_NP" w:bidi="ne_NP"/>
        </w:rPr>
      </w:r>
      <w:r>
        <w:rPr>
          <w:lang w:val="ne_NP" w:bidi="ne_NP"/>
        </w:rPr>
        <w:t>शेत ९१२ वर्ष बाँचे।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५:१४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केनान कति वर्ष बाँचे?</w:t>
      </w:r>
    </w:p>
    <w:p>
      <w:pPr/>
      <w:r>
        <w:rPr>
          <w:lang w:val="ne_NP" w:bidi="ne_NP"/>
        </w:rPr>
      </w:r>
      <w:r>
        <w:rPr>
          <w:lang w:val="ne_NP" w:bidi="ne_NP"/>
        </w:rPr>
        <w:t>केनान ९१० वर्ष बाँचे।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५:२०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येरेद कति वर्ष बाँचे?</w:t>
      </w:r>
    </w:p>
    <w:p>
      <w:pPr/>
      <w:r>
        <w:rPr>
          <w:lang w:val="ne_NP" w:bidi="ne_NP"/>
        </w:rPr>
      </w:r>
      <w:r>
        <w:rPr>
          <w:lang w:val="ne_NP" w:bidi="ne_NP"/>
        </w:rPr>
        <w:t>येरेद ९६२ वर्ष बाँचे।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५:२४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हनोकको परमेश्वरसँगको सम्बन्ध के थियो र उनलाई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हनोक परमेश्वरसँगै हिँडे, र परमेश्वरले उनलाई लानुभयो।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५:२९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लेमेकले आफ्नो छोरा नोआको बारेमा के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लेमेकले भने कि नोआले मानव जातिलाई यहोवाले श्राप दिनुभएको भूमिको कारणले भएको काम र परिश्रमबाट विश्राम दिनेछन्।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५:३२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नोआका छोराहरू को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नोआका छोराहरू शेम, हाम र येपेत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६:२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मानवजाति पृथ्वीमा बढ्दै गयो, परमेश्वरका छोराहरूले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परमेश्वरका छोराहरूले मानिसजातिका छोरीहरूबाट पत्नीहरू ल्याए।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६:३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मानिसजातिको आयु कति लामो छ भन्ने बारेमा परमेश्वरले अब के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भन्नुभयो कि मानिसजाति १२० वर्ष बाँच्नेछ।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६:४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प्राचीनकालका शक्तिशाली र प्रसिद्ध व्यक्तिहरू को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प्राचीन समयका शक्तिशाली मानिसहरू परमेश्वरका छोराहरूको विवाहबाट मानिसका छोरीहरूसँग जन्मेका नेफिलिमहरू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६:५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ती दिनहरूमा यहोवाले मानिसजातिको हृदयमा के देख्नुभयो?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मानिसजातिको दुष्टता ठूलो भएको र तिनीहरूको हरेक विचार खराब भएको देख्नुभयो।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६:७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मानिसजातिलाई के गर्ने निर्णय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पृथ्वीबाट मानिसजातिलाई मेटाउने निर्णय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६:८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तर यहोवाको अनुग्रह कसले पायो?</w:t>
      </w:r>
    </w:p>
    <w:p>
      <w:pPr/>
      <w:r>
        <w:rPr>
          <w:lang w:val="ne_NP" w:bidi="ne_NP"/>
        </w:rPr>
      </w:r>
      <w:r>
        <w:rPr>
          <w:lang w:val="ne_NP" w:bidi="ne_NP"/>
        </w:rPr>
        <w:t>नोआले यहोवाको अनुग्रह पाए।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६:९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नोआ कस्तो प्रकारको व्यक्ति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नोआ एक धर्मी, निर्दोष र परमेश्वरसँगै हिँड्ने मानिस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६:१४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मानिसजातिलाई नष्ट गर्नुअघि परमेश्वरले नोआलाई के गर्न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नोआलाई जहाज बनाउन भन्नुभयो।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६:१७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कसरी भन्नुभयो कि उहाँले जीवनको सास भएका सबै प्राणीहरूलाई नष्ट गर्न लाग्नुभएको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भन्नुभयो कि उहाँले पृथ्वीमा जलप्रलय ल्याउन लाग्नुभएको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६:१८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तर परमेश्वरले आफ्नो करार कससँग स्थापित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नोआसँग आफ्नो करार स्थापित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६:१८ (#२)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नोआलाई जहाजमा कसलाई ल्याउन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नोआलाई उनकी पत्नी, उनका तीन छोराहरू र उनका छोराहरूका पत्नीहरूलाई ल्याउन भन्नुभयो।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६:१९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जहाजमा कुन जनावरहरूलाई जीवित राख्नको लागि ल्याउनु पर्ने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हरेक प्रकारका जीवित प्राणीहरूमध्ये दुई, भाले र पोथी, जहाजमा ल्याउनु पर्ने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६:२२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परमेश्वरको आज्ञाप्रति नोआले कस्तो प्रतिक्रिया देखाए?</w:t>
      </w:r>
    </w:p>
    <w:p>
      <w:pPr/>
      <w:r>
        <w:rPr>
          <w:lang w:val="ne_NP" w:bidi="ne_NP"/>
        </w:rPr>
      </w:r>
      <w:r>
        <w:rPr>
          <w:lang w:val="ne_NP" w:bidi="ne_NP"/>
        </w:rPr>
        <w:t>नोआले परमेश्वरले आज्ञा गर्नुभएका सबै कुराहरू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७:२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डुङ्गामा कुन-कुन प्रकारका जनावरका सात भाले र पोथी जानुपर्ने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हरेक सफा जनावर र चराचुरुङ्गीका सात भाले र पोथी डुङ्गामा जानुपर्ने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७:४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पृथ्वीमा कति समयसम्म पानी पर्नेछ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भन्नुभयो कि पानी चालीस दिन र चालीस रातसम्म पर्नेछ।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७:६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पृथ्वीमा जलप्रलय आउँदा नोआ कति वर्षका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पृथ्वीमा जलप्रलय आउँदा नोआ छ सय वर्षका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७:९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नोआले जनावरहरूलाई डुङ्गामा कसरी ल्याए?</w:t>
      </w:r>
    </w:p>
    <w:p>
      <w:pPr/>
      <w:r>
        <w:rPr>
          <w:lang w:val="ne_NP" w:bidi="ne_NP"/>
        </w:rPr>
      </w:r>
      <w:r>
        <w:rPr>
          <w:lang w:val="ne_NP" w:bidi="ne_NP"/>
        </w:rPr>
        <w:t>जनावरहरू दुई-दुई गरी नोआकहाँ आए र डुङ्गामा गए।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७:११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जलप्रलयको पानी कुन दुई स्रोतबाट आयो?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पानी गहिरो भूमिगत र आकाशबाट आयो।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७:१६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सबै मानिसहरू र जनावरहरू डुङ्गामा भएपछि, ढोका कसले बन्द गर्‍यो?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पछि तिनीहरूको ढोका बन्द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७:२०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पृथ्वीमा पानी कति माथि पुग्यो?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पहाडको टुप्पोबाट पानी पन्ध्र हात माथि उठ्यो।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७:२१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जलप्रलयको कारणले गर्दा पृथ्वीमा के मरे?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पृथ्वीमा चलहल गर्ने सबै प्राणीहरू र सबै मानवजाति मरे।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७:२३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पृथ्वीमा जीवित रहेका व्यक्तिहरू को मात्र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नोआ र उनीसँग जहाजमा भएकाहरू मात्र जीवित रहे।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८:१–२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पानीलाई कसरी कम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बतास चलाउनुभयो, गहिरो पानीका मुहानहरू बन्द भए, र पानी पर्न बन्द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८:४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जहाज जमिनमा कहाँ अडियो?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जहाज अरारतको पहाडमा अडियो।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८:९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नोआले पहिलो पटक जहाजबाट ढुकुर निकाल्दा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पहिलो पटक, ढुकुरले आफ्नो खुट्टा राख्ने ठाउँ पाएन, र त्यो जहाजमा नोआकहाँ फर्कियो।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8:11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दोस्रो पटक नोआले जहाजबाट ढुकुर पठाउँदा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दोस्रो पटक, ढुकुर भर्खरै टिपिएको भद्राक्षको पात लिएर फर्कियो।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8:12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तेस्रो पटक नोआले जहाजबाट ढुकुर पठाउँदा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तेस्रो पटक, ढुकुर नोआकहाँ फर्किएन।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८:१३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जहाजको छत हटाएर बाहिर हेर्दा नोआले के देखे?</w:t>
      </w:r>
    </w:p>
    <w:p>
      <w:pPr/>
      <w:r>
        <w:rPr>
          <w:lang w:val="ne_NP" w:bidi="ne_NP"/>
        </w:rPr>
      </w:r>
      <w:r>
        <w:rPr>
          <w:lang w:val="ne_NP" w:bidi="ne_NP"/>
        </w:rPr>
        <w:t>नोआले जमिनको सतह सुकिरहेको देखे।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८:१७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जहाजबाट निस्कँदा जहाजमा भएका सबै प्राणीहरूले के गरून् भन्ने परमेश्वरको चाहना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 चाहनुहुन्थ्यो कि सबै जीवित प्राणीहरू पृथ्वीमा फलदायी र गुणात्मक रूपमा बढून्।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८:२०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जहाजबाट निस्कँदा नोआले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नोआले यहोवाको लागि वेदी बनाए र वेदीमा होमबलि चढाए।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8:21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यस समयमा परमेश्वरले मानिसजातिलाई कुन दुई प्रतिज्ञा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फेरि कहिल्यै भूमिलाई श्राप नदिने र फेरि कहिल्यै सबै जीवित प्राणीहरूलाई नष्ट नगर्ने प्रतिज्ञा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८:२१ (#२)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बाल्यकालदेखि नै मानिसको झुकाव के हो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भन्नुभयो कि बाल्यकालदेखि नै मानिसको झुकाव खराब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९:१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जहाजबाट निस्केपछि परमेश्वरले नोआ र उनका छोराहरूलाई के गर्न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नोआ र उनका छोराहरूलाई फल्दै-फुल्दै, वृद्धि हुँदै र पृथ्वी भर्दै जानु भन्नुभयो।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९:३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नोआ र उनका छोराहरूलाई अब खानाको रूपमा के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नोआ र उनका छोराहरूलाई हरियो बोटबिरुवा र बाँच्ने हरेक चलहल गर्ने चीज दुवै खानाको रूपमा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९:४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कसरी मासु नखान आज्ञा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रगत सहितको मासु नखान आज्ञा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९:४ (#२)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रगतमा के छ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भन्नुभयो कि रगतमा जीवन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९:५–६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मानिसको रगत बगाउनेलाई परमेश्वरले के दण्ड घोषणा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मानिसको रगत बगाउनेलाई उसको रगत बगाउनु पर्छ भनेर घोषणा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९:६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मानिसलाई कसको स्वरूपमा बनाउनुभयो?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मानिसलाई परमेश्वरको स्वरूपमा बनाउनुभयो।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९:९–११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पृथ्वीमा बस्ने सबै चीजहरूसँग परमेश्वरले कस्तो करारको प्रतिज्ञा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करारको प्रतिज्ञा गर्नुभयो कि फेरि कहिल्यै पनि सबै प्राणीहरू जलप्रलयद्वारा नष्ट हुनेछैनन्।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९:१३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पृथ्वीसँग गरेको करारको चिन्ह परमेश्वरले के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पृथ्वीसँग गरेको करारको चिन्हको रूपमा परमेश्वरले बादलमा इन्द्रेणी राख्नुभयो।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९:१५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पृथ्वीमा बस्ने सबै चीजहरूसँग परमेश्वरले कस्तो करारको प्रतिज्ञा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करारको प्रतिज्ञा गर्नुभयो कि फेरि कहिल्यै पनि सबै प्राणीहरू जलप्रलयद्वारा नष्ट हुनेछैनन्।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9:16–17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पृथ्वीसँग गरेको करारको चिन्ह परमेश्वरले के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पृथ्वीसँग गरेको करारको चिन्हको रूपमा परमेश्वरले बादलमा इन्द्रेणी राख्नुभयो।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९:१८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नोआका तीन छोराहरूको नाम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नोआका तीन छोराहरूको नाम शेम, हाम र येपेत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9:20–21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दाखबारी लगाएपछि नोआलाई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दाखबारी लगाएपछि, नोआले केही दाखमद्य पिए र माते।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९:२३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शेम र येपेतले आफ्नो बुबाको नाङ्गोपन कसरी ढाके?</w:t>
      </w:r>
    </w:p>
    <w:p>
      <w:pPr/>
      <w:r>
        <w:rPr>
          <w:lang w:val="ne_NP" w:bidi="ne_NP"/>
        </w:rPr>
      </w:r>
      <w:r>
        <w:rPr>
          <w:lang w:val="ne_NP" w:bidi="ne_NP"/>
        </w:rPr>
        <w:t>शेम र येपेतले लुगा लिएर पछाडि फर्केर हिँडे र आफ्नो बुबाको नग्नता ढाक्नको लागि अर्कोतिर फर्किए।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९:२५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नोआले हामलाई के सराप दिए?</w:t>
      </w:r>
    </w:p>
    <w:p>
      <w:pPr/>
      <w:r>
        <w:rPr>
          <w:lang w:val="ne_NP" w:bidi="ne_NP"/>
        </w:rPr>
      </w:r>
      <w:r>
        <w:rPr>
          <w:lang w:val="ne_NP" w:bidi="ne_NP"/>
        </w:rPr>
        <w:t>नोआले हामलाई सराप्दै भने, "श्रापित होस्, कनान, त्‍यो आफ्‍ना दाजुहरूका कमाराहरूको पनि कमारो हुनेछ।"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९:२६–२७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नोआले कसलाई आशीर्वाद दिए?</w:t>
      </w:r>
    </w:p>
    <w:p>
      <w:pPr/>
      <w:r>
        <w:rPr>
          <w:lang w:val="ne_NP" w:bidi="ne_NP"/>
        </w:rPr>
      </w:r>
      <w:r>
        <w:rPr>
          <w:lang w:val="ne_NP" w:bidi="ne_NP"/>
        </w:rPr>
        <w:t>नोआले शेम र येपेत दुवैलाई आशीर्वाद 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१०:५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जलप्रलय पछि, नोआका सन्तानहरू अन्ततः पृथ्वीमा कुलहरूमा फैलिए, र जब तिनीहरू फैलिए, प्रत्येक कुलको आफ्नै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कुलहरू फैलिए, प्रत्येक कुलको आफ्नै भाषा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10:9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हामको सन्तान निम्रोदलाई केको लागि चिनिन्थ्यो?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निम्रोद यहोवाको सामु एक शक्तिशाली शिकारीको रूपमा चिनिन्थ्यो।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१०:१०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शिनार भूमिमा निम्रोदका प्राथमिक शहरहरूमध्ये पहिलो कुन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निम्रोदका प्राथमिक शहरहरूमध्ये पहिलो बाबेल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१०:११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शिनारको भूमि बाहेक, निम्रोदले शहरहरू सहितको अर्को कुन क्षेत्रको विकास गर्‍यो?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निम्रोदले अश्शूरमा पनि शहरहरू निर्माण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१०:१५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कनानको जेठो छोराको नाम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कनानको जेठो छोरा सीदोन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१०:२०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जलप्रलय पछि, नोआका सन्तानहरू अन्ततः पृथ्वीमा कुलहरूमा फैलिए, र जब तिनीहरू फैलिए, प्रत्येक कुलको आफ्नै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कुलहरू अन्ततः फैलिए, प्रत्येक कुलको आफ्नै भाषा र आफ्नै भूमि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10:25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शेमका सन्तान पेलेगको समयमा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पेलेगको समयमा, पृथ्वी विभाजित 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10:31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जलप्रलय पछि, नोआका सन्तानहरू अन्ततः पृथ्वीमा कुलहरूमा फैलिए, र जब तिनीहरू फैलिए, प्रत्येक कुलको आफ्नै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कुलहरू अन्ततः फैलिए, प्रत्येक कुलको आफ्नै भाषा र आफ्नै भूमि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10:32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जलप्रलय पछि पृथ्वीमा फैलिएका राष्ट्रहरू कहाँबाट आए?</w:t>
      </w:r>
    </w:p>
    <w:p>
      <w:pPr/>
      <w:r>
        <w:rPr>
          <w:lang w:val="ne_NP" w:bidi="ne_NP"/>
        </w:rPr>
      </w:r>
      <w:r>
        <w:rPr>
          <w:lang w:val="ne_NP" w:bidi="ne_NP"/>
        </w:rPr>
        <w:t>राष्ट्रहरू नोआका छोराहरूका कुलहरूबाट आएका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११:१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जलप्रलयको लगत्तैपछि, सम्पूर्ण पृथ्वीमा कति भाषाहरू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जलप्रलयको लगत्तैपछि, सम्पूर्ण पृथ्वीमा एउटै भाषा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११:२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पूर्वबाट बसाइँ सरेका मानिसहरू कहाँ बसोबास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मानिसहरू शिनार भूमिको मैदानमा बसोबास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११:४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आज्ञा गर्नुभएअनुसार सम्पूर्ण पृथ्वीभरि फैलनुको सट्टा मानिसहरूले के गर्ने निर्णय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आज्ञा गर्नुभएअनुसार सम्पूर्ण पृथ्वीभरि फैलनुको सट्टा, मानिसहरूले एउटा शहर र धरहरा बनाउने निर्णय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11:4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मानिसहरू आफ्नो लागि के बनाउन चाहन्थे?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मानिसहरू आफ्नो लागि नाम बनाउन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११:७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 तल ओर्लनुभयो र मानिसहरूलाई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 तल ओर्लनुभयो र मानिसहरूको भाषा खलबल्याइदिनुभयो।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उनीहरूलाई तल झरौं र त्यहाँ उनीहरूको भाषा गडबड गरौं ताकि उनीहरूले एकअर्कालाई बुझ्न नसकून्।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किन यसो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तिनीहरूको भाषा भ्रमित पार्नुभयो ताकि तिनीहरूले एकअर्कालाई बुझ्न नसकुन्।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११:८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त्यसपछि परमेश्वरले मानिसहरूलाई के गर्न लगाउनुभयो?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आज्ञा गर्नुभएअनुसार परमेश्वरले मानिसहरूलाई पृथ्वीभरि तितरबितर पार्नुभयो।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११:९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मानिसहरूले निर्माण गर्न खोजेको शहरको नाम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शहरको नाम बाबेल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११:१०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यस अध्यायमा नोहाका कुन छोराका सन्तानहरूको विवरण दिइएको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यस अध्यायमा नोहाका छोरा शेमका सन्तानहरूको विवरण दिइएको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११:२६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अब्रामका बुबा को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अब्रामका बुबा तेरह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११:२७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तेरहका छोरा हारानका छोराको नाम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तेराहको छोरा हारानको एक छोरा थियो, जसको नाम लोत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११:२८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तेरह कहाँ बस्थे?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तेरह कास्दी (कल्दी) को ऊरमा बस्थे।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११:२९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अब्रामकी श्रीमतीको नाम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अब्रामकी श्रीमतीको नाम साराई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११:३०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अब्रामकी श्रीमतीलाई के समस्या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अब्रामकी श्रीमती साराई बाँझी थिइन् र उनको कुनै सन्तान थिएन।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११:३१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तेरह अब्राम, साराई र लोतसँगै कहाँ सरे?</w:t>
      </w:r>
    </w:p>
    <w:p>
      <w:pPr/>
      <w:r>
        <w:rPr>
          <w:lang w:val="ne_NP" w:bidi="ne_NP"/>
        </w:rPr>
      </w:r>
      <w:r>
        <w:rPr>
          <w:lang w:val="ne_NP" w:bidi="ne_NP"/>
        </w:rPr>
        <w:t>तेरह अब्राम, साराई र लोतसँगै हारान सरे।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१२:१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 हारानमा बस्दा, यहोवाले अब्रामलाई के गर्न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अब्रामलाई आफ्नो बुबाको घर छोडेर अब्रामलाई देखाउने देशमा जान भन्नुभयो।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१२:२–३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अब्रामलाई कस्तो प्रतिज्ञा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अब्रामलाई आशिष् दिने, उनलाई एउटा महान् राष्ट्र बनाउने र उनीद्वारा पृथ्वीका सबै परिवारहरूलाई आशिष् दिने प्रतिज्ञा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१२:५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अब्रामसँग को-को यात्रा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अब्रामले आफ्नी पत्नी साराई र आफ्नो भाइको छोरा लोतसँग यात्रा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१२:५ (#२)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 कुन देशमा गए?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 कनान देशमा गए।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१२:७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यहोवा अब्रामकहाँ देखा पर्नुभयो, उहाँले अब्रामलाई के प्रतिज्ञा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अब्रामका सन्तानलाई कनान भूमि दिने प्रतिज्ञा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१२:८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अब्रामले यहोवाको उपासना कसरी गर्थे?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अब्रामले यहोवाको लागि वेदी बनाए र यहोवाको नाउँ पुकारे।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१२:१०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कनान देशमा अनिकाल पर्दा अब्राम कहाँ गए?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 मिश्र गए।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१२:१२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मिश्रमा प्रवेश गर्दा अब्रामलाई के चिन्ता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अब्रामलाई चिन्ता थियो कि मिश्रीहरूले उनलाई मार्नेछन् र उनकी पत्नी साराईलाई लैजानेछन् किनभने उनी सुन्दर थिइन्।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१२:१३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अब्रामले साराईलाई मिश्रीहरूलाई आफ्नो बारेमा के भन्न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अब्रामले साराईलाई मिश्रीहरूलाई उनी अब्रामकी बहिनी हुन् भनेर भन्न भने।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१२:१५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मिश्र प्रवेश गर्दा साराईलाई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फारोले साराईलाई आफ्नो घरमा लगे।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१२:१७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यस समयमा फारोलाई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फारो र उनको घरानामा ठूला विपत्तिहरू ल्याइदिनुभयो।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१२:१८–१९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फारोले अब्रामलाई कस्तो प्रश्न सोधे?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फारोले अब्रामलाई सोधे कि उनले किन साराईलाई आफ्नी श्रीमतीको सट्टा बहिनी भनेका थिए। 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१२:२०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फारोले अब्राम र साराईलाई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फारोले अब्राम र साराईलाई पठाए।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१३:१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मिश्र छोडेपछि अब्राम कहाँ गए?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अब्रामले नेगेवको यात्रा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१३:२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अब्रामले आफूसँग के बोकेका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अब्रामले आफूसँग धेरै जनावरहरू र धेरै चाँदी र सुन बोकेका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13:6–7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 र लोतका गोठालाहरू बीच किन झगडा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 र लोतलाई उनीहरूको सबै सम्पत्तिसँगै बस्न भूमिले सहयोग गर्न नसक्ने भएकोले विवाद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१३:९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अब्रामले लोतलाई के प्रस्ताव राखे?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अब्रामले लोतलाई बसोबास गर्ने ठाउँ छान्न प्रस्ताव गरे, र त्यसपछि अब्रामले अर्को बाटो गएर आफ्नो बसोबास गर्ने ठाउँ फेला पार्नेछन्।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१३:१०–११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लोतले कहाँ बस्ने छनौट गरे र किन?</w:t>
      </w:r>
    </w:p>
    <w:p>
      <w:pPr/>
      <w:r>
        <w:rPr>
          <w:lang w:val="ne_NP" w:bidi="ne_NP"/>
        </w:rPr>
      </w:r>
      <w:r>
        <w:rPr>
          <w:lang w:val="ne_NP" w:bidi="ne_NP"/>
        </w:rPr>
        <w:t>लोतले पूर्वतिर सर्ने र यर्दनको मैदानमा बस्ने छनौट गरे किनभने त्यहाँ राम्रो पानी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१३:१२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त्यसपछि अब्राम कहाँ बसे?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 कनान देशमा बसे।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१३:१३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सदोममा कस्ता मानिसहरू बस्थे?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सदोमका मानिसहरू यहोवाको विरुद्धमा दुष्ट र पापी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१३:१४–१५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यस समयमा, यहोवाले अब्रामलाई के दिनेछु भन्नुभएको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अब्राम जहाँ उभिरहेका थिए, त्यहाँबाट देख्न सक्ने सबै भूमि उहाँलाई दिइने प्रतिज्ञा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१३:१६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अब्रामका कति सन्तान हुनेछन्‌ भनेर भन्नुभएको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अब्रामलाई भन्नुभयो कि तिनले गन्न नसक्ने, पृथ्वीको धूलो जत्तिकै धेरै सन्तानहरू पाउनेछन्‌।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१३:१८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त्यसपछि अब्राम कुन शहर नजिकै सरेका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 हेब्रोन शहर नजिकै सरेका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१४:११–१२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सिद्दीमको उपत्यकामा राजाहरूको युद्धको परिणामस्वरूप सदोममा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सदोमका सबै सामानहरू लगिए, र लोत र उनका सबै सम्पत्ति पनि लगिए।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१४:१४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लोतलाई लगिएको खबर पाएपछि अब्रामले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अब्रामले आफ्ना ३१८ प्रशिक्षित मानिसहरूलाई उनीहरूको पिछा गर्नका लागि जुटाए।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१४:१५–१६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अब्रामले कुन ठूलो शहर नजिकै राजाहरूसँग लडे र युद्धको नतिजा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अब्रामले दमस्कस नजिकै राजाहरूसँग लडे र उनले सम्पत्ति, लोत र अन्य मानिसहरूलाई फिर्ता ल्याए।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१४:१७–१८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 फर्किँदा कुन दुई राजाहरूले उनलाई भेटे?</w:t>
      </w:r>
    </w:p>
    <w:p>
      <w:pPr/>
      <w:r>
        <w:rPr>
          <w:lang w:val="ne_NP" w:bidi="ne_NP"/>
        </w:rPr>
      </w:r>
      <w:r>
        <w:rPr>
          <w:lang w:val="ne_NP" w:bidi="ne_NP"/>
        </w:rPr>
        <w:t>सदोमका राजा र शालेमका राजा मल्कीसेदेकले अब्राम फर्किँदा उनलाई भेटे।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14:18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मल्कीसेदेकको परमेश्वरसँगको सम्बन्ध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मल्कीसेदेक सर्वोच्च परमेश्वरका पुजारी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14:18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अब्रामलाई भेट्दा मल्कीसेदेकले आफूसँग के ल्याए?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अब्रामलाई भेट्दा मल्कीसेदेकले रोटी र दाखमद्य आफूसँगै ल्याए।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१४:१९–२०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मल्कीसेदेकले अब्रामलाई के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मल्कीसेदेकले अब्रामलाई आशीर्वाद दिए, र सर्वोच्च परमेश्वरको प्रशंसा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१४:२०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मल्कीसेदेकले अब्रामसँग कुरा गरेपछि उनले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अब्रामले मल्कीसेदेकलाई सबै कुराको दशांश 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14:21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सदोमका राजाले अब्रामलाई के प्रस्ताव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यदि अब्रामले राजालाई मानिसहरू दिए भने सदोमका राजाले अब्रामलाई सबै </w:t>
      </w:r>
      <w:r>
        <w:rPr>
          <w:lang w:val="ne_NP" w:bidi="ne_NP"/>
        </w:rPr>
        <w:t xml:space="preserve">धनमाल </w:t>
      </w:r>
      <w:r>
        <w:rPr>
          <w:lang w:val="ne_NP" w:bidi="ne_NP"/>
        </w:rPr>
        <w:t>राख्न दिने प्रस्ताव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१४:२२–२३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अब्रामले किन कुनै पनि सम्पत्ति चाहेनन्?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अब्रामले सर्वोच्च परमेश्वर यहोवालाई शपथ खाएका थिए र सदोमका राजाले अब्रामलाई धनी बनाएको भन्न सकून् भन्ने चाहँदैनथे।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१४:२३–२४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सदोमका राजाको प्रस्तावप्रति अब्रामले कस्तो प्रतिक्रिया देखाए?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अब्रामले भने कि उनलाई अरू कुनै पनि सम्पत्ति चाहिदैन, जवान मानिसहरूले खाएको कुरा र उनीसँगै गएका मानिसहरूको भाग बाहेक।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१५:१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यहोवा अब्रामकहाँ देखा पर्नुभयो, यहोवाले अब्रामलाई कस्तो प्रोत्साहन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अब्रामलाई नडराउन भन्नुभयो, र उहाँ अब्रामको ढाल र धेरै ठूलो इनाम हुनेछ भनेर भन्नुभयो।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१५:२–३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अब्रामले परमेश्वरसँग के कुरा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अब्रामले परमेश्वरसँग नि:संतान भएको र आफ्नो भण्डारीलाई आफ्नो एक मात्र उत्तराधिकारीको रूपमा राख्ने बारेमा कुरा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१५:४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अब्रामको उत्तराधिकारी को हुनेछ भन्नुभएको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अब्रामको आफ्नै शरीरबाट आउने एक जना उसको उत्तराधिकारी हुनेछ भन्नुभएको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१५:५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अब्रामको कति सन्तान हुनेछन्‌ भन्नुभएको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अब्रामको सन्तान ताराहरू जत्तिकै असंख्य हुनेछ भनेर भन्नुभएको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१५:६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यहोवाको प्रतिज्ञाप्रति अब्रामले कस्तो प्रतिक्रिया देखाए र त्यसपछि यहोवाले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अब्रामले यहोवामा विश्वास गरे, र यहोवाले यसलाई अब्रामको धार्मिकताको रूपमा गन्नुभयो।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१५:८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अब्रामले यहोवालाई भूमिको बारेमा कस्तो प्रश्न सोधे?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अब्रामले यहोवालाई सोधे, “म कसरी थाहा पाउने कि म यो अधिकार गर्नेछु”?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१५:१०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त्यसपछि अब्रामले ल्याउन भनिएका जनावरहरूलाई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अब्रामले जनावरहरूलाई दुई भागमा काटे र प्रत्येक आधालाई अर्कोको विपरीत राखे।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१५:१२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घाम अस्ताउँदै गर्दा अब्रामलाई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सूर्य अस्ताउँदै थियो, अब्राम गहिरो निद्रामा परे र उनीमाथि एक गहिरो र डर लाग्दो अँध्यारो छायो।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१५:१३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अब्रामका सन्तान कति समयसम्म दास र उत्पीडित हुनेछन्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अब्रामलाई भन्नुभयो कि उनका सन्तान चार सय वर्षसम्म दास र उत्पीडित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15:14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अब्रामको सन्तानलाई दास बनाउने राष्ट्रलाई के हुनेछ भनेर यहोवाले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भन्नुभयो कि उहाँले त्यो राष्ट्रको न्याय गर्नुहुनेछ।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१५:१५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अब्रामको जीवन कसरी समाप्त हुनेछ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अब्राम राम्रो बुढेसकालमा शान्तिपूर्वक मर्नेछन् भनी भन्नुभयो।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१५:१६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अब्रामका सन्तानले प्रतिज्ञा गरिएको भूमिमा फर्कनु अघि के कुराले आफ्नो सीमा नाघ्ने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अब्रामका सन्तान फर्कनु अघि एमोरीहरूको पापले आफ्नो सीमा नाघ्ने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15:17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त्यो रात, अब्रामले तयार पारेका जनावरका टुक्राहरू बीच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धुवाँ निभिरहेको आगोको भाँडो र बलिरहेको राँको जनावरका टुक्राहरूको बीचमा गयो।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१५:१८–२१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त्यस दिन यहोवाले अब्रामसँग कस्तो करार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अब्रामसँग करार गर्नुभयो कि उहाँले यो भूमि अब्रामका सन्तानलाई 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१६:१–२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अब्रामलाई सन्तान दिने बारेमा साराईको के विचार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साराईले अब्रामलाई आफ्नी दासी हागारसँग सुत्न भनिन् ताकि उनीबाट सन्तान जन्माउन सकियोस्।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१६:४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हागारले अब्रामबाट बच्चा जन्माउँदा हागार र साराईबीच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हागार गर्भवती भएपछि, हागारले साराईलाई अनादरपूर्ण नजरले हेरिन्।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१६:५–६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साराईले अब्रामलाई कस्तो गुनासो गरिन् र अब्रामले कस्तो प्रतिक्रिया देखाए?</w:t>
      </w:r>
    </w:p>
    <w:p>
      <w:pPr/>
      <w:r>
        <w:rPr>
          <w:lang w:val="ne_NP" w:bidi="ne_NP"/>
        </w:rPr>
      </w:r>
      <w:r>
        <w:rPr>
          <w:lang w:val="ne_NP" w:bidi="ne_NP"/>
        </w:rPr>
        <w:t>साराईले हागारले उनलाई तुच्छ ठान्नु अब्रामको गल्ती हो भनेर गुनासो गरिन् र अब्रामले साराईलाई हागारसँग जे राम्रो लाग्छ त्यही गर्न भने।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१६:६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हागार गर्भवती भएपछि साराईले हागारसँग कस्तो व्यवहार गरिन् र हागारले के गरिन्?</w:t>
      </w:r>
    </w:p>
    <w:p>
      <w:pPr/>
      <w:r>
        <w:rPr>
          <w:lang w:val="ne_NP" w:bidi="ne_NP"/>
        </w:rPr>
      </w:r>
      <w:r>
        <w:rPr>
          <w:lang w:val="ne_NP" w:bidi="ne_NP"/>
        </w:rPr>
        <w:t>साराईले हागारसँग कठोर व्यवहार गरिन् र हागार भागिन्।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१६:९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उजाडस्थानमा, यहोवाका दूतले हागारलाई के गर्न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यहोवाका दूतले हागारलाई साराईकहाँ फर्कन र उनको अधीनमा रहन भने।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१६:१०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यहोवाका दूतले हागारलाई के प्रतिज्ञा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यहोवाका दूतले हागारलाई उनको सन्तान गन्न नसकिने गरी धेरै हुने प्रतिज्ञा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16:11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हागारलाई किन आफ्नो छोराको नाम इश्माएल राख्न भनियो?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हागारलाई आफ्नो छोराको नाम इश्माएल राख्न भनियो किनभने यहोवाले उनको पीडा सुन्नुभएको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१६:१२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इश्माएलले अरू मानिसहरूलाई कस्तो व्यवहार गर्नेछ?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इश्माएल हरेक मानिसको विरुद्धमा हुनेछ, र आफ्ना सबै दाजुभाइहरूबाट अलग रहनेछ।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१६:१३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हागारले यहोवालाई के नाम दिइन्?</w:t>
      </w:r>
    </w:p>
    <w:p>
      <w:pPr/>
      <w:r>
        <w:rPr>
          <w:lang w:val="ne_NP" w:bidi="ne_NP"/>
        </w:rPr>
      </w:r>
      <w:r>
        <w:rPr>
          <w:lang w:val="ne_NP" w:bidi="ne_NP"/>
        </w:rPr>
        <w:t>हागारले यहोवालाई “मलाई देख्ने परमेश्वर” नाम दिइन्।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१६:१६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इश्माएलको जन्म हुँदा अब्राम कति वर्षको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इश्माएलको जन्म हुँदा अब्राम छयासी वर्षका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अब्रामसँगको आफ्नो करार पुष्टि गर्न यहोवा फेरि देखा पर्दा अब्राम कति वर्षको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 फेरि अब्रामकहाँ देखा पर्दा अब्राम उनान्सय वर्षका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१७:१ (#२)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अब्रामको जीवनशैलीको बारेमा यहोवाले अब्रामलाई के आज्ञा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अब्रामलाई आफ्नो अगाडि निर्दोष भएर हिंड्न आज्ञा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अब्रामको नाम केमा परिवर्तन गर्नुभयो र त्यो नामको अर्थ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अब्रामको नाम अब्राहाममा परिवर्तन गर्नुभयो, जसको अर्थ "धेरै राष्ट्रहरूको पिता"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करारको अंशको रूपमा यहोवाले अब्राहामको सन्तानलाई के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करारको अंशको रूपमा यहोवाले अब्राहामको सन्तानलाई सम्पूर्ण कनान भूमि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१७:८ (#२)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अब्राहामको सन्तान र यहोवा बीचको सम्बन्ध के हुनेछ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भन्नुभयो कि उहाँ अब्राहामको सन्तानको लागि परमेश्वर हुनुहुनेछ।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१७:१०–११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अब्राहाम र यहोवा बीचको करारको चिन्हको रूपमा यहोवाले के गर्न आज्ञा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अब्राहाम र यहोवा बीचको करारको चिन्हको रूपमा यहोवाले प्रत्येक पुरुषको खतना गर्न आज्ञा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१७:१२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बच्चाको खतना कति उमेरमा गरिनु पर्थ्यो?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आठ दिन पछि बच्चाको खतना गरिनु पर्थ्यो।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१७:१२–१३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यहोवासँग करारमा बाँधिएको घरपरिवारमा सामेल हुने विदेशीहरूलाई के गर्नुपर्थ्यो?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यहोवासँग करारमा बाँधिएको घरपरिवारमा सामेल हुने विदेशीहरूको पनि खतना गर्नुपर्थ्यो।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१७:१४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खतना नगरिएको कुनै पनि पुरुषलाई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खतना नगरिएको कुनै पनि पुरुषलाई उसको मानिसहरूबाट बहिष्कार गरिन्थ्यो किनभने उसले करार तोडेको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१७:१५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साराईको नाम केमा परिवर्तन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साराईको नाम सारा राख्नुभयो।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१७:१६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साराको नाममा के आउनेछ भनेर प्रतिज्ञा गर्नुभएको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अब्राहामको छोरा साराबाट आउने भनेर प्रतिज्ञा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१७:१७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साराको बारेमा यहोवाको प्रतिज्ञाप्रति अब्राहामले कस्तो प्रतिक्रिया देखाए?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अब्राहाम हाँसे र सोधे कि यति वृद्ध पुरुष र महिलाबाट कसरी बच्चा जन्मन सक्छ।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१७:१९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अब्राहामलाई साराले जन्माउने छोराको नाम के राख्न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अब्राहामलाई छोराको नाम इसहाक राख्न भन्नुभयो।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१७:१९ (#२)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इसहाकसँग के स्थापना गर्ने बताउनुभएको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भन्नुभयो कि उहाँले इसहाकसँग आफ्नो करार स्थापित गर्नुहुनेछ बताउनुभएको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१७:२०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इश्माएलको बारेमा के प्रतिज्ञा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इश्माएललाई आशीर्वाद दिने, उसलाई फलदायी बनाउने र उसलाई एक महान राष्ट्र बनाउने प्रतिज्ञा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१७:२१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इसहाकसँग के स्थापित गर्ने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भन्नुभयो कि उहाँले इसहाकसँग आफ्नो करार स्थापित गर्नुहुनेछ भन्नुभयो।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१७:२४–२७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अब्राहामलाई छोडेपछि, त्यही दिन अब्राहामले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त्यही दिन, अब्राहामले आफ्नो घरका सबै पुरुषहरूको खतना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१७:२५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खतना गर्दा इश्माएल कति वर्षको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खतना गर्दा इश्माएल तेह्र वर्षको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१८:२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अब्राहाम आफ्नो पालको ढोकामा बसिरहेको बेला, माथि हेर्दा उनले के देखे?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अब्राहामले आफ्नो नजिकै तीन जना मानिसहरू उभिरहेको देखे।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१८:४–५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अब्राहामले ती मानिसहरूलाई के दिए?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अब्राहामले ती मानिसहरूलाई खुट्टा धुनको लागि केही पानी दिए, र केही खानेकुरा पनि 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१८:९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आगन्तुकले आफ्नो भविष्यवाणी गर्दा सारा कहाँ थिइन्?</w:t>
      </w:r>
    </w:p>
    <w:p>
      <w:pPr/>
      <w:r>
        <w:rPr>
          <w:lang w:val="ne_NP" w:bidi="ne_NP"/>
        </w:rPr>
      </w:r>
      <w:r>
        <w:rPr>
          <w:lang w:val="ne_NP" w:bidi="ne_NP"/>
        </w:rPr>
        <w:t>सारा पालमा थिइन्।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१८:१०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एक जना आगन्तुकले साराको बारेमा कस्तो भविष्यवाणी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एक जना आगन्तुकले भने कि जब उनी फर्कनेछन्, साराको एउटा छोरा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18:12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आगन्तुकको भविष्यवाणी सुनेर साराले कस्तो प्रतिक्रिया दिइन्?</w:t>
      </w:r>
    </w:p>
    <w:p>
      <w:pPr/>
      <w:r>
        <w:rPr>
          <w:lang w:val="ne_NP" w:bidi="ne_NP"/>
        </w:rPr>
      </w:r>
      <w:r>
        <w:rPr>
          <w:lang w:val="ne_NP" w:bidi="ne_NP"/>
        </w:rPr>
        <w:t>आगन्तुकको भविष्यवाणी सुनेर सारा आफैं हाँसिन्।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18:14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साराको प्रतिक्रियाको बारेमा आगन्तुक यहोवाले के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सारा किन हाँसिन् भनेर सोध्नुभयो र भन्नुभयो, "के यहोवाको लागि केहि पनि कठिन छ?"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१८:१६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ती मानिसहरू उठे, तिनीहरूले कहाँ हेरे?</w:t>
      </w:r>
    </w:p>
    <w:p>
      <w:pPr/>
      <w:r>
        <w:rPr>
          <w:lang w:val="ne_NP" w:bidi="ne_NP"/>
        </w:rPr>
      </w:r>
      <w:r>
        <w:rPr>
          <w:lang w:val="ne_NP" w:bidi="ne_NP"/>
        </w:rPr>
        <w:t>ती मानिसहरूले सदोमतिर हेरे।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१८:१७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तिनीहरू हिँड्दै गर्दा यहोवाले कस्तो प्रश्न सोध्नुभयो?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भन्नुभयो, “मैले गर्न लागेको काम के अब्राहामबाट लुकाएर राखूँ?”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१८:१९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अब्राहामलाई दिनुभएका प्रतिज्ञाहरू पूरा गर्न अब्राहामले के गर्नुपर्छ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अब्राहामले आफ्ना छोराछोरी र घरपरिवारलाई धार्मिकता र न्याय गर्न निर्देशन दिनुपर्छ भनी यहोवाले भन्नुभयो।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18:20–21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ती मानिसहरू किन सदोमतिर जाँदै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सदोम र गमोराको विरुद्धमा ठूलो आवाज उठेकोले ती मानिसहरू सदोमतिर जाँदै थिए, र तिनीहरू हेर्न चाहन्थे कि ती शहरहरू त्यति नै दुष्ट छन् कि छैनन् जति त्यो आवाज उठेको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१८:२३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अब्राहाम यहोवासँगै उभिरहेका थिए, उनले यहोवालाई कस्तो प्रश्न सोधे?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अब्राहामले सोधे, “के तपाई दुष्टहरूसँग धर्मीहरूलाई पनि सर्वनाश गर्नुहुनेछ”?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१८:२६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शहर भित्र पचास धर्मीहरू भएमा यहोवाले के गर्नुहुनेछ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भन्नुभयो कि उहाँले तिनीहरूको खातिर सम्पूर्ण ठाउँलाई बचाउनुहुनेछ।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१८:२८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शहर भित्र पैंतालीस धर्मीहरू भएमा यहोवाले के गर्नुहुनेछ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भन्नुभयो कि उहाँले तिनीहरूको खातिर सम्पूर्ण ठाउँलाई बचाउनुहुनेछ।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18:29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शहर भित्र चालीस धर्मीहरू भएमा यहोवाले के गर्नुहुनेछ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भन्नुभयो कि उहाँले तिनीहरूको खातिर सम्पूर्ण ठाउँलाई बचाउनुहुनेछ।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१८:३०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शहर भित्र तीस धर्मीहरू भएमा यहोवाले के गर्नुहुनेछ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भन्नुभयो कि उहाँले तिनीहरूको खातिर सम्पूर्ण ठाउँलाई बचाउनुहुनेछ।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१८:३१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शहर भित्र बीस जना धर्मीहरू भएमा यहोवाले के गर्नुहुनेछ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भन्नुभयो कि उहाँले तिनीहरूको खातिर सम्पूर्ण ठाउँलाई बचाउनुहुनेछ।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१८:३२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शहर भित्र दश जना धर्मी भएमा यहोवाले के गर्नुहुनेछ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भन्नुभयो कि उहाँले तिनीहरूको खातिर सम्पूर्ण ठाउँलाई बचाउनुहुनेछ।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१९:२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लोतले दुई स्वर्गदूतहरूलाई सदोममा आउँदै गरेको देखे, उनले तिनीहरूलाई के प्रस्ताव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लोतले उनीहरूलाई रातभरि उनको घरमा बस्न र बिहान त्यहाँबाट निस्कन प्रस्ताव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१९:२ (#२)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लोतलाई स्वर्गदूतहरूले के जवाफ दिए?</w:t>
      </w:r>
    </w:p>
    <w:p>
      <w:pPr/>
      <w:r>
        <w:rPr>
          <w:lang w:val="ne_NP" w:bidi="ne_NP"/>
        </w:rPr>
      </w:r>
      <w:r>
        <w:rPr>
          <w:lang w:val="ne_NP" w:bidi="ne_NP"/>
        </w:rPr>
        <w:t>स्वर्गदूतहरूले भने कि तिनीहरू सडकमा रात बिताउनेछन्।</w:t>
        <w:br/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१९:३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लोतको कडा आग्रहमा, स्वर्गदूतहरूले अन्ततः कहाँ रात बिताउने निर्णय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अन्ततः ती स्वर्गदूतहरू रात बिताउन लोतको घरमा गए।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१९:५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लोतको घर घेरेका शहरका मानिसहरूले लोतलाई के गर्न चाहन्थे?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ती मानिसहरू चाहन्थे कि लोतले उनलाई भेट्न आएका दुई जना मानिसहरूलाई बाहिर निकालून्, ताकि तिनीहरू उनीहरूसँगै सुत्न सकून्।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19:8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लोतले शहरका मानिसहरूलाई यसको सट्टामा के प्रस्ताव राखे?</w:t>
      </w:r>
    </w:p>
    <w:p>
      <w:pPr/>
      <w:r>
        <w:rPr>
          <w:lang w:val="ne_NP" w:bidi="ne_NP"/>
        </w:rPr>
      </w:r>
      <w:r>
        <w:rPr>
          <w:lang w:val="ne_NP" w:bidi="ne_NP"/>
        </w:rPr>
        <w:t>लोतले शहरका मानिसहरूलाई दुई आगन्तुकहरूको सट्टा आफ्ना दुई छोरीहरू प्रस्ताव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19:9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पुरुषहरूले लोतको प्रस्तावमा कसरी प्रतिक्रिया जनाए?</w:t>
      </w:r>
    </w:p>
    <w:p>
      <w:pPr/>
      <w:r>
        <w:rPr>
          <w:lang w:val="ne_NP" w:bidi="ne_NP"/>
        </w:rPr>
      </w:r>
      <w:r>
        <w:rPr>
          <w:lang w:val="ne_NP" w:bidi="ne_NP"/>
        </w:rPr>
        <w:t>ती पुरुषहरूले लोतलाई पछि हट्न भने र उनीहरूले ढोका लगभग भत्काए।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19:11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त्यसपछि स्वर्गदूतहरूले के गरे त?</w:t>
      </w:r>
    </w:p>
    <w:p>
      <w:pPr/>
      <w:r>
        <w:rPr>
          <w:lang w:val="ne_NP" w:bidi="ne_NP"/>
        </w:rPr>
      </w:r>
      <w:r>
        <w:rPr>
          <w:lang w:val="ne_NP" w:bidi="ne_NP"/>
        </w:rPr>
        <w:t>स्वर्गदूतहरूले लोतलाई घरभित्र ताने र बाहिरका मानिसहरूलाई अन्धोपनले आक्रमण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19:13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स्वर्गदूतहरूले के भने कि उनीहरूलाई यहोवाले के गर्न पठाएको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स्वर्गदूतहरूले भने कि उनीहरूलाई शहर नष्ट गर्न पठाइएको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19:14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लोतका ज्वाइँहरूले कसरी प्रतिक्रिया देखाए जब लोतले तिनीहरूलाई सदोम छोडेर छिटो जान भने किनभने यो नष्ट हुन लागेको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लोतका ज्वाइँहरूले लोत मजाक गरिरहेको ठाने।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19:15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बिहान उज्यालो भएपछि, स्वर्गदूतहरूले लोतलाई के गर्न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स्वर्गदूतहरूले लोतलाई आफ्नी पत्नी र छोरीहरूलाई लिएर शहरबाट बाहिर निस्कन भने।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19:16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लोतले ढिलासुस्ती गरे तापनि, स्वर्गदूतहरूले लोत र उनको परिवारलाई किन हात समातेर शहरबाट बाहिर ल्याए?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 तिनीहरूप्रति दयालु हुनुभएकोले स्वर्गदूतहरूले तिनीहरूलाई शहर बाहिर लगे।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19:17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शहर बाहिर हुँदा स्वर्गदूतहरूले लोतलाई के निर्देशन दिए?</w:t>
      </w:r>
    </w:p>
    <w:p>
      <w:pPr/>
      <w:r>
        <w:rPr>
          <w:lang w:val="ne_NP" w:bidi="ne_NP"/>
        </w:rPr>
      </w:r>
      <w:r>
        <w:rPr>
          <w:lang w:val="ne_NP" w:bidi="ne_NP"/>
        </w:rPr>
        <w:t>स्वर्गदूतहरूले लोत र उनको परिवारलाई आफ्नो ज्यान जोगाउन भाग्न र पछाडि फर्केर नहेर्न भने।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१९:२२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स्वर्गदूतले लोत र उनको परिवारलाई कहाँ भाग्न अनुमति दिए?</w:t>
      </w:r>
    </w:p>
    <w:p>
      <w:pPr/>
      <w:r>
        <w:rPr>
          <w:lang w:val="ne_NP" w:bidi="ne_NP"/>
        </w:rPr>
      </w:r>
      <w:r>
        <w:rPr>
          <w:lang w:val="ne_NP" w:bidi="ne_NP"/>
        </w:rPr>
        <w:t>लोत र उनको परिवारलाई सोअर भनिने सानो शहरमा भाग्न अनुमति दिइयो।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19:24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लोत सोअर पुग्दा यहोवाले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सदोम र गमोरामाथि आकाशबाट गन्धक र आगो बर्साउनुभयो।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19:26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लोतकी श्रीमतीले के गरिन् र उनलाई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लोतकी श्रीमतीले पछाडि फर्केर हेरिन्, र उनी नुनको खम्बा बनिन्।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19:28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बिहान सबेरै अब्राहामले मैदानको सम्पूर्ण भूमिलाई हेर्दा के देखे?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अब्राहामले भट्टीको धुवाँजस्तै जमिनबाट उठिरहेको धुवाँ देखे।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१९:३०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त्यसपछि लोत कहाँ सरेका थिए र किन?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लोत पहाडको एउटा गुफामा सरे किनभने उनी सोअरमा बस्न डराए।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19:31–32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लोतका छोरीहरूले आफ्नो बुबालाई समावेश गर्न कस्तो योजना बनाए?</w:t>
      </w:r>
    </w:p>
    <w:p>
      <w:pPr/>
      <w:r>
        <w:rPr>
          <w:lang w:val="ne_NP" w:bidi="ne_NP"/>
        </w:rPr>
      </w:r>
      <w:r>
        <w:rPr>
          <w:lang w:val="ne_NP" w:bidi="ne_NP"/>
        </w:rPr>
        <w:t>लोतका छोरीहरूले आफ्नो बुबालाई मद्यपान गराउने, त्यसपछि बच्चा जन्माउनको लागि उनीसँग सुत्ने योजना बनाए।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उत्पत्ति १९:३७–३८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लोतका छोरीहरूबाट कुन दुई समूहहरू आए?</w:t>
      </w:r>
    </w:p>
    <w:p>
      <w:pPr/>
      <w:r>
        <w:rPr>
          <w:lang w:val="ne_NP" w:bidi="ne_NP"/>
        </w:rPr>
      </w:r>
      <w:r>
        <w:rPr>
          <w:lang w:val="ne_NP" w:bidi="ne_NP"/>
        </w:rPr>
        <w:t>मोआबी र अम्मोनी मानिसहरूका समूहहरू लोतका छोरीहरूबाट आए।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