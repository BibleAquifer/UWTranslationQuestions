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2TH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थेसलोनिकीको मण्डलीको कुन दुई कुराको लागी पावलले परमेश्वरलाई धन्यवाद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तिनीहरूको बढ्दै गरेको विश्वास र एकअर्का प्रतिको तिनीहरूको प्रेमको निम्ति परमेश्वरलाई धन्यवाद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थेसलोनिकीमा रहेका विश्वासीहरूले कस्तो परिस्थितिहरू सहिरहेका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सतावट र कष्टहरू सहिरहेका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सहिरहेको परिस्थितिहरूले कस्तो सकारात्मक परिणाम ल्याउनेछ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परमेश्वरको राज्यमा विश्वासीहरू योग्यको ठहरिनेछन्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1:6–8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विश्वासीहरूलाई सताउनेहरूसँग परमेश्वरले के गर्नुहुनेछ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विश्वासीहरूलाई कष्ट दिनेलाई बल्दो आगोले तिनीहरूलाई दण्ड दिदै कष्ट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कहिले उनीहरूको कष्टबाट राहत पाउनेछन्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स्वर्गबाट येशू ख्रीष्ट प्रकट हुनुहुनेछ तब विश्वासीहरूले राहत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परमेश्वरलाई नचिन्नेहरूले कति लामो समयसम्म दण्ड भोग्नेछन्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परमेश्वरलाई नचिन्नेहरूले अनन्तसम्म दण्ड भोग्नेछन्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परमेश्वरलाई नचिन्नेहरू तिनीहरूको दण्डको भाग अनुसार केबाट अलग गरिएका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परमेश्वरलाई नचिन्नेहरू तिनीहरूको दण्डको भाग अनुसार प्रभुको उपस्थितिबाट अलग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के गर्नेछन् जब तिनीहरूले ख्रीष्ट आफ्नो दिनमा आउनु भएको देख्नेछन्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ख्रीष्ट आफ्नो दिनमा आउनुहुनेछ, तब विश्वासीहरू उहाँमा अचम्मित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1:11–12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शक्तिमा गरिएको विश्वासीहरूको असल कामहरूको परिणाम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असल कामको परिणाम प्रभु येशू ख्रीष्टको नाउँको महिमा हुनु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 कुन घटनाको बारेमा लेख्न गहिरहेका छन् भनि पावलले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कि उनी अब प्रभु येशू ख्रीष्टको आगमनको सम्बन्धमा लेख्न गहिरहेका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तिनीहरुलाई के विश्वास नगर्नु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प्रभु आइसक्नुभएको छ भनि विश्वास नगर्न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दिन आउनुभन्दा अघि के हुनुपर्छ भनि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प्रभुको आगमन अघि धेरै मानिसहरू पतन हुनेछन् र व्यवस्था विनाका मानिसको प्रकट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 विनाका मानिसले के गर्नेछ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व्यवस्था विनाका मानिसले विरोध गर्छ र परमेश्वरको मन्दिरमा बसेर आफैलाई परमेश्वर घोषणा गर्दै आफुलाई परमेश्वर भन्दा उच्च तुल्याउँछ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2:6–7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 विनाको मानिस कहिले प्रकट गराइनेछ?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समय आउँछ, जब उसलाई रोक्नेलाई टाढा लगिन्छ तब व्यवस्था विनाको मानिस प्रकट गराइनेछ।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येशू प्रकट हुनुहुन्छ तब येशूले व्यवस्था विनाको मानिसलाई के गर्नुहुनेछ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येशू प्रकट हुनुहुन्छ तब येशूले व्यवस्था विनाको मानिसलाई मार्नुहुनेछ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 विनाको मानिसलाई शक्ति, चिन्हहरू र ग़लत आश्चर्यहरू कसले गराइरहेको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व्यवस्था विनाको मानिसलाई शक्ति, चिन्हहरू र ग़लत आश्चर्यहरू शैतानले गराइरहेको 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कोही कोही व्यवस्था रहित मानिसद्वारा धोका पाए र नाश हुदैछन्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कोही कोहीले धोका पाइरहेका छन् किनभने तिनीहरूले सत्यताको प्रेम ग्रहण गरेका छैनन् जसद्वारा तिनीहरू बाँच्न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कुरामा धोका पाएका र नाश भइरहेकाहरूले आनन्द लिन्छन्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धोका पाएका र नाश भइरहेकाहरूले अधर्ममा आनन्द लिन्छन्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2:13–14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सुसमाचारद्वारा के प्राप्त गर्न परमेश्वरले थेसलोनिकीलाई चुन्नुभयो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थेसलोनिकीलाई सुसमाचारद्वारा प्रभु येशू ख्रीष्टको महिमा प्राप्त गर्न चुन्नुभयो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तिनीहरूले सुसमाचार ग्रहण गरेको हुनाले पावलले अब थेसलोनिकीहरूलाई के गर्न आहवान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थेसलोनिकीहरूलाई स्थिर भइरहन र तिनीहरूलाई सिकाएको परम्परा पक्रिराख्न आहवान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थेसलोनिकीहरूको ह्रदयमा के स्थापित भएको पावलले चाहना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थेसलोनिकीहरू हरेक असल काममा र वचनमा स्थापित भएको पावलले चाहना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वचनको सम्बन्धमा थेसलोनिकीहरूले के प्रार्थना गरेको पावल चाहन्छन्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चाहन्छन् कि थेसलोनिकीहरूले प्रभुको वचन तिव्र फैलिन र महिमित हुन प्रार्थना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कसबाट छुट्कारा पाउने इच्छा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विश्वास नभएका दुष्ट र ख़राब मानिसबाट छुट्कारा पाउने इच्छा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थेसलोनिकीहरूलाई के गरिरहन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दिएको आज्ञा पालन गरिरहन उनले थेसलोनिकीहरूलाई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पावलद्वारा प्राप्त गरेको परम्परा अनुसार नचल्ने र अव्यवस्थित रुपमा हिड्ने हरेक भाइहरूसँग विश्वासीहरूले कस्तो प्रतिक्रिया दिनुपर्छ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पावलद्वारा प्राप्त गरेको परम्परा अनुसार नचल्ने र अव्यवस्थित रुपमा हिड्ने हरेक भाइहरूबाट विश्वासीहरू टाढा रहनुपर्छ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3:7–8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उनको काम र सहायताको लागी पावलले थेसलोनिकीहरूको निम्ति के उदाहरण बने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दिन र रात मेहनत गरे, आफ्नो खानाको खर्च तिरे, र कसैको निम्ति भार बनेनन्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काम गर्न मन नगर्ने मानिसको सम्बन्धमा पावलले के आज्ञा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काम गर्न मन नगर्ने मानिसलाई पावलले खाना नखाने आज्ञा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अल्छी हुनुको सट्टा, त्यस्ता मानिसहरूलाई पावलले के गर्ने आज्ञा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अल्छीहरूलाई चुपचाप काम गर्न र आफ्नै खाना खान आज्ञा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पत्रमा पावलले दिएको निर्देशन पालन नगर्ने जो कोहीसँग भाइहरूले के गर्नु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पत्रमा पावलले दिएको निर्देशन पालन नगर्ने जो कोहीसँग भाइहरूले संगत नगर्नु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प्रभुले थेसलोनिकीहरूलाई के देऊन भनि पावलले चाहना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प्रभुले थेसलोनिकीहरूलाई सबै समय सबै कुरामा शान्ति देऊन भनि पावलले चाहना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थिसलोनिकी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कसरी उनी यो पत्रको लेखक हो भनि देखाउँछन्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 लेखक हुन् भनी चिन्हको लागी पावलले आफ्नै हातले अभिवादन लेखे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