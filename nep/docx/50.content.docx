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PHP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यो पत्र कसलाई सम्बोधन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यो पत्र फिलिप्पीमा ख्रीष्ट येशूमा अलग भएका सबै मानिसहरूलाई सम्बोधन गरे, जसमा निरीक्षकहरू र डिकनहरू पनि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फिलिप्पीवासीहरूका लागि पावलले परमेश्वरलाई केको लागि धन्यवाद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पहिलो दिनदेखि अहिलेसम्म सुसमाचारमा फिलिप्पीहरूको संगतिको लागि पावलले परमेश्वरलाई धन्यवाद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फिलिप्पीहरूको सन्दर्भमा पावल कुन कुरामा विश्वस्त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तिनीहरूमा असल काम सुरु गर्नुहुनेले पूरा गर्नुहुनेछ भनी पावल विश्वस्त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 पावलका साझेदारहरू केमा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पावलको कैदमा, र उनको रक्षा र सुसमाचारको पुष्टिमा, फिलिप्पीहरू उनका साझेदार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फिलिप्पीवासीहरूमाझ झन्‌-झन्‌ बढ्‌ने कुरा के होस्‌ भनेर प्रार्थना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फिलिप्पीहरूबीच प्रेम झन्‌-झन्‌ बढ्दै जाओस्‌ भनी पावलले प्रार्थना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फिलिप्पीवासीहरूके संग भरिपूर्ण होस् भनी पावल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फिलिप्पीहरू धार्मिकताका फलहरूले भरिपूर्ण होस् भनी पावलले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1:12–14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कैदले सुसमाचारलाई कसरी अगाडि बढाएको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ख्रीष्टको लागि पावलको कैदको बारेमा व्यापक रूपमा परिचित भएको थियो, र धेरैजसो भाइहरू अहिले धेरै साहसका साथ बोलिरहेका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कसै-कसैले स्वार्थी र निष्ठाहीन मनसायले ख्रीष्टको घोषणा गरिरहेका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कसै-कसैले झ्यालखानामा पावलको पीडा थप्दैछन् भनी सोचेर स्वार्थी र निष्कपट मनसायले ख्रीष्टको घोषणा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ख्रीष्टको निष्कपट र निष्कपट प्रचारप्रति पावलको प्रतिक्रिया कस्तो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कुनै पनि तरिकाले, ख्रीष्टको घोषणा गरिँदै थियो भन्ने कुरामा पावल आनन्दित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जीवनमा वा मृत्युद्वारा के गर्न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जीवनमा वा मृत्युद्वारा ख्रीष्टलाई महिमा ल्याउन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भनेका थिए कि बाँच्नु के हो र मर्नु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बाँच्नु ख्रीष्ट हो, र मर्नु लाभ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1:22–24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छनौटहरूले पावललाई विभिन्न दिशामा ताने?</w:t>
      </w:r>
    </w:p>
    <w:p>
      <w:pPr/>
      <w:r>
        <w:rPr>
          <w:lang w:val="ne_NP" w:bidi="ne_NP"/>
        </w:rPr>
      </w:r>
      <w:r>
        <w:rPr>
          <w:lang w:val="ne_NP" w:bidi="ne_NP"/>
        </w:rPr>
        <w:t>मृत्युमा ख्रीष्टसँगै बस्ने वा आफ्नो परिश्रम जारी राख्न शरीरमा रहने छनौटहरूद्वारा पावल तानिए।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कुन उद्देश्यका लागि फिलिप्पीहरूसँग रहनेछन् भनेर विश्वस्त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विश्‍वस्त थिए कि उहाँ फिलिप्पीहरूको प्रगति र विश्‍वासमा आनन्दको लागि तिनीहरूसँगै रहनेछन्।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फिलिप्पीहरूसँग होस् वा तिनीहरूबाट टाढा, पावल फिलिप्पीहरूको बारेमा के सुन्न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सुन्न चाहन्थे कि फिलिप्पीहरू एउटै आत्मामा अडिग छन्, एउटै आत्माले सुसमाचारको विश्वासको लागि एकसाथ प्रयास गरिरहेका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 तिनीहरूको विरोध गर्नेहरूसित डराउँदैनन्‌, त्यो के संकेत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फिलिप्पीहरू तिनीहरूको विरोध गर्नेहरूबाट डराउँदैनन्, यो तिनीहरूका विरोधीहरूको विनाशको चिन्ह थियो, तर विश्वासीहरूको मुक्तिको चिन्ह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1:29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फिलिप्पीहरूलाई परमेश्‍वरले कुन दुइटा कुराहरू दिनुभएको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फिलिप्पीहरूलाई दिइएको थियो कि तिनीहरूले ख्रीष्टमा विश्वास गर्छन्, तर तिनीहरूले उहाँको तर्फबाट दुःख पनि भोग्छन्।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आनन्द पूर्ण बनाउन फिलिप्पीहरूले के गर्नुपर्छ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फिलिप्पीहरू एउटै मनको हुनुपर्छ, एउटै प्रेम हुनुपर्छ, र आत्मा र दिमागमा एकताबद्ध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फिलिप्पीहरूले एकअर्कालाई विचार गर्नुपर्छ भनेर पावलले कसरी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हामीसँग कसको दिमाग हुनुपर्छ भन्‍नुहुन्छ?फिलिप्पीहरूले एकअर्कालाई आफूभन्दा राम्रो ठान्नुपर्छ।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2:5–6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हामीसँग कसको दिमाग हुनुपर्छ भन्‍नुहुन्छ?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हामीले ख्रीष्ट येशूको दिमाग हुनु आवश्यक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 येशू कुन रूपमा अस्तित्वमा हुनुहुन्थ्यो?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 येशू परमेश्वरको रूपमा अस्तित्वमा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ख्रीष्ट येशूले कस्तो रूप धारण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ख्रीष्ट येशुले सेवकको रूप लिनुभयो, मानिसको रूप मा।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आफूलाई कसरी नम्र बनाउनुभयो?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क्रुसमा मृत्युको बिन्दुसम्म आज्ञाकारी भएर येशूले आफूलाई नम्र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परमेश्वरले येशूको लागि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येशूलाई उच्च पार्नुभयो र उहाँलाई हरेक नामभन्दा माथिको नाम दिनुभयो।\r\n\r\n\n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हरेक जिब्रोले के स्वीकार गर्नेछ?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हरेक जिब्रोले येशू ख्रीष्ट प्रभु हुनुहुन्छ भनी स्वीकार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कसरी फिलिप्पीहरूलाई तिनीहरूको मुक्तिको काम गर्न बोलाइन्छ?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फिलिप्पीहरूले डर र काँप्दै आफ्नो मुक्तिको काम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विश्वासीहरूलाई के गर्न काम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विश्वासीहरूमा इच्छा गर्न र उहाँको असल खुशीको लागि काम गर्न दुवै काम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कुरा के बिना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गुनासो र बहस नगरी सबै कुरा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जीवन कुन उद्देश्यको लागि खन्याउँदै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फिलिप्पीको विश्वासको बलिदान र सेवामा आफ्नो जीवन खन्याइरहेका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 पावलको लागि किन अद्वितीय सहयोगी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 अनौठो छ किनभने तिनले फिलिप्पीहरूको साँच्चै ख्याल राख्छन्।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पावल फिलिप्पीहरूलाई भेट्ने आशा गर्दै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हो, पावलले फिलिप्पीहरूलाई चाँडै भेट्ने आशा राख्छन्।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2:30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इपाफ्रोडाइटस के को लागि लगभग मरेको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इपाफ्रोडाइटस ख्रीष्टको काम गर्दै, पावलको सेवा गर्दै र पावलका आवश्यकताहरू पूरा गर्दै लगभग मरे।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विश्वासीहरूलाई कसको लागि होसियार हुन चेतावनी दिन्छ?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विश्वासीहरूलाई कुकुरहरू, दुष्ट काम गर्नेहरू र विकृतहरूबाट होसियार रहन चेतावनी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साँचो खतना कसलाई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साँचो खतना ती हुन् जसले परमेश्वरको आत्मामा आराधना गर्छन्, ख्रीष्ट येशूमा महिमा गर्छन्, र शरीरमा भरोसा गर्दैनन्।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व्यवस्थाको धार्मिकताको सन्दर्भमा आफ्नो अघिल्लो आचरणलाई कसरी वर्णन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अघिल्लो आचरणलाई व्यवस्थाको धार्मिकताको सन्दर्भमा निर्दोषको रूपमा वर्णन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शरीरमा पहिलेको भरोसालाई अहिले कसरी हेर्नुहुन्छ?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अब ख्रीष्टको कारणले शरीरमा आफ्नो सबै अघिल्लो विश्वासलाई व्यर्थ ठान्छन्।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अहिले पहिलेका सबै कुराहरूलाई फोहोरको रूपमा कुन उद्देश्यका लागि ठान्छन्?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ख्रीष्टलाई प्राप्त गर्नको लागि पावलले अघिल्ला सबै कुराहरूलाई फोहोर ठान्छन्।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पावलसँग अहिले कस्तो धार्मिकता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पावलसँग अब परमेश्वरबाट धार्मिकता छ जुन ख्रीष्टमा विश्वासद्वारा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केमा ख्रीष्टसँग सङ्गति राखेका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पावलसँग ख्रीष्टको पीडाको सङ्गति छ।.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उहाँ अझै पूर्ण नभए तापनि पावलले के गरिरहनुभएको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येशूले उहाँलाई समात्नुको कारण बुझ्न सिद्धताको पछि लाग्दछ।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कुन लक्ष्यतर्फ अघि बढ्छन्?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ख्रीष्ट येशूमा परमेश्वरको माथिको बोलावटको पुरस्कार जित्नको लागि लक्ष्य तिर थिच्नुहोस्।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फिलिप्पीहरूलाई आफ्नो हिँडेको उदाहरणको सन्दर्भमा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फिलिप्पीहरूलाई आफ्नो हिँडाइमा सामेल हुन र उहाँको अनुकरण गर्न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पेट देवता भएका र सांसारिक कुराहरू सोच्नेहरूको भाग्य के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जसको देवता आफ्नो पेट हो र जो सांसारिक चीजहरूको बारेमा सोच्छन् तिनीहरू विनाशको लागि भाग्यमा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विश्वासीहरूको नागरिकता कहाँ छ भनी पावलले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विश्वासीहरूको नागरिकता स्वर्गमा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3:21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 स्वर्गबाट आउँदा विश्वासीहरूको शरीरलाई के गर्नुहुनेछ?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ख्रीष्टले विश्वासीहरूको नीच शरीरलाई उहाँको महिमित शरीर जस्तै बनाइएका शरीरहरूमा परिवर्तन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फिलिप्पीमा भएका आफ्ना प्रिय साथीहरूले पावलले के गरेको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फिलिप्पीहरू प्रभुमा दृढ उभिन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युओदिया र सिन्तुकेसँग के भएको हेर्न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युओदिया र सिन्तुकेलाई प्रभुमा एउटै मन भएको हेर्न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फिलिप्पीहरूलाई सधैं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प्रभुमा सधैं रमाउन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चिन्तित हुनुको सट्टा पावलले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चिन्तित हुनुको सट्टा, हामीले प्रार्थनामा परमेश्वरलाई हामीलाई के चाहिन्छ भन्नुपर्छ र उहाँलाई धन्यवाद 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हामीले यसो गऱ्‍यौं भने हाम्रो हृदय र विचारलाई के सुरक्षित राख्छ?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हामीले यसो गऱ्यौं भने, परमेश्‍वरको शान्तिले हाम्रो हृदय र विचारहरूको रक्षा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कस्तो प्रकारका कुराहरू सोच्नको लागि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आदरणीय, न्यायोचित, शुद्ध, मनमोहक, राम्रो रिपोर्टका, उत्कृष्ट र प्रशंसनीय कुराहरूमा विचार गर्न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फिलिप्पीहरूले अब के नवीकरण गर्न सक्षम भएका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फिलिप्पीहरू अब पावलको लागि आफ्नो चासो नवीकरण गर्न सक्षम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विभिन्न परिस्थितिहरूमा जीवन बिताउनेबारे पावलले कुन रहस्य सिकेका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प्रशस्तता र आवश्यकता दुवैमा सन्तुष्ट भएर बाँच्ने रहस्य सिकेका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कुन शक्तिले सन्तुष्ट जीवन बिताउन सक्छ?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उहाँलाई बलियो बनाउनुहुने ख्रीष्टद्वारा सबै परिस्थितिहरूमा सन्तुष्ट भएर बाँच्न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फिलिप्पीवासीहरूलाई आफ्ना आवश्यकताहरू पूरा गर्नको लागि के खोज्छन्?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फिलिप्पीहरूको खातामा वृद्धि हुने फल खोज्छन्।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फिलिप्पीहरूले पावललाई दिएको उपहारलाई परमेश्वरले कसरी हेर्नुहुन्छ?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फिलिप्पीवासीहरूले पावललाई दिएको उपहारमा परमेश्वर प्रसन्न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फिलिप्पीवासीहरूका लागि परमेश्वरले के गर्नुहुनेछ भन्नुहुन्छ?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परमेश्वरले फिलिप्पीहरूको हरेक आवश्यकतालाई उहाँको ख्रीष्ट येशूमा महिमाको धन अनुसार पूरा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फिलिप्पी 4:22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फिलिप्पीहरूलाई कुन-कुन घरपरिवारले अभिवादन गर्छ भनी बताउँछन्?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सिजरका परिवारका मानिसहरूले फिलिप्पीहरूलाई अभिवादन गर्छन्।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