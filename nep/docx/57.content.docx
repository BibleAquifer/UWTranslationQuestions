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PHM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यो पत्र लेख्दा कहाँ 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यो पत्र लेख्दा जेलमा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 पत्र कसलाई लेखिएको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पत्र पावलका प्रिय मित्र र सहकर्मी फिलेमोनलाई लेखिएको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मण्डली सभा कुन ठाउँमा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मण्डली घरमा भेला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फिलेमोनबारे कस्ता राम्रा गुणहरू सुनेका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फिलेमोनको प्रेम, प्रभुमा विश्वास र सबै सन्तहरूप्रतिको विश्वासको बारेमा सुनेका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पावलका अनुसार फिलेमोनले सन्तहरूको लागि के गरेका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फिलेमोनले सन्तहरूको हृदयलाई ताजा पारेको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पावलले फिलेमोनलाई आज्ञा दिनुको सट्टा केही मागेको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फिलेमोनलाई प्रेमको कारण सोधिरहेका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ओनेसिमसलाई के बोलाए?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ओनेसिमसलाई आफ्नो बच्चा भने।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1:10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ओनेसिमसको बुबा हुँदा पावल कहाँ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साङ्लोले बाँधेर जेलमा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ओनेसिमसलाई के गरे?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ओनेसिमसलाई फिलेमोनकहाँ फिर्ता पठाए।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यो पत्र लेख्दा कहाँ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यो पत्र लेख्दा जेलमा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1:13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ओनेसिमसले के गर्न पाएको पावल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ओनेसिमसले उनलाई मद्दत गर्न सक्षम भएको चाहन्छ।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पावल फिलेमोनको सहमति बिना काम गर्न चाहँदैनन्?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फिलेमोनको असल कामलाई उसको आफ्नै रोजाइ होस् र पावलको कार्यले उसलाई जबरजस्ती नगरेको चाहन्थे।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ओनेसिमस फिलेमोनबाट अलग भएको हुनसक्छ भनी पावलले किन भने?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ओनेसिमस फिलेमोनबाट अलग भएको हुन सक्छ ताकि फिलेमोनले उनलाई सदाको लागि फिर्ता पाउन सकोस्, जसको अर्थ ख्रीष्टमा अनन्त भाइको रूपमा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1:16–17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फिलेमोनले ओनेसिमसलाई कसरी विचार गरेको पावल अब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फिलेमोनले ओनेसिमसलाई प्रिय भाइको रूपमा मान्न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ओनेसिमसले फिलेमोनलाई दिने कुनै पनि कुरामा पावल फिलेमोनले के गरोस् भन्ने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फिलेमोनलाई पावलको खातामा ओनेसिमसको कुनै पनि ऋण तिर्न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फिलेमोनले पावललाई के दिनु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फिलेमोनले पावललाई आफ्नो जीवनको ऋणी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फिलेमोनले आफ्नो लागि के गरेको पावल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फिलेमोनले आफ्नो लागि अतिथि कोठा तयार गरोस् भन्ने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फिलेमोन 1:22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फिलेमोनले किन यसो गरेको पावल चाहन्छन्?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उनलाई फिलेमोनमा फिर्ता पठाउनुहुनेछ भनी पावलले आशा राख्छन्।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