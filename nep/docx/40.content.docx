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MAT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ख्रीष्टको वंशावलीमा उनीहरूको महत्त्वलाई दर्शाउँदै पहिलो स्थानमा सूचीबद्ध गरिएको दुई पुर्खहरू को-को हुन्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सूचीमा भएका पहिलो दुई पुर्खहरू दाऊद र अब्राहम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वंशावलीको अन्त्यमा नाम गरिएको श्रीमती को हुन्, र किन उनी सूचीबद्ध भएकी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मरियम</w:t>
      </w:r>
      <w:r>
        <w:rPr>
          <w:lang w:val="ne_NP" w:bidi="ne_NP"/>
        </w:rPr>
        <w:t xml:space="preserve">, </w:t>
      </w:r>
      <w:r>
        <w:rPr>
          <w:lang w:val="ne_NP" w:bidi="ne_NP"/>
        </w:rPr>
        <w:t>योसेफ</w:t>
      </w:r>
      <w:r>
        <w:rPr>
          <w:lang w:val="ne_NP" w:bidi="ne_NP"/>
        </w:rPr>
        <w:t>की पत्नी, सूचीबद्ध छिन् किनभने उहाँबाट येशूको जन्म 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मरियमलाई </w:t>
      </w:r>
      <w:r>
        <w:rPr>
          <w:b/>
          <w:lang w:val="ne_NP" w:bidi="ne_NP"/>
        </w:rPr>
        <w:t>योसेफ</w:t>
      </w:r>
      <w:r>
        <w:rPr>
          <w:b/>
          <w:lang w:val="ne_NP" w:bidi="ne_NP"/>
        </w:rPr>
        <w:t xml:space="preserve">सँग </w:t>
      </w:r>
      <w:r>
        <w:rPr>
          <w:b/>
          <w:lang w:val="ne_NP" w:bidi="ne_NP"/>
        </w:rPr>
        <w:t>सहवास</w:t>
      </w:r>
      <w:r>
        <w:rPr>
          <w:b/>
          <w:lang w:val="ne_NP" w:bidi="ne_NP"/>
        </w:rPr>
        <w:t xml:space="preserve"> हुनुअघि के 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मरियमको </w:t>
      </w:r>
      <w:r>
        <w:rPr>
          <w:lang w:val="ne_NP" w:bidi="ne_NP"/>
        </w:rPr>
        <w:t>योसेफ</w:t>
      </w:r>
      <w:r>
        <w:rPr>
          <w:lang w:val="ne_NP" w:bidi="ne_NP"/>
        </w:rPr>
        <w:t xml:space="preserve">सँग </w:t>
      </w:r>
      <w:r>
        <w:rPr>
          <w:lang w:val="ne_NP" w:bidi="ne_NP"/>
        </w:rPr>
        <w:t>सहवास</w:t>
      </w:r>
      <w:r>
        <w:rPr>
          <w:lang w:val="ne_NP" w:bidi="ne_NP"/>
        </w:rPr>
        <w:t xml:space="preserve"> हुनु अघि पवित्र आत्माबाट गर्भवती भएकी थिइन्।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योसेफ </w:t>
      </w:r>
      <w:r>
        <w:rPr>
          <w:b/>
          <w:lang w:val="ne_NP" w:bidi="ne_NP"/>
        </w:rPr>
        <w:t>कस्तो व्यक्ति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योसेफ </w:t>
      </w:r>
      <w:r>
        <w:rPr>
          <w:lang w:val="ne_NP" w:bidi="ne_NP"/>
        </w:rPr>
        <w:t>एक धार्मिक व्यक्ति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१:१९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योसेफ</w:t>
      </w:r>
      <w:r>
        <w:rPr>
          <w:b/>
          <w:lang w:val="ne_NP" w:bidi="ne_NP"/>
        </w:rPr>
        <w:t>ले मरियम गर्भवती भएको थाहा पाएपछि के गर्ने निर्णय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</w:t>
      </w:r>
      <w:r>
        <w:rPr>
          <w:lang w:val="ne_NP" w:bidi="ne_NP"/>
        </w:rPr>
        <w:t xml:space="preserve">ले मरियमसँगको </w:t>
      </w:r>
      <w:r>
        <w:rPr>
          <w:lang w:val="ne_NP" w:bidi="ne_NP"/>
        </w:rPr>
        <w:t xml:space="preserve">मगनी </w:t>
      </w:r>
      <w:r>
        <w:rPr>
          <w:lang w:val="ne_NP" w:bidi="ne_NP"/>
        </w:rPr>
        <w:t xml:space="preserve">गोप्य रूपमा </w:t>
      </w:r>
      <w:r>
        <w:rPr>
          <w:lang w:val="ne_NP" w:bidi="ne_NP"/>
        </w:rPr>
        <w:t xml:space="preserve">रद्द </w:t>
      </w:r>
      <w:r>
        <w:rPr>
          <w:lang w:val="ne_NP" w:bidi="ne_NP"/>
        </w:rPr>
        <w:t>गर्ने निर्णय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योसेफलाई यस्तो के भयो जसको कारण उनले मरियमसँगको मगनीलाई जारी राख्ने निर्णय गर्यो?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बालक पवित्र आत्माद्वारा गर्भधारण भएको कारण एउटा स्वर्गदूतले योसेफलाई सपनामा मरियमलाई आफ्नो पत्नीको रूपमा स्वीकार गर्न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योसेफलाई बालकको </w:t>
      </w:r>
      <w:r>
        <w:rPr>
          <w:b/>
          <w:lang w:val="ne_NP" w:bidi="ne_NP"/>
        </w:rPr>
        <w:t xml:space="preserve">नाउँ </w:t>
      </w:r>
      <w:r>
        <w:rPr>
          <w:b/>
          <w:lang w:val="ne_NP" w:bidi="ne_NP"/>
        </w:rPr>
        <w:t xml:space="preserve">येशू </w:t>
      </w:r>
      <w:r>
        <w:rPr>
          <w:b/>
          <w:lang w:val="ne_NP" w:bidi="ne_NP"/>
        </w:rPr>
        <w:t xml:space="preserve">राख्‍न </w:t>
      </w:r>
      <w:r>
        <w:rPr>
          <w:b/>
          <w:lang w:val="ne_NP" w:bidi="ne_NP"/>
        </w:rPr>
        <w:t>किन भनिएको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योसेफलाई बालकको नाम येशू राख्‍न भनिएको थियो, किनभने </w:t>
      </w:r>
      <w:r>
        <w:rPr>
          <w:lang w:val="ne_NP" w:bidi="ne_NP"/>
        </w:rPr>
        <w:t xml:space="preserve">उहाँले </w:t>
      </w:r>
      <w:r>
        <w:rPr>
          <w:lang w:val="ne_NP" w:bidi="ne_NP"/>
        </w:rPr>
        <w:t xml:space="preserve">आफ्ना </w:t>
      </w:r>
      <w:r>
        <w:rPr>
          <w:lang w:val="ne_NP" w:bidi="ne_NP"/>
        </w:rPr>
        <w:t xml:space="preserve">मानिसहरूलाई </w:t>
      </w:r>
      <w:r>
        <w:rPr>
          <w:lang w:val="ne_NP" w:bidi="ne_NP"/>
        </w:rPr>
        <w:t>उनीहरूको पापबाट उद्धार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1:23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पुरानो नियमको भविष्यवाणीमा के उल्लेख गरिएको छ जुन यी घटनाहरूमा पूरा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पुरानो नियमको भविष्यवाणी अनुसार, एक </w:t>
      </w:r>
      <w:r>
        <w:rPr>
          <w:lang w:val="ne_NP" w:bidi="ne_NP"/>
        </w:rPr>
        <w:t>कन्या</w:t>
      </w:r>
      <w:r>
        <w:rPr>
          <w:lang w:val="ne_NP" w:bidi="ne_NP"/>
        </w:rPr>
        <w:t xml:space="preserve">ले छोरा जन्माउने छिन् र उनीहरूले उनको नाम इम्मानुएल </w:t>
      </w:r>
      <w:r>
        <w:rPr>
          <w:lang w:val="ne_NP" w:bidi="ne_NP"/>
        </w:rPr>
        <w:t>राख्‍नेछन्</w:t>
      </w:r>
      <w:r>
        <w:rPr>
          <w:lang w:val="ne_NP" w:bidi="ne_NP"/>
        </w:rPr>
        <w:t>, जसको अर्थ "</w:t>
      </w:r>
      <w:r>
        <w:rPr>
          <w:lang w:val="ne_NP" w:bidi="ne_NP"/>
        </w:rPr>
        <w:t>परमेश्‍वर हामीसँग</w:t>
      </w:r>
      <w:r>
        <w:rPr>
          <w:lang w:val="ne_NP" w:bidi="ne_NP"/>
        </w:rPr>
        <w:t>"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१:२५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मरियमले येशूलाई जन्म नदिएसम्म योसेफले के नगर्नको निम्ति सचेत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येशूलाई जन्म नदिएसम्म योसेफ मरियम संग </w:t>
      </w:r>
      <w:r>
        <w:rPr>
          <w:lang w:val="ne_NP" w:bidi="ne_NP"/>
        </w:rPr>
        <w:t>शारीरिक सम्बन्ध</w:t>
      </w:r>
      <w:r>
        <w:rPr>
          <w:lang w:val="ne_NP" w:bidi="ne_NP"/>
        </w:rPr>
        <w:t xml:space="preserve"> नराखने कुरामा सचेत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कहाँ जन्मनुभएको थियो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यहूदियाको बेथलेहेममा जन्मनुभएको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मानिसहरूले येशूलाई के उपाधि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पूर्वका ज्ञानी मानिसहरूले येशूलाई "यहूदीहरूको राजा" को उपाधि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२:२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मानिसहरूले यहूदीहरूको राजा जन्मिएको कुरा कसरी थाहा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पूर्वका ज्ञानी</w:t>
      </w:r>
      <w:r>
        <w:rPr>
          <w:b/>
          <w:lang w:val="ne_NP" w:bidi="ne_NP"/>
        </w:rPr>
        <w:t xml:space="preserve"> </w:t>
      </w:r>
      <w:r>
        <w:rPr>
          <w:lang w:val="ne_NP" w:bidi="ne_NP"/>
        </w:rPr>
        <w:t>मानिसहरूले पूर्वमा यहूदीहरूको राजा हुने व्यक्तिको तारा देखेका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राजा हेरोदले पूर्वका ज्ञानी मानिसहरूबाट आएको समाचारमा कसरी प्रतिक्रिया जनाए?</w:t>
      </w:r>
    </w:p>
    <w:p>
      <w:pPr/>
      <w:r>
        <w:rPr>
          <w:lang w:val="ne_NP" w:bidi="ne_NP"/>
        </w:rPr>
      </w:r>
      <w:r>
        <w:rPr>
          <w:lang w:val="ne_NP" w:bidi="ne_NP"/>
        </w:rPr>
        <w:t>राजा हेरोदले पूर्वका ज्ञानी मानिसहरूबाट समाचार सुनेपछि, उनी चिन्तित भए।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२:५–६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प्रधान पुजारीहरू र शास्त्रीहरूले ख्रीष्ट कहाँ जन्मिनेछन् भनेर कसरी थाहा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उनीहरूलाई भविष्यवाणी थाहा थियो, जसमा ख्रीष्टको जन्म बेथलेहेममा हुनेछ भनी भनेका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मानिसहरूले येशू भएको स्थान ठ्याक्कै पत्ता कसरी लगाए?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पूर्वको तारा येशू भएको ठाउँमा नपुगुन्जेल तिनीहरूको अघि-अघि गयो र त्यही अडियो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मानिसहरूले उहाँलाई भेट्न आउँदा येशू कति वर्षका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पूर्वका ज्ञानी मानिसहरू उनलाई भेट्न आउँदा येशू सानो बालक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२:११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पूर्वका ज्ञानी मानिसहरूले येशूलाई के उपहारहरू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पूर्वका ज्ञानी मानिसहरूले येशूलाई सुन, धूप र मिर्राका उपहारहरू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</w:t>
      </w:r>
      <w:r>
        <w:rPr>
          <w:b/>
          <w:lang w:val="ne_NP" w:bidi="ne_NP"/>
        </w:rPr>
        <w:t>हरू कुन बाटोबाट घर फर्किए, र उनीहरू किन त्यस बाटो गए?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पूर्वका ज्ञानी </w:t>
      </w:r>
      <w:r>
        <w:rPr>
          <w:lang w:val="ne_NP" w:bidi="ne_NP"/>
        </w:rPr>
        <w:t>मानिसहरू अर्को बाटोबाट घर फर्किए, किनभने परमेश्वरले सपनामा तिनीहरूलाई हेरोदकहाँ नफर्कन चेतावनी दिनुभएको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यूसुफले सपनामा के निर्देशन प्राप्त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यूसुफलाई सपनामा येशू र मरियमलाई लिएर मिश्रदेशमा भाग्न निर्देशन दिइयो, किनभने हेरोदले येशूलाई मार्ने प्रयास गर्दै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मिश्रदेशबाट फर्किएपछि कुन भविष्यवाणी पूरा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येशू मिश्रदेशबाट फर्किए तब "मैले मेरो छोरा मिश्रदेशबाट बोलाएको छु," भन्ने भविष्यवाणी पूरा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पूर्वका ज्ञानी मानिसहरू</w:t>
      </w:r>
      <w:r>
        <w:rPr>
          <w:b/>
          <w:lang w:val="ne_NP" w:bidi="ne_NP"/>
        </w:rPr>
        <w:t xml:space="preserve"> फिर्ता नआएपछि हेरोदले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हेरोदले बेथलेहेम क्षेत्रका दुई वर्ष वा सोभन्दा कम उमेरका सबै बालबालिकाहरूलाई मारे।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२:१९–२०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हेरोदको मृत्युपछि यूसुफले सपनामा के निर्देशन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यूसुफलाई सपनामा इस्राएलको भूमिमा फर्कन निर्देशन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२:२२–२३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यूसुफले मरियम र येशूसँग कहाँ बसोबास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यूसुफ, मरियम, र येशू गालीलको नासरतमा बस्न थाले।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२:२३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यूसुफ नयाँ स्थानमा सरेपछि कुन भविष्यवाणी पूरा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ख्रीष्टलाई नासरी भनेर चिनिने भविष्यवाणी पूरा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यहूदियाको मरूभूमिमा बप्तिस्मा दिने युहन्नाले के सन्देश प्रचार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"पश्चाताप गर, किनभने स्वर्गको राज्य नजिकै छ।" भनि </w:t>
      </w:r>
      <w:r>
        <w:rPr>
          <w:b/>
          <w:lang w:val="ne_NP" w:bidi="ne_NP"/>
        </w:rPr>
        <w:t xml:space="preserve">युहन्नाले </w:t>
      </w:r>
      <w:r>
        <w:rPr>
          <w:lang w:val="ne_NP" w:bidi="ne_NP"/>
        </w:rPr>
        <w:t>प्रचार गरे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बप्तिस्मा दिने युहन्नाले के दिन आउनेछन् भनी यशैयाको भविष्यवाणीले भनेको थियो 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बप्तिस्मा दिने युहन्नाले मानिसहरूलाई प्रभुको मार्ग तयार गर्न चेतावनी दिनेछन् भनी यशैयाको भविष्यवाणीले भनेको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यूहन्नाले मानिसहरूलाई बप्तिस्मा दिए, उनीहरूले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उनीहरूलाई बप्तिस्मा दिँदै गर्द, मानिसहरूले आफ्ना पापहरू स्वीकार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बप्तिस्मा दिने यूहन्नाले फरीसीहरू र सदुकीहरूलाई के गर्न आग्रह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बप्तिस्मा दिने यूहन्नाले फरीसीहरू र सदूकीहरूलाई पश्चातापको योग्य फल फलाउन आग्रह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बप्तिस्मा दिने यूहन्नाले फरीसीहरू र सदूकीहरूलाई आफूभित्र के नसोच्न चेतावनी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यूहन्नाले फरीसीहरू र सदूकीहरूलाई अब्राहामनै हाम्रा पिता हुनुहुन्छ’ भन्ने कुरा आपसामा विचार नगर भनी चेतावनी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यूहन्नाको अनुसार, असल फल नफलाउने सबै रूखहरूलाई के गरिने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यूहन्नाको अनुसार</w:t>
      </w:r>
      <w:r>
        <w:rPr>
          <w:b/>
          <w:lang w:val="ne_NP" w:bidi="ne_NP"/>
        </w:rPr>
        <w:t xml:space="preserve"> </w:t>
      </w:r>
      <w:r>
        <w:rPr>
          <w:lang w:val="ne_NP" w:bidi="ne_NP"/>
        </w:rPr>
        <w:t>असल फल नफलाउने सबै रूखहरूलाई काटेर ढालिनेछ अनि आगोमा फालिनेछ।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यूहन्नाको पछि आउने व्यक्तिले कसरी बप्तिस्मा दिनेछन्?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यूहन्नाको पछि आउने व्यक्तिले पवित्र आत्मा र आगोले बप्तिस्मा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यूहन्नालाई यस्तो के भन्नुभयो जसको कारण यूहन्नाले येशूलाई बप्तिस्मा दिन राजी भए ?</w:t>
      </w:r>
    </w:p>
    <w:p>
      <w:pPr/>
      <w:r>
        <w:rPr>
          <w:lang w:val="ne_NP" w:bidi="ne_NP"/>
        </w:rPr>
      </w:r>
      <w:r>
        <w:rPr>
          <w:lang w:val="ne_NP" w:bidi="ne_NP"/>
        </w:rPr>
        <w:t>सम्पूर्ण धार्मिकता पूरा गर्नका लागि युहानले येशूलाई बप्तिस्मा दिनु उचित छ भनि येशूले भन्नुभयो।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येशूले पानीबाट माथि निस्कनु हुदा के देख्नु भयो ? </w:t>
      </w:r>
    </w:p>
    <w:p>
      <w:pPr/>
      <w:r>
        <w:rPr>
          <w:lang w:val="ne_NP" w:bidi="ne_NP"/>
        </w:rPr>
      </w:r>
      <w:r>
        <w:rPr>
          <w:lang w:val="ne_NP" w:bidi="ne_NP"/>
        </w:rPr>
        <w:t>जब येशू पानीबाट माथि आउनुभयो, परमेश्वरको आत्मालाई परेवा जस्तै ओर्लिरहेको र उहाँमाथि विश्राम गरिरहेको देख्नुभयो।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३:१७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बप्तिस्मा लिनु भए पछि स्वर्गबाट आएको वाणिले के भन्यो?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स्वर्गबाट आएको वाणिले यसो भन्यो, "यिनी मेरो प्यारो पुत्र हुन् र म यिनीसँग अत्यन्त प्रसन्न 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दुष्टात्माद्वारा परीक्षा गर्नको निम्ति येशूलाई मरुभूमिमा कसले लगेर गयो?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पवित्र आत्माले येशूलाई दुष्टात्माद्वारा परीक्षा लिन मरुभूमिमा लग्नुभयो।</w:t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उजाड-स्‍थानमा कति समय सम्म उपवास बस्नु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उजाड-स्‍थानमा चालीस दिन र चालीस रातसम्‍म उपवास बस्नु भयो।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शैतानले येशूलाई गरेको पहिलो परीक्षा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शैतानले येशूलाई ढुंगाहरूलाई रोटीमा परिवर्तन गर्नुहोस भनी परीक्षा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पहिलो परीक्षाको जवाफमा येशूले के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येशूले जवाफ दिनुभयो, “लेखिएको छ, ‘मानिस रोटीले मात्र होइन, तर परमेश्‍वरको मुखबाट निस्‍केको हरेक वचनले जीवित रहँदछ’।” 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४:५–६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शैतानले येशूलाई गरेको दोस्रो परीक्षा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शैतानले येशूलाई मन्दिरबाट तल हामफाल्‍नुहोस् भनि परीक्षा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दोस्रो परीक्षामा येशूको उत्तर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भन्नुभयो “लेखिएको छ, ‘तैंले परमप्रभु आफ्‍ना परमेश्‍वरको परीक्षा नगर्नू’।”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४:८–९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शैतानले येशूलाई गरेको तेस्रो परीक्षा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शैतानले संसारका सबै राज्यहरूको सट्टामा येशूलाई उसको आराधना गर्न भनी परीक्षा गरे</w:t>
      </w:r>
      <w:r>
        <w:rPr>
          <w:b/>
          <w:lang w:val="ne_NP" w:bidi="ne_NP"/>
        </w:rPr>
        <w:t xml:space="preserve"> </w:t>
      </w:r>
      <w:r>
        <w:rPr>
          <w:lang w:val="ne_NP" w:bidi="ne_NP"/>
        </w:rPr>
        <w:t>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तेस्रो परीक्षाको जवाफमा येशूले के भन्नुभयो? 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जवाफ दिनु भयो “तैंले परमप्रभु आफ्‍ना परमेश्‍वरलाई दण्‍डवत्‌ गर्नू, र उहाँको मात्र सेवा गर्नू”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४:१५–१६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गालीलको कफरनहूममा सर्ने घटनाले कुन भविष्यवाणी पूरा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गालीलका मानिसहरूले ठूलो प्रकाश देख्नेछन् भन्ने यशैयाको भविष्यवाणी पूरा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त्यसपछि येशूले के सन्देश प्रचार गर्न थाल्नुभयो?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“पश्‍चात्ताप गर, किनभने स्‍वर्गको राज्‍य नजिक आइपुगेको छ” भनि येशूले प्रचार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पत्रुस र अन्‍द्रियासले आफ्नो जीविकोपार्जन कसरी गर्थे?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 र अन्‍द्रियास माछा मार्ने व्यक्ति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पत्रुस र अन्‍द्रियासलाई के बनाऊछु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भन्नुभयो कि उहाले पत्रुस र अन्‍द्रियासलाईमानिसहरूका मछुवा बनाऊनेछु।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याकूब र यूहन्‍नाले आफ्नो जीविकोपार्जन कसरी गर्थे? </w:t>
      </w:r>
    </w:p>
    <w:p>
      <w:pPr/>
      <w:r>
        <w:rPr>
          <w:lang w:val="ne_NP" w:bidi="ne_NP"/>
        </w:rPr>
      </w:r>
      <w:r>
        <w:rPr>
          <w:lang w:val="ne_NP" w:bidi="ne_NP"/>
        </w:rPr>
        <w:t>याकूब र यूहन्‍ना मछुवा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समयमा, येशू कहाँ गएर शिक्षा दिन्नुभयो?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गालीलका सभाघरहरूमा शिक्षा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कस्ता प्रकारका मानिसहरूलाई येशू कहाँ ल्याइयो, र येशूले उनीहरूसँग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बिरामी र दुष्ट आत्माले ग्रस्त व्यक्तिहरूलाई येशू कहाँ ल्याइयो, र येशूले तिनीहरूलाई निको पार्नुभयो।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४:२५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समयमा कति जना मानिसहरूले येशूलाई पछ्याइरहेका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यस समयमा ठूलो भीडले येशूलाई पछ्याइरहेक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आत्मामा गरिबहरू किन धन्यका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आत्मामा गरिबहरू धन्य छन्, किनभने उनीहरूको लागि स्वर्गको राज्य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शोक गर्नेहरू किन धन्यका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शोक गर्छन्, तिनीहरू धन्य छन्, किनभने तिनीहरूलाई सान्त्वना दिइनेछ।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नम्रहरू किन धन्यका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नम्रहरू धन्य हुन्, किनभने उनीहरूले पृथ्वीको उत्तराधिकार प्राप्त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धार्मिकताको निम्‍ति भोकाउने र तिर्खाउनेहरू किन धन्य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धार्मिकताको निम्‍ति भोकाउने र तिर्खाउ छ, तिनीहरू धन्य हुन् किनभने तिनीहरू तृप्‍त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५:११–१२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येशूको खातिर निन्‍दा र सतावटमा परेकाहरू किन धन्यका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येशूको नाममा निन्‍दा र सताइएका मानिसहरू धन्य हुन्, किनभने स्वर्गमा उनीहरूको ठूलो इनाम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५:१५–१६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कसरी आफ्नो ज्‍योति मानिसहरूका अघि चम्काउँछन्?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राम्रो काम गरेर आफ्नो ज्‍योति मानिसहरूका अघि चम्काउँछन्।</w:t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५:१७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पुरानो करारको व्यवस्था र अगमवक्ताहरूको भविष्यवाणीलाई के गर्न आए?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पुरानो करारको व्यवस्था र अगमवक्ताहरूको भविष्यवाणी पूरा गर्न आए।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५:१९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स्वर्गको राज्यमा कसलाई महान् मानिनेछ?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परमेश्वरका आज्ञाहरू पालन गर्छन् र अरूलाई पनि सिकाउँछन्, तिनीहरू स्वर्गको राज्यमा महान् कहलिनेछन्।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५:२१–२२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केवल हत्या गर्नेहरू मात्र न्यायको खतरामा पर्छ भनी सिकाउनु भएन तर अरु के गर्ने व्यक्तिहरू पनि न्यायको खतरामा पर्छ भनी सिकाउनु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सिकाउनुभयो कि केवल हत्या गर्नेहरू मात्र होइनन्, तर आफ्ना दाजुभाइसँग रिसाउनेहरू पनि न्यायको खतरामा पर्छन्।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५:२३–२४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यदि </w:t>
      </w:r>
      <w:r>
        <w:rPr>
          <w:lang w:val="ne_NP" w:bidi="ne_NP"/>
        </w:rPr>
        <w:t>हाम्रो भाइको हृदयमा हाम्रो विरुद्धमा केही छ</w:t>
      </w:r>
      <w:r>
        <w:rPr>
          <w:b/>
          <w:lang w:val="ne_NP" w:bidi="ne_NP"/>
        </w:rPr>
        <w:t>, येशूले हामीलाई के गर्न सिकाउनुभयो?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हाम्रो भाइसँग हाम्रो विरुद्ध केही छ भने, हामीले गएर मेलमिलाप गर्नुपर्छ भनि येशूले सिकाउनुभयो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५:२५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अदालत पुग्नुअघि हामीले हाम्रा आरोप लगाउने व्यक्तिसँग के गर्नुपर्छ भनी येशूले के सिकाउनुभयो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अदालतमा पुग्नुअघि हाम्रो अभियोगकर्तासँग सहमति गर्न प्रयास गर्नुपर्छ भनि येशूले सिकाउनुभयो।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५:२७–२८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व्यभिचार गर्नु मात्र गलत होइन, तर के गर्नु पनि गलत हो भनेर सिकाउनुभयो?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व्यभिचार गर्नु मात्र गलत होइन, तर महिलालाई कामवासनाको इच्‍छाले हेर्नु पनि गलत हो भनेर सिकाउनुभयो।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५:२९–३०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पाप गर्न प्रेरित गर्ने कुनै पनि कुरालाई के गर्नुपर्छ भनी भन्नुभएको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पाप गर्न प्रेरित गर्ने कुनै पनि कुरा हटाउनुपर्छ भनी येशूले भन्नुभयो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५:३२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कुन कारणले मात्र सम्बन्धविच्छेदलाई अनुमति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केवल यौन अनैतिकताको कारणले मात्र सम्बन्ध विच्छेदको अनुमति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५:३२ (#२)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श्रीमानले श्रीमतीलाई गलत रूपमा सम्बन्धविच्छेद गर्छन् र उनले पुनः विवाह गर्छिन् भने, श्रीमानले श्रीमतीलाई के बन्न बाध्य पार्छन्?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श्रीमानले आफ्नी श्रीमतीलाई गलत रूपमा सम्बन्धविच्छेद गर्छन् र उनले पुनः विवाह गर्छिन् भने उनी व्यभिचारिणी ठहरिन्छिन्।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५:३७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विभिन्न सांसारिक चीजहरूमा शपथ खाने सट्टा, येशूले हाम्रो बोली कस्तो हुनुपर्छ भन्नुहुन्छ?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विभिन्न सांसारिक चीजहरूमा शपथ खाने सट्टा हाम्रो बोली ‘हो’ भने ‘हो,’ ‘होइन’ भने ‘होइन’ मात्र हुनुपर्छ भनि येशू भन्छन्।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५:३८–३९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हाम्रो प्रति दुष्ट हुने व्यक्तिसँग कस्तो व्यवहार गर्नुपर्छ भनेर सिकाउनुभयो?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हामीलाई हाम्रो विरुद्ध दुष्ट हुने व्यक्तिलाई प्रतिरोध गर्नु हुँदैन भनी येशूले सिकाउनुभयो।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५:४३–४४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हामीलाई हाम्रा शत्रुहरू र जसले हामीलाई सताउँछन्, तिनीहरूसँग कसरी व्यवहार गर्नुपर्छ भनेर सिकाउनुभयो?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आफ्ना शत्रुहरूलाई माया गर्नुपर्छ र आफूलाई सताउनेहरूको लागि प्रार्थना गर्नुपर्छ भनि येशूले सिकाउनुभयो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५:४६–४७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केवल हामीलाई माया गर्नेहरूलाई मात्र होइन तर हाम्रा शत्रुहरूलाई पनि माया गर्नुपर्छ भनी येशूले किन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हामीले केवल ती व्यक्तिहरूलाई माया गर्छौं जसले हामीलाई माया गर्छन् भने, हामीले कुनै पुरस्कार प्राप्त गर्दैनौं, किनभने यसरी त हामीले केवल गैर-यहूदीहरूले गर्ने काम मात्रै गरिरहेका हुन्छौं भनि येशूले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धर्मका कार्यहरू देखाउनका लागि गर्ने मानिसहरूको पुरस्कार के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मानिसहरूले अरुले देखून् भनेर आफ्नो धार्मिक कार्यहरू गर्छन्, तिनीहरूले मानिसहरूको प्रशंसा नै आफ्नो पुरस्कारको रूपमा प्राप्त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६:३–४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पिताबाट पुरस्कृत हुनको निम्ति हामीले धार्मिक कार्यहरू कसरी गर्नु 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हाम्रो धार्मिक कार्यहरू गुप्‍तमा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मानिसहरूले देखून्‌ भनी खड़ा भएर प्रार्थना गर्न ढोंगीहरूले के पुरस्कार प्राप्त गर्ने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मानिसहरूले देखून्‌ भनी खड़ा भएर प्रार्थना गर्न ढोंगीहरूले मानिसहरूबाट नै आफ्नो पुरस्कार पाउँछन्।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जसले गुप्‍तमा प्रार्थना गर्छन्, तिनीहरूले कसबाट पुरस्कार पाउँछन्?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b/>
          <w:lang w:val="ne_NP" w:bidi="ne_NP"/>
        </w:rPr>
        <w:t xml:space="preserve">जसले </w:t>
      </w:r>
      <w:r>
        <w:rPr>
          <w:lang w:val="ne_NP" w:bidi="ne_NP"/>
        </w:rPr>
        <w:t>गुप्‍तमा रूपमा प्रार्थना गर्छन्, उनीहरूले पिताबाट पुरस्कार प्राप्त गर्छन्।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६:७–८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अनावश्यक दोहोर्याइँ प्रार्थना गर्नु हुन्न भनी येशूले किन भन्नु 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अनावश्यक नदोहोर्याइ प्रार्थना गर्नुपर्छ, किनभने हामीहरूले उहाँसँग माग्‍नभन्‍दा अघिबाटै हामीहरूलाई कुन-कुन कुराको खाँचो छ, सो हाम्रा पिता जान्‍नुहुन्‍छ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६:१०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पिताको इच्छा पूरा होस् भनेर कहाँ प्रार्थना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पितालाई उहाको इच्‍छा स्‍वर्गमा जस्‍तो छ, त्‍यस्‍तै यस पृथ्‍वीमा पूरा होस्‌ भनी प्रार्थना गर्नुपर्छ।</w:t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६:१५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हामीले अरूको अपराध क्षमा गरेनौ भने, पिताले के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हामीले अरूको अपराध क्षमा गरेनौ भने पिताले हाम्रो अपराध क्षमा गर्नुहुनेछैन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६:१६–१८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पिताबाट इनाम प्राप्त गर्नका लागि कसरी उपवास बस्‍नु 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हामी उपवास बस्छौ तब गुप्‍तमा बस्‍नु पर्छ अनि पिताले हामीलाई इनाम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६:१९–२०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धन सम्पत्ति कहाँ थुपारनु पर्छ,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हामीले स्‍वर्गमा धन-सम्‍पत्ति थुपारनु पर्छ, किनकी त्यहाँ कीराले वा खियाले नष्‍ट पार्दैन, र चोरले पनि चोर्दैन। </w:t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हाम्रो धन जहाँ छ, त्यहाँ के पनि हुन्‍छ</w:t>
      </w:r>
      <w:r>
        <w:rPr>
          <w:lang w:val="ne_NP" w:bidi="ne_NP"/>
        </w:rPr>
        <w:t xml:space="preserve"> </w:t>
      </w:r>
      <w:r>
        <w:rPr>
          <w:b/>
          <w:lang w:val="ne_NP" w:bidi="ne_NP"/>
        </w:rPr>
        <w:t>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जहाँ हाम्रो धन हुन्‍छ, त्‍यहीँ हाम्रो मन पनि हुन्‍छ। </w:t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कुन दुई मालिकहरू बीच छनोट गर्नु 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परमेश्‍वरलाई की धनलाई हाम्रो मालिकहरूका रूपमा छनौट गर्नुपर्छ।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६:२५–२६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खाना, पेय पदार्थ, र लुगा बारे किन चिन्ता गर्नुपर्दैन?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खाना, पिउने कुरा, र लुगा बारे चिन्ता गर्नु पर्दैन किनभने पिताले चराहरूको पनि हेरचाह गर्नुहुन्छ, र हामी तिनीहरूभन्दा धेरै मूल्यवान 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६:२७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हामीलाई हामीले फिक्री गरेर के गर्न</w:t>
      </w:r>
      <w:r>
        <w:rPr>
          <w:lang w:val="ne_NP" w:bidi="ne_NP"/>
        </w:rPr>
        <w:t xml:space="preserve"> </w:t>
      </w:r>
      <w:r>
        <w:rPr>
          <w:b/>
          <w:lang w:val="ne_NP" w:bidi="ne_NP"/>
        </w:rPr>
        <w:t>सक्दैनौं भनि सम्झाउनुहुन्छ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फिक्री</w:t>
      </w:r>
      <w:r>
        <w:rPr>
          <w:b/>
          <w:lang w:val="ne_NP" w:bidi="ne_NP"/>
        </w:rPr>
        <w:t xml:space="preserve"> </w:t>
      </w:r>
      <w:r>
        <w:rPr>
          <w:lang w:val="ne_NP" w:bidi="ne_NP"/>
        </w:rPr>
        <w:t>गरेर हाम्रो आयुमा एक घड़ी पनि थप्‍न सक्दैनौं भनि येशूले येशूले हामीलाई सम्झाउनुहुन्छ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६:३३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पहिले के खोज्नुपर्छ, जसले गर्दा हाम्रो सबै सांसारिक आवश्यकताहरू पूरा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पहिले परमेश्‍वरको राज्‍य र उहाँका धार्मिकताको खोजी गर्नु पर्छ त्यसपछि हाम्रा सबै सांसारिक आवश्यकताहरू पूरा गरिनेछन्।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७:३–५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स्पष्ट रूपमा देखी हाम्रो भाईलाई सहायता गर्न अघि हामीले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पहिले हामीले आफूलाई न्याय गर्नुपर्छ र आफ्नो आँखाबाट मूढ़ा हटाउनुपर्छ, त्यसपछि मात्र हामीले आफ्ना भाईलाई सहायता गर्न सक्छौं।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तपाईंले जे पवित्र छ त्यो कुकुरहरूलाई दिनुभयो भने के हुन सक्छ?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तपाईंले जे पवित्र छ त्यो कुकुरहरूलाई दिनुभयो भने, उनीहरूले त्यसलाई कुल्चिन सक्छन् र त्यसपछि फर्केर तपाईंलाई टोक्न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७:८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पिताबाट केही कुरा प्राप्त गर्न के गर्नु 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पिताबाट केही कुरा प्राप्त गर्नको लागि माग्न, खोज्न र ढकढक्याउनुपर्छ।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७:११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 xml:space="preserve"> पिता संग माग्नेहरूलाई उहाँले के दिनुहुन्छ?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पिता संग माग्नेहरूलाई उहाँले असल कुरा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७:१२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</w:t>
      </w:r>
      <w:r>
        <w:rPr>
          <w:b/>
          <w:lang w:val="ne_NP" w:bidi="ne_NP"/>
        </w:rPr>
        <w:t xml:space="preserve"> र भविष्यवक्ताहरूले हामीलाई अरूसँग कसरी व्यवहार गर्नुपर्छ भनेर के सिकाउँछन्?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मानिसहरूले </w:t>
      </w:r>
      <w:r>
        <w:rPr>
          <w:lang w:val="ne_NP" w:bidi="ne_NP"/>
        </w:rPr>
        <w:t xml:space="preserve">हामीलाई </w:t>
      </w:r>
      <w:r>
        <w:rPr>
          <w:lang w:val="ne_NP" w:bidi="ne_NP"/>
        </w:rPr>
        <w:t xml:space="preserve"> जस्तो गरेको चाहन्छौ, </w:t>
      </w:r>
      <w:r>
        <w:rPr>
          <w:lang w:val="ne_NP" w:bidi="ne_NP"/>
        </w:rPr>
        <w:t xml:space="preserve">हामीले </w:t>
      </w:r>
      <w:r>
        <w:rPr>
          <w:lang w:val="ne_NP" w:bidi="ne_NP"/>
        </w:rPr>
        <w:t xml:space="preserve">तिनीहरूसँग त्यस्तै गर्नुपर्छ भनी </w:t>
      </w:r>
      <w:r>
        <w:rPr>
          <w:lang w:val="ne_NP" w:bidi="ne_NP"/>
        </w:rPr>
        <w:t>व्यवस्था र भविष्यवक्ताहरूले हामीलाई सिकाउँछन्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७:१३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विशाल मार्गले कहाँ पुर्‍याउँछ?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विशाल</w:t>
      </w:r>
      <w:r>
        <w:rPr>
          <w:b/>
          <w:lang w:val="ne_NP" w:bidi="ne_NP"/>
        </w:rPr>
        <w:t xml:space="preserve"> </w:t>
      </w:r>
      <w:r>
        <w:rPr>
          <w:lang w:val="ne_NP" w:bidi="ne_NP"/>
        </w:rPr>
        <w:t>मार्ग विनाशतर्फ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७:१४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साँघुरो बाटोले कहाँ पुर्‍याउँछ?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साँघुरो बाटोले जीवनतर्फ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७:१५–१६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झूटा अगमवक्ताहरूलाई कसरी चिन्न सक्छौं?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झूटा भविष्यवक्ताहरूलाई उनीहरूको जीवनका फलबाट चिन्न सक्छौं।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७:२१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स्वर्गको राज्यमा कसले प्रवेश पाउनेछ?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पिताको इच्छा पूरा गर्नेहरूले स्वर्गको राज्यमा प्रवेश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७:२२–२३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भविष्यवाणी गरेका, दुष्टात्मा निकालेका, र येशूको नाममा चमत्कार गरेका धेरैलाई के भन्नुहुनेछ?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तिनीहरूलाई भन्नुहुनेछ, "मैले तिमीहरूलाई कहिल्यै चिनेको थिएन! तिमीहरू दुष्ट काम गर्नेहरू मबाट टाढा जाऊ"!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७:२४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यीशुको दुई घरको दृष्टान्तमा बुद्धिमान मानिस 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जसले येशूका शब्दहरू सुन्छ र तिनीहरूलाई पालन गर्छ, ऊ बुद्धिमान व्यक्तिसँग तुलना गर्न सकिन्छ।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७:२६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येशूको दुई घरको दृष्टान्तमा मूर्ख व्यक्ति 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जसले येशूका शब्दहरू सुन्छ तर तिनीहरूलाई पालन गर्दैन, ऊ मूर्ख मानिस जस्तै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७:२९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शास्त्रीहरूले सिकाउने तरिकाको तुलनामा येशूले मानिसहरूलाई कसरी सिकाउनुभयो?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मानिसहरूलाई अधिकारसहित सिकाउनुभयो, शास्त्रीहरूले जस्तो सिकाएनन्।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८:४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किन निको भएको कुष्ठरोगीलाई पुजारीकहाँ गएर मोशाले आज्ञा गरेको भेटी चढाउनुपर्छ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निको भएको कुष्ठरोगीलाई तिनीहरूको साक्षीको लागि पुजारीकहाँ जान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मत्ती ८:७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कप्तानले आफ्नो पक्षाघात भएको नोकरको बारेमा येशूलाई बताए, उहाँले के गर्नुहुनेछ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भन्नुभयो कि उहाँ कप्तानको घरमा जानुहुनेछ र नोकरलाई निको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