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TIT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सेवा गर्नुमा पावलको उद्देश्‍य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उनको उद्देश्‍य परमेश्‍वरका चुनिएकाहरूका विश्‍वास स्थापित गर्नु, र सत्यताको ज्ञान स्थापित गर्नु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उहाँका चुनिएकाहरूका निम्ति अनन्‍त जीवन कहिले प्रतिज्ञा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यो समयको सबै युगहरूभन्दा पहिला नै प्रतिज्ञा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परमेश्‍वरले ढाँट्न सक्‍नुहुन्छ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सक्‍नुहुन्‍न।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परमेश्‍वले सही समयमा आफ्नो घोषणा कसलाई सुम्पनुभयो?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यो प्रेरित पावललाई सुम्पनुभयो।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तीतस र पावल बीच कस्तो सम्बन्ध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तितस पावलको साँचो छोरा जस्तै थिए किनभने तिनीहरूको साझा विश्‍वास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एल्डरको श्रीमती र छोराछोरी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एउटै पत्‍नीको पति हुनुपर्दछ र उहाँका विश्‍वासी छोराछोरीहरू हुनुपर्दछ जो लापरवाह व्यवहार वा विद्रोहको आरोपमा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एल्डरले निर्दोष हुन बेवास्ता गर्नुपर्ने केही चरित्र विशेषताहरू 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ऊ घमण्डी वा सजिलै रिसाउने वा रक्सीको लत वा झगडा गर्ने वा लोभी हुनुहुँदैन।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1:7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परिवारमा निरीक्षकको कस्तो ओहदा र जिम्मेवारी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परमेश्‍वरको घरको व्यवस्थापक जस्तै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एल्डरमा कस्ता असल गुणहरू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एल्डर अतिथि सत्कार गर्ने, असल, समझदार, धर्मी, पवित्र र आत्मसंयमी हुनु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आफूलाई सिकाइएको सन्देशप्रति एल्डरको मनोवृत्ति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यसलाई बलियोसँग समात्‍नुपर्दछ, र यसरी, अरूलाई प्रोत्साहन र हप्काउन सक्षम हुनुपर्दछ।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झूटा शिक्षकहरूले तिनीहरूको शिक्षाद्वारा के गर्दै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सम्पूर्ण घरपरिवारलाई त्रसित बनाए।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झूटा शिक्षकहरूले के चाहेका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लाजमर्दो लाभ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मण्डलीलाई हानि पुर्‍याउने यी झूटा शिक्षकहरूलाई एल्डरले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तिनीहरूलाई कडा रूपमा हप्काउनुपर्छ ताकि तिनीहरू विश्‍वासमा स्थिर हुन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कुन कुरामा ध्यान दिनु हुँदैन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यहूदी पौराणिक कथाहरू र मानिसहरूका आज्ञाहरूमा ध्यान दिनु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अविश्‍वासी मानिसमा के भ्रष्ट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उसको मन र विवेक दुवै भ्रष्ट हुन्छ।\n\n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भ्रष्ट मानिसले परमेश्‍वरलाई चिनेको दाबी गरे तापनि उसले उहाँलाई कसरी इन्कार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आफ्नो कार्यद्वारा परमेश्‍वरलाई इन्कार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मण्डलीका बूढा मानिसहरूमा हुने केही विशेषताहरू के-के हुन्?\n\n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संयमी, सम्मानित, समझदार, र विश्‍वासमा, प्रेममा, र लगनशील हुनुपर्दछ।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मण्डलीका वृद्ध महिलाहरूमा हुने केही विशेषताहरू के-के हुन्?\n\n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आदरणीय, संयमित हुनुपर्छ, निन्दा गर्ने होइन, राम्रो कुराको शिक्षक हुनुपर्दछ।\n\n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वृद्ध महिलाहरूले जवान महिलाहरूलाई के गर्न सिकाउनुपर्छ?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तिनीहरूलाई आफ्नो पतिलाई माया गर्न र आज्ञा पालन गर्न, र आफ्ना छोराछोरीलाई माया गर्न सिकाउनुपर्छ।\n\n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तीतसले आफूलाई असल कामहरूको उदाहरणको रूपमा कसरी प्रस्तुत गर्नुपर्छ?\n\n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उहाँको शिक्षामा, उहाँ भ्रष्ट हुनुपर्दछ, मर्यादाका साथ काम गर्नुपर्दछ, र आलोचना भन्दा माथिको राम्रो सन्देश दिनुपर्दछ।\n\n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तितस राम्रो उदाहरण हुन् भने विरोध गर्नेहरूलाई के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उहाँको विरोध गर्नेहरू लज्जित हुनेछन् किनभने तिनीहरूसँग उहाँको बारेमा केही नराम्रो कुरा छैन।\n\n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 दासहरूले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आफ्ना मालिकहरूको आज्ञापालन गर्नुपर्छ, खुसी हुनुपर्दछ, र तर्क गर्नु हुँदैन।\n\n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ख्रीष्टियन दासहरूले पावलले निर्देशन दिएअनुसार व्यवहार गर्छन्, त्यसले अरूलाई कस्तो असर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यसले हाम्रा मुक्तिदाता परमेश्‍वरको बारेमा शिक्षालाई श्रेय दिनेछ।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कृपाले कसलाई बचाउन सक्छ?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कृपाले सबैलाई बचाउन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अनुग्रहले हामीलाई के अस्वीकार गर्न तालिम दिन्छ?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अनुग्रहले हामीलाई ईश्‍वरहीनता र सांसारिक इच्छाहरू अस्वीकार गर्न तालिम दिन्छ।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 कस्तो भविष्यको घटना प्राप्त गर्न उत्सुक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 धन्य आशा प्राप्त गर्न तत्पर छन्: हाम्रा महान् परमेश्‍वर र मुक्तिदाता येशू ख्रीष्टको महिमाको उपस्थिति।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येशूले हाम्रो लागि आफैलाई अर्पण गर्नुभयो?\n\n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हामीलाई अधर्मबाट छुटकारा दिन र असल काम गर्न जोसिलो हुने मानिसहरूलाई शुद्ध पार्न उहाँले आफूलाई अर्पण गर्नुभयो।\n\n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शासकहरू र अधिकारीहरूप्रति विश्‍वासीको दृष्टिकोण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विश्‍वासीले तिनीहरूलाई समर्पण गर्नुपर्छ र तिनीहरूको आज्ञापालन गर्नुपर्छ, र हरेक राम्रो कामको लागि तयार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कुराले अविश्‍वासीहरूलाई बहकाउँछ र तिनीहरूलाई दास बनाउँछ?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तिनीहरूका विभिन्‍न आकांक्षाहरू र आनन्दहरूले तिनीहरूलाई भ्रामक बनाउँछन् र तिनीहरूलाई दास बनाउँछन्।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हामीलाई कुन माध्यमबाट बचाउनुभयो?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हामीलाई नयाँ जन्मको धुलाई र पवित्र आत्माको नवीकरणद्वारा बचाउनुभयो।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गरेका असल कामहरूको कारणले वा परमेश्‍वरको कृपा, कुन कुराले गर्दा हामीले मुक्ति पाएका छौं?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केवल परमेश्‍वरको कृपाले बचेका 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उहाँले हामीलाई धर्मी ठहराएपछि, परमेश्‍वरले हामीलाई के बनाइदिनुहुन्छ?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हामीलाई उहाँको उत्तराधिकारी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 गर्न होसियार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राम्रो काम गर्न होसियार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केबाट बच्‍नुपर्छ?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 मूर्खतापूर्ण बहसहरू, वंशावलीहरू, झगडाहरू, र धार्मिक कानूनको बारेमा विवादबाट टाढा रहनुपर्छ।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वा दुई चेतावनी पछि हामीले कसलाई अस्वीकार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विभाजनकारी व्यक्तिलाई अस्वीकार गर्नुपर्छ।\n\n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तीतस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फलदायी हुनको लागि आफूलाई केमा संलग्‍न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आवश्यक आवश्यकताहरू पूरा गर्न असल कामलाई जोड्न सिक्नुहोस्।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