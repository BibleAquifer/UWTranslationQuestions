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Translation Questions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Translation Questions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Translation Questions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Translation Questions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2TI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तिमोथी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 कसरी ख्रीष्‍टको प्रेरित बने?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 परमेश्‍वरको इच्छाद्वारा ख्रीष्‍टको प्रेरित बने।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तिमोथी 1:2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तिमोथीसँगको आफ्नो सम्बन्ध पावलले के हो भन्छन्?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तिमोथीलाई आफ्नो “प्रिय बालक” भन्छन्।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तिमोथी 1:4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तिमोथीलाई आफ्नो प्रार्थनामा सम्झँदा, पावलले के गर्न खोज्छन्?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 तिमोथीलाई हेर्न चाहन्छन्।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तिमोथी 1:5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तिमोथीको परिवारमा, तिमोथीले गर्नुअघि साँचो विश्‍वास कसलाई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तिमोथीकी हजुरआमा र आमा दुवैको साँचो विश्‍वास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तिमोथी 1:7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परमेश्‍वरले तिमोथीलाई कस्तो आत्मा दिनुभयो?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परमेश्‍वरले तिमोथीलाई शक्ति, प्रेम र अनुशासनको आत्मा दिनुभयो।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तिमोथी 1:8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तिमोथीलाई के नगर्न भन्छन्?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तिमोथीलाई प्रभुको गवाहीमा लाज नमान्‍न भन्छन्।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तिमोथी 1:8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तिमोथीलाई के गर्न भन्छन्?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तिमोथीलाई पावलसँगै सुसमाचारको लागि कष्‍ट भोग्‍न भन्छन्।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तिमोथी 1:9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परमेश्‍वरको योजना र अनुग्रह हामीलाई कहिले दिइयो?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परमेश्‍वरको योजना र अनुग्रह अनन्त समय भन्दा पहिले हामीलाई दिइएको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तिमोथी 1:10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परमेश्‍वरले आफ्नो मुक्तिको योजना कसरी प्रकट गर्नुभयो?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परमेश्‍वरको मुक्तिको योजना हाम्रा मुक्तिदाता ख्रीष्‍ट येशूको आगमनद्वारा प्रकट भएको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तिमोथी 1:10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जब येशू देखा पर्नुभयो, उहाँले मृत्यु, जीवन र अमरत्वको बारेमा के गर्नुभयो?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येशूले मृत्युको अन्त्य गर्नुभयो, र सुसमाचार मार्फत प्रकाश जीवन र अमरत्वमा ल्याउनुभयो।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तिमोथी 1:12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पावललाई सुसमाचारको लागि लाज नमान्‍न परमेश्‍वरले उसको लागि के गर्न सक्षम हुनुहुन्छ भनी पावललाई विश्‍वास छ?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परमेश्‍वरलाई सुम्पेको निक्षेप त्यस दिनसम्म राख्‍न परमेश्‍वर सक्षम हुनुहुन्छ भन्‍ने कुरामा पावल विश्‍वस्त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तिमोथी 1:14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तिमोथीलाई परमेश्‍वरले दिनुभएको राम्रो निक्षेपलाई के गर्नु 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तिमोथीले परमेश्‍वरले उनलाई दिनुभएको राम्रो भण्डारलाई पवित्र आत्माद्वारा सुरक्षित राख्नुपर्छ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तिमोथी 1:15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पावलका सबै एसियाली साथीहरूले उनलाई के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एसियामा भएका सबै पावलबाट फर्के।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तिमोथी 1:16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किन पावलले ओनेसिफोरसको घरानालाई कृपा दिनुहोस् भनेर प्रभुलाई सोध्छन्?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ओनेसिफरसको परिवारलाई कृपा दिनुहोस् भनेर पावलले प्रभुलाई सोध्छन् किनभने ओनेसिफरसले पावललाई स्फूर्ति दिएका थिए र पावलको साङ्‌लाबाट लज्जित भएनन्।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तिमोथी 1:17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 रोममा हुँदा ओनेसिफरसले पावलको लागि के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ओनेसिफरसले लगनशीलताका साथ पावललाई रोममा खोजे र उनलाई भेट्टाए।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तिमोथी 1:18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ओनेसिफरसलाई के प्रदान गर्न प्रभुलाई सोध्छन्?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ओनेसिफरसलाई कृपा दिनुहोस् भनी प्रभुलाई आग्रह गर्छन्।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तिमोथी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तिमोथीलाई बलियो बनाउन के सक्षम छ?</w:t>
      </w:r>
    </w:p>
    <w:p>
      <w:pPr/>
      <w:r>
        <w:rPr>
          <w:lang w:val="ne_NP" w:bidi="ne_NP"/>
        </w:rPr>
      </w:r>
      <w:r>
        <w:rPr>
          <w:lang w:val="ne_NP" w:bidi="ne_NP"/>
        </w:rPr>
        <w:t>ख्रीष्‍ट येशूमा भएको अनुग्रहले तिमोथीलाई बलियो बनाउन सक्छ।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तिमोथी 2:2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सिकाएको सन्देश तिमोथीले कसलाई सुम्पनुपर्ने छ?</w:t>
      </w:r>
    </w:p>
    <w:p>
      <w:pPr/>
      <w:r>
        <w:rPr>
          <w:lang w:val="ne_NP" w:bidi="ne_NP"/>
        </w:rPr>
      </w:r>
      <w:r>
        <w:rPr>
          <w:lang w:val="ne_NP" w:bidi="ne_NP"/>
        </w:rPr>
        <w:t>तिमोथीले विश्‍वासी मानिसहरूलाई सन्देश सुम्पनुपर्ने छ जसले अरूलाई पनि सिकाउन सक्षम हुनेछन्।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तिमोथी 2:4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तिमोथीलाई द‍ृष्‍टान्तको रूपमा, असल सिपाहीले आफू के कुरामा अल्झाउँनु हुँदैन भनी पावल भन्छन्?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असल सिपाहीले जीवनको मामिलामा आफूलाई अल्झाउँदैन।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तिमोथी 2:9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तिनले तिमोथीलाई लेख्दा, पावलले परमेश्‍वरको वचन प्रचार गर्दा कस्तो अवस्थामा दुःख भोगिरहेका 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अपराधीझैँ साङ्लले बाँधेर पीडा भोगिरहेका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तिमोथी 2:9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के बन्धनमा छैन भन्छन्?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परमेश्‍वरको वचन बन्धनमा 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तिमोथी 2:10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यी सबै कुराहरू किन सहन्छन्?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परमेश्‍वरले चुनेकाहरूका लागि सबै कुरा सहन्छन्, ताकि तिनीहरूले ख्रीष्‍ट येशूमा भएको मुक्ति प्राप्त गर्न सकून्।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तिमोथी 2:12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सहनेहरूलाई ख्रीष्‍टको प्रतिज्ञा के हो?</w:t>
      </w:r>
    </w:p>
    <w:p>
      <w:pPr/>
      <w:r>
        <w:rPr>
          <w:lang w:val="ne_NP" w:bidi="ne_NP"/>
        </w:rPr>
      </w:r>
      <w:r>
        <w:rPr>
          <w:lang w:val="ne_NP" w:bidi="ne_NP"/>
        </w:rPr>
        <w:t>सहनेहरूले ख्रीष्‍टसँग राज्य गर्नेछन्।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तिमोथी 2:12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ख्रीष्‍टलाई इन्कार गर्नेहरूलाई उहाँको चेतावनी के हो?</w:t>
      </w:r>
    </w:p>
    <w:p>
      <w:pPr/>
      <w:r>
        <w:rPr>
          <w:lang w:val="ne_NP" w:bidi="ne_NP"/>
        </w:rPr>
      </w:r>
      <w:r>
        <w:rPr>
          <w:lang w:val="ne_NP" w:bidi="ne_NP"/>
        </w:rPr>
        <w:t>ख्रीष्‍टलाई अस्वीकार गर्नेहरूलाई ख्रीष्‍टले अस्वीकार गर्नुहुनेछ।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तिमोथी 2:14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तिमोथीले कुन विषयमा मानिसहरूलाई झगडा नगर्न चेतावनी दिन्‍छन्?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तिमोथीले मानिसहरूलाई शब्दहरूको बारेमा झगडा नगर्न चेतावनी दिन्‍छन्, जुन कुनै पनि कामको लागि उपयोगी 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तिमोथी 2:18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सत्यबाट तर्केर गएका दुई जनाले के झूटो सिद्धान्त बोलेका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तिनीहरूले पुनरुत्थान पहिले नै भइसकेको थियो भनेका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तिमोथी 2:21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विश्‍वासीहरूले हरेक असल कामको लागि आफूलाई कसरी तयार गर्नुपर्छ?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विश्‍वासीहरूले हरेक असल कामको लागि तयार हुनको लागि आफूलाई अनादरजनक प्रयोगबाट सफा गर्नुपर्छ।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तिमोथी 2:22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तिमोथी केबाट भाग्‍नुपर्छ?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तिमोथी युवावस्थाको अभिलाषाबाट भाग्‍नुपर्छ।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तिमोथी 2:24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प्रभुको सेवक कस्तो हुनुपर्छ भनी पावलले भन्छन्?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प्रभुको सेवक धैर्यवान, सबैप्रति दयालु र सिकाउन सक्षम हुनुपर्छ।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तिमोथी 2:25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प्रभुको सेवकले उनको विरोध गर्नेहरूलाई कस्तो व्यवहार गर्नुपर्छ?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प्रभुको सेवकले उनको विरोध गर्नेहरूलाई नम्रतामा शिक्षा दिनुपर्छ।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तिमोथी 2:26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शैतानले अविश्‍वासीहरूसँग के गरेको छ?</w:t>
      </w:r>
    </w:p>
    <w:p>
      <w:pPr/>
      <w:r>
        <w:rPr>
          <w:lang w:val="ne_NP" w:bidi="ne_NP"/>
        </w:rPr>
      </w:r>
      <w:r>
        <w:rPr>
          <w:lang w:val="ne_NP" w:bidi="ne_NP"/>
        </w:rPr>
        <w:t>शैतानले आफ्नो इच्छाको लागि अविश्‍वासीहरूलाई पासोमा पारेको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तिमोथी 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आखिरी दिनहरूमा के आउनेछ भनेर पावलले भन्छन्?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अन्तिम दिनहरूमा कठिन समय आउनेछ भनी पावलले भन्छन्।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तिमोथी 3:2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आखिरी दिनहरूमा, मानिसहरूले परमेश्‍वरको सट्टामा केलाई प्रेम गर्नेछन्?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आखिरी दिनहरूमा, मानिसहरूले आफैलाई प्रेम गर्नेछन् र परमेश्‍वरको सट्टामा पैसालाई प्रेम गर्नेछन्।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तिमोथी 3:4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आखिरी दिनहरूमा, मानिसहरूले परमेश्‍वरको सट्टामा अरू के कुरालाई प्रेम गर्नेछन्?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आखिरी दिनहरूमा मानिसहरूले परमेश्‍वरको सट्टामा सुख-विलास प्रेम गर्नेछन्।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तिमोथी 3:5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तिमोथीलाई भक्तिको एक रूप मात्र भएकाहरूलाई के गर्न भन्छन्?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तिमोथीलाई भक्तिको मात्र रूप भएकाहरूबाट टाढा रहन भन्छन्।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तिमोथी 3:6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यी केही अधर्मी पुरुषहरूले के गर्छन्?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यी मध्ये केही अधर्मी पुरुषहरू घर-घरमा प्रवेश गर्छन् र विभिन्‍न अभिलाषाहरूले डोऱ्याइएका मूर्ख महिलाहरूलाई मोहित बनाउँछन्।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तिमोथी 3:8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पुरानो नियममा यान्‍नेस र याम्‍ब्रेस जस्ता अधर्मी मानिसहरू कस्ता 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यी अधर्मी मानिसहरू यान्‍नेस र याम्‍ब्रेसले मोशालाई गरे जस्तै सत्यको विरोध गर्छन्।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तिमोथी 3:10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झूटा शिक्षकहरूको सट्टामा, तिमोथीले कसलाई पछ्याएका 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तिमोथीले पावललाई पछ्याएका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तिमोथी 3:11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प्रभुले पावललाई केबाट बचाउनुभयो?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प्रभुले पावललाई तिनका सबै सतावट र कष्‍टहरूबाट बचाउनुभयो।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तिमोथी 3:12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ईश्‍वरीय ढंगमा जीवन बिताउन चाहनेहरू सबैलाई के हुनेछ भनी पावल भन्छन्?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यो भन्छन् कि ईश्‍वरीय ढंगमा जीवन बिताउन चाहनेहरू सबैलाई सताइनेछ।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तिमोथी 3:13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आखिरी दिनहरूमा को खराब हुनेछ?</w:t>
      </w:r>
    </w:p>
    <w:p>
      <w:pPr/>
      <w:r>
        <w:rPr>
          <w:lang w:val="ne_NP" w:bidi="ne_NP"/>
        </w:rPr>
      </w:r>
      <w:r>
        <w:rPr>
          <w:lang w:val="ne_NP" w:bidi="ne_NP"/>
        </w:rPr>
        <w:t>दुष्‍ट मानिसहरू र ठगहरू आखिरी दिनहरूमा अझ खराब हुनेछन्।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तिमोथी 3:15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तिमोथीको जीवनमा कुन समयदेखि तिनले पवित्र लेखहरू थाहा पाएका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>तिमोथीलाई बाल्यकालदेखि नै पवित्र लेखहरू थाहा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तिमोथी 3:16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सबै धर्मशास्त्र कसरी अस्तित्वमा आयो?</w:t>
      </w:r>
    </w:p>
    <w:p>
      <w:pPr/>
      <w:r>
        <w:rPr>
          <w:lang w:val="ne_NP" w:bidi="ne_NP"/>
        </w:rPr>
      </w:r>
      <w:r>
        <w:rPr>
          <w:lang w:val="ne_NP" w:bidi="ne_NP"/>
        </w:rPr>
        <w:t>सम्‍पूर्ण धर्मशास्‍त्र परमेश्‍वरको प्रेरणाबाट भएको हो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तिमोथी 3:16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सम्पूर्ण धर्मशास्त्र केको लागि लाभदायक छ?</w:t>
      </w:r>
    </w:p>
    <w:p>
      <w:pPr/>
      <w:r>
        <w:rPr>
          <w:lang w:val="ne_NP" w:bidi="ne_NP"/>
        </w:rPr>
      </w:r>
      <w:r>
        <w:rPr>
          <w:lang w:val="ne_NP" w:bidi="ne_NP"/>
        </w:rPr>
        <w:t>सम्पूर्ण धर्मशास्त्र सिकाउनलाई, अर्ती दिनलाई, सच्‍याउनलाई, धार्मिकतामा तालीम दिनलाई लाभदायक हुन्‍छ।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तिमोथी 3:17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धर्मशास्त्रमा व्यक्तिलाई तालिम दिनुको उद्देश्य के हो?</w:t>
      </w:r>
    </w:p>
    <w:p>
      <w:pPr/>
      <w:r>
        <w:rPr>
          <w:lang w:val="ne_NP" w:bidi="ne_NP"/>
        </w:rPr>
      </w:r>
      <w:r>
        <w:rPr>
          <w:lang w:val="ne_NP" w:bidi="ne_NP"/>
        </w:rPr>
        <w:t>एक व्यक्तिलाई धर्मशास्त्रमा प्रशिक्षित गरिन्छ ताकि ऊ निपुण होस्, हरेक राम्रो कामको लागि सुसज्जित होस्।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तिमोथी 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येशू ख्रीष्‍ट कसलाई न्याय गर्न जाँदै हुनुहुन्छ?</w:t>
      </w:r>
    </w:p>
    <w:p>
      <w:pPr/>
      <w:r>
        <w:rPr>
          <w:lang w:val="ne_NP" w:bidi="ne_NP"/>
        </w:rPr>
      </w:r>
      <w:r>
        <w:rPr>
          <w:lang w:val="ne_NP" w:bidi="ne_NP"/>
        </w:rPr>
        <w:t>येशू ख्रीष्‍टले जीवित र मरेकाहरूको न्याय गर्नुहुनेछ।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तिमोथी 4:2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तिमोथीलाई के गर्न गम्भीर रूपमा आज्ञा दिए?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तिमोथीलाई वचन प्रचार गर्न गम्भीरतापूर्वक आज्ञा दिए।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तिमोथी 4:3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चेतावनी दिए कि समय आउनेछ जब मानिसहरूले शिक्षाको सन्दर्भमा के गर्नेछन्?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मानिसहरूले राम्रो शिक्षा सहने छैनन्, तर तिनीहरूको आफ्नै इच्छाहरूसँग सहमत हुने शिक्षाहरू सुन्‍नेछन्।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तिमोथी 4:5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तिमोथीलाई के काम र सेवकाई सुम्पिएको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तिमोथीलाई प्रचारकको काम र सेवकाई दिइएको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तिमोथी 4:6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आफ्नो जीवनमा कुन समय आएको छ भन्‍नुभयो?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आफ्नो प्रस्थानको समय आएको बताए।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तिमोथी 4:8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ख्रीष्‍टको पुनरागमनलाई प्रिय मान्‍नेहरू सबैले के इनाम पाउनेछन् भनी पावलले बताए?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भने कि ख्रीष्‍टको पुनरागमनलाई प्रिय मान्‍नेहरू सबैले धार्मिकताको मुकुट पाउनेछन्।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तिमोथी 4:10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पावलका साथी डेमासले उनलाई किन त्यागे?</w:t>
      </w:r>
    </w:p>
    <w:p>
      <w:pPr/>
      <w:r>
        <w:rPr>
          <w:lang w:val="ne_NP" w:bidi="ne_NP"/>
        </w:rPr>
      </w:r>
      <w:r>
        <w:rPr>
          <w:lang w:val="ne_NP" w:bidi="ne_NP"/>
        </w:rPr>
        <w:t>डेमासले यस वर्तमान युगलाई प्रेम गरेको कारणले पावललाई छोडे।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तिमोथी 4:11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पावलको साथमा रहने एक मात्र साथी को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लूका मात्र पावलसँग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तिमोथी 4:14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प्रभुले अलेक्ज्याण्डरलाई के अनुसार बदला दिनुहुनेछ भनी पावलले भनेका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भने कि प्रभुले अलेक्ज्याण्डरलाई त्सयको काम अनुसार बदला दिनुहुनेछ।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तिमोथी 4:16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पावलको पहिलो बचावमा कुन-कुन मानिसहरू देखापरे?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पावलको पहिलो बचावमा, कोही पनि पावलसँग देखा परेनन्।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