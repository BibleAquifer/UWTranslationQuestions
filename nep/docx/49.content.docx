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Translation Questions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Translation Questions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Translation Questions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Translation Questions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यस पत्रमा आफूले लेखेका मानिसहरूलाई कसरी वर्णन गर्छन्?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आफूले लेखेका मानिसहरूलाई सन्तहरूको रूपमा र ख्रीष्‍ट येशूमा विश्‍वास गर्ने व्यक्तिहरूको रूपमा वर्णन गर्छन्।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1:3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परमेश्‍वर पिताले विश्‍वासीहरूलाई के कुराले आशिष् दिनुभएको छ?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 पिताले विश्‍वासीहरूलाई ख्रीष्‍टमा स्वर्गीय स्थानहरूमा हरेक आत्मिक आशिष् दिनुभएको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1:4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ख्रीष्‍टमा विश्‍वास गर्नेहरूलाई परमेश्‍वर पिताले कहिले चुन्‍नुभयो?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 पिताले संसारको उत्पत्ति हुनु अघि ख्रीष्‍टमा विश्‍वास गर्नेहरूलाई चुन्‍नुभयो।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1:4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परमेश्‍वर पिताले विश्‍वासीहरूलाई कुन उद्देश्यको लागि चुन्‍नुभयो?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 पिताले विश्‍वासीहरूलाई चुन्‍नुभयो ताकि तिनीहरू उहाँको अगाडि पवित्र र निर्दोष हुन सकून्।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1:5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किन परमेश्‍वरले विश्‍वासीहरूलाई धर्मपुत्रको लागि अग्रिम नियति दिनुभयो?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विश्‍वासीहरूलाई पहिले नै नियति दिनुभयो किनभने उहाँ यो गर्न खुशी हुनुहुन्थ्यो।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1:6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किन परमेश्‍वरले विश्‍वासीहरूलाई धर्मपुत्रको लागि अग्रिम नियति दिनुभयो?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उहाँको महिमित अनुग्रहको लागि उहाँको प्रशंसा होस् भनेर परमेश्‍वरले विश्‍वासीहरूलाई अग्रिम नियति दिनुभयो।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1:7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विश्‍वासीहरूलाई परमेश्‍वरको प्रिय ख्रीष्‍टको रगतद्वारा के पाउँछन्?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विश्‍वासीहरूले छुटकारा पाउँछन्, ख्रीष्‍टको रगतद्वारा तिनीहरूका अपराधहरूको क्षमा।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1:10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आफ्नो योजना पूरा गर्ने समय आउँदा परमेश्‍वरले के गर्नुहुन्छ?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स्वर्ग र पृथ्वीमा भएका सबै थोकलाई ख्रीष्‍टको अधीनमा ल्याउनुहुनेछ।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1:13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सत्यको वचन सुनेपछि विश्‍वासीहरूले कस्तो छाप पाए?</w:t>
      </w:r>
    </w:p>
    <w:p>
      <w:pPr/>
      <w:r>
        <w:rPr>
          <w:lang w:val="ne_NP" w:bidi="ne_NP"/>
        </w:rPr>
      </w:r>
      <w:r>
        <w:rPr>
          <w:lang w:val="ne_NP" w:bidi="ne_NP"/>
        </w:rPr>
        <w:t>विश्‍वासीहरूलाई प्रतिज्ञा गरिएको पवित्र आत्माले छाप लगाइयो।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1:14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आत्मा के को बैना हुनुहुन्छ?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आत्मा विश्‍वासीहरूको उत्तराधिकारको बैना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1:18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एफिसीहरूलाई के बुझ्‍नको लागि आँखा उज्यालो पारिनेछन् भनेर प्रार्थना गर्छन्?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प्रार्थना गर्छन् कि एफिसीहरू तिनीहरूको बोलावटको आशा र सन्तहरूमा ख्रीष्‍टको उत्तराधिकारको महिमित धन बुझ्‍नको लागि उनीहरूको आँखा उज्यालो पारिनेछन्।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1:20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अहिले विश्‍वासीहरूमा काम गर्ने शक्तिले ख्रीष्‍टमा के गर्‍यो?</w:t>
      </w:r>
    </w:p>
    <w:p>
      <w:pPr/>
      <w:r>
        <w:rPr>
          <w:lang w:val="ne_NP" w:bidi="ne_NP"/>
        </w:rPr>
      </w:r>
      <w:r>
        <w:rPr>
          <w:lang w:val="ne_NP" w:bidi="ne_NP"/>
        </w:rPr>
        <w:t>त्यही शक्तिले ख्रीष्‍टलाई मृत्युबाट बौरी उठाएर स्वर्गीय स्थानहरूमा परमेश्‍वरको दाहिने हातमा बसाल्यो।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1:22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परमेश्‍वरले ख्रीष्‍टको पाउमुनि के राखिदिनुभएको छ?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सबै कुरा ख्रीष्‍टको पाउमुनि राखिदिनुभएको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1:22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मण्डलीमा ख्रीष्‍टको अख्तियारको स्थान के हो?</w:t>
      </w:r>
    </w:p>
    <w:p>
      <w:pPr/>
      <w:r>
        <w:rPr>
          <w:lang w:val="ne_NP" w:bidi="ne_NP"/>
        </w:rPr>
      </w:r>
      <w:r>
        <w:rPr>
          <w:lang w:val="ne_NP" w:bidi="ne_NP"/>
        </w:rPr>
        <w:t>ख्रीष्‍ट मण्डलीमा भएका सबै कुराहरूको शिर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1:23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मण्डली के हो?</w:t>
      </w:r>
    </w:p>
    <w:p>
      <w:pPr/>
      <w:r>
        <w:rPr>
          <w:lang w:val="ne_NP" w:bidi="ne_NP"/>
        </w:rPr>
      </w:r>
      <w:r>
        <w:rPr>
          <w:lang w:val="ne_NP" w:bidi="ne_NP"/>
        </w:rPr>
        <w:t>मण्डली ख्रीष्‍टको शरीर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सबै अविश्‍वासीहरूको आत्मिक अवस्था कस्तो छ?</w:t>
      </w:r>
    </w:p>
    <w:p>
      <w:pPr/>
      <w:r>
        <w:rPr>
          <w:lang w:val="ne_NP" w:bidi="ne_NP"/>
        </w:rPr>
      </w:r>
      <w:r>
        <w:rPr>
          <w:lang w:val="ne_NP" w:bidi="ne_NP"/>
        </w:rPr>
        <w:t>सबै अविश्‍वासीहरू आफ्ना अपराध र पापहरूमा मरेका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2:2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अनाज्ञाकारिताका सन्तानमा कसले काम गरिरहेको छ?</w:t>
      </w:r>
    </w:p>
    <w:p>
      <w:pPr/>
      <w:r>
        <w:rPr>
          <w:lang w:val="ne_NP" w:bidi="ne_NP"/>
        </w:rPr>
      </w:r>
      <w:r>
        <w:rPr>
          <w:lang w:val="ne_NP" w:bidi="ne_NP"/>
        </w:rPr>
        <w:t>आकाशको शक्तिको अधिकारीहरूको शासक अनाज्ञाकारिताका छोराहरूमा काम गर्दैछ।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2:3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प्रकृति अनुसार, सबै अविश्‍वासीहरू के हुन्?</w:t>
      </w:r>
    </w:p>
    <w:p>
      <w:pPr/>
      <w:r>
        <w:rPr>
          <w:lang w:val="ne_NP" w:bidi="ne_NP"/>
        </w:rPr>
      </w:r>
      <w:r>
        <w:rPr>
          <w:lang w:val="ne_NP" w:bidi="ne_NP"/>
        </w:rPr>
        <w:t>सबै अविश्‍वासीहरू स्वभावैले क्रोधका सन्तान हुन्।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2:4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किन परमेश्‍वर विश्‍वासीहरूप्रति कृपामा धनी हुनुहुन्छ?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उहाँको महान् प्रेमको कारणले गर्दा परमेश्‍वर कृपामा धनी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2:5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विश्‍वासीहरूले केद्वारा उद्धार पाएका 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विश्‍वासीहरू परमेश्‍वरको कृपाले उद्धार पाएका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2:6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विश्‍वासीहरू कहाँ बसालिएका 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विश्‍वासीहरू ख्रीष्‍ट येशूसँग स्वर्गीय स्थानहरूमा बसालिएका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2:7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कुन उद्देश्यको लागि परमेश्‍वरले विश्‍वासीहरूलाई बचाउनुभयो र उठाउनुभयो?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विश्‍वासीहरूलाई बचाउनुभयो र उठाउनुभयो ताकि आउने युगहरूमा उहाँले विश्‍वासीहरूलाई आफ्नो अनुग्रहको ठूलो धन देखाउनलाई।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2:8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हामीले कसरी उद्धार पाएका छौँ?</w:t>
      </w:r>
    </w:p>
    <w:p>
      <w:pPr/>
      <w:r>
        <w:rPr>
          <w:lang w:val="ne_NP" w:bidi="ne_NP"/>
        </w:rPr>
      </w:r>
      <w:r>
        <w:rPr>
          <w:lang w:val="ne_NP" w:bidi="ne_NP"/>
        </w:rPr>
        <w:t>हामीले परमेश्‍वरको वरदानको रूपमा विश्‍वासद्वारा अनुग्रहबाट उद्धार पाएका छौँ।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2:9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विश्‍वासीले किन घमण्ड गर्नुहुँदैन?</w:t>
      </w:r>
    </w:p>
    <w:p>
      <w:pPr/>
      <w:r>
        <w:rPr>
          <w:lang w:val="ne_NP" w:bidi="ne_NP"/>
        </w:rPr>
      </w:r>
      <w:r>
        <w:rPr>
          <w:lang w:val="ne_NP" w:bidi="ne_NP"/>
        </w:rPr>
        <w:t>कुनै पनि विश्‍वासीले घमण्ड गर्नुहुँदैन किनभने उसले आफ्नै कामद्वारा उद्धार पाएको 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2:10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ख्रीष्‍ट येशूमा विश्‍वास गर्नेहरूलाई परमेश्‍वरले कुन उद्देश्यको लागि सृष्‍टि गर्नुभयो?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ख्रीष्‍ट येशूमा विश्‍वास गर्नेहरूका लागि परमेश्‍वरको उद्देश्य भनेको तिनीहरू असल कामहरूमा हिँड्नु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2:12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अविश्‍वासी अन्यजातिहरूको आत्मिक अवस्था कस्तो छ?</w:t>
      </w:r>
    </w:p>
    <w:p>
      <w:pPr/>
      <w:r>
        <w:rPr>
          <w:lang w:val="ne_NP" w:bidi="ne_NP"/>
        </w:rPr>
      </w:r>
      <w:r>
        <w:rPr>
          <w:lang w:val="ne_NP" w:bidi="ne_NP"/>
        </w:rPr>
        <w:t>अविश्‍वासी अन्यजातिहरू ख्रीष्‍टबाट अलग भएका, इस्राएलबाट अलग भएका, करारहरूमा अपरिचित, आशा बिना र परमेश्‍वर बिना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2:13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के कुराले केही अन्यजाति अविश्‍वासीलाई परमेश्‍वरको नजिक ल्याएको छ?</w:t>
      </w:r>
    </w:p>
    <w:p>
      <w:pPr/>
      <w:r>
        <w:rPr>
          <w:lang w:val="ne_NP" w:bidi="ne_NP"/>
        </w:rPr>
      </w:r>
      <w:r>
        <w:rPr>
          <w:lang w:val="ne_NP" w:bidi="ne_NP"/>
        </w:rPr>
        <w:t>केही अन्यजाति अविश्‍वासीहरूलाई ख्रीष्‍टको रगतले परमेश्‍वरको नजिक ल्याएको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2:14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ख्रीष्‍टले अन्यजातिहरू र यहूदीहरू बीचको सम्बन्धलाई कसरी परिवर्तन गर्नुभयो?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ख्रीष्‍टलौ विश्‍वास गर्ने अन्यजातिहरू र यहूदीहरूलाई एउटै समूहमा बनाउनुभयो, तिनीहरूलाई विभाजित गर्ने शत्रुतालाई नष्‍ट गर्नुभयो।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2:15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यहूदी र अन्यजातिहरूबीच शान्ति स्थापना गर्न ख्रीष्‍टले के खारेज गर्नुभयो?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यहूदीहरू र अन्यजातिहरूबीच शान्ति स्थापना गर्न ख्रीष्‍टले आज्ञा र नियमहरूको व्यवस्था खारेज गर्नुभयो।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2:18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कुन माध्यमबाट सबै विश्‍वासीहरूको पहुँच पितामा हुन्छ?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सबै विश्‍वासीहरूले पवित्र आत्माद्वारा पितामा पहुँच पाउन सक्छन्।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2:20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परमेश्‍वरको परिवार केको जगमाथि निर्माण गरिएको छ?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परमेश्‍वरको परिवार प्रेरितहरू र अगमवक्ताहरूको जगमाथि निर्माण गरिएको छ, ख्रीष्‍ट येशू कुने-ढुङ्गो भईकन।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2:21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विश्‍वासीहरू कस्तो मन्दिर बनिरहेका 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 परमप्रभुको पवित्र मन्दिर बनिरहेका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2:22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आत्मामा परमेश्‍वर कहाँ वास गर्नुहुन्छ?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 विश्‍वासीहरूमा आत्मामा वास गर्नुहुन्छ।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3:2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कसको फाइदाको लागि परमेश्‍वरले पावललाई आफ्नो जिम्मेवारीको पद दिनुभयो?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पावललाई अन्यजातिहरूको फाइदाको लागि आफ्नो जिम्मेवारीको पद दिनुभयो।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3:3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पावललाई के थाहा गराइयो?</w:t>
      </w:r>
    </w:p>
    <w:p>
      <w:pPr/>
      <w:r>
        <w:rPr>
          <w:lang w:val="ne_NP" w:bidi="ne_NP"/>
        </w:rPr>
      </w:r>
      <w:r>
        <w:rPr>
          <w:lang w:val="ne_NP" w:bidi="ne_NP"/>
        </w:rPr>
        <w:t>रहस्यको बारेमा पावललाई प्रकट गराइएको थियो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3:5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अरू पुस्ताहरूमा मानव जातिलाई थाहा नभएको कुरा परमेश्‍वरले कसलाई प्रकट गर्नुभयो?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आफ्ना प्रेरितहरू र अगमवक्ताहरूलाई ख्रीष्‍टको बारेमा लुकेको सत्य प्रकट गर्नुभयो।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3:6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के लुकेको सत्य प्रकट गारियो?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प्रकट भएको लुकेको सत्य यो हो कि अन्यजातिहरू सह-उत्तराधिकारीहरू र शरीरका सँगी सदस्यहरू हुन्, र ख्रीष्‍ट येशूमा प्रतिज्ञामा सह-साझेदारहरू हुन्।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3:7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पावललाई के उपहार दिइएको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परमेश्‍वरको अनुग्रहको उपहार पावललाई दिइएको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3:9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अन्यजातिहरूलाई केको बारेमा बुझ्‍न मद्दत गर्न पावललाई पठाइएको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पावललाई अन्यजातिहरूलाई परमेश्‍वरमा युग-युगदेखि लुकेको रहस्यको प्रशासन बुझ्‍न मद्दत गर्न पठाइएको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3:10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परमेश्‍वरको जटिल बुद्धि के मार्फत प्रकट गरिनेछ?</w:t>
      </w:r>
    </w:p>
    <w:p>
      <w:pPr/>
      <w:r>
        <w:rPr>
          <w:lang w:val="ne_NP" w:bidi="ne_NP"/>
        </w:rPr>
      </w:r>
      <w:r>
        <w:rPr>
          <w:lang w:val="ne_NP" w:bidi="ne_NP"/>
        </w:rPr>
        <w:t>मण्डली मार्फत परमेश्‍वरको जटिल बुद्धिको बारेमा प्रकट गरिनेछ।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3:12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ख्रीष्‍टमा विश्‍वासको कारणले विश्‍वासीहरूसँग के छ भनी पावल भन्छन्?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भन्छन् कि ख्रीष्‍टमा विश्‍वासको कारण विश्‍वासीहरूसँग साहस र पहुँच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3:15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पिताद्वारा केको नाउँ दिइएको र सृष्‍टि गरिएको छ?</w:t>
      </w:r>
    </w:p>
    <w:p>
      <w:pPr/>
      <w:r>
        <w:rPr>
          <w:lang w:val="ne_NP" w:bidi="ne_NP"/>
        </w:rPr>
      </w:r>
      <w:r>
        <w:rPr>
          <w:lang w:val="ne_NP" w:bidi="ne_NP"/>
        </w:rPr>
        <w:t>स्वर्ग र पृथ्वीमा भएको हरेक परिवारको नाउँ पिताको नाउँबाट सृष्‍टि गरिएको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3:16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विश्‍वासीहरूलाई बलियो बनाउन पावलले कसरी प्रार्थना गर्छन्?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विश्‍वासीहरूलाई परमेश्‍वरको आत्माको शक्तिद्वारा बलियो हुनको लागि प्रार्थना गर्छन्।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3:18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विश्‍वासीहरूले के कुरा बुझ्‍न सक्ने होस् भनेर पावलले प्रार्थना गर्छन्?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ख्रीष्‍टको प्रेम कति चौडा र लामो र उच्च र गहिरो छ भनेर विश्‍वासीहरूले बुझ्‍न सकून् भनी पावलले प्रार्थना गर्छन्।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3:21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सबै पुस्ताहरूसम्म पितालाई के दिइनेछ भनेर प्रार्थना गर्छन्?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सबै पुस्ताहरूसम्म पितालाई मण्डली र ख्रीष्‍ट येशूमा महिमा दिइयोस् भनि प्रार्थना गर्छन्।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विश्‍वासीहरूलाई कसरी जीवन यापन गर्न आग्रह गर्छन्?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विश्‍वासीहरूलाई उनीहरूको बोलावट योग्यको बाटोमा हिँड्न आग्रह गर्छन्।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4:7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ख्रीष्‍टले आफ्नो स्वर्गारोहण पछि प्रत्येक विश्‍वासीलाई के दिनुभयो?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ख्रीष्‍टले प्रत्येक विश्‍वासीलाई ख्रीष्‍टको वरदानको नाप अनुसार अनुग्रह दिनुभयो।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4:11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कुन पाँच प्रकारका मानिसहरूलाई ख्रीष्‍टले दिनुभयो भन्छन्?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ख्रीष्‍टले प्रेरितहरू, अगमवक्ताहरू, प्रचारकहरू, पास्टरहरू र शिक्षकहरू दिनुभयो।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4:12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यी पाँच प्रकारका मानिसहरूले मण्डलीको लागि के गर्नुपर्छ?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यी पाँच प्रकारका मानिसहरूले विश्‍वासीहरूलाई सेवाको कामको लागि, शरीर निर्माणको लागि सुसज्‍जित गराउनुपर्छ।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4:14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विश्‍वासीहरू बालकहरू जस्तै हुन सक्छन् भनेर पावलले कसरी भन्छन्?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विश्‍वासीहरू मानिसहरूको छल र भ्रष्‍ट छलबाट फ्याँकिएर र बहकाइएर बच्चाहरू जस्तै हुन सक्छन्।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4:16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विश्‍वासीहरूको शरीर कसरी निर्माण हुन्छ भनी पावलले भन्छन्?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विश्‍वासीहरूको शरीर प्रेममा प्रत्येकको निर्माणको लागि सँगै जोडिएको हुन्छ, प्रत्येक जोर्नीद्वारा एकसाथ राखिएको हुन्छ र प्रत्येक भागले शरीरको वृद्धिमा काम गर्दछ।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4:17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अन्यजातिहरू कसरी हिँड्छन् भनी भन्छन्?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अन्यजातिहरू आफ्नो मनको व्यर्थतामा हिँड्छन्।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4:18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अन्यजातिहरूको समझमा के भयो भन्‍छन्?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अन्यजातिहरूको समझ अन्धकार 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4:19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अन्यजातिहरूले आफूलाई केमा सुम्पेका 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अन्यजातिहरूले हरेक प्रकारको अशुद्धता गर्न आफूलाई कामुकतामा सुम्पेका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4:22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विश्‍वासीहरूले के त्यागनुपर्छ भनि पावल भन्छन्?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विश्‍वासीहरूले अगाडिको जिवनसँग सम्बन्धित कुराहरू त्याग्‍नुपर्छ।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4:24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विश्‍वासीहरूले के धारण गर्नुपर्छ भनी पावल भन्छन्?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विश्‍वासीहरूले नयाँ स्वभाव धारण गर्नुपर्छ।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4:27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विश्‍वासीले कसलाई कहिल्यै मौका दिनु हुँदैन?</w:t>
      </w:r>
    </w:p>
    <w:p>
      <w:pPr/>
      <w:r>
        <w:rPr>
          <w:lang w:val="ne_NP" w:bidi="ne_NP"/>
        </w:rPr>
      </w:r>
      <w:r>
        <w:rPr>
          <w:lang w:val="ne_NP" w:bidi="ne_NP"/>
        </w:rPr>
        <w:t>एक विश्‍वासीले कहिल्यै शैतानलाई मौका दिनु हुँदैन।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4:28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विश्‍वासीहरूले चोर्नुको सट्टा के गर्नुपर्छ?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विश्‍वासीहरूले परिश्रम गर्नुपर्छ ताकि तिनीहरूले आवश्यकता भएको व्यक्तिसँग बाँड्न सक्षम हुन सकून्।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4:29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कस्तो किसिमको कुरा विश्‍वासीको मुखबाट निस्किनुपर्छ भनी भन्छन्?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विश्‍वासीको मुखबाट कुनै भ्रष्‍ट कुरा निस्कनु हुँदैन, तर, अरूलाई सुधार गर्ने शब्दहरू निस्कनुपर्छ।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4:30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विश्‍वासीले कसलाई दुःखित तुल्याउनु हुँदैन?</w:t>
      </w:r>
    </w:p>
    <w:p>
      <w:pPr/>
      <w:r>
        <w:rPr>
          <w:lang w:val="ne_NP" w:bidi="ne_NP"/>
        </w:rPr>
      </w:r>
      <w:r>
        <w:rPr>
          <w:lang w:val="ne_NP" w:bidi="ne_NP"/>
        </w:rPr>
        <w:t>विश्‍वासीले पवित्र आत्मालाई दुःखित तुल्याउनु हुँदैन।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4:32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ख्रीष्‍टमा परमेश्‍वरले उसलाई क्षमा दिनुभएकोले विश्‍वासीले के गर्नुपर्छ?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एक विश्‍वासीले अरूलाई क्षमा गर्नुपर्छ किनभने ख्रीष्‍टमा परमेश्‍वरले उसलाई क्षमा गर्नुभयो।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विश्‍वासीहरूले कसको देखासिकी गर्नुपर्छ?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विश्‍वासीहरूले परमेश्‍वरलाई पितालाई उहाँको सन्तानको रूपमा देखासिकी गर्नुपर्छ।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5:2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ख्रीष्‍टले के गर्नुभयो जुन परमेश्‍वरलाई मनपर्ने सुगन्ध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ख्रीष्‍टले आफूलाई विश्‍वासीहरूका लागि परमेश्‍वरलाई भेटी र बलिदानको रूपमा अर्पण गर्नुभयो।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5:3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विश्‍वासीहरू माझ के सुझाव दिनु हुँदैन?</w:t>
      </w:r>
    </w:p>
    <w:p>
      <w:pPr/>
      <w:r>
        <w:rPr>
          <w:lang w:val="ne_NP" w:bidi="ne_NP"/>
        </w:rPr>
      </w:r>
      <w:r>
        <w:rPr>
          <w:lang w:val="ne_NP" w:bidi="ne_NP"/>
        </w:rPr>
        <w:t>विश्‍वासीहरूका बीचमा यौन अनैतिकता, अशुद्धता र लोभको सुझाव दिनु हुँदैन।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5:4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बरु विश्‍वासीहरू माझ कस्तो मनोवृत्ति देखिनुपर्छ?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विश्‍वासीहरूले बरु कृतज्ञताको मनोवृत्ति राख्नुपर्छ।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5:5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ख्रीष्‍ट र परमेश्‍वरको राज्यमा कसको कुनै उत्तराधिकार छैन?</w:t>
      </w:r>
    </w:p>
    <w:p>
      <w:pPr/>
      <w:r>
        <w:rPr>
          <w:lang w:val="ne_NP" w:bidi="ne_NP"/>
        </w:rPr>
      </w:r>
      <w:r>
        <w:rPr>
          <w:lang w:val="ne_NP" w:bidi="ne_NP"/>
        </w:rPr>
        <w:t>यौन अनैतिक, अपवित्र र लोभीको ख्रीष्‍ट र परमेश्‍वरको राज्यमा कुनै उत्तराधिकार 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5:6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अनाज्ञाकारिताका सन्तानहरूमा के आउँदैछ?</w:t>
      </w:r>
    </w:p>
    <w:p>
      <w:pPr/>
      <w:r>
        <w:rPr>
          <w:lang w:val="ne_NP" w:bidi="ne_NP"/>
        </w:rPr>
      </w:r>
      <w:r>
        <w:rPr>
          <w:lang w:val="ne_NP" w:bidi="ne_NP"/>
        </w:rPr>
        <w:t>अनाज्ञाकारिताका सन्तानहरूमाथि परमेश्‍वरको क्रोध आउँदैछ।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5:9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ज्योतिको कुन फल प्रभुलाई मनपर्छ?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भलाइ, धार्मिकता र सत्यताको फल प्रभुलाई मनपर्छ।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5:11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अन्धकारका कार्यहरूमा विश्‍वासीहरूले के गर्नुपर्छ?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विश्‍वासीहरूले अन्धकारका कार्यहरूमा भाग लिनु हुँदैन, तर यसको सट्टामा प्रकट गरिदिनुपर्छ।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5:13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ज्योतिले के प्रकट गर्छ?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ज्योतिले सबै कुरा प्रकट गर्छ।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5:16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दिनहरू खराब भएकाले विश्‍वासीहरूले के गर्नुपर्छ?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विश्‍वासीहरूले समयलाई सदुपयोग गर्नुपर्छ किनकि दिनहरू खराब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5:18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केले लापरवाहीमा पुर्याउँदछ?</w:t>
      </w:r>
    </w:p>
    <w:p>
      <w:pPr/>
      <w:r>
        <w:rPr>
          <w:lang w:val="ne_NP" w:bidi="ne_NP"/>
        </w:rPr>
      </w:r>
      <w:r>
        <w:rPr>
          <w:lang w:val="ne_NP" w:bidi="ne_NP"/>
        </w:rPr>
        <w:t>दाखमद्य पिउनुले लापरवाहीमा पुर्याउँदछ।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5:19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विश्‍वासीहरूले एक-अर्कासँग केको साथ बोल्नुपर्छ?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विश्‍वासीहरूले एक-अर्कासँग भजन, गीत र आत्मिक गानको साथ बोल्नुपर्छ।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5:22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पत्‍नीहरू कसरी आफ्नो पतिको अधीनमा हुनुपर्छ?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पत्‍नीहरू प्रभुको अधीनमा भएझैँ आफ्नो पतिको अधीनमा हुनुपर्छ।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5:23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पति केको शिर हो र ख्रीष्‍ट केको शिर हुनुहुन्छ?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पति पत्‍नीको शिर हो र ख्रीष्‍ट मण्डलीको शिर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5:26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ख्रीष्‍टले मण्डलीलाई कसरी पवित्र गर्नुहुन्छ?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ख्रीष्‍टले मण्डलीलाई वचनको साथ पानीले धोएर मण्डलीलाई पवित्र बनाउनुहुन्छ।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5:28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पतिले आफ्नी पत्‍नीलाई कसरी प्रेम गर्नुपर्छ?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पतिले आफ्नी पत्‍नीलाई आफ्नो शरीरलाई जस्तै प्रेम गर्नुपर्छ।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5:29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एक व्यक्तिले आफ्नो शरीरलाई कसरी पालनपोषण गर्छ?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एक व्यक्तिले आफ्नो शरीरलाई पोषण र प्रेम गर्छ।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5:31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पुरुषले आफ्नी श्रीमतीसँग मिल्दा के हुन्छ ?</w:t>
      </w:r>
    </w:p>
    <w:p>
      <w:pPr/>
      <w:r>
        <w:rPr>
          <w:lang w:val="ne_NP" w:bidi="ne_NP"/>
        </w:rPr>
      </w:r>
      <w:r>
        <w:rPr>
          <w:lang w:val="ne_NP" w:bidi="ne_NP"/>
        </w:rPr>
        <w:t>जब पुरुष आफ्नी पत्‍नीसँग मिल्छन्, तिनीहरू एउटै शरीर हुन्छन्।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5:32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एक जना पुरुष र तिनकी पत्‍नीको मिलनबाट के लुकेको सत्य प्रदर्शित हुन्छ?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ख्रीष्‍ट र उहाँको मण्डलीको बारेमा लुकेको सत्य एक पुरुष र तिनकी पत्‍नीको संलग्‍नताद्वारा प्रदर्शन गरिएको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ख्रीष्‍टियान छोराछोरीले आफ्ना आमाबाबुलाई कस्तो व्यवहार गर्नुपर्छ?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ख्रीष्‍टियान छोराछोरीहरूले आफ्ना आमाबाबुको आज्ञा पालन गर्नुपर्छ।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6:4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ख्रीष्‍टियान बुबाहरूले आफ्ना छोराछोरीहरूको लागि के गर्नुपर्छ?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ख्रीष्‍टियान बुबाहरूले आफ्ना छोराछोरीहरूलाई प्रभुको अनुशासन र निर्देशनमा हुर्काउनु 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6:5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ख्रीष्‍टियान दासहरूले आफ्ना मालिकहरूको आज्ञा पालन गर्ने मनोवृत्ति कस्तो हुनुपर्छ?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ख्रीष्‍टियान दासहरूले प्रभुको लागि आफ्नो हृदयको इमानदारीतामा आफ्ना मालिकहरूको आज्ञा पालन गर्नुपर्छ।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6:8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विश्‍वासीले जे सुकै राम्रो काम गर्छ त्यसमा के याद गर्नुपर्छ?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एक विश्‍वासीले याद गर्नुपर्छ कि उसले जे पनि राम्रो काम गर्छ, उसले प्रभुबाट इनाम पाउनेछ।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6:9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ख्रीष्‍टियान मालिकले आफ्नो मालिकको बारेमा के याद गर्नुपर्छ?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एक ख्रीष्‍टियान मालिकले याद गर्नुपर्छ कि उसको र उसको सेवकको मालिक स्वर्गमा हुनुहुन्छ, र उहाँसँग कुनै पक्षपात 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6:11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किन एक विश्‍वासीले परमेश्‍वरको सम्पूर्ण हातहतियार धारण गर्नुपर्छ?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एक विश्‍वासीले शैतानको दुष्‍ट योजनाहरू विरुद्ध खडा हुनको लागि परमेश्‍वरको सम्पूर्ण हातहतियार धारण गर्नुपर्छ।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6:12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एक विश्‍वासी कस्को विरुद्ध लड्छ?</w:t>
      </w:r>
    </w:p>
    <w:p>
      <w:pPr/>
      <w:r>
        <w:rPr>
          <w:lang w:val="ne_NP" w:bidi="ne_NP"/>
        </w:rPr>
      </w:r>
      <w:r>
        <w:rPr>
          <w:lang w:val="ne_NP" w:bidi="ne_NP"/>
        </w:rPr>
        <w:t>एक विश्‍वासी प्रधानताहरू र अन्धकारको क्षेत्रका शासकहरू र दुष्‍टको आत्मिक शक्तिहरू विरुद्ध लड्छ।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6:13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किन एक विश्‍वासीले परमेश्‍वरको सम्पूर्ण हातहतियार धारण गर्नुपर्छ?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एक विश्‍वासीले शैतानको दुष्‍ट योजनाहरू विरुद्ध खडा हुनको लागि परमेश्‍वरको सम्पूर्ण हातहतियार धारण गर्नुपर्छ।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6:16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परमेश्‍वरको कुन हतियारले दुष्‍टको अग्‍निबाण निभाउछ?</w:t>
      </w:r>
    </w:p>
    <w:p>
      <w:pPr/>
      <w:r>
        <w:rPr>
          <w:lang w:val="ne_NP" w:bidi="ne_NP"/>
        </w:rPr>
      </w:r>
      <w:r>
        <w:rPr>
          <w:lang w:val="ne_NP" w:bidi="ne_NP"/>
        </w:rPr>
        <w:t>विश्‍वासको ढालले दुष्‍टको अग्‍निबाण निभाउछ।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6:17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आत्माको तरवार के हो?</w:t>
      </w:r>
    </w:p>
    <w:p>
      <w:pPr/>
      <w:r>
        <w:rPr>
          <w:lang w:val="ne_NP" w:bidi="ne_NP"/>
        </w:rPr>
      </w:r>
      <w:r>
        <w:rPr>
          <w:lang w:val="ne_NP" w:bidi="ne_NP"/>
        </w:rPr>
        <w:t>आत्माको तरवार परमेश्‍वरको वचन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6:18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विश्‍वासीहरूले प्रार्थनामा आफूलाई कस्तो आचरणमा राख्नुपर्छ?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विश्‍वासीहरूले सधैँ दृढतापूर्वक र परमेश्‍वरलाई जवाफको लागि हेर्दै प्रार्थना गर्नुपर्छ।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6:19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एफिसीहरूका प्रार्थनाहरूद्वारा पावलले के प्राप्त गर्न चाहन्छन्?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सुसमाचार बोल्दा साहसका साथ उहाँलाई वचन दिइएको चाहन्छन्।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6:20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यो पत्र लेख्दा कहाँ 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यो पत्र लेख्दा जेलमा बाँधिएका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एफिसी 6:23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परमेश्‍वर पिता र प्रभु येशू ख्रीष्‍टले विश्‍वासीहरूलाई के दिनुहुन्छ भनी सोध्छन्?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तिनीहरूलाई विश्‍वासको साथ शान्ति र प्रेम दिनुहुनेछ भनी पावलले सोध्छन्।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