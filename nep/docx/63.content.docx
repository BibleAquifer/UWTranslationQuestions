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unfoldingWord® Translation Questions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unfoldingWord® Translation Questions</w:t>
      </w:r>
      <w:r>
        <w:rPr>
          <w:lang w:val="ne_NP" w:bidi="ne_NP"/>
        </w:rPr>
        <w:t xml:space="preserve"> © 2022 unfoldingWord. Released under CC BY-SA 4.0 license. </w:t>
      </w:r>
      <w:r>
        <w:rPr>
          <w:lang w:val="ne_NP" w:bidi="ne_NP"/>
        </w:rPr>
        <w:t>unfoldingWord® Translation Questions</w:t>
      </w:r>
      <w:r>
        <w:rPr>
          <w:lang w:val="ne_NP" w:bidi="ne_NP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ne_NP" w:bidi="ne_NP"/>
        </w:rPr>
        <w:t>unfoldingWord® Translation Questions</w:t>
      </w:r>
      <w:r>
        <w:rPr>
          <w:lang w:val="ne_NP" w:bidi="ne_NP"/>
        </w:rPr>
        <w:t xml:space="preserve"> © 2022 unfoldingWord. Released under CC BY-SA 4.0 license by Mission Mutual</w:t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2JN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यूहन्ना 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यस पत्रमा लेखक यूहन्‍नाले आफूलाई कुन शीर्षकले चिनाउँछन्?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यूहन्‍नाले आफूलाई एल्डरको रूपमा चिनाउँछन्।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यूहन्ना 1:1 (#2)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यो पत्र कसलाई लेखिएको हो?</w:t>
      </w:r>
    </w:p>
    <w:p>
      <w:pPr/>
      <w:r>
        <w:rPr>
          <w:lang w:val="ne_NP" w:bidi="ne_NP"/>
        </w:rPr>
      </w:r>
      <w:r>
        <w:rPr>
          <w:lang w:val="ne_NP" w:bidi="ne_NP"/>
        </w:rPr>
        <w:t>यो पत्र चुनिएकी महिला र उनका छोराछोरीहरूलाई लेखिएको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यूहन्ना 1:3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यूहन्‍नाले अनुग्रह, दया र शान्ति कसबाट आउँछ भनी भन्छन्?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यूहन्‍ना भन्छन् अनुग्रह, दया र शान्ति परमेश्‍वर, पिता र उहाँका पुत्र येशू ख्रीष्‍टबाट आउँछन्।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यूहन्ना 1:4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यूहन्‍ना किन आनन्‍दित 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युहन्‍ना आनन्‍दित छन् किनभने उनले केही महिलाका छोराछोरीहरूलाई सत्यमा हिँडिरहेको भेट्टाए।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यूहन्ना 1:5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यूहन्‍नाले सुरुदेखि नै उनीहरूले के आज्ञा पाएका छन् भनी भन्दछन्?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उनीहरूले पाएका आज्ञा तिनीहरूले सुरुदेखि नै एक-अर्कालाई प्रेम गर्ने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यूहन्ना 1:6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यूहन्‍नाले प्रेम के हो भन्‍छन्?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प्रेम भनेको परमेश्‍वरको आज्ञा अनुसार चल्नु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यूहन्ना 1:7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येशू ख्रीष्‍ट शरीरमा आउनुभयो भनी स्वीकार नगर्नेहरूलाई यूहन्‍नाले के भन्छन्?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यूहन्‍नाले तिनीहरूलाई भ्रममा पार्ने र ख्रीष्‍ट विरोधी भन्छन्।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यूहन्ना 1:8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यूहन्‍नाले विश्‍वासीहरूलाई के नगर्न होसियार हुन भन्‍नुहुन्छ?</w:t>
      </w:r>
    </w:p>
    <w:p>
      <w:pPr/>
      <w:r>
        <w:rPr>
          <w:lang w:val="ne_NP" w:bidi="ne_NP"/>
        </w:rPr>
      </w:r>
      <w:r>
        <w:rPr>
          <w:lang w:val="ne_NP" w:bidi="ne_NP"/>
        </w:rPr>
        <w:t>यूहन्‍नाले विश्‍वासीहरूलाई आफूले काम गरेको कुरा गुमाउन नपरोस् भनी बताउँछन्।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यूहन्ना 1:10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यूहन्‍नाले विश्‍वासीहरूलाई ख्रीष्‍टको बारेमा साँचो शिक्षा नल्याउने जो कोहीलाई के गर्न भन्‍छन्?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तिनीहरूले ख्रीष्‍टको बारेमा साँचो शिक्षा नल्याउने कसैलाई पनि ग्रहण गर्नु हुँदैन।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यूहन्ना 1:11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यदि कसैले ख्रीष्‍टको बारेमा साँचो शिक्षा नल्याउने व्यक्तिलाई ग्रहण गर्छ भने विश्‍वासी केको दोषी हुन्छ?</w:t>
      </w:r>
    </w:p>
    <w:p>
      <w:pPr/>
      <w:r>
        <w:rPr>
          <w:lang w:val="ne_NP" w:bidi="ne_NP"/>
        </w:rPr>
      </w:r>
      <w:r>
        <w:rPr>
          <w:lang w:val="ne_NP" w:bidi="ne_NP"/>
        </w:rPr>
        <w:t>झूटा शिक्षकलाई ग्रहण गर्ने र अभिवादन गर्ने विश्‍वासीले उसको खराब काममा भाग लिन्छ।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२ यूहन्ना 1:12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यूहन्‍नाले भविष्यमा के गर्ने आशा राख्छन्?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यूहन्‍ना आएर चुनिएकी महिलासँग प्रत्यक्ष कुरा गर्ने आशा राख्छन्।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