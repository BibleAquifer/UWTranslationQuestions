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1JN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यूहन्‍नालाई जीवनको वचनको बारेमा के थाहा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जीवनको वचन सुनेका, देखेका, मनन गरेका र सम्हालेका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यूहन्‍नामा प्रकट हुनु अघि अनन्त जीवन कहाँ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अनन्त जीवन यूहन्‍नामा प्रकट हुनु अघि पितासँग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आफूले देखेका र सुनेका कुराहरू किन घोषणा गरिरहेका 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आफूले देखेका र सुनेका कुराहरू घोषणा गर्दैछन् ताकि अरूले पनि उनीसँग सङ्गति गर्न सकून्।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यूहन्‍नाको पहिले नै कोसँग सङ्गति छ?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यूहन्‍नासँग पहिले नै पिता र उहाँको पुत्र, येशू ख्रीष्‍टसँग सङ्गति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यूहन्‍नाले आफ्ना पाठकहरूलाई घोषणा गरिरहेकोभएको परमेश्‍वरको सन्देश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यूहन्‍नाले परमेश्‍वर ज्योति हुनुहुन्छ र उहाँमा कुनै पनि अन्धकार छैन भनी सन्देश घोषणा गर्दैछन्।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परमेश्‍वरसँग सङ्गति छ भन्‍ने तर अन्धकारमा हिँड्ने व्यक्‍तिको बारेमा यूहन्‍नाले के भन्‍छन्?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 भन्छन् कि यस्तो व्यक्ति झूटो हो र सत्य व्यवहार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ज्‍योतिमा हिँड्नेहरूका सबै पापहरू केले शुद्ध पार्छ?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येशूको रगतले तिनीहरूलाई सबै पापबाट शुद्ध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हामीमा पाप छैन भनी हामी भन्छौँ भने हामी आफैलाई के गर्छौँ?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हामीमा पाप छैन भनी भन्‍छौँ भने, हामी आफैलाई धोका दिन्छौँ र सत्यता हामीमा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आफ्ना पापहरू स्वीकार गर्नेहरूलाई परमेश्‍वरले के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आफ्ना पापहरू स्वीकार गर्नेहरूका लागि, परमेश्‍वरले तिनीहरूका पापहरू क्षमा गर्नुहुनेछ र तिनीहरूलाई सबै अधर्मबाट शुद्ध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ख्रीष्‍ट कसको लागि तिनीहरूको पापको प्रायश्‍चित हुनुहुन्छ?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ख्रीष्‍ट सारा संसारको पापको लागि प्रायश्‍चित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येशू ख्रीष्‍टलाई चिनेका छौँ भनेर कसरी थाहा पाउछौँ?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हामीले उहाँका आज्ञाहरू पालन गर्छौँ भने हामीले उहाँलाई चिनेका छौँ भनी हामी जान्दछौँ।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कुस्तो प्रकारको व्यक्तिले भन्छ कि उसले परमेश्‍वरलाई चिन्छ, तर परमेश्‍वरको आज्ञाहरू पालन गर्दैन?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झूटो बोल्नेले परमेश्‍वरलाई चिन्छु भन्छ, तर परमेश्‍वरको आज्ञा पालन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कसैले ऊ ख्रीष्‍टमा रहन्छ भनी भन्छ भने उसले कसरी हिँड्नुपर्छ?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जसरी येशू ख्रीष्‍ट हिँड्नुभयो त्यसरी नै ऊ हिँड्नुपर्छ।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आफू ज्योतिमा छु भनी भाइलाई घृणा गर्ने व्यक्तिको आत्मिक अवस्था कस्तो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म उज्यालोमा छु भनी कोही भन्छ, तर आफ्नो भाइलाई घृणा गर्छ, त्यो अन्धकारमा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भाइलाई घृणा गर्ने व्यक्तिको आत्मिक अवस्था कस्तो 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जसले आफ्नो भाइलाई घृणा गर्छ त्यो मानिस अन्धकारमा छ र अन्धकारमा हिँड्छ।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परमेश्‍वरले विश्‍वासीहरूको पाप क्षमा गर्नुहुन्छ?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आफ्नो नाउँको कारणले विश्‍वासीहरूको पाप क्षमा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संसारका चीजहरूप्रति विश्‍वासीको द‍ृष्टिकोण कस्तो हुनुपर्छ?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विश्‍वासीले संसार र संसारका चीजहरूलाई प्रेम गर्नु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पिताबाट नभई संसारबाट आउने तीनवटा कुराहरू के-के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शरीरको अभिलाषा, आँखाको अभिलाषा, र जीवनको शेखी संसारबाट हो, पिताबाट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हामीलाई ख्रीष्‍ट विरोधी बारे के थाहा 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हामीलाई थाहा छ कि त्यो आउँदै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2:18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 आखिरी घड़ी हो भनेर हामीले कसरी थाहा पाउने?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हामीलाई थाहा छ यो अन्तिम घडी हो किनभने धेरै ख्रीष्‍ट विरोधीहरू आएका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ख्रीष्‍ट विरोधीलाई कसरी चिन्‍न सक्छौँ?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विरोधीले पिता र पुत्रलाई अस्वीकार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कसैले पुत्रलाई अस्वीकार गरेर पनि पितामा छ?</w:t>
      </w:r>
    </w:p>
    <w:p>
      <w:pPr/>
      <w:r>
        <w:rPr>
          <w:lang w:val="ne_NP" w:bidi="ne_NP"/>
        </w:rPr>
      </w:r>
      <w:r>
        <w:rPr>
          <w:lang w:val="ne_NP" w:bidi="ne_NP"/>
        </w:rPr>
        <w:t>होइन, पुत्रलाई अस्वीकार गर्ने पितामा हुन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पुत्र र पितामा रहन विश्‍वासीहरूले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सुरुदेखि सुनेका कुराहरूमा रहिरहनुपर्छ।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विश्‍वासीहरूलाई के प्रतिज्ञा गर्नुभएको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विश्‍वासीहरूलाई अनन्त जीवनको प्रतिज्ञा गर्नुभएको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2:28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हामी उहाँमा रह्‍यौँ भने ख्रीष्‍ट प्रकट हुनुहुँदा हामीले कस्तो मनोवृत्ति गर्नेछौँ?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हामी उहाँमा रह्‍यौँ भने, हामीमा साहस हुनेछ र ख्रीष्‍ट देखा पर्दा शर्ममा पर्नेछैनौँ।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पिताले विश्‍वासीहरूलाई कसरी आफ्नो प्रेम व्यक्त गर्नुभएको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तिनीहरूलाई परमेश्‍वरका सन्तान भनिन सम्‍भव बनाउनुभएको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 प्रकट हुनुहुँदा विश्‍वासीहरूलाई के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ख्रीष्‍ट प्रकट हुनुहुन्छ, विश्‍वासीहरू ख्रीष्‍ट जस्तै हुनेछन् किनभने तिनीहरूले उहाँलाई उहाँ जस्तै देख्‍नेछन्।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ख्रीष्‍टमा आशा राख्‍ने प्रत्येक विश्‍वासीले आफ्नो बारेमा कस्तो कदम चाल्नुपर्छ?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ख्रीष्‍टमा आशा गर्ने हरेक विश्‍वासीले आफूलाई शुद्ध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ख्रीष्‍ट आफैमा के छैन?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आफैमा कुनै पाप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एक व्यक्तिले पाप गरिरहन्छ भने, यसले हामीलाई परमेश्‍वरसँगको सम्बन्धको बारेमा के बताउँछ?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यसले हामीलाई बताउँछ कि तिनीहरूले न त ख्रीष्‍टलाई देखेका छन्, न त उहाँलाई चिनेका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कारणले परमेश्‍वरको पुत्र प्रकट हुनुभएको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दियाबलसको कामहरू नष्‍ट गर्नको लागि परमेश्‍वरको पुत्र प्रकट हुनुभएको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परमेश्‍वरबाट जन्मेको मानिसले किन पाप गरिरहन सक्दैन?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पाप गर्न जारी राख्‍न सक्दैन किनभने परमेश्‍वरको बीउ उसमा 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दियाबलसका पुत्रहरू कसरी प्रकट हुन्छन्?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दियाबलसका छोराछोरीहरू स्पष्‍ट छन् किनभने तिनीहरू धार्मिकतामा चल्दैनन् र तिनीहरूले आफ्नो भाइलाई प्रेम गर्दैनन्।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सुरुदेखि नै सुनेको सन्देश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सन्देश हामीले एकअर्कालाई प्रेम गर्नुपर्छ भन्‍ने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आफू दुष्‍टबाट आएको भनेर कयिनले कसरी देखाए?</w:t>
      </w:r>
    </w:p>
    <w:p>
      <w:pPr/>
      <w:r>
        <w:rPr>
          <w:lang w:val="ne_NP" w:bidi="ne_NP"/>
        </w:rPr>
      </w:r>
      <w:r>
        <w:rPr>
          <w:lang w:val="ne_NP" w:bidi="ne_NP"/>
        </w:rPr>
        <w:t>कयिनले आफ्नो भाइको हत्या गरेर आफू दुष्‍टबाट आएको देखाए।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विश्‍वासीहरूलाई के कुरामा अचम्म नमान्‍नु भनी यूहन्‍नाले भन्छन्?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यूहन्‍ना भन्छन् कि विश्‍वासीहरू संसारले तिनीहरूलाई घृणा गर्ने कुरामा अचम्म मान्‍नु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 मृत्युबाट जीवनमा सरेका छौँ भनी कस्तो मनोवृत्तिले देखाउँछ?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हामीलाई थाहा छ कि हामी मृत्युबाट जीवनमा सरेका छौँ किनभने हामी भाइहरूलाई प्रेम गर्छौं।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प्रेमलाई कसरी चिनेका 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प्रेमलाई चिनेका छौँ किनभने ख्रीष्‍टले हाम्रो लागि आफ्नो जीवन अर्पण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कुनै व्यक्तिमा परमेश्‍वरको प्रेम छैन भनी के कुराले संकेत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कुनै धनी व्यक्तिले आफ्नो दाजुभाइलाई खाँचोमा परेको देख्छ तर उसलाई सहयोग गर्दैन, त्यो व्यक्तिमा परमेश्‍वरको प्रेम रहँदैन।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हाम्रो लागि प्रेम गर्न अपर्याप्त दुई तरिकाहरू के हुन्?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हाम्रो लागि शब्द वा जिब्रोमा मात्र प्रेम गर्न पर्याप्त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3:18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प्रेम गर्नुपर्ने दुइटा तरिका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व्यवहारमा र सत्यमा प्रेम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हाम्रो हृदयले हामीलाई दोषी ठहराउँदैन भने हामीसँग के छ?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हाम्रो हृदयले हामीलाई दोषी ठहराउँदैन भने, हामी परमेश्‍वरमा भरोसा राख्छौँ।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हामीलाई दिनुभएको आज्ञा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आज्ञा यो हो कि हामीले उहाँको पुत्र येशू ख्रीष्‍टको नाममा विश्‍वास गर्नुपर्छ र एकअर्कालाई प्रेम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3:24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कसरी थाहा पाउँछन् कि परमेश्‍वर तिनीहरूमा रहनुहुन्छ?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विश्‍वासीहरूलाई पवित्र आत्मा दिनुभएको छ ताकि उनीहरूलाई थाहा होस् कि परमेश्‍वर तिनीहरूमा रहनुहुन्छ।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किन जुनसुकै आत्‍मालाई विश्‍वास गर्नु हुँदैन?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जुनसुकै आत्मालाई विश्‍वास गर्नु हुँदैन किनभने त्यहाँ धेरै झूटा अगमवक्ताहरू संसारमा बाहिर गएका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तपाईले परमेश्‍वरको आत्मालाई कसरी जान्‍न सक्नुहुन्छ?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ख्रीष्‍ट शरीरमा आउनुभएको हो भनी स्वीकार गर्ने हरेक आत्मा परमेश्‍वरबाट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आत्माले येशू ख्रीष्‍ट शरीरमा आउनुभएको हो भनेर स्वीकार गर्दैन?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ख्रीष्‍ट विरोधीको आत्माले येशू ख्रीष्‍ट शरीरमा आउनुभएको हो भनेर स्वीकार गर्दैन।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परमेश्‍वरबाट नभएका आत्माहरूमाथि कसरी विजय पाउन सक्छन्?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 तिनीहरूमाथि विजय पाउन सक्छौँ किनभने हामी भित्रको आत्मा संसारमा भएको भन्दा महान्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किन एकअर्कालाई प्रेम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एकअर्कालाई प्रेम गर्नुपर्छ किनभने प्रेम परमेश्‍वरबाट हो, र परमेश्‍वरबाट जन्मेकोले प्रेम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प्रेम नगर्नेले परमेश्‍वरलाई चिनेको छैन भनेर कसरी देखाउँछ?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परमेश्‍वरलाई चिन्‍ने मानिसहरूले प्रेम गर्छन् किनभने परमेश्‍वर प्रेम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हामीप्रतिको आफ्नो प्रेम कसरी प्रकट गर्नुभयो?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आफ्नो एकमात्र पुत्रलाई संसारमा पठाएर हाम्रो लागि आफ्नो प्रेम प्रकट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4:9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पिताले आफ्नो पुत्रलाई कुन उद्देश्यले पठाउनुभयो?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पिताले आफ्नो पुत्रलाई पठाउनुभयो ताकि हामी उहाँद्वारा बाँच्‍न सकौँ।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परमेश्‍वर एक व्यक्तिमा रहनुहुन्छ र ऊ परमेश्‍वरमा रहन्छ भने, त्यो व्यक्तिले येशूको बारेमा के स्वीकार गर्छ?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जो व्यक्ति परमेश्‍वरमा रहन्छ उसले स्वीकार गर्दछ कि येशू परमेश्‍वरको पुत्र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न्यायको दिनमा परमेश्‍वरको प्रेमले हामीलाई कस्तो मनोवृत्ति दिनेछ?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प्रेमले हामीलाई न्यायको दिनमा भरोसा दिलाउनेछ।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 कसरी प्रेम गर्न सक्छौँ?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 प्रेम गर्छौँ किनभने परमेश्‍वरले पहिले हामीलाई प्रेम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कसैले आफ्नो भाइलाई घृणा गर्छ भने, उसको परमेश्‍वरसँग के सम्बन्ध छ?</w:t>
      </w:r>
    </w:p>
    <w:p>
      <w:pPr/>
      <w:r>
        <w:rPr>
          <w:lang w:val="ne_NP" w:bidi="ne_NP"/>
        </w:rPr>
      </w:r>
      <w:r>
        <w:rPr>
          <w:lang w:val="ne_NP" w:bidi="ne_NP"/>
        </w:rPr>
        <w:t>आफ्नो भाइलाई घृणा गर्ने मानिसले परमेश्‍वरलाई प्रेम गर्न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4:21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परमेश्‍वरलाई प्रेम गर्नेले आफ्नो भाइलाई कस्तो व्यवहार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परमेश्‍वरलाई प्रेम गर्नेले आफ्नो भाइलाई पनि प्रेम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 परमेश्‍वरलाई प्रेम गर्छौँ भनेर कसरी देखाउन सक्छौँ?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उहाँका आज्ञाहरू पालन गर्दा हामी परमेश्‍वरलाई प्रेम गर्छौँ भनेर देखाउँछौँ।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संसारलाई जितेको विजय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संसारलाई जितेको विजय विश्‍वास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ख्रीष्‍ट कुन दुई कुराद्वारा आउनुभयो?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ख्रीष्‍ट पानी र रगतद्वारा आउनुभयो।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ख्रीष्‍टको बारेमा कुन तीनवटा कुराहरूले गवाही दिन्छन्?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पवित्र आत्मा, पानी र रगत सबैले येशू ख्रीष्‍टको बारेमा गवाही 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कसैले परमेश्‍वरको पुत्रको बारेमा गवाहीलाई विश्‍वास गर्दैन भने, तिनीहरूले परमेश्‍वरलाई के बनाउँछन्?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पुत्रको गवाहीमा विश्‍वास नगर्ने जो कोहीले परमेश्‍वरलाई झूटो बनाउँछ।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परमेश्‍वरले हामीलाई उहाँको पुत्रमा के दिनुभएको छ?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हामीलाई उहाँको पुत्रमा अनन्त जीवन 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विश्‍वासीहरूलाई परमेश्‍वरको अगाडि कस्तो भरोसा 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विश्‍वासीहरूलाई विश्‍वास छ कि यदि तिनीहरूले परमेश्‍वरको इच्छा अनुसार केहि माग्छन् भने, उहाँले तिनीहरूलाई सुन्‍नुहुन्छ।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भाइले मृत्‍युमा पुर्‍याउने पाप गरेको देख्दा विश्‍वासीले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एक विश्‍वासी जसले आफ्नो भाइलाई मृत्‍युमा पुर्‍याउने पाप गरेको देख्छ उसले परमेश्‍वरले उसको भाइलाई जीवन देउन् भनेर प्रार्थना गर्नुपर्छ्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अधर्म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 अधर्म पाप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सारा संसार कहाँ छ?</w:t>
      </w:r>
    </w:p>
    <w:p>
      <w:pPr/>
      <w:r>
        <w:rPr>
          <w:lang w:val="ne_NP" w:bidi="ne_NP"/>
        </w:rPr>
      </w:r>
      <w:r>
        <w:rPr>
          <w:lang w:val="ne_NP" w:bidi="ne_NP"/>
        </w:rPr>
        <w:t>सारा संसार दुष्‍टतामा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परमेश्‍वरको पुत्रले हामीलाई दिनुभएको समझको परिणाम के हो?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परमेश्‍वरको पुत्रले हामीलाई दिनुभएको समझको कारणले, हामीले सत्यतालाई चिन्‍न सक्छौँ।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यूहन्ना 5:21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विश्‍वासीहरूले आफूलाई केबाट जोगाउनुपर्छ?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विश्‍वासीहरूले आफूलाई मूर्तिहरूबाट जोगाउनुपर्छ।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