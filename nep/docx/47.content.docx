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2CO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पत्र कसले लेखेको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तिमोथीले पत्र लेखे।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धार्मिकताको सेवकाईको महिमा हुन्छ</w:t>
      </w:r>
    </w:p>
    <w:p>
      <w:pPr/>
      <w:r>
        <w:rPr>
          <w:lang w:val="ne_NP" w:bidi="ne_NP"/>
        </w:rPr>
      </w:r>
      <w:r>
        <w:rPr>
          <w:lang w:val="ne_NP" w:bidi="ne_NP"/>
        </w:rPr>
        <w:t>यो कोरिन्थमा भएको परमेश्वरको मण्डली र अखायाको सम्पूर्ण इलाकाका सबै सन्तहरूलाई लेखिएको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परमेश्वरलाई कसरी वर्णन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परमेश्वरलाई हाम्रा प्रभु येशू ख्रीष्टका पिता, कृपाका पिता र सबै सान्त्वनाका परमेश्वरको रूपमा वर्णन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हाम्रो दु:खमा परमेश्वरले हामीलाई किन सान्त्वना दिनुहुन्छ?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हामीलाई सान्त्वना दिनुहुन्छ ताकि हामी दुःखमा परेकाहरूलाई सान्त्वना दिन सक्षम छौं, जसरी हामी आफैंले परमेश्वरबाट सान्त्वना पाएका 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1:8–9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एसियामा पावल र तिनका साथीहरूलाई कस्तो समस्या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सहन सक्ने भन्दा बाहिर बोझ थिए, ताकि तिनीहरूले मर्ने आशा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कारणले पाव र तिनका साथीहरूको मृत्युदण्ड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मृत्युको सजायले उनीहरूलाई आफैंमा भरोसा राखेनन्, बरु परमेश्वरमा भरोसा राख्यो।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कोरिन्थिका मण्डलीले तिनीहरूलाई मदत गर्न सक्छ भनेर पावलले कसरी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किकोरिन्थिका मण्डलीले तिनीहरूको प्रार्थनाद्वारा तिनीहरूलाई मद्दत गर्न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आफू र तिनका साथीहरूलाई घमण्ड गरेको कुरा के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आफ्नो अन्तस्करणको गवाहीमा गर्व गर्थे, जुन तिनीहरूले संसारमा र विशेष गरी कोरिन्थियन मण्डलीसँग व्यवहार गर्दा-पवित्रता र निष्कपटताका साथ परमेश्वरबाट आएका थिए, पार्थिव बुद्धि अनुसार होइन तर उहाँको अनुग्रहले। भगवान।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हाम्रा प्रभु येशूको दिनमा के हुनेछ भनी पावल विश्वस्त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दिन पावल र तिनका साथीहरू कोरिन्थका सन्तहरूको गर्वको कारण हुनेछन् भनी उनी विश्वस्त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सन्तहरूलाई कति पटक भेट्ने योजना बनाएका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उनीहरुलाई दुई पटक भेट्ने योजना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हाम्रो हृदयमा आत्मा दिनुभएको एउटा कारण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हामीलाई पछि के दिनुहुनेछ भन्ने ग्यारेन्टी वा डाउन पेमेन्टको रूपमा आत्मा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कोरिन्थमा किन आएनन्?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 कोरिन्थमा आएका होइनन् ताकि तिनीहरुलाई बचाउन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आफू र तिमोथी कोरिन्थियन मण्डलीसँग के गर्दै थिए र के गर्दैनन् भनी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तिनीहरूले आफ्नो विश्वास कस्तो हुनुपर्छ भनेर नियन्त्रण गर्न खोजिरहेका थिएनन्, तर तिनीहरू आफ्नो आनन्दको लागि कोरिन्थियन चर्चसँग काम गरिरहेका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कोरिन्थियन मण्डलीमा नआएर पावलले कस्ता परिस्थितिहरूबाट बच्न खोजिरहेका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कोरिन्थियन मण्डलीमा शोकमा आउनबाट जोगिइरहेका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कोरिन्थियन मण्डलीलाई आफ्नो अघिल्लो पत्रमा लेखे जस्तै लेखे?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त्यसरी नै लेखे जसरी उहाँ तिनीहरूकहाँ आउँदा उहाँलाई खुसी पार्नु पर्नेहरूबाट उहाँलाई चोट नपरोस्।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पावलले कोरिन्थीहरूलाई पहिले लेखे, उनको मनको अवस्था कस्तो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ठूलो सङ्कष्ट र हृदयको पीडामा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कोरिन्थियन मण्डलीलाई यो पत्र किन लेखे?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तिनीहरूलाई पत्र लेख्नुभयो ताकि तिनीहरूले तिनीहरूको लागि उहाँको प्रेमको गहिराइ थाहा पाउन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2:6–7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सन्तहरूले जसलाई उनीहरूले दण्ड दिएका थिए त्यसको लागि अब के गर्नुपर्छ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तिनीहरूले त्यस व्यक्तिलाई क्षमा र सान्त्वना दिनुपर्छ।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सन्तहरूले आफूले सजाय दिएकालाई क्षमा र सान्त्वना दिनुपर्छ भनेर पावलले किन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यसकारण थियो कि जसलाई तिनीहरूले दण्ड दिएका थिए, त्यो धेरै दुःखले डुबेन।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कोरिन्थियन मण्डलीलाई लेखेको अर्को कारण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जाँच गर्न र तिनीहरू सबै कुरामा आज्ञाकारी छन् कि छैनन् भनी पत्ता लगाउन पावलले तिनीहरूलाई लेखे।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कोरिन्थियन मण्डलीको लागि किन महत्त्वपूर्ण थियो कि तिनीहरूले जसलाई क्षमा गरेका थिए उसलाई पावल र ख्रीष्टको उपस्थितिमा पनि क्षमा गरिएको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शैतानले तिनीहरूलाई धोका नदेओस् भनेर यो गरिएको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ट्रोआस सहरमा जाँदा पावलको मनमा किन शान्ति भएन?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तिनको मनमा शान्ति थिएन किनभने तिनले आफ्नो भाइ टाइटसलाई त्रोआसमा भेट्टाउन सकेनन्।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2:14–15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साथीहरूद्वारा परमेश्‍वरले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साथीहरूद्वारा परमेश्वरले ख्रीष्टको ज्ञानको मीठो सुगन्ध जताततै फैलाउनुभयो।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2:17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कसरी आफू र तिनका साथीहरू लाभको लागि परमेश्वरको वचन बेच्ने धेरै मानिसहरूभन्दा भिन्न थिए भनी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 फरक थिए कि तिनीहरूले परमेश्वरको उपस्थितिमा ख्रीष्टमा बोल्ने, परमेश्वरबाट पठाइएको उद्देश्यको शुद्धताका साथ बोलेका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साथीहरूसँग कस्तो सिफारिस पत्र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कोरिन्थका सन्तहरू तिनीहरूको सिफारिस पत्र थिए, सबै मानिसहरूले चिन्छन् र पढ्छन्।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3:4–5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साथीहरूलाई ख्रीष्टद्वारा परमेश्वरमा कस्तो भरोसा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भरोसा तिनीहरूको आफ्नै योग्यतामा थिएन, तर परमेश्वरले तिनीहरूलाई प्रदान गर्नुभएको पर्याप्ततामा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पावल र तिनका साथीहरूलाई सेवक हुन योग्य बनाउनुभएको नयाँ करारको आधार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नयाँ करार आत्मामा आधारित थियो, जसले जीवन दिन्छ, पत्र होइन, जसले मार्छ।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इस्राएलका मानिसहरूले मोशाको अनुहारलाई सीधै हेर्न सकेनन्?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उहाँको अनुहारको महिमाको कारणले उहाँको अनुहारलाई सीधै हेर्न सकेनन्, त्यो महिमा क्षीण हुँदै गइरहेको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कसको बढी महिमा हुनेछ, निन्दाको सेवा वा धार्मिकताको सेवा?</w:t>
      </w:r>
    </w:p>
    <w:p>
      <w:pPr/>
      <w:r>
        <w:rPr>
          <w:lang w:val="ne_NP" w:bidi="ne_NP"/>
        </w:rPr>
      </w:r>
      <w:r>
        <w:rPr>
          <w:lang w:val="ne_NP" w:bidi="ne_NP"/>
        </w:rPr>
        <w:t>धार्मिकताको सेवकाई महिमामा अझ धेरै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इस्राएलको दिमाग कसरी खोल्न सकिन्छ र तिनीहरूको हृदयबाट पर्दा हटाउन सकिन्छ?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इस्राएल प्रभु ख्रीष्टमा फर्कन्छ तब मात्र तिनीहरूको दिमाग खुल्छ र घुम्टो हट्छ।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मोशाको पुरानो करार पढ्दा आज इस्राएलका मानिसहरूलाई के समस्या 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समस्या यो हो कि तिनीहरूको दिमाग बन्द छ र तिनीहरूको हृदयमा पर्दा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इस्राएलको दिमाग कसरी खोल्न सकिन्छ र तिनीहरूको हृदयबाट पर्दा हटाउन सकिन्छ?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इस्राएल प्रभु ख्रीष्टमा फर्कन्छ तब मात्र तिनीहरूको दिमाग खुल्छ र घुम्टो हट्छ।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आत्मामा के छ?</w:t>
      </w:r>
    </w:p>
    <w:p>
      <w:pPr/>
      <w:r>
        <w:rPr>
          <w:lang w:val="ne_NP" w:bidi="ne_NP"/>
        </w:rPr>
      </w:r>
      <w:r>
        <w:rPr>
          <w:lang w:val="ne_NP" w:bidi="ne_NP"/>
        </w:rPr>
        <w:t>जहाँ प्रभुको आत्मा हुन्छ, त्यहाँ स्वतन्त्रता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महिमा देख्नेहरू सबै केमा परिवर्तन हुँदैछन्?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एक स्तरको महिमाबाट अर्कोमा एउटै महिमाको प्रतिरूपमा परिणत भइरहेका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 किन निरुत्साहित भएनन्‌?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तिनीहरूसँग भएको सेवकाईको कारण र तिनीहरूले दया पाएका कारण तिनीहरू निराश भएनन्।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त्यागेका मार्गहरू के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लाजमर्दो र लुकेका मार्गहरू त्यागेका थिए। तिनीहरू धूर्ततामा बाँचेनन् र परमेश्वरको वचनलाई गलत प्रयोग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4:2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उहाँजस्ता मानिसहरूले कसरी परमेश्वरको नजरमा सबैको अन्तस्करणमा आफूलाई सिफारिस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उनीहरूले सत्यलाई प्रस्तुत गरेर यो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सुसमाचार कसलाई लुकाइएको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नाश हुनेहरूका लागि पर्दा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नाश हुनेहरूलाई सुसमाचार किन ढाकिएको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घुम्टो छ किनभने यस संसारको ईश्वरले तिनीहरूको अविश्वासी दिमागलाई अन्धा पारेको छ त्यसैले तिनीहरू सुसमाचारको ज्योति देख्न सक्षम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येशू र आफ्नो बारेमा के घोषणा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ख्रीष्ट येशूलाई प्रभु र आफूलाई येशूको खातिर कोरिन्थियन चर्चको सेवकको रूपमा घोषणा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साथीहरूसँग माटोको भाँडोमा किन यो खजाना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तिनीहरूसँग माटोको भाँडोमा यो खजाना थियो ताकि यो स्पष्ट होस् कि अत्यन्त महान् शक्ति परमेश्वरको हो, तिनीहरूको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किन येशूको मृत्युलाई आफ्नो शरीरमा बोकेका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येशूको मृत्युलाई तिनीहरूको शरीरमा बोकेका थिए ताकि येशूको जीवन तिनीहरूको शरीरमा पनि देखाउन सकोस्।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 येशूलाई बौरिउठाउनुहुनेको उपस्थितिमा कसलाई उठाएर ल्याइनेछ?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 र कोरिन्थका सन्तहरूलाई प्रभु येशूलाई उठाउने उहाँको उपस्थितिमा ल्याइनेछ।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धेरै मानिसहरूमा अनुग्रह फैलिएको परिणामको रूपमा के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मानिसहरूमा अनुग्रह फैलिएको रूपमा, धन्यवाद परमेश्वरको महिमा बढ्नेछ।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किन निरुत्साहित हुनुपर्ने कारण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तिनीहरूसँग निरुत्साहित हुने कारण थियो किनभने बाहिरी रूपमा तिनीहरू सडिरहेका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4:16–18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 किन निरुत्साहित भएनन्‌?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निरुत्साहित भएनन् किनभने भित्री रूपमा तिनीहरू दिन-प्रतिदिन नवीकरण भइरहेका थिए। साथै, तिनीहरूको क्षणिक, हल्का पीडाले तिनीहरूलाई महिमाको अनन्त वजनको लागि तयार गरिरहेको थियो जुन सबै नापहरू भन्दा बढि छ। अन्तमा, तिनीहरूले नदेखिने अनन्त चीजहरू हेरिरहेका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हाम्रो पार्थिव बासस्थान नष्ट भयो भने हामीसँग के छ भनेर पावलले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हामीसँग परमेश्वरबाट एउटा भवन छ, एउटा घर मानव हातले बनाइएको होइन, तर स्वर्गमा अनन्त घर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 यस पालमा छँदा हामी रुन्छौं भनेर पावलले किन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यसो भनेका थिए किनभने यस पालमा हुँदा हामी बोझले दबिएका छौं र नश्वर कुरालाई जीवनले ग्रहण गर्न सकोस् भनेर लुगा लगाउन चाहन्छौं।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हामीलाई के हुन लागेको कुराको प्रतिज्ञाको रूपमा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हामीलाई आउने कुराको प्रतिज्ञाको रूपमा आत्मा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पावल शरीरमा वा प्रभुसँग घरमा हुनुहुन्थ्यो?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भने, "हामी शरीरबाट टाढा र प्रभुसँग घरमा बस्न चाहन्छौं।"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लक्ष्य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प्रभुलाई खुसी पार्ने आफ्नो लक्ष्य बनाए।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प्रभुलाई खुसी पार्ने आफ्नो लक्ष्य बनाए?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यसलाई आफ्नो लक्ष्य बनाए किनभने हामी सबैले ख्रीष्टको न्यायको आसनमा उपस्थित हुनै पर्छ शरीरमा भएका चीजहरूको लागि के योग्य छ, चाहे राम्रो वा खराबको लागि।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किन मानिसहरूलाई मनाउन थाले?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मानिसहरूलाई मनाए किनभने तिनीहरूले परमप्रभुको डर जान्दथे।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भने कि तिनीहरू फेरि कोरिन्थका सन्तहरूलाई सिफारिस गर्दैनन्। तिनीहरू के गर्दै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कोरिन्थियन सन्तहरूलाई तिनीहरूमा गर्व गर्ने कारण दिइरहेका थिए, ताकि कोरिन्थियन सन्तहरूले तिनीहरूका लागि जवाफ पाउन सकून्, जसले उपस्थितिको बारेमा घमण्ड गर्छन् तर हृदयमा भएको कुराको बारेमा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 सबैका लागि मर्नु भएको हुनाले बाँच्नेहरूले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अब आफ्नो लागि होइन, तर उहाँको लागि बाँच्नु पर्छ जो मर्नुभयो र जीवित हुनुभयो।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सन्तहरूले अब कसैलाई कुन मापदण्डद्वारा न्याय गर्दैनन्?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सन्तहरूले अब मानव मापदण्डद्वारा कसैको न्याय गर्दैनन्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ख्रीष्टमा हुने जो कोहीलाई के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नयाँ सृष्टि हुनुहुन्छ। पुराना कुराहरू बितिसकेका छन्; नयाँ कुरा आएको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परमेश्‍वरले ख्रीष्‍टद्वारा मानिसहरूलाई आफूसँग मिलाउनुहुन्छ, परमेश्‍वरले तिनीहरूका लागि के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तिनीहरूको पापी ठेस तिनीहरूको विरुद्धमा गणना गर्नुहुन्न, र उहाँले तिनीहरूलाई मेलमिलापको सन्देश सुम्पनुहुन्छ।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ख्रीष्टका नियुक्‍त प्रतिनिधिहरूको हैसियतमा, पावल र तिनका साथीहरूले कोरिन्थीहरूलाई के बिन्ती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कोरिन्थीहरूलाई तिनीहरूको बिन्ती भनेको ख्रीष्टको खातिर परमेश्वरसँग मेलमिलाप होस्!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5:21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परमेश्वरले ख्रीष्टलाई हाम्रो पापको बलिदान बनाउनुभयो?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ख्रीष्टमा हामी परमेश्वरको धार्मिकता बन्न सकौं भनेर परमेश्वरले यो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कोरिन्थीहरूलाई के नगर्न बिन्ती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कोरिन्थीहरूलाई परमेश्वरको अनुग्रह प्राप्त नगर्न बिन्ती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अनुकूल समय कहिले हुन्छ? मुक्तिको दिन कहिले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अहिले अनुकूल समय छ । अब मुक्तिको दिन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किन कसैको सामु ठेस लाग्ने ठाउँ राखेनन्‌?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कसैको अगाडि ठेस लाग्ने बाधा राखेनन्, किनकि तिनीहरू आफ्नो सेवकाईलाई दोष दिन चाहँदैनथे।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साथीहरूको कार्यले के प्रमाणित गर्‍यो?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कार्यले तिनीहरू परमेश्‍वरका सेवकहरू थिए भनी प्रमाणित गर्‍यो।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6:4–5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सहेका केही कुराहरू के-के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कष्ट, कष्ट, कष्ट, पिटाई, कैद, दंगा, कडा परिश्रम, निद्रा नलागेको रात र भोक सहे।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 सत्यवादी भए तापनि तिनीहरूमाथि के आरोप लगाइयो?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उनीहरुलाई ठगी गरेको आरोप लागेको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कोरिन्थीहरूसित पावलले कस्तो आदानप्रदान गर्न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उनको हृदय कोरिन्थीहरूका लागि खुला छ र, निष्पक्ष आदानप्रदानमा, पावलले कोरिन्थका सन्तहरूले पावल र तिनका साथीहरूलाई आफ्नो हृदय खुला गरेको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कोरिन्थीहरूसित पावलले कस्तो आदानप्रदान गर्न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तिनीहरूको हृदय कोरिन्थीहरूका लागि खुला छ र उचित आदानप्रदानमा पावलले कोरिन्थका सन्तहरूले पावल र तिनका साथीहरूका लागि आफ्नो हृदय खुला गरेको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6:14–16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सन्तहरूलाई अविश्वासीहरूसँग किन बाँध्नु हुँदैन भनेर पावलले के कारणहरू दिन्छन्?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निम्न कारणहरू बताउँछन्: अधर्मसँग धार्मिकताको के सम्बन्ध छ? के उज्यालोसँग अन्धकारको सम्बन्ध छ? के ख्रीष्ट बेलियारसँग सहमत हुनुहुन्छ? विश्वासी र अविश्वासीको के भाग हुन्छ? के भगवानको मन्दिर र मूर्तिहरू बीच सम्झौता हुन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6:17–18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“तिनीहरूका बीचबाट निस्केर अलग्गिएर अलग्गिएर कुनै अशुद्ध कुरा छुने...” चाहनेहरूका लागि उहाँले के गर्नुहुनेछ भनी परमप्रभु भन्नुहुन्छ?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परमप्रभुले तिनीहरूलाई स्वागत गर्नुहुनेछ भन्नुहुन्छ। उहाँ तिनीहरूका पिता हुनुहुनेछ र तिनीहरू उहाँका छोरा-छोरीहरू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आफूलाई शुद्ध गर्नुपर्छ भनेर पावलले के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शरीर र आत्मामा अशुद्ध बनाउने सबै कुराबाट आफूलाई शुद्ध पार्नु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सन्तहरूले आफू र आफ्ना साथीहरूको लागि पावलले के गरेको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उनीहरूलाई "हाम्रो लागि ठाउँ दिनुहोस्!" चाहन्थे!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7:3–4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सन्तहरूका लागि पावलले प्रोत्साहनका कस्ता शब्दहरू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कोरिन्थका सन्तहरूलाई उनीहरू र तिनका साथीहरूको हृदयमा, सँगै मर्न र सँगै बाँच्न भनेका थिए। पावलले उनीहरूमा आफूलाई ठूलो भरोसा रहेको र उनीहरूप्रति गर्व गरेको पनि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7:6–7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साथीहरूलाई म्यासेडोनियामा आउँदा र हरेक किसिमले समस्यामा पर्दा परमेश्‍वरले के सान्त्वना दिनुभयो – बाहिरबाट द्वन्द्व र भित्री डर?</w:t>
      </w:r>
    </w:p>
    <w:p>
      <w:pPr/>
      <w:r>
        <w:rPr>
          <w:lang w:val="ne_NP" w:bidi="ne_NP"/>
        </w:rPr>
      </w:r>
      <w:r>
        <w:rPr>
          <w:lang w:val="ne_NP" w:bidi="ne_NP"/>
        </w:rPr>
        <w:t>टाइटसको आगमनबाट, कोरिन्थका सन्तहरूबाट टाइटसले पाएको सान्त्वनाको रिपोर्टद्वारा, र कोरिन्थियनहरूको ठूलो स्नेह र पावलको लागि तिनीहरूको दु:ख र गहिरो चासोबाट परमेश्वरले तिनीहरूलाई सान्त्वना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कोरिन्थियन सन्तहरूमा ईश्वरीय दुःखले के उत्पन्न गर्‍यो?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दुःखले तिनीहरूमा पश्चात्ताप ल्यायो।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कोरिन्थका सन्तहरूलाई आफ्नो अघिल्लो पत्र लेखेको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कोरिन्थका सन्तहरूले पावल र तिनका साथीहरूको लागि गरेको उत्कटतालाई परमेश्वरको नजरमा कोरिन्थका सन्तहरूलाई बताउनको लागि लेखेको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तीतस किन खुसी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हर्षित हुनुहुन्थ्यो किनभने उहाँको आत्मा सबै कोरिन्थियन सन्तहरूले ताजा गरेको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7:15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सन्तहरूप्रति टाइटसको स्नेह किन अझ बढ्यो?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कोरिन्थियन सन्तहरूप्रति टाइटसको स्नेह झन् बढ्यो किनभने उनले सबै कोरिन्थियन सन्तहरूको आज्ञाकारितालाई सम्झँदा उनीहरूले उनलाई डर र काँप्दै स्वागत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कोरिन्थका भाइबहिनीहरूले के जान्न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तिनीहरूले म्यासेडोनियाका मण्डलीहरूलाई दिइएको परमेश्वरको अनुग्रहको बारेमा जान्न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म्यासेडोनियाका मण्डलीहरूले दुःखको ठूलो परीक्षाको समयमा के गरे, र अत्यन्त गरिब भए पनि?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उदारताको ठूलो धन उत्पादन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तीतसलाई के गर्न आग्रह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टाइटसलाई कोरिन्थका सन्तहरूको तर्फबाट अनुग्रहको यो कार्य पूरा गर्न आग्रह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विश्वासीहरू अरू केमा प्रशस्त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विश्वासमा, बोलीमा, ज्ञानमा, सबै लगनशीलतामा र पावलप्रतिको प्रेममा प्रशस्त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के राम्रो र स्वीकार्य कुरा हो भन्दछ?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कोरिन्थियन सन्तहरूको लागि त्यो काम गर्न तयार हुनु राम्रो र स्वीकार्य कुरा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8:13–14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पावल यो काम अरूलाई राहत होस् र कोरिन्थीका सन्तहरू बोझमा पर्न सकून् भन्ने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होइन। पावलले भने कि वर्तमान समयमा कोरिन्थीहरूको प्रचुरताले उनीहरूलाई (अन्य सन्तहरूलाई) चाहिने कुराहरू पूरा गर्नेछ, र ताकि तिनीहरूको प्रशस्तताले कोरिन्थियन सन्तहरूको आवश्यकता पनि पूरा गर्न सकोस्, र त्यहाँ निष्पक्षता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8:16–17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सन्तहरूप्रति राखेको उत्कट हेरचाह परमेश्वरले उनको हृदयमा राखेपछि टाइटसले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टाइटसले पावलको अपील स्वीकार गरे, र यसको बारेमा धेरै उत्कट भएर, उनी आफ्नो स्वतन्त्र इच्छाको कोरिन्थियन सन्तहरूकहाँ आए।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उदारताको कार्यको सम्बन्धमा पावलले आफ्ना कार्यहरूबाट बच्न के होसियार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कार्यको बारेमा गुनासो गर्ने कारण कसैलाई नदिने होसियार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8:24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सन्तहरूलाई अरू मण्डलीहरूद्वारा उनीहरूकहाँ पठाइएका भाइहरूबारे के गर्न भनेका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कोरिन्थियन मण्डलीलाई उनीहरूको प्रेम देखाउन र अन्य मण्डलीहरूमध्ये कोरिन्थियन मण्डलीको बारेमा पावलले किन घमण्ड गरेका थिए भनेर देखाउन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सन्तहरूलाई लेख्नु आवश्यक छैन भनेर पावलले के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सन्तहरूको लागि सेवकाईको बारेमा तिनीहरूलाई लेख्नु आवश्यक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भाइहरूलाई किन कोरिन्थ पठाए?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कोरिन्थका सन्तहरूबारे उहाँको घमण्ड व्यर्थ नहोस् र पावलले भनेजस्तै कोरिन्थका सन्तहरू तयार हुन सकून् भनेर तिनले भाइहरूलाई पठाए।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9:4–5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भाइहरूलाई कोरिन्थका सन्तहरूकहाँ गएर कोरिन्थीहरूले प्रतिज्ञा गरेको उपहारको लागि अग्रिम प्रबन्ध गर्न आग्रह गर्नु किन आवश्यक ठाने?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आवश्यक ठाने ताकि पावल र तिनका साथीहरूलाई लज्जित नहोस् यदि कुनै माकेडोनियनहरू पावलसँग आए र कोरिन्थीहरूलाई तयार नभएको पाए। पावल कोरिन्थीहरू सित्तैमा प्रस्ताव गरिएको उपहारको साथ तयार भएको चाहन्थे र कोरिन्थीहरूले यसलाई दिन बाध्य भएकाले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उदारतापूर्वक किन दिनुपर्छ भनेर बुझाउन पावलले कुन उदाहरण प्रयोग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यसो भन्छन्: "जसले थोरै छर्छ उसले थोरै कटनी गर्नेछ, र प्रशस्त रूपमा छर्नेले प्रशस्त कटनी गर्नेछ।"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प्रत्येकले कसरी दिने?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प्रत्येकले आफ्नो हृदयमा योजना गरे अनुसार दिनु पर्छ - जबरजस्ती दायित्वबाट होइन वा उसले दिंदा दुखी होस् भनेर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9:10–11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सन्तहरूका लागि छर्नेलाई बीउ र खानाको लागि रोटी उपलब्ध गराउनेले के गर्ने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त्यो एकले बीउ छर्न र तिनीहरूको धार्मिकताको फसल बढाउनको लागि आपूर्ति र गुणा गर्न गइरहेको थियो। तिनीहरू उदार हुन सकून् भन्नाका खातिर तिनीहरू सबै तरिकाले समृद्ध हुने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यरूशलेमका सन्तहरूले किन परमेश्वरको महिमा गरिरहेका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कोरिन्थीहरूले ख्रीष्टको सुसमाचारको स्वीकारोक्तिप्रति गरेको आज्ञाकारिता र कोरिन्थीहरूको वरदानको उदारताको कारणले गर्दा तिनीहरूले परमेश्वरको महिमा गरिरहेका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9:14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अरू सन्तहरूले कोरिन्थियन सन्तहरूको लागि तिनीहरूको लागि प्रार्थना गर्दा तिर्खा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कोरिन्थीहरूमाथि भएको परमेश्‍वरको असाध्यै महान्‌ अनुग्रहको कारणले गर्दा तिनीहरूले तिनीहरूको इच्छा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सन्तहरूलाई के बिन्ती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बिन्ती गरे कि जब उहाँ तिनीहरूसँग उपस्थित हुनुहुन्थ्यो, उहाँ आत्मविश्वासका साथ साहसी हुनुपर्दैन।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10:2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अवसरको लागि पावलले आत्मविश्वासका साथ साहसी हुनुपर्छ भन्ने सोचेका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 शरीरअनुसार बाँचिरहेका छन् भनी ठान्नेहरूको विरोध गर्दा आफूले आत्मविश्वासका साथ साहसी हुनुपर्छ भन्ने पावलले सोचेका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युद्ध गर्दा कस्ता हतियारहरू प्रयोग गरेनन्?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साथीहरूले युद्ध लड्दा शारीरिक हतियारहरू प्रयोग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प्रयोग गरेका हतियारहरूले के गर्ने शक् ति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प्रयोग गरेका हतियारहरूले किल्लाहरू ध्वंश पार्ने ईश् वरीय शक् ति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कारणले प्रभुले पावल र तिनका साथीहरूलाई अख्तियार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प्रभुले पावल र तिनका साथीहरूलाई अख्तियार दिनुभयो ताकि तिनीहरूले कोरिन्थियन सन्तहरूलाई निर्माण गर्न सकून् र तिनीहरूलाई नष्ट नगर्न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पत्रहरूबारे केही मानिसहरूले के भनेका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कसै-कसैले पावलका पत्रहरू गम्भीर र शक्तिशाली थिए भनी भने, तर शारीरिक रूपमा उनी कमजोर थिए र उनको बोली सुन्न लायक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आफूलाई व्यक्तिगत रूपमा आफूले लेखेका पत्रहरूभन्दा धेरै फरक ठान्नेहरूलाई के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उनले पत्रमा के भनेका थिए जब उनी टाढा हुँदा उनी कोरिन्थका सन्तहरूसँग हुँदा उसले गर्ने जस्तै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प्रशंसा गर्नेहरूले आफूलाई अन्तरदृष्टि नभएको देखाउन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आफूलाई एकअर्काद्वारा नापे र आफूलाई एक-अर्कासँग तुलना गर्दा तिनीहरूसँग कुनै अन्तरदृष्टि नभएको देखाए।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घमण्डको सीमा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घमण्ड कोरिन्थीहरूसम्म पुग्ने गरी परमेश्वरले तिनीहरूलाई तोक्नुभएको क्षेत्रमा रहने बताए। पावलले भने कि तिनीहरूले अरूको श्रमको बारेमा, अर्कोको क्षेत्रमा भइरहेको कामको बारेमा घमण्ड गर्नेछैनन्।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10:15–16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घमण्डको विशेष सीमा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तिनीहरूको घमण्ड परमेश्वरले तिनीहरूलाई तोक्नुभएको क्षेत्रमा रहिरहनेछ, कोरिन्थीहरूसम्म पनि पुग्छ। पावलले भने कि तिनीहरूले अरूको श्रमको बारेमा, अर्कोको क्षेत्रमा भइरहेको कामको बारेमा घमण्ड गर्नेछैनन्।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10:18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अनुमोदन प्राप्त गर्ने 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जसले अनुमोदन पाउनुहुन्छ, उहाँ नै परमप्रभुले प्रशंसा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सन्तहरूप्रति पावलको ईश्‍वरीय ईर्ष्या किन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तिनीहरूको लागि ईर्ष्यालु हुनुहुन्थ्यो किनभने उहाँले तिनीहरूलाई ख्रीष्टको लागि शुद्ध कुमारीको रूपमा प्रस्तुत गर्ने एउटै पतिसँग विवाह गर्ने प्रतिज्ञा गर्नुभएको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सन्तहरूबारे पावललाई के डर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डर थियो कि तिनीहरूका विचारहरू ख्रीष्टप्रतिको निष्कपट र शुद्ध भक्तिबाट बहकाउन सकिन्छ।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सन्तहरूले के सहन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पावल र तिनका साथीहरूले प्रचार गरेको भन्दा फरक सुसमाचार, अर्को येशूको घोषणा गर्ने कोही आएर सहने।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कोरिन्थीहरूलाई कसरी सुसमाचार प्रचार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कोरिन्थीहरूलाई स्वतन्त्र रूपमा सुसमाचार प्रचार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कसरी अन्य मण्डलीहरूलाई "लुटे"?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कोरिन्थीहरूको सेवा गर्न सकून् भनेर तिनीहरूबाट समर्थन स्वीकार गरेर तिनले तिनीहरूलाई “लुटे”।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आफूले घमण्ड गर्ने कुराहरूमा पावल र तिनका साथीहरूको बराबरी पाउन चाहनेहरूलाई पावलले कसरी वर्णन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त्यस्ता मानिसहरूलाई झूटा प्रेरितहरू, छल गर्ने कामदारहरू, ख्रीष्टका प्रेरितहरूको भेषमा वर्णन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त्यस्ता मानिसहरूलाई झूटा प्रेरितहरू, छल गर्ने कामदारहरू, ख्रीष्टका प्रेरितहरूको भेषमा वर्णन गर्छन्।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आफूलाई ज्योतिको स्वर्गदूतको रूपमा अस्वीकार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कोरिन्थका सन्तहरूलाई उहाँलाई मूर्ख जस्तै स्वीकार गर्न आग्रह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मूर्ख झैं उहाँलाई ग्रहण गर्न आग्रह गरे ताकि उसले थोरै घमण्ड गर्न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11:19–20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सन्तहरूले खुसीसाथ कसको साथमा राखे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तिनीहरूले खुसीसाथ मूर्खहरू, तिनीहरूलाई दास बनाउने कसैसँग, तिनीहरूको बीचमा विभाजन ल्याउने, तिनीहरूको फाइदा उठाउने, वा तिनीहरूको अनुहारमा थप्पड हान्नेसँग।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11:22–23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घमण्डीहरूले आफूलाई पावलसँग बराबरी पाउन चाहनेहरूसित तुलना गर्ने घमण्डहरू 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आफू हिब्रू, इजरायली र अब्राहामको सन्तान हुँ भनी आफूलाई पावलको बराबरी भएको दाबी गर्नेहरूले जस्तै घमण्ड गरे। पावलले भने कि उहाँ तिनीहरू भन्दा धेरै ख्रीष्टको सेवक हुनुहुन्थ्यो - अझ धेरै कडा परिश्रममा, धेरै जेलहरूमा, मापनभन्दा बाहिरको पिटाइमा, मृत्युको धेरै खतराहरू सामना गर्दै।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11:24–26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सहने केही विशेष खतराहरू के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यहूदीहरूबाट पाँच पटक “४० कोर्रा माइनस एक” पाए। उनलाई तीन पटक रडले कुटेको थियो । एक पटक ढुङ्गाले हाने । तीन पटक उनी जहाज भत्किए । उनले एक रात र एक दिन खुला समुद्रमा बिताए। ऊ नदीहरूबाट, डाँकुहरूबाट, आफ्नै मानिसहरूबाट, अन्यजातिहरूबाट खतरामा थियो। ऊ सहरमा, उजाडस्थानमा, समुद्रमा र झूटा भाइहरूबाट खतरामा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पावलका अनुसार के कारणले उसलाई भित्र जलेको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एउटाले अर्कोलाई पापमा फसाउनको लागि पावललाई भित्रभित्रै जलाएको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घमण्ड गर्नुपरेको भए के कुरामा घमण्ड गर्छु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आफ्ना कमजोरीहरू देखाउने कुरामा घमण्ड गर्ने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11:32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दमस्कसमा पावललाई कस्तो खतरा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दमस्कसका राज्यपालले पावललाई पक्रन सहरको पहरा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अब केको बारेमा घमण्ड गर्नेछु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उनी प्रभुबाट दर्शन र प्रकाशहरूको बारेमा घमण्ड गर्न 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14 वर्षअघि ख्रीष्टमा भएको मानिसलाई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उहाँलाई तेस्रो स्वर्गमा समातियो।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घमण्ड गरेमा मूर्खता हुँदैन भनेर किन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उसको लागि घमण्ड गर्नु मूर्खता हुनेछैन किनकि उसले सत्य बोल्दैछ।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फुल्न नदिनको लागि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शरीरमा काँडा दिइएको थियो, उहाँलाई सताउन शैतानको दूत।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प्रभुलाई आफ्नो शरीरको काँढा हटाउन आग्रह गरेपछि प्रभुले पावललाई के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प्रभुले पावललाई भन्नुभयो, "मेरो अनुग्रह तिम्रो लागि पर्याप्त छ, किनकि शक्ति कमजोरीमा सिद्ध हुन्छ।"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आफ्नो कमजोरीमा घमण्ड गर्नु राम्रो हो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ख्रीष्टको शक्ति उहाँमा बसोस् भनेर पावलले यो उत्तम भएको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कोरिन्थीहरूका बीचमा सम्पूर्ण धैर्यताका साथ के गरियो?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चमत्कारहरू र शक्तिशाली कामहरू, एक प्रेरितको साँचो चिन्हहरू, तिनीहरूका बीचमा सम्पूर्ण धैर्यताका साथ प्रदर्शन गरियो।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कोरिन्थीहरूलाई उहाँ तिनीहरूको लागि बोझ हुनुहुन्न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उनीहरूलाई यो कुरा उनीहरूलाई देखाउनको लागि भनेका थिए कि उहाँ तिनीहरूको कुरा चाहँदैनन्। उहाँ तिनीहरूलाई चाहनुहुन्थ्यो।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कोरिन्थका सन्तहरूका लागि आफूले सबैभन्दा खुसीसाथ के गर्छु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उनी धेरै खुसीसाथ खर्च गर्नेछन् र तिनीहरूको आत्माको लागि खर्च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यी सबै कुराहरू कोरिन्थका सन्तहरूलाई कुन उद्देश्यले भनेका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यी सबै कुराहरू कोरिन्थी सन्तहरूलाई बलियो बनाउन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सन्तहरूकहाँ फर्किंदा पावललाई के भेट्ट दिने डर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तिनीहरूका बीचमा झगडा, ईर्ष्या, क्रोधको प्रकोप, स्वार्थी महत्वाकांक्षा, गफ, घमण्ड र अराजकता भेटिने डर पावललाई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तिनलाई के गर्नुहुनेछ भनी पावललाई के डर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डर थियो कि परमेश्वरले पावललाई कोरिन्थका सन्तहरूसामु नम्र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12:21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कारणले पावलले पहिले पाप गरेका कोरिन्थका धेरै सन्तहरूका लागि आफूले शोक गर्न सक्छ जस्तो लाग्छ?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डर थियो कि उनीहरूले पहिले अभ्यास गरेको अशुद्धता र यौन अनैतिकता र कामुक भोगबाट पश्चात्ताप नगर्न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13:1–2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2कोरिन्थी लेखिएको समयमा पावल कोरिन्थी सन्तहरूकहाँ कति पटक आएका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२ कोरिन्थी लेखिएको समयमा पावल तिनीहरूकहाँ दुई पटक आइसकेका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पाप गरेका कोरिन्थी सन्तहरू र अरू सबैलाई किन भने कि यदि उहाँ फेरि आउनुभयो भने, उहाँले तिनीहरूलाई छोड्नुहुनेछैन?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यो भने किनभने कोरिन्थका सन्तहरूले ख्रीष्ट पावलद्वारा बोल्दै हुनुहुन्थ्यो भनी प्रमाण खोजिरहेका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केको लागि पावलले कोरिन्थका सन्तहरूलाई आफैलाई जाँच्न र जाँच्न भनेका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जाँच गर्न र तिनीहरू विश्वासमा छन् कि भनेर जाँच्न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सन्तहरूले पावल र तिनका साथीहरूको बारेमा के भेट्टाउनेछन् भन्ने कुरामा पावल विश्वस्त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विश्वस्त थिए कि कोरिन्थका सन्तहरूले तिनीहरू अस्वीकृत होइनन्, तर परमेश्वरबाट अनुमोदित थिए भनेर भेट्टाउनेछन्।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 र तिनका साथीहरूले गर्न नसक्ने कुरा पावलले के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 सत्यको विरुद्धमा केही गर्न सक्षम थिएनन्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सन्तहरूबाट टाढा हुँदा पावलले किन यी कुराहरू लेखे?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तिनीहरूसँग हुँदा तिनीहरूप्रति कठोर व्यवहार गर्नु नपरोस् भनेर यसो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13:10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कोरिन्थका सन्तहरूको सन्दर्भमा प्रभुले दिनुभएको अख्तियार पावलले कसरी प्रयोग गर्न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अख्तियार कोरिन्थका सन्तहरूलाई निर्माण गर्न र तिनीहरूलाई भत्काउन प्रयोग गर्न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अन्तमा, पावलले कोरिन्थीहरूले के गरेको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उनीहरूले रमाउन, पुनर्स्थापनाको लागि काम गरेको, एकअर्कासँग सहमत भएको, शान्तिमा बस्ने र एकअर्कालाई पवित्र चुम्बनद्वारा अभिवादन गरेको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कोरिन्थी 13:14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पावले कोरिन्थका सबै सन्तहरू आफैंले के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ती सबैलाई प्रभु येशू ख्रीष्टको अनुग्रह, परमेश्वरको प्रेम र पवित्र आत्माको सङ्गति प्राप्त गरेको चाहन्थे।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