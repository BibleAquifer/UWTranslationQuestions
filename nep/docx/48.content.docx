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GAL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कसरी प्रेरित भए?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येशू ख्रीष्ट र परमेश्वर पिता मार्फत प्रेरित हुनुभयो।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ख्रीष्टमा विश्वास गर्नेहरू केबाट छुटकारा पाएका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ख्रीष्टमा विश्वास गर्नेहरू यस वर्तमान दुष्ट युगबाट छुटकारा पाएका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गलातियाको मण्डलीसँग पावल के छक्क पर्छन्?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छक्क पर्छन् कि तिनीहरू यति चाँडै फरक सुसमाचारमा फर्किरहेका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त्यहाँ कतिवटा साँचो सुसमाचारहरू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त्यहाँ एउटा मात्र साँचो सुसमाचार छ, ख्रीष्टको सुसमाचार।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1:8–9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ख्रीष्टको सुसमाचार भन्दा फरक सुसमाचार घोषणा गर्ने जो कोहीलाई के हुनुपर्छ भनी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जो कोहीले पनि फरक सुसमाचारको घोषणा गर्छ उसलाई श्राप दिनुपर्छ।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ख्रीष्टका सेवकहरूले पहिले कसको अनुमोदन खोज्नुपर्छ?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ख्रीष्टका सेवकहरूले पहिले परमेश्वरको अनुमोदन खोज्नुपर्छ।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ख्रीष्टको सुसमाचारको ज्ञान कसरी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ख्रीष्टको सुसमाचार येशू ख्रीष्टबाट सीधै आफैंमा प्रकट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1:13–14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ख्रीष्टको सुसमाचारको प्रकाश प्राप्त गर्नु अघि पावलले आफ्नो जीवनमा के गर्दै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जोसका साथ यहूदी धर्म पछ्याउँदै थिए, परमेश्वरको मण्डलीलाई सताउँदै र यसलाई नष्ट गर्दै।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पावललाई आफ्नो प्रेरितको रूपमा कहिले रोज्नुभयो?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आफ्नी आमाको गर्भबाट पावललाई उहाँको प्रेरितको रूपमा छान्न परमेश्वर खुसी हुनुभयो।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उद्देश्यको लागि परमेश्वरले पावललाई आफ्नो प्रेरितको रूपमा छान्नुभयो?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पावललाई आफ्नो प्रेरितको रूपमा चुन्नुभयो ताकि पावलले अन्यजातिहरूका बीचमा ख्रीष्टको घोषणा गरोस्।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1:18–19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अरू केही प्रेषितहरूलाई अन्तमा कहाँ भेटे?</w:t>
      </w:r>
    </w:p>
    <w:p>
      <w:pPr/>
      <w:r>
        <w:rPr>
          <w:lang w:val="ne_NP" w:bidi="ne_NP"/>
        </w:rPr>
      </w:r>
      <w:r>
        <w:rPr>
          <w:lang w:val="ne_NP" w:bidi="ne_NP"/>
        </w:rPr>
        <w:t>अन्तमा, पावल यरूशलेम गए र प्रेरित केफा र याकूबलाई भेटे।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1:22–23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यहूदियाका मण्डलीहरूले पावलको बारेमा के सुनेका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यहूदियाका मण्डलीहरूले सुनिरहेका थिए कि कुनै समय मण्डलीलाई सताउने पावलले अब विश्वासको घोषणा गरिरहेका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2:1–2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14 वर्षपछि पावल यरूशलेम गएपछि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मण्डलीका अगुवाहरूसँग गोप्य रूपमा कुरा गरे, उनीहरूलाई आफूले घोषणा गरेको सुसमाचारको व्याख्या गर्दै।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तीतस, एक अन्यजाति, के गर्न आवश्यक थिएन?</w:t>
      </w:r>
    </w:p>
    <w:p>
      <w:pPr/>
      <w:r>
        <w:rPr>
          <w:lang w:val="ne_NP" w:bidi="ne_NP"/>
        </w:rPr>
      </w:r>
      <w:r>
        <w:rPr>
          <w:lang w:val="ne_NP" w:bidi="ne_NP"/>
        </w:rPr>
        <w:t>टाइटसलाई खतना गर्न आवश्यक थिएन।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झूटा भाइहरू के गर्न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झूटा भाइहरूले पावल र तिनका साथीहरूलाई व्यवस्थाको दास बनाउन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यरूशलेमको मण्डलीका अगुवाहरूले पावलको सन्देशलाई परिवर्तन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होइन, तिनीहरूले पावलको सन्देशमा केही थपेका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2:7–8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पावललाई मुख्यतया सुसमाचार प्रचार गर्न पठाइएको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पावललाई मुख्यतया खतना नगरिएका अन्यजातिहरूलाई सुसमाचार प्रचार गर्न पठाइएको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2:7–8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पत्रुसलाई मुख्यतया सुसमाचार सुनाउन कसलाई पठाइएको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पत्रुसलाई मुख्यतया खतना भएका यहूदीहरूलाई सुसमाचार प्रचार गर्न पठाइएको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यरूशलेमका अगुवाहरूले पावलको सेवकाईप्रति अनुमोदन कसरी देखाए?</w:t>
      </w:r>
    </w:p>
    <w:p>
      <w:pPr/>
      <w:r>
        <w:rPr>
          <w:lang w:val="ne_NP" w:bidi="ne_NP"/>
        </w:rPr>
      </w:r>
      <w:r>
        <w:rPr>
          <w:lang w:val="ne_NP" w:bidi="ne_NP"/>
        </w:rPr>
        <w:t>यरूशलेमका अगुवाहरूले पावल र बर्नाबसलाई आफ्नो अनुमोदन देखाउनको लागि फेलोशिपको दाहिने हात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2:11–12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एन्टिओक पुग्दा पत्रुसले कस्तो गल्ती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पत्रुसले अन्यजातिहरूसँग खान छाड्यो, किनभने खतना भएका मानिसहरूसँग उनी डराउँथे।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केफासलाई सबैको अगाडि के सोधे?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केफासलाई सोधे कि केफास अन्यजाति जस्तै जीवन बिताइरहेका बेला उनले अन्यजातिहरूलाई कसरी यहूदीहरू जस्तै जीवन बिताउन बाध्य पार्न सक्छन्।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भने कि कोही पनि के द्वारा धर्मी छैन?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व्यवस्थाको कामले कोही पनि धर्मी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2:16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सामु एक व्यक्ति कसरी धर्मी ठहरिन्छ?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 येशूमा विश्वास गरेर एक व्यक्ति परमेश्वरको सामु धर्मी ठहरिन्छ।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कसैले ख्रीष्टमा विश्वास गरेपछि व्यवस्था पछ्याउने प्रयासमा फर्कन्छ भने, पावलले वास्तवमा के बनेको भन्दछ?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उनी वास्तवमा कानून तोड्ने व्यक्ति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अब उहाँमा को बसेको छ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ख्रीष्ट अब उहाँमा बस्नुभयो।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2:20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परमेश्‍वरका पुत्रले उहाँको लागि के गर्नुभयो भनी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परमेश्वरको पुत्रले उहाँलाई प्रेम गर्नुभयो र आफूलाई पावलको लागि अर्पण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अब्राहामलाई कसरी परमेश्‍वरको सामु धर्मी ठानिन्थ्यो?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अब्राहामले परमेश्वरलाई विश्वास गरे, र यो उहाँलाई धार्मिकताको रूपमा श्रेय गरियो।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अब्राहामका छोराहरू को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परमेश्वरलाई विश्वास गर्नेहरू अब्राहामका छोराहरू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धर्मशास्त्रले भविष्यवाणी गरेको थियो कि अन्यजातिहरू कुन तरिकामा धर्मी ठहरिनेछन्?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धर्मशास्त्रले भविष्यवाणी गरेको थियो कि अन्यजातिहरू विश्वासद्वारा धर्मी ठहरिनेछन्।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न्यायिक हुनका लागि कानूनको काममा भर पर्नेहरू केको अधीनमा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धर्मी ठहरिन व्यवस्थाका कामहरूमा भर परेकाहरू श्रापमा परेका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व्यवस्थाका कामहरूद्वारा कति मानिसहरूलाई परमेश्वरले धर्मी ठहराउनुभएको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कानूनको कामबाट कसैलाई पनि धर्मी ठहराइएको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3:13–14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ख्रीष्टले हाम्रो लागि श्राप बनेर हामीलाई छुटकारा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अब्राहाममाथिको आशीर्वाद अन्यजातिहरूमा आउन सकोस् भनेर ख्रीष्टले हाम्रो लागि श्राप बनेर हामीलाई उद्धार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अब्राहामलाई गरिएको प्रतिज्ञामा भनिएको “वंशज” 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अब्राहामलाई गरिएको प्रतिज्ञामा भनिएको “वंशज” ख्रीष्ट हुनुहुन्थ्यो।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अब्राहामले अब्राहामलाई गरेको प्रतिज्ञालाई 430 वर्ष पछि यहूदी व्यवस्थाको आगमनले रद्द गर्यो?</w:t>
      </w:r>
    </w:p>
    <w:p>
      <w:pPr/>
      <w:r>
        <w:rPr>
          <w:lang w:val="ne_NP" w:bidi="ne_NP"/>
        </w:rPr>
      </w:r>
      <w:r>
        <w:rPr>
          <w:lang w:val="ne_NP" w:bidi="ne_NP"/>
        </w:rPr>
        <w:t>होइन, व्यवस्थाले अब्राहामलाई गरेको प्रतिज्ञालाई खारेज गरेको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त्यसो भए कानुन किन आयो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अब्राहामको सन्तान नआउन्जेल नियम उल्लंघनको कारण आयो।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धर्मशास्त्रको व्यवस्थाले सबैलाई के अन्तर्गत कैद गरेको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धर्मशास्त्रको व्यवस्थाले सबैलाई पापको अधीनमा राखेको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3:23–26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कानुनको कारागारबाट हामी कसरी मुक्त हुन्छौं?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 येशूमा विश्वास गरेर हामी व्यवस्थाको कैदबाट मुक्त भएका छौं।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ख्रीष्टमा कसले पहिरिएको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ख्रीष्टमा बप्तिस्मा लिने सबैले ख्रीष्टमा लुगा लगाएका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3:28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 येशुमा कस्ता किसिमका व्यक्तिहरू एक बनाइएका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यहूदी, ग्रीक, दास, स्वतन्त्र, पुरुष र नारी सबै ख्रीष्ट येशूमा एक बनाइएका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4:1–2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सम्पत्तिको उत्तराधिकारी बच्चा हुँदा कसरी बाँच्छन्?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उत्तराधिकारी आफ्नो बुबाले तोकेको समय सम्म अभिभावक र ट्रस्टीहरूको अधीनमा दासको रूपमा जीवन बिताउँछन्।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4:4–5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ईतिहासमा परमेश्वरले सही समयमा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ठीक समयमा, व्यवस्थाको अधीनमा रहेकाहरूलाई छुटकारा दिन परमेश्वरले आफ्नो पुत्रलाई पठाउनुभयो।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व्यवस्थाको अधीनमा रहेका छोराछोरीहरूलाई परमेश्वरले कसरी आफ्नो परिवारमा ल्याउनुभयो?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व्यवस्थाको अधीनमा रहेका सन्तानहरूलाई परमेश्‍वरले छोराको रूपमा धर्मपुत्री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आफ्ना छोराछोरीहरूको हृदयमा के पठाउनुहुन्छ?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आफ्ना छोराको आत्मालाई आफ्ना छोराछोरीहरूको हृदयमा पठाउनुहुन्छ।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परमेश्वरलाई चिन्नु अघि, हामी कसको दास हौं?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परमेश्वरलाई चिन्नु भन्दा पहिले, हामी संसारमा शासन गर्ने आत्माहरूका दास हौं, जो कुनै पनि देवताहरू होइनन्।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गलातीहरू केमा फर्किरहेका थिए भनेर पावल अन्योलमा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गलातीहरू फेरि संसारको शासक आत्माहरूमा फर्किरहेका छन् भनेर पावल अन्योलमा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4:9–11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गलातीहरू फर्केको देख्दा पावल तिनीहरूको लागि के डराउँछन्?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गलातीहरू फेरि दास बन्नेछन्‌ र तिनीहरूमाथि तिनले व्यर्थको परिश्रम गरेका छन्‌ भनेर पावललाई डर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पावल पहिलो पटक गलातीहरूकहाँ आए, उहाँलाई कस्तो समस्या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पावल पहिलो पटक गलातीहरूकहाँ आए, उहाँलाई शारीरिक रोग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समस्याको बावजुद गलातीहरूले तिनलाई कसरी ग्रहण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पावलको समस्याको बावजुद, गलातीहरूले पावललाई परमेश्वरको स्वर्गदूतको रूपमा, ख्रीष्ट येशूको रूपमा स्वीकार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गलातियाका झूटा शिक्षकहरू को-को हुन् जसले छुट्टिन खोजिरहेका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झूटा शिक्षकहरूले गलातीहरूलाई पावलबाट अलग गर्न खोजिरहेका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4:20–21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झूटा शिक्षकहरूले गलातीहरूलाई के अन्तर्गत राख्न खोजिरहेका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झूटा शिक्षकहरूले गलातीहरूलाई फेरि व्यवस्थाको अधीनमा राख्न खोजिरहेका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अब्राहामका कुन दुई प्रकारका स्त्रीहरूबाट दुई छोरा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अब्राहामका दुई छोरा थिए, एउटा दासीबाट र अर्को स्वतन्त्र महिलाबाट।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विश्वास गर्ने गलातीहरूको प्रतीकात्मक आमा को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माथिको यरूशलेम, स्वतन्त्र स्त्री, पावल र विश्वासी गलातीहरूको प्रतीकात्मक आमा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ख्रीष्टमा विश्वास गर्नेहरू शरीरका सन्तान हुन् वा प्रतिज्ञाका सन्तान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ख्रीष्टमा विश्वास गर्नेहरू प्रतिज्ञाका सन्तान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प्रतिज्ञाका छोराछोरीलाई कसले सताउँछ?</w:t>
      </w:r>
    </w:p>
    <w:p>
      <w:pPr/>
      <w:r>
        <w:rPr>
          <w:lang w:val="ne_NP" w:bidi="ne_NP"/>
        </w:rPr>
      </w:r>
      <w:r>
        <w:rPr>
          <w:lang w:val="ne_NP" w:bidi="ne_NP"/>
        </w:rPr>
        <w:t>शरीरका सन्तानहरूले प्रतिज्ञाका सन्तानहरूलाई सताउँछन्।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दासको छोराले कसको उत्तराधिकार प्राप्‍त गर्नेछैन?</w:t>
      </w:r>
    </w:p>
    <w:p>
      <w:pPr/>
      <w:r>
        <w:rPr>
          <w:lang w:val="ne_NP" w:bidi="ne_NP"/>
        </w:rPr>
      </w:r>
      <w:r>
        <w:rPr>
          <w:lang w:val="ne_NP" w:bidi="ne_NP"/>
        </w:rPr>
        <w:t>दासी स्‍त्रीको पुत्रले स्वतन्‍त्र स्‍त्रीको पुत्रसँगै समान उत्तराधिकार प्राप्‍त गर्नेछैन।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4:31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ख्रीष्टमा विश्वास गर्नेहरू दास स्त्रीका सन्तान हुन् वा स्वतन्त्र स्त्रीका सन्तान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ख्रीष्टमा विश्वास गर्नेहरू स्वतन्त्र महिलाका सन्तान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उद्देश्यको लागि ख्रीष्टले हामीलाई स्वतन्त्र पार्नुभएको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स्वतन्त्रताको लागि ख्रीष्टले हामीलाई स्वतन्त्र पार्नुभएको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खतना भयो भने गलातीहरूलाई के हुनेछ भनेर पावलले चेतावनी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यदि गलातीहरू खतना भए भने, ख्रीष्टले तिनीहरूलाई कुनै पनि हिसाबले फाइदा दिनुहुनेछैन।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व्यवस्था पछ्याएर धर्मी ठहरिन खोज्ने सबै गलातीहरूलाई के हुनेछ भनेर पावलले चेतावनी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चेतावनी दिए कि सबै गलातीहरू जसले व्यवस्था पछ्याएर धर्मी बन्न खोज्छन् ख्रीष्टबाट अलग हुनेछन् र अनुग्रहबाट टाढा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खतना र बेखतनाको विपरित, ख्रीष्ट येशूमा कुनै पनि कुराको अर्थ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 येशूमा, प्रेमद्वारा काम गर्ने विश्वासको अर्थ कुनै पनि कुरा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गलातीहरूलाई सुसमाचारको बारेमा भ्रमित पार्ने व्यक्तिको सम्बन्धमा पावल के कुरामा विश्वस्त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गलातीहरूलाई सुसमाचारको बारेमा भ्रमित गर्नेले परमेश्वरको न्याय भोग्नेछ भन्ने कुरामा पावल विश्वस्त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भन्छन् कि खतनाको घोषणाले के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खतनाको घोषणा गर्दा क्रुसको ठेस लाग्ने बाधा नष्ट हुनेछ भनी पावलले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कसरी ख्रीष्टमा आफ्नो स्वतन्त्रता प्रयोग नगर्ने?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विश्वासीहरूले ख्रीष्टमा भएको आफ्नो स्वतन्त्रतालाई शरीरको लागि अवसरको रूपमा प्रयोग गर्नु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5:13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कसरी ख्रीष्टमा आफ्नो स्वतन्त्रता प्रयोग गर्ने?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विश्वासीहरूले प्रेममा एकअर्काको सेवा गर्न ख्रीष्टमा आफ्नो स्वतन्त्रता प्रयोग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सम्पूर्ण व्यवस्था कुन एउटा आज्ञामा पूरा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"तिमीले आफ्नो छिमेकीलाई आफूलाई जस्तै प्रेम गर्नुपर्छ" भन्ने आज्ञामा सम्पूर्ण व्यवस्था पूरा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कसरी शरीरको अभिलाषा पूरा गर्न सक्दैनन्?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 आत्माद्वारा बाँच्न सक्छन्, र यसरी, शरीरको अभिलाषा पूरा गर्न सक्दैनन्।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 भित्र कुन दुई कुरा एकअर्काको विरुद्धमा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आत्मा र शरीर विश्वासी भित्र एकअर्काको विरोध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5:20–21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शरीरका कामहरूका तीनवटा उदाहरणहरू के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देहका कामहरूका तीन उदाहरणहरू निम्न सूचीमध्ये कुनै पनि तीन हुन्: यौन अनैतिकता, अशुद्धता, कामुकता, मूर्तिपूजा, जादूटोना, शत्रुता, कलह, ईर्ष्या, क्रोधको प्रकोप, प्रतिद्वन्द्वी, कलह, साम्प्रदायिक विभाजन, ईर्ष्या, मतवालापन, र मातेको दंगा।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शरीरका कामहरू गर्नेहरूले के पाउने छैनन्?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शरीरका कामहरू गर्नेहरूले परमेश्वरको राज्यको हकदार हुनेछैनन्।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5:22–23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आत्माको फल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आत्माको फल प्रेम, आनन्द, शान्ति, धैर्य, दया, भलाइ, विश्वास, कोमलता, र आत्म-संयम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5:24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जो ख्रीष्ट येशूका हुन् तिनीहरूले शरीर र त्यसका अभिलाषाहरूलाई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जो ख्रीष्ट येशूका हुन्, तिनीहरूले शरीर र यसको अभिलाषाहरूलाई क्रूसमा टाँगेका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कुनै व्यक्ति कुनै अपराधमा फसेको छ भने आध्यात्मिक भएकाहरूले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जो आध्यात्मिक छन्, उनीहरूले त्यो मानिसलाई नम्रताको भावनामा पुनर्स्थापित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खतराको लागि जो आध्यात्मिक होशियार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जो आध्यात्मिक छन् तिनीहरूले पनि प्रलोभनमा नपरोस् भनेर होसियार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कसरी ख्रीष्टको व्यवस्था पूरा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विश्वासीहरूले एकअर्काको बोझ बोकेर ख्रीष्टको व्यवस्था पूरा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व्यक्तिले आफ्नो काममा गर्व गर्ने कुरा कसरी हुन सक्छ?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व्यक्तिले आफूलाई अरू कसैसँग तुलना नगरी आफ्नो कामको जाँच गरेर गर्व गर्न आफैंमा केहि हुन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शब्द सिकाउनेले आफ्नो गुरुसँग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जसलाई शब्द सिकाइएको छ उसले आफ्ना गुरुसँग सबै राम्रा कुराहरू साझा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मानिसले आध्यात्मिक रूपमा जे रोप्छ त्यसलाई के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मानिसले आध्यात्मिक रूपमा जे रोप्छ उसले फसल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आफ्नै शरीरको लागि रोप्ने मानिसले के फसल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आफ्नै शरीरको लागि रोप्ने मानिसले आफ्नो शरीरबाट विनाश कटनी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6:8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आत्माको लागि रोप्ने मानिसले के फसल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आत्माबाट एक मानिस जसले आत्माको लागि रोप्छ उसले अनन्त जीवन फसल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विश्वासीले हार मानेन र असल काम गरिरहन्छ भने उसले के पाउनेछ?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असल काम गरिरहने विश्वासीले फसल कटनी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असल काम गरिरहने विश्वासीले फसल कटनी गर्नेछ।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विश्वासीहरूले विशेष गरी विश्वासको परिवारका मानिसहरूलाई राम्रो गर्नुपर्दछ।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विश्वासीहरूलाई खतना गर्न बाध्य पार्न चाहनेहरूको प्रेरणा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विश्वासीहरूलाई खतना गर्न बाध्य पार्न चाहनेहरू ख्रीष्टको क्रूसको लागि सताउन चाहँदैनन्।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आफूलाई केमा गर्व छ भन्‍नुभयो?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उहाँ हाम्रा प्रभु येशू ख्रीष्टको क्रुसमा गर्व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खतना वा बेखतनाको सट्टा, के महत्त्वपूर्ण छ?</w:t>
      </w:r>
    </w:p>
    <w:p>
      <w:pPr/>
      <w:r>
        <w:rPr>
          <w:lang w:val="ne_NP" w:bidi="ne_NP"/>
        </w:rPr>
      </w:r>
      <w:r>
        <w:rPr>
          <w:lang w:val="ne_NP" w:bidi="ne_NP"/>
        </w:rPr>
        <w:t>महत्त्वपूर्ण कुरा नयाँ सृष्टि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कसलाई शान्ति र कृपा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नयाँ सृष्टिको शासनमा बाँच्नेहरू र परमेश्वरको इस्राएलमा शान्ति र कृपाको कामना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गलाती 6:17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शरीरमा के बोकेका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आफ्नो शरीरमा येशूको चिन्ह बोकेका थिए।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