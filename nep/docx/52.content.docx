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1TH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थिस्सलोनिकीहरूको बारेमा परमेश्वरको अगाडि के सम्झन्छन्?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तिनीहरूको विश्वासको काम, तिनीहरूको प्रेमको परिश्रम, र तिनीहरूको आशाको धैर्य सम्झन्छ।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थेसलोनिकीहरूमा सुसमाचार कुन चार तरिकामा आयो?</w:t>
      </w:r>
    </w:p>
    <w:p>
      <w:pPr/>
      <w:r>
        <w:rPr>
          <w:lang w:val="ne_NP" w:bidi="ne_NP"/>
        </w:rPr>
      </w:r>
      <w:r>
        <w:rPr>
          <w:lang w:val="ne_NP" w:bidi="ne_NP"/>
        </w:rPr>
        <w:t>सुसमाचार थिस्सलोनिकीहरूलाई शब्दमा, शक्तिमा, पवित्र आत्मामा र धेरै आश्वासनमा आयो।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सुसमाचारको वचन पाएपछि थेसलोनिकीहरूलाई के भइरहेको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थिस्सलोनिकीहरूले धेरै कठिनाइमा वचन पाए।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1:6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सुसमाचारको वचन पाएपछि थिस्सलोनिकीहरूको मनोवृत्ति कस्तो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थिस्सलोनिकीहरूले पवित्र आत्मामा खुशीसाथ वचन ग्रहण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थिस्सलोनिकीहरूले यसलाई प्राप्त गरेपछि प्रभुको वचनलाई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तिनीहरूको विश्‍वास बाहिर गएको हरेक ठाउँमा परमप्रभुको वचन सुनियो।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थिस्सलोनिकीहरूले साँचो परमेश्‍वरमा विश्‍वासी हुनुअघि केको उपासना गरिरहेका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थिस्सलोनिकीहरूले साँचो परमेश्‍वरमा विश्‍वास गर्न अघि मूर्तिपूजा गरिरहेका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थेसलोनिकीहरू केको लागि पर्खिरहेका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र थिस्सलोनिकीहरू येशू स्वर्गबाट ​​आउनको लागि पर्खिरहेका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1:10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येशूले हामीलाई केबाट छुटकारा दिनुहुन्छ?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हामीलाई आउने क्रोधबाट छुटकारा 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थेसलोनिकीहरूमा आउनुअघि पावल र तिनका साथीहरूलाई कस्तो व्यवहार गरिएको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र तिनका साथीहरूले दुःख भोगेका थिए र लाजमर्दो व्यवहार गरेका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आफ्नो सुसमाचार प्रचार गरेर खुसी पार्न चाहने को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आफ्नो सुसमाचार प्रचार गरेर परमेश्वरलाई खुशी पार्न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2:5–6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सुसमाचार प्रचार गर्दा के गरेनन्?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चापलुसी प्रयोग गरेनन्, न त मानिसहरूबाट महिमा खोजे।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2:7–8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थिस्सलोनिकीहरूसँग कस्तो व्यवहार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थिस्सलोनिकीहरूसँग नम्र थिए, जस्तै आमा वा बुबा आफ्ना छोराछोरीहरूसँग।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तिनका साथीहरूले थेसलोनिकीहरूलाई बोझ नबनाउन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र तिनका साथीहरूले दिनरात काम गरे ताकि तिनीहरू थेसलोनिकीहरूका लागि बोझ नबनोस्।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थिस्सलोनिकीहरूसँग कस्तो व्यवहार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थिस्सलोनिकीहरूसँग आफ्नो छोराछोरीहरूसँग आमा वा बुबा जस्तै कोमल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थिस्सलोनिकीहरूलाई कसरी हिँड्नुपर्छ भन्‍नुभयो?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थिस्सलोनिकीहरूलाई भने कि तिनीहरूले परमेश्वरको लागि योग्यको तरिकामा हिंड्नु पर्छ जसले तिनीहरूलाई आफ्नै राज्य र महिमामा बोलाउनुहुन्छ।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तिनीहरूलाई प्रचार गरेको सन्देश थेसलोनिकीहरूले कस्तो प्रकारको वचन पाए?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थिस्सलोनिकीहरूले सन्देशलाई परमेश्वरको वचनको रूपमा प्राप्त गरे, मानिसको वचनको रूपमा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2:14–16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अविश्‍वासी यहूदीहरूले परमेश्‍वरलाई मन नपर्ने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अविश्वासी यहूदीहरूले यहूदियाका मण्डलीहरूलाई सताए, येशू र अगमवक्ताहरूलाई मारे, पावललाई बाहिर निकाले र पावललाई अन्यजातिहरूसँग बोल्न निषेध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2:17–18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आफ्नो इच्छा भए पनि किन थिस्सलोनिकीहरूकहाँ आउन सकेनन्?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आउन सकेनन् किनभने शैतानले उनलाई रोकेको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2:19–20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प्रभुको आगमनमा पावलको लागि थेसलोनिकीहरू के हुनेछन्?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 पावलको आशा, आनन्द र प्रभुको आगमनमा महिमाको मुकुट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3:1–2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एथेन्समा पछाडी पर्दा पनि पावलले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विश्वासीहरूलाई बलियो बनाउन र सान्त्वना दिन पावलले तिमोथीलाई पठाए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आफूलाई केको लागि नियुक्त गरिएको बताए?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आफू दु:खको लागि नियुक्त भएको बताए।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थिस्सलोनिकीहरूको सन्दर्भमा पावल के चिन्तित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चिन्तित थिए कि कुनै न कुनै रूपमा प्रलोभनले तिनीहरूलाई प्रलोभनमा पारेको छ र उनको परिश्रम व्यर्थ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3:6–7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 थिस्सलोनिकीबाट फर्कंदा पावललाई केले सान्त्वना दियो?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थिस्सलोनिकीहरूको विश्वास र प्रेमको सुसमाचार सुनेर पावलले सान्त्वना पाए र तिनीहरू उहाँलाई भेट्न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भन्छन् कि यदि थिस्सलोनिकीहरूले के गरे भने उनी बाँच्छन्?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यदि थिस्सलोनिकीहरू प्रभुमा अडिग छन् भने उहाँ जीवित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दिनरात केको लागि प्रार्थना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थेसलोनिकीहरूलाई देख्न र तिनीहरूको विश्वासमा कमी भएको कुराहरू प्रदान गर्न दिनदिनै प्रार्थना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कुरामा थिस्सलोनिकीहरू बढ्दै र प्रशस्त भएको पावल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थिस्सलोनिकीहरूको एकअर्काप्रति र सबै मानिसहरूप्रति प्रेम बढोस् भन्ने पावलको इच्छा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3:13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थिस्सलोनिकीहरूको हृदय पवित्रतामा निर्दोष राखेर तिनीहरू कुन घटनाको लागि तयार भएको पावल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 येशूका सबै पवित्र जनहरूसँगै थिस्सलोनिकीहरू तयार भएको पावल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4:1–2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थिस्सलोनिकीहरूले कसरी हिंड्नुपर्छ र परमेश्वरलाई खुसी पार्नुपर्छ भनेर तिनले तिनीहरूलाई दिएको निर्देशनअनुसार पावलले के गरून् भन्ने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 निरन्तर परमेश्वरसँग हिंडून् र परमेश्वरलाई खुसी तुल्याऊन् र अझ धेरै काम गरून् भनी पावल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थिस्सलोनिकीहरूका लागि परमेश्वरको इच्छा के हो भनेर पावलले के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थिस्सलोनिकीहरूका लागि परमेश्वरको इच्छा तिनीहरूको पवित्रीकरण हो भनी पावलले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मानिसहरूले के सिक्नु पर्छ?</w:t>
        <w:br/>
        <w:br/>
      </w:r>
      <w:r>
        <w:rPr>
          <w:lang w:val="ne_NP" w:bidi="ne_NP"/>
        </w:rPr>
        <w:t>मानिसहरूले यौन सम्बन्ध राख्ने आफ्नो इच्छालाई नियन्त्रण गर्न सिक्नु आवश्यक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यौन अनैतिकताको मामिलामा पाप गर्ने भाइलाई के 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यौन अनैतिकताको मामिलामा पाप गर्ने भाइको बदला परमप्रभुले लिनुहुनेछ।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पवित्रताको आह्वानलाई इन्कार गर्ने व्यक्तिले कसलाई इन्कार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पवित्रताको आह्वानलाई इन्कार गर्ने व्यक्तिले परमेश्वरलाई इन्कार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4:9–10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थिस्सलोनिकीहरूले के गरिरहेका थिए जुन पावलले तिनीहरूले अझ बढी गरून् भन्ने चाहन्थे?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थिस्सलोनिकीहरूले एकअर्कालाई अझ बढी प्रेम गरून् भन्ने पावल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4:11–12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थिस्सलोनिकीहरूले के गर्नु पर्ने थियो ताकि तिनीहरू अविश्वासीहरूको सामुन्ने ठीकसँग हिंड्थे र तिनीहरूलाई कुनै कुराको खाँचो परेन?</w:t>
      </w:r>
    </w:p>
    <w:p>
      <w:pPr/>
      <w:r>
        <w:rPr>
          <w:lang w:val="ne_NP" w:bidi="ne_NP"/>
        </w:rPr>
      </w:r>
      <w:r>
        <w:rPr>
          <w:lang w:val="ne_NP" w:bidi="ne_NP"/>
        </w:rPr>
        <w:t>थिस्सलोनिकीहरू शान्त हुनुपर्थ्यो, आफ्नै कामलाई ध्यान दिनुपर्थ्यो र आफ्नै हातले काम गर्नुपर्थ्यो।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थिस्सलोनिकीहरूमा कुन विषयमा असमझदारी भएको हुन सक्छ?</w:t>
      </w:r>
    </w:p>
    <w:p>
      <w:pPr/>
      <w:r>
        <w:rPr>
          <w:lang w:val="ne_NP" w:bidi="ne_NP"/>
        </w:rPr>
      </w:r>
      <w:r>
        <w:rPr>
          <w:lang w:val="ne_NP" w:bidi="ne_NP"/>
        </w:rPr>
        <w:t>सुतिगएकाहरूलाई के भयो भनेर थिस्सलोनिकीहरूले सायद गलत बुझेका थिए होलान्इ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येशूमा मरेकाहरूको लागि परमेश्वरले के गर्नुहुनेछ?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ख्रीष्टमा मरेकाहरूलाई परमेश्वरले येशूसँगै ल्याउनुहुनेछ।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 स्वर्गबाट कसरी ओर्लिनुहुनेछ?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 गर्जनसित र परमेश्वरका तुरहीको सोरसित स्वर्गबाट ओर्लिनुहुनेछ।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4:16–17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 पहिला बौरीउठ्नेछ र त्यसपछि को तिनीहरूसँग उठाइलगिनेछ?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ख्रीष्टमा मरेकाहरू पहिले बौरी उठ्नेछन्, त्यसपछि जो जीवित छन् तिनीहरू उनीहरूसँगै उठाइलगिनेछन्।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बौरिउठ्नेहरूले कसलाई भेट्नेछन् र कहिलेसम्म?</w:t>
      </w:r>
    </w:p>
    <w:p>
      <w:pPr/>
      <w:r>
        <w:rPr>
          <w:lang w:val="ne_NP" w:bidi="ne_NP"/>
        </w:rPr>
      </w:r>
      <w:r>
        <w:rPr>
          <w:lang w:val="ne_NP" w:bidi="ne_NP"/>
        </w:rPr>
        <w:t>बौरिउठ्ने मानिसहरूले प्रभुलाई आकाशमा भेट्नेछन्। तब तिनीहरू सदा-सर्वदा प्रभुसित रहनेछन्।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4:18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\nपावलले थिस्सलोनिकीहरूलाई निदाएकाहरूबारे सिकाएको शिक्षासित के गर्न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थिस्सलोनिकीहरूलाई आफ्ना शब्दहरूद्वारा एकअर्कालाई सान्त्वना दिन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प्रभुको दिन आउनेछ भनेर पावलले कसरी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प्रभुको दिन त रातमा चोर आएझैं आउनेछ।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कोही-कोही मानिसहरूमाथि अचानक विनाश आउँदा तिनीहरूले के भन्नेछन्?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कोही-कोही मानिसहरूले "शान्ति र सुरक्षा" भनिरहेका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5:4–5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किन प्रभुको दिनले विश्वासीहरूलाई चोरले झैं उछिन्न दिनु हुँदैन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 अन्धकारमा छैनन्, तर ज्योतिका सन्तानहरू हुन्, त्यसैले प्रभुको दिनले तिनीहरूलाई चोरले झैं उछिन्न दिनु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प्रभुको आगमनको दिनबारे पावलले विश्वासीहरूलाई के गर्न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विश्वासीहरूलाई होसियार रहन र संयमित हुन सल्लाह 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विश्वासीहरूलाई केका लागि अघिबाटै नियुक्ति गर्नुभएको छ 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विश्वासीहरू प्रभु येशू ख्रीष्टमार्फत मुक्तिको लागि परमेश्वरद्वारा अघिबाटै नियुक्ति गर्नुभएको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5:12–13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प्रभुमा आफूभन्दा माथिकाहरूप्रति कस्तो मनोवृत्ति राख्नुपर्छ भनी पावलले बताए?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तिनीहरूले तिनीहरूलाई प्रेममा स्वीकार्नुपर्छ र उच्च आदर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आफूमाथि दुष्टता आइपर्दा कसैले पनि के गर्नु हुँदैन भनेर पावलले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कसैले पनि दुष्टताको बदला लिनु हुँदैन जब तिनीहरूमाथि दुष्टता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हरेक कुरामा के गर्नुपर्छ भनेर पावल भन्छन्, र किन?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विश्वासीहरूले हरेक कुरामा धन्यवाद दिनुपर्छ, किनकि तिनीहरूका निम्ति परमेश्वरको इच्छा यही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5:20–21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भविष्यवाणीहरूबारे पावलले विश्वासीहरूलाई कस्तो निर्देशन दिन्छन्?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विश्वासीहरूलाई अगमवाणीहरूलाई तुच्छ नठान्न र सबै कुराको जाँच गर्न र असल कुराहरूमा अडिग रहन निर्देशन 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विश्वासीहरूका लागि परमेश्वरले के गर्नुहुनेछ भनेर पावलले प्रार्थना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विश्वासीहरूलाई आत्मा, प्राण र शरीरमा पूर्णतया पवित्र पार्नुहुनेछ भनी पावल प्रार्थना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थिसलोनिकी 5:28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विश्वासीहरूसित के हुन्छ भनी प्रार्थना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 येशू ख्रीष्टको अनुग्रह विश्वासीहरूको साथमा रहोस् भनेर पावल प्रार्थना गर्छन्।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