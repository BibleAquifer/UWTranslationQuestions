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Translation Questions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Translation Questions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Translation Questions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Translation Questions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3JN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३ यूहन्ना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यस पत्रमा लेखक यूहन्‍नाले आफूलाई कुन शीर्षकले चिनाउँछन्?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यूहन्‍नाले आफूलाई एल्डरको रूपमा चिनाउँछन्।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३ यूहन्ना 1:1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यो पत्र प्राप्त गर्ने गायससँग यूहन्‍नाको कस्तो सम्बन्ध छ?</w:t>
      </w:r>
    </w:p>
    <w:p>
      <w:pPr/>
      <w:r>
        <w:rPr>
          <w:lang w:val="ne_NP" w:bidi="ne_NP"/>
        </w:rPr>
      </w:r>
      <w:r>
        <w:rPr>
          <w:lang w:val="ne_NP" w:bidi="ne_NP"/>
        </w:rPr>
        <w:t>यूहन्‍नाले गायसलाई सत्यतामा प्रेम गर्छन्।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३ यूहन्ना 1:2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यूहन्‍नाले गायसको बारेमा केको लागि प्रार्थना गर्छ?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यूहन्‍नाले प्रार्थना गर्छन् कि गायस सबै चीजहरूमा समृद्ध होऊन् र स्वास्थ्यमा होऊन्, जसरी उनको आत्माले उन्‍नति गरून्।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३ यूहन्ना 1:4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यूहन्‍नाको सबैभन्दा ठूलो आनन्द के हो?</w:t>
      </w:r>
    </w:p>
    <w:p>
      <w:pPr/>
      <w:r>
        <w:rPr>
          <w:lang w:val="ne_NP" w:bidi="ne_NP"/>
        </w:rPr>
      </w:r>
      <w:r>
        <w:rPr>
          <w:lang w:val="ne_NP" w:bidi="ne_NP"/>
        </w:rPr>
        <w:t>आफ्ना छोराछोरीहरू सत्यमा हिँडिरहेका छन् भनी सुन्‍नुमा यूहन्‍नाको सबैभन्दा ठूलो आनन्द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३ यूहन्ना 1:5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गायसले कसको लागि काम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गायसले भाइहरू अपरिचित भए तापनि तिनीहरूका लागि काम गरे।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३ यूहन्ना 1:6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गायसले भाइहरूलाई तिनीहरूको यात्रामा कुन तरिकामा पठाए?</w:t>
      </w:r>
    </w:p>
    <w:p>
      <w:pPr/>
      <w:r>
        <w:rPr>
          <w:lang w:val="ne_NP" w:bidi="ne_NP"/>
        </w:rPr>
      </w:r>
      <w:r>
        <w:rPr>
          <w:lang w:val="ne_NP" w:bidi="ne_NP"/>
        </w:rPr>
        <w:t>उहाँले तिनीहरूलाई परमेश्‍वरको योग्यको रूपमा पठाउनुभयो।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३ यूहन्ना 1:7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भाइहरूलाई उनीहरूको यात्रामा पठाउन विश्‍वासीहरूबाट किन मद्दत चाहियो?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तिनीहरूलाई मद्दत चाहियो किनभने तिनीहरूले अन्यजातिहरूबाट केही पाएनन्।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३ यूहन्ना 1:8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विश्‍वासीहरूले यस्ता भाइहरूलाई स्वागत गर्नुपर्छ भनी यूहन्‍नाले किन भने?</w:t>
      </w:r>
    </w:p>
    <w:p>
      <w:pPr/>
      <w:r>
        <w:rPr>
          <w:lang w:val="ne_NP" w:bidi="ne_NP"/>
        </w:rPr>
      </w:r>
      <w:r>
        <w:rPr>
          <w:lang w:val="ne_NP" w:bidi="ne_NP"/>
        </w:rPr>
        <w:t>यूहन्‍ना भन्छन् कि विश्‍वासीहरूले तिनीहरूलाई स्वागत गर्नुपर्छ ताकि तिनीहरू सत्यको लागि सहकर्मी हुन सकून्।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३ यूहन्ना 1:9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डायट्रोफेसले के मन पराउँछ?</w:t>
      </w:r>
    </w:p>
    <w:p>
      <w:pPr/>
      <w:r>
        <w:rPr>
          <w:lang w:val="ne_NP" w:bidi="ne_NP"/>
        </w:rPr>
      </w:r>
      <w:r>
        <w:rPr>
          <w:lang w:val="ne_NP" w:bidi="ne_NP"/>
        </w:rPr>
        <w:t>डायट्रोफेस मण्डलीमा पहिलो हुन मन पराउँछ।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३ यूहन्ना 1:9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यूहन्‍नाप्रति डायट्रोफेसको मनोवृत्ति कस्तो छ?</w:t>
      </w:r>
    </w:p>
    <w:p>
      <w:pPr/>
      <w:r>
        <w:rPr>
          <w:lang w:val="ne_NP" w:bidi="ne_NP"/>
        </w:rPr>
      </w:r>
      <w:r>
        <w:rPr>
          <w:lang w:val="ne_NP" w:bidi="ne_NP"/>
        </w:rPr>
        <w:t>डायट्रोफेसले यूहन्‍नालाई ग्रहण गर्दैन।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३ यूहन्ना 1:10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यूहन्‍ना गायस र मण्डलीमा आउँदा के गर्नेछन्?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जब यूहन्‍ना आउँछन्, तिनले डायट्रोफेसका दुष्‍ट कामहरू सम्झनेछन्।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३ यूहन्ना 1:10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बाहिर पठाइएका भाइहरूलाई डायट्रोफेसले के गर्छ?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डायट्रोफेसले भाइहरूलाई स्वीकार गर्दैन।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३ यूहन्ना 1:10 (#3)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यी भाइहरूलाई ग्रहण गर्नेहरूलाई डायट्रोफेसले के गर्छ?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डायट्रोफेसले तिनीहरूलाई भाइहरू स्वीकार गर्नबाट रोक्छ र तिनीहरूलाई मण्डलीबाट बाहिर निकाल्छ।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३ यूहन्ना 1:11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यूहन्‍नाले गायसलाई के अनुकरण गर्न भन्छन्?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यूहन्‍नाले गायसलाई जे असल छ त्यसको अनुकरण गर्न भन्छन्।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