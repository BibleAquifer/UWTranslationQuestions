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unfoldingWord® Translation Questions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unfoldingWord® Translation Questions</w:t>
      </w:r>
      <w:r>
        <w:rPr>
          <w:lang w:val="id_ID" w:bidi="id_ID"/>
        </w:rPr>
        <w:t xml:space="preserve"> © 2022 unfoldingWord. Released under CC BY-SA 4.0 license. </w:t>
      </w:r>
      <w:r>
        <w:rPr>
          <w:lang w:val="id_ID" w:bidi="id_ID"/>
        </w:rPr>
        <w:t>unfoldingWord® Translation Questions</w:t>
      </w:r>
      <w:r>
        <w:rPr>
          <w:lang w:val="id_ID" w:bidi="id_ID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id_ID" w:bidi="id_ID"/>
        </w:rPr>
        <w:t>unfoldingWord® Translation Questions</w:t>
      </w:r>
      <w:r>
        <w:rPr>
          <w:lang w:val="id_ID" w:bidi="id_ID"/>
        </w:rPr>
        <w:t xml:space="preserve"> © 2022 unfoldingWord. Released under CC BY-SA 4.0 license by Mission Mutual</w:t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2TH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1:3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Apakah dua hal ucapan syukur Paulus kepada Allah dalam jemaat di Tesalonika?</w:t>
      </w:r>
    </w:p>
    <w:p>
      <w:pPr/>
      <w:r>
        <w:rPr>
          <w:lang w:val="id_ID" w:bidi="id_ID"/>
        </w:rPr>
      </w:r>
      <w:r>
        <w:rPr>
          <w:lang w:val="id_ID" w:bidi="id_ID"/>
        </w:rPr>
        <w:t>Paulus bersyukur kepada Tuhan atas iman mereka yang terus bertumbuh dan atas kasih mereka satu sama lain.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1:4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Keadaan apakah yang sedang dialami oleh jemaat di Tesalonika?</w:t>
      </w:r>
    </w:p>
    <w:p>
      <w:pPr/>
      <w:r>
        <w:rPr>
          <w:lang w:val="id_ID" w:bidi="id_ID"/>
        </w:rPr>
      </w:r>
      <w:r>
        <w:rPr>
          <w:lang w:val="id_ID" w:bidi="id_ID"/>
        </w:rPr>
        <w:t>Orang-orang percaya mengalami penganiayaan dan penderitaan.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1:5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Apakah dampak positif dari keadaan yang sedang dialami oleh orang-orang percaya?</w:t>
      </w:r>
    </w:p>
    <w:p>
      <w:pPr/>
      <w:r>
        <w:rPr>
          <w:lang w:val="id_ID" w:bidi="id_ID"/>
        </w:rPr>
      </w:r>
      <w:r>
        <w:rPr>
          <w:lang w:val="id_ID" w:bidi="id_ID"/>
        </w:rPr>
        <w:t>Orang-orang percaya akan diperhitungkan layak untuk Kerajaan Allah.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1:6–8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akan Allah lakukan kepada mereka yang menindas orang-orang beriman?</w:t>
      </w:r>
    </w:p>
    <w:p>
      <w:pPr/>
      <w:r>
        <w:rPr>
          <w:lang w:val="id_ID" w:bidi="id_ID"/>
        </w:rPr>
      </w:r>
      <w:r>
        <w:rPr>
          <w:lang w:val="id_ID" w:bidi="id_ID"/>
        </w:rPr>
        <w:t>Allah akan menimpakan hukuman kepada orang-orang yang telah menindas orang-orang yang beriman dengan api yang menyala-nyala.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1:7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Kapankah orang-orang beriman akan dibebaskan dari penderitaan mereka?</w:t>
      </w:r>
    </w:p>
    <w:p>
      <w:pPr/>
      <w:r>
        <w:rPr>
          <w:lang w:val="id_ID" w:bidi="id_ID"/>
        </w:rPr>
      </w:r>
      <w:r>
        <w:rPr>
          <w:lang w:val="id_ID" w:bidi="id_ID"/>
        </w:rPr>
        <w:t>Orang-orang percaya akan merasakan kelegaan ketika Yesus Kristus menyatakan diri-Nya dari surga.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1:9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Berapa lama hukuman bagi mereka yang tidak mengenal Allah?</w:t>
      </w:r>
    </w:p>
    <w:p>
      <w:pPr/>
      <w:r>
        <w:rPr>
          <w:lang w:val="id_ID" w:bidi="id_ID"/>
        </w:rPr>
      </w:r>
      <w:r>
        <w:rPr>
          <w:lang w:val="id_ID" w:bidi="id_ID"/>
        </w:rPr>
        <w:t>Hukuman bagi mereka yang tidak mengenal Allah adalah hukuman yang kekal.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1:9 (#2)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Dipisahkan dari apakah mereka yang tidak mengenal Allah, sebagai bagian dari hukuman mereka?</w:t>
      </w:r>
    </w:p>
    <w:p>
      <w:pPr/>
      <w:r>
        <w:rPr>
          <w:lang w:val="id_ID" w:bidi="id_ID"/>
        </w:rPr>
      </w:r>
      <w:r>
        <w:rPr>
          <w:lang w:val="id_ID" w:bidi="id_ID"/>
        </w:rPr>
        <w:t>Mereka yang tidak mengenal Allah dipisahkan dari hadirat Tuhan sebagai bagian dari hukuman mereka.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1:10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akan dilakukan oleh orang-orang percaya ketika mereka melihat Kristus datang pada hari kedatangan-Nya?</w:t>
      </w:r>
    </w:p>
    <w:p>
      <w:pPr/>
      <w:r>
        <w:rPr>
          <w:lang w:val="id_ID" w:bidi="id_ID"/>
        </w:rPr>
      </w:r>
      <w:r>
        <w:rPr>
          <w:lang w:val="id_ID" w:bidi="id_ID"/>
        </w:rPr>
        <w:t>Orang-orang percaya akan sangat kagum kepada Kristus ketika Ia datang pada hari-Nya.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1:11–12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Apakah hasil dari perbuatan baik iman orang percaya yang dilakukan di dalam kuasa Allah?</w:t>
      </w:r>
    </w:p>
    <w:p>
      <w:pPr/>
      <w:r>
        <w:rPr>
          <w:lang w:val="id_ID" w:bidi="id_ID"/>
        </w:rPr>
      </w:r>
      <w:r>
        <w:rPr>
          <w:lang w:val="id_ID" w:bidi="id_ID"/>
        </w:rPr>
        <w:t>Hasil dari perbuatan baik mereka adalah nama Tuhan Yesus Kristus dimuliakan.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2:1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Tentang peristiwa apakah yang Paulus katakan bahwa dia sekarang akan menuliskannya?</w:t>
      </w:r>
    </w:p>
    <w:p>
      <w:pPr/>
      <w:r>
        <w:rPr>
          <w:lang w:val="id_ID" w:bidi="id_ID"/>
        </w:rPr>
      </w:r>
      <w:r>
        <w:rPr>
          <w:lang w:val="id_ID" w:bidi="id_ID"/>
        </w:rPr>
        <w:t>Paulus berkata bahwa ia sekarang akan menulis tentang kedatangan Tuhan Yesus Kristus.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2:2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katakan kepada mereka untuk tidak dipercayai?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mengatakan kepada mereka untuk tidak percaya bahwa hari Tuhan telah tiba.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2:3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katakan harus terjadi sebelum hari Tuhan?</w:t>
      </w:r>
    </w:p>
    <w:p>
      <w:pPr/>
      <w:r>
        <w:rPr>
          <w:lang w:val="id_ID" w:bidi="id_ID"/>
        </w:rPr>
      </w:r>
      <w:r>
        <w:rPr>
          <w:lang w:val="id_ID" w:bidi="id_ID"/>
        </w:rPr>
        <w:t>Kemurtadan dan penyingkapan manusia durhaka harus terjadi sebelum hari Tuhan.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2:4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dilakukan oleh orang durhaka?</w:t>
      </w:r>
    </w:p>
    <w:p>
      <w:pPr/>
      <w:r>
        <w:rPr>
          <w:lang w:val="id_ID" w:bidi="id_ID"/>
        </w:rPr>
      </w:r>
      <w:r>
        <w:rPr>
          <w:lang w:val="id_ID" w:bidi="id_ID"/>
        </w:rPr>
        <w:t>Manusia durhaka menentang dan meninggikan dirinya sendiri melawan Allah, duduk di bait Allah dan menggambarkan dirinya sebagai Allah.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2:6–7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Kapankah manusia durhaka itu akan disingkapkan?</w:t>
      </w:r>
    </w:p>
    <w:p>
      <w:pPr/>
      <w:r>
        <w:rPr>
          <w:lang w:val="id_ID" w:bidi="id_ID"/>
        </w:rPr>
      </w:r>
      <w:r>
        <w:rPr>
          <w:lang w:val="id_ID" w:bidi="id_ID"/>
        </w:rPr>
        <w:t>Orang yang durhaka akan menyatakan diri apabila telah tiba waktunya, yaitu apabila yang menahannya telah disingkirkan.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2:8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akan Yesus lakukan kepada orang durhaka ketika Yesus menyatakan diri-Nya?</w:t>
      </w:r>
    </w:p>
    <w:p>
      <w:pPr/>
      <w:r>
        <w:rPr>
          <w:lang w:val="id_ID" w:bidi="id_ID"/>
        </w:rPr>
      </w:r>
      <w:r>
        <w:rPr>
          <w:lang w:val="id_ID" w:bidi="id_ID"/>
        </w:rPr>
        <w:t>Ketika Yesus menyatakan diri-Nya, Ia akan membunuh orang durhaka.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2:9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Siapakah yang bekerja sama dengan si pendurhaka untuk memberinya kuasa, tanda-tanda, dan keajaiban-keajaiban palsu?</w:t>
      </w:r>
    </w:p>
    <w:p>
      <w:pPr/>
      <w:r>
        <w:rPr>
          <w:lang w:val="id_ID" w:bidi="id_ID"/>
        </w:rPr>
      </w:r>
      <w:r>
        <w:rPr>
          <w:lang w:val="id_ID" w:bidi="id_ID"/>
        </w:rPr>
        <w:t>Setan bekerja sama dengan manusia durhaka untuk memberinya kuasa, tanda-tanda, dan keajaiban-keajaiban palsu.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2:10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Mengapa beberapa orang disesatkan oleh manusia durhaka dan binasa?</w:t>
      </w:r>
    </w:p>
    <w:p>
      <w:pPr/>
      <w:r>
        <w:rPr>
          <w:lang w:val="id_ID" w:bidi="id_ID"/>
        </w:rPr>
      </w:r>
      <w:r>
        <w:rPr>
          <w:lang w:val="id_ID" w:bidi="id_ID"/>
        </w:rPr>
        <w:t>Beberapa orang tertipu karena mereka tidak menerima kasih kebenaran, sehingga mereka dapat diselamatkan.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2:12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Dalam hal apakah mereka yang tertipu dan binasa bersukacita?</w:t>
      </w:r>
    </w:p>
    <w:p>
      <w:pPr/>
      <w:r>
        <w:rPr>
          <w:lang w:val="id_ID" w:bidi="id_ID"/>
        </w:rPr>
      </w:r>
      <w:r>
        <w:rPr>
          <w:lang w:val="id_ID" w:bidi="id_ID"/>
        </w:rPr>
        <w:t>Mereka yang tertipu dan binasa bersukacita dalam ketidakbenaran.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2:13–14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Allah tentukan bagi jemaat Tesalonika untuk mereka terima melalui Injil?\r\n\r</w:t>
      </w:r>
    </w:p>
    <w:p>
      <w:pPr/>
      <w:r>
        <w:rPr>
          <w:lang w:val="id_ID" w:bidi="id_ID"/>
        </w:rPr>
      </w:r>
      <w:r>
        <w:rPr>
          <w:lang w:val="id_ID" w:bidi="id_ID"/>
        </w:rPr>
        <w:t>\rAllah menentukan jemaat Tesalonika untuk memperoleh kemuliaan Tuhan Yesus Kristus melalui Injil.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2:15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minta agar jemaat Tesalonika lakukan setelah mereka menerima Injil?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memanggil jemaat Tesalonika untuk berdiri teguh dan memegang teguh tradisi yang telah diajarkan kepada mereka.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2:17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Dalam hal apakah Paulus ingin jemaat Tesalonika diteguhkan di dalam hati mereka?</w:t>
      </w:r>
    </w:p>
    <w:p>
      <w:pPr/>
      <w:r>
        <w:rPr>
          <w:lang w:val="id_ID" w:bidi="id_ID"/>
        </w:rPr>
      </w:r>
      <w:r>
        <w:rPr>
          <w:lang w:val="id_ID" w:bidi="id_ID"/>
        </w:rPr>
        <w:t>Paulus ingin agar jemaat Tesalonika diteguhkan dalam setiap pekerjaan dan perkataan yang baik.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3:1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Untuk apa Paulus ingin jemaat Tesalonika berdoa terkait firman Tuhan?</w:t>
      </w:r>
    </w:p>
    <w:p>
      <w:pPr/>
      <w:r>
        <w:rPr>
          <w:lang w:val="id_ID" w:bidi="id_ID"/>
        </w:rPr>
      </w:r>
      <w:r>
        <w:rPr>
          <w:lang w:val="id_ID" w:bidi="id_ID"/>
        </w:rPr>
        <w:t>Paulus ingin jemaat Tesalonika berdoa agar firman Tuhan menyebar dengan cepat dan dimuliakan.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3:2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Dari siapakah Paulus ingin dibebaskan?</w:t>
      </w:r>
    </w:p>
    <w:p>
      <w:pPr/>
      <w:r>
        <w:rPr>
          <w:lang w:val="id_ID" w:bidi="id_ID"/>
        </w:rPr>
      </w:r>
      <w:r>
        <w:rPr>
          <w:lang w:val="id_ID" w:bidi="id_ID"/>
        </w:rPr>
        <w:t>Paulus ingin dibebaskan dari orang-orang yang jahat dan fasik yang tidak beriman.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3:4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katakan kepada jemaat Tesalonika untuk terus dilakukan?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mengatakan kepada jemaat Tesalonika untuk terus melakukan hal-hal yang telah ia perintahkan kepada mereka.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3:6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sikap jemaat ketika ada saudara yang hidup tidak teratur dan tidak sesuai dengan tradisi yang mereka terima dari Paulus?</w:t>
      </w:r>
    </w:p>
    <w:p>
      <w:pPr/>
      <w:r>
        <w:rPr>
          <w:lang w:val="id_ID" w:bidi="id_ID"/>
        </w:rPr>
      </w:r>
      <w:r>
        <w:rPr>
          <w:lang w:val="id_ID" w:bidi="id_ID"/>
        </w:rPr>
        <w:t>Orang-orang percaya harus menghindari setiap saudara yang hidup tidak teratur dan tidak sesuai dengan tradisi yang mereka terima dari Paulus.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3:7–8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Teladan apakah yang Paulus berikan kepada jemaat Tesalonika dalam hal pekerjaan dan pemberian bantuannya?</w:t>
      </w:r>
    </w:p>
    <w:p>
      <w:pPr/>
      <w:r>
        <w:rPr>
          <w:lang w:val="id_ID" w:bidi="id_ID"/>
        </w:rPr>
      </w:r>
      <w:r>
        <w:rPr>
          <w:lang w:val="id_ID" w:bidi="id_ID"/>
        </w:rPr>
        <w:t>Teladan apakah yang Paulus berikan kepada jemaat Tesalonika dalam hal pekerjaan dan pemberian bantuannya?\r\n\r\nPaulus bekerja keras siang dan malam, membiayai kebutuhan makannya, dan tidak menjadi beban bagi siapa pun.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3:10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diperintahkan Paulus kepada orang yang tidak mau bekerja?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memerintahkan agar siapa pun yang tidak mau bekerja tidak boleh makan.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3:12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Daripada bermalas-malasan, apa yang Paulus perintahkan untuk dilakukan oleh orang-orang seperti itu?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memerintahkan orang malas untuk bekerja dengan tenang dan makan makanan mereka sendiri.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3:14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harus dilakukan oleh saudara-saudara seiman terhadap siapa pun yang tidak menaati perintah Paulus dalam surat ini?</w:t>
      </w:r>
    </w:p>
    <w:p>
      <w:pPr/>
      <w:r>
        <w:rPr>
          <w:lang w:val="id_ID" w:bidi="id_ID"/>
        </w:rPr>
      </w:r>
      <w:r>
        <w:rPr>
          <w:lang w:val="id_ID" w:bidi="id_ID"/>
        </w:rPr>
        <w:t>Saudara-saudara tidak boleh bergaul dengan siapa pun yang tidak menaati perintah Paulus dalam surat ini.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3:16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inginkan agar Tuhan berikan kepada jemaat Tesalonika?</w:t>
      </w:r>
    </w:p>
    <w:p>
      <w:pPr/>
      <w:r>
        <w:rPr>
          <w:lang w:val="id_ID" w:bidi="id_ID"/>
        </w:rPr>
      </w:r>
      <w:r>
        <w:rPr>
          <w:lang w:val="id_ID" w:bidi="id_ID"/>
        </w:rPr>
        <w:t>Paulus ingin agar Tuhan memberikan damai sejahtera kepada jemaat di Tesalonika dalam segala hal.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Tesalonika 3:17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Paulus menunjukkan bahwa ia adalah penulis surat ini?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menulis salam dengan tangannya sendiri sebagai tanda bahwa dialah penulisnya.</w:t>
      </w:r>
      <w:r>
        <w:rPr>
          <w:lang w:val="id_ID" w:bidi="id_ID"/>
        </w:rPr>
      </w:r>
      <w:r>
        <w:rPr>
          <w:lang w:val="id_ID" w:bidi="id_ID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