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GEN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خلقه الله في البدء؟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السماوات والأرض.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روح الله في البدء؟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روح الله يرف على وجه المياه.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خلق الله النور؟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الله: "ليكن نور".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خلق الله في اليوم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السماء بين المياه الممتدة.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أطلق الله على اليابسة والمياه المتجمعة؟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الله على اليابسة اسم "الأرض"، وعلى المياه المجتمعة "البحار".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الكائنات الحيّة التي خلقها الله في اليوم الثالث؟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النباتات والأشجار والعشب في اليوم الثالث.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الغرض من الأنوار التي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هي لتفصل بين النهار والليل، وتكون لآيات وأوقات وأيام وسنين.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خلق الله في اليوم الرابع؟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النورين العظيمين والنجوم.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خلق الله في اليوم الخامس؟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الكائنات الحيّة المائية، وخلق الطيور.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أعطاه الله للمخلوقات البحرية وللطيور؟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"أثمري واكثري".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خلقه الله على صورته؟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الإنسان على صورته.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26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أمور تم تكليف آدم ليتسلط؟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خ</w:t>
      </w:r>
      <w:r>
        <w:rPr>
          <w:rtl/>
          <w:cs/>
          <w:lang w:val="ar_AE" w:bidi="ar_AE"/>
        </w:rPr>
        <w:t>لق الله آدم ليتسلط على سمك البحر، وعلى طير السماء، وعلى البهائم، وعلى كل الأرض، وعلى جميع الدبابات التي تدب وتسير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مميزًا في طريقة خلق الله لآدم؟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آدم على صورته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أعطاه الله لآدم؟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أَثْمِرُوا وَٱكْثُرُوا وَٱمْلَأُوا ٱلْأَرْضَ، وَأَخْضِعُوهَا.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الله للإنسان ليأكل؟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أعطاهم الله </w:t>
      </w:r>
      <w:r>
        <w:rPr>
          <w:rtl/>
          <w:cs/>
          <w:lang w:val="ar_AE" w:bidi="ar_AE"/>
        </w:rPr>
        <w:t>كُلَّ بَقْلٍ يُبْزِرُ بِزْرًا، وَكُلَّ شَجَرٍ فِيهِ ثَمَرُ شَجَرٍ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رأى الله كل ما صنعه، كيف كان تقييمه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رَأَى ٱللهُ كُلَّ مَا عَمِلَهُ فَإِذَا هُوَ حَسَنٌ جِدًّا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في اليوم السابع؟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استراح الله من جميع عمله الذي عمل، وبارك اليوم السابع وقدسه.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الأرض تُسقى قبل أن يجعل الرب المطر ينزل؟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الضباب يطلع من الأرض ويسقيها.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خلق الله آدم؟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شكّل الرب الإله الإنسان من تراب الأرض ونفخ في أنفه نسمة 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 الله آدم أولاً؟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الله آدم في جنة عدن.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الشجرتان اللتان كانتا في وسط الجنة؟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شجرة الحياة وشجرة معرفة الخير والشر.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يجب على آدم فعله في الجنة؟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يجب عليه العمل في الجنة وحفظها.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أعطاها الرب لآدم فيما يتعلق بما يأكله؟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له "مِنْ جَمِيعِ شَجَرِ ٱلْجَنَّةِ تَأْكُلُ أَكْلًا، وَأَمَّا شَجَرَةُ مَعْرِفَةِ ٱلْخَيْرِ وَٱلشَّرِّ فَلَا تَأْكُلْ مِنْهَا."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أنه سيحدث إذا لم يطع آدم هذا الأمر؟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اليوم الذي خالف فيه الإنسان الوصية، كان لا بد أن يموت موتًا محتومًا.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الرب إنه ليس جيدًا؟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إنه </w:t>
      </w:r>
      <w:r>
        <w:rPr>
          <w:rtl/>
          <w:cs/>
          <w:lang w:val="ar_AE" w:bidi="ar_AE"/>
        </w:rPr>
        <w:t>لَيْس جَيِّدًا أَنْ يَكُونَ آدَمُ وَحْدَهُ.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الرب من آدم أن يفعل بكل كائن حيّ؟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آدم بتسمية كل المخلوقات الحية.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لم يُوجد بين جميع الكائنات الحيّة؟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يُوجد معين نظير لآدم.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خلق الله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أوقع الرب سباتًا على آدم، وأخذ إحدى أضلاعه، وصنع منها المرأة.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أطلق آدم عليها اسم "امرأة"؟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لِأَنَّهَا مِنِ ٱمْرِءٍ أُخِذَتْ.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يتحد الرجل والمرأة ليصبحا جسدًا واحدًا؟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يصبح الرجل والمرأة واحدًا في الجسد عندما يتحد الرجل بالمرأة كزوجته.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شعر آدم وزوجته بالخجل لكونهما عاريين؟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أول سؤال طرحته الحيّة على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سألت الحيّة المرأة، "</w:t>
      </w:r>
      <w:r>
        <w:rPr>
          <w:rtl/>
          <w:cs/>
          <w:lang w:val="ar_AE" w:bidi="ar_AE"/>
        </w:rPr>
        <w:t>أَحَقًّا قَالَ ٱللهُ لَا تَأْكُلَا مِنْ كُلِّ شَجَرِ ٱلْجَنَّةِ</w:t>
      </w:r>
      <w:r>
        <w:rPr>
          <w:rtl/>
          <w:cs/>
          <w:lang w:val="ar_AE" w:bidi="ar_AE"/>
        </w:rPr>
        <w:t>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قالت المرأة إن الله أخبرهم أنهم سيموتون إذا أكلوا من الشجرة التي في وسط الجنة، ماذا قالت الحيّة؟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الحية: "</w:t>
      </w:r>
      <w:r>
        <w:rPr>
          <w:rtl/>
          <w:cs/>
          <w:lang w:val="ar_AE" w:bidi="ar_AE"/>
        </w:rPr>
        <w:t>لَنْ تَمُوتَا!</w:t>
      </w:r>
      <w:r>
        <w:rPr>
          <w:rtl/>
          <w:cs/>
          <w:lang w:val="ar_AE" w:bidi="ar_AE"/>
        </w:rPr>
        <w:t>"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الحيّة سيحدث لآدم وحواء إذا أكلا من الثمرة؟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الحية إنهم سيصبحون مثل الله، يعرفون الخير والشر.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جذب المرأة إلى ثمر الشجرة؟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رأت أن الشجرة جيدة للأكل، وبهجة للعيون، وأنها شهيّة لتجعل الشخص حكيمًا.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أكل الثمرة؟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أكلت المرأة </w:t>
      </w:r>
      <w:r>
        <w:rPr>
          <w:rtl/>
          <w:cs/>
          <w:lang w:val="ar_AE" w:bidi="ar_AE"/>
        </w:rPr>
        <w:t>وَأَعْطَتْ رَجُلَهَا أَيْضًا مَعَهَا فَأَكَلَ.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لهما عندما أكلا من الشجرة؟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أكلا، انفتحت أعينهما وعرفا أنهما عاريان.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الرجل والمرأة عندما جاء الله إلى الجنة؟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اختبأوا من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اختبأ آدم من الله عندما جاء إلى الجنة؟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اختبأ آدم من الله لأنه كان عارياً، ولذلك شعر بالخوف.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الرجل آدم أنه المسؤول عن إعطائه الثمرة؟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الرجل إن المرأة هي المسؤولة.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قالت المرأة إنه كان المسؤول عن إعطائها الثمرة؟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المرأة أن الأفعى قد خدعتها.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العلاقة التي ذكر الله أنه سيجعلها بين الحيّة والمرأة؟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سيحدث صراعًا بينهما.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اللعنة التي فرضها الله على المرأة فيما يتعلق بالولادة؟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سيزيد ألم المرأة في الولادة بشكل كبير.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اللعنة التي فرضها الله على آدم فيما يتعلق بعمله؟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لعن الله الأرض حتى لا يأكل منها آدم إلا بالتعب الشاق.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آدم على المرأة،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دَعَا آدَمُ ٱسْمَ المرأة «حَوَّاءَ» لِأَنَّهَا أُمُّ كُلِّ حَيٍّ.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صنعه الله لآدم وحواء،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الله لهما أقمصة (ملابس) من جلد وألبسهما.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الله إنه يجب على آدم الآن ألا يأكل من شجرة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بما أن آدم أصبح يعرف الخير والشر، يجب عليه ألا يأكل من شجرة الحياة، لأنه إذا فعل ذلك فسيعيش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لمنع آدم من الأكل من شجرة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طرد الله الرجل (آدم) من الجنة ووضع الكروبيم هناك لحراسة الطريق المؤدي إلى شجرة الحياة.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كان يعملان به قايين وهابيل؟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قابيل يعمل في الأرض، بينما كان هابيل راعياً.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التقدمة التي قدمها قايين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قَدَّمَ قايين مِنْ أَثْمَارِ ٱلْأَرْضِ قُرْبَانًا لِلرَّبِّ.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التقدمة التي قدمها هابيل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قَدَّمَ هَابِيلُ أَيْضًا مِنْ أَبْكَارِ غَنَمِهِ وَمِنْ سِمَانِهَا.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تجاوب الرب لتقدمات قايين وهابيل؟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الرب لتقدمة هابيل وقبلها، لكنه لم ينظر لتقدمة قايين.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قايين؟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قايين غاضبًا جدًا، وكان وجهه يبدو مكتئبًا.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لقايين إنه يحتاج إلى فعله ليتم قبوله؟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يهوه لقايين إنه إذا فعل ما هو صحيح، فسيتم قبوله.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حدث لاحقًا مع قايين وهابيل في الحقل؟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قايين هابيل.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سأل الرب قايين عن مكان أخيه، ماذا كان رده؟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قايين، </w:t>
      </w:r>
      <w:r>
        <w:rPr>
          <w:rtl/>
          <w:cs/>
          <w:lang w:val="ar_AE" w:bidi="ar_AE"/>
        </w:rPr>
        <w:t>«لَا أَعْلَمُ! أَحَارِسٌ أَنَا لِأَخِي؟»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لعنة الله على قايين؟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اللعنة التي لعنها الله على حياة قايين هي أن الأرض لن تعطيه قوتها، وسيكون هاربًا وتائهًا.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ليتأكد من أن أحدًا لن يقتل قايين؟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الرب علامة على قايين.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ذهب قايين ليعيش؟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وَسَكَنَ قايين فِي أَرْضِ نُودٍ شَرْقِيَّ عَدْنٍ.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عدد زوجات لامك من نسل قايين؟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للامك زوجتان.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لامك زوجاته أنه قد 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لامك زوجاته أنه قد قتل رجلًا.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الابن الآخر الذي وُلد لآدم وحواء؟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لآدم وحواء ابن آخر اسمه شيث.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بدأ الناس يفعلون في أيام أنوش ابن شيث؟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الناس يدعون باسم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مضمون الاصحاح الخامس من سفر التكوين؟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الاصحاح الخامس من سفر التكوين يسجل مواليد آدم.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صورة خُلق البشر؟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الله البشر على صورته كشبهه.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أنواع البشر التي خلقها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الإنسان ذكراً وأنثى.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كانت مدة حياة آدم؟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آدم لمدة 930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كانت أيام حياة شيث؟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شيث 912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مدة حياة قِينَانَ؟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قينان 910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مدة حياة يَارَد؟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يارد 962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علاقة أخنوخ بالله، وماذا 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سَارَ أَخْنُوخُ مَعَ ٱللهِ ثم أَخَذَهُ ٱللهَ.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لاَمَكَ عن ابنه نوح؟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لامك إن نوحًا سيمنح البشرية الراحة من العمل والتعب اللذان بسبب الأرض التي لعنها الرب.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٥: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أبناء نوح؟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أبناء نوح هم سَام، حَام، ويَافَث.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تكاثر البشر على الأرض، ماذا فعل أبناء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اتخذ أبناء الله زوجات من بنات البشر.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هنا عن مدة حياة البشر وطولها؟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أن البشر سيعيشون 120 عامًا.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الطغاة الجبابرة في العصور القديمة؟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الطغاة في القديم من الطغاة الذين وُلدوا من زواج أبناء الله مع بنات البشر.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الرب في قلوب البشر في تلك الأيام؟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الرب أن شر الإنسان قد كثر وصار عظيمًا، وأن كل أفكاره وتصور أفكار قلبه 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قرره الرب بشأن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الرب أن يمحو الإنسان من على وجه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ولكن من الذي وجد نعمة في عيني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نوحٌ نعمة في عيني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كيف كان نوح؟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نوح رجلاً باراً، وكاملًا، وقد سار مع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لنوح أن يفعل قبل أن يمحو الإنسان من على وجه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لنوح أن يبني سفينة.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الله إنه سيمحو كل جسد فيه روح 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سيغمر الأرض بطوفان على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أقام الله عهده؟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 الله عهده مع نوح.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18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أمر الله نوحًا إحضاره على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لنوح أن يحضر زوجته، وأبناؤه الثلاثة، وزوجات أبنائه.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الحيوانات التي كان يجب إحضارها على السفينة كي تبقى حيّة؟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يجب إحضار اثنين من كل نوع من الكائنات الحية، ذكرًا وأنثى.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6: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نوح لأوامر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فعل نوح كل ما أمره الله به.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من الحيوانات كان من المفترض أن يصعد سبعة ذكور وإناث إلى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يجب أن يصعد سبعة ذكور وسبع إناث من كل حيوان طاهر ومن الطيور إلى الفلك.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قال الله أن المطر سيستمر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المطر سيستمر لأربعين يومًا وأربعين 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٧: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نوح عندما حدث الطوفان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كَانَ نُوحٌ ٱبْنَ سِتِّ مِئَةِ سَنَةٍ لما صَارَ طُوفَانُ ٱلْمَاءِ عَلَى ٱلْأَرْضِ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أحضر نوح الحيوانات إلى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دَخَلَت الحيوانات ٱثْنَانِ ٱثْنَانِ إِلَى نُوحٍ إِلَى ٱلْفُلْكِ.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٧: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المصدرين اللذين جاءت منهما مياه الطوفان؟</w:t>
      </w:r>
    </w:p>
    <w:p>
      <w:pPr>
        <w:bidi/>
      </w:pPr>
      <w:r>
        <w:rPr>
          <w:rtl/>
          <w:cs/>
          <w:lang w:val="ar_AE" w:bidi="ar_AE"/>
        </w:rPr>
        <w:br/>
      </w:r>
      <w:r>
        <w:rPr>
          <w:rtl/>
          <w:cs/>
          <w:lang w:val="ar_AE" w:bidi="ar_AE"/>
        </w:rPr>
        <w:t>جاءت المياه من أعماق الأرض ومن السماء.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بمجرد أن صار جميع الناس والحيوانات في الفلك، من الذي أغلق الباب؟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أغلق الرب الباب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٧: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الارتفاع الذي وصلت إليه المياه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ارتفع الماء خمسة عشر ذراعًا فوق قمم الجبال.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على الأرض بسبب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مَاتَ كُلُّ ذِي جَسَدٍ كَانَ يَدِبُّ عَلَى ٱلْأَرْضِ، وَجَمِيعُ ٱلنَّاسِ.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٧: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الأشخاص الوحيدون الذين بقوا على قيد الحياة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نوح والذين كانوا معه في الفلك فقط هم من نجوا.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٨: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جعل الله المياه تنحسر؟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أَجَازَ ٱللهُ رِيحًا عَلَى ٱلْأَرْضِ. وَٱنْسَدَّتْ يَنَابِيعُ ٱلْغَمْرِ فَٱمْتَنَعَ ٱلْمَطَرُ.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مكان استقر الفلك على اليابسة؟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أستقر الفلك على جبال </w:t>
      </w:r>
      <w:r>
        <w:rPr>
          <w:rtl/>
          <w:cs/>
          <w:lang w:val="ar_AE" w:bidi="ar_AE"/>
        </w:rPr>
        <w:t>أَرَارَاطَ</w:t>
      </w:r>
      <w:r>
        <w:rPr>
          <w:rtl/>
          <w:cs/>
          <w:lang w:val="ar_AE" w:bidi="ar_AE"/>
        </w:rPr>
        <w:t>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المرة الأولى التي أرسل فيها نوح حمامة من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المرة الأولى، لم تجد الحمامة مقرّا لرجلها، فرجعت إلى نوح في الفلك.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المرة الثانية التي أرسل فيها نوح الحمامة خارج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المرة الثانية، عادت الحمامة بورقة زيتون مقطوفة حديثًا.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المرة الثالثة عندما أرسل نوحٌ الحمامة من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المرة الثالثة، لم ترجع الحمامة إلى نوح.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٨: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نوح عندما كشف غطاء الفلك ونظر إلى الخارج؟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نوح أن وجه الأرض قد نشف.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٨: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الله من جميع الكائنات الحيّة على الفلك أن يفعلوها عند مغادرتها للفلك؟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الله من جميع الكائنات الحيّة أن تثمر وتكثر على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نوح عندما غادر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نوح ببناء مذبح للرب وأصعد محرقات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الوعدان اللذان وعد الله بهما البشرية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بألا يلعن الأرض مرة أخرى، وألا يميت كل كائن حي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8: 21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عن تصور قلب الإنسان منذ حداثته؟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الله إن </w:t>
      </w:r>
      <w:r>
        <w:rPr>
          <w:rtl/>
          <w:cs/>
          <w:lang w:val="ar_AE" w:bidi="ar_AE"/>
        </w:rPr>
        <w:t>تَصَوُّرَ قَلْبِ ٱلْإِنْسَانِ شِرِّيرٌ مُنْذُ حَدَاثَتِهِ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لنوح وأبنائه أن يفعلوا بعد مغادرتهم الفلك؟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لنوح وأبنائه أن يثمروا ويتكاثروا ويملأوا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الله لنوح وأبنائه الآن كطعام؟</w:t>
      </w:r>
    </w:p>
    <w:p>
      <w:pPr>
        <w:bidi/>
      </w:pPr>
      <w:r>
        <w:rPr>
          <w:rtl/>
          <w:cs/>
          <w:lang w:val="ar_AE" w:bidi="ar_AE"/>
        </w:rPr>
        <w:br/>
      </w:r>
      <w:r>
        <w:rPr>
          <w:rtl/>
          <w:cs/>
          <w:lang w:val="ar_AE" w:bidi="ar_AE"/>
        </w:rPr>
        <w:t>أعطى الله لنوح وأبنائه العشب الأخضر وكل دابة حيّة كطعام.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</w:t>
      </w:r>
      <w:r>
        <w:rPr>
          <w:b/>
          <w:rtl/>
          <w:cs/>
          <w:lang w:val="ar_AE" w:bidi="ar_AE"/>
        </w:rPr>
        <w:t xml:space="preserve"> أمر الله بعدم أكل اللحم؟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بعدم أكل اللحم مع دمه.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أنه موجود في الدم؟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الحياة تكمن في الدم.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أعلن الله كعقوبة لسفك دم 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الله أنه يجب أن يُسفَك دم من يسفك دم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صورة من خلق الله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خلق الله الإنسان على صورته.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9: 9–11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 الله في عهده (ميثاق) مع كل كائن حيّ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لقد وعد الله بميثاق (عهد) أنه لن ينقرض كل ذي جسد مرة ثانية بالطوفان.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العلامة التي وضعها الله للعهد (الميثاق) الذي أبرمه مع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الله قوس قزح في السحاب كعلامة ميثاق قد أبرمه مع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الميثاق الذي قطعه الله مع جميع الكائنات الحيّة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قطع الله وعدًا عهديًا بأن لا يُدمر كل ذي جسد مرة أخرى بواسطة الطوفان.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علامة الميثاق التي وضعها الله مع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الله قوس قزح في السحاب كعلامة للميثاق الذي أقامه مع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أسماء أبناء نوح الثلاثة؟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أسماء أبناء نوح الثلاثة كانت سَام، حَام، ويَافَث.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لنوح بعد أن غرس كرمًا؟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غرس نوح كرمًا، شرب من الخمر وأصبح ثملًا.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قام سام ويافث بتغطية عري أبيهما؟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سارا سَامٌ ويَافَثَ إلى الوراء ممسكين برداء، بينما هما يتجهان نحو أبيهما حتى يغطيان عورته وعريه.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لعنة نوح على حام؟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لعن نوح حام </w:t>
      </w:r>
      <w:r>
        <w:rPr>
          <w:rtl/>
          <w:cs/>
          <w:lang w:val="ar_AE" w:bidi="ar_AE"/>
        </w:rPr>
        <w:t>فَقَالَ: «مَلْعُونٌ كَنْعَانُ! عَبْدَ ٱلْعَبِيدِ يَكُونُ لإِخْوَتِهِ»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9: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باركه نوح؟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نوحٌ كلاً من سام ويافث.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لكل عشيرة عندما انتشر نسل نوح على الأرض بعد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انتشرت العشائر، كانت لكل عشيرة لغتها الخاصة.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بماذا اشتهر نمرود، أحد أحفاد حام؟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اشتهر نمرود بكونه صيادًا جبارًا أمام الرب.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أولى المدن الرئيسية لنمرود في أرض شنعار؟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أولى مدن نمرود الرئيسية كانت بابل.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10:11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جانب أرض شِنْعَارَ، ما المنطقة الأخرى التي طورها نِمْرودَ ببناء المدن؟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نمرود أيضًا ببناء مدن في آشور.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١٠: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الابن البكر لكنعان؟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الابن البكر لكنعان يُدعى صيدون.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لكل عشيرة بعد أن انتشر نسل نوح على الأرض بعد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انتشرت العشائر، كان لكل عشيرة لغتها الخاصة وأرضها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أيام فالج ابن سام؟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قُسِّمت الأرض في زمن فَالَج.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لكل عشيرة عندما انتشر نسل نوح على الأرض بعد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انتشرت العشائر في النهاية، كانت لكل عشيرة لغتها وأرضها الخاصة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جاءت الأمم التي انتشرت على الأرض بعد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الأمم جاءت من قبائل أبناء نوح.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عدد اللغات الموجودة على الأرض بعد الطوفان مباشرة؟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الطوفان مباشرة، كانت هناك لغة واحدة في جميع أنحاء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استقر الأشخاص الذين هاجروا من المشرق؟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استقر الناس في سهل في أرض شنعار.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الناس أن يفعلوا بدلاً من الانتشار في جميع أنحاء الأرض كما أمرهم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بدلاً من الانتشار في جميع أنحاء الأرض كما أمر الله، قرر الناس بناء مدينة وبرج.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الناس صنعه لأنفسهم؟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الناس أن يصنعوا لأنفسهم اسمًا.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عندما نزل إلى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نزل الرب وبلبل لغة الناس.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قام الله بذلك؟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الله ببلبلة لغتهم حتى لا يفهم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الله الناس يقومن به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الله الناس يتفرقون على وجه الأرض كلها، كما أمرهم.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المدينة التي حاول الناس بناؤها؟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المدينة بابل.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نسل لأبناء نوح مذكور في هذا الاصحاح؟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في هذا الاصحاح يُذكر نسل سام ابن نوح.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والد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والد أبرام هو تارح.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اسم ابن </w:t>
      </w:r>
      <w:r>
        <w:rPr>
          <w:b/>
          <w:rtl/>
          <w:cs/>
          <w:lang w:val="ar_AE" w:bidi="ar_AE"/>
        </w:rPr>
        <w:t xml:space="preserve">هَارَانَ </w:t>
      </w:r>
      <w:r>
        <w:rPr>
          <w:b/>
          <w:rtl/>
          <w:cs/>
          <w:lang w:val="ar_AE" w:bidi="ar_AE"/>
        </w:rPr>
        <w:t>بن تَارَحَ؟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لهاران ابن تارح ابن يُدعى لوط.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يعيش تارح؟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تارح في أور الكلدانيين.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زوجة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زوجة أبرام هو ساراي.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المشكلة التي كانت تواجهها زوجة أَبْرَام؟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ساراي زوجة أبرام عاقرًا ولم يكن لديها أطفال.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انتقل تَارَحَ مع أَبْرَام وسَارَاي ولوط؟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انتقل تارح إلى </w:t>
      </w:r>
      <w:r>
        <w:rPr>
          <w:rtl/>
          <w:cs/>
          <w:lang w:val="ar_AE" w:bidi="ar_AE"/>
        </w:rPr>
        <w:t xml:space="preserve">حَارَان </w:t>
      </w:r>
      <w:r>
        <w:rPr>
          <w:rtl/>
          <w:cs/>
          <w:lang w:val="ar_AE" w:bidi="ar_AE"/>
        </w:rPr>
        <w:t>مع أبرام وساراي ولوط.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الرب من أبرام أن يفعل أثناء إقامته في حاران؟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لأبرام أن يترك بيت أبيه ويتوجه إلى الأرض التي سيُريه إياها.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12: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قطعه الرب لأبرام؟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بأنه سيبارك أبرام، ويجعله أمة عظيمة، وستُبارك جميع قبائل الأرض من خلاله.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تحرك مع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تحرك أبرام مع ساراي زوجته، ولوط ابن أخيه.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12: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أرض انتقل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أبرام إلى أرض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أعطاه الرب لأبرام عندما ظهر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 يمنح أرض كنعان لنسل أبرام.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عبد أَبْرَام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أَبْرَام ببناء مذبحًا للرب ودعا باسم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أَبْرَام بسبب المجاعة التي في أرض كَنْعَان؟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أبرام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يقلق أَبْرَام عندما دخل مِصْرَ؟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أَبْرَام قلقًا من أن يقتله المصريون ويأخذوا زوجته سَارَاي لأنها جميلة.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أَبْرَام من سَارَاي أن تقول للمصريين عن نفسها؟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أَبْرَام من سَارَاي أن تقول للمصريين إنها أخته.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لساراي عندما دخلوا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فرعون ساراي إلى قصره.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لفرعون في تلك الفترة؟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 الرب فرعون وبيته ضربات 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١٢: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وجهه فرعون إلى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فرعون أبرام لماذا أخبره أن ساراي هي أخته بدلاً من أن يقول إنها زوجته.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فرعون مع أبرام وساراي؟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صرف فرعون أبرام وساراي.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انتقل أَبْرَام بعد مغادرته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سافر أبرام إلى النقب في الجنوب.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أخذه أَبْرَام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أَبْرَام معه الكثير من المواشي والفضة والذهب.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هناك مخاصمة بين رعاة أبرام ورعاة 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هناك مخاصمة لأن الأرض لم تستطع أن تحتمل أَبْرَام ولوط معًا بكل ممتلكاتهما الكثيرة.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العرض الذي قدمه أَبْرَام إلى 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أبرام على لوط أن يختار المكان الذي يريد أن يعيش فيه، وبعد ذلك سيختار أبرام مكانه بالذهاب في الاتجاه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١٣: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اختار لوط أن يقيم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لوط الانتقال إلى الشرق والعيش في سهل الأردن لأنه كان أرض شديدة الخصوبة.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سكن أبرام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 أبرام في أرض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نوعية الأشخاص الذين كانوا يعيشون في سَدومَ؟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سكان سدوم أشرارًا وخطاة ضد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ذلك الوقت، ماذا قال الرب إنه سيمنح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 يمنح لأبرام كل الأرض التي يستطيع رؤيتها من حيث كان واقفًا.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النسل الذي قد قال الرب إنه سيكون لأَبْرَام؟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لأبرام إنه سيكون لديه نسل لا يمكن عدّه مثل تراب الأرض.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مدينة انتقل أَبْرَام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انتقل أَبْرَام إلى مكان قريب من مدينة حَبْرون.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١٤: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في سدوم نتيجة معركة الملوك في عُمْقُ السِّدِّيمِ؟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الاستيلاء على جميع ممتلكات سدوم، وأُخذ لوط مع جميع ممتلكاته أيضًا.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أَبْرَام عندما أُبلغ بأن لوطًا قد أُسر؟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أَبْرَام بجمع غلمانه المتمرنين الذين بلغ عددهم 318 لملاحقتهم.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١٤: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بالقرب من أي مدينة كبيرة قاتل أَبْرَام الملوك، وماذا كانت نتيجة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قاتل أبرام الملوك بالقرب من دمشق، وأعاد الممتلكات ولوط وسائر الأسرى.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ملكين التقيا بأَبْرَام عند عودته؟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التقى ملك سدوم وملكي صادق ملك ساليم بأبرام عند عودته.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علاقة ملكي صادق بالله؟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ملكي صادق كاهنًا لله العلي.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18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أحضر ملكي صادق معه عندما التقى بأبرام؟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ملكي صادق خبزًا وخمرًا معه عندما التقى بأبرام.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١٤: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ملكي صادق لأبرام؟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ملكي صادق أبرام وبارك الله العلي.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أبرام بعد أن تحدث إليه ملكي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أبرام ملكي صادق عُشرًا من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العرض الذي قدمه ملك سدوم لأبرام؟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ملك سدوم على أبرام أن يحتفظ بكل الأملاك مقابل أن يعطي أبرام النفوس للملك.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أبرام في اقتناء أي من الممتلكات؟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رفع أَبْرَام يده إلى الرب الإله العلي، ولم يرغب في أن يتمكن ملك سَدوم من القول إنه هو من جعل أَبْرَام غنيًا.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14: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أبرام على عرض ملك سدوم؟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أَبْرَام إنه لا يريد أيًا من الممتلكات، باستثناء ما أكله الغلمان ونصيب الرجال الذين ذهبوا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١٥: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ظهر الرب لأبرام، بماذا شجعه؟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لأَبْرَام ألا يخاف، وأنه سيكون ترسًا له وأجره العظيم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15: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تحدث أبرام مع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أبرام إلى الله بشأن كونه عقيمًا وليس له أبناء، وأن عبده أليعازر الدمشقي هو وريثه الوحيد ومالك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الرب إنه سيكون وريث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الذي سيأتي من نسل أَبْرَام هو سيكون وريثه.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نسل أبرام الذي وعده به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نسل أَبْرَام سيكون كعدد النجوم في السماء.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استجابة أَبْرَام لوعد الرب، وماذا فعل الرب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آمن أَبْرَام بالرب، فاعتبر الرب إيمانه هذا برًا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أَبْرَام على الرب فيما يخص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أبرام الرب، "</w:t>
      </w:r>
      <w:r>
        <w:rPr>
          <w:rtl/>
          <w:cs/>
          <w:lang w:val="ar_AE" w:bidi="ar_AE"/>
        </w:rPr>
        <w:t>بِمَاذَا أَعْلَمُ أَنِّي أَرِثُهَا؟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أَبْرَام بعد ذلك بالحيوانات التي طُلب منه إحضارها؟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أبرام بشق الحيوانات إلى نصفين ووضع كل نصف مقابل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لأَبْرَام عند غروب الشمس؟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لما صار غروب الشمس، وقع على أَبْرَام سبات (نوم عميق) وصارت رعبة مظلمة 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كم هي مدة استعباد واضطهاد نسل أبرم التي أخبره بها الرب؟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أَبْرَام أن نسله سيُستعبد ويُضطهد لمدة أربعمئة 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الرب أنه سيحدث للأمة التي تستعبد نسل أبرام؟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سيدين تلك الأمة.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أوضح الرب أن حياة أَبْرَام ستنتهي؟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أَبْرَام سيموت في بسلام وفي شيبة صالحة (سن متقدم).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سيبلغ نهايته قبل أن يرجع نسل أَبْرَام إلى أرض مَوْعِدهم؟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ستبلغ خطية الأموريين ذروتها ويكتمل قبل أن يعود نسل أَبْرَام.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جرى في تلك الليلة بين أجزاء الحيوانات التي أعدها أَبْرَام؟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اجتاز تَنُّورُ دُخَانٍ وَمِصْبَاحُ نَارٍ بَيْنَ تِلْكَ ٱلْقِطَعِ.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15: 18–21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العهد الذي أبرمه الرب مع أَبْرَام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أبرم الرب عهدًا مع أَبْرَام بأنه سيعطي هذه الأرض لنسل أَبْرَام.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١٦: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الخطة التي اقترحتها سَارَاي ليصير لأَبْرَام نسلًا؟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اقترحت ساراي على أبرام أن يدخل على خادمتها هاجر لكي ينجب لها أطفالاً منها.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جرى بين هَاجَر وسَارَاي عندما حملت هَاجَر بطفل من أَبْرَام؟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حملت هَاجَر، صَغُرت سَارَاي في عينيها ولم تعد تحترمها.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١٦: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اشتكت ساراي لأبرام، وكيف رد أبرام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اشتكت سَارَاي من أن الخطأ كان على أَبْرَام لأن هَاجَر احتقرتها، فقال لها أَبْرَام أن تفعل بهاجر ما تراه حسنًا في عينيها.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تعاملت سَارَاي مع هَاجَر بعد أن حملت هَاجَر، وماذا فعلت هَاجَر؟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عاملت سَارَاي هَاجَر بقسوة وأذلتها، فقررت هَاجَر الهرب.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ملاك الرب هاجر أن تفعل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ملاك الرب هاجر أن تعود إلى ساراي وتخضع لسلطتها.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١٦: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أعطاه ملاك الرب لهاجر؟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ملاك الرب هاجر بأن نسلها سيكون كثيرًا جدًا بحيث لا يمكن عدّه.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طُلب من هاجر أن تسمي ابنها إسماعيل؟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قيل لهَاجَر أن تُسمي ابنها إِسْمَاعِيل لأن الرب قد سمع لمذلتها.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سيتعامل إسماعيل مع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إسماعيل وحشيًّا وعدائيًا تجاه كل إنسان، وسيعيش منفصلًا عن جميع إخوته.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أطلقته هاجر على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أطلقت هاجر على الرب الاسم "</w:t>
      </w:r>
      <w:r>
        <w:rPr>
          <w:rtl/>
          <w:cs/>
          <w:lang w:val="ar_AE" w:bidi="ar_AE"/>
        </w:rPr>
        <w:t>إِيلُ رُئِي" أي ا</w:t>
      </w:r>
      <w:r>
        <w:rPr>
          <w:rtl/>
          <w:cs/>
          <w:lang w:val="ar_AE" w:bidi="ar_AE"/>
        </w:rPr>
        <w:t>لله الذي يراني.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أَبْرَام عندما وُلِدَ إِسْمَاعِيل؟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عمر أَبْرَام ستة وثمانين عامًا عندما وُلِد إِسْمَاعِيل.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أَبْرَام عندما ظهر له الرب مرة أخرى لتأكيد عهده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أَبْرَام يبلغ من العمر تسعة وتسعين عامًا عندما ظهر له الرب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أعطاه الرب لأبرام بخصوص أسلوب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أَبْرَام أن يسير أمامه بلا لوم.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الاسم الجديد الذي منحه يهوه لأبرام، وما معناه؟</w:t>
        <w:br/>
      </w:r>
      <w:r>
        <w:rPr>
          <w:rtl/>
          <w:cs/>
          <w:lang w:val="ar_AE" w:bidi="ar_AE"/>
        </w:rPr>
        <w:t>غيّر الرب اسم أَبْرَام إلى إِبْرَاهِيم، والذي يعني "أب لجمهور من الأمم".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أعطاه الرب لنسل إِبْرَاهِيمَ كجزء من العهد؟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الرب نسل إبراهيم كل أرض كنعان كجزء من العهد.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17: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عن العلاقة بينه وبين نسل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سيكون إلهًا لنسل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أمر الرب إبراهيم كعلامة للعهد الذي بينهما؟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بأن يُختن كل ذكر كعلامة على العهد الذي بينه وبين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١٧: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عمر يجب ختان الطفل؟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من المقرر ختان الطفل بعد مرور ثمانية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١٧: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كان يجب التعامل مع الغرباء الذين انضموا إلى بيت في عهد مع الرب؟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يجب أيضًا ختان الغرباء الذين ينضمون إلى بيت في عهد مع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لأي ذكر غير مختون؟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أي ذكر لم يكن مختونًا كان يُقطع من شعبه لأنه خالف العهد.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غيّر الرب اسم سَارَاي؟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غيّر الرب اسم سَارَاي إلى سَارَة.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به الرب أن يأتي من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 يأتي ابن إبراهيم من سارة.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إبراهيم لوعد الرب بشأن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ضحك إبراهيم وسأل كيف يمكن أن يولد طفل لرجل وامرأة كبيرين في السن.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أمر الله إبراهيم أن يعطيه للابن الذي سيولد من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على إبراهيم أن يُسمّي ابنه إسحاق.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17: 19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وعد الله بإقامته مع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سيقيم عهده مع إسحاق.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قطعه الله بشأن إسماعيل؟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بأن يبارك إسماعيل، ويجعله مثمرًا، ويجعله أمة كبيرة.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إنه سيقيم مع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سيقيم عهده مع إسحاق.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24–27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إبراهيم في نفس اليوم بعد أن تركه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ختن إبراهيم في ذلك اليوم عينه جميع الذكور الذين في بيته.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إسماعيل عندما خُتِن؟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إسماعيل في الثالثة عشرة من عمره عندما خُتن.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إبراهيم عندما رفع عينيه وهو جالس عند باب خيمته؟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إبراهيم ثلاثة رجال واقفين بالقرب منه.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 إبراهيم للرجال؟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قدّم إبراهيم للرجال بعض الماء للغسل، كما قدم لهم بعض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سارة عندما تكلم الزائر بنبوءته؟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سارة داخل الخيمة.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النبوة التي تكلم بها أحد الزوار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بخصوص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الزائر إنه عند عودته، سيكون لسارة ابن.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سارة على كلام الزائر؟</w:t>
        <w:br/>
        <w:br/>
      </w:r>
      <w:r>
        <w:rPr>
          <w:rtl/>
          <w:cs/>
          <w:lang w:val="ar_AE" w:bidi="ar_AE"/>
        </w:rPr>
        <w:t>ضحكت سارة في نفسها عندما سمعت نبوة الزائر.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(الزائر) عن ردة فعل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الرب لماذا ضحكت سَارَة، وقال: "ه</w:t>
      </w:r>
      <w:r>
        <w:rPr>
          <w:rtl/>
          <w:cs/>
          <w:lang w:val="ar_AE" w:bidi="ar_AE"/>
        </w:rPr>
        <w:t>هَلْ يَسْتَحِيلُ عَلَى ٱلرَّبِّ شَيْءٌ؟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قام الرجال، في أي اتجاه نظروا؟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الرجال باتجاه سَدوم.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الرب أثناء سيرهم؟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الرب، "</w:t>
      </w:r>
      <w:r>
        <w:rPr>
          <w:rtl/>
          <w:cs/>
          <w:lang w:val="ar_AE" w:bidi="ar_AE"/>
        </w:rPr>
        <w:t>هَلْ أُخْفِي عَنْ إِبْرَاهِيمَ مَا أَنَا فَاعِلُهُ</w:t>
      </w:r>
      <w:r>
        <w:rPr>
          <w:rtl/>
          <w:cs/>
          <w:lang w:val="ar_AE" w:bidi="ar_AE"/>
        </w:rPr>
        <w:t>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 يهوه من إبراهيم أن يقوم به حتى يتمم وعوده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إن إِبْرَاهِيمَ يجب أن يُعَلِّم بنيه وبيته أن </w:t>
      </w:r>
      <w:r>
        <w:rPr>
          <w:rtl/>
          <w:cs/>
          <w:lang w:val="ar_AE" w:bidi="ar_AE"/>
        </w:rPr>
        <w:t>يَعْمَلُوا بِرًّا وَعَدْلًا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18: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الرجال متجهين نحو سدوم؟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الرجال متجهين نحو سدوم لأن الصراخ ضد سدوم وعمورة كان عظيمًا، وأرادوا التحقق مما إذا كان فساد المدينتين مطابقًا لما وصل إليهم.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وقف إبراهيم مع الرب، ما السؤال الذي طرحه على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إبراهيم، "</w:t>
      </w:r>
      <w:r>
        <w:rPr>
          <w:rtl/>
          <w:cs/>
          <w:lang w:val="ar_AE" w:bidi="ar_AE"/>
        </w:rPr>
        <w:t>أَفَتُهْلِكُ ٱلْبَارَّ مَعَ ٱلْأَثِيمِ؟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 الرب أن يفعل إذا وجد خمسين بارًا داخل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سيعفو عن المدينة بأسرها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إنه سيفعل إذا كان هناك خمسة وأربعون بارًا في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سيعفو عن المدينة بأكملها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 الرب أن يفعل إذا وجد أربعين بارًا داخل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سيعفو عن المدينة بأكملها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إنه سيفعل إذا وجد ثلاثين بارًا داخل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سيغفر للمدينة بأسرها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إنه سيفعل إذا وجد عشرين بارًا داخل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سيعفو عن المدينة بأكملها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18: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إنه سيفعل إذا وجد عشرة أبرار داخل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سيعفو عن المدينة بأسرها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اقترح لوط على الملاكين عندما رآهما يدخلان سدوم؟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 لوط عليهم أن يبيتوا في بيته لليلة واحدة ثم يغادروا في الصباح.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الملائكة على 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الملائكة إنهم سيبيتون في الساحة.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قرر الملائكة في النهاية قضاء الليل بعد إلحاح لوط المستمر؟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أخيرًا، ذهب الملاكان مع لوط إلى بيته ليبيتا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رجال المدينة من لوط عندما تجمعوا حول 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الرجال أن يُخرج لوط الرجلين اللذين كانا يزورانه، لكي يضاجعوهم.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عرض لوط على رجال المدينة بدلاً من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لوط لرجال المدينة ابنتيه بدلاً من تسليم الضيفين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تجاوب الرجال مع عرض 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الرجال للوط أن يرجع للوراء وكادوا أن يحطموا الباب.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الملائكة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أدخل الملائكة لوطًا إلى داخل البيت وأصابوا الرجال الواقفين بالخارج بالعمى.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قاله الملائكة عن المهمة التي أرسلهم الرب لتنفيذها؟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الملائكة إن الرب أرسلهم لتدمير وإهلاك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ردَّ أصهار لوط عندما أخبرهم بالإسراع في مغادرة سدوم لأنها على وشك التدمير؟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أصهار لوط أن لوطًا كان يمزح.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بزغ الفجر، ماذا طلبت الملائكة من لوط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الملائكة للوط أن يأخذ زوجته وبناته ويغادر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لماذا، رغم تواني لوط، قام الملائكة بإخراج لوط وأسرته بأيديهم من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أخرجهم الملائكة خارج المدينة لأن الرب كان رحيمًا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قدمها الملائكة للوط عند خروجهم من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الملائكة لوط وعائلته بأن يهربوا لحياتهم وألا ينظروا إلى الوراء.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سمح الملاك للوط وعائلته بالهروب؟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سُمح للوط وعائلته بالفرار إلى مدينة صغيرة تُسمى صوغر.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عندما وصل لوط إلى صوغر؟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أنزل الرب كبريت ونار من السماء على سدوم وعمورة.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زوجة لوط وما الذي جرى 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نظرت زوجة لوط إلى ورائها، فتحولت إلى عمود من الملح.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شاهد إبراهيم في الصباح الباكر عندما نظر إلى كل أرض السهل؟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إبراهيم الدخان يتصاعد من الأرض مثل دخان الأتون.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انتقل لوط بعد ذلك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انتقل لوط إلى مغارة في الجبل لأنه كان يخشى أن يسكن في صوغر.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19: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دبّرته ابنتا لوط فيما يتعلق بوالدهما؟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اتّفقت ابنتا لوط على أن تسقياه الخمر حتى يسكر، ثم تضطجع كل واحدة منهما معه لتحصل على نسل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19: 37–38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الشعبان اللذان انحدرا من نسل ابنتي لوط؟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تكوّن من نسل بنات لوط شعبا الموآبيين والعمونيين.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20: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إبراهيم عن سارة أثناء إقامته في جرار؟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إبراهيم إن سارة هي أخته.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لأبيمالك بعد أن أخذ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الله لأبيمالك في حلم وأخبره بأنه سيموت لأنه أخذ زوجة الرجل.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أجاب أبيمالك الله عن كلام إبراهيم وسارة؟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أبيمالك الله أن إبراهيم قال له إن سارة أخته، وأن سارة أكدت له أن إبراهيم أخوها.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أمر الله أبيمالك، وما الذي قال الله إنه سيحدث إذا لم ينفذ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لأبيمالك أن يعيد سارة إلى إبراهيم، وإن لم يفعل، فإنه وشعبه سيهلكون.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استجابة عبيد أبيمالك عندما سمعوا ما أخب به الله أبيمالك؟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رجال أَبِيمَالِك بالخوف الشديد عندما سمعوا ما أخبرهم به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إِبْرَاهِيم إنّه أخبر أَبِيمَالِك بأنّ سَارَة هي أخته؟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إِبْرَاهِيم إنه كان يخشى أن يقتله أَبِيمَالِك بسبب سَارَة.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20: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سارة تُعتبر أخت إبراهيم بالفعل؟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سارة أخته من جهة الأب لا الأم.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الهدية التي قدمها أبيمالك لإبراهيم؟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أَبِيمَالِك إِبْرَاهِيم 1,000 {شاقل} من الفضة.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20: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أبيمالك لسارة إنه أعطى أخاها ألف قطعة فضة؟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أبيمالك سارة بأنه قدم ألف قطعة فضة لأخيها كتعويض، حتى لا يكون عليها لوم أمام من كانوا معها، حتى يتم تبرئتها.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جرى بعد أن صلى إبراهيم إلى الله لأجل أبيمالك وشعبه؟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استجاب الله لصلاة إبراهيم، فشفى أبيمالك وزوجته وجواريه، وأعاد إليهم القدرة على الإنجاب.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لسارة؟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زار الرب سَارَة، وحبلت فولدت ابنًا لإِبْرَاهِيم في الوقت المحدد.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إبراهيم عندما كان إسحاق في اليوم الثامن من عمره؟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إبراهيم بختان إسحاق عندما بلغ ثمانية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سارة أن الله صنع 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سارة إنّ الله صنع لها ضحكًا.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لاحظت سارة في يوم فِطام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رأت سارة ابن هاجر يستهزئ ويهزأ.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أمرت به سارة إبراهيم بخصوص هاجر وابنها، وما السبب؟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سارة من إبراهيم أن يخرج هاجر وابنها من البيت، لأن ابن هاجر لا يمكن أن يرث مع إسحاق.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إِبْرَاهِيم لطلب سَارَة؟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إِبْرَاهِيمَ مكروبًا بسبب طلب سَارَة المتعلق بابنه من هَاجَر.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الله إبراهيم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إبراهيم بأن يسمع لقول سارة.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ذهبت هاجر وابنها بعد أن أرسلهم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ذهبت هاجر وابنها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الله هاجر أنه سيفعل لابنها؟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سيجعل ابن هاجر أمة 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نجت هاجر وابنها؟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فتح الله عيني هاجر فرأت بئرًا من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لابن هاجر عندما كبر؟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 ابن هاجر في برية فاران، وأحضرت له أمه زوجة من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القَسم الذي أراد أبيمالك أن يُقسم عليه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أَبِيمَالِكَ من إِبْرَاهِيم أن يقسم بأنه لن يخدعه أو يخدع أبناءه أو ذريته. كما طلب منه أن يظهر نفس الوفاء بالعهد الذي أظهره أَبِيمَالِك لإِبْرَاهِيم.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اشتكى إبراهيم إلى أبيمالك؟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اشتكى إبراهيم إلى أبيمالك بخصوص بئر ماء استولى عليه عبيد أبيمالك.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28–30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أعطى إبراهيم سبع نعاج لأبيمالك؟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إبراهيم سبع نعاج لأبيمالك كشهادة على أنه هو الذي حفر البئر المتنازع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أرض عاد أبيمالك؟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أبيمالك إلى أرض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إبراهيم عند شجر الأثل التي في بئر السبع؟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إبراهيم باسم الرب، الإله السرمدي.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21: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عاش إبراهيم أيامًا كثيرة؟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إبراهيم في أرض الفلسطينيين أيامًا كثيرة.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الامتحان الذي اختبر به الله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أمر الله إبراهيم بالذهاب إلى </w:t>
      </w:r>
      <w:r>
        <w:rPr>
          <w:rtl/>
          <w:cs/>
          <w:lang w:val="ar_AE" w:bidi="ar_AE"/>
        </w:rPr>
        <w:t>أَرْضِ ٱلْمُرِيَّا</w:t>
      </w:r>
      <w:r>
        <w:rPr>
          <w:rtl/>
          <w:cs/>
          <w:lang w:val="ar_AE" w:bidi="ar_AE"/>
        </w:rPr>
        <w:t xml:space="preserve"> وتقديم إسحاق كمحرقة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إبراهيم لأمر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استيقظ إبراهيم في الصباح الباكر وبدأ رحلته إلى المكان الذي أخبره الله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إبراهيم للغلامين أنه هو وإسحاق سيقومان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إبراهيم غلاميه أنه هو وإسحاق سيذهبان للسجود ثم سيرجعان.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وجهه إسحاق إلى إبراهيم أثناء سيرهما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إسحاق إبراهيم: "</w:t>
      </w:r>
      <w:r>
        <w:rPr>
          <w:rtl/>
          <w:cs/>
          <w:lang w:val="ar_AE" w:bidi="ar_AE"/>
        </w:rPr>
        <w:t>أَيْنَ ٱلْخَرُوفُ لِلْمُحْرَقَةِ؟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إبراهيم على سؤال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إبراهيم إن </w:t>
      </w:r>
      <w:r>
        <w:rPr>
          <w:rtl/>
          <w:cs/>
          <w:lang w:val="ar_AE" w:bidi="ar_AE"/>
        </w:rPr>
        <w:t>ٱللهُ يَرَى لَهُ ٱلْخَرُوفَ لِلْمُحْرَقَةِ.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أعد إبراهيم كذبيحة محرقة عندما وصلوا إلى المكان، وكيف قام بذلك؟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إبراهيم بتجهيز إسحاق كتقدمة محرقة عبر ربطه ووضعه على المذبح.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له ملاك الرب عندما أخذ إبراهيم السكين في 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ملاك الرب لإِبْرَاهِيمَ ألا يؤذي إِسْحَاق.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12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شهد الملاك عن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إنه عرف الآن أن إبراهيم يهاب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وفر الله المحرقة لإبراهيم؟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هناك </w:t>
      </w:r>
      <w:r>
        <w:rPr>
          <w:rtl/>
          <w:cs/>
          <w:lang w:val="ar_AE" w:bidi="ar_AE"/>
        </w:rPr>
        <w:t>كَبْشٌ وَرَاءَهُ مُمْسَكًا فِي ٱلْغَابَةِ بِقَرْنَيْهِ، فَذَهَبَ إِبْرَاهِيمُ وَأَخَذَ ٱلْكَبْشَ وَأَصْعَدَهُ مُحْرَقَةً.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إبراهيم على موضع تقدمة المحرقة؟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إبراهيم ذلك الموضع "</w:t>
      </w:r>
      <w:r>
        <w:rPr>
          <w:rtl/>
          <w:cs/>
          <w:lang w:val="ar_AE" w:bidi="ar_AE"/>
        </w:rPr>
        <w:t>يَهْوَهْ يِرْأَهْ</w:t>
      </w:r>
      <w:r>
        <w:rPr>
          <w:rtl/>
          <w:cs/>
          <w:lang w:val="ar_AE" w:bidi="ar_AE"/>
        </w:rPr>
        <w:t>"، أي الرب سيُّوِّفر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قدمه ملاك الرب لمباركة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ملاك الرب إنه سيبارك إِبْرَاهِيمَ لأن إِبْرَاهِيمَ لم يمنع ابنه الوحيد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طريق من، ولماذا نالت جميع أمم الأرض البركة؟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ستتبارك جميع أمم الأرض من خلال ذرية إبراهيم، بسبب طاعة إبراهيم لصوت ملاك الرب.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إِبْرَاهِيمَ أولاً عندما ماتت سَارَة؟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حزن ابراهيم عندما ماتت سارة، وناح وبكى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إبراهيم إلى أبناء حِث؟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إبراهيم يمتلك أرض ليستخدمها كمقبرة.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أبناء حِث لطلب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أبناء حِث أفضل قبورهم على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طلب إبراهيم مغارة عفرون الحِثّي لتكون مقبرة، كيف كان تجاوب عفرون؟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 عِفْرونَ أن يمنح إِبْرَاهِيمَ المغارة والحقل المجاور له مجانًا.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إبراهيم على عرض عفرون؟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إبراهيم أن يدفع ثمن الحقل والمغارة.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عِفْرون على عرض إِبْرَاهِيم؟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عِفْرونَ 400 شاقل فضة مقابل الحقل والمغارة.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23: 14–16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انتهت المحادثة بين إبراهيم وعفرون؟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دفع إبراهيم 400 شاقل فضة لعفرون مقابل قطعة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23: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شمل شراء حقل عفرون الذي كان في المكفيلة؟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شمل شراء إِبْرَاهِيمَ لحقل عِفْرونَ الحقل نفسه، والمغارة التي كانت فيه، وجميع الأشجار الموجودة في جميع حدود الحقل وعلى حدوده.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إبراهيم بعد ذلك بالمغارة؟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دفن إبراهيم سارة امرأته في المغارة.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٢٤: ٢–٤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إبراهيم عبده الأكبر يُقسِم على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إبراهيم عبده الأكبر يُقسِم على أن يأتي بزوجة لإسحاق من أقارب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٢٤: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أصرّ إبراهيم ألا يفعله العبد بإسحاق؟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أصرَّ إبراهيم على أن لا يُعيد العبد إسحاق إلى الأرض التي جاء منها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12–14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عبد إبراهيم من الله ليُريه المرأة التي اختارها الرب لإسحاق؟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العبد أن تكون المرأة التي يطلب منها أن تُنزل جرتها ليشرب، فتفعل ذلك وتعرض عليه أيضًا سقي جماله.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علاقة رفقة بإبراهيم؟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رِفْقَة حفيدة نَاحور شقيق إِبْرَاهِيم.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٢٤: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رفقة عندما طلب عبد إبراهيم أن تسقيه 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قدمت رفقة للعبد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رفقة بعد أن انتهت من تقديم الماء للعبد؟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انتهت رِفْقَة من تقديم الماء للعبد، قالت: "</w:t>
      </w:r>
      <w:r>
        <w:rPr>
          <w:rtl/>
          <w:cs/>
          <w:lang w:val="ar_AE" w:bidi="ar_AE"/>
        </w:rPr>
        <w:t>أَسْتَقِي لِجِمَالِكَ أَيْضًا حَتَّى تَفْرَغَ مِنَ ٱلشُّرْبِ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العبد عندما علم أن رفقة لها قرابة بإبراهيم وأنه يمكنه قضاء الليل مع عائلتها؟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 العبد وسجد للرب وباركه.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شقيق 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لابان شقيق رفقة.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لابان عندما التقى بخادم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لابان خادم إبراهيم لينزل في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أصرَّ عبد إبراهيم على فعله قبل أن يأكل؟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أصر عبد إبراهيم على توضيح سبب مجيئه قبل أن يبدأ في تناول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إبراهيم إن الرب سيُنجح طريق العبد؟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إِبْرَاهِيمَ إن الرب سيرسل ملاكه مع العبد ولينجح طريقه.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 العبد لرفقة عندما علم أن لها قرابة بإبراهيم؟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عبد إبراهيم رفقة خاتمًا ذهبيًا لأنفها (خِزامة) وأساور لذراعيها (سّوار).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٢٤: ٥٠–٥١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لابان وبتوئيل على عبد إبراهيم عندما سألهم عن موقفهم بشأن 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لابان وبتوئيل بأن على العبد أن يأخذ رفقة ويذهب، فتكون رفقة زوجة لابن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52–53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عبد إبراهيم عندما سمع كلام لابان وبتوئيل؟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سجد العبد للرب، ثم أخرج الهدايا لرِفْقَة وأخيها وأمها.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٢٤: ٥٤–٥٥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استيقظوا في صباح اليوم التالي، ماذا أراد شقيق رفقة ووالدتها أن يفعل العبد؟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استيقظوا في الصباح التالي، رغبوا في أن يبقى عبد إبراهيم معهم لبضعة أيام إضافية.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56–58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رفقة إنها تريد أن تفعل عندما قال عبد إبراهيم إنه يريد الرجوع فورًا؟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رِفْقَة إنها ترغب في الذهاب مع العبد.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60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باركت بها العائلة رِفْقَة عندما غادرت مع عبد 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باركت العائلة رفقة بأن تكون أمًا لآلاف وأن يرث نسلها باب مبغضيهم.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63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إسحاق عندما وصلت رفقة إلى منزله؟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إسحاق في الحقل يتأمل.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24: 64–65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رفقة عندما رأت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رأت إسحاق، أَخَذَتِ </w:t>
      </w:r>
      <w:r>
        <w:rPr>
          <w:b/>
          <w:rtl/>
          <w:cs/>
          <w:lang w:val="ar_AE" w:bidi="ar_AE"/>
        </w:rPr>
        <w:t>ر</w:t>
      </w:r>
      <w:r>
        <w:rPr>
          <w:rtl/>
          <w:cs/>
          <w:lang w:val="ar_AE" w:bidi="ar_AE"/>
        </w:rPr>
        <w:t>فقة الْبُرْقُعَ وَتَغَطَّتْ</w:t>
      </w:r>
      <w:r>
        <w:rPr>
          <w:b/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ونزلت عن الجمل.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24: 67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إسحاق بعد أن أخبر عبد إبراهيم بكل الأمور التي قام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أدخل إسحاق رفقة إلى خيمة والدته سارة واتخذ رفقة زوجة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إبراهيم بعد موت زوجته سارة؟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تزوج إبراهيم امرأة أخرى تُدعى قطورة.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٢٥: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وزع إِبْرَاهِيم ثروته؟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إبراهيم عطايا لأبناء سراريه، ووهب كل ما يملك لإسحاق.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٢٥: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سنة عاش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إِبْرَاهِيمَ مئة وخمسة وسبعين عامًا.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دفن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كل من إِسْحَاق وإِسْمَاعِيل بدفن إِبْرَاهِيم.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٢٥: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عاش أبناء إسماعيل الاثنا عشر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أبناء إسماعيل الاثنا عشر معًا في حالة خلاف وعداء.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إسحاق عندما كانت رفقة عاقرًا؟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إسحاق إلى الرب لأجل امرأته، فاستجاب له الرب، فحبلت رفقة.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عن الطفلين اللذين كانا يتصارعان في رحم 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هناك أمتين في رحمها، وأحدهما سيكون أقوى من الآخر، وأن الأخ الأكبر سيخدم الأصغر.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٢٥: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وُلد أولًا، وكيف كان شكله؟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وُلد عيسو أولًا، وكان ذا لون أحمر ومكسوًا بالشعر كأنه فروة شعر.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وُلد ثانيًا، وماذا كان يفعل عند ولادته؟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وُلد يعقوب بعد عيسو، وكان قابضًا على عقب أخيه عند ولادته.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٢٥: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الرجال كان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عيسو صيادًا ماهرًا ورجلًا يعيش في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٢٥: ٢٧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الرجال كان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شخصًا هادئًا يسكن الخيام.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أحبه إسحاق، ومن الذي أحبته 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إِسْحَاق يحب عِيسوَ، وأما رِفْقَة فكانت تحب يَعْقوبَ.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الآخر لعيسو؟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أدوم اسمًا آخر لعيسو.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يعقوب مقابل الحساء الأحمر الذي أراد عيسو أن يأكله؟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يعقوب حق البكورية من عيسو مقابل الحساء الأحمر.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عيسو على عرض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عيسو وباع حقه في البكورية ليعقوب.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أظهر عيسو تجاه بكوريته عندما قبل عرض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عيسو يحتقر بكوريته عندما وافق على عرض يعقوب بهذه الطريقة.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إسحاق إلى جرار، حيث كان أبيمالك ملك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إسحاق إلى جرار بسبب المجاعة التي حلت في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لإسحاق قبل أن يذهب إلى جرار؟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لإسحاق ألا ينزل إلى مصر، وأن يبقى في الأرض التي سيخبره عنها.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لإسحاق عن القسم الذي أقسمه لأبيه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لإسحاق إنه سيفي بالقسم الذي أقسمه لإبراهيم.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الرب إنه سوف يقوم بذلك؟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سيفعل ذلك لأن إِبْرَاهِيمَ أطاع أقواله وحفظ تعاليمه ووصاياه وفرائضه وشرائعه.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إِسْحَاق لرجال جَرَارَ عن رِفْقَة، زوجته؟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إسحاق لرجال جرار إن رفقة هي أخته.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٢٦: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لأَبِيمَالِكَ، ما الذنب الذي كان يمكن أن يقع على الشعب بسبب كذبة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كذب إسحاق، كان يمكن لأحدهم أن يقيم علاقة مع رفقة ويجلب الذنب على الشعب.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القرار الذي اتخذه أبيمالك بشأن 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أوصى أَبِيمَالِكَ بأن يُقتل أي شخص يلمس رِفْقَة.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قدمه أَبِيمَالِكَ لطلبه من إِسْحَاق الابتعاد عن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أَبِيمَالِكَ من إِسْحَاق أن يبتعد عن الفلسطينيين قائلاً: «...لِأَنَّكَ صِرْتَ أَقْوَى مِنَّا جِدًّا».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26:18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على إسحاق أن يعيد حفر الآبار التي حفرها في أيام 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اضطر إسحاق إلى إعادة حفر الآبار التي كانت قد حفرت في أيام إبراهيم، لأن الفلسطينيين كانوا قد سدّوها بعد وفاة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إسحاق على البئر الذي لم يتخاصم عليه رعاة جرار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إسحاق على البئر، الذي لم يتخاصم معه عليه رعاة جرار، اسم رحوبوت.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٢٦: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جدده الرب لإسحاق عندما ظهر له في بئر 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أكد الرب أنه سيبارك إسحاق ويُكثر من نسله.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٢٦: ٢٨–٢٩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العهد الذي أراد أبيمالك أن يبرمه مع إسحاق،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أبيمالك أن يعقد عهدًا بعدم الإضرار ببعضهم البعض، لأنه أدرك أن الرب كان مع إسحاق.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26: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إسحاق لطلب أبيمالك بعقد عهد بينهما؟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لهم إسحاق ضيافة، وحلفوا بعضهم لبعض.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26: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قوم كانت تنتمي زوجتا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زوجتا عيسو من الحثيين.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٢٦: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علاقة زوجات عيسو بإسحاق ورفقة؟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زوجات عيسو جلبن الحزن لإسحاق ورفقة.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لإسحاق عندما شاخ؟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شاخ إسحاق، أصبح غير قادر على الرؤية.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إسحاق من عيسو، وما السبب؟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إِسْحَاق من عِيسوَ أن يذهب للصيد ويعد له الطعام الذي يحبه، حتى يتمكن من تناوله ومنح البركة لعِيسوَ.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٢٧: ٨–١٠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خطة رِفْقَة لتوفير الطعام لإِسْحَاق، وما السبب وراء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رِفْقَة ليَعْقوب أن يذهب ليحضر جَدْيَيْن وستقوم بإعداد الطعام الذي يُحِبُّه إِسْحَاق، حتى يتمكن يَعْقوب من تقديمه لإِسْحَاق والحصول على البركة.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٢٧: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أقلق يعقوب عندما قدم الطعام لإسحاق؟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قلقًا من أن عيسو كان رجلاً مشعرًا بينما هو كان ناعم البشرة، وأن إسحاق قد يلمسه ويكتشف أن يعقوب كان مخادعًا فيلعنه.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رفقة لجعل يعقوب يبدو مثل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ألبسته ملابس عيسو ووضعت جلود الماعز على يديه ورقبته.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برر يعقوب سرعة حصوله على الصيد عندما سأله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الرب، إله أبيه، هو الذي يسّره 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٢٧: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إسحاق ليتأكد من هوية الشخص الذي قدم له الطعام؟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 إسحاق يدي يعقوب وشعر بجلود الماعز المشعرة.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يعقوب عندما سأله إسحاق: «هَلْ أَنْتَ هُوَ ٱبْنِي عِيسُو؟»؟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يعقوب، «أَنَا هُوَ».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تأكد إسحاق في النهاية أن من أحضر الطعام هو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اقترب يعقوب لتقبيله، شم إسحاق رائحة ثياب عيسو.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إسحاق إنهم سيسجدون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إِسْحَاق إن الشعوب ستسجد أمام يَعْقوب، وأن أبناء أم يَعْقوب سيسجدون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عيسو بعد أن غادر يعقوب خيمة إسحاق مباشرة؟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عيسو من الصيد، وجهز الطعام، ثم قدمه لإسحاق.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34–35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إسحاق عندما طلب عيسو أن يباركه؟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إسحاق إن يعقوب قد أخذ بركة عيسو بالمكر والخداع.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27: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الأمران اللذان قال عيسو إن يعقوب خدعه فيهما؟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يعقوب أخذ منه حق البكورية والبركة.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27: 39–40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أعطاها إسحاق لعيسو؟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إِسْحَاق إن عِيسوَ سيعيش بعيدًا عن خصوبة الأرض، وأنه سيُستعبد لأخاه، لكنه في النهاية سيتمرد عليه ويكسر نير يَعْقوبَ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27: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عيسو أن يفعل بعد موت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عيسو قتل يعقوب بعد موت إسحاق.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27: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رفقة عندما علمت بنيّة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أرسلت رفقة يعقوب إلى لابان أخيها في حاران.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أوصى إسحاق يعقوب قبل رحيله؟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أوصى إسحاق يعقوب بألّا يتزوج من بنات كنعان.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طلب إسحاق من يعقوب أن يجد زوجة؟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اسحاق من يعقوب أن يأخذ زوجة من بنات لابان، أخي أمه رفقة.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طلب إسحاق من الله أن يمنحها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إسحاق من الله أن يمنح يعقوب بركة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وجد عيسو زوجة بعدما علم أن نساء كنعان لا يرضين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عيسو زوجة من بنات إسماعيل بن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رآه يعقوب في حلمه وهو في طريقه إلى حاران؟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يعقوب سلمًا يصل بين الأرض والسماء، والملائكة تصعد وتنزل عليه، والله واقف في أعلاه.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به الله يعقوب بشأن الأرض التي كان مُضطجع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الأرض التي كان يعقوب مُضطجع عليها ستُمنح له ولنسله.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بركة أعطاها الله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الرب يعقوب بركة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يعقوب عن المكان الذي رأى فيه الحلم؟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هذا المكان كان بيت الله وباب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يعقوب على المكان الذي حلم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يعقوب على هذا المكان اسم بيت إيل.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28: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النذر الذي نذره يعقوب للرب ليكون إلهه؟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الله يجب أن يكون معه، ويحفظه في طريقه، ويعيده بسلام إلى بيت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28: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تعهّد يعقوب للرب إن فعل له هذه الأمور؟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بأن يقدم للرب عُشر كل ما يرزقه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مكان كانوا الرجال الذين تحدث معهم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الرجال من حاران.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جاء أيضًا إلى البئر بقطيع من الغنم؟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راحيل، ابنة لابان، إلى البئر ومعها قطيع من الغنم.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يعقوب لأغنام لابان؟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يعقوب بدحرجة الحجر عن فم البئر وسقى الغنم.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يعقوب لراحيل، وماذا فعلت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أخبرها أنه من أقارب أبيها، فركضت وأخبرت والدها.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لابان عندما سمع بوصول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ركض لابان للقاء يعقوب، واحتضنه، وقبّله، وأخذه إلى بيته.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صِف ابنتي لابان.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ليئة الابنة الكبرى، وكانت عيناها ضعيفتين، أما راحيل فكانت الابنة الصغرى، , وكانت حسنة الصورة وحسنة المنظر.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الاتفاق الذي توصل إليه لابان ويعقوب بشأن عمل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اتفقا على أن يعمل يعقوب لدى لابان سبع سنوات ليتزوج راحيل.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بدت السنوات السبع من العمل ليعقوب وكأنها مجرد أيام قليلة؟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بدت السنوات السبع من العمل وكأنها أيام قليلة فقط بسبب محبة يعقوب نحو راحيل.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٢٩: ٢٣–٢٥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خدع لابان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لابان ليئة ليعقوب بدلاً من راحيل في ليلة الزفاف.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٢٩: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كانت الجارية التي أعطاها لابان لليئة؟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لابان جاريته زلفة لابنته ليئة لتكون جاريتها.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29: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لابان إنه خدع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لابان إنه ليس من عادتهم أن تُزوَّج الابنة الصغرى قبل البكر.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الاتفاق الذي تم بين لابان ويعقوب بشأن عمل يعقوب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اتفقا على أن يخدم يعقوب لابان سبع سنوات أخرى مقابل راحيل.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كانت الجارية التي أعطاها لابان لراحيل؟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لابان جاريته بلهة لابنته راحيل لتكون خادمتها.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عندما رأى أن يعقوب لا يحب ليئة؟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فتح الرب رحم ليئة فحملت، بينما بقيت راحيل عاقرًا.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كانت ليئة تأمل عندما أنجبت أولاد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تأمل ليئة أن يحبها يعقوب إذا ما أنجبت له بنين.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32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اسم أول أبناء ليئة؟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أول أبناء ليئة هو رأوبين.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29: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لَيْئَةَ بعد أن أنجبت يَهوذَا؟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لَيْئَةَ بعد أن أنجبت يَهوذَا: "هَذِهِ ٱلْمَرَّةَ أَحْمَدُ ٱلرَّبَّ."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ترزق راحيل بالأبناء، بحسب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بحسب يعقوب، الله هو الذي منع راحيل من انجاب الأطفال.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راحيل لكي يكون لها 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أعطت راحيل جاريتها بلهة ليعقوب لتنجب أطفالًا بدلًا منها.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قالت راحيل إنها قد غلبت أختها ليئة؟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راحيل إنها قد غلبت لأن جاريتها بلهة أنجبت ليعقوب ولدين.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ليئة عندما رأت أنها توقفت عن الولادة؟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أعطت لَيْئَةُ جاريتها زِلْفَةَ ليعقوب لكي تتمكن زِلْفَةُ من إنجاب الأطفال نيابةً عن لَيْئَةَ.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لَيْئَةَ تقول: «بِسَعْدٍ»؟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لَيْئَةَ: «بِسَعْدٍ» لأن زِلْفَةَ جاريتها أنجبت ليَعْقوبَ ابنًا.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30: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عرضت راحيل على ليئة مقابل لفّاح ابنها؟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عرضت راحيل السماح لليئة بالنوم مع يعقوب تلك الليلة مقابل لفّاح رأوبين.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الأبناء الذين أنجبتهم ليئة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أنجبت ليئة ليعقوب ستة أبناء.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قالت راحيل إن عارها قد زال؟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 عارها قد زال، عندما أنجبت رَاحِيل ابنًا ليَعْقوبَ.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يعقوب للابان بعد ولادة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يعقوب من لابان أن يسمح له بالعودة مع عائلته إلى وطنه.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30: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رفض لابان أن يترك يعقوب يرحل؟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أدرك أن الله باركه بسبب يعقوب.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الأجرة التي حصل عليها يعقوب مقابل عمله عند لابان؟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يعقوب كل شاه رقطاء وبلقاء، وكل شاه سوداء من قطيع غنم لابان الذي كان يرعاه كأجر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٣٠: ٣٥–٣٦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خدع لابان يعقوب فيما يتعلق بأجره؟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أن يسلم لابان القطيع ليعقوب ليرعاه، قام أولاً بإزالة الحيوانات التي كان من المفترض أن يأخذها يعقوب.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٣٠: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العصي قشر فيها يعقوب خطوطًا بيضاء؟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يعقوب بتقشير خطوط بيضاء في قضبان خُضر من لبني ولوز ودلب.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يعقوب بالقضبان التي قشّرها؟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أوقف يعقوب القضبان التي قشّرها أمام الغنم، في الأجران في مساقي الماء حيث كانت الغنم تجيء لتشرب.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٣٠: 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ولدت الأغنام أمام القضبان؟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تجمع الغنم أمام القضبان، ولدت مخططات ورقطًا وبلقا.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نتيجة تربية يعقوب للحيوانات؟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النتيجة أن غنم لابان أصبحت أضعف، بينما أصبح غنم يعقوب أقوى.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٣١: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اعتقد لابان وأبناؤه أن يعقوب حصل على كل ثروته؟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لابان وأبناؤه أن يعقوب حصل على كل ثروته من ممتلكات لابان.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الوصايا التي أوصى بها الرب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أوصى الرب يعقوب بالعودة إلى أرض أجداده وإلى عشيرته.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31: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نزع الله غنم لابان وأعطاها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الله الأغنام تلد صغارًا منقطة ومخططة، فكانت نصيب يعقوب.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موقف راحيل وليئة تجاه والدهما لابان؟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راحيل وليئة إن لابان لم يعاملهما كأفراد من عائلته، بل كأجنبيتين، ونهب مالهما.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راحيل قبل أن ترحل مع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سرقت راحيل أصنام والدها.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قام يعقوب بخداع لابان في ذلك الحين؟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خدعه بعدم إخباره بنيّته الهروب.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لابان عندما علم بهروب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لابان إخوته معه وسعى وراء يعقوب، فأدركه بعد سبعة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 للابان في الحلم؟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للابان ألا يكلم يعقوب لا بخير ولا شر.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ذكر يعقوب أنه هرب من لابان دون علمه؟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إنه هرب سرًا لأنه كان خائفًا من أن يأخذ لابان بناته منه بالقوة.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يعقوب عندما اتهمه لابان بسرقة آلهته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من سرق آلهة بيت لابان لن يعيش.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٣١: ٣٤–٣٥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لابان من العثور على الأصنام بين ممتلكات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لابان من العثور على أصنامه لأن راحيل كانت جالسة عليها، ثم قالت إنها لا تستطيع الوقوف لأنها كانت في فترة الحيض.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سنة خدم يعقوب لابان، وكم مرة غيّر لابان أجره؟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خدم يعقوب لابان عشرين سنة، وغيّر لابان أجره عشر مرات.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لابان أنه لا يزال يعتبر ممتلكات يعقوب ملكًا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لَابَان إن كل ما رآه من ممتلكات يَعْقوبَ، هو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ميّز يعقوب ولابان مكان العهد بينهما؟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يعقوب ولابان رُجمةمن الحجارة هناك كعلامة على عهدهما.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49–50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الشاهد بين يعقوب ولابان لضمان الوفاء بالعهد؟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الله الشاهد بين يعقوب ولابان لضمان الوفاء بالعهد.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51–52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الهدف من رُجمة الحجارة والعمود؟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الرُجمة والعمود كلاهما شاهدين على العهد الذي نص على أن لا لابان ولا يعقوب سيتجاوزان الرُجمة أو العمود لإلحاق الأذى بالآخر.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العهد الذي قطعه يعقوب ولابان؟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 يعقوب ولابان على ألا يتجاوز أي منهما رُجمة الحجارة لإلحاق الأذى بالآخر.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يعقوب موافقته على العهد؟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حلف يعقوب بالله الذي كان أبوه إسحاق يخشاه، تأكيدًا لموافقته على العهد مع لابان.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31: 55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لابان في صباح اليوم التالي؟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نهض لابان، وقبّل بنيه وبناته، وباركهم، ورجع إلى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أرسل يعقوب رسالة أثناء سفره إلى كنعان؟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يعقوب رسالة إلى أخيه عيسو أثناء سفره إلى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 :5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الهدف من الرسالة التي أرسلها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يرغب في أن يجد نعمة في عيني عيسو.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32: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يعقوب عند سماعه بقدوم عيسو مع أربعمائة رجل، وكيف تصرف؟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خاف يعقوب، فقسم عشيرته إلى مجموعتين حتى إذا هاجم عيسو إحدى المجموعتين، تتمكن الأخرى من الفرار.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يعقوب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يعقوب من الرب أن ينجيه من يد عيسو.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ذكّر يعقوب الرب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ذكّر يعقوب الرب بوعده له بأن يبارك يعقوب، وأن يجعل نسله كرمل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الهدف الذي كان يسعى إليه يعقوب من إرسال الهدايا إلى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يعتقد أنه ربما يستطيع استعطاف عيسو بالهدايا التي أرسلها له، حتى إذا رآه لاحقًا، يستقبله عيسو بلطف.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انتهى الأمر بيعقوب وحيدًا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أخذ امرأتيه وجاريتيه وأولاده عبر مخاضة يبوق.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يعقوب تلك الليلة حتى طُلوع الفجر؟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تَصارع يعقوب مع إنسان حتى طُلوع الفجر.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الإنسان عندما لم يستطع التغلب على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 الإنسان فخذ يعقوب وخلعه.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يعقوب قبل أن يترك ذلك الشخص يذهب؟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يعقوب منه أن يباركه.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أعطاه الرجل ليعقوب؟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الرجل إن يعقوب سيُدعى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32: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يعقوب إنه قابله وجهًا لوجه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إنه رأى الله وجهًا لوجه في تلك الليلة.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٣٢: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الإعاقة الجسدية التي استمرت مع يعقوب بعد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يعرج بسبب فخذه بعد تلك الليلة.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٣٣: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حينما اقترب عيسو من يعقوب، بأي ترتيب وضع يعقوب زوجاته خلفه؟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يعقوب بوضع جارياته أولاً، ثم ليئة، ثم راحيل.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٣٣: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يعقوب عندما اقترب من أخيه؟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سجد يعقوب إلى الأرض سبع مرات حتى اقترب إلى أخيه.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عيسو عندما اقترب من أخيه؟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ركض عيسو لمقابلة يعقوب، وعانقه، ووقع على عنقه، وقبّله.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عيسو من يعقوب بشأن الهدايا التي أرسلها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عيسو ليعقوب أن يحتفظ بها لنفسه، لأنه يمتلك ما يكفي.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السببان اللذان قدمهما يعقوب لعيسو ليقبل هداياه؟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الله أنعم عليه، وإنه يملك ما يكفي، لذلك يجب أن يقبل عيسو هداياه.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33: 12–14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يعقوب من عيسو أن يذهب أمامه بينما هو سيأتي إليه على مهل؟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إنه يريد أن يذهب عيسو قدامه لأن الغنم ستموت إذا تم دفعها بسرعة كبيرة.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قال يعقوب إنه سيأخذ عائلته وغنمه؟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إنه سيأخذ عائلته وغنمه إلى عيسو في سعير.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المكان الذي ذهب إليه يعقوب وبنى فيه بيتًا لنفسه؟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يعقوب إلى سكوت، حيث بنى لنفسه بيتًا.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33: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المكان الذي ذهب إليه يعقوب واشترى فيه حقل؟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سافر يعقوب إلى شكيم، حيث اشترى حقل.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شَكِيمَ، ابن حَمورَ، عندما رأى دِينَةَ، ابنة لَيْئَةَ؟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شَكِيمَ بالاعتداء على دِينَةَ وأجبرها على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يعقوب عندما سمع بما جرى لدينة؟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التزم يعقوب الصمت إلى أن رجع أبناؤه من الحقل.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أبناء يعقوب عندما سمعوا بما فعله شكيم بدينة؟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اغتاظ أبناء يعقوب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34: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حَمور، والد شَكِيم، أن يفعل مع يَعْقوب؟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حَمورَ أن يعطي دِينَةَ لشَكِيمَ كزوجة، وأن يسمح لعائلة يَعْقوبَ بالزواج من عائلة حَمورَ.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شَكِيمَ إنه مستعد لفعله لكي يتزوج 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شكيم إنه سيدفع مهرًا عظيمًا كما يطلب يعقوب.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أبناء يعقوب شكيم،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أبناء يعقوب شكيم بمكر، لأن شكيم قد نجس 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الشرط الذي وضعه أبناء يعقوب لحَمور قبل أن يوافقوا على الزواج من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اشترط أبناء يعقوب أن يُختن جميع الذكور في عائلة حامور.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حَمورَ وشَكِيمَ لرجال مدينتهم عن ما سيكون لهم إذا تزوجوا من عائلة يَعْقوب؟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جميع مواشي يعقوب وبهائمهم ستصبح لهم إذا تزاوجوا مع عائلة يعقوب.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٣٤: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رجال مدينة حامور عندما طُلب منهم الختان؟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استمع رجال مدينة حَمور إلى حَمور وشَكِيم، وتم ختان كل ذكر.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شمعون ولاوي في اليوم الثالث بعد أن تم ختان ذكور عائلة حامور؟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شمعون ولاوي بالهجوم على المدينة وقتلوا جميع الذكور فيها.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34: 27–29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جميع أبناء يعقوب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أبناء يعقوب بنهب المدينة، واستولوا على جميع ممتلكاتها، وأخذوا النساء والأطفال كأسرى.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٣٤: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ردّ يعقوب عندما علم بما فعله شمعون ولاوي؟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شمعون ولاوي جلبا عليه المتاعب لأن سكان الأرض قد يهجمون عليه ويهلكونه هو وأهل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٣٤: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شمعون ولاوي إنهما فعلا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شمعون ولاوي إنهما فعلا ذلك لأن شكيم عامل أختهما دينة كأنها زانية.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أمر الله يعقوب بالذهاب وماذا طلب منه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يعقوب أن يذهب إلى بيت إيل وأن يبني مذبحًا لله هناك.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٣٥: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يعقوب لأهل بيته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أن يعزلوا الآلهة الغريبة التي بينهم، وأن يتطهروا، وأن يبدلوا ثيابهم.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يسعَ سكان المدن التي حولهم وراء يعقوب وأهل بيته خلال سفرهم؟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يسعوا وراءهم لأن خوف الله كان عليهم.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٣٥: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أطلق يعقوب على ذلك المكان اسم "بيت إيل"؟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سمّاه "بيت إيل" لأنه المكان الذي ظهر فيه الله ليعقوب عندما هرب من عيسو.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الاسم الجديد الذي دعى الله به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الله يعقوب باسم "إسرائيل".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٣٥: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أعطاه الله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جدد الله وعده بأن إسرائيل سيكون أمة عظيمة تتكون من عدة شعوب، وسيخرج من نسله ملوك، وستكون له ولنسله الأرض التي وعد بها الله إبراهيم وإسحاق.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لراحيل عندما ولدت بنيامين؟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ماتت راحيل بعد أن أنجبت بنيامين.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علم به إسرائيل عن رأوبين؟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إسرائيل أن رأوبين قد اضطجع مع بلهة سرية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35: 22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عدد أولاد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ليعقوب اثنا عشر ابناً.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أبناء يعقوب الذين أنجبتهم راحيل؟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أنجبت راحيل يوسف وبنيامين.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السنوات التي عاشها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إسحاق 180 عامًا.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35: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قام بدفن إسحاق؟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عيسو ويعقوب بدفن إسحاق.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الآخر الذي سُمّي به نسل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سُمّي نسل عيسو أيضًا باسم أدوم.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قوم تزوج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تزوج عيسو من بنات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انتقل عيسو بعيدًا عن أخيه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انتقل عيسو بعيدًا عن أخيه يعقوب لأن الأرض لم تكن قادرة على استيعاب ممتلكاتهما الكثيرة معًا.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مكان سكن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 عيسو في جبل سعير.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اسم الابن الذي أنجبته تمناع، سرية أليفاز، ابن عيسو البكر؟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اسم الابن الذي ولدته تمناع هو عماليق.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اسم الابن الذي أنجبته تمناع، سرية أليفاز، ابن عيسو البكر؟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اسم الابن الذي أنجبته تمناع كان عماليق.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يُعتبر أبًا لسكان الأرض التي عاش فيها أدوم؟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سَعِير الحوري أبًا لسكان الأرض التي عاش فيها أدوم.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لدى شعب أدوم قبل أن يكون لبني إسرائيل مثله؟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يحكم شعب أدوم ملوك قبل أن يكون لبني إسرائيل أي 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36: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أبا لشعب أدوم؟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عيسو أبو أدوم.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 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يسكن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يسكن في أرض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أخبر به يوسف أباه يعقوب أثناء رعيه الغنم مع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يوسف أباه بنميمة أخوته الرديئة.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إسرائيل أنه يحب يوسف أكثر من بقية 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إسرائيل ليوسف قميصًا ملونًا.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شعور إخوة يوسف تجاه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أبغضه إخوة يوسف ولم يستطيعوا يكلموه بسلام.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رأى يوسف في حلمه الأول؟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يوسف حزمته واقفة منتصبة بينما حزم إخوته تسجد لحزمته.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شعر إخوة يوسف تجاهه بعدما أخبرهم عن حلمه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ازداد بُغضه إخوة يوسف له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يوسف في حلمه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يوسف الشمس والقمر وأحد عشر كوكبًا ساجدة 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حلم يوسف الثاني، ماذا كانت ترمز الشمس والقمر والنجوم؟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الشمس والقمر والنجوم تمثل والده ووالدته وإخوته.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يعقوب يوسف من وادي حبرون؟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يعقوب يوسف ليتحقق من سلامة إخوته وليحضر له الأخبار.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خطط إخوة يوسف أن يفعلوا عندما رأوه قادمًا؟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خطط إخوة يوسف لقتل يوسف وإلقائه في إحدى الآبار.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الاقتراح الذي قدمه رأوبين لإخوته،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 رأوبين على إخوته أن يلقوا يوسف في البئر دون أن يؤذوه، حتى يتمكن لاحقًا من إنقاذه.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قام إخوة يوسف ببيع يوسف، وما كان الثمن؟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إخوة يوسف ببيعه للإسماعيليين مقابل عشرين من الفضة.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37: 28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أُخذ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أُخذ يوسف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٣١–٣٢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جعل إخوة يوسف الأمر يبدو وكأن يوسف قد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إخوة يوسف بذبح ماعز وغمسوا قميص يوسف في الدم، ثم أحضروا القميص إلى أبيهم.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صنع يعقوب عندما اعتقد أن يوسف قد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مزق يعقوب ثيابه، ووضع مِسحًا، وناح على ابنه أيامًا كثيرةً.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٣٧: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بيع يوسف عندما وصل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بيع يوسف إلى فوطيفار، وهو خَصي فرعون رئيس الشرط في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٣٨: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مِمَّن تزوج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تزوج يَهوذَا من ابنة رجل كنعاني اسمه شوع.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بابن يهوذا البكر عير،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الرب بأماتته لأنه كان شريرًا.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لم يقم أونان، الابن الثاني ليهوذا، بواجبه كأخ لإنجاب نسل لعير؟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أونان يمنع زرعه من الدخول إلى ثامار ويسكبه على الأرض، عندما كان يضطجع مع ثامار.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يهوه بابن يهوذا الثاني، أونان،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أماته الله لأن فعله كان شرًا في عينيه.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تعهد يهوذا لثامار؟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يهوذا بأن يزوّجها لابنه شيلة عندما يبلغ سن الرشد.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جعل يهوذا بحاجة إلى التعزية بعد وقت طويل؟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يهوذا بحاجة إلى التعزية بسبب موت امرأته.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ثامار عندما سمعت أن يهوذا ذاهب إلى تمنة؟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خلعت ثَامَار ثياب ترملها، وتغطت ببرقع وتلففت، وجلست في مدخل </w:t>
      </w:r>
      <w:r>
        <w:rPr>
          <w:rtl/>
          <w:cs/>
          <w:lang w:val="ar_AE" w:bidi="ar_AE"/>
        </w:rPr>
        <w:t>عَيْنَايِم.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تصرفت ثامار بهذه الطريقة؟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فعلت ثامار ذلك لأن ابن يهوذا الثالث، شيلة، قد كبر، وهي لم تُعطَ له زوجة.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حصلت عليه ثامار كرهن قبل أن يقيم يهوذا علاقة معها؟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يهوذا ثامار خاتمه وعصابته وعصاه كرهن.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اكتشف يَهوذَا عندما حاول استعادة رهنه من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علم يَهوذَا أنه لم تكن هناك زانية في تلك المنطقة.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قرار يهوذا عندما اكتشف حمل ثامار؟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يهوذا أن تُحرَق لأنها حملت من الزنا.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ثَامَار عندما أُحضرت إلى يَهوذَا؟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إنها كانت حاملًا من الرجل صاحب الخاتم والعصابة والعصا التي كانت بحوزتها.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يهوذا عندما تعرف على خاتمه وعصابته وعصاه؟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 ثامار كانت أبرّ منه، لأنه لم يعطها لابنه شيلة زوجة.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ولداً أنجبت ثامار؟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أنجبت ثامار توأمين.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فعلته القابلة عندما مدَّ أحد توأمي ثامار يده خارج الرحم؟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أخرج أحد توأمي ثَامَار يده من رحمها، قامت القابلة بربط قِيرمزًا على يده وقالت: "هَذَا خَرَجَ أَوَّلًا".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٣٨: ٢٩–٣٠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أسماء الأخوين اللذين أنجبتهما ثامار؟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أسماء الأخوين اللذين أنجبتهما ثَامَار هما فَارِص وزَارَح.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قام بشراء يوسف في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فوطيفار خصي فرعون رئيس الشرط، بشراء يوسف في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٣٩: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سبب نجاح يوسف في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نجح يوسف لأن الرب كان معه.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جعله فوطيفار تحت مسؤولية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فوطيفار كل ما كان له في يد يوسف.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أرادته زوجة فوطيفار من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زوجة فوطيفار من يوسف أن يضطجع معها.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39: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يوسف لطلب زوجة فوطيفار؟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يوسف بالرفض وقال: "فَكَيْفَ أَصْنَعُ هَذَا ٱلشَّرَّ ٱلْعَظِيمَ وَأُخْطِئُ إِلَى ٱللهِ؟"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عندما أمسكت زوجة فوطيفار بثيابه؟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يوسف ثوبه في يدها وهرب وخرج إلى الخارج.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39: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وجهتها زوجة فوطيفار إلى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اتهمته بمحاولة إجبارها على مضطاجعته.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39: 19–20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تصرف فوطيفار عندما سمع ادعاء زوجته ضد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غضب فوطيفار بشدة ووضع يوسف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٣٩: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هذا الوقت، ماذا أظهر الرب ليوسف؟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الرب لطفه ليوسف في هذا الوقت.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٣٩: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أوكله رئيس السجن إلى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رئيس السجن بوضع جميع الأسرى تحت يد يوسف.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٣٩: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نتيجة كل ما فعله يوسف،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الله كل ما يقوم به يوسف ناجحًا.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وضع ملك مصر ساقيه وخبازه في السجن؟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وضعهما في السجن لأنهما أذنبا في حقه.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للساقي والخباز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حلم الساقي والخباز حلمًا في نفس الليلة.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سبب حزن الساقي والخباز في صباح اليوم التالي؟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كلاهما حزينًا لأنّه لم يكن لديهم من يفسر أحلامهم.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من الذي قال يوسف عنه إنه قادر على تفسير الأحلام؟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الله هو من يمنح تفسير الأحلام.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40: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تفسير يوسف لحلم الساقي؟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الحلم يعني أنه في غضون ثلاثة أيام سيرد فرعون الساقي إلى مقامه.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يوسف من الساقي بعد أن فسر له الحلم؟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يوسف من الساقي أن يتذكره، ويذكره لفرعون، ويساعده على الخروج من السجن.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تفسير يوسف لحلم الخباز؟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الحلم يعني أنه في غضون ثلاثة أيام سيرفع فرعون رأس الخباز ويعلقه على خشبة.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المناسبة الخاصة التي حدثت بعد ثلاثة 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ثلاثة أيام، احتفل الفرعون بعيد ميلاده.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فرعون بالساقي والخباز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أعاد فرعون الساقي إلى وظيفته، لكنه أعدم الخباز، كما فسر لهم يوسف.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تذكر الساقي طلب يوسف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يتذكر الساقي مساعدة يوسف، بل نسيه.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الحلم الأول لفرعون، ماذا فعلت البقرات السبع القبيحة المنظر بالبقرات السبع السمينة؟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أكلت البقرات السبع القبيحة البقرات السبع السمينة.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الحلم الثاني لفرعون، ماذا فعلت السنابل السبع الرقيقة بالسنابل السبع الممتلئة؟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ابتلعت السنابل الرقيقة السبع السنابل السبع السمينة الممتلئة.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فسّر السحرة والحكماء في بلاط فرعون أحلامه؟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سحرة وحكماء فرعون من تفسير أحلامه.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رئيس السقاة لفرعون عن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رئيس السقاة لفرعون إن غُلام عبراني فسّر حلمه وحلم الخباز بشكل صحيح أثناء وجودهم في السجن.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يوسف إنه سيفسر حلم فرعون؟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الله هو الذي سيفسر حلم فرعون.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أوضحه يوسف عن ما كان الله يعلنه لفرعون؟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أوضح يوسف إن الله كان يُخبر فرعون بما هو صانع.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كانت ترمز البقرات السبع الحسنة والسنابل السبع الحسنة في الأحلام؟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البقرات السبع الحسنة والسنابل السبع الحسنة تشير إلى سبع سنوات من الخير والرخاء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كانت ترمز البقرات السبع الرقيقة والسنابل السبع الفارغة في الأحلام؟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الأبقار السبع الرقيقة تُشير إلى سبع سنوات من المجاعة.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تكرر حلم فرعون مرتين بحسب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تكرر حلم فرعون مرتين لأن الأمر مُقرر من الله والله مُسرع ليصنعه.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٤١: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نسبة غلة الأرض التي أوصى يوسف فرعون بأخذها خلال سنوات الشبع السبع؟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أوصى يوسف فرعون بتعيين شخص لجمع خُمس غلة الأرض في سبع سني الشبع.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فرعون إنه موجود في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فرعون إن روح الله كان في يوسف.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٤١: ٤٠–٤١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المنصب الذي أعطاه فرعون ليوسف؟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فرعون يوسف السلطة على بيته وعلى كل أرض مصر، ولم يكن فوقه إلا فرعون.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٤١: ٤٨–٤٩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مخزون الحبوب الذي جمعه يوسف خلال السنوات الشِبَع السبع؟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خزّن يوسف قمحًا كرمل البحر، بحيث لا يمكن عدها.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41: 50–52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أسماء أبناء يوسف الذين وُلِدوا قبل المجاعة؟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اسما ابني يوسف </w:t>
      </w:r>
      <w:r>
        <w:rPr>
          <w:rtl/>
          <w:cs/>
          <w:lang w:val="ar_AE" w:bidi="ar_AE"/>
        </w:rPr>
        <w:t>مَنَسَّى</w:t>
      </w:r>
      <w:r>
        <w:rPr>
          <w:rtl/>
          <w:cs/>
          <w:lang w:val="ar_AE" w:bidi="ar_AE"/>
        </w:rPr>
        <w:t xml:space="preserve"> وأفرايم.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٤١: ٥٤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مدى انتشار المجاعة خلال السنوات السبع؟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المجاعة في جميع الأراضي.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55–56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عندما صرخ شعب مصر إلى فرعون طلبًا للطعام؟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يوسف بفتح جميع المخازن وباع الطعام للمصريين.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41: 57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جاء إلى مصر ليشتري قمحًا من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كل أهل الأرض إلى مصر ليشتروا قمحًا من يوسف.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٤٢: ١–٤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أرسله يعقوب إلى مصر لشراء القمح؟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يعقوب عشرة من إخوة يوسف، باستثناء بنيامين، إلى مصر لشراء القمح.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إخوة يوسف عندما جاؤوا إليه ليشتروا القمح؟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سجد إخوة يوسف له ووجوههم إلى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عندما تعرف على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تنكر يوسف وتكلم مع إخوته بجفاء.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وجهها يوسف إلى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يوسف إخوته بأنهم جواسيس.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إخوة يوسف إن أخاهم الصغير كان موجودًا؟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إخوة يوسف أن أخاهم الصغير كان مع والدهم في أرض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إخوة يوسف أن أخاهم الآخر المفقود كان موجودًا؟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إخوة يوسف إن أخاهم الآخر المفقود لم يعد حيًا.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الاختبار الذي أعطاه يوسف لإخوته لإثبات أنهم ليسوا جواسيس؟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الإخوة لن يخرجوا من مصر إلا بمجيء أخيهم الصغير إلى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احتجز يوسف إخوته وكم من الوقت بقوا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احتجز يوسف إخوته في الحبس لمدة ثلاثة أيام.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18–20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أعطاه يوسف لإخوته من أجل البقاء؟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أن يبقى أحد الإخوة محبوسًا في السجن بينما يأخذ الآخرون القمح إلى كنعان ويعودون بأخيهم الأصغر.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42: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جعل إخوة يوسف يظنون أن هذه الضيقة أصابتهم؟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ظنوا أن الله يعاقبهم بسبب ما فعلوه بيوسف وأن دمه يُطلب منهم.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عندما سمع إخوته يتحدثون عما فعلوه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سمع يوسف إخوته يتحدثون عما فعلوه به، تحول عنهم وبكى.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وضع يوسف في وعاء كل واحد من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يوسف برد فِضة كل واحد إلى عِدله.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كان رد فعل الإخوة عندما اكتشفوا أن فضة أحدهم قد رُدّت إلى </w:t>
      </w:r>
      <w:r>
        <w:rPr>
          <w:b/>
          <w:rtl/>
          <w:cs/>
          <w:lang w:val="ar_AE" w:bidi="ar_AE"/>
        </w:rPr>
        <w:t>عِدْله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طارت قلوبهم وارتعدوا بعضهم في 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28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ألقى الإخوة اللوم في مشاكلهم الحالية؟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ألقى الإخوة اللوم على الله وسألوا: مَا هَذَا ٱلَّذِي صَنَعَهُ ٱللهُ بِنَا؟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اكتشف الإخوة ويعقوب عندما أفرغوا جميع عدالهم؟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اكتشفوا أن مال كل واحد منهم كان في عِدله.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يعقوب يخشى حدوثه بسبب موقفهم؟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خائفًا من أن يُؤخذ شمعون وبنيامين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قطعه رَأوبَيْن ليَعْقوب؟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رأوبين بإرجاع بنيامين إلى يعقوب، وإن لم يفعل، فليُقتل ابناه.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سمح يعقوب لرأوبين بأخذ بنيامين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يسمح يعقوب لرأوبين بأخذ بنيامين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42: 38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يعقوب أنه سيحدث له إذا مات بنيامين؟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إنه سينزل بالحزن إلى الهاوية إذا مات بنيامين.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43: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دفع إسرائيل إلى إرسال أبنائه مجددًا لشراء الطعام من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شدة المجاعة، حيث استهلكوا مخزون القمح الذي أحضروه من رحلتهم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٤٣: ٣–٥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الشرط الذي وضعه يهوذا للذهاب إلى مصر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إنه يجب أن يكون بنيامين معهم ليتمكنوا من العودة إلى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العهد الذي قطعه يهوذا مع إسرائيل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يهوذا بأنه إن لم يُعِد بنيامين، فسيكون مذنبًا إلى الأبد.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إِسْرَائِيل من الإخوة أن يأخذوا معهم إلى مِصْر؟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إسرائيل للإخوة أن يأخذوا بعضًا من أفخر جني الأرض، وأن يأخذوا ضعف الفضة الذي كانوا مدينين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إسرائيل من الله بشأن رحلة 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إسرائيل من الله أن يمنح الإخوة رحمة في مصر، حتى يتم إطلاق سراح جميع الإخوة.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شعور الإخوة عندما أُدخلوا بيت يوسف،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الإخوة خائفين من أن يتم القبض عليهم وأخذهم عبيدًا بسبب الفضة التي وُجدت في أكياسهم في رحلتهم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43: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الإخوة وكيل بيت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الإخوة الوكيل أنهم أعادوا الفضة التي وُجدت في أكياسهم، وأحضروا أيضًا فضة إضافية لشراء الطعام.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٤٣: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مصدر المال الذي وُجد في عدلهم، حسبما قال الوكيل؟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الوكيل إن المال الموجود في عدلهم قد أتى من إلههم.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الإخوة عندما عاد يوسف إلى البيت؟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الإخوة الهدايا داخل البيت وسجدوا أمام يوسف على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سأل يوسف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يوسف إخوته عن سلامة أبيهم.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خرج يوسف مسرعًا من الغرفة، وماذا فعل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أسرع يوسف بالخروج لأنه تأثر بشدة عند رؤية بنيامين، فذهب إلى مخدعه وبكى.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يأكل المصريون مع العبرانيين؟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المصريين كانوا يرون الأكل مع العبرانيين رجسًا.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جلس الإخوة حول المائدة؟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جلس الإخوة وفقًا للترتيب بحسب البكورية والعمر.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43: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المميز في الطعام الذي قُدم للإخوة؟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حصة بنيامين أكثر من حصص جميعهم خمسة أضعاف.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أمر به يوسف وكيله أن يفعل بأكياس الإخوة قبل مغادرتهم؟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أمر يوسف وكيله بملء عدال الرجال بالطعام، وإعادة فضتهم إلى الأكياس، ووضع طاس الفضة في </w:t>
      </w:r>
      <w:r>
        <w:rPr>
          <w:rtl/>
          <w:cs/>
          <w:lang w:val="ar_AE" w:bidi="ar_AE"/>
        </w:rPr>
        <w:t>عِدْل</w:t>
      </w:r>
      <w:r>
        <w:rPr>
          <w:rtl/>
          <w:cs/>
          <w:lang w:val="ar_AE" w:bidi="ar_AE"/>
        </w:rPr>
        <w:t xml:space="preserve"> الأخ الأصغر.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٤٤ 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أوصى به يوسف وكيله أن يقوله لإخوته عندما لحق بهم خارج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يوسف من وكيله أن يسألهم عن سبب ردّهم الشر بالخير، وأن يتهمهم بسرقة كأس يوسف.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٤٤: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تعهد الإخوة إذا وُجد كأس يوسف مع أحدهم؟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الإخوة بأن من وُجد الكأس معه سيموت، وسيكون الآخرون عبيدًا.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العقوبة التي حددها الوكيل في حال سرقة الكأس؟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الوكيل إن الشخص الذي يُعثر على الكأس معه سيكون عبداً له، بينما سيكون الآخرون أبرياء.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وكيل يوسف، وكيف تصرف الإخوة؟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الوكيل الكأس في كيس بنيامين، فمزق الإخوة ثيابهم حزنًا.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تصرف الإخوة عند عودتهم إلى بيت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سجد الإخوة أمام يوسف على الأرض.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كشف إثم الإخوة بحسب قول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 الله قد كشف إثمهم.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يهوذا بشأن مصير الإخوة؟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 جميع الإخوة سيكونون عبيدًا ليوسف.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العقوبة التي قال يوسف إنه سيفرضها على 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الرجل الذي وُجدت الكأس في يده سيكون عبده، أما البقية فيمكنهم الذهاب بسلام.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الدوافع التي قدمها يهوذا لسبب محبة أبيه لأخيه الصغير؟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 الأخ الأصغر وُلد لأبيه في شيخوخته، وهو الابن الوحيد الباقي من أمه.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خشي الإخوة أن يحدث لأبيهم إذا تركه الأخ الأصغر؟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خشي الإخوة أن يموت والدهم إذا تركه الأخ الأصغر.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٤٤: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يهوذا إن الإخوة أُجبروا على إحضار بنيامين معهم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إنهم أُجبروا على إحضار بنيامين لأن يوسف قال إنه ما لم يأتِ الأخ الأصغر، فلن يروا وجهه.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٤٤: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أخبر يهوذا أباه أن الإخوة أُجبروا على إحضار بنيامين معهم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يهوذا أباه أنهم أُجبروا على إحضار بنيامين لأن يوسف قال إنه ما لم يأتِ الأخ الأصغر، فلن يروا وجهه.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إسرائيل يظن أنه أصاب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إسرائيل يظن أن يوسف قد تمزق إربًا.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توقع إسرائيل حدوثه إذا تم أخذ بنيامين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إسرائيل إن إخوته سينزلون بشيبته بحزن إلى الهاوية.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يهوذا أنه سيحدث لأبيه إذا عادوا بدون بنيامين؟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 والده سيموت.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ضمن يهوذا سلامة بنيامين أمام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يهوذا إنه إذا لم يُعد بنيامين إلى أبيه، فسيحمل الذنب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44: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يهوذا من يوسف لكي يتمكن بنيامين من العودة إلى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يهوذا من يوسف أن يجعله عبده، لكي يتمكن بنيامين من العودة إلى أبيه.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٤٥: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فعله يوسف وسمعه المصريون عندما كشف عن نفسه لإخوته؟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بكى يوسف بصوت عالٍ عندما كشف عن نفسه لإخوته.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الإخوة عندما أعلن يوسف عن هويته؟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الإخوة من الرد على يوسف، لأنهم ارتاعوا منه.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٤٥: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الله يوسف إلى مصر حسب كلام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الله أرسله إلى مصر لإنقاذ الأرواح ولإبقاء عائلته ناجية على الأرض.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المنصب الذي أعطاه الله ليوسف في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الله يوسف أبًا لفرعون، ومسؤولًا عن بيت فرعون، ومتسلطًا على أرض مصر كلها.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٤٥ : ٩–١١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الخطة التي وضعها يوسف لرعاية أسرته؟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يوسف من عائلته أن تنتقل إلى أرض جاسان، حيث سيوفر لهم كل احتياجاتهم.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أمر يوسف إخوته أن يسرعوا في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يوسف إخوته بأن يسرعوا في إحضار أبيه إلى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٤٥: ١٦–١٨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فرعون عندما علم بوصول إخوة يوسف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فرح فرعون كثيرًا، وأمر يوسف أن يخبر إخوته بأن يحضروا والدهم وعائلاتهم للإقامة في أفضل أراضي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٤٥: ٢١–٢٣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حصل على هدايا وإمدادات إضافية للرحلة؟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حصل بنيامين على ثلاث مئة من الفضة وخمس حُلل ثياب، وحصل إسرائيل على عشرين حمارًا محملًا بالمؤن.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إسرائيل عندما سمع أن يوسف لا يزال حيًا وهو متسلط على كل أرض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اندهش قلب إسرائيل، لأنه لم يصدق إخوة يوسف عندما أخبروه.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إسرائيل فعله قبل أن يموت؟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إسرائيل إنه يريد أن يرى يوسف قبل أن يموت.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قام به إسرائيل عندما وصل إلى بئر 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قدَّم إسرائيل ذبائح لإِله أَبيه إِسحاق.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٤٦: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الوعود التي قطعها الله لإسرائيل في بئر 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بجعل إسرائيل أمة كبيرة، وأن يكون معه في مصر، وأن يعيده من مصر، وأن يكون يوسف هو الذي يغمض عينيه عند موته.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46: 5–7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ذهب إلى مصر مع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جميع بني إسرائيل معه إلى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هما ابنا يهوذا اللذان ماتا في أرض كنعان؟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عير وأونان في أرض كنعان.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أفراد بيت يعقوب الذين ذهبوا إلى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سبعون شخصًا من بيت يعقوب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لمقابلة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يوسف بمركبته والتقى بأبيه في جاسان.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29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عندما رأى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وقع يوسف على عنق أبيه وبكى زمانًا.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46: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أمر يوسف إخوته أن يجيبوا فرعون عند سؤاله عن مهنتهم؟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أمرهم بأن يقولوا إنهم كانوا رعاة غنم منذ نعومة أظفارهم.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خمسة من إخوة يوسف فرعون عن صناعتهم؟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الإخوة الخمسة فرعون أن مهنتهم هي رعي الأغنام.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الإقامة التي قال الإخوة إنهم يقيمون بها في أرض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الإخوة إنهم مقيمون مؤقتًا في أرض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أصدره فرعون ليوسف بشأن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فرعون يوسف بأن يُسكن عائلته في أفضل منطقة، أرض جاسان، وأن يجعل أمهر الرعاة مسؤولين عن قطعانه أيضًا.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يعقوب مع فرعون عندما قابله؟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يعقوب فرعون عندما قابله.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يعقوب عند لقائه بفرعون؟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عمر يعقوب ١٣٠ سنة.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يعقوب عن مدة حياته مقارنةً بحياة أجداده؟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حياته لم تكن بطول حياة آبائه.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يعقوب لفرعون عندما خرج من لدنه؟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يعقوب فرعون عندما خرج من لدنه.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استطاع يوسف تحقيقه من خلال بيع القمح؟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تمكن يوسف من جمع كل المال في أرض مصر وأرض كنعان.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استطاع يوسف تحقيقه من خلال تبادل الطعام مع المصريين؟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استطاع يوسف الحصول على جميع مواشي المصريين مقابل الطعام.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٤٧: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 شعب مصر لفرعون مقابل المزيد من الطعام بعد أن أعطوا أموالهم ومواشيهم؟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شعب مصر أراضيهم وأنفسهم كعبيد لفرعون مقابل المزيد من الطعام.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 :٢٤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النسبة التي طلب يوسف تقديمها من الحصاد لفرعون؟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يوسف أن يُعطى فرعون خُمس المحصول.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٤٧: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الطرق التي ازدهر بها شعب إسرائيل في أرض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تملك شعب إسرائيل على ممتلكات في أرض مصر، وأصبحوا مثمرين وكثروا بسرعة.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٤٧ :٢٨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يعقوب عندما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يعقوب عن عمر يناهز 147 عامًا.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47: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إسرائيل من يوسف أن يُقسِم على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إسرائيل من يوسف أن يُقسِم على أن يدفنه في قبر آبائه.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التي سمعها يوسف عن والده، وماذا فعل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يوسف أن والده مريض، فأخذ معه ابنيه.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وعود الله التي استحضرها يعقوب أمام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تذكر يعقوب أن الله وعده بأنه سيكون مثمرًا وأنه سيكثره، وسيجعله جُمهورًا من الأمم، وأن أرض كنعان ستكون ملكًا أبديًا لنسله.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ضم يعقوب ابني يوسف إلى الميراث؟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ابني يوسف سيكونان له مثل أبنائه.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48: 8–10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يتعرف إسرائيل على ابني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يتعرف إسرائيل على ابني يوسف لأن بصره كان ضعيفًا بسبب شيخوخته.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ابن يوسف البكر؟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منسى كان ابن يوسف البكر.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وضع إسرائيل يده اليمنى، وعلى من وضع يده اليسرى؟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إسرائيل يده اليمنى على أفرايم، ويده اليسرى على منسى.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حاول يوسف تغيير وضع يدي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يوسف أن يد إسرائيل اليمنى يجب أن تكون على منسى لأنه الابن البكر.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يقبل إسرائيل تغيير وضع يديه على ابني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إسرائيل لأن الأخ الأصغر سيتفوق على البكر وسيصبح أعظم منه.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قال إسرائيل إن شعب إسرائيل سينطق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إسرائيل إن شعب إسرائيل سيقول البركة: "يَجْعَلُكَ ٱللهُ كَأَفْرَايِمَ وَكَمَنَسَّى".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إسرائيل أنه سيحدث ليوسف؟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إسرائيل إن يوسف سيُرد إلى أرض آبائه.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جعل يعقوب يجمع أبناءه؟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جمع يعقوب أبناءه ليخبرهم بما سيحدث لهم ولنسلهم في آخر الأيام.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الصفات الإيجابية التي كان يتمتع بها رأوبين؟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رأوبين متفوقًا في المكانة والقوة.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٤٩: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يحصل رأوبين على المكانة العليا رغم أنه الابن البكر؟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ينل رأوبين المكانة العليا لأنه قد نجّس مضجع أبيه.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لعن يعقوب في شمعون ولاوي؟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لعن يعقوب شدة غضبهما وقسوة سخطهما.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يعقوب أبناءه عن موقفهم تجاه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إخوته سيخرّون ساجدين أمام يهوذا.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الوعود التي وُعِد بها يهوذا بشأن المستقبل؟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وُعِد يهوذا بألا يزول قضيب منه حتى يأتي شيلون والذي ستخضع الشعوب 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يعقوب إن نسل زبولون سيعيش؟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نسل زبولون سيعيشون عند ساحل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حيوان شبّه يعقوب دان؟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دان سيكون مثل الحية السامة.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يعقوب إن أشير سيكون معروفًا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أشير سيكون معروفًا بتقديم الأطعمة الملكية.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نوع من النباتات شبّه يعقوب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يوسف سيكون مثل غصن مثمر تمتد فروعه فوق الحائط.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يعقوب إنه سيحافظ على قوس يوسف ثابتًا ويديه ماهرتين؟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يعقوب إن يدي عزيز يعقوب، صخر إسرائيل، ستحافظان على قوس يوسف ثابتًا ويديه ماهرتين.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49: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دُفنوا سابقًا في المكان الذي رغب يعقوب في أن يُدفن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إبراهيم وسارة وإسحاق ورفقة وليئة قد دُفنوا هناك.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49: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صنع يعقوب بعد أن بارك أبناءه وأعطاهم وصاياه؟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أسلم يعقوب الروح وانضم إلى قومه.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صنع يوسف بجسد إسرائيل بعد أن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يوسف بتحنيط جسد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50: 4–6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يوسف لفرعون بشأن دفن أبيه، ولماذا قدم هذا الطلب؟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يوسف الإذن للذهاب إلى أرض كنعان لدفن أبيه، لأن أباه قد جعله يقسم على ذلك.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7–9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رافق يوسف لدفن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مع يوسف جميع شيوخ فرعون، وشيوخ بيته، وشيوخ أرض مصر، وكل بيت يوسف، وإخوته، وبيت أبيه، إضافة إلى المركبات والفرسان.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أهل كنعان عندما شاهدوا يوسف ومن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أهل كنعان إن هذه مناحة ثقيلة للمصريين.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ذهب يوسف وإخوته بعد دفن أبيهم؟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يوسف وإخوته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يخشاه إخوة يوسف بعد موت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إخوة يوسف يخشون أن ينتقم يوسف منهم على كل الشر الذي ارتكبوه في حقه.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الإخوة من يوسف بخصوص الأخطاء التي ارتكبوها بحقه؟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الإخوة من يوسف أن يغفر لهم الأخطاء التي ارتكبوها بحقه.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50: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إخوة يوسف عندما جاؤوا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جاء إخوة يوسف إليه، سجدوا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حوَّل الله الشر الذي فعله إخوة يوسف إلى خير، بحسب كلام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الله استخدم ذلك الشر ليحيي شعبًا كثيرًا.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سنة عاش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يوسف مئة وعشر سنوات.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 50: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يوسف أنه كان على وشك أن يحدث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إنه على وشك الموت.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الذي ذكر يوسف أن الله سيحققه لنسل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يوسف إن الله سيفتقد شعبه ويصعدهم إلى الأرض التي وعد بها إبراهيم وإسحاق ويعقوب.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بِماذا استحلف يوسف بني إسرائيل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استحلفهم أن يحملوا عظامه من مصر عندما يغادرونها.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تكوين 50: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لجسد يوسف بعد وفاته؟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تحنيط جسد يوسف ووُضع في تابوت في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