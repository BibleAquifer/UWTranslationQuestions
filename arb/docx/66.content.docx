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REV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أعطى هذا الإعلان، لمَن أعطاه، ولمَن كان من المفترض أن يُظهره؟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إعلان يسوع المسيح من الله وأُظهِرَ لعبيده.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يجب أن تحدث أحداث الإعلان؟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تحدث أحداث الإعلان قريبًا.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سينال برَكة بواسطة هذا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مباركًا مَن يقرأ بصوت مسموع ويستمع إلى ويحفظ ما كُتب في هذا الكتاب.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كتب هذا الكتاب، ولمَن كتبه؟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يوحَنَّا هذا الكتاب وكتبه إلى الكنائس السبع في أَسِيَّا.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الألقاب الثلاثة التي يعطيها يوحَنَّا ليسوع المسيح؟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يُعطي يوحَنَّا ليَسوع ٱلْمَسِيحِ هذه الألقاب: الشاهد الأمين، البكر من الأموات، ورئيس ملوك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جعل يَسوع من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جعَل يسوع من المؤمنين مملكة وكهنة لله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سيرى يَسوع عندما 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عين، أي كل شخص، سيرى يَسوع عندما يأتي، بما في ذلك الذين طعنوه.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الرب ٱلإله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الله نفسه بأنه الألف والياء، الكائن، الذي كان، الذي يأتي، حاكِم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يوحَنَّا في جزيرة بَطْمسَ؟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يوحَنَّا في جزيرة بَطْمسَ بسبب كلمة ٱللهِ وشهادة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الصوت العظيم خلف يوحَنَّا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الصوت العظيم يوحَنَّا أنْ يكتب ما رآه في كتاب ويرسله إلى الكنائس السبع.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رأى يوحَنَّا رجُلًا خلفه. صِف شعره وعينيه؟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للرجُل شعر أبيض كالثلج أو الصوف وعينان مثل لهيب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في اليد اليُمنى للرجُل وماذا كان يخرج من فمه؟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لدى الرجُل سبعة نجوم في يده اليمنى وسيف حاد ذو حدَّيْن يخرج من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يوحَنَّا عندما رأى ابن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 يوحَنَّا عند قدميه مثل مَيِّت.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المفاتيح التي قال ابن الإنسان أنه يمتلكها؟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ابن الإنسان إنه يمتلِك مفاتيح الموت والهاوية.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معنى النجوم السبعة والمنارات الذهبية السبع؟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النجوم السبعة كانت ملائكة الكنائس السبع والمنارات السبع كانت الكنائس السبع.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ملاكٍ كُتب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كنيسة أَفَسسَ.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تعاملتْ كنيسة أَفَسسَ مع الأشخاص الأشرار وماذا فعلتْ بشأن الذين يدَّعون أنهم رسل؟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تتحمل الكنيسة في أَفَسسَ شرور هؤلاء الأشرار وقد جرَّبتْ الأنبياء الكذبة.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عند ٱلْمَسِيحِ ضد كنيسة أَفَسسَ؟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 ٱلْمَسِيحِ ضد كنيسة أَفَسسَ أنها تركتْ محبتها الأولى.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المسيح إذا لم تتب الكنيسة، على حد قوله؟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ٱلْمَسِيحِ للكنيسة إنه سيأتي ويزيل منارتها من مكانها إذا لم تتُب.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يَعِدُ ٱلْمَسِيحُ لأولئك الذين يغلبون؟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بالسماح لأولئك الذين يغلبون بأن يأكلوا من شجرة الحياة التي في فردوس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الكنيسة في سِمِيرْنَا.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الصعوبات التي تواجهها الكنيسة في سِمِيرْنَا؟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تواجه الكنيسة في سِمِيرْنَا الضيق والفقر والافتراء.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وعد ٱلْمَسِيح للذين يبقوا مخلصين حتى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بأنه سيمنح إكليل الحياة لأولئك الذين يبقوا مخلصين حتى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ٱلْمَسِيح عن الشخص الذي يغلب؟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مَن يغلب لن يتأذَّى بالتأكيد من الموت الثاني.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كُتبَ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كنيسة بَرْغَامسَ.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يصف ٱلْمَسِيح المكان الذي تعيش فيه هذه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يصف ٱلْمَسِيح هذا المكان بأنه عرش ٱلشَّيْطَان.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كنيسة بَرْغَامسَ في الأيام التي قُتِل فيها أَنْتِيبَاس؟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تُنكر الكنيسة في بَرْغَامسَ إيمانها بيسوع حتى في الأيام التي قُتل فيها أَنْتِيبَاس.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ثمة فئتَيْن من التعليم يتمسك البعض بهما بشدة في كنيسة بَرْغَامسَ، ما 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بعض الأشخاص في كنيسة بَرْغَامسَ يتمسكون بشدة بتعاليم بَلْعَامَ وتعاليم النيقولاويين.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يُحَذِّر ٱلْمَسِيحِ أنه سيفعل إذا لم يتب الذين يتمسكون بهذه التعاليم الكاذبة؟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يُحذِّر المسيح بأنه سيأتي ويشِّن حربًا ضدهم بسيف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ٱلْمَسِيحِ أنه مُعطي للذي يغلب؟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بأنه سيعطي المَن المخفي وحصاة بيضاء باسم جديد للذي يغلب.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كنيسة ثَيَاتِيرَا.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الصالحة التي يعرفها ٱلْمَسِيحِ عن الكنيسة في ثَيَاتِيرَا؟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يعرف المسيح عن الأعمال والمحبة والإيمان والخدمة والصبر باحتمال لكنيسة ثياتيرا وأنَّ أعمالها الأخيرة أعظم من أعمالها الأولى.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عند ٱلْمَسِيحِ ضد الكنيسة في ثَيَاتِيرَا؟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 ٱلْمَسِيحِ ضد كنيسة ثَيَاتِيرَا أنها تتسامح مع النبيّة الكاذبة الفاسقة إِيزَابَلَ.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يحذر ٱلْمَسِيح أنه فاعِل إذا لم يتب عن أعمالهم الذين يرتكبون الزنا مع إِيزَابَلَ؟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يُحذِّر المسيح مِن أنه سيلقي هؤلاء الناس في ضيق إنْ لم يتوبوا.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ٱلْمَسِيح من الذين لم يتمسكوا بتعليم إِيزَابَلَ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يخبرهم المسيح بأنْ يتمسَّكوا بشدة بما لديهم حتى يأتي.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يعِد ٱلْمَسِيحِ للذي يغلب؟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بإعطاء سلطانٍ على الأمم للذي يغلب.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يعد ٱلْمَسِيحِ أيضًا الشخص الذي ينتصر؟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يعِد المسيح أيضًا بإعطاء كوكب الصبح للذي يغلب.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ٱلْمَسِيح لمَن له أذن أن يسمع؟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ٱلْمَسِيحِ إن مَن له أذن، أي من يستطيع السماع، ينبغي أن يسمع ما يقوله الروح للكنائس.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كنيسة سَارْدِسَ.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سُمعة الكنيسة في سَارْدِسَ وما الحقيقة بشأنهم؟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سُمعة الكنيسة في سَارْدِسَ أنها كنيسة حية، لكن الحقيقة أنها ميتة.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يحذر ٱلْمَسِيح الكنيسة في سَارْدِسَ أن تفعل؟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يحذرهم المسيح بالاستيقاظ وتقوية ما تَبقَّى.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يعد ٱلْمَسِيح الذي ينتصر؟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بأن يُلبِسَ الغالب اللون الأبيض وأن يُبقي اسمه في سِفر الحياة وأن يعترف باسمه أمام أبيه وملائكته.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كُتبَ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الكنيسة في فِيلَادَلْفِيَا.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الكنيسة في فِيلَادَلْفِيَا بالرغم من بقاء قوة قليلة لديها؟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حفظتْ الكنيسة في فِيلَادَلْفِيَا كلمة ٱلْمَسِيحِ ولم تُنكر اسمه.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ٱلْمَسِيح مع أولئك الذين من مجمع ٱلشَّيْطَان؟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سيجعل المسيح أولئك الذين من مجمع الشيطان يركعون أمام أقدام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ٱلْمَسِيح من كنيسة فِيلَادَلْفِيَا أن تفعل لأنه آتٍ سريعًا؟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يخبرهم ٱلْمَسِيحِ بأن يتمسكوا بما لديهم حتى لا يأخذ أحد إكليلهم.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 ٱلْمَسِيح للذي يغلب؟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ٱلْمَسِيحِ بجعل الغالِب عمودًا في هيكل ٱللهِ ويَعِدُ بكتابة اسم ٱللهِ عليه واسم مدينة ٱللهِ واسمه الجديد الخاص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ملاك كُتب الجزء التالي من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الجزء التالي من الكتاب مكتوب إلى ملاك الكنيسة في لَاودِكِيَّةَ.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يتمنى ٱلْمَسِيح أن تكون الكنيسة في لَاودِكِيَّ؟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ٱلْمَسِيحِ أن تكون الكنيسة في لَاودِكِيَّة إما باردة أو حارة.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ٱلْمَسِيحِ بالكنيسة في لَاودِكِيَّة،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المسيح على وشك أن يتقيأ الكنيسة في لاودكية من فمه لأنهم فاترون.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تقول الكنيسة في لَاودِكِيَّة عن نفسها؟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تقول الكنيسة في لَاودِكِيَّة إنها غنية وأصبحت ثرية وليست بحاجة إلى 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ٱلْمَسِيحِ عمَّا لا تعرفه الكنيسة في لَاودِكِيَّة؟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ٱلْمَسِيحِ إن الكنيسة في لَاودِكِيَّة لا تعرف أنها بائسة، مَدعى للشفقة، فقيرة، عمياء، وعارية.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ٱلْمَسِيحِ لكل مَن يحبهم؟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ٱلْمَسِيحِ يوبخ ويؤدب كل مَن يحب.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يَعِدُ ٱلْمَسِيحُ الذي يَغْلِبُ؟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يَعِدُ ٱلْمَسِيحُ بأن يَدَعَ الغالب يَجْلِسُ معه في عرشه.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ٱلْمَسِيحِ عمَّا يجب أنْ يفعله مَن له أذن؟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ٱلْمَسِيحِ إنَّ مَن له أذن، أي من يستطيع السماع، يجب أن يسمع ما يقوله الروح للكنائس.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رآهُ يوحَنَّا مفتوحًا؟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بابًا مفتوحًا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أنه سيُظهِر ليوحَنَّا؟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إنه سيُظهِر ليوحَنَّا ما يجب أن يحدث بعد هذه الأمور.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كان شخص ما جالِسًا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ثمة جالس على عرش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حول العرش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حول العرش كان ثمة 24 عرشًا جالس عليها 24 شيخًا.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السبعة مصابيح التي كانت مُتَّقدة أمام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المصابيح السبعة هي أرواح الله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الأربعة التي كانت حول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حول العرش أربع مخلوقات حية مليئة بالعيون.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الكلمة التي تصف ٱلله وتكررها الكائنات الأربعة ليلًا ونهارًا؟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تكرر الكائنات الأربعة ليلًا ونهاراً كلمة "قدوس".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الأربعة وعشرون شيخًا عندما تعطي الكائنات الحية المجد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يسجد الأربعة وعشرون شيخًا (أي، ينحنون) أمام العرش ويطرحون أكاليلهم.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الشيوخ إن ٱلله يستحق أن يأخذ المجد والكرامة والقدرة؟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الشيوخ إن ٱلله مستحِقّ لأنه خلَق كل الأشياء وبإرادته وُجدت وخُلقَت.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في اليد اليمنى للجالِس على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سِفرًا مكتوبًا من الداخل والخارج ومختومًا بسبعة أختام.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البداية، مَن كان قادرًا على فتح السِفر أو قراءته؟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هناك أحد في السماء أو على الأرض أو تحت الأرض يستحق فتح السِفر أو قراءته.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أخبر الشيخ يوحَنَّا بأنه ثمة شخص قادر على فتح السفر وفكِّ أختامه السبعة، مَن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الشيخ يوحَنَّا أن الأسد الخارج من سِبط يَهوذَا، أصل دَاودَ، قادر على فتح السِفر وفكِّ أختامه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يقف وسْط الشيوخ؟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حملٌ، يبدو وكأنه قد قُتل، كان يقف وَسْط الشيوخ.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القرون السبعة والأعيُن السبعة التي للخروف؟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القرون السبعة والأعيُن السبعة هي أرواح الله السبعة المُرسَلة إلى كل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الأوعية الذهبية المملؤة بخورًا التي كانت للشيوخ؟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الأوعية الذهبية المملؤة بخورًا هي صلوات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الخروف مستحقًا أنْ يفتح السِفر؟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الخروف مستحقًا لأنه ذُبح وبدمه اشترى القديسين لله من كل قبيلة ولِسان وشعب وأمة.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سيملُك كهنة الله هؤلاء؟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سيملُك كهنة الله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الملائكة أن الخروف يستحق أن يأخذ؟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الملائكة إن الخروف كان مستحقًا أنْ يأخذ القدرة، الغِنى، الحكمة، القوة، الكرامة، المجد والبرَكة.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قال إن الجالِس على العرش والخروف يجب أن يُسبح إلى دهر الدهور (أي إلى الأبد)؟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كل الخليقة إن الذي على العرش والخروف يجب أن يُسبح إلى أبد الآبدين.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فعَل الشيوخ عندما سمعوا المخلوقات الأربعة الحية تقول "آمين"؟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 الشيوخ (أي انحنوا) وسجدوا.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رأى يوحَنَّا الخروف يفعل أمرًا ما بالسِفر،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الخروف يفتح واحدًا من الأختام السبعة على السِفر.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الأول؟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فرَسًا أبيض خرج فارسه لكي يغلب.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فرَسًا أحمر ناريًا وأُعطِيَ راكبه أن ينزع السلام من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الثالث؟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فرَسًا أسودًا يحمل فارسه ميزانًا في 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الرابع؟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فرَسًا أخضرًا أو باهتًا كان راكبه يُدعى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الخامس؟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نفوس الذين قُتلوا من أجل كلمة ٱللهِ والشهادة التي كانت عندهم.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أرادت النفوس التي تحت المذبح أن تعرف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أرادت النفوس أن تعرف كَم من الوقت سيستغرق الله حتى ينتقم لدمائهم.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كَم مِن الوقت قِيل للنفوس أنها ستنتظر؟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قيل للنفوس إنه سيتعيَّن عليهم الانتظار حتى يُقتَل العدد الكامِل من العبيد والرفقاء (أي المؤمنين الآخرين).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فتح الخَتْم السادس؟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زلزالًا، الشمس صارتْ سوداء، القمر صار مثل الدَّم والنجوم سقطتْ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الملوك وقوَّاد الجيش والأغنياء والأقوياء والجميع يفعلون؟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رآهُم يوحَنَّا يختبئون في الكهوف ويطلبون من الصخور أن تسقط عليهم وتخفيهم.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ماذا أراد الملوك وقُوَّاد الجيش والأغنياء والأقوياء والجميع الآخرون أن يختبئوا؟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أرادوا أن يختبئوا من الجالِس على العرش ومن غضب الخروف.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اليوم الذي قد جاء؟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جاء يوم غضب الجالس على العرش والخروف.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الملائكة الأربعة الواقفون على زوايا الأرض الأربع عندما رآهم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الملائكة الأربعة يمسكون أربع رياح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الملاك القادم من مشرق الشمس (أي ٱلْمَشْرِقِ) إنَّ أمرًا ما يجب أنْ يُعمَل قبل أن تُضر الأرض والبحر والأشجار؟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إنَّ عبيد ٱللهِ يجب أن يُختَموا على جباههم قبل أن تُضر الأرض والبحر والأشجار.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٧: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الأشخاص الذين خُتِموا ومَن كانوا؟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خُتم 144 ألفًا (أي 144,000 شخص) وكانوا من كل قبيلة من أبناء إِسْرَائِيل.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بعد ذلك أمام عرش ٱللهِ وأمام الخروف؟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جمعًا من كل أمة وقبيلة وشعب ولِسان أمام العرش.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يكون الخلاص كما صرخ الجمع؟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أمام العرش نادوا بأنَّ الخلاص لله وللخروف.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الملائكة والشيوخ والكائنات الحية في أثناء عبادتهم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سقطوا على وجوههم، أي أنهم استلقوا ووضعوا وجوههم على الأرض، كما سجدوا 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يرتدون الثياب البيضاء أمام العرش كما قال الشيخ؟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الشيخ إنهم الذين خرجوا من الضيقة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7: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جعل الذين أمام العرش ثيابهم بيضاء؟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جعلوا ثيابهم بيضاء بغسلها في دَم الخروف.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٧: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الله لأولئك الذين كانوا يرتدون الثياب البيضاء، كما قال الشيخ؟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ينشر الله خيمته عليهم حتى لا يجوعوا أو يعطشوا أو يحترقوا بالشمس بعد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٧: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الخروف لأولئك الذين يرتدون الثياب البيضاء، كما قال الشيخ؟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سيرعاهم الخروف ويقودهم إلى ينابيع المياه الحية.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حدَثَ صمت في السماء بعد وقوع أمر ما. ماذا هذا الأمر؟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حدَثَ صمت في السماء بعد أن فتح الخروف الخَتْم السابع.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٨: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أُعطيتْ الملائكة السبعة الذين يقفون أمام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أُعطيت سبعة أبواق للسبعة ملائكة الذين يقفون أمام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صعَد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صعَد دُخَان البَخُور مع صلوات القديسين أمام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٨: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حدَث عندما ألقى الملاك النار من المذبح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ألقى الملاك النار، حدَث ضجيج رعود وأصوات عالية ووميض بروق وزلزلة.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نفخ الملاك الأول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نفخ الملاك الأول في البوق، احترق ثلث الأرض مع ثلث الأشجار وكل العشب الأخضر.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حدَث عندما بوَّق الملاك الثاني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الثاني في البوق، تحول ثلث البحر إلى دَم وماتت ثلث المخلوقات في البحر، ودُمرتْ ثلث السفن.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بوَّق الملاك الثالث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الثالث في البوق، أصبح ثلث المياه أفسنتينًا وماتَ العديد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حدثَ عندما بوَّق الملاك الرابع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الرابع في البوق، ساد الظلام ثلث مدَّة النهار وثلث مدَّة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الملاك الطائر: "وَيل، وَيل، وَيل للساكنين على الأرض"؟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الطائر: "ويل، ويل، ويل، للذين على الأرض" بسبب أصوات الأبواق الثلاثة المتبقية.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النجم الذي رآه يوحَنَّا عندما بوَّق الملاك الخامس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الخامس في البوق، رأى يوحَنَّا كوكبًا سقط من السماء إلى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فعَل الكوكب؟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فتَح الكوكب بِئر 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ٱلله للجراد الخارِج من ٱلْحفْرَةِ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الجراد بعدم إتلاف الأرض بل فقط الناس الذين لم يكن لديهم خَتْم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الناس الذين عذبهم الجراد سيطلبون ولن يجدوا؟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الذين عذَّبهم الجراد سيطلبون الموت لكنهم لن يجدوه.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صوت أجنحة الجراد؟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صوت أجنحة الجراد مثل صوت عَرَبات كثيرة وخيول تجري إلى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ملِكًا على الجراد؟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ملاك الهاوية هو الملِك على الجراد.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أطلَق يوحَنَّا على الجراد الذي جاء عندما بوَّق الملاك الخامس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يوحَنَّا على هذا الجراد "الويل الأول".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سمع يوحَنَّا صوتًا عندما بوَّق الملاك السادس في البوق؟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السادس في البوق، سمع يوحَنَّا صوتًا قادمًا من المذبح الذهبي الذي أمام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للملائكة الأربعة بعد أن تحدَّث الصوت؟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تحدَّث الصوت، أُطلِقَتْ الملائكة الأربعة لقتل ثلث البشرية.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جيوش الفرسان التي رآها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رأى يوحَنَّا جحافل من فُرسان الخيول، أي مئتي مليون (200,000,000) فارِس.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الضَربات التي قتلت ثلث البشرية؟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خرجتْ من أفواه الخيول ضربات من النار والدخان والكبريت قتَلتْ ثلث البشرية.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الذين لم يُقتلوا في الضَربات؟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الناس الذين لم يُقتلوا في الضربات لم يتوبوا عن أعمالهم، أي أنهم لم يتوقفوا عن السجود للشياطين والأصنام.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صِف وجه وقدمي الملاك القوي الذي رآه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للملاك وجه مثل الشمس وأقدام مثل أعمدة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وقف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وقف الملاك بقدمه اليمنى على البحر وقدمه اليسرى على اليابسة.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أخبر الصوت من السماء يوحَنَّا ألا يكتب شيئًا، ما هذا الشيء؟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الصوت من السماء يوحَنَّا بعدم كتابة ما قالته الرعود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بمَن أقسم الملاك القوي؟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الملاك القوي بالحي إلى أبد الآبدين، الذي خلق السماء والأرض والبحر وما فيها.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القوي أنه سيتم تحقيقه في أيام صوت الملاك السابع؟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إنه عندما يُبوِّق الملاك السابع في البوق، سيتم سِر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كلَّم الصوت يوحَنَّا أن يأخذ من الملاك القوي؟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الصوت يوحَنَّا أن يأخذ سِفرًا صغيرًا مفتوحًا من الملاك.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سيحدُث عندما يأكل يوحَنَّا السِفر، كما قال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إنَّ مَذاق السِفر سيكون حلوًا في فم يوحَنَّا لكنه سيجعل معدته مرة.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10: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أكل السِفر، على مَن قيل ليوحَنَّا أن يتنبأ؟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قيل ليوحَنَّا أن يتنبأ على شعوب وأمم ولغات وملوك 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قيل ليوحَنَّا أن يقيس؟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قيل ليوحَنَّا أن يقيس هيكل ٱللهِ والمذبح والساجدين في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المُدَّة التي سيدوس الأمم المدينة المقدسة خلالها؟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سيدوس الأمم المدينة المقدسة لمدة 42 شهرًا.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مُنح للشاهدَيْن السلطة لفعله لأي شخص أراد إيذاءهما؟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أُعطي الشاهدَيْن السلطة أنْ يقتلا بالنار أي شخص يرغب في إيذائهما.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ستستقر جثتا الشاهدَيْن؟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جثتاهما في الساحة العامة للمدينة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سيكون رد فعل الساكنين على الأرض عندما يُقتل الشاهدَيْن؟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سيبتهج الناس على الأرض ويحتفلون ويرسلون الهدايا لبعضهم بعضًا عندما يُقتل الشاهدَيْن.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للشاهدَيْن بعد ثلاثة أيام ونصف؟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ثلاثة أيام ونصف، ستدخل روح الحياة إلى الشاهدَيْن وسيقفان على أقدامهما.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صعود الشاهدَيْن إلى السماء وحدوث الزلزلة، ماذا الذي سيكون قد مضى؟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صعود الشاهدَيْن إلى السماء ووقوع زلزال، سيكون الويل الثاني قد مضى.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بوَّق الملاك السابع في البوق، ماذا قالت الأصوات العظيمة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بوَّق الملاك السابع في البوق، قالت أصوات عظيمة في السماء إنَّ مملكة العالم قد أصبحت مملكة ربنا ومَسِيحِه.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الشيوخ عمَّا فعله الرب الإله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الشيوخ إنَّ الرب الإله قد أخذ قدرته العظيمة ومَلَك.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وِفقًا للشيوخ، ما الوقت الذي حان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الشيوخ إنَّ الوقت قد حان الآن لدينونة الأموات وليكافئ ٱلله عبيده ويهلك مَن كانوا يُدمِّرون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فُتح في السماء حينها؟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انفتح هيكل الله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الآية التي شوهِدت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العلامة التي شوهدت في السماء امرأة مُتسربلة بالشمس والقمر تحت قدميها وإكليل من اثني عشر كوكبًا على رأسها.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الآية الأخرى التي شوهدت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العلامة الأخرى التي شوهدت في السماء تنِّينًا أحمرًا كبيرًا له سبعة رؤوس وعشرة قرون وسبعة تيجان على رؤوسه.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ذيل التنين؟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جرَّ ذنَب التنين ثلث نجوم السماء وطرحها إلى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التنين أن يفعل متى أنجبت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التنين أن يبتلع طفل المرأة متى أنجبته.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الطفل الذكر سيفعل؟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الطفل الذكر سيحكُم جميع الأمم بعصا من حديد.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اختُطِف الطفل الذكر؟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اختُطِف الطفل الذكر إلى ٱللهِ وإلى عرشه.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هربت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هربَت المرأة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قاتَل في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قاتَل مِيخَائِيلَ وملائكته التنين وملائكته.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للتنين وملائكته نتيجة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طُرحَ التنين وملائكته إلى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التنين؟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التنين هو الحيَّة القديمة التي تُدعى إبليس والشيطان.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تغلَّب الإخوة على التنين؟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هزم الأخوة التنين بدم الخروف وبكلمة شهادتهم.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١٢:١٢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مقدار الوقت الذي يعرف التنين أنه لديه؟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يعلم التنين أن لديه زمانًا قصيرًا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أعطاه ٱلله للمرأة عندما طاردها التنين؟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طاردها التنين، أعطاها ٱلله أجنحة كي تطير إلى المكان المُعد لها، حيث تُعال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12: 15–17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ساعدت الأرض المرأة، ماذا فعل التنين؟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التنين ليشِّن حربًا على الذين يحفظون وصايا ٱللهِ ولديهم شهادة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أتى الوحش الذي رآه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طلعَ الوحش الذي رآه يوحَنَّا من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التنين للوحش؟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التنين الوحش قدرته وعرشه وسلطانًا عظيمًا.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تعجَّبتْ الأرض كلها؟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تعجبَّت الأرض كلها لأن الوحش كان لديه جرحٌ مميتٌ (جُرح قاتل) قد شُفيَ.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الوحش بالفم الذي أُعطيَ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الوحش بعظائم وتجديفات ضد ٱللهِ واسمه ومسكنه والساكنين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سُمحَ للوحش أن يفعل ضد القديسين؟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سُمح للوحش بشنِّ حرب ضد القديسين وهزيمتهم.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لن يسجد للوحش؟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شخص اسمه مكتوب في سِفر الحياة لن يسجد للوحش.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الصفات التي يقول يوحَنَّا أن القديسين يجب أن يتحلوا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يوحَنَّا إن القديسين يجب أن يتحلُّوا بالصبر والإيمان.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جاء الوحش الآخر الذي رآه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طلعَ الوحش الآخر الذي رآه يوحَنَّا من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القرون والصوت الذي كان للوحش الآخر؟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للوحش الآخر قرنان تشبه قرون الخروف لكن صوته كان يشبه صوت التنين (كان يتحدَّث مثل التنين).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جعل الوحش الآخر سكان الأرض يفعلون أمرًا، ما هذا الأمر؟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الوحش الآخر الساكنين على الأرض يسجدون للوحش الأول.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الوحش الآخر لمَن لم يسجد لصورة الوحش؟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تسبَّب الوحش الآخر في قتل كل من لم يسجد لصورة الوحش.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الوحش الآخر بأنْ يُصنَع للجميع؟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الوحش الآخر بأنْ يُصنَع للجميع سِمة على اليد اليمنى أو على الجبهة.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13: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رَقَم الوحش؟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رَقَم الوحش ٦٦٦.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رآه يوحَنَّا واقفًا على جبل صِهْيَوْنَ؟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الخروف و144 ألفًا (144,000 شخص) واقفين على جبل صِهْيَوْنَ.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قادرًا على تعلُّم الترنيمة الجديدة التي رُنِّمَت أمام العرش؟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فقط الـ 144,000 شخصًا الذين اشتُروا من الأرض كانوا قادرين على تعلُّم الترنيمة الجديدة.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اشتُروا باكورة لله وللخروف؟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144,000 شخصًا بلا لوم اشتروا باكورة لله وللخروف.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أعطى الملاك البشارة الأبدية؟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الملاك البشارة الأبدية لكل أمة وقبيلة ولِسان وشعب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للساكنين على الأرض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الملاك أن يخافوا ٱلله وأن يعطوه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الساعة (الوقت) التي قال الملاك إنها قد حانت؟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ساعة دينونة ٱللهِ قد حانت.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الحدَث الذي قال الملاك الثاني أنه تم؟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الثاني إن بَابِلَ العظيمة قد سقطت.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الثالث سيحدث لأي شخص سجد للوحش وقبِل سِمته؟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الثالث إنَّ الذين سجدوا للوحش وقبِلوا سِمته سيُعذَّبون بالنار والكبريت.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الصفة التي قال يوحَنَّا أن القديسين يجب أن يتحلُّوا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يوحَنَّا إن القديسين يجب أن يتحلُّوا بالصبر.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رآه يوحَنَّا جالسًا على سحابة بيضاء؟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شخصًا يشبه ابن الإنسان جالسًا على سحابة بيضاء.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الجالِس على السحابة؟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أدار الذي كان جالسًا على السحابة منجله وحصد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١٤: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الملاك بالمنجل؟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حصد الملاك الذي يحمل المنجل كرمَة الأرض وألقى العنب في مَعصرة غضب ٱللهِ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خرج من معصرة العِنب عندما دُهِسَت؟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الدَّم من معصرة العنب عندما دُهِسَتْ.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مع الملائكة السبعة الذين رآهم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لدى الملائكة السبعة سبع ضربات أخيرة.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يقف بجانب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انتصروا على الوحش وصورته وعدَد اسمه كانوا يقفون بجانب البحر.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كانت الترنيمة التي كان يرتلها الواقفون بجانب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يقفون بجانب البحر كانوا يرنِّمون ترنيمة موسى وترنيمة الخروف.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وُصفَت أعمال ٱللهِ في الترنيمة؟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وُصِفَتْ أعمال ٱللهِ بأنها عادلة وصحيحة.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للترنيمة، مَن سيأتي ويسجد أمام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ستأتي جميع الأمم وتسجد أمام ٱلله.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خرَج من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من الهيكل الملائكة السبعة الذين لديهم الضربات السبع.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واحد من الأربعة حيوانات للملائكة السبعة؟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واحد من الأربعة حيوانات سبعَة أقداح مملوءة من غضب ٱللهِ للملائكة السبعة.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متى لم يتمكن أحد من دخول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أحد دخول الهيكل حتى اكتملتْ الضربات السبع.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للملائكة السبعة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الصوت الملائكة السبعة بالذهاب وسكب سبع جامات غضب ٱللهِ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سكب الملاك الأول جامته؟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أصيب الأشخاص الذين كان لديهم سِمة الوحش والذين عبدوا صورته بدمامِل سيئة.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حدَث عندما سكب الملاك الثاني جامته؟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البحر دَمًا مثل دَم شخص مَيِّت.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سكَب الملاك الثالث جامته؟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تحولَّت الأنهار وينابيع المياه إلى دَم.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من الحق والعدل أن يعطيهم ٱلله دَمًا ليشربوا؟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ذلك صحيحًا وعادلًا لأن هؤلاء الناس كانوا قد سفكوا دماء قديسي وأنبياء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حدَثَ عندما سكب الملاك الرابع جامته؟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أحرقت الشمس الناس بالنار.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لهذه الضربات؟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يتُب الناس ليعطوا ٱلله 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حدَثَ عندما سكب الملاك الخامس جامهُ؟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أصبحت مملكة الوحش مُظلمة.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سكب الملاك السادس جامهُ؟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جفَّ ماء ٱلْفرَاتِ لتهيئة الطريق للملوك القادمين من شروق الشمس (من ٱلْمَشْرِقِ).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الأرواح النجسة الثلاثة عندما خرجت؟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خرجت الأرواح النجسة الثلاثة لجمع ملوك العالم للمعركة في يوم ٱللهِ العظيم.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المكان الذي اجتمع فيه ملوك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اسم المكان هَرْمَجَدّونَ.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سكب الملاك السابع جامهُ؟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صوت عالٍ: "لقد تمَّ!" وكان هناك بروق وأصوات ورعود وزلزلة.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هذا الوقت، ماذا تذكَّر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هذا الوقت، تذكَّر ٱلله أن يعطي بَابِلَ العظيمة كأس خمر سخط غضبه.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لضربة البَرَد؟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جدَّف الناس على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أنه سيُري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إنه سيُري يوحَنَّا دينونة الزانية العظيمة.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كانت المرأة جالسة؟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المرأة جالسة على وحش قِرْمزي له سبعة رؤوس وعشرة قرون.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في الكأس الذي كانت المرأة تحمله في يدها؟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الكأس مليئًا بالرجاسات ونجاسات فجورها الجنسي.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المرأة: "بَابِلَ العظيمة، أُمّ الزواني ورجاسات الأرض".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ماذا كانت المرأة سكرَى؟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المرأة سكرَى من دَم القديسين وشهداء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أتى الوحش الذي جلست عليه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الوحش من 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كان الوحش ذاهبًا؟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الوحش متجهًا نحو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الرؤوس السبعة للوحش؟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الرؤوس السبعة سبعة جبال جلست عليها المرأة وكانت أيضًا سبعة ملوك.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كان الوحش ذاهبًا؟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الوحش مُتجهًا نحو الهلاك.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القرون العشرة للوحش؟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القرون العشرة عشرة ملوك.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الملوك والوحش عندما يكونون برأي واحد؟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يكونون برأي واحد، سيشنُّون حربًا ضد الخروف.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المياه التي كانت تجلس عليها ٱلْمَرْأَة؟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المياه شعوبًا وجموعًا وأممًا وألسِنة.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الملوك والوحش بالمرأة؟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سيجعلون المرأة خرِبة وعارية، يلتهمون لحمها ويحرقونها بالكامل بالنار.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17: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كانت المرأة التي رآها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المرأة التي رآها يوحَنَّا المدينة العظيمة التي لها مُلْك على ملوك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الإعلان الذي أعلنه الملاك ذو السلطان العظيم؟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الملاك أن بَابِلَ العظيمة قد سقطتْ.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من السماء لشعب الله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الصوت شعب ٱللهِ بالخروج من بَابِلَ لكي لا يشتركوا في خطاياها.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مقدار المجازاة التي أعادها ٱللهِ على بَابِلَ مقابل ما فعلته؟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جازَى الله بابل ضِعف ما فعلته.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الضربات التي ستأتي على بَابِلَ في يوم واحد؟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الموت والحزن والمجاعة سيأتون على بَابِلَ في يوم واحد وستلتهمها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ملوك وتجار الأرض عندما رأوا حكم بَابِلَ؟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رأى ملوك وتجار الأرض دينونة بَابِلَ، بكوا وناحوا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سيقف الملوك والتجار وقباطنة السفن على مسافة من بَابِلَ في وقت دينونتها؟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يقفون من بعيد لأنهم يخافون من عذابها.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الأشياء التي هلكت من بَابِل؟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ذهبتْ عن بابل كل الأشياء الفاخرة والرائعة.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سيقف الملوك والتجار وقباطنة السفن على مسافة من بَابِل في وقت دينونتها؟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يقفون على مسافة لأنهم يخافون من عذابها.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قادة السفن على بَابِل؟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قادة السفن: "أي مدينة تشبه المدينة العظيمة؟"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قيل للسماء والقديسين والرسل والأنبياء أن يفعلوا عندما حكم ٱلله على بَابِل؟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طُلب من السماء والقديسين والرسل والأنبياء أن يفرحوا عندما حكم ٱللهِ على بَابِل.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دينونة بَابِلَ، متى ستُرى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دينونتها، لن تُرى بَابِل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18: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وُجِدَ في مدينة بابل العظيمة، الذي من أجله كانت دينونتها؟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عُثِر على دماء الأنبياء والقديسين وكل مَن قُتلوا على الأرض في بَابِل.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العظيم في السماء عن أحكام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العظيم في السماء إن أحكام ٱللهِ كانت حقًا وعادلة.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دانَ ٱللهِ الزانية العظيمة؟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دان الله الزانية العظيمة لأنها أفسدت الأرض بفجورها وسفكتْ دماء عبيد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للزانية العظيمة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سيرتفع دُخَان الزانية العظيمة إلى أبد الآبدين (إلى الأبد).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لعبيد الله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الصوت عبيد الله أن يسبِّحوه.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الصوت إن عبيد الله يجب أن يفرحوا ويتهلَّلوا جدًا؟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قيِل لعبيد ٱللهِ أن يفرحوا ويتهلَّلوا جدًا لأن احتفال عُرس الخروف قد جاء.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عروس الحمَل مرتدية؟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العروس ترتدي كتانًا ناعمًا نظيفًا ومشرقًا.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عن شهادة يَسوع، ما هي؟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شهادة يَسوع هي روح النبوة.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11–13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اسم الشخص الذي رآه يوحَنَّا يركب فرَسًا أبيضًا؟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رآه يوحَنَّا يركب فرَسًا أبيضًا كان يُدعى الأمين والصادق.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يستخدمه كلمة ٱللهِ، الراكِب على الفَرَس الأبيض، لضرب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يستخدم كلمة ٱللهِ، الراكب على الفَرَس الأبيض، السيفَ الماضِيَ الذي يخرج من فمه ليضرب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المكتوب على ثوب وفخذ كلمة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الاسم المكتوب على ثوبه وفخذه: "ملك الملوك و رب الأرباب".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دُعِيَتْ الطيور التي كانت تُحلِّق في السماء لتأكل في العشاء العظيم؟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دُعيَتْ الطيور لتأكل لحم الملوك والقادة والمحاربين الأقوياء والخيول وفرسانها، وجميع فئات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اجتمع الوحوش وملوك الأرض ليفعلوا؟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اجتمعوا لشنِّ الحرب على الجالس على الفرَس الأبيض وجيشه.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للوحش والنبي الكذاب؟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ألقِيَ الوحش والنبي الكاذب حيَّيْن في بحيرة النار المشتعلة بالكبريت.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19: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لبقية الذين قاتلوا ضد الجالس على الفرَس؟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قُتل الباقين بالسيف الخارج من فَم الجالس على الفرَس.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لدى الملاك النازل من السماء في 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الملاك يحمل في يده مفتاح الهاوية وسلسلة عظيمة.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سيبقى ٱلشَّيْطَان مقيدًا؟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سيظل الشيطان مقيدًا مدة ألف 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الملاك مع ٱلشَّيْطَان؟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طرحَ الملاك ٱلشَّيْطَان في ٱلْحفْرَةِ التي لا قاع 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يكون ٱلشَّيْطَان قادرًا على فعله حين كان مقيدًا؟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يكون الشيطان قادرًا على خداع الأمم حين كان مقيدًا.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لأولئك الذين رفضوا قَبُول سِمة الوحش؟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رفضوا قَبُول سِمة الوحش عادوا إلى الحياة وملَكوا مع ٱلْمَسِيحِ مدة ألف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سيعود بقية الأموات إلى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سيعود بقية الأموات إلى الحياة عندما تنتهي الألف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الذين شاركوا في القيامة الأولى؟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شاركوا في القيامة الأولى سيكونون كهنة لله والمسيح وسيملكون معه مدة ألف سنة.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ٱلشَّيْطَان في نهاية الألف سنة؟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نهاية الألف سنة، سيُطلَق ٱلشَّيْطَان لكي يخرج ويُضِّل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طوِّقَ معسكر القديسين؟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طوِّقَ مُعسكر القديسين، نزلت النار من السماء والتهمتْ جوج ومَاجوجَ.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عُمِلَ بإبليس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أُلقيَ إبليس في بحيرة النار لكي يُعذَّب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حُكم على الأموات أمام العرش الأبيض؟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حُكِمَ على الأموات بناءً على ما كان مسجلًا في الأسفار، نتيجةً لما فعلوه.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الموت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الموت الثاني هو بحيرة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20: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لكل من لم تُوجد أسماؤهم مكتوبة في سِفر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مَن لم تُوجد أسماؤهم مكتوبة في سِفر الحياة أُلقي بهم في بحيرة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للسماء والأرض الأولى؟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السماء والأرض الأولى قد مَضَتا.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حل محل السماء والأرض الأولى؟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حلَّتْ سماء وأرض جديدة محَّل السماء والأرض الأولى.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نزل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المدينة المقدسة، أورشليم الجديدة، نزلت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مَن قال الصوت من العرش أنَّ ٱللهِ سيسكن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 إن ٱللهِ سيسكن الآن مع البشر.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مضَى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الدموع، الموت، الحزن، البكاء والألم قد زالَ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اسم دعا الجالس على العرش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الجالس على العرش أطلق على نفسه الألف والياء.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للخائفين وغير المؤمنين والرجسين والقتلة والزناة والسحرة وعبدة الأوثان والكاذبين؟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مكانهم سيكون في بحيرة النار المتقدة بالكبريت.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العروس، زوجة الحَمَل؟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العروس، زوجة الحَمَل، هي المدينة المقدسة، أورشَلِيمَ، نازلة من السماء من عند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مكتوبًا على أبواب أورشليم الجديدة؟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أسماء الأسباط الإثني عشر لأبناء إِسْرَائِيل مكتوبة على أبواب أورشَلِيم الجديدة.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كُتب على أساسات أورشليم الجديدة؟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أسماء الرسل الإثني عشر للحَمَل مكتوبة على أسُس أورشليم الجديدة.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تصميم كان تخطيط أورشليم الجديدة؟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تخطيط أورشَلِيمَ الجديدة بشكل مربع.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 بُنيت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بُنيتْ المدينة من الذهب الخالص، مثل الزجاج الشفاف.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لا يوجد هيكل في أورشليم الجديدة؟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يوجد هيكل في أورشَلِيمَ الجديدة لأن الرب الإله والحَمَل هما هيكلها.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مصدر النور في أورشليم الجديدة؟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مصدر النور في أورشليم الجديدة مجد الله والحَمَل.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يدخل أورشليم الجديدة أبدًا؟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يدخل شيء غير طاهر إلى أورشليم الجديدة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يوحَنَّا يتدفق من عرش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يوحَنَّا نَّهْرِ ماء الحياة يتدفَّق من عرش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 :2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سيستخدم الناس أوراق شجرة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أوراق شجرة الحياة هي لشفاء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سيكون عرش ٱللهِ والحَمَل؟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عرش ٱللهِ والحَمَل سيكون في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3–5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لن يكون هناك في المدينة بعد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يكون هناك لَعنة فيمَا بعد، ولن يكون هناك ليل فيمَا بعد.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يقول يَسوع إن الشخص الذي يفعل شيئًا بكلمات هذه النبوة سيكون مباركًا. ماذا يفعل هذا الشخص؟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يحفظ (يطيع) كلمات نبوءة هذا الكتاب سيكون مباركًا.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ليوحَنَّا أن يفعل عندما خرَّ يوحَنَّا (سجّد) لعبادة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ليوحَنَّا ألا يسجد له بل يسجد 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طُلب من يوحَنَّا عدم ختم كلمات نبوءة هذا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قيل ليوحَنَّا ألا يختم كلمات نبوءة هذا الكتاب لأن الوقت كان قريبًا.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سيكون مع الرب عندما 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أجرته ستكون معه عندما يأتي.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البركات التي سيحصل عليها أولئك الذين يغسلون ثيابهم؟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يغسلون ثيابهم سيتمكنون من الأكل من شجرة الحياة والدخول إلى المدينة من أبوابها.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يسوع إنه مرتبط بداود؟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يقول يَسوع إنه أصل وذرية دَاود.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لأي شخص يضيف إلى كلمات نبوءة هذا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يزيد الله الضربات المكتوبة في هذا الكتاب لأي شخص يزيد على كلمات نبوءته.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لأي شخص يزيل من كلمات كتاب هذه النبوة؟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يأخذ ٱلله نصيب شجرة الحياة والمدينة المقدسة مِن أي شخص يزيل من كلمات كتاب هذه النبوة.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الكلمات الأخيرة لـ يَسوع في هذا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الكلمات الأخيرة ليسوع هي: "نعم! أنا آتٍ سريعًا".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رؤيا 22: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الكلمة الأخيرة في هذا الكتاب؟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الكلمة الأخيرة في هذا الكتاب هي "آمين".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