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Resource: unfoldingWord® Translation Questions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unfoldingWord® Translation Questions</w:t>
      </w:r>
      <w:r>
        <w:rPr>
          <w:rtl/>
          <w:cs/>
          <w:lang w:val="ar_AE" w:bidi="ar_AE"/>
        </w:rPr>
        <w:t xml:space="preserve"> © 2022 unfoldingWord. Released under CC BY-SA 4.0 license. </w:t>
      </w:r>
      <w:r>
        <w:rPr>
          <w:rtl/>
          <w:cs/>
          <w:lang w:val="ar_AE" w:bidi="ar_AE"/>
        </w:rPr>
        <w:t>unfoldingWord® Translation Questions</w:t>
      </w:r>
      <w:r>
        <w:rPr>
          <w:rtl/>
          <w:cs/>
          <w:lang w:val="ar_AE" w:bidi="ar_AE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rtl/>
          <w:cs/>
          <w:lang w:val="ar_AE" w:bidi="ar_AE"/>
        </w:rPr>
        <w:t>unfoldingWord® Translation Questions</w:t>
      </w:r>
      <w:r>
        <w:rPr>
          <w:rtl/>
          <w:cs/>
          <w:lang w:val="ar_AE" w:bidi="ar_AE"/>
        </w:rPr>
        <w:t xml:space="preserve"> © 2022 unfoldingWord. Released under CC BY-SA 4.0 license by Mission Mutual</w:t>
      </w:r>
      <w:r>
        <w:rPr>
          <w:rtl/>
          <w:cs/>
          <w:lang w:val="ar_AE" w:bidi="ar_AE"/>
        </w:rPr>
      </w:r>
    </w:p>
    <w:p>
      <w:pPr>
        <w:pStyle w:val="Heading1"/>
        <w:bidi/>
      </w:pPr>
      <w:r>
        <w:rPr>
          <w:rtl/>
          <w:cs/>
          <w:lang w:val="ar_AE" w:bidi="ar_AE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2JN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٢ يوحَنَّا ١:١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بأي لقب يُقدم الكاتب يوحَنَّا نفسه في هذه الرسالة؟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يُقدِّم يوحَنَّا نفسه بلقب "الشيخ".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٢ يوحَنَّا ١:١ (#٢)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لمن كُتبتْ هذه الرسالة؟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كُتِبتْ الرسالة إلى السيدة المختارة وأولادها.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٢ يوحَنَّا ١: 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مِن أين تأتي النعمة والرحمة والسلام، على حَد قول يوحنا؟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يقول يوحَنَّا إنَّ النعمة والرحمة والسلام تأتي من ٱللهِ ٱلْآبِ ومن يَسوع ٱلْمَسِيحِ، ابنه.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٢ يوحَنَّا ١: 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يبتهج يوحَنَّا؟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يبتهج يوحَنَّا لأنه وجد بعض أولاد السيدة يسلكون في الحق.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٢ يوحَنَّا ١: ٥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الوصية التي يقول يوحَنَّا أنها لديهم منذ البَدْء؟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الوصية التي لديهم منذ البَدْء هي أنْ يحبوا بعضهم بعضًا.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٢ يوحَنَّا ١: ٦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بماذا يُعرِّف يوحَنَّا المحبة؟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المحبة هي السلوك وفقًا لوصايا الله.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٢ يوحَنَّا ١: ٧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بماذا يُسمي يوحَنَّا الذين لا يعترفون بأن يَسوع ٱلْمَسِيحِ جاء في الجسد؟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يسمي يوحَنَّا كلًّا منهم بالمُضلِّل والضِد للمسيح.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٢ يوحَنَّا ١: ٨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يُخبر يوحَنَّا المؤمنين بأن يحذروا من عدم فعله؟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يخبر يوحَنَّا المؤمنين بأن يحذروا حتى لا يُضيِّعوا ما عملوا من أجله.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٢ يوحَنَّا ١: ١٠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يقول يوحَنَّا للمؤمنين أن يفعلوا مع أي شخص لا يجلب التعليم الصحيح عن ٱلْمَسِيحِ؟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لا ينبغي لهم استقبال أي شخص لا يجلب التعليم الصحيح عن ٱلْمَسِيحِ.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٢ يوحَنَّا ١: ١١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بماذا يُدان المؤمن إذا استقبل شخصًا لا يجلب التعليم الصحيح عن ٱلْمَسِيحِ؟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المؤمن الذي يستقبل ويُسلِّم على المُعلم الكاذب يشارك في أعماله الشريرة.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٢ يوحَنَّا ١: ١٢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يأمل يوحَنَّا أن يفعل في المستقبل؟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يأمل يوحَنَّا أنْ يأتي ويتحدث مع السيدة المختارة قاصدًا.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sectPr w:rsidR="00443E2A" w:rsidRPr="00443E2A" w:rsidSect="007E084E">
      <w:rtlGutter/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ar_AE" w:eastAsia="en-US" w:bidi="ar_AE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