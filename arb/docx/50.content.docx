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PHP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١:١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مَن وجَّه بولس هذه الرسالة؟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وجَّه بولس هذه الرسالة إلى جميع الأشخاص الذين خُصِّصوا في ٱلْمَسِيحِ يَسوع في فِيلِبِّي، بما في ذلك الأساقفة والشمامسة.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١: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على أي شيء شكر بولسُ ٱلله بخصوص أهل فيلبي؟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شكر بولس ٱلله على مشاركة أهل فيلبي في الإنجيل من اليوم الأول حتى الآن.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١: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كان بولس واثقًا بشأن أهل فيلبي؟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بولس واثقًا من أنَّ الذي ابتدأ عملًا صالحًا فيهم سيُكمِّله.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١: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ماذا كان أهل فيلبي شركاء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سجن بولس، وفي دفاعه وتأكيده للإنجيل، كان أهل فيلبي شركاءه.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١: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صلَّى بولس أنْ يزداد أكثر فأكثر بين أهل فيلبي؟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صلَّى بولس أن تزداد المحبة أكثر فأكثر بين أهل فيلبي.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١: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رغب بولس أن يمتلئ أهل فيلبي؟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رغب بولس أن يمتلئ أهل فيلبي بثمار ٱلبِرّ.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١: ١٢–١٤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أدَّى سجن بولس إلى تقدُّم الإنجيل؟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أصبح سجن بولس من أجل ٱلْمَسِيحِ معروفًا على نطاق واسع وكان معظم الإخوة يتحدَّثون الآن بجرأة أكبر.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١: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البعض يعلن ٱلْمَسِيح بدوافع أنانية وغير صادقة؟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البعض يعلنون ٱلْمَسِيح بدوافع أنانية وغير صادقة مُعتقدين أنهم يزيدون من ضيق بولس في السجن.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1: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كان رد فعل بولس على الوعظ عن المسيح الصادق وغير الصادق؟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ابتهج بولس لأنه كان يُنادَى بٱلْمَسِيحِ في كلتا الحالتين.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1: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يرغب بولس في تحقيقه في حياته أو بموته؟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رغب بولس في تمجيد ٱلْمَسِيحِ سواء في حياته أو بموته.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١: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بولس عن الحياة، ما هي، وما هو الموت؟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بولسَ أنَّ الحياة هي ٱلْمَسِيحِ، والموت هو ربح.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1: 22–24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الخيارات التي جذبتْ بولس في اتجاهات مختلفة؟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بولس مُمزَّقًا بين خيارَيْن: أن يكون مع ٱلْمَسِيحِ في الموت أو أن يبقى في الجسد ليواصل عمله.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١: ٢٥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لأي غرض كان بولس واثقًا من أنه سيبقى مع أهل فيلبي؟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بولس واثقًا من أنه سيبقى مع أهل فيلبي من أجل تقدُّمهم وفرحهم في الإيمان.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1: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سواء كان مع أهل فيلبي أو بعيدًا عنهم، ماذا أراد بولس أن يُسمَع عن أهل فيلبي؟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بولس أن يُسمَع أن أهل فيلبي ثابتون في روح واحد، يجاهدون معًا بنفس واحدة من أجل إيمان الإنجيل.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1: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كان عدم خوف أهل فيلبي ممَّن يعارضهم علامة على 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لم يخشى أهل فيلبي مَن يعارضونهم، كان ذلك علامة على هلاك خصومهم وأما بالنسبة للمؤمنين فكان علامة على خلاصهم.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1: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الشيئان اللَّذان منحهما الله لأهل فيلبي؟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مُنح لأهل فيلبي أن يؤمنوا بالمسيح، ليس هذا فقط ولكن أن يتألَّموا من أجله أيضًا.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٢:٢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بولس عمَّا يجب أنْ يفعله أهل فيلبي ليكون فرحه كاملًا؟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يكون أهل فيلبي مُتَّفقين في الفكر، ولديهم المحبة ذاتها ويكونوا مُتَّحدين في الروح والفكر.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٢: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أن يحسب أهل فيلبي بعضهم بعضًا وفقًا لبولس؟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أهل فيلبي أن يحسبوا بعضهم بعضًا أفضل من أنفسهم.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٢: ٥–٦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فِكر مَن يقول بولس أننا بحاجة إلى أنْ يكون فينا؟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إننا نحتاج إلى أن يكون لدينا فكر ٱلْمَسِيحِ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٢: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أي صورة كان ٱلْمَسِيح يَسوع موجودًا؟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ٱلْمَسِيح يَسوع في صورة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٢: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الصورة التي اتَّخذها ٱلْمَسِيح يَسوع بعد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اتَّخذ ٱلْمَسِيح يَسوع بعد ذلك صورة عبد، صائرًا في هيئة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٢: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وضع يَسوع نفسه؟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وضع يَسوع نفسه بطاعته حتى الموت على الصليب.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٢: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ٱلله بعد ذلك من أجل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عَظَّمَ اللهُ يَسوع وأعطاه الاسم الذي فوق كل اسم.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٢: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بمَ سيعترف كل لسان؟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سيعترف كل لسان بأنَّ يَسوع ٱلْمَسِيحِ هو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2: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يُدعى أهل فيلبي إلى إتمام خلاصهم؟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أهل فيلبي إتمام خلاصهم بخوف ورعدة.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٢: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يعمل الله في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يعمل ٱلله في المؤمنين ليحققوا إرادته ويعملوا لرضاه.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2: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أنْ يُفعَل كل شيء؟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أنْ يُفعَل كل شيء دون شكوى أو جِدال.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٢: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لأي غرض يسكب بولس حياته؟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يسكب بولس حياته من أجل خدمة أهل فيلبي بعد أنْ قدَّموا ذبيحة إيمانهم.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٢: 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يُعَدّ تيموثاوس مساعدًا مُميَّزًا لدى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تيموثاوس خادم مُميَّز لأنه يهتم حقًا بأهل فيلبي.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٢: 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يتوقع بولس رؤية أهل فيلبي؟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نعم، يتوقع بولس أن يرى أهل فيلبي قريبًا.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2: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لأي سبب كاد أَبَفْرودِتسَ أن يموت؟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كاد أَبَفْرودِتسَ أنْ يموت في أثناء قيامه بعمل ٱلْمَسِيحِ، حيث كان يخدم بولسَ ويُلبي احتياجاته.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٣: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مِمَّن يُحذِّر بولس المؤمنين أنْ ينتبهوا؟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يحذر بولس المؤمنين أنْ ينتبهوا من الكلاب وعمَّال الشر والمشوِّهين.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٣:٣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يقول بولس أنهم الختان الحقيقي؟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إن الختان الحقيقي هم الذين يعبدون في روح ٱللهِ ويفتخرون في ٱلْمَسِيحِ يَسوع ولا يضعون ثقتهم في الجسد.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٣: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يصف بولس سلوكه السابق فيمَا يتعلق ببِر الناموس؟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يصف بولس سلوكه السابق بأنه بلا لوم فيمَا يتعلَّق ببِرّ الناموس.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٣: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ينظر بولس الآن إلى ثقته السابقة في الجسد؟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يعدّ بولسَ الآن كل ثقته السابقة في الجسد بلا قيمة بسبب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٣: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لأي غرض يعدّ بولس الآن كل الأشياء السابقة نفاية؟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يعدّ بولس كل الأشياء السابقة نفاية لكي يربح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٣: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أيُّ بِرّ يملكه بولس الآن؟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لدى بولس الآن ٱلبِرّ من ٱللهِ الذي يأتي مِن خلال الإيمان بٱلْمَسِيحِ.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3: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أي شيء يشارك بولس ٱلْمَسِيح؟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بولسَ لديه شركة في آلام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3: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مع أنّه لم يصِر كاملًا بعد، ماذا الذي يواصل بولس 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يسعى بولس إلى الكمال لكي يفهم السبب الذي من أجله أدركه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٣: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نحو أي هدف يواصل بولس السعي؟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يواصل بولس السعي نحو الهدف للفوز بجائزة الدعوة العليا من ٱللهِ في ٱلْمَسِيحِ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٣: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يخبر بولسُ أهل فيلبي أن يفعلوا بشأن التمثُّل بمسيره؟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يخبر بولس أهل فيلبي أن ينضموا إليه ويتمثَّلون به في سيره.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٣: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مصير أولئك الذين بطنهم هو إلههم ويفكِّرون في الأمور الأرضية؟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إلههم بطنهم ويُفكِّرون في الأمور الأرضية مصيرهم الهلاك.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٣: 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جنسية المؤمنين، على حد قول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إنَّ جنسية المؤمنين وموطنهم في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٣: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ٱلْمَسِيح بأجساد المؤمنين عندما يأتي من السماء؟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سيحول ٱلْمَسِيح أجساد المؤمنين المتواضعة إلى أجساد تكوينها مشابه لجسده المجيد.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٤: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يريد بولس من أصدقائه الأحِّباء في فِيلِبِّي أن يفعلوا؟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يريد بولس من أهل فيلبي أن يثبتوا في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4: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يتمنى بولس أن يحدث مع أَفودِيَةَ وسِنْتِيخِي؟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يتمنى بولس أن تفتكر أَفودِيَةَ وسِنْتِيخِي فكرًا واحدًا في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٤:٤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يطلب بولس من أهل فيلبي أن يفعلوا دائمًا؟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يخبرهم بولس أنْ يفرحوا في الرب كل حين.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٤: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بدلًا من القلق والتوتر، ماذا يجب أن نفعل كما يقول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أنه بدلًا من القلق والتوتُّر، يجب أن نخبر ٱلله في الصلاة بما نحتاج وأنْ نشكره.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٤: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إذا فعلنا هذا، ما الذي سيحفظ قلوبنا وأفكارنا؟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إذا فعلنا هذا، فإنَّ سلام ٱللهِ سيحفظ قلوبنا وأفكارنا.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4: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أي نوع من الأشياء يقول بولس أننا ينبغي أنْ نفكر؟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أن نفكر في الأمور الجليلة والعادلة والنقية، التي تبعث السرور، ذات السُمعة الجيدة، فيها فضيلة وجديرة بالثناء.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4: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تمكَّن أهل فيلبي من تجديده الآن؟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تمكَّن أهل فيلبي الآن من تجديد اعتنائهم ببولس.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4: 11–12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السر الذي تعلَّمه بولس عن العيش في ظروف مختلفة؟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تعلَّم بولس سرّ الاكتفاء سواء وقت الوفرة أو وقت الحاجة.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4: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قوة يمكن لبولس أن يعيش مكتفيًا؟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يمكن لبولس أنْ يعيش مُكتفيًا في جميع الظروف بالْمَسِيحِ، الذي يُقويه.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4: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طلبة بولس لأهل فيلبي نتيجة عطائهم الذي يُسدِّد احتياجاته؟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يطلب بولس الثمر الذي يزيد لحساب أهل فيلبي.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4: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ينظر ٱلله إلى العطية التي قدَّمها أهل فيلبي إلى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الله راضٍ عن العطية التي قدَّمها أهل فيلبي إلى بولس.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4: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بولس عمَّا سيفعله الله لأهل فيلبي؟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إنَّ ٱلله سيوفر كل احتياجات أهل فيلبي حسب غناه في المجد في ٱلْمَسِيحِ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 4: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أفراد بيتُ مَن يُسلِّمون على أهل فيلبي؟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أفراد بيت قَيْصَرَ يسلِّمون على أهل فيلبي.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