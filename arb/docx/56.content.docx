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TIT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هدف بولس في خدمته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هدفه هو ترسيخ إيمان شعب الله المختار وترسيخ معرفة 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وعد الله شعبه المختار بالحياة الأبدية؟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وعدهم بها قبل الأزمنة الأزلية.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يكذب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عهد الله بكرازته في الوقت المناسب؟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عهد بها الله إلى الرسول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العلاقة بين تيطس وبولس؟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تيطس مثل الابن الحقيقي (الصريح) لبولس حسب إيمانهما المشترك.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تكون زوجة وأبناء الأسقف؟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زوجًا لامرأة واحدة ولديه أطفال مؤمنون ليسوا في شكاية الخلاعة ولا متمردين.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بعض الصفات التي يجب أن يتجنبها الأسقف ليكون بلا لوم؟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بلا لوم، غير معجب بنفسه، ولا غضوب، ولا مدمن الخمر، ولا ضرَّاب، ولا طامع في الربح القبيح.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المنصب والمسؤولية التي يتحملها الوكيل (الأسقف) في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مثل مدبر أو مسؤول عن بيت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الصفات الجيدة التي يجب أن يتمتع بها الأسقف؟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الأسقف مُضيفًا للغرباء، مُحبًا للخير، متعقلًا، بارًا، ورعًا، وضابطًا لنفسه.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الأسقف تجاه الرسالة التي تَعَلَّمها؟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ملازمًا للكلمة الصادقة، وبذلك يكون قادرًا على أن يعظ الآخرين ويوبخ المناقضين.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المعلمون الكذبة بتعليمهم؟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يزعجون أسرًا بِرُمَّتها (يقلبون بيوتًا بجملتها).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المعلمون الكذبة؟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أرادوا الربح القبيح.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الشيخ هؤلاء المعلمين الكذبة الذين يُضرون بالكنيسة؟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يوبخهم بصرامة حتى يكونوا أصحاء في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بولس أنه لا ينبغي لهم أن يصغوا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يصغوا إلى الخرافات اليهودية وإلى وصايا أناس مرتدين عن 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فسد وتنجس في غير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تنجس ذهنهم وضميرهم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أنّ الرجل غير الطاهر (النجس) يدَّعي أنه يعرف الله، فكيف ينكره؟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ينكر الله عن طريق أفعاله.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بعض الصفات التي يجب أن يتمتع بها الشيوخ في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يكونوا صاحين، ذوي وقار، متعقلين، أصحاء في الإيمان والمحبة والصبر.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بعض الصفات التي يجب أن تتمتع بها النساء الأكبر سنًا (العجائز) في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يكنَّ في سيرة تليق بالقداسة، غير ثالبات، غير مستعبدات للخمر الكثير، معلمات الصلاح.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تُعلِّم النساء الأكبر سنًا النساء الأصغر سنًا (الحدثات) أن يفعلن؟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ينصحن الحدثات أن يُحببن ويُطعن أزواجهن، وأن يُحببن أولادهن.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يقدم تيطس نفسه قدوة للأعمال الحسنة؟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تعليمه، يجب أن يكون نقيًا (غير فاسد)، يتصرف بوقار وإخلاص، ويقدم كلامًا صحيحًا غير ملوم.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لأولئك الذين يعارضون تيطس إذا كان مثالًا جيدًا؟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يعارضونه سيشعرون بالخزي لأنه ليس لديهم شيء رديء لكي يقولوه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يتصرف العبيد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عليهم أن يخضعوا لسادتهم، وأن يرضوهم في كل شيء، ولا يجب أن يجادلوا (غير مناقضين).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يتصرف العبيد المسيحيون كما أوصى بولس، ما التأثير الذي سيحدثه ذلك على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يزينوا تعليم مخلصنا الله في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يمكن أن تخلص نعمة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نعمة الله يمكن أن تُخلص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تعلمنا نعمة الله أن نرفض وننكر؟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نعمة الله تعلمنا أن ننكر الفجور والشهوات العالمية.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الحدث المستقبلي الذي يتطلع المؤمنون إلى استقباله؟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ينتظرون الرجاء المبارك: ظهور مجد الله العظيم ومخلصنا يسوع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بذل يسوع نفسه من أجلنا؟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بذل نفسه من أجلنا لكي يفدينا من كل إثم ويطهر لنفسه شعبًا خاصًا غيورًا للقيام بأعمال حسنة.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المؤمن تجاه الحكام (الرياسات) والسلاطين؟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 يخضع لهم ويطيعهم، ويكون مستعدًا لكل عمل صالح.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يضل غير المؤمنين ويستعبدهم؟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شهواتهم وملذاتهم المختلفة تقودهم إلى الضلال وتستعبدهم.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وسيلة خلصنا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خلصنا عن طريق غُسل الميلاد الثاني (الولادة الجديدة) وتجديد 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نخلص بسبب الأعمال الصالحة التي قمنا بها أم بسبب رحمة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نحن نخلص فقط بسبب رحمة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يبررنا، ما الذي يجعلنا الله نصيره؟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يجعلنا نصير ورثته.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على المؤمنين أن يهتموا بممارسته؟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يهتموا أن يمارسوا أعمالًا حسنة.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يتجنب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تجنب المباحثات الغبية، والأنساب، والخصومات، والمنازعات الناموسية.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يجب أن نرفض بعد الإنذار مرة ومرتين؟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نرفض الرجل المُبتدع الذي يسبب الانقسام.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 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فيما يجب أن ينخرط المؤمنون ليكونوا مثمرين؟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يتعلموا أن يمارسوا الأعمال الحسنة التي توفر الحاجات الضرورية.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