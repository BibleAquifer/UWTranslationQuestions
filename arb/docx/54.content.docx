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1TI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١:١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أصبح بولس رسولًا للمسيح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عُيِّن بولس رسولًا بأمر من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١: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العَلاقة بين بولس وتِيموثَاوس؟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تيموثاوس الابن الحقيقي لبولس في 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١: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بلد حثَّ بولس تيموثاوس على البقاء؟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حثَّ تيموثاوس على البقاء في أفسس.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١: ٣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كان على تيموثاوس أن يوصي بعض الناس بعدم فعل أمر مُعيَّن، ما هو؟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عليه أن يوصيهم بألا يُعلِّموا تعليمًا مختلفًا.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١: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غاية الوصية والتعليم الذي يقدِّمه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غاية الوصية المحبة من قلب نقي وضمير صالح وإيمان صادق.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١: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لمَن وُضعَ الناموس؟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وُضِع الناموس للأثمَة والمتمردين، للفُجَّار والخطأة.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١: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الذنوب التي ارتكبها بولس سابقًا؟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بولس مُجدِّفًا ومُضطهدًا ورجلًا عنيفًا.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١: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التي فاضتْ للغاية عند بولس، مما أدى إلى أن يصبح رسولًا ليَسوع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فاضتْ نعمة الرب بالإيمان والمحبة لبولس.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١: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الذين جاء ٱلْمَسِيح يَسوع إلى العالم ليخلصهم؟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 ٱلْمَسِيحِ يَسوع إلى العالم ليخلص الخطأة.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١: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يقول بولس أنَّ ٱلله رحمهُ؟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رحِم ٱلله بولس لكي يتمكَّن يسوع من إظهار أناته مُتمثِّلة في بولس.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١: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بولس من تِيموثَاوس أن يفعل وفقًا للنبوءات التي قِيلت عنه؟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 بولس تيموثاوس أنْ يُحارب المحاربة الحسنة.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١: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لبعض الذين رفضوا الإيمان بضمير صالح؟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هؤلاء الناس تحطَّمت سفينتهم فيمَا يتعلق بالإيمان.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١: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بولس لأولئك الرجال الذين رفضوا الإيمان والضمير الصالح وحطَّموا سفينة إيمانهم؟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سلّمهم بولس إلى ٱلشَّيْطَان لكي يتعلَّموا عدم التجديف.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٢: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لمَن يطلب بولس أن تُقام الصلوات؟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يطلب بولس أنْ تُقام الصلوات من أجل جميع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٢:٢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الحياة التي يرغب بولس بالسماح للمسيحيين أنْ يحيوها؟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يرغب بولس في أن يُسمح للمسيحيين بأن يعيشوا حياة هادئة ومطمئنة بكل تقوى وكرامة.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٢: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يريد الله لجميع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يَرْغَبُ ٱلله في أنْ يَخْلُص جميع الناس وإلى مَعْرِفَةِ الحَقِ يُقبلون.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٢: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موقف ٱلْمَسِيحِ يَسوع بين ٱللهِ والناس؟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المسيح يسوع هو الوسيط الوحيد بين الله والناس.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٢: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ٱلْمَسِيحِ يَسوع للجميع؟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قدَّم المسيح يسوع نفسه فدية من أجل الجميع.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٢: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يُعلِّم الرسول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بولس معلمٌ للأمم.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٢: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يريد بولس من الرجال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بولس من الرجال أنْ يُصلوا ويرفعوا أيادي مقدسة.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٢: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يريد بولس من النساء أن يفعلْنَ؟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بولس من النساء أنْ يرتدين ملابسهنَّ باحتشام وضبط للنفس.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٢: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لا يسمح بولس للمرأة بفعله؟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يسمح بولس للمرأة بالتعليم أو ممارسة السلطة على الرجُل.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٢: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السبب الأول الذي يقدمه بولس لعدم السماح للمرأة بالتعليم أو ممارسة السلطة على الرجُل؟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السبب الأول لبولس هو أن آدَم كُوِّنَ أولًا.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٢: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السبب الثاني الذي يقدمه بولس لعدم السماح للمرأة بالتعليم أو ممارسة السلطة على الرجُل؟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السبب الثاني لبولس هو أنَّ آدَم لم يُخدَع، لكن المرأة خُدِعَتْ.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٢: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ماذا يريد بولس من النساء أن تثبتْ؟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بولس أنْ تثبتْ النساء في الإيمان والمحبة والقداسة مع التعقُّل.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٣: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العمل الذي يقوم به الأسقف؟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عمل الأسقف عملًا صالحًا.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٣: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يكون الأسقف قادرًا على 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يكون الأسقف صالحًا للتعليم.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٣:٣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يتعامل الأسقف مع الكحول والمال؟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ألا يكون الأسقف سِكِّيرًا ويجب ألا يحب المال.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٣: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يعامل أولاد الأسقف والدهم؟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على أولاد الأسقف أنْ يطيعوه ويوقِّروه.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٣: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يكون من المهم أن يدبر الأسقف منزله حسنًا؟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المهم لأنه إذا لم يتمكَّن من تدبير بيته حسنًا، فمن المحتمل ألا يعتني جيدًا بالكنيسة.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٣: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الخطر إذا كان الأسقف حديث العهد بالإيمان؟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الخطر أنْ يُصاب بالغرور ويسقط في الدينونة.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٣: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السمعة التي يجب أن يتمتع بها الأسقف من جهة الذين هُم خارج الكنيسة؟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يتمتع الأسقف بسمعة جيدة مع مَن هُم خارج الكنيسة.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٣: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يُفعل مع الشمامسة قبل أن يَخدموا؟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اختبار الشمامسة قبل أن يخدموا.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٣: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بعض خصائص النساء التقيَّات؟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النساء التقيَّات يتمتَّعن بالوقار، لا تنشرْنَ الفضائح، متزِّنات وجديرات بالثقة في كل شيء.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٣: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بيت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بيت ٱللهِ هو كنيسة ٱللهِ الحي.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٣: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أن ظهر الله في الجسد وتبرَّر في الروح وتراءى لملائكة، ماذا حدث؟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كُرِزَ بيسوع بين الأمم وأومِنَ به في العالَم ورُفِعَ في المجد.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٤: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وفقًا للروح، ماذا سيفعل بعض الناس في الأزمنة الأخيرة؟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سيترك بعض الناس الإيمان ويتبعون الأرواح المُضِّلة وتعاليم ٱلشياطين.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٤: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الأكاذيب التي سيُعلِّمها هؤلاء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سيمنعون الزواج ويمنعون تناول بعض الأطعمة.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٤: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يكون أي شيء نأكله مُقدّسًا لاستخدامنا؟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شيء نأكله يتقدَّس بكلمة الله والصلاة.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٤: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يطلب بولس من تيموثاوس أن يُدرِّب نفسه عليه؟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 بولس تيموثاوس أنْ يُدرب نفسه على التقوى.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٤: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يُعدّ التدرُّب على التقوى أكثر فائدة من التدريب الجسدي؟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التدرُّب على التقوى أكثر فائدة لأنه يحمل وعد الحياة الحاضرة والحياة القادمة.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٤: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يحثّ بولس تيموثاوس على فعله بكل الأشياء الجيدة التي تسلَّمها من تعليم بولس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يحث بولس تِيموثَاوس على أن يوصي ويعلم بهذه الأمور.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٤: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يكون تيموثاوس قدوة للآخرين؟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يكون تِيموثَاوس قدوة في الكلمة والسلوك والمحبة والإيمان والطهارة.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٤: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حصل تيموثاوس على الموهبة الروحية التي كانت لديه؟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أُعطِيَتْ الموهبة لتيموثاوس بالنبوة، بوضع أيدي الشيوخ.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٤: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استمر تِيموثَاوس بأمانة في حياته وتعليمه، مَن سيخلُص؟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سيُخلِّص تيموثاوس نفسه ومستمعيه.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٥: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طلب بولس أن يعامِل تِيموثَاوس شيخًا أكبر سِنًّا في الكنيسة؟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بولس تيموثاوس بأن يعظه كما لو كان الأب.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٥: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يفعل أولاد وحَفَدة الأرملة من أجلها؟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الأولاد والحَفدَة ردّ الجميل لوالدَيهم والاعتناء 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٥: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الشخص الذي لا يهتم بأفراد أسرته؟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أنكر الإيمان وهو أسوأ من غير المؤمن.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٥: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يجب أن تُعرَف الأرملة؟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يكون مشهودًا للأرملة بالأعمال الصالحة.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٥: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يجب على الكنيسة عدَم تسجيل الأرامل الشابات في قائمة مَن تهتم بهم الكنيسة؟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هؤلاء الأرامل الأصغر سنًا سيرغبن لاحقًا في الزواج.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٥: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يريد بولس من النساء الأصغر سنًا أن يفعلْنَ؟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بولس من النساء الأصغر سنًا أن يتزوَّجْنَ ويُنجبنَ الأطفال ويُدبِّرنَ شؤون المنزل.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٥: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يُفعل لكبار السن الذين يدبِّرون حسنًا؟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اعتبار الشيوخ الذين يُدبِّرون حسنًا مستحقين لضعف التكريم.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٥: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الشروط التي يجب تلبيتها قبل أن يتهم شخص ما شيخًا؟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وجود شاهدَيْن أو ثلاثة عندما يتهم شخص ما شيخًا.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٥: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يوصى بولس تيموثاوس بالحذَر في حفظ هذه القواعد، كيف؟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يوصي بولس تِيموثَاوس بأن يكون حذرًا في حفظ هذه القواعد دون تحيُّز.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٥: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تُعرف خطايا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خطايا بعض الناس واضحة، لكن خطايا الآخرين لا تُعرف إلا يوم الدينونة.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٦: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قال بولس إنه ينبغي للعبيد أن ينظروا إلى أسيادهم؟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 إنَّ العبيد يجب أن يُعدُّوا أسيادَهم مستحقين لكل الإكرام.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٦: ٣–٤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الشخص الذي يرفض الكلمات الصحيحة والتعليم الإلهي؟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يرفض الكلمات الصحيحة والتعليم الإلهي شخص مُتكبِّر ولا يفهم شيئًا.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٦:٦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بولس عن التجارة العظيمة؟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إنَّ التقوى مع القناعة تجارة عظيمة.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٦: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جلبنا إلى هذا العالم وماذا يمكننا أن نأخذ معنا عندما نغادر؟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نجلب شيئًا إلى العالم ولا يمكننا أخذ أي شيء منه.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٦: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يجب أن نكون مكتفين في هذا العالم؟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نكون مكتفين بأنَّ لدينا الطعام والملابس.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٦: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ماذا يقع أولئك الذين يرغبون في أن يصبحوا أثرياء؟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يرغبون في أن يصبحوا أثرياء يقعون في تجرِبة وفخّ.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٦: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أصل كل أنواع الشرور؟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محبة المال أصل كل أنواع الشرور.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٦: ١٠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لبعض الذين أحبوا المال؟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ابتعد بعض مَن أحبوا المال عن 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٦: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الجهاد الذي يقول بولس أنَّ تيموثاوس يجب أن يجاهده؟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 تيموثاوس يجب أن يجاهد جهاد الإيمان الحسن.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٦: ١٣–١٦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يسكن ٱلله؟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يسكن ٱلله في نور لا يمكن الاقتراب منه.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٦: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يجب على الأغنياء أن يضعوا رجاءهُم في الله وليس في الغِنى غير المضمون؟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يضع الأغنياء رجاءهُم في ٱلله لأنه يزودنا بكل ما نستمتع 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٦: ١٨–١٩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لأنفسهم أولئك الذين يكثرون من الأعمال الصالحة؟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يكثرون من الأعمال الصالحة يدَّخرون لأنفسهم أساسًا جيدًا ويمسكون بالحياة الحقيقية.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تيموثاوس ٦: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أخيرًا، ماذا يطلب بولس من تِيموثَاوس أن يفعل بما أُعطيَ وديعة؟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 بولس تيموثاوس أن يحفظ ما اؤتمن عليه.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