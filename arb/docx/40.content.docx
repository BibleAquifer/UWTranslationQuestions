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unfoldingWord® Translation Questions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license.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 by Mission Mutual</w:t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MAT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هما السلفان اللذان تم ذكرهما أولاً للإشارة إلى أهميتهما في سلسلة نسب يسوع المسيح؟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السلفان المذكوران أولاً هما داود وإبراهيم.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نهاية سلسلة الأنساب، من هي الزوجة التي ذُكر اسمها، ولماذا ذُكرت؟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مريم، زوجة يوسف، ذُكرت لأنها هي التي وُلد منها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لمريم قبل أن ترتبط بيوسف؟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حبلت مريم بالروح القدس قبل أن ترتبط بيوسف.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 نوع من الرجال كان يوسف؟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يوسف رجلاً باراً.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١: ١٩ (#٢)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قرر يوسف أن يفعل عندما علم بِحَمْل مريم؟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قرر يوسف إنهاء الخطبة مع مريم سراً.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ليوسف وجعله يقرر أن يظل خطيبًا لمريم؟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الملاك ليوسف في الحلم أن يأخذ مريم زوجة له لأن الطفل قد حُبل به من الروح القدس.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طُلِب من يوسف أن يطلق على الطفل اسم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طُلب من يوسف أن يُسمي الطفل يسوع لأنه سيخلص شعبه من خطاياهم.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النبوات التي وردت في العهد القديم وتحققت في هذه الأحداث؟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نبوّة العهد القديم هي أن عذراء ستلد ابنًا وأنهم سيدعونه عمانوئيل، أي "الله معنا".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علام حرص يوسف على عدم فعله حتى تلد مريم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يوسف حريصًا على عدم مُضاجعة مريم حتى تلد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وُلِدَ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وُلِدَ يسوع في بيت لحم اليهودية.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اللقب الذي أطلقه مَجوس المَشرق على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أطلق مَجوس المَشرق على يسوع لقب "ملك اليهود".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2: 2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عرف المَجوس أن ملك اليهود قد وُلد؟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رأى المَجوس نجم ملك اليهود في المَشرق.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استجاب الملك هيرودُس لأخبار المَجوس؟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سمع الملك هيرودُس الأخبار من المَجوس، اضطرب.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٢: ٥–٦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عرف رؤساء الكهنة والكتبة أين سيولد المسيح؟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كانوا يعلَمون النبوّة التي تقول إن المسيح سيولد في بيت لحم.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وجد المَجوس مكان يسوع بالضبط؟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تقدم النجم الذي رأوه في المشرق أمامهم حتى جاء ووقف فوق حيث كان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كان عمر يسوع عندما جاء المَجوس لرؤيته؟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يسوع طفلاً صغيرًا عندما جاء المَجوس لرؤيته.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2: 11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الهدايا التي قدمها المَجوس ليسوع؟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قدم المَجوس ليسوع هدايا من ذهب ولبان ومر.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بأي طريق عاد المَجوس إلى ديارهم، ولماذا سلكوا هذا الطريق؟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عاد المَجوس إلى ديارهم من طريق آخر لأن الله حذرهم في الحلم من العودة إلى هيرودُس.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التعليمات التي تلقاها يوسف في الحلم؟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أُمر يوسف في الحلم أن يأخذ يسوع ومريم ويهرب إلى مصر لأن هيرودس كان مُزمعًا أن يقتل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النبوة التي تحققت بعودة يسوع لاحقًا من مصر؟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تحققت نبوة ”من مصر دعوت ابني“ عندما عاد يسوع لاحقًا من مصر.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2:16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هيرودس عندما لم يرجع إليه المَجوس؟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قتل هيرودس جميع الأطفال الذكور في منطقة بيت لحم الذين كان عمرهم سنتين أو أقل.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٢: ١٩–٢٠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التعليمات التي تلقاها يوسف في الحلم بعد موت هيرودس؟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تلقى يوسف تعليمات في الحلم بالعودة إلى أرض إسرائيل.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٢: ٢٢–٢٣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أين استقر يوسف للعيش مع مريم ويسوع؟ </w:t>
        <w:br/>
        <w:br/>
      </w:r>
      <w:r>
        <w:rPr>
          <w:rtl/>
          <w:cs/>
          <w:lang w:val="ar_AE" w:bidi="ar_AE"/>
        </w:rPr>
        <w:t>استقر يوسف للعيش مع مريم ويسوع في الناصرة بالجليل.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النبوة التي تحققت عندما انتقل يوسف إلى موقعهم الجديد؟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تحققت النبوة بأن المسيح سيُدعى ناصريًا.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٣: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الرسالة التي كرز بها يوحنا المعمدان في البرية؟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كرز يوحنا قائلاً: "تُوبُوا، لِأَنَّهُ قَدِ ٱقْتَرَبَ مَلَكُوتُ ٱلسَّماوَاتِ".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٣: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قالت نبوة إشعياء عن ما يجب على يوحنا المعمدان فعله عندما يأتي؟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نصت النبوة إن يوحنا المعمدان سوف يُنذر الناس ليُعدوا طريق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3: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الشعب أثناء تعميد يوحنا لهم؟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بينما كانوا يعتمدون، اعترف الشعب بخطاياهم.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٣: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يوحنا المعمدان للفريسيين والصدوقيين أن يفعلوا؟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يوحنا المعمدان للفريسيين والصدوقيين أن يصنعوا أثمارًا تليق بالتوبة.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٣: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حذر يوحنا المعمدان الفريسيين والصدوقيين من أن لا يفكروا فيما بينهم؟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حذّر يوحنا الفريسيين والصدوقيين من أن يظنوا فيما بينهم أن إبراهيم هو أبًا 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3: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وفقًا لما قاله يوحنا، ماذا يحدث لكل شجرة لا تنتج ثمرًا جيدًا؟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يوحنا أن كل شجرة لا تصنع ثمرًا جيدًا تُقطع وتُلقى في النار.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3: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سيعمد الشخص الذي سوف يأتي بعد يوحنا؟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الشخص الذي سيأتي بعد يوحنا سيعمد بالروح القدس والنار.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٣: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ليوحنا حتى يقنعه بتعميده؟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كان من الصواب أن يعمده يوحنا لكي يتمم كل البر.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3: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رأى يسوع عندما صعد من الماء؟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صعد من الماء، رأى يسوع روح الله نازلًا مثل حمامة وآتيًا عليه.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3: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الصوت من السماء بعد معمودية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الصوت من السماء: ”هَذَا هُوَ ٱبْنِي ٱلْحَبِيبُ ٱلَّذِي بِهِ سُرِرْتُ“.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4: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قاد يسوع إلى البرية ليجرّبه الشيطان؟؟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قاد الروح القدس يسوع إلى البرية ليجربه الشيطان.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4: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من الوقت صام يسوع في البرية؟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صام يسوع أربعين نهارًا وأربعين ليلة في البرية.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4: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كانت التجربة الأولى التي جرب بها الشيطان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جرب الشيطان يسوع بأن يحول الحجارة إلى خبز.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4: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جواب يسوع على التجربة الأولى؟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الإنسان لا يحيا بالخبز وحده بل بكل كلمة تخرج من فم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٤: ٥–٦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كانت التجربة الثانية التي جرب إبليس بها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جرب إبليس يسوع بأن يلقي بنفسه من الهيكل.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٤: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جواب يسوع على التجربة الثانية؟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له يسوع لا تُجرب الرب إلهك.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4 :8–9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التجربة الثالثة التي جرب بها إبليس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جرب إبليس يسوع بالسجود له مقابل جميع ممالك العالم.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4: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جواب يسوع على التجربة الثالثة؟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له يسوع إنه يجب أن تسجد للرب إلهك و أن تعبده وحده.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٤: ١٥–١٦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تمّ بانتقال يسوع إلى كفرناحوم في الجليل؟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تمّت نبوة إشعياء التي نصت على إن الشعب في الجليل سيرى نورًا عظيمًا.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4: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الرسالة التي بدأ يسوع الكرازة بها بعد 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كرز يسوع قائلاً: ”تُوبُوا لِأَنَّهُ قَدِ ٱقْتَرَبَ مَلَكُوتُ ٱلسَّمَاوَاتِ“.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4: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بطرس وأندراوس يكسبان رزقهما؟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بطرس وأندراوس صيادي سمك.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4: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أنه سيصنع ببطرس وأندراوس؟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أنه سيجعل من بطرس وأندراوس صيادي الناس.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4: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يعقوب ويوحنا يكسبان رزقهما؟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يعقوب ويوحنا صيادي سمك.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4: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ذلك الوقت، أين ذهب يسوع ليُعلم؟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علّم يسوع في مجامع الجليل.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4: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نوع الأشخاص الذين أُحضروا إلى يسوع، وماذا فعل يسوع معهم؟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جميع المرضى والمجانين والمصروعين أُحضروا إلى يسوع، وشفاهم.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4: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عدد الذين كانوا يتبعون يسوع في هذا الوقت؟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جموع كثيرة تتبع يسوع في هذا الوقت.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5: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يُطوّب المساكين بالروح؟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المساكين بالروح مُطوّبون لأن لهم ملكوت السماوات.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5: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يُطوّب الحزانى؟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الحزانى مطوبون لأنهم سيتعزون.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5: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الودعاء مطوبون؟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الودعاء مطوبون لأنهم سيرثون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5: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يطوّب الجياع والعطاش إلى البر؟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الجياع والعطاش إلى البر مطوبون لأنهم سيشبعون.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٥: ١١–١٢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يطوّب الذين يهانون ويُضطهدون من أجل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يُهانون ويُضطهدون من أجل يسوع مطوّبون لأن أجرهم عظيم في السماء.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٥: ١٥–١٦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يُضيء المؤمنون نورهم قدام الناس؟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المؤمنون يُضيئون نورهم قدام الناس من خلال القيام بالأعمال الصالحة.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5: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جاء يسوع ليفعله بناموس وأنبياء العهد القديم؟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جاء يسوع ليكمل ناموس وأنبياء العهد القديم.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5: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سيُدعى عظيمًا في ملكوت السماوات؟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يحفظون وصايا الله ويُعلّمونها للآخرين سيُدعون عظماء في ملكوت السماوات.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5: 21–22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علَّم يسوع أنه ليس فقط أولئك الذين يقتلون مستوجبين الحُكم، ولكن أيضًا أولئك الذين يقومون بأمر آخر، ما هو؟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علَّم يسوع أنه ليس فقط أولئك الذين يقتلون، بل أيضًا أولئك الذين يغضبون على أخوتهم هم في مستوجبين الحُكم.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5: 23–24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علّمنا يسوع أن نفعله إذا كان لأخينا شيء ضدنا؟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علّم يسوع أنه ينبغي علينا أن نذهب ونتصالح مع أخينا إذا كان له شيء ضدنا.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5: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علمنا يسوع أن نفعل مع خصمنا قبل الوصول إلى المحكمة؟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علّم يسوع أننا يجب أن نحاول الوصول إلى اتفاق مع خصمنا قبل الوصول إلى المحكمة.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5: 27–28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علّم يسوع أنه ليس من الخطأ فقط ارتكاب الزنا، ولكن ماذا أيضًا؟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علَّم يسوع أنه ليس من الخطأ فقط ارتكاب الزنى، بل أيضًا اشتهاء المرأة.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5: 29–30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قاله يسوع عن ما يجب فعله بأي شيء يسبب لنا العثرة؟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أنه يجب أن نتخلص من أي شيء يسبب لنا العثرة.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5: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لأي سبب سمح يسوع بالطلاق؟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سمح يسوع بالطلاق لعلة الزنى.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5: 32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تُصبح الزوجة إذا ما طلقها زوجها بشكل خاطئ وتزوجت مرة أخرى؟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يتسبب الزوج في جعل زوجته زانية إذا طلقها بشكل خاطئ وتزوجت مرة أخرى.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5: 37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بدلاً من الحَلَف بأشياء أرضية مختلفة، كيف يجب أن يكون كلامنا وفقًا لتعاليم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يسوع أنه بدلاً من أن نقسم بكل هذه الأشياء يجب أن يكون كلامنا: "نَعَمْ نَعَمْ" أو " لَا لَا".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5: 38–39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علّمنا يسوع أن نفعل مع من هو شرير تجاهنا؟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علّم يسوع أنه لا ينبغي علينا مقاومة من هو شرير تجاهنا.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5: 43–44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علّمنا يسوع أن نفعل مع أعدائنا ومع الذين يضطهدوننا؟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علّم يسوع أن علينا أن نحب ونصلي من أجل أعدائنا ومن أجل الذين يضطهدوننا.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5: 46–47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يسوع أنه لا يجب علينا أن نحب الذين يحبوننا فقط، بل أن نحب أعداءنا أيضًا؟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إننا إذا أحببنا الذين يحبوننا فقط، فلن نحصل على مكافأة لأننا نفعل فقط ما تفعله الأمم ايضًا.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٦: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أجر الذين يصنعون صدقتهم قدام الناس لينظروهم؟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الذين يصنعون صدقتهم قدام الناس لينظروهم قد استوفوا أجرهم من مدح الناس.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6: 3–4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ينبغي أن نعمل أعمال البِر لكي ننال مكافأة من الآب؟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نعمل أعمال البر في الخفاء.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6: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جزاء المُرائين الذين يصلّون ليظهروا أمام الناس؟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المُراؤون الذين يصلّون رياءً ليراهم الناس، ينالون أجرهم من الناس.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6: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ممَّن ينال المُصلّون في الخفاء مكافأتهم؟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المُصلّون في الخفاء يتلقون مكافأتهم من الآب.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٦ : ٧–٨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يقول يسوع أنه لا ينبغي لنا أن نصلي بتكرار الكلام باطلًا؟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يسوع أنه لا ينبغي لنا أن نصلي بتكرار الكلام باطلًا لأن الآب يعرف ما نحتاج إليه قبل أن نطلبه.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6: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يجب أن نطلب من الآب أن تتم مشيئته؟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نطلب من الآب أن تتم مشيئته على الأرض كما في السماء.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6: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إذا لم نغفر للآخرين زلاتهم، فماذا سيفعل الآب؟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إذا لم نغفر للآخرين زلاتهم، فلن يغفر لنا الآب زلاتنا.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6: 16–18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نصوم حتى ننال أجر من الآب؟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نصوم دون أن نظهر للناس أننا صائمون، وعندها سيكافئنا الآب.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6: 19–20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يجب أن نخزن الكنز، ولماذا؟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نخزن كنزًا في السماء، لأنه لا يمكن أن يُتلف أو يُسرق هناك.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6: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سيكون مكان كنزنا؟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سيكون قلبنا حيث يكون كنزنا.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6: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 سيدين يجب أن نختار بينهما؟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نختار بين الله والمال باعتبارهما أسياد لنا.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٦: ٢٥–٢٦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يجب ألا نقلق بشأن الطعام والشراب والملابس؟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ينبغي أن نقلق بشأن الطعام والشراب والملابس لأن الآب يعتني حتى بالطيور، ونحن أكثر قيمة منها بكثير.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6: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يذكّرنا يسوع بأننا لا نستطيع أن نفعل بقلقنا؟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يذكّرنا يسوع بأننا لا نستطيع أن نضيف ذراعًا واحدًا إلى عمرنا بقلقنا.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6: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يجب أن نطلب أولاً، وستُزاد جميع احتياجاتنا الأرضية بعد 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نطلب أولاً ملكوت الله وبره، وعندها ستُزاد لنا جميع احتياجاتنا الأرضية.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7: 3–5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يجب أن نفعله أولاً قبل أن نتمكن من مساعدة أخينا؟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ندين أنفسنا أولاً ونزيل ٱلْقَذَى من أعيننا قبل أن نتمكن من مساعدة أخينا.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7: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قد يحدث إذا أعطيت القُدس للكلاب؟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 أعطيتم القُدس للكلاب، فقد تدوسه الكلاب ثم تلتفت فتمزقكم إربًا إربًا.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7: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يجب أن نفعل كي ننال من الآب؟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نسأل ونطلب ونقرع لكي ننال من الآب.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7: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يعطي الآب للذين يسألونه؟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الآب يعطي الخيرات للذين يسألونه.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7: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يعلمنا الناموس والأنبياء عن كيفية معاملة الآخرين؟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يعلمنا الناموس والأنبياء أن نفعل بالآخرين ما نريد أن يفعله الناس بنا.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7: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ماذا يؤدي الطريق الرَحب؟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الطريق الرَحب يؤدي إلى الهلاك.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٧: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ماذا يؤدي الطريق الضيق؟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الطريق الضيق يؤدي إلى الحياة.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7: 15–16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يمكننا التعرف على الأنبياء الكذبة؟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يمكننا التعرف على الأنبياء الكذبة من ثمار حياتهم.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7: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سيدخل ملكوت السماوات؟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يفعلون إرادة الآب سيدخلون ملكوت السموات.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7: 22–23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سيقول يسوع للكثيرين الذين تنبأوا وطردوا الشياطين وصنعوا المعجزات باسم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سيقول لهم يسوع: ”إِنِّي لَمْ أَعْرِفْكُمْ قَطُّ! ٱذْهَبُوا عَنِّي يا فَاعِلِي ٱلْإِثْمِ“!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7: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يشبه الرجل الحكيم في مثل يسوع عن البيتين؟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الذي يسمع كلام يسوع ويطيعه هو مثل الرجل الحكيم.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7: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يشبه الرجل الجاهل في مثل يسوع عن البيتين؟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الذي يسمع كلام يسوع ولا يطيعه هو مثل الرجل الجاهل.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7: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علَّم يسوع الشعب مقارنةً بطريقة تعليم الكتبة؟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علّم يسوع الشعب كمن له سلطان، وليس كما علّم الكتبة.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8: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يسوع للأبرص الذي شُفِيَ أن يذهب إلى الكاهن وأن يقدم القربان الذي أمر به موسى؟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للأبرص الذي شُفِيَ أن يذهب إلى الكاهن كشهادة 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8: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أنه سيفعل عندما أخبره قائد المئة عن غلامه المفلوج؟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سيذهب إلى بيت قائد المئة ويشفي الغلام.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8: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قائد المئة إن يسوع لم يكن بحاجة إلى المجيء إلى بيته؟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قائد المائة إنه لم يكن مستحقًا أن يكون يسوع في بيته، وأن يسوع يمكنه فقط أن يقول كلمة فيبرأ الغلام.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8: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المديح الذي أثنى به يسوع على قائد المئة؟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لم يجد في كل إسرائيل أحدًا لديه إيمان كبير مثل قائد المئة.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8: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قال يسوع إنه سيأتي ويتكئ على المائدة في ملكوت السموات؟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كثيرين سيأتون من المشرق والمغرب ويتكئون على المائدة في ملكوت السموات.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٨: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قال يسوع إنه سيُطرح في الظلمة الخارجية حيث البكاء وصرير الأسنان؟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بنو الملكوت سيُطرحون في الظلمة الخارجية.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٨: ١٤–١٥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شفاه يسوع عندما دخل بيت بطرس؟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دخل يسوع بيت بطرس، شفى حماة بطرس.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8: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نبوة إشعياء التي تحققت عندما شفى يسوع جميع المجانين والمرضى؟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تحققت نبوءة إشعياء: ”هُوَ أَخَذَ أَسْقَامَنَا وَحَمَلَ أَمْرَاضَنَا“.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8: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عن طبيعة إقامته، عندما طلب منه الكاتب أن يتبعه؟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لم يكن له مسكن دائم.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8: 21–22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يسوع، عندما طلب أحد التلاميذ أن يذهب ليدفن أباه قبل أن يتبعه؟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للتلميذ أن يتبعه ويترك الموتى ليدفنوا موتاهم.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8: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يفعل يسوع في السفينة عندما ثارت العاصفة العظيمة في البحر؟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يسوع نائماً عندما ثارت العاصفة العظيمة في البحر.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8: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للتلاميذ عندما أيقظوه، لأنهم كانوا خائفين من الموت 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للتلاميذ: ”مَا بَالُكُمْ خَائِفِينَ يا قَلِيلِي ٱلْإِيمَانِ؟“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8: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تعجب التلاميذ من يسوع بعد أن صار هدوء عظيم؟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تعجب التلاميذ من يسوع لأن الرياح والبحر تُطيعه.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8: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 نوع من الرجال قابل يسوع عندما جاء إلى كُورَة الجِرجَسيِّين؟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استقبل يسوع مجنونان وكانوا هائجان جدًا.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8: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مما قلق الشياطين الذين كانوا يتحدثون من خلال الرجال إلى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الشياطين قلقين من أن يكون يسوع قد جاء ليعذبهم قبل الوقت المحدد.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8: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عندما أخرج يسوع الشياطين؟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أخرج يسوع الشياطين، مضوا إِلَى قطِيع الخنازير وٱندفعت الخنازير من على الجرف إلى البحر، وماتت فِي ٱلمياه.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8: 34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خرج الشعب من المدينة لمقابلة يسوع، ماذا طلبوا منه؟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الشعب من يسوع أن ينصرف عن تخومهم.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9: 3–5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ظن بعض الكتبة أن يسوع كان يجدف على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ظن بعض الكتبة أن يسوع كان يجدف على الله لأن يسوع قال للرجل المفلوج أنه قد غُفرت خطاياه.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9: 5–6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يسوع للمفلوج أن خطاياه قد غُفِرَت، بدلاً من أن يقول له قُم وامشِ؟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للمفلوج إن خطاياه مغفورة ليُظهر أن له سلطانًا على الأرض لمغفرة الخطايا.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9: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مجَّد الشعب الله عندما رأوا خطايا الرجل المفلوج تُغفر وجسده يُشفى؟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تعجبوا ومجدوا الله الذي أعطى مثل هذا السلطان للبشر.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9: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كانت مهنة متى قبل أن يتبع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متى جابي ضرائب (عشّار) قبل أن يتبع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9: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مع من أكل يسوع وتلاميذه؟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يسوع وتلاميذه يأكلون مع العشّارين والخطاة.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9: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تكلم عنهم يسوع أنه قد جاء ليدعوهم إلى التوبة؟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جاء ليدعوا الخطاة إلى التوبة.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9: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يسوع إن تلاميذه لا يصومون؟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تلاميذه لا يصومون لأنه كان لا يزال معهم.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9: 15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قال يسوع أن تلاميذه سيصومون؟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تلاميذه سيصومون عندما يُرفع عنهم.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9: 20–21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فعلت المرأة نازفة الدم، ولماذا؟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جاءت المرأة نازفة الدم ومست هُدب ثَوب يسوع لانها قالت في نفسها إن مسست هدب ثوبه فقط شُفيت.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9: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قاله يسوع للمرأة نازفة الدم حتى يجعلها تُشفى؟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للمرأة نازفة الدم أن إيمانها قد شفاها.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9: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ضحك الناس على يسوع عندما دخل بيت رئيس المجمع اليهودي؟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ضحك الناس على يسوع لأن يسوع قال إن الصبية لم تمُت لكنها نائمة.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9: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بعد أن أقام يسوع الفتاة من الموت؟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انتشر خبر إقامة يسوع للفتاة من الموت في كل تلك المنطقة.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9: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يصرخ بيه الأعميان واستمروا يقولوه ليسوع؟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استمر الأعميان يصرخان: ”ٱرْحَمْنَا يا ٱبْنَ دَاوُدَ!“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9: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شفى يسوع الأعميان؟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شفى يسوع الأعميان بحسب إيمانهما.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9: 34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بعد أن شفى يسوع الرجل الأخرس، ما هي التهمة التي وجهها الفريسيون إليه؟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اتهم الفريسيون يسوع بإخراج الشياطين بواسطة رئيس الشياطين.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9: 36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تحنن يسوع على الجموع؟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تحنن يسوع على الجموع لأنهم كانوا مُنزعجين ومُنطرحين كغنم لا راعي لها.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٩: ٣٨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الطلب الذي أوصّى به يسوع تلاميذه أن يصلوا من أجله بإلحاح؟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يسوع من تلاميذه أن يصلوا بإلحاح بأن يرسل رب الحصاد فعلة إلى حصاده.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10: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السلطان الذي أعطاه يسوع لتلاميذه الاثني عشر؟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أعطى يسوع تلاميذه الاثني عشر سلطانًا لطرد الأرواح النجسة وشفاء جميع أنواع الأمراض.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10: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اسم التلميذ الذي أسلم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اسم التلميذ الذي أسلم يسوع هو يهوذا الإسخريوطي.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10: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أرسل يسوع تلاميذه في هذا الوقت؟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أرسل يسوع تلاميذه إلى خراف بيت إسرائيل الضالة فقط.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10: 9–10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كان على التلاميذ أن يحملوا معهم أي نقود أو ملابس إضافية؟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لا، لم يكن على التلاميذ أن يحملوا معهم أي نقود أو ملابس إضافية.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10: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كان يُقيم التلاميذ عندما كانوا ينتقلون من قرية إلى قرية؟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على التلاميذ أن يجدوا شخصًا مستحقًا في القرية ويقيموا عنده حتى يغادروا.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١٠: ١٤–١٥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سيكون الحُكم على المدن التي لم تستقبل التلاميذ أو تستمع إلى كلامهم؟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سيكون الحُكم على المدن التي لم تستقبل التلاميذ أو تستمع إلى كلامهم أسوأ من الحُكم على سدوم وعمورة.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١٠: ١٧–١٨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عن ما سيفعله الناس بالتلاميذ؟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الناس سيسلمون التلاميذ إلى المجامع ويجلدونهم ويقدمونهم أمام الولاة والملوك.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10: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سيتكلم من خلال التلاميذ عندما يتم تسليمهم؟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روح الآب سيتكلم من خلال التلاميذ عندما يتم تسليمهم.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10: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أشار عنه يسوع إنه سيخلُص في النهاية؟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أشار يسوع، إن الذي يصبر إلى النهاية هو الذي سيخلص.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10: 24–25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كيف سيتعامل أولئك الذين كرهوا يسوع مع تلاميذه؟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كرهوا يسوع سيكرهون أيضًا تلاميذه.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10: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مِن مَن قال لنا يسوع ألا نخاف؟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يجب أن نخاف من الذين يقتلون الجسد ولكن النفس لا يقدرون أن يقتلوها.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10: 28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 من قال يسوع أننا يجب أن نخافه؟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علينا أن نخاف من القادر على إهلاك النفس والجسد في الجحيم.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10: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يسوع لكل من يعترف به أمام الناس؟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سيعترف به يسوع أمام الآب الذي في السماء.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10: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يسوع لكل من ينكره أمام الناس؟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سوف ينكره يسوع أمام الآب الذي في السماء.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10: 34–36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نوع الانقسامات التي قال يسوع إنه جاء ليأتي بها؟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جاء ليُحدث انقسامات حتى داخل البيوت.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10: 39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سيجد من أضاع حياته من أجل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أضاع حياته من أجل يسوع سيجدها.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10: 42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سينال من يعطي ولو كأس ماء بارد لأحد هؤلاء الصغار فقط بإسم تلميذ مُهمّش؟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الشخص الذي سيعطي ولو كأس ماء بارد لأحد هؤلاء الصغار فقط بإسم تلميذ مُهمّش سينال مكافأته.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11: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انتهى منه يسوع قبل أن يغادر ليُعلّم ويعظ في المدن؟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أكمل يسوع تعليم تلاميذه الاثني عشر قبل أن ينصرف.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11: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كانت الرسالة التي أرسلها يوحنا المعمدان إلى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أرسل يوحنا المعمدان رسالة مفادها: "أَنْتَ هُوَ ٱلْآتِي أَمْ نَنْتَظِرُ آخَرَ؟"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11: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قاله يسوع إنه كان يحدث كدليل على أنه هو الآتي؟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المرضى يُشفون، والموتى يقومون، والمساكين يُبشرون.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11: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وعد يسوع أولئك الذين لم يعثروا فيه؟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وعد يسوع بالبركة لأولئك الذين لم يعثروا فيه.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11: 9–10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عن الدور الذي لعبه يوحنا المعمدان في حياته؟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أن يوحنا المعمدان كان الرسول المتنبئ به الذي سيهيئ الطريق أمام الآتي.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11: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بمن وصف يسوع يوحنا المعمدان؟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يوحنا المعمدان هو إيليا.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11: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ذلك الجيل عن يوحنا المعمدان الذي جاء لا يأكل خبزًا ولا يشرب خمرًا؟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هذا الجيل إن يوحنا المعمدان كان فيهِ شيطان.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11: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قاله هذا الجيل عن يسوع الذي جاء يأكل ويشرب؟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هذا الجيل إن يسوع كان أكول وشريب خمرٍ ومُحب للعشّارين والخطاة.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11: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أعلنه يسوع عن المدن التي صُنعت فيها أكثر قواته، ومع ذلك لم يتوبوا؟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وبخ يسوع المدن التي صُنعت فيها أكثر قواته، ومع ذلك لم يتوبوا.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١١: ٢٥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 من قال يسوع أن الآب أخفى ملكوت السموات؟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حمد يسوع الآب لأنه أخفى ملكوت السموات عن الحكماء والفهماء.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11: 25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قال يسوع أن الآب إعلانه ملكوت السموات؟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حمد يسوع الآب لإعلانه ملكوت السموات ليس للفهماء وإنما للأطفال الصغار.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11: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قال عنه يسوع أنه يعرف الآب؟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أنه هو من يعرف الآب، وكل شخص يريد أن يكشف له عنه.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11: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كان وعد يسوع بالراحة؟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وعد يسوع بالراحة لجميع المُتعبين و الثقيلي الأحمال.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١٢: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يفعله تلاميذ يسوع واشتكى منه الفريسيون؟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اشتكى الفريسيون من أن تلاميذ يسوع كانوا يقطفون السنابل ويأكلونها، وهو ما كانوا يعتقدون أنه لا يحل فعله في يوم السبت.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12: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 من قال يسوع أنه كان أعظم من الهيكل؟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أعظم من الهيكل.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12: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السلطان الذي يملكه يسوع ابن الإنسان؟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يسوع ابن الإنسان، هو رب السبت.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١٢: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السؤال الذي طرحه الفريسيون على يسوع في المجمع أمام الرجل ذو اليد اليابسة؟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 الفريسيون يسوع: ”هَلْ يَحِلُّ ٱلْإِبْرَاءُ فِي ٱلسُّبُوتِ؟“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١٢: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أنه يَحِل فعله في السبوت؟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يَحِل فِعل الخير في السبوت.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١٢ :١٤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الفريسيون عندما رأوا يسوع يشفي الرجل ذو اليد اليابسة؟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خرج الفريسيون وتشاوروا عليه لكي يُهلكوه.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١٢: 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نبوة إشعياء عن يسوع، من الذي سيسمع دينونة الله ويكون لديه الثقة في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سيسمع الأمم دينونة الله ويثقون بيسوع.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١٢: ١٩–٢٠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نبوة إشعياء عن يسوع، ما الأشياء التي لن يفعلها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يكن يسوع ليُخاصم، أو يصيح، أو يقصف قصبة مرضوضة، أو يطفئ فتيلة مدخنة.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١٢: ٢٦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رد يسوع على اتهامه بإخراج الشياطين بواسطة بعلزبول؟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إذا كان الشيطان يُخرج الشيطان، فكيف تثبُت مملكته؟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12: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أنه يحدث إذا كان يُخرج الشياطين بروح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ملكوت الله قد أقبل عليهم إذا كان يُخرج الشياطين بروح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١٢: ٣١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الخطية التي قال يسوع إنها لن تُغفر؟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التجديف على الروح لن يُغفر.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12: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تُعرف الشجرة؟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تُعرف الشجرة من ثمارها.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12: 37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قال يسوع إن الفريسيين سيتبررون ويُدانون؟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الفريسيين سيتبررون ويدانون بكلامهم.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١٢: ٣٩–٤٠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الآية التي قال يسوع أنه سيعطيها لجيله؟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سيعطي جيله آية يونان النبي، أن يكون في بطن الحوت ثلاثة أيام وثلاث ليالٍ.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١٢: ٤١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 من قال يسوع أنه أعظم من يونان؟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أنه كان أعظم من يونان.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12: 41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سَيُدين أهل نينوى شعب جيل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سَيُدين رجال نينوى جيل يسوع لأنهم تابوا بمُناداة يونان، لكن جيل يسوع لم يستمع حتى إلى ابن الإنسان الذي هو أعظم من يونان.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١٢ :٤٢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 من قال يسوع أنه أعظم من سُليمان؟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أعظم من سُليمان.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12: 43–45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سيكون جيل يسوع كالرجل الذي خرج منه الروح النجس؟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سيكون جيل يسوع مثل الرجل الذي خرج منه الروح النجس، لأن الروح النجس سيعود مع سبعة أرواح أخرى فتصير أواخر ذلك الإنسان أشر من أوائله.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١٢: ٤٨–٥٠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هم الذين قال عنهم يسوع إنهم أخوه وأخته وأمه؟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من يصنع مشيئة الآب هم أخوه وأخته وأمه.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13: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مَثَل الزارع الذي قدمه يسوع، ماذا حدث للبذور التي سقطت على الطريق؟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البذور التي سقطت على جانب الطريق أكلتها الطيور.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13: 5–6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مثل يسوع عن الزارع، ماذا حدث للبذور التي سقطت على الأماكن المُحجرة؟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البذور التي سقطت على الأماكن المُحجرة نبتت بسرعة، لكن الشمس احرقتها وجفت.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13: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مثَل يسوع عن الزارع، ماذا حدث للبذور التي سقطت على الشوك؟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البذور التي سقطت على الشوك اختنقت.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13: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مثل يسوع عن الزارع، ماذا حدث للبذور التي سقطت على الأرض الجيدة؟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البذور التي سقطت على الأرض الجيدة اعطت ثمرًا، بعض مِئة، وآخر ستين، وآخر ثلاثين.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13: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قالت نبوة إشعياء أن الشعب سيسمع ويبصر، ولكن عمّا قال أنه سيعجز؟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قالت نبوة إشعياء أن الشعب سيسمع ولكن لن يفهم؛ وسيرى ولكن دون أن يُدرك.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13: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مشكلة الناس الذين سمعوا يسوع ولم يفهموا؟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 الناس الذين سمعوا يسوع ولم يفهموا كانت قلوبهم غليظة وكانت أسماعهم ثقيلة وأعينهم مغلقة.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13: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مثل الزارع، إلى ماذا تُشير البذور التي على الطريق؟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البذور التي تُزرع على الطريق تُشير إلى الشخص الذي يسمع كلمة الملكوت ولا يفهمها، فيأتي الشرير ويخطف ما قد زُرع في قلبه.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13: 20–21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مثل الزارع، إلى ماذا تُشير البذور التي تُزرع في الأماكن المُحجرة؟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البذور التي تُزرع في الأماكن المُحجرة تُشير إلى الشخص الذي يسمع الكلمة وحالًا يقبلها بفرح، لكنه يتعثر فورًا إذا حدث اضطهاد.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13: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مثل الزارع، إلى ماذا تُشير البذور التي زُرعت بين الشوك؟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البذور التي تُزرع بين الشوك تُشير إلى الشخص الذي يسمع الكلمة، لكن اهتمامات العالم وغرور الغنى يخنقان الكلمة.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13: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مثل الزارع، إلى ماذا تُشير البذور التي زُرعت في الأرض الجيدة؟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البذور التي تُزرع على الأرض الجيدة تُشير إلى الشخص الذي يسمع الكلمة ويفهمها، ثم يأتي بثمر.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13: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مثل الزوان، من الذي زرع الزوان في الحقل؟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العدو هو الذي قام بزرع الزوان في الحقل.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13: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التعليمات التي أعطاها صاحب الأرض للخدم بشأن الزوان والقمح؟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صاحب الأرض من الخدام أن يتركوا كلاهما ينميان معًا إلى الحصاد، ثم يجمعوا الزوان ليُحرق، واما الحنطة إلى المخزن.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13: 31–32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مثل يسوع عن حبة الخردل، ماذا يحدث لحبة الخردل الصغيرة؟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تصبح حبة الخردل شجرة أكبر من نباتات الحديقة حتى أن الطيور تتآوى في أغصانها.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13: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قال يسوع إن ملكوت السموات مثل الخميرة؟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ملكوت السموات كان مثل الخميرة التي خُلطت بثلاثة أكيال من الدقيق حتى اختمرت.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13: 37–39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مثل الزوان إلى ماذا يُشير زارع الزرع الجيد، والحقل، والبذار الجيدة، والزوان، ومن هو زارع الزوان؟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زارع الزرع الجيد هو ابن الإنسان، والحقل هو العالم، والبذار الجيدة هم بنو الملكوت، والزوان هم بنو الشرير، وزارع الزوان هو إبليس.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13: 39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مثل الزوان، من هم الحصادون وماذا يمثل الحصاد؟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الحصادون هم الملائكة، والحصاد هو انقضاء العالم.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13: 42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يحدث في انقضاء العالم لفاعلي الإثم؟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انقضاء العالم، يُطرح فاعلي الإثم في أتون النار.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13: 43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يحدث عند انقضاء العالم للأبرار؟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 انقضاء العالم، سيُضيء الأبرار كالشمس.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13: 44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مثل يسوع عن ملكوت السموات، ماذا فعل الرجل الذي وجد الكنز في الحقل؟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الرجل الذي وجد الكنز باع كل ما يملك واشترى الحقل.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13: 45–46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مَثَل يسوع عن ملكوت السموات، ماذا فعل الرجل الذي وجد لؤلؤة واحدة عالية الثمن؟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الرجل الذي وجد لؤلؤة واحدة عالية الثمن باع كل ما يملك ليشتريها.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13: 47–48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يشبه مثل شبكة الصيد ما سيحدث في انقضاء العالم؟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تمامًا كما فُرزت الأشياء التي لا قيمة لها من الشبكة عن الأشياء الجيدة وألقيت بعيدًا، في انقضاء العالم سيُفرز الأشرار عن الأبرار ويُطرحون في أتون النار.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13: 54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السؤال الذي طرحه الناس من موطن يسوع عنه عندما سمعوه وهو يعلِّم؟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 الناس: ”مِنْ أَيْنَ لِهَذَا هَذِهِ ٱلْحِكْمَةُ وَٱلْقُوَّاتُ؟“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13: 57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عن ما يحدث للنبي في وطنه؟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النبي لا كرامة له في وطنه.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13: 58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في وطن يسوع بسبب عدم إيمان الناس؟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بسبب عدم إيمان الناس، لم يصنع يسوع قوات كثيرة في وطنه.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14 :2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ظن هيرودس في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ظن هيرودس أن يسوع هو يوحنا المعمدان الذي قام من الأموات.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14: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فعله هيرودس بغير حق، والذي أخبر عنه يوحنا المعمدان؟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هيرودس قد تزوج زوجة أخيه.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14: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يقتل هيرودس يوحنا المعمدان على الفور؟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يقتل هيرودس يوحنا المعمدان على الفور لأنه خاف من الشعب الذي اعتبر يوحنا نبيًا.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14: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هيرودس بعد أن رقصت له ابنة هيروديا في عيد ميلاده؟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وعد هيرودس بقسم أنه مهما طلبت ابنة هيروديا يُعطيها.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14: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طلبت ابنة هيروديا؟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لإرضاء والدتها، طلبت رأس يوحنا المعمدان على طبق.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14: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أعطى هيرودس ابنة هيروديا طلبها؟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أعطى هيرودس الفتاة طلبها من أجل القسم الذي أقسم به أمام المتكئين معه على العشاء.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14: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رد فعل يسوع عندما رأى الجمع الكثير يتبعه؟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تحنن عليهم يسوع وشفى مرضاهم.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14: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تحدى يسوع تلاميذه أن يفعلوا للجمع؟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تحدى يسوع تلاميذه أن يعطوا الجمع شيئًا ليأكلوا.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١٤: 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يسوع بالأرغفة الخمسة والسمكتين التي قدمها له تلاميذه؟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رفع يسوع نظره نحو السماء وبارك وكسر الأرغفة وأعطى التلاميذ ليوزعوها على الجموع.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14: 20–21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عدد الأشخاص الذين أكلوا الطعام، وكم تبقى منه؟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أكل نحو خمسة آلاف رجل بالإضافة إلى النساء والأطفال، وفضلت اثنتي عشرة قفة.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14: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يسوع بعد أن صرف الجموع؟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صعد يسوع إلى الجبل مُنفردًا ليصلي.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14: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يحدث للتلاميذ في وسط البحر؟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سفينة التلاميذ غير مُسيطر عليها بسبب الرياح والأمواج.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14: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ذهب يسوع إلى التلاميذ؟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ذهب يسوع إلى التلاميذ ماشيًا على البحر.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14: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للتلاميذ عندما رأوه؟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لتلاميذه أن يتشجعوا ولا يخافوا.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14: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لبطرس أن يأتي ويفعل؟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لبطرس أن يأتي ويمشي على الماء.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14: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بدأ بطرس يغرق في الماء؟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بدأ بطرس يغرق عندما شعر بالخوف.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14: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عندما دخل يسوع وبطرس إلى السفينة؟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دخل بطرس ويسوع إلى السفينة، سَكنت الريح.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14: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التلاميذ عندما رأوا 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رأى التلاميذ ذلك، سجدوا ليسوع وقالوا له إنه ابن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14: 35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الشعب عندما وصل يسوع والتلاميذ إلى الجانب الآخر من البحر؟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وصل يسوع والتلاميذ إلى الجانب الآخر من البحر، أحضر الناس إلى يسوع جميع المرضى.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15: 4–6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المثال الذي أعطاه يسوع عن كيفية إبطال الفريسيين كلمة الله بتقاليدهم؟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منع الفريسيون الأولاد من مساعدة آبائهم بأخذهم المال على أنه ”قُرْبَانٌ“.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١٥: ٧–٨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تنبأ إشعياء عن شفاه الفريسيين وقلوبهم؟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تنبأ إشعياء بأن الفريسيين سيكرمون الله بشفاههم، لكن قلوبهم ستكون بعيدة عن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15: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الفريسيون يُعلِمون، بدلاً من تعليم كلمة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الفريسيون يُعلِّمون تعاليم هي وصايا الناس.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15: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قاله يسوع أنه لا ينجس الإنسان؟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ما يأكله الإنسان لا يُنجسه.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15: 11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قال يسوع أنه ينجس الإنسان؟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ما يخرج من فم الإنسان هذا ما يُنجسه.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١٥ :١٤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دعا يسوع الفريسيين، وماذا قال إنه سوف يحدث لهم؟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دعا يسوع الفريسيين انهم قادة عُميان وقال إنهم سيسقطون في حُفرة.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١٥: 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الأشياء التي تخرج من القلب والتي تُنجس الإنسان؟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القلب تخرج الأفكار الشريرة، قتل، زنى، فِسق، سرقة، شهادة زور وتجديف.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15: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يسوع في البداية عندما صرخت إليه المرأة الكنعانية طالبةً الرحمة؟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يجبها يسوع بكلمة.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15: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تفسير يسوع لعدم مساعدته للمرأة الكنعانية؟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أوضح يسوع أنه أُرسل فقط إلى خِراف بيت إسرائيل الضالة.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15: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تواضعت المرأة الكنعانية، ماذا قال لها يسوع وماذا فعل من أجلها؟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المرأة كان لديها إيمان عظيم، واستجاب لطلبها.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15: 30–31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يسوع للجموع الغفيرة التي جاءت إليه في الجليل؟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شفى يسوع الخُرس والعُرج والعُميٌ.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15: 34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عدد الأرغفة والسمك الذي كان مع التلاميذ لإطعام الجمع؟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لدى التلاميذ سبعة أرغفة وقليل من صِغار السمك.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15: 36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يسوع بالخبز والسمك؟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أخذ يسوع الخبز والسمك، وشكر، وكسّر وأعطى تلاميذه.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15: 37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تبقى من الطعام بعد أن أكل الجميع؟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فَضل من الطعام سبعة سِلال مَمْلوءةٍ.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15: 38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عدد الذين أكلوا وشبعوا من الأرغفة والسمك؟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هناك أربعة آلاف رجل ما عدا ٱلنساَء وٱلأولاد الذين أكلوا وشبعوا.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16: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أراد الفريسيون والصدوقيون أن يروه من يسوع ليُجربوه؟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الفريسيون والصدوقيون أن يُريهم آية من السماء.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16: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أنه سيعطي الفريسيين والصدوقيين؟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سيعطي الفريسيين والصدوقيين آية يونانَ ٱلنبي.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16: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مما حذر يسوع تلاميذه؟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لتلاميذه أن يتحرزوا من خمير الفريسيين والصدوقيين.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١٦: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 ماذا كان يتحدث يسوع فعليًا عندما قال لتلاميذه أن يحترزوا؟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يسوع يقول لتلاميذه أن يتحرزوا من تَعليم الفريسيين والصدوقيين.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16: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السؤال الذي طرحه يسوع على تلاميذه عندما جاءوا إلى قيصرِية فيلُبس؟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 يسوع تلاميذه: ”مَنْ يَقُولُ ٱلنَّاسُ إِنِّي أَنَا ٱبْنُ ٱلْإِنْسَانِ؟“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16: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ظن بعض الناس في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اعتقد بعض الناس أن يسوع هو يوحنا المعمدان أو إيليا أو إرميا أو واحد من الأنبياء.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16: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أجاب بطرس على سؤال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أجاب بطرس: ”أَنْتَ هُوَ ٱلْمَسِيحُ ٱبْنُ ٱللهِ ٱلْحَيِّ!“.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16: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عرف بطرس إجابة سؤال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عرف بطرس إجابة سؤال يسوع لأن الآب قد أعلنها 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16: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السلطان الذي أعطاه يسوع لبطرس على الأرض؟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أعطى يسوع لبطرس مفاتيح ملكوت السماوات، فكل ما يربطه على الأرض يكون مربوطًا في السماوات، وكل ما يحله على الأرض يكون محلولًا في السماوات.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16: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هذا الوقت، ماذا بدأ يسوع يخبر تلاميذه بوضوح؟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بدأ يسوع يخبر تلاميذه بأنه ينبغي أن يذهب إلى أورشليم، ويتألم كثيرًا، ويُقتل، وفي اليوم الثالث يقوم.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16: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لبطرس عندما اعترض على ما وصفه يسوع بأنه سيحدث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لبطرس، "ٱذْهَبْ عَنِّي يَا شَيْطَانُ!"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16: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يجب أن يفعل أي شخص يريد تبعية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أي شخص يريد تبعية يسوع يجب أن ينكر نفسه، ويحمل صليبه.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16: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عما لا ينفع الإنسان؟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لا ينتفع الإنسان أن ربح العالم كله، وخسر نفسه.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16: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وصف يسوع مجيء ابن الإنسان؟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ابن الإنسان سيأتي في مجد أبيه مع ملائكته.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16: 27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سيُجازي ابن الإنسان كل شخص عند مجيئه؟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ابن الإنسان سيُجازي كل واحد حسب عمله عند مجيئه.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16: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قال عنهم يسوع إنهم سيرون ابن الإنسان آتيًا في ملكوته؟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ههنا قومًا من الواقفين سيرون ابن الإنسان آتياً في ملكوته.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17: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صعد مع يسوع إلى جبل عالٍ؟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صعد بطرس ويعقوب ويوحنا مع يسوع إلى جبل عالٍ.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17: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لهيئة يسوع على الجبل؟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تجلى يسوع حتى أضاء وجهه كالشمس، وصارت ثيابه بيضاء كالنور.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17: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ظهر وتحدث مع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ظهر موسى وإيليا وتحدثا مع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17: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عرض بطرس أن يفعل؟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عرض بطرس أن يصنع ثلاث مَظال للثلاث أشخاص.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17: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الصوت الخارج من السحابة؟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الصوت من السحابة: "هَذَا هُوَ ٱبْنِي ٱلْحَبِيبُ ٱلَّذِي بِهِ سُرِرْتُ. لَهُ ٱسْمَعُوا".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17: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أوصى يسوع تلاميذه وهم نازلين من الجبل؟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أوصى يسوع تلاميذه أن لا يخبروا أحداً بما رأوا حتى يقوم ابن الإنسان من الأموات.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17: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عن تعليم الكتبة بأن إيليا يجب أن يأتي أولاً؟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إيليا سيأتي بالفعل ويرد كل شيء.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١٧: ١٢–١٣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قال يسوع إنه إيليا الذي قد جاء بالفعل، وماذا حدث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يوحنا المعمدان هو إيليا الذي جاء بالفعل، وقد عملوا به كل ما أرادوا.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١٧: ١٤–١٦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استطاع التلاميذ أن يفعلوا للصبي المصاب بالصرع؟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يتمكن التلاميذ من شفاء الصبي المصاب بالصرع.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17: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يسوع للغلام المصاب بالصرع؟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انتهر يسوع الشيطان، فشُفي الغلام من تلك الساعة.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١٧ :٢٠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يتمكن التلاميذ من شفاء الغلام المُصاب بالصرع؟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بسبب عدم إيمانهم لم يتمكنوا من شفاء الغلام المصاب بالصرع.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17: 22–23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لتلاميذه مما أحزنهم جدًا؟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يسوع تلاميذه أنه سيُسلَّم إلى أيدي الناس فيقتلونه، وفي اليوم الثالث يقوم.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17: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دفع بطرس ويسوع ضريبة الجزية؟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لبطرس أن يذهب إلى البحر، ويلقي صِنارة، ويأخذ السمكة التي تطلع أولاً، ومتى فتحَ فاها سيجد إستارًا لدفع الجزية.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18: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قاله يسوع أنه يجب علينا فعله لندخل ملكوت السموات؟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أنه يجب أن نتوب ونصير مثل الأولاد لندخل ملكوت السموات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18: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 من قال يسوع إنه الأعظم في ملكوت السماوات؟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من وضع نفسه مثل هذا الولد هو الأعظم في ملكوت السموات.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18: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يحدث لمن يتسبب في عثرة أحد هؤلاء الصغار المؤمنين بيسوع؟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 من يتسبب في أن يُعثر أحد هؤلاء الصغار المؤمنين بيسوع يكون أفضل حالاً لو عُلِّقَ في عنقه حجر رحَى وأُغرق في البحر.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18: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أنه يجب علينا أن نفعل بأي شيء يسبب لنا العثرات؟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أنه يجب علينا التخلص من كل ما يسبب لنا العثرات.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18: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يسوع انه لا يجب أن نحتقر الصغار؟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ألا نحتقر الصغار، لأن ملائكتهم ينظرون دائمًا إلى وجه الآب.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18: 12–14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يكون الشخص الذي يطلب الخروف الواحد الضال مثل الآب الذي في السماء؟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أنه ليست مشيئة الآب أن يهلك أحد هؤلاء الصغار.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18: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إن أخطأ أخوك في حقك، فما هو أول شيء يجب أن تفعله؟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أولاً، عليك أن تذهب إليه وتُعاتبه بينك وبينه وحدكما.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18: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إن لم يستمع إليك أخوك، فما هو الشيء الثاني الذي يجب عليك أن تفعله؟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ثانيًا، يجب أن تأخذ معك أخًا أو اثنين آخرين كشاهدين.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18: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إذا كان أخوك لا يزال لا يستمع، فما هو الشيء الثالث الذي يجب عليك أن تفعله؟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ثالثًا، يجب أن تخبر الكنيسة بالأمر.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18: 17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إذا كان أخوك لا يزال لا يستمع، فما الذي يجب عليك 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أخيرًا، إذا لم يستمع إلى الكنيسة، فينبغي أن يُعامل معاملة الوثني والعشّار.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18: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وعد به يسوع حيث يجتمع اثنان أو ثلاثة باسمه؟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وعد يسوع أن يكون وسط اثنين أو ثلاثة مجتمعين باسمه.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18: 21–22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مرة قال يسوع إنه يجب علينا أن نغفر لأخينا؟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يجب علينا أن نغفر لأخينا سبعين مرة سبع مرات.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18: 24–25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كان الخادم مدينًا لسيده، وهل كان بإمكانه أن يسدد دينه لسيده؟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الخادم مدينًا لسيده بعشرة آلاف وزنة، ولم يستطع سدادها.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18: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سامح السيد العبد في دينه؟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تحنن السيّد وترك له الدَّين.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18: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العبد مع رفيقه الذي كان مدينًا له بمئة دينار؟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رفض العبد أن يتمهل وألقى برفيقه في السجن.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18: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السيد للعبد أنه كان ينبغي عليه أن يفعل مع العبد رفيقه؟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السيد للعبد أنه كان ينبغي عليه أن يرحم العبد رفيقه.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18: 34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السيد بعد ذلك بهذا العبد؟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سلَّم السيد العبد إلى المُعذبين حتى يُوفي كل ما كان له عليه.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18: 35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أن الآب سيفعل بنا إذا لم نغفر لأخينا من القلب؟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الآب سيفعل بنا كما فعل السيد بالعبد إن لم نغفر لأخينا من القلب.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19: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السؤال الذي طرحه الفريسيون على يسوع ليُجربوه؟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 الفريسيون يسوع، "هَلْ يَحِلُّ لِلرَّجُلِ أَنْ يُطَلِّقَ ٱمْرَأَتَهُ لِكُلِّ سَبَبٍ؟"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19: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قاله يسوع أنه كان صحيحًا منذ بدء الخليقة؟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منذ بدء الخلق، خلقهم الله ذكرًا وأنثى.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19: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بسبب الطريقة التي خلقهم الله بها ذكراً وأنثى، ماذا قال يسوع أن على الرجل أن يفعل؟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على الرجل أن يترك أباه وأمه ويلتصق بامرأته.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19: 5–6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عن ما يحدث عندما يلتصق الرجل بامرأته؟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أنه عندما يلتصق الرجل بامرأته يصبح الاثنان جسداً واحداً.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19: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أنه لا ينبغي للإنسان أن يفعل بما جمعه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لا ينبغي للإنسان أن يُفرق ما جمعه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19: 7–8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يسوع إن موسى أوصى بأن يُعطى كتاب طلاق؟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موسى أوصى بأن يُعطى كتاب طلاق بسبب قساوة قلوب اليهود.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19: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قال يسوع إنه يرتكب الزنا؟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من طلق امرأته إلا بسبب الزنا وتزوج بأخرى يزني، والرجل الذي يتزوج مُطلقة يزني.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19: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التلاميذ عندما أُحضر بعض الأطفال الصغار إلى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أُحضر بعض الأطفال الصغار إلى يسوع، انتهرهم التلاميذ.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19: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عندما رأى الأطفال الصغار؟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دَعُوا ٱلْأَوْلَادَ يَأْتُونَ إِلَيَّ وَلَا تَمْنَعُوهُمْ لِأَنَّ لِمِثْلِ هَؤُلَاءِ مَلَكُوتَ ٱلسَّمَاوَاتِ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19: 16–17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للشاب الغني أن يفعل لتكون له الحياة الأبدية؟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للشاب الغني أن يحفظ الوصايا لتكون له الحياة الأبدية.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19: 20–21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قال الشاب الغني إنه حفظ الوصايا، ماذا قال له يسوع أن يفعل؟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قال الشاب الغني إنه حفظ الوصايا، قال له يسوع أن يبيع أملاكه ويعطي الفقراء.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19: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استجاب الشاب لأمر يسوع ببيع أملاكه؟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ذهب الشاب حزينًا لأنه كان ذا أموال كثيرة.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19: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عن إمكانية دخول غني إلى ملكوت السموات؟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أن هَذَا عِنْدَ ٱلنَّاسِ غَيْرُ مُسْتَطَاعٍ، وَلَكِنْ عِنْدَ ٱللهِ كُلُّ شَيْءٍ مُسْتَطَاعٌ.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19: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المكافأة التي وعد بها يسوع تلاميذه الذين تبعوه؟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وعد يسوع تلاميذه بأنهم في التجديد سيجلسون على اثني عشر كُرسيًا، يَدينون أسباط إسرائيل الاثني عشر.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19: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عن الذين هم الأولين الآن والذين هم الآخرين الآن؟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كَثِيرُونَ أَوَّلُونَ يَكُونُونَ آخِرِينَ، وَآخِرُونَ أَوَّلِينَ.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20: 1–2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المبلغ الذي اتفق عليه صاحب الكرم لدفعه للفعلة الذين استأجرهم في الصباح الباكر؟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اتفق صاحب الكرم على أن يدفع للفعلة الذين استأجرهم في الصباح الباكر دينارٍ في اليوم.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20: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قال صاحب الكرم إنه سيدفع للفعلة الذين استأجرهم الساعة الثالثة؟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صاحب الأرض إنه سيدفع لهم ما يستحقونه.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20: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تقاضى الفعلة الذين استؤجروا في الساعة الحادية عشرة؟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حصل العمال الذين استؤجروا في الساعة الحادية عشرة على دينار واحد.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٢٠: ١١–١٢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شكوى الفعلة الذين تم استأجرهم في الصباح الباكر؟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اشتكوا من أنهم عملوا طوال اليوم، لكنهم حصلوا على نفس الأجر الذي يتقاضاه أولئك الذين عملوا ساعة واحدة.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٢٠: ١٣–١٤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استجاب صاحب الكرم لشكوى الفعلة؟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صاحب الكرم إنه لم يظلم الفعلة ودفع لهم ما يخصهم.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٢٠: ١٧–١٩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الأحداث التي أخبر يسوع تلاميذه عنها مسبقًا وهم صاعدون إلى أورشليم؟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يسوع تلاميذه أنه سيُسلَّم إلى رؤساء الكهنة والكتبة، فيحكمون عليه بالموت ويُصلب، وفي اليوم الثالث يقوم.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20: 20–21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الطلب الذي طلبته أم ابني زبدي ليسوع؟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طلبت أن يأمر يسوع بأن يجلس ابناها عن يمينه وعن يساره في ملكوته.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20: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قال يسوع إنه يحدد من سيجلس عن يمينه ويساره في ملكوته؟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الآب أعدّ تلك الأماكن لمن اختارهم.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20: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عن كيفية أن يمكن لأحد أن يكون عظيماً بين تلاميذه؟</w:t>
        <w:br/>
        <w:br/>
      </w:r>
      <w:r>
        <w:rPr>
          <w:rtl/>
          <w:cs/>
          <w:lang w:val="ar_AE" w:bidi="ar_AE"/>
        </w:rPr>
        <w:t>قال يسوع إن من يريد أن يكون عظيماً يجب أن يكون خادماً.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20: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يسوع إنه جاء؟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جاء ليَخدم ويبذل نفسه فِدية عن كثيرين.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20: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الأعميان اللذان كانا جالسين على الطريق عندما مر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صرخ الأعميان قائلين: ”ٱرْحَمْنَا يا سَيِّدُ، يا ٱبْنَ دَاوُدَ!“.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20: 34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شفى يسوع الأعميين؟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شفى يسوع الأعميين لأنّه تحنن عليهم.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21: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قاله يسوع عن ما سيجده تلميذيه في القرية المقابلة لهما؟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إنهما سيجدان أتانًا مربوطًا وجحشًا معها.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21: 4–5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تنبأ النبي عن هذا الحدث؟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تنبأ النبي أن الملك سيأتي راكبًأ على أتانٍ وجحشٍ.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٢١: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الجمع بالطريق إلى أورشليم التي سلكها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فرش الجمع ثيابهم في الطريق، وفرش آخرون أغصانًا من الشجر في الطريق.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21: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هتفت الجموع أثناء مرور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هتف الجموع: ”أُوصَنَّا لِٱبْنِ دَاوُدَ! مُبَارَكٌ ٱلْآتِي بِٱسْمِ ٱلرَّبِّ! أُوصَنَّا فِي ٱلْأَعَالِي!“.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21: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يسوع عندما دخل هيكل الله في أورشليم؟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أخرج يسوع جميع الذين كانوا يبيعون ويشترون في الهيكل، وقلب موائد الصيارفة وكراسي باعة الحمام.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21: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عمّا فعله التجار بهيكل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التجار جعلوا هيكل الله مغارة لصوص.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21: 15–16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اعترض رؤساء الكهنة والكتبة على ما كان الأطفال يصرخون به عن يسوع، ماذا قال لهم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استشهد يسوع بالنبي الذي قال إنه من أفواه الأطفال والرضع هيأت تسبيحًا.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21: 18–19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يسوع بشجرة التين، ولماذا؟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جعل يسوع شجرة التين تيبس لأنه لم يكن فيها ثمر.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21: 20–22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علّم يسوع تلاميذه عن الصلاة من جفاف شجرة التين؟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علّم يسوع تلاميذه أنه كل ما يطلبون في الصلاة مؤمنين ينالونه.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21: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عمّا سأل رؤساء الكهنة والشيوخ يسوع بينما كان يُعلِّم؟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رؤساء الكهنة والشيوخ أن يعرفوا بأي سلطان فعل يسوع هذه الأمور.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21: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السؤال الذي طرحه يسوع على رؤساء الكهنة وشيوخ الشعب في المقابل؟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سألهم يسوع إن كانوا يعتقدون أن معمودية يوحنا المعمدان كانت من السماء أم من الناس.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21: 25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يرد رؤساء الكهنة والكتبة أن يجيبوا بأن معمودية يوحنا كانت من السماء؟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كانوا يعلمون أن يسوع سيسألهم حينئذٍ عن سبب عدم إيمانهم بيوحنا.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21: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يشأ رؤساء الكهنة والكتبة أن يجيبوا بأن معمودية يوحنا كانت من الناس؟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خافوا من الشعب الذي اعتبر يوحنا نبيًا.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21: 28–29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قصة يسوع عن الابنين، ماذا فعل الابن الأول عندما طُلب منه العمل في الكرم؟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الابن الأول إنه لن يذهب، لكنه غير رأيه وذهب.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21: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الابن الثاني عندما طُلب منه العمل في الكرم؟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الابن الثاني إنه سيذهب، لكنه لم يذهب.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21: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 من الابنين نفذ إرادة الأب؟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الابن الأول.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21: 31–32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يسوع إن العشّارين والزواني سيسبقون رؤساء الكهنة والكتبة إلى ملكوت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إنهم سيسبقونهم إلى ملكوت الله لأنهم آمنوا بيوحنا، لكن رؤساء الكهنة والكتبة لم يؤمنوا بيوحنا.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21: 35–36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فعله الكرامون بالعبيد الذين أرسلهم المالك ليأخذ من نتاج الكرم؟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جلد الكرامون العبيد وقتلوهم ورجموهم بالحجارة.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21: 37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أرسله المالك أخيرًا إلى الكرامين؟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أرسل المالك أخيرًا ابنه.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21: 38–39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الكرامون بالشخص الذي أرسله المالك أخيرًا؟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قتل الكرامون ابن المالك.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21: 40–41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الناس أن يفعل المالك بعد 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الناس إن على المالك أن يُهلك الكرامين الأوائل ثم يسلم الكرم إلي كرامين آخرين يعطونه الأثمار في أوقتها.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21: 42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الكتب التي استشهد بها يسوع بعد ذلك، ماذا حدث للحجر الذي رفضه البناؤون؟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الحجر الذي رفضه البناؤون أصبح حجر الزاوية.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21: 43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استنادًا إلى الكتب التي اقتبس منها يسوع، ماذا قال إنه سيحدث؟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ملكوت الله سيُنتزع من رؤساء الكهنة والفريسيين، وسيُعطى لأمة تعمل أثماره.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21: 46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يضع رؤساء الكهنة والفريسيون أيديهم على يسوع في الحال؟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كانوا خائفين من الجموع، لأن الناس كانوا يعتبرون يسوع نبيًا.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22: 5–6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المدعوون إلى عُرس ابن الملك عندما أحضر عبيد الملك الدعوة؟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البعض تهاونوا مع الدعوة ومضوا إلى تجارتهم، والباقون أمسكوا عبيده وقتلوهم.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22 :7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الملك بأولئك الذين دُعوا أولاً إلى العُرس؟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أرسل الملك جنوده وأهلك أولئك القاتلين وأحرق مدينتهم.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22: 9–10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دعاه الملك بعد ذلك إلى العُرس؟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دعا الملك بعد ذلك أكبر عدد ممكن من الناس وجمع عبيده كل الذين وجدوهم أشرارًا وصالحين.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٢٢: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الملك بالرجل الذي جاء إلى العُرس بدون لِباس العُرس؟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قيّده الملك وطرحه في الظلمة الخارجية.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22: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الفريسيون يحاولون أن يفعلوا بيسوع؟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الفريسيون يحاولون الإيقاع بيسوع بالتشاور معه لكي يصطادوه بكلمة.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22: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السؤال الذي طرحه تلاميذ الفريسيين على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سألوا يسوع إن كان يجوز دفع الجزية لقيصر أم لا.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٢٢: 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أجاب يسوع على سؤال تلاميذ الفريسيين؟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يسوع: ”أَعْطُوا إِذًا مَا لِقَيْصَرَ لِقَيْصَرَ وَمَا لِلهِ لِلهِ“.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22: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الاعتقاد الذي كان لدى الصدوقيين بشأن القيامة؟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الصدوقيون يعتقدون أنه لا توجد قيامة.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22: 26–27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قصة الصدوقيين، كم عدد الأزواج الذين كانوا للمرأة؟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للمرأة سبعة أزواج.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22: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؟ما الشيئان اللذان قال يسوع أن الصدوقيين لا يعرفونهما؟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الصدوقيين لم يعرفوا الكتب ولا قوة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22: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عن الزواج في القيامة؟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لا يوجد زواج في القيامة.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22: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أثبت يسوع من خلال الكتب أن هناك قيامة؟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اقتبس يسوع قول الله في الأسفار المقدسة أنه إِله إبراهيم وإله إِسحاق وإله يعقوب، ليُدلل على أن الله إله أحياء.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٢٢: ٣٦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السؤال الذي طرحه الناموسيّ على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 الناموسيّ يسوع عن أعظم وصية في الناموس.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٢٢: ٣٧–٣٨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الوصية الأولى والعظمى التي ذكرها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وصية تُحب الرب إلهك من كل قلبك ومن كل نفسك ومن كل عقلك هي الأولى والعُظمى.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22: 39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عن الوصية الثانية؟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أن تحب قريبك كنفسك هي الوصية الثانية.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22: 42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السؤال الذي طرحه يسوع على الفريسيين؟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سألهم يسوع ماذا تظنون في المسيح، ابن من هو؟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22: 42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الجواب الذي أعطاه الفريسيون ليسوع؟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الفريسيون إن المسيح هو ابن داود.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22: 45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السؤال الثاني الذي طرحه يسوع بعد ذلك على الفريسيين؟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سألهم يسوع بعد ذلك، إن كان داود يدعوه ربا، فكيف يكون ابنه.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22: 46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الجواب الذي أعطاه الفريسيون ليسوع؟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يستطع الفريسيون أن يجيبوا يسوع بكلمة واحدة.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٢٣: ٢–٣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 أن الكتبة والفريسيين جلسوا على كُرسيّ موسى، فماذا قال يسوع للشعب أن يفعلوا بتعاليمهم؟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يسوع من الشعب أن يفعلوا ويحفظوا الأشياء التي علّمها الكتبة والفريسيون من تعاليم موسى.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23: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يسوع ألا يتشبه الناس بأعمال الكتبة والفريسيين؟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لا ينبغي أن يتشبّهوا بأعمالهم لأنهم يقولون أشياء ولا يفعلونها.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23: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لأي غرض فعل الكتبة والفريسيون كل أعمالهم؟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فعل الكتبة والفريسيون كل أعمالهم لكي تنظرهم الناس.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23: 8–10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عمَن قال يسوع إنه أبونا ومعلمنا الواحد؟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أبانا الواحد هو الذي في السماء، ومعلمنا الواحد هو المسيح.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23: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الله لمن يرفع نفسه ولمن يتضع؟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الله سيضع من يرفع نفسه وسيرفع من يتضع.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٢٣: ١٣–١٥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الاسم الذي أطلقه يسوع على الكتبة والفريسيين مرارًا وتكرارًا والذي يصف به سلوكهم؟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دعا يسوع الكتبة والفريسيين مرارًا وتكرارًا بالمرائين.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23: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كان يكتسب الكتبة والفريسيون دخيلًا جديدًا، ابن من كان؟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كان يكتسب الكتبة والفريسيون دخيلًا جديدًا، كان ابنًا لجهنم أكثر منهم.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23: 16–17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عن تعاليم الكتبة والفريسيين عن القَسَم؟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الكتبة والفريسيين كانوا قادة عُميان وجُهال.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23: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أخفق الكتبة والفريسيون في فعله، بالرغم من أنهم قد عشَّروا النعنع والشبث والكمون، 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فشل الكتبة والفريسيون في القيام بالأمور الأثقل في الناموسأ أي الحق والرحمة والإيمان.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23: 25–26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فشل الكتبة والفريسيون في تنقيته؟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فشل الكتبة والفريسيون في تنقية الكأس من الداخل، حتى يكون الداخل نظيفًا كالخارج أيضًا.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23: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كان الكتبة والفريسيون مملوءين من الداخل؟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وكان الكتبة والفريسيون ممتلئين بالرياء والإثم.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٢٣: ٢٩–٣١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آباء الكتبة والفريسيين بأنبياء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آباء الكتبة والفريسيين قتلوا أنبياء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23: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الدينونة التي كان الكتبة والفريسيون سيواجهونها؟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الكتبة والفريسيون سيواجهون دينونة جهنم.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23: 34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أن الكتبة والفريسيين سيفعلون بالأنبياء والحكماء والكتبة الذين سيرسلهم؟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إنهم سيقتلون البعض وسيصلبون، وسيُجلدون البعض الآخر، كما سيطردون البعض من مدينة إلى مدينة.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23: 35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الذنب الذي سيأتي على الكتبة والفريسيين نتيجة لسلوكهم؟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سيأتي على الكتبة والفريسيين ذنب كل دم ذكي سُفك على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٢٣: ٣٦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 أيّ جيل قال يسوع إن كل هذه الأشياء ستأتي؟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كل هذه الأمور ستأتي على هذا الجيل.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23: 37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الرغبة التي كانت لدى يسوع لأبناء أورشليم، ولماذا لم تتحقق؟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يسوع أن يجمع أبناء أورشليم معًا، لكنهم لم يريدوا.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23: 38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سيُترك بيت أورشليم؟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سيُترك بيت أورشليم خرابًا.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٢٤: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تنبأ يسوع عن الهيكل في أورشليم؟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تنبأ يسوع أنه لن يُترك في الهيكل حجرًا على حجر لا يُنقض.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24: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سؤال التلاميذ ليسوع بعد سماع النبوة عن الهيكل؟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 التلاميذ يسوع متى ستحدث هذه الأشياء، وما هي علامة مجيئه وانقضاء الدهر؟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٢٤: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إنه سحدث ويُضلل الكثيرين؟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كثيرين سيأتون قائلين إنهم هم المسيح، ويضلون كثيرين.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٢٤: ٦–٨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الأحداث التي قال يسوع إنها ستكون مُبتدأ الأوَجاع؟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الحروب والمجاعات والزلازل ستكون مُبتدأ الأوَجاع.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٢٤: ٩–١٠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أنه سيحدث بين المؤمنين في هذا الوقت؟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المؤمنين سيعانون من الضيق وسيكونون مكروهين من جميع الأمم لأجل اسمه.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24: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قال يسوع عنه أنه سيخلص؟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من يصبر إلى المُنتهى فهذا يخلص.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٢٤: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سيحدث للبشارة قبل أن يأتي المُنتهى؟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ستتم الكرازة ببشارة الملكوت في كل المسكونة قبل أن يأتي المُنتهى.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٢٤: ١٥–١٦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أن على المؤمنين أن يفعلوا عندما يرون رِجسَة الْخَراب قائمة في المكان المقدس؟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أن على المؤمنين أن يهربوا إلى الجبال.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24: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سيكون الضيق عظيم في تلك الأيام؟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تلك الأيام، سيكون ضيق عظيم لم يكن مثله منذ ابتداء العالم.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٢٤: ٢٤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سيضلل المسحاء الكذبة والأنبياء الكذبة الكثيرين؟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سيعطي المُسحاء الكذبة والأنبياء الكذبة آيات وعجائب عظيمة ليضلوا الكثيرين.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24: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سيبدو مجيء ابن الإنسان؟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سيكون مجيء ابن الإنسان كالبرق الذي يخرج من المشارق إلى المغارب.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24: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سيحدث للشمس والقمر والنجوم بعد ضيق تلك الأيام؟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ستظلم الشمس والقمر، وستسقط النجوم من السماء.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24: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ستفعل قبائل الأرض عندما يُبصرون ابن الإنسان آتياً بقوة ومجدٍ كثيرٍ؟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ستنوح جميع قبائل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24: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الصوت الذي سيُسمع عندما يُرسل ابن الإنسان ملائكته لجمع المختارين؟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سيُسمع بوق عظيم الصوت عندما تجمع الملائكة المختارين.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٢٤: ٣٤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عمّا قال يسوع أنه لن يمضي حتى تحدث كل هذه الأشياء؟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هذا الجيل لن يمضي حتى تحدث كل هذه الأشياء.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٢٤: ٣٥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عمّا قال يسوع أنه سيزول، وعمّا قال أنه لن يزول أبدًا؟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السماء والأرض ستزولان، ولكن كلامه لن يزول أبدًا.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24: 36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يعلم توقيت وقوع هذه الأحداث؟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الآب وحده يعلم متى ستقع هذه الأحداث.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٢٤: ٣٧–٣٩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وجه الشبه بين مجيء ابن الإنسان وأيام نوح قبل الطوفان؟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سيأكل الناس ويشرب، ويتزوجون ويُزوّجون، ولا يعلمون شيئًا عن الدينونة القادمة التي ستحل عليهم.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٢٤: ٤٢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السلوك الذي قال يسوع أن المؤمنين يجب أن يحافظوا عليه فيما يتعلق بمجيئه، ولماذا؟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يجب على المؤمنين أن يكونوا مستعدين دائمًا، لأنهم لا يعلمون في أي ساعة سيأتي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٢٤ : ٤٥–٤٦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يفعل العبد الأمين الحكيم أثناء غياب السيد؟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العبد الأمين الحكيم يعتني ببيت السيد أثناء غيابه.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٢٤: ٤٧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يفعل السيد للعبد الأمين الحكيم عندما يعود؟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سيقيم السيد العبد الأمين الحكيم على جميع أمواله عندما يعود.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24: 48–49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يفعل العبد الرديُّ أثناء غياب السيد؟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العبد الرديُّ يضرب العبيد رُفقاءه ويأكل ويشرب مع السكارى أثناء غياب السيد.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٢٤: ٥١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يفعل السيد بالعبد الرديّ عندما يعود؟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سيُقَطِّع </w:t>
      </w:r>
      <w:r>
        <w:rPr>
          <w:rtl/>
          <w:cs/>
          <w:lang w:val="ar_AE" w:bidi="ar_AE"/>
        </w:rPr>
        <w:t>السيد العبد الرديّ ويرسله إلى حيث البكاء وصرير الأسنان عندما يعود.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25: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لم تفعله العذارى الجاهلات عندما ذهبن للقاء العريس؟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يأخذن العذارى الجاهلات أي زيت معهن مع مصابيحهن.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25: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فعلت العذارى الحكيمات عندما ذهبن للقاء العريس؟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أخذت العذارى الحكيمات زيتا في آنيتهن مع مصابيحهن.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25: 5–6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جاء العريس، وهل كان هذا هو الوقت المتوقع لمجيئه؟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جاء العريس في منتصف الليل، وكان ذلك متأخرًا عن الوقت المتوقع.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25: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للعذارى الحكيمات عندما جاء العريس؟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ذهبت العذارى الحكيمات مع العريس إلى العُرس.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٢٥: ١٠–١٢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للعذارى الجاهلات عندما جاء العريس؟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على العذارى الجاهلات أن يذهبن لشراء الزيت، وعندما رجعن كان باب العُرس مغلقًا في وجوههن.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٢٥: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أنه يريد أن يتعلمه المؤمنون من مثّل العذارى؟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على المؤمنين أن يسهروا لأنهم لا يعرفون اليوم ولا الساعة.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25: 16–17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العبدان اللذان معهما خمس وزنات ووزنتين بوزناتهم عندما سافر سيدهما في رحلته؟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العبد الذي معه خمس وزنات ربح خمس وزنات أخرى، والعبد الذي معه وزنتين ربح وزنتين أخريين.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٢٥: 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العبد صاحب الوزنة الواحدة بوزنته عندما سافر سيده في رحلته؟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حفر العبد صاحب الوزنة الواحدة حفرة في الأرض وأخفى فِضة سيده.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25: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من الوقت غاب السيد في رحلته؟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غاب السيد لفترة طويلة.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25: 20–21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عاد، ماذا عمل السيد للعبيد الذين أعطى لهم خمس وزنات ووزنتين؟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”قال السيد لهم: ”نِعِمَّا أَيُّهَا ٱلْعَبْدُ ٱلصَّالِحُ وَٱلْأَمِينُ!“ فأقامهم على الكثير.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25: 26–30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وعندما عاد، ماذا فعل السيد بالعبد الذي أُعطي وزنة واحدة؟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السيد: ”أَيُّهَا ٱلْعَبْدُ ٱلشِّرِّيرُ وَٱلْكَسْلَانُ“، وأخذ منه الوزنة الواحدة وطرحه إلى الظلمة الخارجية.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25: 31–32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ابن الإنسان عندما يأتي ويجلس على كُرسي مجده؟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سيجمع ابن الإنسان جميع الشعوب فيُميز بعضهم من بعض.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25: 34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سيناله الذين عن يمين الملك؟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الذين عن يمين الملك سيرثون الملكوت المُعد لهم منذ تأسيس العالم.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25: 35–36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الذين عن يمين الملك في حياتهم؟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وكان الجالسون على يمين الملك يقدمون الطعام للجائع، والشراب للعطشان، ويستقبلون الغرباء، ويكسون العراة، ويهتمون بالمرضى، ويزورون السجناء.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25: 41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سينال الذين على يسار الملك؟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على اليسار سينالون النار الأبدية المُعدة لإبليس وملائكته.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25: 42–43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 ما الذي لم يفعله الذين على يسار الملك في حياتهم؟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يكن الذين عن يسار الملك يقدمون الطعام للجائع، ولم يعطوا ماء للعطشان، ولم يستقبلوا الغرباء، أو يكسوا العراة، ولم يعتنون بالمرضى، ولم يزوروا السجناء.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٢٦: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العيد اليهودي الذي قال يسوع إنه سيأتي بعد يومين؟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عيد الفصح سيأتي بعد يومين.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26: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يخطط رؤساء الكهنة والشيوخ في دار رئيس الكهنة؟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كانوا يخططون للقبض على يسوع سرًا وقتله.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26: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ممَّ كان يخاف رؤساء الكهنة والشيوخ؟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كانوا خائفين من أنهم إذا قتلوا يسوع خلال العيد أن يكون شغب في الشعب.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26: 6–9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رد فعل التلاميذ عندما سكبت المرأة قارورة الطيب كثير الثمن على رأس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اغتاظ التلاميذ وأرادوا أن يعرفوا لماذا لم يُباع هذا الطيب ويُعطى ثمنه للفقراء.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26: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عن سبب سكب المرأة للطيب عليه؟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المرأة سكبت الطيب عليه لأجل تكفينه.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26: 14–15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دُفع ليهوذا الإسخريوطي ليسلم يسوع إلى أيدي رؤساء الكهنة؟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دُفع ليهوذا 30 قطعة من الفضة ليُسلم يسوع إلى أيدي رؤساء الكهنة.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٢٦: 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في العشاء عن أحد تلاميذه؟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أحد تلاميذه سيُسلمه.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٢٦: ٢٤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عن مستقبل الشخص الذي سيُسلمه؟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هذا الشخص الذي سيُسلمه سيكون خيرًا له لو لم يولد.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٢٦: ٢٥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أجاب يسوع عندما سأله يهوذا إن كان هو الذي سيُسلمه؟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أجاب يسوع: ”أَنْتَ قُلْتَ“.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26: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عندما أخذ الخبز وباركه وكسره وأعطاه للتلاميذ؟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يسوع: ”خُذُوا كُلُوا. هَذَا هُوَ جَسَدِي“.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26: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عن الكأس الذي أعطاه بعد ذلك للتلاميذ؟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هذا الكأس هو دم العهد الجديد الذي يُسفك من أجل كثيرين لمغفرة الخطايا.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٢٦: ٣٠–٣١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لتلاميذه في جبل الزيتون عمّا سيفعلونه جميعًا في تلك الليلة؟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يسوع تلاميذه أنهم سيشُكون فيه جميعًا في تلك الليلة.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26: 33–34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عمّا كان سيفعله بطرس في تلك الليلة، عندما قال أنه لن يشُك أبدًا؟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أن بطرس سينكر يسوع ثلاث مرات في تلك الليلة قبل أن يصيح الديك.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٢٦: ٣٧–٣٨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يسوع من بطرس وابنيّ زبدي أن يفعلوا أثناء صلاته؟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يسوع منهم أن يمكثوا هناك ويسهروا معه.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26: 39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الطلب الذي طلبه يسوع من الآب في صلاته؟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يسوع أن تعبُر عنه هذه الكأس إن أمكن.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26: 40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التلاميذ يفعلون عندما عاد يسوع من الصلاة؟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التلاميذ نائمين عندما عاد يسوع من الصلاة.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26: 42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الذي صلى يسوع أن يتم بغض النظر عن إرادة يسوع نفسه؟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صلى يسوع أن تتم مشيئة الآب، بغض النظر عن مشيئة يسوع الخاصة.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26: 42–44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مرة ترك يسوع التلاميذ ليذهب ويصلي؟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ترك يسوع التلاميذ ثلاث مرات ليذهب ويصلي.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26: 47–48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العلامة التي أعطاها يهوذا للجمع ليعرفوا أن يسوع هو الشخص الذي سيُقبض عليه؟</w:t>
        <w:br/>
        <w:br/>
      </w:r>
      <w:r>
        <w:rPr>
          <w:rtl/>
          <w:cs/>
          <w:lang w:val="ar_AE" w:bidi="ar_AE"/>
        </w:rPr>
        <w:t>قبّل يهوذا يسوع كعلامة للجمع بأن يسوع هو الذي سيُقبض عليه.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26: 51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أحد تلاميذ يسوع عندما تم القبض على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استل أحد تلاميذ يسوع سيفه وقطع أذن عبد رئيس الكهنة.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26: 53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أنه يستطيع أن يفعل إذا أراد أن يدافع عن نفسه؟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يستطيع أن يطلب من الآب أن يُرسل أكثر من اثني عشر جيشًا من الملائكة.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26 :54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قاله يسوع يتم تحقيقه من خلال هذه الأحداث؟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الكتب كانت تُكمل من خلال هذه الأحداث.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26: 56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جميع التلاميذ بعد 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تركه جميع التلاميذ وهربوا.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26: 59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يطلبه رؤساء الكهنة والمجمع كله لكي يقتلوا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كانوا يطلبون شهادة زور على يسوع لكي يقتلوه.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26: 63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 أمر استحلف رئيس الكهنة به يسوع باسم الله الحي؟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استحلف رئيس الكهنة يسوع أن يخبرهم إن كان هو المسيح ابن الله أم لا.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٢٦: ٦٤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رد يسوع على أمر رئيس الكهنة؟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يسوع: ”أَنْتَ قُلْتَ“.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26: 64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قال عنه يسوع أن رئيس الكهنة سيراه؟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رئيس الكهنة سيرى ابن الإنسان جالسًا عن يمين القوة، وآتيًا على سحاب السماء.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26: 65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التهمة التي وجهها رئيس الكهنة إلى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اتهم رئيس الكهنة يسوع بالتجديف.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26: 67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فعلوا بيسوع بعد أن اتهموه؟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بصقوا في وجه يسوع ولكموه ولطموه.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26: 73–75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أجاب بطرس في المرات الثلاث التي سأله فيها أحدهم إذا كان مع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أجاب بطرس بأنه لا يعرف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26: 74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بمجرد أن أجاب بطرس في المرة الثالثة؟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صاح الديك بمجرد أن أجاب بطرس في المرة الثالثة.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26: 75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تذكر بطرس بعد إجابته الثالثة؟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تذكّر بطرس كلام يسوع الذي قال له إنه قبل أن يصيح الديك سينكر يسوع ثلاث مرات.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٢٧: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أخذ رؤساء الكهنة والشيوخ يسوع في الصباح؟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أخذوه في الصباح إلى بيلاطس البُنطي الوالي.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٢٧: ٣–٥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يهوذا الإسخريوطي عندما رأى أن يسوع قد دِين؟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ندم يهوذا على تسليمه لدمًا بريئًا ورد الفضة ثم مضى وشنق نفسه.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٢٧: ٦–٧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رؤساء الكهنة بالثلاثين من الفضة؟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اشتروا حقل الفخّاري كمقبرة للغرباء.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٢٧: ٩–١٠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مِن الأنبياء قد تحققت نبوته من خلال هذه الأحداث؟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حققت هذه الأحداث نبوة إرميا.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٢٧: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السؤال الذي طرحه بيلاطس على يسوع، وماذا كانت إجابة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 بيلاطس يسوع إن كان هو ملك اليهود، فأجابه يسوع: ”أَنْتَ تَقُولُ“.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٢٧ :١٢–١٤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أجاب يسوع على كل اتهامات رؤساء الكهنة والشيوخ؟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يُجب يسوع بشيء.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٢٧: ١٥–١٦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أراد بيلاطس أن يفعل بيسوع، وفقًا لعادة عيد الفصح؟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بيلاطس إطلاق سراح يسوع وفقًا لعادة العيد.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27: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الرسالة التي أرسلتها زوجة بيلاطس إليه وهو جالس على كرسي الولاية؟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قالت لبيلاطس إياك وذلك البار.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٢٧: ٢٠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أُطلِقَ سِراح باراباس، ولم يُطلَقْ يسوع بحسب عادة العيد؟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حرض رؤساء الكهنة والشيوخ الجموع بأن يطلبوا إطلاق سراح باراباس بدلاً من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٢٧: ٢٢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هتف به الجمع بخصوص ما يجب فعله بيسوع؟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صرخ الحشد أنهم يريدون صلب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٢٧: ٢٤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بيلاطص عندما رأى الشغب قد بدأ؟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غَسَلَ بيلاطس يديه، وقال إنه بريء من دم هذا الرجل البار، وأسلم يسوع إلى الجموع.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٢٧: ٢٥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الشعب عندما سلّم بيلاطس يسوع إليهم؟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الشعب: ”دَمُهُ عَلَيْنَا وَعَلَى أَوْلَادِنَا“.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٢٧: ٢٧–٢٩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وضع عسكر الوالي على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وضع العسكر عليه رداءً قِرمِزيًا وإكليلًا من شوكٍ على رأسه.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٢٧: ٣٢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سُخر سمعان القيرواني على 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سُخر سمعان على حمل صليب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٢٧ :٣٣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ذهبوا لصلب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ذهبوا إلى الجلجثة، والتي تعني ”مَوْضِعَ ٱلْجُمْجُمَةِ“.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٢٧: ٣٥–٣٦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العسكر بعد أن صلبوا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اقتسم العسكر ثياب يسوع مُقترعين عليها ثم جلسوا يحرسونه.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٢٧: ٣٧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الكتابة التي وضعوها فوق رأس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كتبوا: ”هَذَا هُوَ يَسُوعُ مَلِكُ ٱلْيَهُودِ“.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٢٧: ٣٨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صُلب مع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صُلب مع يسوع لِصان، واحد عن اليمين وواحد عن اليسار.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٢٧: ٤٢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تحدى الشعب ورؤساء الكهنة والكتبة والشيوخ يسوع أن يفعل؟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تحدوا جميعًا يسوع أن يُخلّص نفسه وينزل عن الصليب.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27: 45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من الساعة السادسة إلى الساعة التاسعة؟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ظُلمة على كل الأرض من الساعة السادسة إلى الساعة التاسعة.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٢٧: ٤٦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صرخ يسوع في الساعة التاسعة؟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صرخ يسوع قائلاً: ”إِيلِي، إِيلِي، لَمَا شَبَقْتَنِي؟"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27 :50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بعد أن صرخ يسوع مرة أخرى بصوت عالٍ؟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أسلم يسوع روحه.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27: 51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في الهيكل بعد موت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انشق حجاب الهيكل إلى اثنين من فوق إلى أسفل بعد موت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٢٧: ٥٢–٥٣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في القبور بعد موت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الكثير من أجساد القديسين الراقدين وظهروا لكثيرين بعد موت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٢٧: ٥٤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كانت شهادة قائد المئة عند رؤية كل هذه الأحداث؟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شهد قائد المئة: "حَقًّا كَانَ هَذَا ٱبْنَ ٱللهِ".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٢٧: ٥٧–٥٨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لجسد يسوع بعد أن صُلب؟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أحد تلاميذ يسوع الأغنياء وهو يوسف من بيلاطس الجسد ولفه بكتان ووضعه في قبره الجديد.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27: 60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وُضع على باب القبر حيث وُضع جسد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دُحرج حجرًا كبيرًا على باب القبر حيث وُضع جسد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٢٧: ٦٢–٦٤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اجتمع رؤساء الكهنة والفريسيون مع بيلاطس في اليوم التالي؟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رؤساء الكهنة والفريسيون أن يتأكدوا من أن قبر يسوع كان آمنًا حتى لا يتمكن أحد من سرقة الجسد.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٢٧: ٦٥–٦٦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سمح لهم بيلاطس أن يفعلوا في القبر؟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سمح لهم بيلاطس بأن يختموا الحجر ويضعوا حارسًا على القبر.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28: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أي يوم ووقت جاءت مريم المجدلية ومريم الأخرى إلى قبر يسوع؟</w:t>
        <w:br/>
        <w:br/>
      </w:r>
      <w:r>
        <w:rPr>
          <w:rtl/>
          <w:cs/>
          <w:lang w:val="ar_AE" w:bidi="ar_AE"/>
        </w:rPr>
        <w:t>جاءوا إلى قبر يسوع عند فجر أول الأسبوع.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28: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دُحرج الحجر عن قبر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نزل ملاك الرب ودحرج الحجر عن القبر.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28: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الحراس عندما رأوا الملاك؟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ارتعد الحُراس من الخوف وصاروا كأموات عندما رأوا الملاك.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٢٨: ٥–٧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الملاك للنساء عن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الملاك إن يسوع قد قام وها هو يسبقهم إلى الجليل.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28: 8–9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للنساء في طريقهما لإخبار التلاميذ؟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التقت المرأتان بيسوع، وأمسكتا قدميه وسجدتا له.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28: 11–13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رؤساء الكهنة عندما أخبروهم الحراس بما حدث عند القبر؟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أعطى رؤساء الكهنة العسكر فِضة كثيرة وطلبوا منهم أن يقولوا إن تلاميذ يسوع قد سرقوا الجسد.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28: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التلاميذ عندما رأوا يسوع في الجليل؟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سجد التلاميذ ليسوع، لكن بعضهم شك.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28: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السلطان الذي قال يسوع إنه دُفع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قد دُفع إليه كل سلطان في السماء وعلى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28: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أمر يسوع تلاميذه أن يفعلوا؟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أمر يسوع تلاميذه أن يذهبوا ويتلمذوا ويعمدوا جميع الأمم.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28: 19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بأي اسم أمر يسوع تلاميذه أن يُعمدوا؟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لتلاميذه أن يعمدوا باسم الآب والابن والروح القدس.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28: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أمر يسوع تلاميذه أن يُعلّموا؟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أمر يسوع تلاميذه أن يعلّموا الأمم وأن يحفظوا كل ما أوصاهم 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 28: 20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الوعد الأخير الذي أعطاه يسوع لتلاميذه؟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وعد يسوع بأن يكون معهم كل الأيام إلى إنقضاء الدهر.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