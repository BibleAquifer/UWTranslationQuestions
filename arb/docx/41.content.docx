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MRK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تنبأ النبي إشعياء أنه سيحدث قبل مجيء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تنبأ إشعياء بأن الله كان سيرسل رسولًا، صوت شخصِِ ينادي في البرية، اعدُّوا طريق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جاء يوحنا يُبشر ويكرز؟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يوحنا يكرز بمعمودية التوبة لمغفرة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الناس حين كانوا يعتمدون من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يعترفون بخطاياهم وهم يعتمدون من يوحنا.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يأكل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يوحنا يأكل الجراد والعسل البري.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يوحنا عن معمودية الذي سيأتي بعده؟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يوحنا إن الذي يأتي بعده سيعمد بالروح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يسوع عندما خرج من الماء بعد أن عمَّده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تعمد، رأى يسوع السماوات قد انشقت والروح نازلًا عليه مثل حمامة.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من السماء بعد أن اعتمد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 من السماء، "أنت ابني الحبيب الذي به سررت."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أخرج وقاد يسوع إلى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قاد الروح القدس يسوع إلى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قضى يسوع في البرية، وماذا حدث له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في البرية 40 يومًا، وكان يُجرَّب هناك من الشيطان.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الرسالة التي كان يكرز بها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يكرز ويقول أن ملكوت الله قد اقترب، وأن على الناس أن يتوبوا ويؤمنوا بالإنجيل.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مهنة سمعان وأندراوس؟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</w:t>
      </w:r>
      <w:r>
        <w:rPr>
          <w:b/>
          <w:rtl/>
          <w:cs/>
          <w:lang w:val="ar_AE" w:bidi="ar_AE"/>
        </w:rPr>
        <w:t>سمعان وأندراوس</w:t>
      </w:r>
      <w:r>
        <w:rPr>
          <w:rtl/>
          <w:cs/>
          <w:lang w:val="ar_AE" w:bidi="ar_AE"/>
        </w:rPr>
        <w:t xml:space="preserve"> صيادين.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التحوّل الذي سيجريه لسمعان وأندراوس؟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كان سيجعل سمعان وأندراوس يصيران صيادي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مهنة يعقوب ويوحنا؟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ويوحنا صيادين.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أدهشت تعاليم يسوع الناس في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تعاليم يسوع قد أدهشت الناس لأن يسوع كان يعلم كمن له سلطان.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اللقب الذي أعطاه الروح النجس ليسوع في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أعطى الروح النجس الموجود في المجمع يسوع لقب قدوس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للأخبار عن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انتشرت الأخبار عن يسوع وذاعت في كل مكان.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شفى يسوع عندما دخلوا بيت سمعان؟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دخلوا بيت سمعان، شفى يسوع حماة سمعان.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32–34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حل المساء؟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حل المساء، أحضر الناس جميع المرضى والذين كانت بهم شياطين، فشفاهم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قبل أن تُشرق الشمس؟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قبل أن تُشرق الشمس، خرج يسوع إلى موضع خلاء وكان يُصلى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38–39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لسمعان عما جاء ليفعله؟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قد جاء ليبشر ويكرز في المدن والقري المُجاورة.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40–41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يسوع تجاه الأبرص الذي توسل إلى يسوع لكي يشفيه؟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تحنن يسوع على الأبرص وشفاه.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للأبرص أن يفعل،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للأبرص أن يذهب ليُقدم الذبائح (تقدمة عن تطهيره) حسب ما أمر به موسى. حيث سيكون ذلك بمنزلة شهادة للمجتمع على أنه قد شُفي.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الرجال الأربعة الذين كانوا يحملون الرجل المفلوج؟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كشف الرجال سقف البيت ونقبوه ثم أنزلوا الرجل المفلوج إلى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للرجل المفلوج؟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يسوع، "يا بني، مغفورة لك خطاياك".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اعترض بعض الكتبة على ما قاله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بعض الكتبة كانوا يفكرون أن يسوع قد جدَّف لأن الله وحده هو من يمكنه أن يغفر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10–12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يسوع أنه كان يملك سلطانًا على الأرض أن يغفر الخطايا؟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للرجل المفلوج أن يقوم ويحمل سريره ويذهب إلى بيته، ففعل الرجل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لاوي يفعل عندما قال له يسوع أن يتبعه؟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لاوي جالسًا في مكان الجباية (جمع الضرائب) عندما دعاه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يسوع يفعل في بيت لاوي حتي أغضب 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يأكل ويشرب مع الناس الخطاة والعشارين (جباة الضرائب).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قال يسوع إنه جاء ليدعوهم؟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جاء ليدعو الناس الخطاة.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بعض الناس على يسوع بشأن الصوم؟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سألوا يسوع لماذا لم يصم تلاميذه بينما كان تلاميذ يوحنا وتلاميذ الفريسيين يصومون.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شرح يسوع سبب عدم صوم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حين يكون العريس موجودًا مع بنو العُرس (المدعوين في العُرس)، فإنه لا يمكنهم الصوم.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تلاميذ يسوع في بعض الحقول يوم السبت وقد أغضب 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قطف تلاميذ يسوع السنابل واكلوها في يوم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المثل الذي قدمه يسوع عن شخص كان قد احتاج فأكل خبزًا لا يحل له أكله؟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أعطى يسوع مثل داود الذي، بسبب احتياجه، كان قد أكل خبز الوجوه، الذي كان عادة مخصصًا للكهنة.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جُعل السبت كما قال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السبت قد جُعل من أجل الإنسان.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السلطان الذي ادَّعاه يسوع لنفسه؟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كان رب السبت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كانوا يراقبون يسوع في المجمع يوم السبت؟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يراقبون يسوع ليروا إن كان سيشفي في يوم السبت أم لا، لكي يشتكوا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يسوع على الناس عن السبت؟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سأل يسوع الناس عما إذا كان يحلُّ فعل الخير أو فعل الشر في يوم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الناس لسؤال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 الناس صامتين.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موقف يسوع تجاههم؟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يسوع غاضبًا منهم.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الفريسيون عندما شفى يسوع الرجل؟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خرج الفريسيون وتشاوروا لكي يُهلكوا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الأشخاص الذين قد تبعوا يسوع عندما ذهب إلى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تبع يسوع جمع كثير.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صرخت الأرواح النجسة عندما رأت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صرخت الأرواح النجسة قائلة أن يسوع هو ابن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الرجال الذين عيَّنهم يسوع كرسل، وماذا كان عليهم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عيَّن يسوع 12 رسولًا ليكونوا معه، وليكرزوا، ويكون لهم سلطان لإخراج الشياطين.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الرسول الذي كان سيسلم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الرسول الذي كان سيسلم يسوع هو يهوذا الإسخريوطي.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عائلة يسوع تعتقد بشأن الجموع ويشأن الأحداث المحيطة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اعتقدت عائلة يسوع أنه مُختل (فقد عقله).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الاتهام الذي وجهه الكتبة إلى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 الكتبة يسوع بأنه يُخرِج الشياطين برئيس الشياطين.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يسوع على اتهام الكتبة؟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يسوع أن أي مملكة منقسمة على نفسها لا يمكن أن تثبت.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الخطية التي قال يسوع إنها لا يمكن أن تُغفر؟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قال يسوع إن التجديف على الروح القدس لا يمكن أن يُغفر.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3: 33–35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قال عنهم يسوع أنهم أمه وإخوته؟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أمه وإخوته هم الذين يفعلون مشيئة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صعد يسوع إلى سفينة ليُعلِّم؟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يسوع إلى سفينة لكي يجلس ويُعلم لأن جمعًا كثيرًا جدًا قد اجتمع حوله.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للبذور المزروعة على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جاءت طيور السماء وأكلتها.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للبذور المزروعة على الأماكن المُحجرة عندما أشرقت الشمس؟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جفت وذبلت لأنه لم يكن لديها أصل (جذر).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للبذور المزروعة بين الشوك؟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خنقهم الشوك.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للبذور المزروعة في التربة الجيدة؟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أثمرت حبوبًا، وأعطت 30 و60 وبعضها 100 ضعف ما زُرع.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أُعطي للاثني عشر، ولكن لم يُعطي للذين هم من خارج؟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معرفة سر ملكوت الله قد أُعطي للاثني عشر، ولكن ليس لأولئك الذين هم من خارج.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مَثَل يسوع، ماذا تُمثِّل البذار؟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البذار هي كلمة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تُمثل البذور المزروعة على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إنها تُمثل أولئك الذين يسمعون الكلمة، لكن الشيطان يأتي ويأخذها حالًا.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تُمثل البذور المزروعة على الأماكن المُحجرة؟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إنها تُمثل أولئك الذين يسمعون الكلمة بفرح، ولكن عندما تأتي الاضطهادات، فإنهم يعثَّرون.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تُمثل البذور المزروعة بين الشوك؟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إنها تُمثل أولئك الذين يسمعون الكلمة، ولكن هموم العالم تخنق الكلمة.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تُمثل البذور المزروعة في التربة الجيدة؟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إنها تُمثل أولئك الذين يسمعون الكلمة، ويقبلونها، ويثمرون.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الأشياء المخفية والمكتومة؟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الأشياء المخفية ستظهر والمكتومة ستُعلن.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يشبه ملكوت الله رجلًا يلقي بذاره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الرجل كان يزرع البذار، وهي تنمو، لكنه لا يعرف كيف، ثم عندما ينضج الحصاد يجمعه.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30–32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يشبه ملكوت الله حبة الخردل؟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حبة الخردل متي زُرعت فهي أصغر البذور، لكنها تنمو لتصبح نباتًا عظيمًا حيث يمكن لطيور السماء بناء أعشاشها.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35–37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عبر التلاميذ ويسوع البحيرة؟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بدأت نوء ريح عظيم (عاصفة كبيرة)، وكانت تهدد بملء السفينة بالماء.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يسوع يفعل في هذا الوقت داخل السفينة؟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نائمًا.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38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التلاميذ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سأل التلاميذ يسوع إذا كان مهتمًا بأنهم كانوا على وشك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انتهر يسوع الريح وهدَّأ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4: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فعل يسوع هذا، ماذا كان رد فعل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خاف التلاميذ خوفًا عظيمًا وتساءلوا من هو يسوع، حتى إن الريح والبحر يطيعانه.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قابل يسوع عندما جاء إلى منطقة كورة الجدريين؟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قابل إنسان به روح نجس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حاول الناس تقييد هذا الرجل بالسلاسل؟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حاول الناس تقييد هذا الرجل بالسلاسل، قطع السلاسل.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اللقب الذي أعطاه الروح النجس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الروح النجس قد دعا يسوع ابن الله العلي.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للروح النجس الذي كان في الرجل؟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يسوع، "اخرج من الإنسان يا أيها الروح النجس".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اسم الروح النجس؟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 الروح النجس لجئون، لأنهم كانوا كثيرين.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أخرج يسوع الروح النجس من الرجل؟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خرجت الشياطين ودخلت في قطيع من الخنازير، فاندفع القطيع من على الجرف إلى البحر وغرق في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طرد الروح النجس، ماذا كانت حالة الرجل؟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الرجل جالسًا مع يسوع، لابسًا وعاقلًا.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أهل تلك المنطقة من يسوع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الناس من يسوع مغادرة منطقتهم.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للرجل الذي عاش في القبور أن يفعل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قال يسوع للرجل أن يذهب ويخبر أهله بما فعله الرب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قدمه يايرس، رئيس المجمع، إلى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طلب يايرس من يسوع أن يأتي معه ليضع يديه على ابنته التي كانت على وشك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مشكلة المرأة التي قد مسَّت ثوب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كانت المرأة تعاني من نزف دم مدة 12 عامًا.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لمست المرأة ثوب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اعتقدت المرأة أنها لو لمست ثوب يسوع فقط، فسوف تُشفى.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عندما لمست المرأة ثوبه؟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عرف يسوع أن قوة قد خرجت منه فسأل من لمس ثيابه.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بعد أن لمست المرأة ثوبه؟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 يسوع حوله ليرى من لمسه.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للمرأة عندما أخبرته بكل الحقيقة؟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للمرأة أن إيمانها قد شفاها، وأن تذهب بسلام.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حالة ابنة يايرس عندما وصل يسوع إلى البيت؟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ابنة يايرس قد ماتت.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ليايرس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ليايرس ألا يخاف، بل أن يُؤمن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التلاميذ قد ذهب مع يسوع إلى الحجرة حيث كانت الطفلة مضطجعه؟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ذهب بطرس ويعقوب ويوحنا مع يسوع إلى الحجرة.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الناس في البيت عندما قال يسوع إن ابنة يايرس كانت نائمة فقط؟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ضحك الناس على يسوع عندما قال إن ابنة يايرس كانت نائمة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5: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الناس عندما قامت الصبية ومشت؟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في حالة من الدهشة والذهول الشديد.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اندهش أهل بلدة يسوع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يعرف الناس من أين حصل على تعاليمه وحكمته ومعجزاته.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قال يسوع إن النبي يكون بلا كرامة؟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النبي بكون بلا كرامة في وطنه، وبين أقاربه، وفي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يسوع يتعجَّب بشأن الناس في مدينته؟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تعجب يسوع من عدم إيمان الناس في مدينته.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السلطان الذي قد منحه يسوع للاثني عشر عندما أرسلهم؟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يسوع الاثني عشر سلطانًا على الأرواح النجسة.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أخذ الاثنا عشر معهم في إرساليتهم؟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أخذ الاثنا عشر معهم عصا ونعال (صنادل) وثوبًا واحدًا.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للاثني عشر أن يفعلوا إذا لم يقبلهم مكان 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للاثني عشر أن ينفضوا التراب من تحت أقدامهم شهادة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اعتقد الناس أن يكون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يعتقدون أن يسوع هو يوحنا المعمدان أو إيليا أو نبي.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يوحنا المعمدان أنه كان لا يحل لهيرودس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يوحنا هيرودس أنه لا يحل أن يتزوج هيرودس من زوجة أخيه.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هيرودس عندما سمع يوحنا يعظ؟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هيرودس منزعجًا عندما سمع يوحنا يعظ، لكنه كان لا يزال مسرورًا لسماعه.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القسم الذي أقسمه هيرودس لهيروديا؟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أقسم هيرودس أنها يمكن أن تحصل على أي شئ تطلبه منه، حتى إلى نصف مملكته.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هيروديا؟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طلبت هيروديا رأس يوحنا المعمدان على طبق.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هيرودس على طلب هيروديا؟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شعر هيرودس بالحزن الشديد لكنه لم يرفض طلبها بسبب الأقسام التي كان قد قطعها أمام ضيوفه.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حاول يسوع والرسل الذهاب بمفردهم ليستريحوا؟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تعرَّف عليهم كثير من الناس وركضوا ليصلوا إلى هناك قبل يسوع والرسل.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موقف يسوع تجاه الجمع الذي كان ينتظرهم؟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تحنن يسوع عليهم لأنهم كانوا مثل خراف لا راعي 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سألهم يسوع، ماذا ظن التلاميذ أنهم سيفعلون من أجل إطعام الجموع؟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التلاميذ أنهم سيضطرون للذهاب وشراء خبز بقيمة 200 دينار.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الطعام الذي كان موجودًا بالفعل مع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مع التلاميذ بالفعل خمسة أرغفة وسمكتان.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عندما أخذ الأرغفة والسمكتين؟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أخذ الأرغفة والسمكتين، نظر يسوع إلى السماء، وبارك وكسر الأرغفة، وأعطاها تلاميذه.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تبقى من الطعام بعد أن أكل الجميع؟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12 قفة مملوة من الخبز وقطع من السمك المتبقي بعد أن أكل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عدد الرجال الذين تم إطعامهم؟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5000 رجل قد تم إطعامهم.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جاء يسوع إلى التلاميذ في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يسوع إلى التلاميذ ماشيًا على 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50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للتلاميذ لما رأوه؟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للتلاميذ أن يثقوا وألا يخافوا.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يفهم التلاميذ معجزة الأرغفة؟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يفهم التلاميذ معجزة الأرغفة لأن عقولهم كانت بطيئة في الفهم.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55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أهل المنطقة عندما تعرفوا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أحضر الناس المرضى على أسرَّة إلى يسوع إلي حيث سمعوا أنه قادم.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6: 56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لأولئك الذين لمسوا هدب ثوب يسوع فقط؟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لمسوا هدب ثوب يسوع قد شُفوا.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يفعله بعض تلاميذ يسوع وأغضب الفريسيين والكتبة؟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بعض التلاميذ كانوا يأكلون بأيدِِ غير مغسولة.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تقاليد من التي كانت تُوصي بغسل الأيدي والكؤوس والأباريق والآنية النحاسية قبل الأكل؟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كانت تقاليد الشيوخ هي التي توصي بغسل الأيدي والكؤوس والأباريق والآنية النحاسية قبل الأكل.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للفريسيين والكتبة عن تعليمهم بخصوص مسألة الغسل؟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الفريسيين والكتبة قد علموا وصايا الناس في حين تخلوا عن وصية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11–13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أبطل الفريسيون والكتبة وصية الله التي تقول بإكرام الأب والأم؟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أبطلوا وصية الله بإخبار الناس أن يقدموا المال الذي كان سيساعد أباهم وأمهم في صورة قربان (في الهيكل).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الشئ الذي قال يسوع إنه لا ينجس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لا شيء من خارج الإنسان يمكن أن ينجسه عندما يدخل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15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الشئ الذي قال يسوع إنه ينجس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 يخرج من الإنسان هو ما ينجسه.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يسوع إنه لا يُنجِّس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لا شيء من خارج الإنسان يمكن أن ينجسه عندما يدخل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أنواع الأطعمة التي أعلن يسوع أنها طاهرة؟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أعلن يسوع أن جميع الأطعمة طاهرة.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20–23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يسوع إنه ينجس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 يخرج من الإنسان هو ينجسه.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ثلاثة أمور قال يسوع إنّها يمكن أن تخرج من الإنسان وتنجِّسه؟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الأفكار الشريرة، الفسق، السرقة، القتل، الزنا، الطمع، الخبث، المكر، العهارة، العين الشريرة، التجديف، الكبرياء، والجهل يمكن أن تخرج من الشخص وتنجسه.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كانت المرأة التي كان بابنتها روح نجس، يهودية أم يونانية؟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المرأة التي كان بابنتها روح نجس كانت يونانية.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ردت المرأة عندما أخبرها يسوع أنه ليس حسنًا أن يُؤخذ خبز البنين ويُطرح للكلاب؟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المرأة إن الكلاب أيضًا تحت المائدة تأكل من فتات البنين.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للمرأة؟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أخرج يسوع الشيطان من ابنة المرأة.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33–34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أُحضِر الرجل الأصم والذي كان لديه عائق في الكلام إلى يسوع، ماذا فعل ليشفيه؟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يسوع أصابعه في أذني الرجل، وتفل ولمس لسانه، ثم نظر إلى السماء وقال، "انفتح!"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7: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الناس عندما أخبرهم يسوع ألا يخبروا أحدًا عن شفاءاته؟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علي قدر ما أوصاهم يسوع بالصمت، كانوا يخبرون عنه أكثر.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يشغل يسوع والذي أعرب عنه بشأن الجمع الكثير الذي كان يتبعه؟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صرح يسوع بأنه كان مهتمًا أن الجمع الكثير لم يكن لديهم ما يأكلونه.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الأرغفة التي كانت مع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مع التلاميذ سبع أرغفة.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بأرغفة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شكر يسوع، وكسر الأرغفة، وأعطاها تلاميذه ليقدِّموها.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تبقى من الطعام بعد أن أكل الجميع؟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فضلت سبع سلال من الطعام بعد أن أكل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الأشخاص الذين أكلوا وشبعوا؟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حوالي 4000 رجل أكلوا وشبعوا.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الفريسيون من يسوع أن يفعل لكي يجربوه؟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الفريسيون من يسوع أن يعطيهم آية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ماذا حذَّر يسوع تلاميذه بشأن 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حذر يسوع تلاميذه من خمير الفريسيين.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التلاميذ يظنون أن يسوع يتحدث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التلاميذ يظنون أن يسوع كان يتحدث عن حقيقة أنهم قد نسوا إحضار الخبز.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ذكَّر يسوع تلاميذه بخصوص ما حدث عندما كسر يسوع الخمسة أرغفة؟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ذكرهم يسوع أنه عندما كسر خمس أرغفة، تم إطعام 5000 شخص وتم جمع 12 قفة مملوة بالكِسر.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الشيئان اللذان فعلهما يسوع أولًا للرجل الأعمى لاستعادة بصره؟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تفل يسوع أولًا في عينيه ووضع يديه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الثالث الذي فعله يسوع للرجل الأعمى لاستعادة بصره بالكامل؟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يسوع يديه على عينيه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الناس عمّن يكون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يقولون إن يسوع هو يوحنا المعمدان أو إيليا أو واحد من الأنبياء.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بطرس أن يسوع كان؟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بطرس أن يسوع هو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أحداث مستقبلية ابتدأ يسوع يعلم تلاميذه بوضوح؟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علّم يسوع تلاميذه أن ابن الإنسان يجب أن يتألم، ويُرفض، ويُقتل، ثم يقوم بعد ثلاثة أيام.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عندما ابتدأ بطرس في انتهاره؟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لبطرس، "اذهب عني يا شيطان! أنت لا تهتم بما الله، لكن بما للناس".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على أي شخص يريد أن يتبعه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أي شخص يريد أن يتبعه يجب أن يُنكر نفسه، ويحمل صليبه، ويتبع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رغبة الشخص في ربح العالم كله؟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"ماذا ينتفع الإنسان لو ربح العالم كله وخسر نفسه؟"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8: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سيفعل بشأن الذين يستحون به وبكلامه؟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عند مجيئه سوف يستحي من الذين استحوا به وبكلامه.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قال عنهم يسوع أنهم سيرون ملكوت الله يأتي بقوة؟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بعض الواقفين هناك معه لن يموتوا قبل أن يروا ملكوت الله آتيًا بقوة.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ليسوع عندما صعد بطرس ويعقوب ويوحنا معه إلى جبل عالٍ؟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تجلّى (تغيَّرت هيئته) يسوع وصارت ثيابه تلمع بيضاء جدًا.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يتحدث مع يسوع على الجبل؟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إيليا وموسى يتحدثان مع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الجبل، ماذا قال الصوت من السحابة؟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الصوت، "هذا هو ابني الحبيب. له اسمعوا".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يسوع التلاميذ بشأن ما رأوه على الجبل؟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أمرهم يسوع ألا يخبروا أحدًا بما رأوه، حتى يقوم ابن الإنسان من بين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11–13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مجيء إيليا؟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إيليا يأتي أولًا ويرد كل شئ، وأن إيليا قد أتي بالفعل.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يستطع التلاميذ فعله نحو الأب وابنه؟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يتمكَّن التلاميذ من إخراج الروح الشرير من ابن الأب.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شئ ألقى الروح الشرير الصبي لمحاولة إهلاكه؟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ألقى الروح الشرير الصبي في النار أو في الماء لكي يهلكه.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الأب عندما قال يسوع إن كل شيء ممكن لمن يؤمن؟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رد الأب، "أؤمن! فأعن عدم إيماني!"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 التلاميذ من طرد الروح الأخرس من الصبي؟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 التلاميذ من طرد هذا الروح، لأنه لا يمكن أن يخرج بشيء إلا بالصلاة والصوم.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يسوع تلاميذه أنه سيحدث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يسوع أنه سيُقتل، ثم بعد ثلاثة أيام سيقوم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33–34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كان التلاميذ يتجادلون في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التلاميذ يتجادلون في من هو الأعظم بينهم.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يسوع إنه يكون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الأول هو الذي يكون خادمًا للجميع.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36–37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يقبل شخص ما ولدًا صغيرًا باسم يسوع، من يقبل أيضًا؟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يقبل شخص ما ولدًا صغيرًا باسم يسوع، فإنه يقبل يسوع وأيضًا الذي أرسل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الأفضل لمن يتسبب في تعثُّر أحد الأصاغر الذين يؤمنون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خير لذلك الشخص لو ربط حجر الرحى حول عنقه وأُلقي في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 :47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تفعل بعينك إذا أعثرتك؟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تقتلع عينك إذا كانت تُعثرك.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9: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عنه يسوع أنه يحدث في الجحيم؟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الدود في الجحيم لا يموت، والنار لا تُطفأ.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الفريسيون على يسوع ليجربوه؟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الفريسيون يسوع إذا كان يجوز للرجل أن يُطلِّق زوجته أم لا.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التي قد أعطاها موسى لليهود بخصوص الطلاق؟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أذن موسى للرجل أن يكتب كتاب طلاق ثم يطلِّق زوجته ويخرجها بعيدًا.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أعطى موسى اليهود هذه الوصية بخصوص الطلاق؟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موسى هذه الوصية لليهود بسبب قساوة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حدث في التاريخ قد أشار يسوع عندما أخبر الفريسيين عن تصميم الله الأصلي للزواج؟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أشار يسوع إلى خلق الذكر والأنثى في البدء وذلك عند الحديث عن تصميم الله الأصلي للزواج.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الاثنين، الرجل وزوجته، يصيران عندما يتزوجان؟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الاثنين يصيران جسدًا واحدًا.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عمّا يُجمِّعه الله في الزواج؟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 يجمعه الله، لا يفرقه 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يسوع عندما انتهر التلاميذ الأشخاص الذين قدَّموا الأطفال الصغار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غاضبًا من التلاميذ وأخبرهم أن يسمحوا للأطفال الصغار بالمجيء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كيف يجب أن نقبل ملكوت الله لكي ندخله؟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يجب قبول ملكوت الله كطفل صغير لكي ندخل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أولًا للرجل أنه يجب أن يفعل ليرث الحياة الأبدية؟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للرجل إنه يجب ألا يقتل، وألا يزني، وألا يسرق، وألا يشهد زورًا، وألا يسلب، وأن يكرم أباه وأمه.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الإضافية التي قد أعطاها يسوع للرجل؟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طلب يسوع من الرجل بعد ذلك أن يذهب ويبيع كل ما له ويتبعه.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الرجل عندما أعطاه يسوع هذه الوصية،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الرجل حزينًا ومضى بعيدًا، لأنه كان ذا أموال كثيرة.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23–25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عمّن قال يسوع أن لديهم صعوبة كبيرة في دخول ملكوت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ما أعسر دخول الأغنياء إلى ملكوت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الكيفية التي يمكن بها حتى للشخص الغني أن يخلص؟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مع الناس يكون الأمر مستحيلًا، ولكن عند الله كل شيء مستطاع.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بخصوص ما سيأخذه أي شخص إذا ترك بيتًا، عائلةً، وأراضي من أجل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إنهم سيأخذون مئة ضعف في هذا العالم، مع اضطهادات، والحياة الأبدية في الدهر الآتي.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طريق كان يسوع والتلاميذ يسافرون؟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والتلاميذ يسافرون في الطريق صاعدين إلى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33–34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يسوع تلاميذه أنه سيحدث له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يسوع تلاميذه أنه سيُحكم عليه بالموت ويُسلَّم إلى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35–37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قدَّمه يعقوب ويوحنا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يعقوب ويوحنا الجلوس عن يمين ويسار يسوع في 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يعقوب ويوحنا سيتحملان؟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يعقوب ويوحنا سيشربان الكأس التي كان يسوع سيشربها، ويصطبغان بالصبغة التي كان يسوع سيصطبغ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استجاب يسوع لطلب يعقوب ويوحنا؟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لا. قال يسوع إن الجلوس عن يمينه ويساره ليست له كي يُعطيه.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يسوع أن رؤساء الأمم يعاملون رعاياهم؟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رؤساء الأمم يسودون على رعاياهم.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43–44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الكيفية التي يجب أن يعيش بها الذين يرغبون في أن يكونوا عظماء بين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الذين يرغبون في أن يكونوا عظماء بين التلاميذ يجب أن يكونوا خدامًا للجميع.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بارتيماوس الأعمى عندما وبخه الكثيرون، قائلين له أن يصمت؟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بارتيماوس أكثر كثيرًا، "يا ابن داود، ارحمني!"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10: 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يسوع أنه شفى بارتيماوس من عماه؟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إيمان بارتيماوس قد شفاه.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أرسل يسوع اثنين من تلاميذه ليفعلاه في القرية التي كانت أمامهم؟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أرسلهم يسوع ليُحضرا له جحشًا لم يجلس عليه أحد من قبل.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حلَّ التلميذان الجحش؟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بعض الناس التلميذين عما كانا يفعلانه، فتحدثا إلى الناس كما أخبرهما يسوع، فسمح لهما الناس بالذهاب في طريقهما.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فرش الناس في الطريق عندما ركب يسوع الجحش؟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فرش الناس ثيابهم في الطريق وكذلك الأغصان التي قطعوها من الشجر.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الملكوت القادم الذي كان الناس يهتفون بشأنه عندما كان يسوع يتجه نحو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يهتفون بأن مملكة أبيهم داود آتية.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عندما دخل منطقة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 يسوع حوله ثم خرج إلى بيت عنيا.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عندما رأى شجرة التين دون ثمر؟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لشجرة التين، "لن يأكل أحد منك ثمرًا إلى الأبد".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عندما دخل منطقة الهيكل هذه المرة؟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طرد يسوع الذين كانوا يبيعون ويشترون ولم يسمح لأحد أن يجتاز عبر الهيكل حاملًا بضائع.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الهيكل كان من المُفترض أن يكون، وفقًا للكتب المقدسة؟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الهيكل كان من المفترض أن يكون بيتًا للصلاة لجميع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17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رؤساء الكهنة والكتبة جعلوا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إنهم جعلوا الهيكل مغارة لصوص.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رؤساء الكهنة والكتبة يحاولون أن يفعلوا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رؤساء الكهنة والكتبة يحاولون قتل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لشجرة التين التي تحدث إليها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شجرة التين التي تحدث إليها يسوع قد يبست من الأصول.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كل ما نطلبه في الصلاة؟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كل ما نطلبه في الصلاة، ونحن نؤمن أننا قد نلناه، يكون لنا.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أننا يجب أن نفعل حتى يغفر لنا الآب الذي في السماء أيضًا؟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يجب علينا أن نغفر إن كان لنا علي أحد شيء حتى يغفر لنا الآب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27–28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الهيكل، ماذا أراد رؤساء الكهنة والكتبة والشيوخ أن يعرفوا من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أرادوا أن يعرفوا منه بأي سلطان كان يفعل الأشياء التي كان يفعلها.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قد طرحه يسوع على رؤساء الكهنة والكتبة والشيوخ؟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سألهم يسوع إن كانت معمودية يوحنا من السماء أم من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يرغب رؤساء الكهنة والكتبة والشيوخ في الإجابة بأن معمودية يوحنا كانت من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يرغبوا في إعطاء هذا الجواب لأن يسوع كان سيسألهم لماذا لم يصدقوا يوحنا.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يرغب رؤساء الكهنة والكتبة والشيوخ في الإجابة بأن معمودية يوحنا كانت من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يرغبوا في إعطاء هذا الجواب لأنهم كانوا يخشون الناس، الذين كانوا جميعًا يعتقدون أن يوحنا كان نبيًا.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غرس الكرم وسلمه إلى الكرَّامين، ماذا فعل صاحب الكرم؟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غرس الكرم وسلمه إلى الكرَّامين، سافر صاحب الكرم.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الكرَّامون للعديد من العبيد الذين أرسلهم صاحب الكرم ليأخذ من ثمار الكرم؟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الكرَّامون بضرب بعض العبيد وقتل البعض الآخر.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أرسل صاحب الكرم أخيرًا إلى الكرَّامين؟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صاحب الكرم ابنه الحبيب أخيرًا.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الكرَّامون مع الشخص الذي أرسله صاحب الكرم أخيرًا؟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أمسك به الكرَّامون، وقتلوه، وألقوه خارج الكرم.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صاحب الكرم مع الكرَّامين؟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صاحب الكرم ويُهلك الكرَّامين ويُعطي الكرم 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الكتاب المقدس، ماذا حدث للحجر الذي رفضه البناؤون؟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الحجر الذي رفضه البناؤون قد صار رأس الزاوية.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الفريسيون وبعض الهيرودسيين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سألوه عما إذا كان يجوز أن تُعطي الجزية لقيصر أم لا.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يسوع على سؤالهم؟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يجب عليهم إعطاء ما لقيصر لقيصر وإعطاء ما لله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ماذا لم يكن الصدوقيون يؤمنون؟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الصدوقيون يؤمنون بالقيامة.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القصة التي رواها الصدوقيون، ما عدد الأزواج الذين كانوا للمرأة؟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للمرأة سبعة أزواج.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الصدوقيون على يسوع بخصوص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سألوه أي من الرجال سيكون زوج المرأة في القيامة.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قدَّمه يسوع للصدوقيين لخطأهم؟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الصدوقيين لا يعرفون الكتب المقدسة ولا قوة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يسوع على سؤال الصدوقيين عن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في القيامة، لن يتزوج الرجال والنساء، بل سيكونون مثل الملائكة.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يسوع من الكتب المقدسة أنه توجد قيامة؟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اقتبس يسوع من كتاب موسى، حيث يقول الله إنه إله إبراهيم وإسحاق ويعقوب - فجميعهم يجب أن يكونوا أحياء.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التي قال يسوع إنها الأهم؟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تحب الرب إلهك من كل قلبك ونفسك وعقلك وقوتك هي الوصية الأولى والعظمى.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التي قال يسوع إنها تكون الثانية؟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تحب قريبك كنفسك هي الوصية الثانية.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35–37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يسوع على الكتبة عن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يسوع كيف يمكن لداود أن يدعو المسيح ربًا عندما يكون المسيح ابن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38–40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للناس أن يتحرزوا من الكتبة؟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الكتبة يرغبون في أن يُكرمهم الناس، لكنهم يأكلون بيوت الأرامل ويُطيلون الصلوات ليراهم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12: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إن الأرملة الفقيرة قد ألقت في الخزانة أكثر من جميع الذين ألقوا؟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إنها ألقت أكثر لأنها أعطت من إعوازها في حين ألقى الآخرون من فضلتهم.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سيحدث للحجارة والأبنية العظيمة الموجودة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لن يُترك حجر على حجر لا يُنقض.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التلاميذ على يسوع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سأل التلاميذ يسوع متى تكون هذه الأشياء، وما هي العلامة.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قال يسوع أن التلاميذ يجب أن يكونوا حذرين؟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التلاميذ يجب أن يكونوا حذرين حتى لا يضلهم أحد.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يكون مبتدأ الأوجاع؟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مبتدأ الأوجاع يكون حروب، وأخبار حروب، وزلازل، ومجاعات.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سيحدث للتلاميذ؟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التلاميذ سيسلمون إلى المجالس، وسيضربون في المجامع، وسيقفون أمام الحكام والملوك كشهادة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يجب أن يحدث أولًا؟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يجب أن يُكرز أولًا بالإنجيل في 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سيحدث بين أفراد الأسرة؟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أحد أفراد الأسرة سيسلم فردًا آخر من الأسرة إلى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يسوع أنه سيخلص؟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 يصبر إلى المنتهى فهذا سيخلص.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الذين في اليهودية يجب أن يفعلوا عندما يرون رجسة الخراب؟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الذين في اليهودية يجب أن يهربوا إلى الجبال عندما يرون رجسة الخراب.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الرب سيفعل من أجل المختارين، حتى يخلصوا؟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الرب سيقصر أيام الضيق هذه من أجل المختارين.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يسوع إنه سيظهر لكي يُضل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مسحاء كذبة وأنبياء كذبة سيظهرون لكي يضلوا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للأنوار (الشمس والقمر) والقوات التي في السماوات بعد ضيق تلك الأيام؟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ستظلم الشمس والقمر، وستسقط النجوم من السماء. وستتزعزع القوات التي في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سيرى الناس في السحاب؟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سيرون ابن الإنسان آتيًا في السحاب بقوة كثيرة ومجد.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ابن الإنسان عندما يأتي؟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ابن الإنسان سيجمع مختاريه من أقصاء الأرض إلى أقصاء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عنه يسوع إنه لن يمضي حتى تحدث كل هذه الأشياء؟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هذا الجيل لن يمضي حتى تحدث كل هذه الأشياء.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عنه يسوع أنه لن يزول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كلامه لن يزول أبدًا.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قال يسوع أن كل هذه الأشياء ستحدث؟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لا أحد يعرف اليوم أو الساعة إلا الآب.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التي أعطاها يسوع لتلاميذه بشأن متى يكون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لتلاميذه أن يكونوا يقظين، وأن يسهروا ويصلوا.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قد أعطاه يسوع تلاميذه بخصوص مجيئه؟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يسوع تلاميذه أن يبقوا متيقظين خلال انتظارهم لمجيئه.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13: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التي قد أعطاها يسوع تلاميذه بشأن مجيئه؟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لتلاميذه أن يكونوا يقظين ويراقبوا.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رؤساء الكهنة والكتبة يفكرون في كيفية القيام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يفكرون في كيف يمسكون يسوع بمكر ثم يقتلونه.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يرغب رؤساء الكهنة والكتبة في التصرف خلال عيد الفطير؟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قلقين من أن يكون هناك شغب في الشعب.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امرأة بيسوع في بيت سمعان الأبرص؟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كسرت امرأة قارورة من طيب ناردين ثمين وسكبته على رأس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البعض يؤنِّبون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البعض يؤنبون المرأة لعدم بيع الطيب وإعطاء ثمنه للفقراء.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المرأة فعلت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المرأة قد سبقت ودهنت بالطيب جسده للتكفين.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قطعه يسوع بشأن ما فعلته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وعد يسوع بأنه حيثما يُكرز بالإنجيل في العالم كله، سيتم التحدث عما فعلته هذه المرأة تذكارًا 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ذهب يهوذا الإسخريوطي إلى رؤساء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يهوذا الإسخريوطي إلى رؤساء الكهنة لكي يسلمهم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12–15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وجد التلاميذ المكان الذي كانوا سيأكلون فيه الفصح معًا؟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أخبرهم يسوع أن يذهبوا إلى المدينة ويتبعوا رجلًا يحمل جرة ماء، ثم يسألوه عن غرفة الضيوف التي سيستخدمون لتناول الفصح.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وهم يتكئون على المائدة ويأكلون؟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أحد التلاميذ الذين كانوا يأكلون معه كان سيسلمه.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تلميذ قال يسوع أنه سيسلمه؟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التلميذ الذي يغمس الخبز معه في الصحفة كان سيسلمه.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مصير التلميذ الذي خانه؟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كان من الأفضل له لو لم يُولَد.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عندما أعطى التلاميذ الخبز المكسور؟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يسوع، "خذوا كلوا. هذا هو جسدي."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عندما أعطى التلاميذ الكأس؟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"هذا هو دمي الذي للعهد الجديد، الدم الذي يُسفك من أجل الكثيرين."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قال يسوع إنه سيشرب مرة أخرى من نتاج الكرمة هذا؟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سيشرب مرة أخرى من نتاج الكرمة في ذلك اليوم حينما يشربه جديدًا في ملكوت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تنبأ يسوع عن تلاميذه وهو في جبل الزيتون؟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تنبأ يسوع بأن تلاميذه جميعًا سيتبددون بسببه.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لبطرس بعد أن قال بطرس إنه لن يشك فيه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لبطرس إنه قبل أن يصيح الديك مرتين، فإن بطرس كان سينكره ثلاث مرات.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32–34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لتلاميذه الثلاثة أن يفعلوا حين كان يصلي؟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 يسوع أن يمكثوا هناك ويسهروا.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أجل ماذا صلى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يسوع أن تعبر عنه هذه الساعة.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يسوع مستعدًا لقبوله كإجابة على صلاته إلى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مستعدًا لقبول أي شيء كان يريده الآب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يسوع عندما عاد إلى التلاميذ الثلاثة؟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يسوع أن التلاميذ الثلاثة نائمين.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يسوع في المرة الثانية التي عاد فيها من الصلاة؟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يسوع أن التلاميذ الثلاثة نائمين.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يسوع في المرة الثالثة التي عاد فيها من الصلاة؟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يسوع أن التلاميذ الثلاثة نائمين.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44–45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العلامة التي أعطاها يهوذا ليُظهر للحراس أي شخص من الموجودين هو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يهوذا قبّل يسوع ليُظهر لهم أي شخص من الموجودين هو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48–49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قد تم خلال القبض عليه لكي تُكمل الكتب؟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الكتب قد أُكملت لأنهم جاءوا لكي يُمسكوه مثل لص، بالسيوف والعصي.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50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الذين كانوا مع يسوع عندما تم القبض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الذين كانوا مع يسوع تركوه وهربوا.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51–52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الشاب الذي كان يتبع يسوع عندما تم القبض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الشاب ثوبه (الإزار) هناك وهرب منهم عريانًا.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53–54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بطرس عندما أُخذ يسوع إلى رئيس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جلس بطرس بين الخدام، بالقرب من النار ليستدفئ.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55–56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الخطأ في الشهادة التي قُدمت إلى المجمع ضد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الشهادة ضد يسوع كاذبة (شهادة زور) ولم تتفق.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61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رئيس الكهنة على يسوع حول من كان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رئيس الكهنة يسوع إذا كان هو المسيح، ابن المبارك.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62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يسوع على سؤال رئيس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يسوع قائلًا، "أنا هو."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64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 سماع إجابة يسوع، ما الذي قال رئيس الكهنة أن يسوع كان مذنبًا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رئيس الكهنة إن يسوع كان مذنبًا بالتجديف.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65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فعلوا بيسوع بعد أن حكموا عليه بأنه يستحق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ابتدأ قوم يبصقون عليه، ويلكمونه، ويلطمونه.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66–68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بطرس للجارية التي قالت إن بطرس كان مع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بطرس أنه لا يعرف أو يفهم عما كانت تتحدث الفتاة.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71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بطرس عندما سُئل للمرة الثالثة إن كان واحدًا من تلاميذ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أقسم بطرس ووضع نفسه تحت اللعنات أنه لا يعرف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72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بعد أن أجاب بطرس للمرة الثالثة؟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أجاب بطرس للمرة الثالثة، صاح الديك للمرة الثانية.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14: 72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بطرس بعد أن سمع صياح الديك؟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سمع الديك، حزن بطرس وبكى.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رؤساء الكهنة في الصباح الباكر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وقت مبكر من الصباح، أوثقوا يسوع وأسلموه إلى بيلاطس.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أدهش بيلاطس بشأن يسوع حين كان رؤساء الكهنة يقدمون العديد من التهم ضده؟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تعجب بيلاطس لأن يسوع لم يجبه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بيلاطس عادة للجمع في وقت العيد؟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بيلاطس عادة يطلق لهم أسيرًا واحدًا، من يطلبه الجمع، في وقت العيد.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بيلاطس إطلاق سراح يسوع للجمع؟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بيلاطس يعلم أن رؤساء الكهنة قد أسلموا يسوع إليه بسبب الحسد.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صرخ الجمع طالبين إطلاقه؟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الجمع طالبين إطلاق باراباس.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الجمع أنه يجب أن يُفعل بملك 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صرخ الجمع إنه يجب صلب ملك اليهود.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ألبس الجنود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وضع الجنود ثوبًا أرجوانيًا على يسوع وضفروا إكليلًا من الشوك ووضعوه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حمل صليب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سخروا رجلًا مُجتازًا، سمعان القيرواني، ليحمل صليب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الموضع الذي أحضر فيه الجنود يسوع لكي يُصلب؟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 الموضع جلجثة، الذي يعني موضع جمجمة.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الجنود بثياب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ألقى الجنود قرعة على ثياب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عنوان العلة التي كتبها الجنود على اللافتة ضد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الجنود على اللافتة "ملك اليهود".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تحدى فيه المجتازون يسوع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المجتازين قد تحدوا يسوع أن يُنقذ نفسه وينزل من على الصليب.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31–32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رؤساء الكهنة أن على يسوع أن يفعل لكي يؤمنوا؟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رؤساء الكهنة إنه يجب على يسوع أن ينزل من الصليب حتى يؤمنوا.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الألقاب التي استخدمها رؤساء الكهنة ليسخروا من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رؤساء الكهنة يسوع المسيح وملك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الساعة السادسة؟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الساعة السادسة، كانت ظلمة على الأرض كلها.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صرخ يسوع في الساعة التاسعة؟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يسوع، "إلهي، إلهي، لماذا تركتني؟"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قبل أن يموت؟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يسوع بصوت عالٍ قبل أن يموت.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الهيكل عندما مات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انشق حجاب الهيكل إلى اثنين من الأعلى إلى الأسفل عندما مات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شهد قائد المئة عندما رأى كيف مات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شهد قائد المئة أن هذا الإنسان كان حقًا ابن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يوم مات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 يسوع في اليوم الذي يسبق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15: 43–46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يُوسُف الرامي بعد موت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يُوسُف الرامي قد أنزل يسوع من على الصليب، وكفنه في كتان، ووضعه في قبر، ودحرج حجرًا على مدخل القبر.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ذهبت النساء إلى قبر يسوع ليدهنَّ جسده؟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ذهبت النساء إلى القبر في اليوم الأول من الأسبوع عندما طلعت الشمس.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دخلت النساء القبر بالرغْم من وجود حجر كبير جدًا عند باب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شخص ما بدحرجة الحجر الكبير جدًا من عند باب القبر.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رأت النساء عندما دخلن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رأت النساء شابًا يرتدي رداءً أبيض جالسًا على الجانب الأيمن.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الشاب عن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الشاب أن يسوع قد قام ولم يكن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قال الشاب أن التلاميذ سيلتقون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الشاب إن التلاميذ سيلتقون بيسوع في الجليل.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ظهر يسوع أولًا بعد قيامته؟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ظهر يسوع أولًا لمريم المجدلية.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تلاميذ يسوع عندما أخبرتهم مريم أنها قد رأت يسوع حيًا؟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يصدق التلاميذ.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تلاميذ يسوع عندما أخبرهم شخصان آخران أنهما قد رأيا يسوع حيًا؟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يصدق التلاميذ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ظهر للتلاميذ، ماذا قال لهم يسوع عن عدم إيمانهم؟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وبخ يسوع التلاميذ على عدم إيمانهم.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أعطاه يسوع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يسوع التلاميذ بأن يذهبوا إلى العالم أجمع وأن يكرزوا بالإنجيل.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قال يسوع أنهم سيخلصون؟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الذين آمنوا واعتمدوا سيخلصون.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قال يسوع إنهم سيدانون؟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الذين لم يؤمنوا سيُدانون.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العلامات التي قال يسوع إنها ستتبع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المؤمنين يخرجون الشياطين، يتكلمون بألسنة جديدة، لن يتأذوا من أي شيء مميت، ويضعون أيديهم على المرضى فيبرأون.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ليسوع بعد أن تحدث إلى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تحدث إلى التلاميذ، صعد يسوع إلى السماء وجلس عن يمين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التلاميذ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التلاميذ بعد ذلك وكرزوا في كل مكان.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مرقس 16: 20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الرب يعمل مع التلاميذ ويثبت الكلام بالآيات التابعة.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