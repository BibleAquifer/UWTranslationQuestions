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COL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أصبحَ بولس رسولًا للمسيح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بولسَ رسولًا للمسيح يسوع بإرادة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كتب بولس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كتبها بولس إلى المُكرَّسين لله والإخوة المؤمنين في كولوسي.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سمع أهل كولوسي عن يقين الرجاء الذي لديهم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أهل كولوسي عن يقين الرجاء في كلمة الحق،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يفعل الإنجيل في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الإنجيل يُثمر وينمو في جميع أنحاء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قدَّم الإنجيل إلى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أَبَفْرَاسَ, الخادم الأمين للمسيح, قدَّم الإنجيل إلى أهل كولوسي.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يصلي بولس أن يمتلئ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أن يمتلئ أهل كولوسي بمعرفة إرادة ٱللهِ وبكل حِكمة وفَهْم روحي.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يصلي بولس أن يسلك أهل كولوسي في حياتهم؟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أن يسلك أهل كولوسي بطريقة جديرة بالرب، مثمرين في الأعمال الصالحة، ونامين في معرفة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أُهِّل أولئك الذين كُرِّسوا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كُرِّسوا لله أُهِّلوا ليكون لهم نصيب في الميراث في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أنقَذ الآب أولئك الذين خصَّصهم لنفسه؟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أنقذهم من سُلطان الظلمة ونقلهم إلى ملكوت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ٱلْمَسِيحِ، لدينا الفداء، بأي معنى؟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ٱلْمَسِيحِ لدينا الفداء، الذي هو غفران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الابن هو صورة مَن؟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هو صورة الله غير المنظور.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خُلِقَ بيَسوع ٱلْمَسِيحِ 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الأشياء خُلقت بيَسوع ٱلْمَسِيحِ ولأجله.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صالح ٱلله كل الأشياء لنفسه؟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صالح ٱلله كل الأشياء لنفسه عندما صنع سلامًا بدَم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عَلاقة أهل كولوسي بٱللهِ قبل أن يؤمنوا بالإنجيل؟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قبل الإيمان بالإنجيل، كان أهل كولوسي مُنفصلين عن ٱللهِ وكانوا أعداءه.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يستمر أهل كولوسي في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يستمر أهل كولوسي في الثبات على الإيمان والثقة في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أجل مَن يتألم بولس، وما موقفه؟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يتألم بولس مِن أجل الكنيسة، وهو يفرح بذلك.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١: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السِر الذي كان مَخفيًا مُدَّة طويلة ولكنه أُظهِرَ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السر الذي كان مخفيًا لدهور ولكنه الآن قد كُشف هو: ٱلْمَسِيحِ فيكم، رجاء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الهدف الذي يُوبِّخ ويُعلِّم من أجله بولس كل 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هدف بولس هو تقديم كل إنسان كاملًا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سر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سِرّ ٱللهِ هو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المخفي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كنوز الحكمة والمعرفة مخفية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مَدعى قلق بولس من جهة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 قلِق مِن أنْ ينخدع أهل كولوسي بكلام مؤثِّر.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فِعلٍ يدعو بولس أهل كولوسي الآن بعد أن قبِلوا ٱلْمَسِيح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يدعو بولس أهل كولوسي إلى السلوك في ٱلْمَسِيحِ يَسوع بالطريقة ذاتها التي قبِلوه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تستند الخِدع الفارغة التي يقلق بشأنها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تستند الخِدع الفارغة إلى التقاليد البشرية وأنظمة الإيمان الخاطئة التي للعالَم.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يحل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ملء طبيعة ٱللهِ تحِّل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رأس كل رياسة وسلطان؟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 هو رأس كل رياسة وسلطان.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يُخلَع بختان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يُخلَع جِسم خطايا الجسد بختان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في المعمودية؟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يُدفَن الشخص مع ٱلْمَسِيحِ في المعمودية.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حالة الشخص قبل أن يُحييه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مَيِّت في خطاياه قبل أن يُحييه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ٱلْمَسِيح بسجِّل الديون المفروضة علينا؟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أزال ٱلْمَسِيحِ سجِّل الديون وسمَّره على الصليب.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ٱلْمَسِيح مع الرياسات والسلاطين؟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أزال المسيح الرياسات والسلاطين، وكشفها علانية، وقادها أسرَى له في موكب النصر.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يقول بولس أنها ظل للأمور الآتية؟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الطعام والشراب وأيام الأعياد والسبوت هي ظل للأمور الآتية.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حقيقة يشير الظِل؟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يشير الظِل إلى حقيقة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 شيء ينمو الجسد كله نموًا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يتمسَّك الجسد كله بٱلْمَسِيحِ، الرأس، لكي ينمو نموًا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الوصايا التي يقول بولس أنها جزء من معتقدات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تُمثِّل وصايا عدم تناول شيء ما وعدم التذوق وعدم اللمس جزءًا من معتقدات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ضد ماذا لا قيمة لقواعد الدين الذي مِن صُنع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تفيد فرائض الدين الذي صنعه الإنسان في مقاومة الانغماس في أعمال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رُفِع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رُفِعَ ٱلْمَسِيح ليجلس عن يمين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يسعى المؤمنون إليه، وما الذي يجب ألا يسعوا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يسعوا إلى الأمور السماوية، لا الأرضية.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 ٱلله حياة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ستَرَ الله حياة المؤمن في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للمؤمن عندما يُظهَر ٱلْمَسِيح؟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يُظهَر ٱلْمَسِيح، سيظهَر المؤمن أيضًا معه في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على المؤمن إماتته؟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إماتة الرغبات الأرضية الخاطئة.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لأولئك الذين يعصون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غضب ٱللهِ على الذين يعصون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بعض الأشياء التي يجب على المؤمنين طرحها، التي هي جزء من الإنسان العتيق؟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التخلُّص من الغضب والسخَط والخُبث والتجديف والكلام القبيح.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حسب صورة مَن يُخلق إنسان المؤمن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إنسان المؤمن الجديد مخلوق حَسَب صورة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بعض الأشياء التي يجب أنْ يلبسها المؤمنون، التي هي جزء من الإنسان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يلبسوا أحشاء رأفات ولُطف وتواضع ووداعة وصبر.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ينبغي للمؤمن أن يغفر؟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للمؤمن أن يغفر بالطريقة التي غفر الرب بها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رِباط الكمال بين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المحبة هي رباط الكَمال.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يملُك في قلب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يملُك سلام المسيح في قلب المؤمن.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١٥–١٧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ينبغي أن يقدم المؤمن لله في سلوكه وترنيمه وكلماته وأفعاله؟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 يشكر ٱلله في سلوكه وترنيمه وكلماته وأفعاله.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يسكن في المؤمن بغنَى؟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أن تسكن كلمة ٱلْمَسِيحِ في المؤمن بغنَى.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ينبغي أن تجيب الزوجة زوجها؟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الزوجة أن تخضع لزوجها.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الزوج زوجته؟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يُحِّب الزوج زوجته ولا يكون قاسيًا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الطفل والديه؟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الطفل أن يطيع والدَيه في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ألا يفعله الأبُ لأولاده؟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يغيظ الأبُ أولادهُ.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يعمل المؤمنون جميع ما يفعلون؟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يعمل المؤمنون جميع ما يفعلون من أجل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أولئك الذين يخدمون الرب مهما كانوا يفعلون؟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يخدمون الرب سينالون جزاء الميراث مهما كان ما يفعلون.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٣: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سينال الذين يرتكبون الظلم؟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الذين يظلمون سينالون عقوبة ما فعلوا.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يُذكِّر بولس السادة الأرضيين بشأن ما لهُم أيضًا؟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يُذكّر بولس السادة الأرضيين بأنَّ لديهم أيضًا سيدًا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يريد بولسُ أنْ يواظب عليه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أهل كولوسي أن يواظبوا على الصلاة ساهرين.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الغرض الذي من أجله يريد بولس أن يُصلي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أهل كولوسي أن يصلوا لكي يكون لديه باب مفتوح فيتكلَّم بسِرّ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يوجِّه بولس أهل كولوسي في التعامُل مع الذين هُم من خارج؟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يُرشدهم بولس إلى السلوك بحكمة وأنْ يكون كلامهم بنعمة مع الذين هُم من خارج.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7–9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المُهمة التي أسندها بولس إلى تِيخِيكس وأنِسِيمس؟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أعطاهم بولس مُهمة إبلاغ أهل كولوسي بكل ما يتعلَّق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٤: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أعطاها بولسَ بخصوص مرقص، ابن عم برنابا؟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بولسُ أهل كولوسي أن يقبلوا مرقص إذا جاء إليهم.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٤: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طِلبة أَبَفْرَاسَ من أجل أهل كولوسي؟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يُصلي أن يثبت أهل كولوسي كاملين ومُمتلئين تمامًا في كل مشيئة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الطبيب الذي مع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اسم الطبيب "لوقا".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المكان الذي كانت الكنيسة في لَاودِكِيَّةَ تجتمع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الكنيسة في لَاودِكِيَّةَ تجتمع في بيتٍ.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كنيسة أخرى كتب بولس أيضًا 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بولس رسالة إلى الكنيسة التي في لَاودِكِيَّةَ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كولوسي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أَظهر بولس أن هذه الرسالة كانت مُرسَلة فعلًا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بولس اسمه بخط يده في نهاية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