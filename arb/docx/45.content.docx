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ROM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وَعدَ الله بالإنجيل قبْل زمن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وعَدَ الله بالإنجيل من قبْل عن طريق أنبيائه في الكُتُب المقدسة.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بحَسَبَ الجسد، مِن أي نسل وُلِد ابن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بحَسَبَ الجسد، وُلِدَ ابن الله من نسل دَاودَ.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حَدَثٍ أُعلِنَ أنَّ يَسوع ٱلْمَسِيحِ هو ابن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أُعلِنَ أنَّ يَسوع ٱلْمَسِيحِ هو ابن ٱللهِ بحَدَث القيامة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تلَقَّى بولس النعمة والرسالة من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تلَقَّى بولس النعمة والرسالة من أجل طاعة الإيمان بين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ماذا يشكر بولسُ الله من جهة المؤمنين في رومية؟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يشكر بولسَ ٱللهِ على أنَّ إيمانهم يُنادَى به في جميع أنحاء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يرغب بولس في رؤية المؤمنين في رومية؟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بولسَ في رؤيتهم ليمنحهم عطية روحية لتقويتهم.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يتمكَّن بولسَ من زيارة المؤمنين في رومية حتى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بولسَ غير قادر على الزيارة لأنَّه أُعيقَ عن الذَّهاب حتى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عن الإنجيل،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إن الإنجيل هو قوة ٱللهِ للخلاص لكل مَن يؤمن.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النص الكتابي الذي يقتبسه بولس بشأن كيفية عيش الأبرار؟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يقتبس بولسَ النص الكتابي: "أما البار فبالإيمان يحيا".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الأشرار والأثَمة بالرغْم مِن أنَّ ما يُعرف عن ٱللهِ ظاهرًا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يخفي الأشرار والأثَمة الحق رغْم أنَّ ما يُعرف عن ٱللهِ ظاهرًا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تكون الأمور غير المنظورة عن ٱللهِ واضحة وضوحًا جليًا؟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الأمور غير المنظورة عن ٱللهِ واضحة وضوحًا جليًا عن طريق الأشياء المخلوقة.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صفات الله الواضحة وضوحًا جليًا؟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قوة الله الأبدية والطبيعة الإلهية واضحة وضوحًا جليًا.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لأفكار وقلوب الذين لا يُمجِّدون ٱللهِ ولا يشكرونه؟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لا يمجدون ٱللهِ ولا يشكرونه يُصبحون حَمقى في أفكارهم وتَظْلَم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ٱلله لأولئك الذين يستبدلون مجده بصُوَر الرجال والحيوانات الفانية؟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يُسَلِّمُهُم الله إلى شهوات قلوبهم للنجاسة، لكي يهينوا أجسادهم فيمَا بينهم.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الأهواء المُخزية التي يشتعل بها هؤلاء النساء والرجال في شهواتهم؟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تشتعل النساء في شهوتِهنَّ بعضهنَّ لبعض ويحترق الرجال في شهوتهم بعضهم لبعض.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ٱلله لأولئك الذين لا يوافقون على بقائه في معرفتهم؟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يُسَلِّمهم الله إلى عقل مرفوض، ليفعلوا تلك الأشياء غير اللائقة.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بعض خصائص أصحاب العقل الفاسد؟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لديهم عقل فاسد مملوئين بالحسد والقتل والنزاع والخداع والنوايا الشريرة.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يفهم أصحاب العقول الفاسدة عن اشتراطات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لديهم عقل فاسد يفهمون أنَّ الذين يمارسون مثل هذه الأشياء يستحقون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1: 32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أنّ أصحاب العقول الفاسدة يفهمون اشتراطات ٱللهِ، ماذا يفعلون على أي حال؟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يفعلون أمورًا غير صالحة عمومًا ويؤيِّدون الذين يمارسونها.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يكون بعض الناس بلا عُذر في حكمهم؟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بعض الناس ليس لديهم عُذر في إدانتهم لأنهم يُمارسون بأنفسهم ما يحكمون به على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يدين ٱلله عندما يحكم على الذين يمارسون الإثم؟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يَدين ٱللهُ بِحسب الحَقِّ عِنْدَمَا يَحْكُمُ عَلَى الَّذِينَ يَمَارِسُونَ 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الغرض من صبر ولُطف وصلاح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يهدف صبر الله ولطفه وصلاحه إلى قيادة الشخص نحو التوبة.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يُخزِّن أصحاب القلوب القاسية وغير التائبة لأنفسهم من جهة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لديهم قلوب قاسية وغير تائبة يُخزِّنون لأنفسهم الغضب في يوم دينونة ٱللهِ العادلة.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مَن صبروا في عمَل الصلاح؟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صبروا في عمَل الصلاح سينالون الحياة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ينال الذين يطيعون الإثم؟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يطيعون الإثم ينالون الغضب والسَخَط.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ٱلله عدم المُحاباة في حكمه بين اليهودي واليوناني؟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ليس عند الله مُحاباة، لأن الذين يخطئون، سواء كانوا يهودًا أو يونانيين، سيهلكون.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المُبرَّر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يعملون بالناموس هم المُبرَّرون أمام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الأمم أنهم ناموس لأنفسهم؟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يُظهر الأمم أنهم ناموس لأنفسهم عندما يفعلون، بمقتضى الطبيعة، المكتوب في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التحدي الذي يقدمه بولس لأولئك اليهود الذين يتَّكلون على الناموس ويعلِّمون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يتحدَّاهُم بولسَ بأنه إنْ كانوا يُعلِّمون آخرين الناموس، فيجب عليهم أيضًا أنْ يعلِّموا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الخطايا التي يذكرها بولس التي يجب على مُعلِّمي الناموس اليهود التوقُّف عن فعلها؟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يذكر بولسَ خطايا السرقة، والزنا، ونَهْب الهياكِل.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يُهان اسم ٱللهِ بين الأمم بسبب معلمي الناموس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يُهان اسم الله لأن مُعلمي الناموس اليهود يتعدُّون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بولس أنَّ ختان الشخص اليهودي يمكن أن يصبح غُرلة؟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إنَّ ختان الشخص اليهودي يمكن أن يصبح غُرلة إذا كان هذا الشخص مُنتهكًا للناموس.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يقول بولس أن عدم ختان الشخص الأممي يمكن اعتباره خِتانًا؟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إنَّ عدم ختان الشخص الأممي يمكن اعتباره خِتانًا إذا كان هذا الشخص يلتزم بمتطلبات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٢٨–٢٩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يقول بولس عنه أنه يهودي حقيقي؟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اليهودي الحقيقي هو اليهودي بإنسانه الداخلي، بخِتان القلب.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٢: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يتلقى منه اليهودي الحقيقي المَدح؟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اليهودي الحقيقي يتلقى المَدح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المِيزة الأولى بين مزايا اليهود؟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أولًا، من بين مزايا اليهود أنهم استؤمنوا على إعلانات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لو كان كل إنسان كاذبًا، فماذا عن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حتى لو أنَّ كل إنسان كاذبًا، فإنَّ ٱلله يكون صادقًا.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لأن ٱللهِ بار، ماذا يستطيع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ٱللهِ بار، فهو قادر على أنْ يدين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يأتي على أولئك الذين يقولون: "دعونا نفعل الشر لكي يأتي الخير؟"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الحُكم على الذين يقولون: "دعونا نفعل الشر لكي يأتي الخير".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المكتوب في الكتب المقدسة عن بِرّ الجميع، سواء اليهود أو اليونانيين؟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مكتوب أنه ما مِن بار، ولا واحِد.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لما هو مكتوب، من يَفهم ويطلُب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وفقًا لما هو مكتوب، ما مِن أحد يفهم أو يسعى إلى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سيتبرَّر بأعمال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يتبرر أي جسد بأعمال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يأتي بواسطة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يأتي الوعي الكامل بالخطيئة بواسطة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شهود عُرف الآن بِرًّا بمعزل عن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بشهادة الناموس والأنبياء أُعلِن عن بِرٍّ بمعزل عن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البِر دون الناموس الذي أصبح معروفًا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البِر دون الناموس هو بِر الله بواسطة الإيمان بيسوع ٱلْمَسِيحِ لكل الذين يؤمنون.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يتبرَّر الإنسان أمام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يتبرَّر الشخص أمام ٱللهِ مجانًا بنعمته بواسطة الفداء الذي في ٱلْمَسِيحِ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غرض قدَّم الله المسيح يسوع؟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قدّم الله المسيح يسوع كفَّارة بالإيمان بدمه.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أظهره ٱلله عن طريق كلِّ ما حَدَث بيَسوع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ٱللهِ أنه هو الذي يُبرِّر أي شخص بسبب إيمانه بيسوع.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دور أعمال الناموس في التبرير؟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يُبرَّر الشخص بالإيمان بالتمام بعيدًا عن أعمال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يبرر ٱلله اليهودي المختون والأممي غير المختون؟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يبرر الله كليهما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٣: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نفعل بالناموس الذي بالإيمان؟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ندعِّم الناموس الذي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سيعطي إِبْرَاهِيمَ سببًا للفخر؟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لإِبْرَاهِيمَ سبب للفخر لو كان قد تبرر بالأعمال.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تقول النصوص الكتابية عن كيفية تبرير 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الكتاب المقدس أن إِبْرَاهِيمَ آمن بالله، وحُسب له بِرًّا.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الأشخاص الذين يُبرِّرهم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يُبرِّر الله الناس الذين يثقون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6–8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وفقًا لدَاودَ، بأي طريقة يُبارَك الإنسان من قِبَل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وفقًا لدَاوُدَ، مُبارَك هو الإنسان الذي تُغفر ذنوبه ولا تُحسب آثامه عليه من قِبَل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حُسِبَ إيمان إِبْرَاهِيمَ بِرًّا قبل ختانه أم بعده؟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احتُسِبَ إيمان إِبْرَاهِيمَ بِرًّا قبل ختانه.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٤: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يكون إِبْرَاهِيم أبًا مِن بين مجموعات الشعوب؟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إِبْرَاهِيمَ أبُ جميع المؤمنين، سواء كانوا غير مختونين جسديًا أو مختونين.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٤: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الوعد الذي أُعطي لإبراهيم وذريته بواسطة بِر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الله إبراهيم وذريته بأنهم سيكونون وَرَثة العالم.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سيكون صحيحًا إذا كان الوعد لإبراهيم قد تحقَّق بواسطة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كان الوعد قد تحقَّق بواسطة الناموس، يكون الإيمان فارغًا والوعد باطلًا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أسباب يُعطى الوعد بالإيمان؟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يُعطى الوعد بالإيمان لكي يكون بالنعمة ولكي يكون مؤكَدًا.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الأمران اللذان يقول بولس إنَّ الله يفعلهما؟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أن ٱلله يمنح الحياة للموتى ويدعو الأشياء غير الموجودة إلى الوجود.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إِبْرَاهِيمَ لوعد ٱللهِ حتى مع هذه الظروف الخارجية؟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آمَن إِبْرَاهِيمَ بالله بكُل ثقة ولم يتردَّد مُتشكِّكًا.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٤: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الظروف الخارجية التي جعلت من الصعب على إِبْرَاهِيمَ أن يصدق وعد ٱللهِ بأنه سيكون ٱلأبَ لكثيرين من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وَعَدَ ٱللهُ إِبْرَاهِيمَ، كان إِبْرَاهِيمَ يبلغ من العمر حوالي مئة عام وكان رَحِمُ سَارَةَ مُماتًا.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استجاب إِبْرَاهِيمَ لوعد ٱللهِ حتى مع هذه الظروف الخارجية؟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آمن إِبْرَاهِيمَ بٱللهِ بكل ثقة ولم يتردد مُتشكِّكًا.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كُتِبَ ما حُسِب لإِبْرَاهِيمَ؟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إنَّ ما حُسِب لإِبْرَاهِيمَ كُتِبَ لفائدته وأيضًا لفائدتنا.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4: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نعتقد أنَّ ٱلله قد فعلَ 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نؤمن أنَّ ٱلله قد أقام يَسوع من بين الأموات، الذي أُسلم من أجل خطايانا وأُقيم من أجل تبريرنا.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يمتلك المؤمنون لأنهم مُبرَّرون بالإيمان؟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لأنهم مُبرَّرون بالإيمان، للمؤمنين سلام مع ٱللهِ بواسطة الرب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٥: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الأمور الثلاثة التي ينشئها الضيق؟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يُنشئ الضيق الصبر والتزكية والرجاء.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يُظهر ٱللهِ محبته لنا؟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يُظهر الله محبته لنا، لأننا ونحن بعد خطاه، مات المسيح من أجلنا.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بالتبرير بدم ٱلْمَسِيحِ، مِمَ يَخلُص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بالتبرير بدم ٱلْمَسِيحِ، يخلص المؤمنون مِن غضب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العَلاقة التي تربط غير المؤمنين مع ٱللهِ قبل أن يتصالحوا معه بواسطة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يكون غير المؤمنين أعداء ٱللهِ قبل أن يتصالحوا معه بواسطة يَسوع.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بسبب خطيئة رجُل واحد؟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خطيئة رجُل واحد، دخلت الخطيئة إلى العالم ودخل الموت عن طريق الخطيئة وانتشر الموت في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الرجُل الواحِد الذي دخلت الخطيئة إلى العالم بواسطته؟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آدَم هو الرجُل الواحِد الذي دخلت الخطيئة إلى العالم بواسطته.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تختلف عطية ٱللهِ المجانية عن خطايا آدَم؟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بخطيئة آدَم مات كثيرون، لكن نعمة ٱللهِ وعطيته المجانية بواسطة ٱلْمَسِيحِ تكثر من أجل الكثيرين.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نتيجة خطيئة آدَم، وما نتيجة عطية ٱللهِ المجانية؟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نتج حُكم الإدانة عن خطيئة آدَم، لكن التبرير نتج من عطية ٱللهِ المجانية.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ملَك من جرَّاء خطيئة آدَم، وما الذي مَلَك بواسطة عطية البِر التي 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ملَك الموت بسبب خطيئة آدَم، والذين يتلقُّون عطية ٱللهِ يملكون بسبب حياة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أصبح عليه الكثيرون بسبب عِصْيَان آدَم، وما الذي سيصبح عليه الكثيرون بسبب طاعة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كثيرون خطاه بسبب عِصْيَان آدَم، وكثيرون سيصبحون أبرارًا بسبب طاعة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دخل الناموس إلى جانب البِرّ؟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دخل الناموس لكي تزداد الخطيئة.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5: 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كثُر فازداد أكثر مِن التعدِّي؟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نعمة الله أكثر وفرة من التعدِّي.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ينبغي للمؤمنين أن يستمروا في الخطيئة لكي تزداد نعمة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أنْ يحدث ذلك أبدًا.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الذين اعتمدوا للْمَسِيحِ يَسوع، لمَاذا اعتمدوا؟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الأشخاص الذين اعتمدوا من أجل أنْ يتَّحدوا بالمَسِيحِ يَسوع اعتمدوا ليموتوا مع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المؤمنون بما أنَّ ٱلْمَسِيحِ قام من بين الأموات؟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أنْ يسيروا في جَدَّة الحياة.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طريقتَيْن يتحد المؤمنون بٱلْمَسِيحِ بواسطة المعمودية؟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يَتَّحِدُ المؤمنون بالمسيح في موته وقيامته.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عُمِل لأجلنا حتى لا نكون عبيدًا للخطيئة بعد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صُلب الإنسان العتيق مع ٱلْمَسِيحِ حتى لا نكون عبيدًا للخطيئة بعد الآن.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نعرف أن الموت لم يعد يسود على ٱلْمَسِيحِ بعد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نحن نعلم أنَّ الموت لم يعد يسود على ٱلْمَسِيحِ لأن ٱلْمَسِيحِ قد قام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مات ٱلْمَسِيحِ عن الخطيئة، ولأجل كم شخص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المسيح عن الخطيئة مرة واحدة للجميع.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أنْ يفكر المؤمن في ذاته فيمَا يتعلق بالخطيئة؟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أنْ يعُدَّ ذاته ميتًا عن الخطيئة.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10–11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يعيش المؤمن حياته؟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المؤمن حياتَه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يجب أن يقدم المؤمن أعضاء جسده، ولأي غرض؟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يقدم المؤمن أعضاء جسده إلى ٱللهِ أدواتٍ لـلبِرّ.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يعيش في ظله المؤمن، فيعطيه سُلطانًا على الخطيئة؟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المؤمن في ظِل النعمة، مما يعطيه سلطانًا على الخطيئة.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النتيجة النهائية للشخص الذي يُقدِّم ذاته خادمًا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البِرّ هو النتيجة النهائية للشخص الذي يجعل ذاته خادمًا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٦: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غرض ثمار عبيد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تكون ثِمار عبيد الله للتقديس.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أجرة الخطيئة؟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أجرة الخطيئة 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6: 23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عطية الله المجانية؟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عطية الله المجانية هي الحياة الأبدية.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يتحكم الناموس في الشخص؟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يتحكم الناموس في الشخص طالمَا هو 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تكون المرأة المتزوجة مُلزَمة بناموس الزواج؟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تكون المرأة المتزوجة مرتبطة بناموس الزواج حتى يموت زوجها.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يمكن للمرأة أن تفعل بمجرد أن تتحرر من ناموس الزواج؟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للمرأة أنْ تتزوج من رجُل آخر بمجرد أنْ تتحرر من ناموس الزواج.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يصبح المؤمنون أمواتًا من جهة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يصبح المؤمنون أمواتًا من جهة الناموس بواسطة جسد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7: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أصبحوا أمواتًا من جهة الناموس، ماذا يمكن للمؤمنين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أصبحوا أمواتًا من جهة الناموس، يمكن للمؤمنين أن يتحدوا بٱلْمَسِيحِ.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وظيفة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يجعل الناموس الخطيئة معروفة.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7:7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الناموس خطيئة؟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ليس الناموس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تفعل الخطيئة عن طريق وصية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تثير الخطيئة، بواسطة وصية الناموس، كل شهوة في الإنسان.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7: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الناموس مقدس؟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الناموس مقدس والوصية مقدسة وعادلة وصالحة.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أن الخطيئة تفعل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الخطيئة، عن طريق الناموس، تجلب الموت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بولس يتَّفق مع الناموس مُقِّرًا بصلاحه؟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يفعل بولس ما لا يريد، فإنه يتَّفق مع الناموس ويُقِّر أنه صالِح.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7: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يجعل بولس يفعل الأشياء التي يفعلها، مع أنه لا يرغب في فعلها؟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الخطيئة التي تعيش في بولس تجعله يفعل الأشياء التي لا يرغب في فعلها.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يعيش في جسد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يعيش في جسد بولس أي شيء صالِح.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القانون الذي يجده بولس عاملًا 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القانون هو: كلما أراد بولس أنْ يفعل الخير، يجد الشر حاضِرًا فعلًا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الإنسان الداخلي لبولسَ تجاه ناموس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يفرح الإنسان الداخلي لبولسَ بناموس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القانون الذي يجده بولس نشطًا في أعضاء جسده؟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أعضاء جسده، يجد بولسَ قانون الخطيئة يأسره.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٧: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سينقذ بولسَ من جسده، جسد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يشكر بولسَ ٱللهِ على نجاته بيَسوع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بولسَ حرًا من ناموس الخطيئة والموت؟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إنَّ ناموس روح الحياة في ٱلْمَسِيحِ يَسوع هو الذي جعل بولسَ حرًا من ناموس الخطيئة والموت.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يستطع الناموس تحرير الناس من ناموس الخطيئة والموت؟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الناموس قادرًا لأنه كان ضعيفًا بسبب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فيمَ يهتم السالِكون حسب الروح؟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يُركِّز السالكون حسب الروح تفكيرهم على أمور الروح.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عَلاقة الجسد بالله والناموس؟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الجسد معادٍ لله ولا يستطيع الخضوع للناموس.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يفتقر إليه الناس الذين لا ينتمون إلى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إنَّ الذين لا ينتمون إلى ٱللهِ من الناس يفتقرون إلى روح ٱلْمَسِيحِ يعيش فيهم.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يُحْيي ٱللهِ جسد المؤمن المائت؟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يمنح الله الحياة لجسد المؤمن المائت بواسطة روحه، الذي يعيش في المؤمن.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ينقاد أبناء الله في حياتهم؟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أبناء ٱللهِ يقودهم روح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يُدرَج المؤمن في عائلة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يُدرَج المؤمن في عائلة ٱللهِ بالتبنِّي.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لكونهم أبناء ٱللهِ، ما الفائدة الأخرى التي يحصل عليها المؤمنون في عائلة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بصفتهم أبناء ٱللهِ، يكون المؤمنون أيضًا ورثة ٱللهِ وشركاء الميراث مع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تحمُّل آلام الزمان الحاضر؟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تحمُّل آلام الزمان الحاضر حتى يتمجَّد المؤمنون مع ٱلْمَسِيحِ عندما يُستعلَن أبناء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الوقت الحالي، تحت أي نوع من العبودية تحيا الخليقة؟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الوقت الحالي، تحيا الخليقة تحت عبودية التحلُّل.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٢١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ستُسلَّم الخليقة؟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ستُسلَّم الخليقة بعد تحريرها إلى العيْش في حُرية مجد أبناء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8: 23–25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حال ينبغي للمؤمنين انتظار فداء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الانتظار بثقة وصبر من أجل فداء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8: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الروح نفسه لمساعدة القديسين في ضعفهم؟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الروح نفسه يشفع من أجل القديسين وفقًا لإرادة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يعمل ٱللهِ كل الأشياء معًا للذين يحبونه، المدعوين حسب قصده؟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يعمل ٱلله كل الأشياء معًا للخير للذين يحبون ٱللهِ ومدعوِّين حسب قصده.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8: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الوِجهة التي سبق الله فعينها لأولئك الذين سبق وعرفهم؟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عيَّن ٱلله لأولئك الذين عرفهم مُسبَّقًا أنْ يتغيَّروا فيكونوا على صورة ابنه.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أيضًا لأولئك الذين سبق أن عيَّنهم؟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سبق فعينهم، دعاهم ٱلله أيضًا وبرَّرهم ومجَّدهم.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يعلم المؤمنون أن ٱلله سيمنحهم كل الأشياء مجانًا؟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يعلم المؤمنون أنَّ ٱللهِ سيمنحهم كل الأشياء مجانًا لأنه ضحَّى بابنه من أجل جميع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ٱلْمَسِيح يَسوع عن يمين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يَسوع المسيح الجالِس عن يمين الله يشفع في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٨: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يكون المؤمنون أعظم من منتصرين على الضيق أو الاضطهاد أو حتى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أعظم من منتصرين بالذي أحبَّهُم.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8: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يتيَّقن بولس باستحالة أنْ يفعله مخلوق للمؤمن؟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بولسَ مُتيقِّن بأنه ما مِن مخلوق يمكن أن يفصل المؤمن عن محبة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بولس مستعدًا لفعله من أجل إخوته حسب الجسد، أي الإسرائيليين؟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مستعدًا أن يُلعَن من قِبَل ٱللهِ من أجل إخوته.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يوجد في تاريخ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لدى بني إسرائيل التبنِّي والمجد والعهود والشريعة وعبادة ٱللهِ والمواعيد.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يقول عنه بولسَ أنه ليس صحيحًا بشأن بني إِسْرَائِيلَ وجميع نسل إِبْرَاهِيمَ؟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أنه ليس كل مَن في إِسْرَائِيلَ ينتمي حقًا إلى إِسْرَائِيلَ، وليس كل نسل إِبْرَاهِيمَ هم حقًا أولاده.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لا يُحسبون أبناء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أبناء الجسد لا يُحسبون من ضِمن أبناء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يُعدُّون أبناء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يُعدُّ أبناء الموعد أبناء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10–12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وراء الإعلان الذي أُعطيَ لرفقة، "الكبير سيخدم الصغير" قبل ولادة طفليها؟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غرض ٱللهِ أنْ يكون الأمر وِفقًا للاختيار هو السبب وراء الإعلان المُقدَّم لرفقة.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14–16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وراء هِبات الرحمة والرأفة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السبب وراء هِبات الرحمة والرأفة من ٱللهِ هو اختيار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لا يُمثِّل سببًا وراء هِبات الرحمة والرأفة من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إرادة أو أفعال الشخص الذي يتلقَّى الهِبات ليست السبب وراء هِبات الرحمة والرأفة من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ردّ بولس على مَن يُشكِّكون في عدالة ٱللهِ لأنه يجد إثمًا في البشر؟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يجيب بولس: "مَن أنتَ الذي تُجيب مُقاومًا ٱلله؟"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ٱللهِ مع المُهيئين للهلاك؟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تحمَّل الله بصبر كبير أولئك الذين أُعدُّوا للهلاك.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ٱلله مع المُهيئين للمجد؟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لهم الله غِنى مجده.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٩: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أي شعوب دعا الله أولئك الذين يرحمهم؟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الله من اليهود والأمم أولئك الذين يرحمهم.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جميع بني إِسْرَائِيلَ، كَم الذين سيخلصون؟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جميع بني إِسْرَائِيلَ، ستخلُص بقية.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تبرَّر الأمم الذين لم يسعوا في إثر ٱلبِرّ؟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أدرك الأمم البِرّ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يُدرك إِسْرَائِيلَ ناموس البِرّ، بالرغْم من سعيه في إثره؟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يُدرك إِسْرَائِيلَ ناموس البِر لأنه سعى إليه بالأعمال وليس بالإيمان.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32–33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اصطدم بنو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اصطدم الإسرائيليون في حجر الصدْمة وصخرة العَثَرة.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9: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لأولئك الذين لا يتعثَّرون، بل يؤمنون؟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لا يتعثَّرون، بل يؤمنون، لن يُخزَوا.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رغبة بولسَ لإخوته، الإسرائيليين؟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رغبة بولس خلاص الإسرائيليين.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يسعى الإسرائيليون إلى تثبيته؟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يسعى الإسرائيليون إلى تثبيت بِرِّهم الذاتي.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يجهل الإسرائيليون؟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يجهل الإسرائيليون بِرّ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ٱلْمَسِيح فيمَا يتعلَّق بالناموس؟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ٱلْمَسِيحِ هو غاية الناموس للبِرّ لكل من يؤمن.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كلمة الإيمان التي يعلنها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الإيمان قريبة، في الفم وفي القلب.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١٠: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قَوْل بولس بشأن ما يفعله الإنسان ليخلُص؟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بولس: يجب أن يعترف الإنسان بفمه أنَّ يَسوع هو الرب ويؤمن بقلبه أنَّ ٱلله أقامه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١٠: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كل مَن يفعل ماذا سَيَخْلُصُ؟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مَن يدعو باسم الرب سيخلُص.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١٠: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سلسلة الخطوات التي تأتي ببشارة الخبر السار إلى الشخص كما قال بولس، حتى يتمكَّن من الدُعاء باسم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أنه أولًا يُرسَل كارِزًا ثم يُسمَع الخبر السار بواسطته ثم يُصدَّق الخبَر، حتى يتمكن الشخص من الدعاء باسم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١٠: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يُسمع ويَجلب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تُسمع كلمة ٱلْمَسِيحِ، التي تجلب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سمع إِسْرَائِيلَ بشارة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نعم، سمع إِسْرَائِيل بِشارة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سيُثير الله غَيْرَة إِسْرَائِيلَ كما قال؟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سيثير غَيْرَة إسرائيل بظهور أمة لم تعرفه.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10: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ٱلله عندما بَسَطَ يديه إلى إِسْرَائِيل؟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بَسَطَ ٱللهِ يديه إلى إِسْرَائِيلَ، وجد شعبًا مُعانِدًا ومُقاومًا.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١١: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رفَض الله إذًا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حاشا!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يتحدَّث بولس عن بقاء إسرائيليين مؤمنين وإذا كان الأمر كذلك، كيف بقوا محفوظين؟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أنَّ هناك بقية باقية حوفِظ عليها بسبب اختيار النعمة.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بني إسرائيل، مَن حصل على الخلاص وماذا حدَث للباقين؟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المختارون من بني إسرائيل حصلوا على الخلاص والباقون تقسَّوا.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روح السُبات التي منحَها ٱلله لأولئك الذين استقبلوها؟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جعلتْ روح السُبات عيونهم غير قادرة على الرؤية وآذانهم غير قادرة على السَمع.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الخير الذي حَدَث بسبب رفض إِسْرَائِيلَ لقبول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الخلاص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11:11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تأثير خلاص الأمم على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سيُثير خلاص الأمم غَيْرَة الاسرائيليين.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١١: ١٣–١٧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تشبيه بولس لأصل شجرة الزيتون والأغصان البرية، مَن الأصل ومَن الأغصان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الأصل إِسْرَائِيلَ، والأغصان البرية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يوصي بولس الأغصان البرية بتجنُّبه؟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إن الأغصان البرية يجب أنْ تتجنَّب الافتخار على الأغصان الطبيعية التي قُطِعَتْ من الزيتونة الأصلية.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التحذير الذي يحذِّر به بولس الأغصان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يُحذر بولسَ الأغصان البرية بأنه إنْ كان الله لم يُشفق على الأغصان الطبيعية، فلن يُشفق على البرية إذا سقطتْ في عدم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يمكن أن يفعل ٱلله بالأغصان الطبيعية إذا لم تستمر في عدم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الأغصان الطبيعية التي لا تستمر في عدم الإيمان، يمكن أن يعيد الله تطعيمها في شجرة الزيتون.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حتى متى تستمر القساوة الجزئية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تستمر القساوة الجزئية لإسرائيل حتى يكتمل انضمام الأمم إلى الإيمان.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بالرغْم من عصيانهم، لماذا تستمر محبة الله لبني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تستمر محبة الله لبني إسرائيل بسبب عهده مع الآباء الأولين ولأن دعوة ٱللهِ لا تتغير.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30–32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أظهره الله من جهة كلٍّ من اليهود والأمم؟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الله عدم طاعة كلٍّ مِن اليهود والأمم.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30–32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أظهر ٱلله للعُصاة؟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الله الرحمة للعصاة، سواء كانوا يهودًا أو أممًا.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١١: ٣٣–٣٤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يستطيع البحث في أحكام ٱللهِ وإعطاءهُ النصيحة؟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 مِن أحد يمكنه البحث في أحكام ٱللهِ وتقديم النصيحة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11: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ترتبط كل الأمور بالله بثلاثة طُرُق، ما هي؟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الأشياء من ٱللهِ وبٱللهِ و 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العبادة الروحية المُقدَّمة لله من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العبادة الروحية للمؤمن هي أنْ يُقدِّم نفسه ذبيحة حيَّة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12: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يُمكَّنه الذهن المُتجدِّد في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يتمكَّن ذهن المؤمن المُتجدِّد من معرفة إرادة ٱللهِ الصالحة والمرضية والكاملة.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على المؤمن ألا يظن في نفسه؟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للمؤمن أن يظن في نفسه أكثر مما ينبغي أن يظن.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12: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يرتبط العديد من المؤمنين بعضُهم ببعض في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المؤمنون الكثيرون هم جسد واحد في ٱلْمَسِيحِ وكل منهم أعضاء الواحد للآخر.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12: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كل مؤمن بالمواهب التي أعطاها ٱلله لهُم؟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يجب على كل مؤمن أنْ يستخدم مواهبه وفقًا لمقدار إيمانه.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المؤمنون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يكون المؤمنون مُحبين لبعضهم بعضًا، يحترمون الواحد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يستجيب المؤمنون لاحتياجات القديسين؟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يشاركوا في تلبية احتياجات القديسين.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يكون رد فعل المؤمنين لأولئك الذين يضطهدونهم؟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يباركوا ولا يلعنوا الذين يضطهدونهم.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12: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يعامل المؤمنون الأشخاص المتواضعين؟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قبول الأشخاص المتواضعين.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بقدر الإمكان، ماذا ينبغي للمؤمنين السعي نحو تحقيقه مع جميع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بقدر الإمكان، يجب على المؤمنين السعي نحو السلام مع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ألا ينتقموا لأنفسهم؟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للمؤمنين أن ينتقموا لأنفسهم لأن الانتقام أمرٌ يخُص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على المؤمنين التغلُّب على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التغلُّب على الشر بالخير.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تستمد السلاطين الأرضية سلطانها؟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السلاطين الأرضية مُعيَّنة من قِبَل الله وتستمد سلطانها من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سيحدُث لأولئك الذين يعارضون السلاطين الأرضية؟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يعارضون السلاطين الأرضية سيأخذون دينونة لأنفسهم.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يُخبر بولس المؤمنين أنْ يفعلوا كيلا يخافوا من السُلطة الحاكمة؟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المؤمنين أن يفعلوا الصلاح كيلا يخافوا من السُلطة الحاكمة.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السلطان الذي منحه ٱللهِ للحُكام لقمع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الله الحُكَّام السلطان لحمل السيف ومعاقبة من يفعل الشر.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السلطان الذي منحه ٱلله للحُكَّام فيمَا يتعلق بالمال؟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منح الله الحُكَّام السلطان لفرض دفع الضرائب.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الوحيد الذي يوصي بولس المؤمنين أن يدينوا به للآخرين؟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المؤمنين يجب أن يدينوا بالمحبة للآخرين.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13: 8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يُكمِّل المؤمن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يكمِّل المؤمن الناموس بمحبته لقريبه.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الوصايا التي يضعها بولس جزءًا لا يتجزأ من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يذكر بولس وصايا عدم ارتكاب الزنا وعدم القتل وعدم السرقة وعدم الطمع باعتبارها جزءًا من الناموس.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يُكمِّل المؤمن الناموس؟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يُكمِّل المؤمن الناموس بمحبة قريبه.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يوصي بولس المؤمنين أن يخلعوا، وماذا يلبسوا؟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بولسَ إن المؤمنين يجب أن يضعوا جانبًا أعمال الظلمة ويرتدوا أسلحة النور.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الأعمال لا ينبغي للمؤمنين السلوك؟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يجب أنْ يشترك المؤمنون في احتفالات صاخبة أو سُكر أو انحلال جنسي أو شهوة غير مضبوطة أو نِزاع أو غَيْرَة.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ينبغي أن يكون موقف المؤمن تجاه شهوات الجسد؟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 ألا يُوفِّر أي مجال لشهوات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الطعام الذي يأكله الشخص ذو الإيمان الأقوى، وما الذي يأكله الشخص ذو الإيمان الأضعف؟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الأقوى إيمانًا يأكل أي شيء، لكن الشخص الأضعف إيمانًا يأكل فقط البقول.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يجب أن يتبنَّاه المؤمنون الذين يختلفون فيمَ يأكلون تجاه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يحتقر أو يحكم المؤمنون الذين يختلفون عن بعضهم بعضًا فيمَا يأكلون.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قبِلَ كلًا مِن: الذي يأكل أي شيء والذي يأكل الخضروات فقط؟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قبِلَ الله الشخص الذي يأكل أي شيء وكذا الشخص الذي يأكل الخضروات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المسألة الأخرى التي يذكرها بولس باعتبارها مسألة قناعة شخصية؟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يذكر بولس مسألة ما إذا كان يُقدِّر الشخص يومًا واحدًا على يوم آخر أو تُقدَّر جميع الأيام بالتساوي باعتبارها مسألة قناعة شخصية.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أجل ماذا يعيش المؤمنون ويموتون؟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يعيش المؤمنون ويموتون من أجل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١٤: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سيقف جميع المؤمنين في النهاية؟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يقف جميع المؤمنين في نهاية المطاف أمام كرسي قضاء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يجب أن يتبنَّاه الأخ تجاه أخيه في مسائل القناعة الشخصية؟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للأخ أنْ يضع عقبة أو فخًا لأخيه في مسائل القَناعة الشخصية.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١٤:١٤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الأطعمة يتيقَّن بولس في الرب يَسوع بنجاستها؟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بولسَ متيقِّن بعدم وجود أطعمة نجسة.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١٤: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يتعلَّق ملكوت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يتعلَّق ملكوت الله بالبِر والسلام والفرح في الروح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يوصي بولس الأخ أن يفعل في حضور أخ آخر لا يأكل اللحم أو يشرب الخمر؟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أمرٌ جيد إنْ لم يأكل الأخ اللحم أو يشرب الخمر في حضور الأخ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14: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النتيجة إذا لم يتصرف الشخص من منطلق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 الأفعال التي لا تنبع من الإيمان خطيئة.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يجب أن يتبنَّاه الأقوياء في الإيمان تجاه ضِعاف الإيمان؟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الأقوياء في الإيمان تحمُّل ضِعاف الإيمان، من أجل بنيانهم.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١٥: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المثَل الحي الذي يستخدمه بولس، الشخص الذي لم يعِش ليرضي نفسه، بل خدم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يعِش المسيح ليرضي نفسه، بل خدم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إحدى أهداف الكتب المقدسة المكتوبة سابقًا؟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الكُتب المقدسة التي كُتبت سابقًا كُتبت لتعليمنا.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يرغب بولس للمؤمنين عن طريق ممارسة الصبر وتشجيع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بولسَ في أن يكون المؤمنون مُتحدي الرأي الواحد مع الآخر.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8–9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المثَل الحي الذي يستخدمه بولس لشخص عاش لخدمة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ٱلْمَسِيح لخدمة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تقول الكتب المقدسة عن عمَل الأمم بسبب رحمة ٱللهِ تجاههم؟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تقول الكتب المقدسة إن الأمم ستبتهج وتُسبِّح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يقول بولس عمَّا سيتمكَّن المؤمنون مِن فعله بقوة ٱلرّوحِ؟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سيمتلئ المؤمنون بالفرح والسلام، ويزدادون رجاءً.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الموهبة التي أعطاها ٱللهِ لبولسَ، وما مُهمة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مُهمة بولس أن يكون خادمًا للمسيح يسوع مُرسلًا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الوسائل عمل ٱلْمَسِيح بواسطة بولسَ لتحقيق طاعة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عمِل ٱلْمَسِيح مِن خلال بولسَ بالكلمة والفعل، بقوة الآيات والعجائب وبقوة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يرغب بولس في إعلان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في إعلان الإنجيل حيث لا يُعرَف ٱلْمَسِيح بالاسم.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يخطط بولس للسفر وعليه يتمكَّن أيضًا من القدوم إلى رومية؟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يُخطِّط بولس للسفر إلى إسبانيا، مما سيمكنه أيضًا من القدوم إلى رومية.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يذهب بولس الآن إلى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 ذاهب الآن إلى أورشَلِيمَ لخدمة المؤمنين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بولس إن المؤمنين من الأمم مدينون للمؤمنين اليهود بالأشياء المادية؟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يَدِين المؤمنون من الأمم للمؤمنين اليهود بالأمور المادية لأن المؤمنين من الأمم قد شاركوا في الأمور الروحية التي للمؤمنين اليهود.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مِمَّن يتمنى بولس أن يُنقَذ؟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بولسَ أن يُنقَذ من غير الطائعين في يَهوذَا.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١٦: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أصبحت الأخت فِيبِي بالنسبة لبولسَ؟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أصبحت الأخت فِيبِي مساعدة لبولسَ ولكثيرين 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كلٌّ مِن بِرِيسْكِلَّا وأَكِيلَا من أجل بولسَ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خاطرَتْ بريسكيلا وزوجها أكيلا بحياتهما في الماضي من أجل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المكان الواحد الذي يجتمع المؤمنون فيه في رومية؟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يجتمع المؤمنون في رومية في بيت بِرِيسْكِلَّا و أَكِيلَا.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الخِبرة التي اختبرها كلٌّ من أَنْدَرونِكوسَ ويونياس مع بولسَ في الماضي؟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أَنْدَرونِكوسَ ويونياس زميلَي سجن مع بولسَ في الماضي.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١٦:١٦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يُحيي المؤمنون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يحيي المؤمنون بعضهم البعض بقبلة مقدسة.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من المؤمنين أن يفعلوا مع الذين يُسبِّبون الانقسامات والعثرات؟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بولسَ المؤمنين بالابتعاد عن أولئك الذين يُسبِّبون الانقسامات والعَثَرات.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١٦: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البعض فيسبب الانقسامات والعَثَرات؟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يتجاوز البعض التعليم الذي تعلَّموه، خادعين قلوب الأبرياء.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١٦: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السلوك الذي يريد بولسَ أن يتبنَّاه المؤمنون تجاه الخير والشر؟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بولسَ من المؤمنين أن يكونوا حكماء فيمَا هو صالح، أبرياء فيمَا هو شرير.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إله السلام سريعًا؟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يسحق إله السلام الشيطان سريعًا تحت أقدام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كتب هذه الرسالة في أساس الحال؟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تَرْتِيوس هو كاتِب هذه الرسالة الحقيقي.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مِهنة المؤمن أَرَاسْتُسَ؟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أَرَاسْتُس هو أمين خزانة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الإعلان الذي كان مخفيًا منذ زمن بعيد الذي يكرز به بولس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يكرز بولسَ الآن بإعلان إنجيل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رومية 16: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الغرض من كِرازة بولسَ؟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يكرز بولسَ من أجل طاعة الإيمان بين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