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JOB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وُصِفَت شخصية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كَانَ هَذَا ٱلرَّجُلُ كَامِلًا وَمُسْتَقِيمًا، يَتَّقِي ٱللهَ وَيَحِيدُ عَنِ ٱلشَّرِّ.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أيوب بعد أن أقام بنوه وليمة مع إخوتهم وأخواتهم في بيوتهم؟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أيوب يقدسهم ، ويصعد المحرقات، ويصلي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الله إن الشيطان جعل قلبه على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لِأَنَّهُ لَيْسَ مِثْلُهُ فِي ٱلْأَرْضِ. رَجُلٌ كَامِلٌ وَمُسْتَقِيمٌ، يَتَّقِي ٱللهَ وَيَحِيدُ عَنِ ٱلشَّرِّ.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ادعى الشيطان أن الله قد حمى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فقد </w:t>
      </w:r>
      <w:r>
        <w:rPr>
          <w:rtl/>
          <w:cs/>
          <w:lang w:val="ar_AE" w:bidi="ar_AE"/>
        </w:rPr>
        <w:t>سَيَّجْ حَوْلَهُ وَحَوْلَ بَيْتِهِ وَحَوْلَ كُلِّ مَا لَهُ مِنْ كُلِّ نَاحِيَةٍ.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ظن الشيطان أنه سيجعل أيوب يجدف على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أيوب سيجحد الله إذا مسَّ الله كل ما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سمح الله للشيطان بفعله؟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سمح الله للشيطان بأن يأخذ كل شيء من أيوب، ولكن لا يمد يده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أخبر الرسول أيوب عما فعله السبئيون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أنهم قتلوا جميع غلمان أَيّوب في الحقل وأُخذوا جميع البقر والأُتن.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أخبر الرسول الآخر أيوب بشأن ما حدث لغنمه؟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نَارُ ٱللهِ سَقَطَتْ مِنَ ٱلسَّمَاءِ فَأَحْرَقَتِهم ومعهم الغلمان.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أخبر الرسول الثالث أيوب بشأن ما حدث لجماله؟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هجمت عليهم ثلاثة فرق من اللصوص. فسرقوا جميع الجمال وقتلوا كل الرجال الذين كانوا يعتنون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الخبر الذي حمله الرسول الرابع إلى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 بنو أيوب وبناته كانوا يأكلون ويشربون في بيت أخيهم، فجاءت ريح قوية وضربت البيت، فسقط عليهم وقتلهم.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أيوب بعد أن وصلته كل هذه الرسائل؟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مَزَّقَ أيوب جُبَّتَهُ، وَجَزَّ شَعْرَ رَأْسِهِ، وَخَرَّ عَلَى ٱلْأَرْضِ وَسَجَدَ إلى الله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أيوب عن حالته بعد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خرج عريانًا من بطن أمه، وعريانًا يعود إلى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21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أيوب أن الله قد فعل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أعطى والرب أخذ.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أثبت أيوب أنه لم يكن رجلًا جاهلًا؟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لَمْ يُخْطِئْ أَيُّوبُ وَلَمْ يَنْسِبْ لِلهِ جَهَالَةً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جاء مع بني الله عندما جاءوا ليمثلوا أمام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الشيطان أيضًا ليمثل أمام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الشيطان للرب عمّ كان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 إنه كان يجول في الأرض، ويتمشى فيها.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أن أيوب استمر في عمله بعد هجمات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أن أيوب تمسَّك بكماله.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الشيطان أن يفعل بأيوب الآن حتى يجدِّف أيوب على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الشيطان أن يمس عظم أيوب ولحمه لإيذائه.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أصاب الشيطان جسد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أصاب الشيطان أيوب </w:t>
      </w:r>
      <w:r>
        <w:rPr>
          <w:rtl/>
          <w:cs/>
          <w:lang w:val="ar_AE" w:bidi="ar_AE"/>
        </w:rPr>
        <w:t>بِقُرْحٍ رَدِيءٍ مِنْ بَاطِنِ قَدَمِهِ إِلَى هَامَتِهِ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أيوب للتعامل مع آلام مرضه؟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أَخَذَ لِنَفْسِهِ شَقَفَةً لِيَحْتَكَّ بِهَا وَهُوَ جَالِسٌ فِي وَسْطِ ٱلرَّمَادِ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إمرأة أيوب تريد منه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امرأة أيوب تريده أن يبارك (أي يلعن) الله ويموت.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إتهم أيوب إمرأته؟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اتهمها بأنها تعتقد أنه ينبغي أن يقبلوا الخير من الله، ولا يقبلوا 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أصحاب أيوب الثلاثة عندما سمعوا بما 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جاءوا </w:t>
      </w:r>
      <w:r>
        <w:rPr>
          <w:rtl/>
          <w:cs/>
          <w:lang w:val="ar_AE" w:bidi="ar_AE"/>
        </w:rPr>
        <w:t>لِيَرْثُوا لَهُ وَيُعَزُّوهُ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عبّر أصحاب أيوب الثلاثة عن حزنهم عندما رأوه؟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رَفَعُوا أَصْوَاتَهُمْ وَبَكَوْا، وَمَزَّقَ كُلُّ وَاحِدٍ جُبَّتَهُ، وَذَرَّوْا تُرَابًا فَوْقَ رُؤُوسِهِمْ نَحْوَ ٱلسَّمَاءِ، </w:t>
      </w:r>
      <w:r>
        <w:rPr>
          <w:vertAlign w:val="superscript"/>
          <w:rtl/>
          <w:cs/>
          <w:lang w:val="ar_AE" w:bidi="ar_AE"/>
        </w:rPr>
        <w:t xml:space="preserve">١٣ </w:t>
      </w:r>
      <w:r>
        <w:rPr>
          <w:rtl/>
          <w:cs/>
          <w:lang w:val="ar_AE" w:bidi="ar_AE"/>
        </w:rPr>
        <w:t>وَقَعَدُوا مَعَهُ عَلَى ٱلْأَرْضِ سَبْعَةَ أَيَّامٍ وَسَبْعَ لَيَالٍ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أيوب عن اليوم الذي وُلِد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سبَّ أيوب اليوم الذي وُلد فيه وتمنى أن يهلك.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أيوب أن يقول عن اليوم الذي وُلد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أن يستولي الظلام وظل الموت على ذلك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أيوب أن يحدث لليلة التي حُبل به فيها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أيوب أن يمسك الدجى (أي الظلام) تلك الليلة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تمنى أيوب أن يحدث له عندما خرج من البطن؟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تمنى لو أنه مات عند ولادته.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أنه كان سيفعل لو أنه مات عند الولادة؟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سيكون نائمًا ومستريحًا مع ملوك ومشيري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يُحرر الأسرى والعبيد عند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يُحرر الأسرى من صوت المسخِّر، ويصبح العبد حُرّاً من سيده.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يقول أيوب إن الموت لن يأتي؟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الموت لن يأتي لمن ينتظرونه ويحفرون عليه أكثر من أولئك الذين يسعون للعثور على كنز مخفي.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أيوب أنينه؟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وصف أنينه بأنه ينسكب مثل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الأشياء التي حلت محلها المتاعب في حياة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يطمئن ولم يسكن، ولم يسترح.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الأعمال الصالحة التي يقول أليفاز إن أيوب قد قام بها للآخرين؟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أرشد أيوب كثيرين وشدد أيادي مُرتخيَّة.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يراه أليفاز مصدر ثقة أيوب ورجائه في وقت الشدة؟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تقوى أيوب هي مُعتمده، وكمال طرقه هو رجاؤه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يهلكون بنسمة الله وبريح أنفه؟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الحارثين إثمًا، والزارعين شقاوةً يبيدون ويفنون.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عنه أليفاز بأنه تكسَّر؟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أَنْيَابُ ٱلْأَشْبَالِ تَكَسَّرَتْ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تلقى أَلِيفَاز رسالة معينة سرًا؟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همسة في أذنه وشاهد رؤى في الليل.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أليفاز عندما تلقى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أصابه رُعب ورعدة.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سأل الصوت عن الموتى؟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سأل الصوت: </w:t>
      </w:r>
      <w:r>
        <w:rPr>
          <w:rtl/>
          <w:cs/>
          <w:lang w:val="ar_AE" w:bidi="ar_AE"/>
        </w:rPr>
        <w:t>أَٱلْإِنْسَانُ أَبَرُّ مِنَ ٱللهِ؟ أَمِ ٱلرَّجُلُ أَطْهَرُ مِنْ خَالِقِهِ؟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أليفاز الموتى؟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يصفهم بأنهم </w:t>
      </w:r>
      <w:r>
        <w:rPr>
          <w:rtl/>
          <w:cs/>
          <w:lang w:val="ar_AE" w:bidi="ar_AE"/>
        </w:rPr>
        <w:t>سُكَّانُ بُيُوتٍ مِنْ طِينٍ، ٱلَّذِينَ أَسَاسُهُمْ فِي ٱلتُّرَابِ، وَيُسْحَقُونَ مِثْلَ ٱلْعُثِّ.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أليفاز أنه سيحدث للإنسان الأحمق والغبي؟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ٱلْغَيْظَ يَقْتُلُ ٱلْغَبِيَّ، وَٱلْغَيْرَةَ تُمِيتُ ٱلْأَحْمَقَ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لأبناء الأحمق عند باب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هم </w:t>
      </w:r>
      <w:r>
        <w:rPr>
          <w:rtl/>
          <w:cs/>
          <w:lang w:val="ar_AE" w:bidi="ar_AE"/>
        </w:rPr>
        <w:t>بَعِيدُونَ عَنِ ٱلْأَمْنِ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وَقَدْ تَحَطَّمُوا فِي ٱلْبَابِ وَلَا مُنْقِذَ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تأتي المشقة حقًا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طوال حياته، كان الإنسان يخلق مشقته بنفسه.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يعطي الله للأرض والبراري؟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يُنزل مَطَرًا عَلَى وَجْهِ ٱلْأَرْضِ، ويُرسل ٱلْمِيَاهَ عَلَى ٱلْبَرَارِيِّ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بمكائد المُحتالين؟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يُبطل أفكارهم فلا تتمكن أيديهم من تنفيذ مكائدهم.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ينجي الله البائس والذليل؟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ينجي الذليل من تهديدات الأقوياء واتهاماتهم وينجي البائس من أذى الأقوياء.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يُطوَّب الرجل الذي يؤدبه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هو مُطوَّب لأن الله يعصب الجروح ويداه تشفيان.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ماذا سيضحك الرجل الذي يؤدبه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سيضحك على الخراب والمحل.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يجد الرجل الذي يؤدبه الله عندما يزور حظيرة أغنامه؟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سيجد أنه لا يفقد شيئ.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يعيش الإنسان الذي يؤدبه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سيدخل ٱلْمَدْفَنَ فِي شَيْخُوخَةٍ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أيوب كربه ومصيبته؟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لو وُزن كربه ومصيبته، لكانت أثقل من رمل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القدير بأيوب بسهامه؟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سهام القدير في أيوب، وروحه شاربة حُمتها.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الطعام الذي يقول أيوب إنه ليس له طعم؟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مرق البقلة (أي بياض البيض) ليس له طعم.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الطلبة التي يرجو أيوب أن يعطيه الله إياها؟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من الله أن يسحقه وأن يقطعه.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تعزية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تعزيته هي أنه لم يجحد كلام القدوس.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أُخذ من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أُخذت المساعدة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ينبغي أن يُظهر الصاحب المعروف؟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على الصاحب أن يُظهر المعروف للشخص المحزون.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15–17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يشبّه أيوب إخوته بغدير الأنهار في الصحراء؟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غدروا مثل غدير الوادي: ينقطعون في الموسم الجاف.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18–20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للقوافل عندما بحثت عن الماء في هذا الغدير؟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تجولوا في أرض قاحلة ثم ماتوا. كانوا يشعرون بالخزي والخداع.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يكن لأصحاب أيوب قيمة كبيرة بالنسبة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رأوا الضربة، فزعوا، فلم يقدموا له المساعدة.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إنه سيفعل إذا علَّمه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سيسكت.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أن أصدقاءه ينوون فعله بكلماته؟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ينوون أن يوبخوا كلماته وأن يتجاهلوا ما تكلم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6: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يطلب أيوب من أصدقائه التوقف عن مهاجمته؟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قضية أيوب عادلة.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يُشبِّه أيوب أشهر السوء والليالي المليئة بالشقاء التي مر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يشبههم بعبد يتشوق إلى الظل، أو بالأجير الذي يترجى أجرته.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يغطي لحم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يغطي لحمه الدود مع </w:t>
      </w:r>
      <w:r>
        <w:rPr>
          <w:rtl/>
          <w:cs/>
          <w:lang w:val="ar_AE" w:bidi="ar_AE"/>
        </w:rPr>
        <w:t>مَدَرِ ٱلتُّرَابِ</w:t>
      </w:r>
      <w:r>
        <w:rPr>
          <w:rtl/>
          <w:cs/>
          <w:lang w:val="ar_AE" w:bidi="ar_AE"/>
        </w:rPr>
        <w:t>، بالإضافة إلى القروح المفتوحة والعدوى.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التشبيه الذي يستخدمه أيوب لوصف سرعة مرور أيامه؟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أيامه تمر </w:t>
      </w:r>
      <w:r>
        <w:rPr>
          <w:rtl/>
          <w:cs/>
          <w:lang w:val="ar_AE" w:bidi="ar_AE"/>
        </w:rPr>
        <w:t>أَسْرَعُ مِنَ ٱلْوَشِيعَةِ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يُشبِّه أيوب الرجل الذي ينزل إلى الهاوية؟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يشبهه بأنه مثل السحاب الذي </w:t>
      </w:r>
      <w:r>
        <w:rPr>
          <w:rtl/>
          <w:cs/>
          <w:lang w:val="ar_AE" w:bidi="ar_AE"/>
        </w:rPr>
        <w:t>يَضْمَحِلُّ وَيَزُولُ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سيتكلم أيوب ويشكو؟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سيتكلم بضيق روحه، و يشكو بمرارة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لأيوب حين يذهب إلى فراشه؟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يريعه الله بالأحلام ويرهبه برؤى.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أيوب من الله أن يكُفّ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أيوب إن أيامه نفخةً.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أيوب من الله أن يتركه وحده لفترة كافية حتى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أن يُترك وحده لفترة كافية حتى يبلع ريقه.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يظن أيوب أن الله لن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يظن أيوب أن الله لن يغفر ذنبه، ولن يُزيل إثمه.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بماذا شبَّه </w:t>
      </w:r>
      <w:r>
        <w:rPr>
          <w:b/>
          <w:rtl/>
          <w:cs/>
          <w:lang w:val="ar_AE" w:bidi="ar_AE"/>
        </w:rPr>
        <w:t xml:space="preserve">بِلْدَدُ </w:t>
      </w:r>
      <w:r>
        <w:rPr>
          <w:b/>
          <w:rtl/>
          <w:cs/>
          <w:lang w:val="ar_AE" w:bidi="ar_AE"/>
        </w:rPr>
        <w:t>أقوال فم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شبهها بريح شديدة.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 بِلْدَد أن بني أيوب قد أخطأوا؟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عرف ذلك لأن الله قد عاقبهم على معصيتهم.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يقول بِلْدَد إن الله سيبارك أيوب لو كان أيوب زكيّا ومستقيمًا؟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سيكافئ الله أيوب ويرد له بيته وثروته السابقة.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يُشبِّه بِلْدَد أيامنا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أيامنا على الأرض ظل.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يحتاج نبات البردي و</w:t>
      </w:r>
      <w:r>
        <w:rPr>
          <w:b/>
          <w:rtl/>
          <w:cs/>
          <w:lang w:val="ar_AE" w:bidi="ar_AE"/>
        </w:rPr>
        <w:t xml:space="preserve">ٱلْحَلْفَاءُ </w:t>
      </w:r>
      <w:r>
        <w:rPr>
          <w:b/>
          <w:rtl/>
          <w:cs/>
          <w:lang w:val="ar_AE" w:bidi="ar_AE"/>
        </w:rPr>
        <w:t>لكي ينمو؟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يحتاج نبات البردي إلى </w:t>
      </w:r>
      <w:r>
        <w:rPr>
          <w:rtl/>
          <w:cs/>
          <w:lang w:val="ar_AE" w:bidi="ar_AE"/>
        </w:rPr>
        <w:t>ٱلْغَمَقَةِ لكي ينمو</w:t>
      </w:r>
      <w:r>
        <w:rPr>
          <w:rtl/>
          <w:cs/>
          <w:lang w:val="ar_AE" w:bidi="ar_AE"/>
        </w:rPr>
        <w:t xml:space="preserve">، كما يحتاج </w:t>
      </w:r>
      <w:r>
        <w:rPr>
          <w:rtl/>
          <w:cs/>
          <w:lang w:val="ar_AE" w:bidi="ar_AE"/>
        </w:rPr>
        <w:t xml:space="preserve">ٱلْحَلْفَاءُ </w:t>
      </w:r>
      <w:r>
        <w:rPr>
          <w:rtl/>
          <w:cs/>
          <w:lang w:val="ar_AE" w:bidi="ar_AE"/>
        </w:rPr>
        <w:t>إلى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يُشبِّه بِلْدَد مُتَّكل الفُجَّار؟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مُتَّكلهم ضعيف مثل بيت العنكبوت.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تفعله الأصول التي تمثل الرجل الذي ينسى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تكون </w:t>
      </w:r>
      <w:r>
        <w:rPr>
          <w:rtl/>
          <w:cs/>
          <w:lang w:val="ar_AE" w:bidi="ar_AE"/>
        </w:rPr>
        <w:t>أُصُولُهُ مُشْتَبِكَةٌ فِي ٱلرُّجْمَةِ،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فَتَرَى مَحَلَّ ٱلْحِجَارَةِ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الفرق في معاملة الله بين الإنسان الصالح وفاعلي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لَا يَرْفُضُ ٱلْكَامِلَ، وَلَا يَأْخُذُ بِيَدِ فَاعِلِي ٱلشَّرِّ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يملأ الله فم الكامل، وشفتيه؟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يَمْلَأُ فَاه ضَحِكًا، وَشَفَتَيْه هُتَافًا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إذا حاول الإنسان أن يُحاجج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 الإنسان أن يجيب الله على واحد من ألف.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بالجبال في غضبه؟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يزحزح ٱلْجِبَالَ وَلَا تَعْلَمُ، ويَقْلِبُهَا فِي غَضَبِهِ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يطأه الله بقدميه؟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يمشي على أعالي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يرى أيوب الله عندما يمر؟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يمر الله عليه ولا يراه، </w:t>
      </w:r>
      <w:r>
        <w:rPr>
          <w:rtl/>
          <w:cs/>
          <w:lang w:val="ar_AE" w:bidi="ar_AE"/>
        </w:rPr>
        <w:t>وَيَجْتَازُ فَلَا يشْعُرُ بِهِ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وإن تبرَّر أيوب، كيف ينبغي أن يخاطب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 أيوب أن يجاوبه، بل فقط أن يسترحمه.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يعتقد أيوب أن الله يكثر جروحه؟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أيوب يعتقد أن الله يكثر جروحه بلا سبب.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من الممكن أن يكون أيوب بارًا وكاملًا؟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حتى وإن كان، فإن فمه سيحكم عليه ويستذنبه.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يعتقد أيوب أن الله يتعامل مع الكامل والشرير بطرق مختلفة؟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الله يفني الكامل والشرير معًا.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الأشياء الثلاثة التي يُشبِّه أيوب سرعة أيامه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هي أسرع من عدَّاء، وسريعة مثل سفن البردي، ومثل النسر الذي ينقضّ.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27–29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أيوب إنه سيكون عبثًا أن ينسى كُربته؟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الله لا يُبرئه، بل سيستذنب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يقول عنه أيوب أن أي قاضٍ لن يقدر على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يوجد مُصَالِحٌ يضع يده على أيوب وعلى الله معًا.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9: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يقول عنه أيوب أنه ليس قاضٍ آخر يستطيع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هناك قاضٍ آخر يمكنه أن يرفع عصا الله عن أيوب، أو يمنع رعب الله من أن يبغته.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يريد أيوب أن يفهّمه الله بدلاً من أن يستذنبه فقط؟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أيوب أن يبيّن له الله سبب خصامه معه.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العيون يسأل أيوب الله عنها؟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يسأل أيوب الله إذا كانت له عينا بشر، وينظر كنظر الإنسان.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شيء يقول أيوب إن الله يبحث ويفتش؟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يبحث الله عن إثم أيوب ويفتش على خطيته.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يدا الله لأيوب؟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كونت يداه أيوب وصنعتاه، ومع ذلك تبتلعه.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كسا الله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كساه جلدًا ولحمًا.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منح الله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منحه الله الحياة والأمانة في العهد.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الله إن أخطأ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سيلاحظ الله خطيته، ولن يبرئه من إثمه.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الله بأيوب إن إرتفع؟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يصطاده الله كأسد.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سيُرسله الله لمواجهة أيوب؟</w:t>
        <w:br/>
        <w:br/>
      </w:r>
      <w:r>
        <w:rPr>
          <w:rtl/>
          <w:cs/>
          <w:lang w:val="ar_AE" w:bidi="ar_AE"/>
        </w:rPr>
        <w:t>سيحضر الله شهودًا جددًا تجاهه.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يتمنى أيوب أن يحدث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لو أنه أسلم الروح ولم تره عين.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يذهب أيوب، ولا يعود؟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يذهب إلى أرض ظُلمة.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اعتقد صوفر أن أيوب قد فعل بتعليمهم؟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أعتقد أن أيوب قد استهزأ بتعليم أصدقائه.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صوفر أن الله طلب من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الله طلب من أيوب أقل مما تستحقه آثامه.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7–9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يعتقد صوفر أن أيوب يستطيع أن يفهم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يعتقد صوفر أنه من المستحيل فهم الله بشكل كامل لأنه أعلى من السماوات، وأعمق من الهاوية، وطوله أطول من الأرض، وأعرض من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يعتقد صوفر أنه من الممكن لأي شخص أن يوقف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المستحيل إيقاف الله لأنه يعرف أناس السوء ويعاقب على الإثم.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يقول صوفَر إن الأشخاص الحمقى سيكتسبون 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سيفهمون فقط إذا وُلد جحش الفرا لإنسان، أي لن يفهموا أبدًا!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صوفَر أنه سيحدث لمشقة أيوب إذا أبعد عنه الإثم؟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أن أيوب سينسى المشقة، ويتذكرها فقط كالمياه التي عبرت.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سيطمئن أيوب إذا أبعد عنه إثمه؟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سيطمئن لأنه يوجد رجاء.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صوفر أنه سيكون رجاء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رجاءهم الوحيد سيكون هو انتهاء الحياة، مما يعني أنهم لا يمكنهم إلا أن يأملوا في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يقارن أيوب نفسه بأصحابه؟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إنه لديه فهم مثلهم، وهو ليس دونهم.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رأي أصحاب أيوب فيه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سخروا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يظن أيوب أنه يستطيع أن يُعلم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للبهائم وطيور السماء، والأرض، وسمك البحر أن يعلموا أصحاب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تعرف كل الحيوانات؟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إنهم يعرفون أن يد الرب هي التي وهبتهم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عن الرجال المسنين والحكمة؟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تأتي الحكمة والفهم مع الشيب.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بالمياه؟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يمنعها فتيبس، ويطلقها فتقلب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يأخذ الله من الملوك؟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ينزع عنهم قيود السلطة.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عن أفعال الله تجاه الأمناء والشيوخ؟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يقطع كلام الأمناء، وينزع ذوق الشيوخ.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عن أفعال الله تجاه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يُكَثِّرُ ٱلْأُمَمَ ثُمَّ يُبِيدُهَا. يُوَسِّعُ لِلْأُمَمِ ثُمَّ يُجْلِيهَا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12: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لرؤساء شعب الأرض حين ينزع الله عقولهم؟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يُضِلُّهُمْ فِي تِيهٍ بِلَا طَرِيقٍ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يقارن أيوب معرفته بمعرفة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إنه يعرف ما يعرفونه، وأنه ليس دونهم.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يريد أيوب أن يُكلم بدلاً من أصحابه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يفضل أن يكلم القدير لأن أَيّوبَ يريد أن ]ُحاكم إلى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عن رغبته في أن يصمت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صمت أصحابه هو حكمة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يريد أيوب أن يسمعه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يريدهم أن يسمعوا حجَّته، وأن يصغوا إلى دعاوى شفتيه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سيرضى الله إذا حابى أصحاب أيوب الوجوه؟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كان سيوبخهم توبيخًا شديدًا إن حابوا الوجوه.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رأي أيوب في أقوال وحصون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خطبهم تشبه أمثال الرماد، وأن حصونهم تشبه الحصون المصنوعة من الطين.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أيوب من أصحابه لكي يستطيع أن يتكلم؟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أيوب منهم أن يسكتوا عنه ويدعوه يتكلم.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يظن أيوب أنه سيُبرَّأ؟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لا يأتي قدام الله مثل إنسان فاجر.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أحسن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أحسن أيوب دعواه.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يطلب أيوب من الله أن يبعده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أيوب من الله أن يبعد يديه القاسية عنه وأن لا يرعبه.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مثل من يعامل الله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يعامل أيوب كأنه عدوًا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عديمة الفائدة التي يشبه أيوب نفسه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يشبه نفسه بشيء متسوِّس يبلى، وبثوب أكله العث.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يشبه أيوب الإنسان بالزهر؟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يخرج الإنسان من الأرض كالزهر، لكنه سرعان ما يذبل.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يحدد عمر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حدد الله أيامه وعدد أشهره.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عن الشجرة التي قُطعت؟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أن يكون للشجرة رجاء إن قُطعت، إذ يمكنها أن تنمو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صرّح أيوب بأن الإنسان يستطيع أن يحيا مجددًا؟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يؤكد أن الناس لا يعودون للحياة بعد موتهم.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يتمنى أيوب أن يواريه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أيوب أن يواريه الله في الهاوية، بعيدًا عن المشقات.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سيتعامل الله مع معصية أيوب وإثمه بعد انتهاء غضب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سيختم الله على معصية أيوب في صُرَّة، </w:t>
      </w:r>
      <w:r>
        <w:rPr>
          <w:rtl/>
          <w:cs/>
          <w:lang w:val="ar_AE" w:bidi="ar_AE"/>
        </w:rPr>
        <w:t>وَيُلَفِّقُ عَلَيّه فَوْقَ إِثْمِه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المدهش الذي يمكن أن يفعله الماء مع مرور الزمن؟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للماء أن يُبلي الحجارة.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الأمور التي لا يعلمها الإنسان الميت عن بنيه؟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سواء هم يُكرَّمون أو يُصَغَرّون، فإنه لا يعلم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ألا يملأ به الحكيم بطنه؟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له أن يملأ بطنه من ريح شرقية.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يرى أليفاز أن حجة أيوب أهانت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يرى أن أيوب يُنافي المخافة ويُناقض التقوى لدى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يظن أليفاز أن أيوب يعرف شيئًا لا يعرفه الأصحاب الآخرون؟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هو لا يظن أن أيوب يعرف شيئًا لا يعرفونه، أو أنه يفهم شيئًا لا يفهمونه.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الأشخاص الذين يقول أَلِيفَاز أنهم يتفقون مع أصحاب أَيّوب؟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ٱلشَّيْخُ وَٱلْأَشْيَبُ والأَكْبَرُ أَيَّامًا مِنْ أَبِي</w:t>
      </w:r>
      <w:r>
        <w:rPr>
          <w:rtl/>
          <w:cs/>
          <w:lang w:val="ar_AE" w:bidi="ar_AE"/>
        </w:rPr>
        <w:t xml:space="preserve"> أيوب يتفقون مع أليفاز وأصحابه.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يظن أليفاز أن أيوب قد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يظن أن أيوب قد ردَّ على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ينظر الله إلى قديسيه وإلى السموات؟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لا يأتمن حتى قديسيه، والسموات غير طاهرة بعينيه.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مِنْ أين جاء أَلِيفَاز بالأمور التي سيخبر بها أَيّوبَ؟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ما رآه هو ما أخبر به الحكماء عن آبائهم، وما لم يكتمه الآباء.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سيأتي المُخرب إلى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سيأتيه المخرِّب وهو في أوج ازدهاره.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ينتظر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السيف هو الذي ينتظر الشرير.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يتجه الشرير نحو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يتوجه نحو الله </w:t>
      </w:r>
      <w:r>
        <w:rPr>
          <w:rtl/>
          <w:cs/>
          <w:lang w:val="ar_AE" w:bidi="ar_AE"/>
        </w:rPr>
        <w:t>مُتَصَلِّبُ ٱلْعُنُقِ بِأَوْقَافِ مَجَانِّهِ مُعَبَّأَةً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لمدن الشرير وبيوته؟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هي </w:t>
      </w:r>
      <w:r>
        <w:rPr>
          <w:rtl/>
          <w:cs/>
          <w:lang w:val="ar_AE" w:bidi="ar_AE"/>
        </w:rPr>
        <w:t>عَتِيدَةً أَنْ تَصِيرَ رُجَمًا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سيؤدي إلى زوال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يزول بنفخة فم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أجرة الشرير بسبب إتكاله على السوء؟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سيكون السوء هو أجرته.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15: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هو مصير جماعة الفُجَّار؟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ستكون جماعة الفُجَّار عاقر، وستأكل النار خيامهم المليئة بالرشوة.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أيوب عن التعزية التي يقدمها له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أيوب إنهم يُتعبونه بكلامهم الفارغ الذي لا نهاية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يؤثر كلام أيوب على كآبته؟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تكلَّم، لا تمتنع كآبته، وإن سكت، لا يجد العون.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يعامل الآخرون أيوب وهو مضروب من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فغروا أفواههم على أيوب، ولطموه على فكِّه تعييرًا، وتعاونوا عليه جميعًا.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دفع الله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دفعه الله إلى الظالم، وفي أيدي الأشرار طرحه.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أصاب الله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شقَّ كليتَيّ أيوب وسفك مرارته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أيوب لجلده ليعبر عن حزنه؟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خاط مسحًا على جلده.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الشاهد الذي يمكنه أن يشهد لأيوب؟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شهيد أيوب هو في السماوات، وشاهده في الأعالي.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يلجأ أيوب عندما يستهزئ به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تقطر عين أيوب إلى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يرى أيوب دائمًا؟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يرى أيوب دائمًا استفزاز المخاتلين الذين عنده.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العهد الذي يطلب أيوب من الله أن يقطعه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أيوب من الله أن يتعهد بأن يكون ضامنًا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ستؤدي أعماله الشريرة إلى أن تتلف عيون بنيه؟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ٱلَّذِي يُسَلِّمُ ٱلْأَصْحَابَ لِلسَّلْبِ، تَتْلَفُ عُيُونُ بَنِيهِ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أصاب عين أيوب وجسده بسبب الحزن؟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كَلَّتْ عَيْنِاه مِنَ ٱلْحُزْنِ، وَأَعْضَائِه كُلُّهَا كَٱلظِّلِّ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يظن أيوب أنه يمكنه أن يجد حكيمًا بين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يعرف أيوب أنه لن يجد حكيمًا بينهم.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لدى أيوب مقاصد للمستقبل؟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انتزعت مقاصد أيوب، وكذلك إرث قلبه.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صار لأيوب أبًا وأمًا وأختًا؟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صار القبر أباه، والدود أمه وأخته.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ظن بِلْدَد أن أيوب ينظر إلى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بِلْدَد أن أيوب يراهم كالبهائم، ويعتقد أنهم نجسين (أي غير فاهمين).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نور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نُورُ ٱلْأَشْرَارِ يَنْطَفِئُ، وَلَا يُضِيءُ لَهِيبُ نَارِهِ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سيوقع الشرير في شبكة؟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ستدفعه رجليه </w:t>
      </w:r>
      <w:r>
        <w:rPr>
          <w:rtl/>
          <w:cs/>
          <w:lang w:val="ar_AE" w:bidi="ar_AE"/>
        </w:rPr>
        <w:t>ٱلْمِصْلَاةِ فَيَمْشِي إِلَى شَبَكَةٍ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سيمسك بالشرير؟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سيمسك به الفخ، و الشرك، كذلك الحبال.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لقوة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ستتحول قوته إلى جوع.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مكان ينقطع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سينقطع عن خيمته، ولن يستطيع أن ينجي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المثال الذي يستخدمه بِلْدَد ليصف ما سيحدث للشرير؟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يصف آدم الشرير بأنه كشجرة ستيبس أصولها تحت الأرض، وسيُقطع فرعها من فوق.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سيكون للشرير أي نسل؟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يكون له نسل ولا عقب بين شعبه، ولا أي قريب شارد في محالّه.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الناس تجاه ما يحدث للشرير؟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سيتعجب الناس ويقشعرّون مما يحدث للشرير.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أيوب من أصحابه أن يكفّوا عن فعله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أيوب من أصحابه أن يكفّوا عن إيذائه وإحباطه.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اُخزي أيوب من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أخزوه عشر مرات.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يجب أن يقلق إذا أخطأ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أنه هو الذي يجب أن يقلق من الخطأ.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أيوب معاملة الله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الله قد عوَّجه ولف عليه أحبولته.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عندما يصرخ أيوب لطلب المساعدة بسبب تعرضه للظلم؟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يُستجاب وليس هناك حُكم.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بحسب أيوب، كيف حسبه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الله قد حسبه كأحد أعدائه.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لكل من إخوة أيوب ومعارفه؟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أبعد الله إخوته عنه، وزاغ عنه معارفه، وخذله أقاربه، ونساه الذين عرفوه.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يُجيب عبد أيوب عليه عندما يدعوه؟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يُجيب العبد حين يدعوه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تعامل أصحاب أيوب السابقون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أصحابه السابقون انقلبوا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نجا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نجا أيوب بجلد أسنانه.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يريد أيوب أن يحدث لكلماته؟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أن تُكتب كلماته، وأن تُرسم في سفر، أو أن تُنقر إلى الأبد في الصخر بقلم حديد وبرصاص.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إنه يعلم؟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يعلم أن وليّه حي، وأن وليّه سيقوم في النهاية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أنه سيحدث عندما يفنى جسده؟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سيرى أيوب الله بدون جسده.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19: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يُنتج الغيظ؟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ٱلْغَيْظَ مِنْ آثَامِ ٱلسَّيْفِ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أجاب صوفر على أيوب بسرعة؟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عليه بسرعة لأنه كان مضطربًا مما قاله أيوب. يسمع توبيخ أيوب له ويقول إن ذلك يُشعره بالخجل.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يستمر فرح الفاجر؟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فرح الفاجر يستمر لحظة.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سيبيد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يبيد إلى الأبد كجُلَّته.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سيمضي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يطير بعيدًا كالحلم، ويُطرد كطيف الليل.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بنو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سيترضى بنوه الفقراء.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للشر الذي بداخل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سيجعل خبزه يتحوَّل في أمعائه إلى مرارة، وسيصبح مثل الأصلال في بطنه.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الثروة التي قد بلعها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سيتقيأها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يعيش الشرير حتى يتمتع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يعيش حتى يتمتع بالبركات التي تنبع من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لن يفرح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رضَّض المساكين وتركهم، واغتصب بيوتًا ولم يبنِها.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يدوم خير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يدوم خيره لأنه ليست من أكله بقيَّة.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الله بالشرير عندما يملأ بطنه؟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سيُرسل الله عليه حموّ غضبه عندما يملأ بطنه.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حينما يفرّ الشرير من سلاح حديد؟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ستخزقه قوس نحاس.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ستفعل السماوات والأرض تجاه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السماوات ستُعلن إثمه، والأرض تنهض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للشرير في يوم غضب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ستزول غلَّة بيته، وستتبدد ممتلكاته بعيدًا.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يظن أيوب أن أصحابه سيفعلونه بعد أن يتكلم؟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يظن أنهم سيواصلون الإستهزاء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سيكون رد فعل الناس عندما يرون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سيتعجبوا ويضعوا أيديهم على أفواههم.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لأيوب عندما يفكر في آلامه؟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يرتاع وتأخذ بشره رعدة.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شيء يسأل أيوب بشأن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يسأل أيوب لماذا يحيون ويشيخون ويتجبرون قوة؟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لثور الأشرار وبقرتهم؟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الثور يلقح ولا يخطئ، والبقرة تُنتج ولا تُسقط.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الأشرار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يقولون لله أن يبعد عنهم لأنهم لا يُسَرُّون بمعرفة طرقه.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رد فعل أيوب تجاه مشورة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يريد أن تبعد عنه مشورتهم.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يريده أيوب أن يتحمل ثمن إثم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أيوب أن يتحمل الشرير ثمن إثمه، وليس بنيه، حتى يدرك خطأه.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يمكن لأي شخص أن يُعلِّم معرفة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لأنه يقضي على العالين.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يحدث لكل من الإنسان الذي يموت في عين كماله والذي يموت بنفس مُرَّة؟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كِلَاهُمَا يَضْطَجِعَانِ مَعًا فِي ٱلتُّرَابِ وَٱلدُّودُ يَغْشَاهُمَا.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يعلمه أيوب عن أفكار أصحابه ونيَّاتهم؟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يعلم أفكارهم والنيَّات التي بها يظلمونه.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رآه عابرو السبيل يحدث للشرير؟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رأوا أن الشرير يُمسَك ليوم البوار، وأنه يُقاد ليوم السخط.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الرجال بقبر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سيسهرون على مدفنه.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21: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يقول أيوب أن صوفر كان يحاول أن يعزيه؟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صوفر كان يحاول أن يعزيه باطلًا.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يسأل أليفاز أيوب بشأن ما يستطيع بره أن يفعله للقدير؟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يسأله إذا كان سقدم مسرة للقدير إذا تبرر.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يستهزئ أَلِيفَاز بتقوى أَيّوبَ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بسخرية إن الله لن يوبخ أيوب إذا تبرر.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يتهم أليفاز أيوب بأنه فعله للعراة؟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أيوب قد سلب ثياب العراة.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يتهم أليفاز أيوب بشأن ما فعله للأرامل؟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أن أيوب قد أرسل الأرامل خاليات.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أليفاز أن الظلام قد فعل بأيوب؟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أيوب في الظُلمة، لذا فإنه لا يعرف ماذا يفعل.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أَلِيفَاز أن أَيّوبَ يقول بشأن عدم رؤية الله للناس؟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أيوب: "</w:t>
      </w:r>
      <w:r>
        <w:rPr>
          <w:rtl/>
          <w:cs/>
          <w:lang w:val="ar_AE" w:bidi="ar_AE"/>
        </w:rPr>
        <w:t>ٱلسَّحَابُ سِتْرٌ لَهُ فَلَا يُرَى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أساس رجال الإثم؟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دُمِّر أساس رجال الإثم، كما لو كان الغمر قد انصب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الأبرار حين ينظرون مصير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الأبرار ينظرون مصيرهم ويفرحون.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إذا كان أيوب في سلام مع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كان أيوب في سلام مع الله، سيأتيه الخير.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أليفاز أنه سيحدث إن رجع أيوب إلى القدير؟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رجع أيوب إلى القدير، فسيُبنى.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عندما يتلذذ أيوب بالقدير؟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يتلذذ أيوب بالقدير، سيرفع وجهه إلى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22: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للمتضعين؟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يُخلِّص الله المتضعين.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انتهى أيوب من شكواه؟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كلا٫ بل قال أيوب إن هناك الكثير مما يمكنه أن يشتكي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سيفعل أيوب أمام الله لو استطاع أن يجده؟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سيحسن الدعوى أمامه، ويملأ فمه حُججًا.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يعتقد أيوب أن الله سيخاصمه بكثرة قوته إذا استطاع أن يقف أمامه؟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بل يعتقد أن الله كان ينتبه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أن الله يفعل في الجنوب؟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أنه في الجنوب، يخفي الله نفسه حتى لا يستطيع أحد أن يرى ما يفعله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النتيجة التي يتوقعها أيوب من تجربة الله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جرَّب الله أيوب، فإنه يخرج كالذهب.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أيوب بكلام فم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ذخر أيوب كلام فم الله في قلبه.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سيتمم الله لأيوب؟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سيتمم الله المفروض لأيوب.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يشعر أيوب عندما يتأمل في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يتأمل أيوب فيه، يرتعب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يغطي وجه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يغطي الدجى وجه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الأزمنة التي يعتقد أيوب أنها تختبئ من القدير؟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يتساءل أيوب لماذا تختبئ أزمنة محاكمة الأشرار من القدير.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الأشرار بحمار اليتامى؟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يستاقون حمار اليتامى.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يأمل المساكين أن توفر لهم البادية؟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إنهم يأملون أن توفر لهم البادية خبزًا لأولادهم.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ينقص الفقراء في البرد؟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لهم كسوة في البرد.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يعتنق الفقراء لعدم الملجأ؟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يعتنقون الصخر لعدم الملجأ.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يقدم الفقراء للآخرين حتى وإن كانوا جائعين؟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حتى وإن كانوا جائعين، فإنهم يحملون حزم الحبوب للآخرين.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يقدم الفقراء للآخرين حتى وإن كانوا عطشى؟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يدوسون معاصر الأشرار، ويعطشون.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القاتل في الليل؟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الليل، يكون القاتل كاللص.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يغلق الأشرار على أنفسهم في النهار؟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الأشرار لا يعرفون 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الأهوال التي يعلمها 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يعلمون أهوال ظل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تلتهم الهاوية؟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تلتهم ٱلْهَاوِيَةِ الذين أخطأوا.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يسيء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يسيء الشرير إلى العاقر التي لم تلد.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يسحقه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يسحق الله الأعزاء بقوته.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للأعزاء قريبًا؟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وقت قريب سيتلاشى الأعزاء.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يصنع الله السلام؟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يصنع الله السلام في أعالي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يسأل بِلْدَد كيف يتبرر ويزكو عند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يتساءل عن كيف يتبرر مولود المرأة ويزكو عند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يُشبّه بِلْدَد ابن آدَمَ؟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ابن آدم يشبه الدود.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الأقوال التي يقول أيوب إن بلدد يتكلم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بلدد لا يتكلم بأقوال الله بل بأقواله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ليس له غطاء قدام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الهاوية نفسها ليس لها غطاء قدام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يصُرُّ الله المياه؟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يصُرُّ المياه في سحبه الكثيفة.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يبسط الله على وجه القمر؟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يحجب وجه القمر ويبسط عليه سحابه.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يزعج الله بقوته؟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يزعج البحر بقوته.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أزال الله العواصف من السماوات؟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بنفخته أزال العواصف من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مقدار ما يستطيع الناس رؤيته من طرق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 الناس أن يروا إلا أطراف طُرُقه.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يقول أيوب أن الله قد نزعه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نزع الله حقَّه.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يتعهد أيوب بأن شفتيه لن تتكلم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أيوب بأن شفتيه لن تتكلما بالإثم ولا بالغش.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لا يُعيَّر أيوب من قلبه؟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يعيره قلبه ولا يومًا من أيامه.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عن عمل الله عندما يقطع الفاجر؟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يقطعه الله، فإنه سيعاقبه على الأخطاء التي ارتكبها.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يقول عنه أيوب إنه لن يكتمه عن القدير؟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أيوب إنه لن يكتم يد القدير.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لا تشبع منه ذُرِّية الإنسان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ذُرِّيَّتُهُ لَا تَشْبَعُ خُبْزًا.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تفعله أرملة الإنسان الشرير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تبكي أرملته عليه أبداً.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لفضة الإنسان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سيقسم الأبرياء فضته بينهم.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يرى الإنسان الشرير حين يفتح عينيه بعد أن يضطجع غنيًا؟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يفتح عينيه، ولا يكون.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تفعل الريح الشرقية عندما تحمل الإنسان الشرير بعيدًا؟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تَحْمِلُهُ ٱلشَّرْقِيَّةُ فَيَذْهَبُ، وَتَجْرُفُهُ مِنْ مَكَانِهِ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يحاول الإنسان الشرير فعله حين لا تتوقف الريح الشرقية؟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يحاول الهروب من 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شيء يتم صهر النحاس؟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 صهر النحاس من الحجر.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يفحص الإنسان إلى كل طرف؟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يفحص الإنسان إلى كل طرف "حجر الظُلمة وظل الموت".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يحفر الإنسان منجمًا؟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يحفر منجمًا بعيدًا عن السكان.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يتكون تراب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يحتوي تراب الأرض على الذهب.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يمر عبر سبيل عمود آدم؟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تدُس أجراء السبع هذا السبيل، ولم يمر الأسد الزائر من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يرى الإنسان في السَرَب التي ينقرها في الصخور؟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عينه ترى كل ثمين.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لا نجد الحكمة والفهم؟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يوجد كلاهما في أرض الأحياء.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لا يعادل قيمة الحكمة والفهم؟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يمكن أن يعادل الذهب ولا الزجاج قيمتهما.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جوهرة يُعَد تحصيل الحكمة أثمن؟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تحصيل الحكمة خير من اللآلئ.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أُخفيت الحكمة عن عيونهم؟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أُخفيت الحكمة عن عيون كل 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يعلم بمكان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يفهم طريق الحكمة وهو عالم بمكانها.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يقيسه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يعاير الله المياه بمقياس.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شيء جعل الله فريضة؟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جَعَلَ لِلْمَطَرِ فَرِيضَةً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 عنه الله للإنسان أنه هو الحكمة؟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للإنسان، "هوذا مخافة الرب هي الحكمة."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يتذكر أيوب وقتًا حفظه فيه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يتذكر أيوب أن الله قد حفظه في الشهور السالفة.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على خيمة أيوب في أيام خريفه؟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يتذكر أيوب أيام خريفه، حين كان رضا الله على خيمته.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الصخر يسكب لأَيّوبَ في الماضي؟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كان القدير مع أيوب، كان الصخر يسكب له جداول زيت.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الغلمان الاحترام لأيوب في ساحة القرية؟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رأوا أيوب واختبأوا منه احترامًا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العظماء في الماضي حين جاء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أمسكوا عن الكلام حين جاء.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لألسنة الشرفاء حين جاء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لصقت ألسنتهم بأحناكهم.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الشرفاء بعد أن رأوا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شهدوا لأَيّوبَ وأيَّدوه.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أيوب بقلب الأرملة؟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قلبها يُسَرّ.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أيوب حتى للشخص الذي لم يعرفه؟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يفحص عن دعواه حتى وإن لم يكن يعرفه.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خطف أيوب من بين أسنان الظالمين؟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خطف الفريسة من بين أسنان الظالمين.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شيء يقول أيوب أنه تجدد في 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قوسه تجددت في 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الرجال ينتظرون أن يشربوا من أيوب كما للمطر؟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فغروا أفواههم ليشربوا كلماته كما للمطر المتأخر.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29: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يشبّه أيوب نفسه في الجنازة؟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إنه يشبِّه نفسه بمن يعزي النائحين في جنازة.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لا يملك إلا السخرية من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الأصغر من أيوب لا يملكون إلا السخرية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آباء الأصاغر مهزولين؟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مهزولين بسبب الفقر والجوع.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طُرد آباء الأصاغر؟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طُرد آبائهم من الوسط.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نسل ينتمي آباء الأصاغر بحسب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إنهم أبناء الحماقة، بل أبناء أناس عديمي الجدوى.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كيف كان أيوب يُعامل من قِبل أبناء الرجال عديمي النفع؟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أيوب لهم موضوعًا لأغنية ساخرة.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نزعه الناس قدام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هؤلاء الناس نزعوا الزمام قُدَّامه.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يستطيع الرجال أن يزيدوا من محنة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إنهم يزيدون من محنته، لأنه ما من أحد يجمحهم.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عنه أيوب أنه مضى كالريح؟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رغده طُرد كما لو كان بفعل الرياح.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شغل أيوب بينما كانت نفسه تنهال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أخذته أيام كثيرة من المذلة.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عنه أيوب أنه به تنكَّر لبسه؟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غيّر المرض الجلدي بشرته، والتي يُشار إليها باللبس.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تحوَّل الله كما يقول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تحوَّل الله وأصبح جاف من نحوه؛ يضطهده بقدرة 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يعلم أيوب أنه مصير كل حيّ؟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يعلم أيوب أن الله سيعيده إلى الموت، إلى المكان المُحتّم لكل حيّ.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حينما انتظر أيوب النور؟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حينما انتظر النور جاء الدُّجَى.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قام أيوب لطلب المساعدة؟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في الجماعة وصرخ طالبًا المساعدة.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30: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نوع من الألحان يقول أيوب إن عوده مُعَدّ؟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عوده قد صار للنوح.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الرغبة التي يقول أيوب إنه يتغلب عليها بالعهد الذي قطعه لعينيه؟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قطع أيوب عهدًا لنفسه ألا يتطلع في عذراء.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أيوب يعتقد أن البلاء موجهًا؟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أيوب يعتقد أن البلاء لا يصيب إلا فاعلي الإثم.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أيوب أن يفعل الله به حتى يعرف كماله؟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أن يوزن في ميزان الحق، فيعرف الله كماله.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يسأل أيوب أن يصيب حصاده إن كان قد انحرف عن الحق؟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أن يُجتث محصوله من أرضه.</w:t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رأي أيوب ما هو الحكم الذي يستحقه إذا انجذب إلى امرأة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أن حكمه هو أن تطحن زوجته الحبوب لرجل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النار التي يشبّه بها أيوب هذه الرذيلة؟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إنها مثل النار التي تأكل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لكل من العبيد وأيوب؟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صنع الله جميعهم، وشكلهم في البطن.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عامل أيوب اليتيم منذ صباه؟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اليتيم كبر عنده كما لو كان له أب.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تقديمه لتدفئة الفقير الذي بلا كسوة؟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ان يستدفئ بجزَّة غنمه.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جزء من جسده يقول أيوب إنه يجب أن يسقط إذا لم يُظهر الرحمة؟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فلتسقط عضده من كتفه.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يمكن أن يقول الناس للإبريز؟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يمكنهم أن يقولوا للإبريز: "أنت مُتَّكلي."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سيجحده أيوب ان كان قد عبد النور أو القمر؟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لو كان قد عبدهم، يكون قد جحد الله من فوق.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لم يدع أيوب حنكه يخطيء؟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يدع أيوب حنكه يخطيء في طلب نفس مبغضيه بلعنة.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أيوب يفعل دائمًا للمسافر؟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دائمًا يفتح أبوابه للمسافر.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يوضح أيوب أن الناس يخفون إثمهم؟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الناس يكتمون ذنبهم بإخفاء إثمهم في حضنهم.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يريد أيوب أن يأخذ مما كتبه خصمه؟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أيوب أن يأخذ الشكوى التي كتبها خصمه.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أيوب سيواجه خصمه لو كان بحوزته لائحة الاتهام؟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سيدنو منه كشريف.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31: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إن كان أيوب قد أدى إلى هلاك ملاك الأراضي، فماذا يطلب أن ينمو بدلًا من الزرع؟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أيوب: لينبت شوك عوض الحنطة، وبدل الشعير زوان.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أصحاب أيوب الثلاثة عندما فشلوا في إقناعه بأنه ارتكب خطأ؟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كفُّوا عن مُجاوبة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الشعور الذي اشتعل في أَلِيهو حين استمر أيوب في حُسبان نفسه أبرّ من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حمي غضب أَلِيهو على أَيّوب.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3–5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حمي غضب أَلِيهو على أصحاب أيوب الثلاثة؟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حمي غضب أَلِيهو على أصحاب أَيّوب لأنهم لم يجدوا جوابًا، ومع ذلك أستذنبوا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خاف أَلِيهو وخشى من أن يبدي رأيه لأيوب وأصحابه؟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أَلِيهو صغيرًا في الأيام، بينما كان جميع الآخرين شيوخًا، وكان ينبغي أن يكونوا قادرين على تعليم الحكمة.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بحسب أليهو، من الذي يعطي الإنسان الفهم؟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نسمة القدير تُعَقِّل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أَلِيهو أنه يجب على الآخرين أن يسمعوه ويسمحوا له بأن يبدي رأيه؟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لَيْسَ ٱلْكَثِيرُو ٱلْأَيَّامِ حُكَمَاءَ، وَلَا ٱلشُّيُوخُ يَفْهَمُونَ ٱلْحَقَّ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يستطع أصحاب أيوب أن يفعلوه حتى بعد أن صبر أليهو لكلامهم وأعطاهم اهتمامًا شديدًا؟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يستطع أصحاب أيوب أن يحجُّوه (أي يثبتوا خطأه) أو أن يعطوا جوابًا لكلامه.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بحسب أليهو، من الذي يدحض كلام أيوب حين لم يستطع الأصحاب الثلاثة الذين ظنوا أنهم حكماء أن يفعلوا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الله هو الذي يغلب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أَلِيهو أن يفعل لأن الأصحاب الثلاثة تحيَّروا ولم يُجيبوا على أَيّوب؟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أَلِيهو أنه بما أن الأصحاب لم يجيبوا بعد، فإنه لن ينتظر أكثر من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الذي يجبر أليهو على إعلان معرفته لأيوب؟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روح باطن أَلِيهو تدفعه إلى أن يبدي رأيه.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أَلِيهو بشأن ما يشعر به في بطنه؟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بطنه كخمر لم تُفتح، كالزقاق الجديدة يكاد ينشَقّ.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32: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أَلِيهو أن صانعه سيفعل به إذا تحدث وتملق أي 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أَلِيهو إنه عن قليل يأخذه صانعه.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يطلب أَلِيهو من أَيّوب أن يسمع أقواله التي يتكلم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أَلِيهو من أَيّوب أن يسمعه لأنه يتكلم باستقامة قلب.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الذي صنع أَلِيهو ومن الذي أحياه؟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روح الله صنع أليهو ونسمة القدير أحيته.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أَلِيهو من أيوب أن يفعل إذا استطاع أيوب أن يجيبه؟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أيوب أن يرتب كلامه وأن ينتصب أمام أليهو.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يذكره أَلِيهو لكي لا يخاف أيوب منه أو يشعر بثقل من جهته؟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أَلِيهو أَيّوب بأنهما متساويان في نظر الله، وكلاهما قد تكوّنا من الطين.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سمعه أليهو من كلام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أَلِيهو أَيّوب يقول إنه بريء، وبلا ذنب، وزكي ولا إثم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من يُلقي أيوب اللوم في استغلال الفرص لمهاجمته والنظر إليه كعدو؟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يلوم أيوب الله بأنه هو الذي يفعل هذه الأمور.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أَلِيهو حين يقارن الله بالإنسان؟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أَلِيهو إن الله أعظم من الإنسان.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أَلِيهو إنه لا جدوى من مخاصمة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لِأَنَّ كُلَّ أُمُورِهِ لَا يُجَاوِبُ عَنْهَا.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يوضح أَلِيهو الطريقة التي يتكلم بها الله إلى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يتكلم الله في حلم، وفي رؤيا الليل، عند سقوط سُبات على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يكشف الله آذان الناس، ويختم على تأديبهم؟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يفعل الله ذلك </w:t>
      </w:r>
      <w:r>
        <w:rPr>
          <w:rtl/>
          <w:cs/>
          <w:lang w:val="ar_AE" w:bidi="ar_AE"/>
        </w:rPr>
        <w:t>لِيُحَوِّلَ ٱلْإِنْسَانَ عَنْ عَمَلِهِ، وَيَكْتُمَ ٱلْكِبْرِيَاءَ عَنِ ٱلرَّجُلِ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19–20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لماذا، بحسب أليهو، يعاني الإنسان من الألم على فراشه، والعذاب في عظامه، وفقدان الشهية للطعام والمأكولات الشهية؟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أَلِيهو إن سبب هذا هو معاقبة الله للإنسان.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أَلِيهو عن الإنسان الذي يؤدبه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يبلى لحمه، وتنبري عظامه، وتَقرُب نفسه إلى القبر.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يمكن لملاك وسيط أن يقول لله لإنقاذ شخص من النزول إلى الحفرة؟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يقول الملاك لله، "</w:t>
      </w:r>
      <w:r>
        <w:rPr>
          <w:rtl/>
          <w:cs/>
          <w:lang w:val="ar_AE" w:bidi="ar_AE"/>
        </w:rPr>
        <w:t>قَدْ وَجَدْتُ فِدْيَةً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لجسد الشخص الذي ينجو من الهبوط إلى الحفرة؟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يَصِيرُ لَحْمُهُ أَغَضَّ مِنْ لَحْمِ ٱلصَّبِيِّ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ستتغير حياة الشخص الذي يُقرُّ بخطيته وفدى الله نفسه من العبور إلى الحفرة؟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سترى حياة ذلك الشخص 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يذكره أليهو لإنقاذ الله الإنسان من الحفرة؟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يفعل الله ذلك ليستنير هذا الشخص بنور الأحياء.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يريد أَلِيهو أن يعلمه لأَيّوب إن أصغى أَيّوب إليه وأنصت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أَلِيهو أن يُعلِّم أَيّوب حكمة.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يريدهم أَلِيهو أن يسمعوا أقواله ويصغوا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إليهو أن يسمعه الحكماء والعارفون.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يرغب أَلِيهو في أن يختاره الآخرون ويمتحنوه بأنفسهم؟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أَلِيهو منهم أن يختاروا الحق وأن يكتشفوا ما هو طيب.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أيوب أن الله قد نزع منه رغم أنه بار؟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أيوب إن الله قد نزع حقه.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من يقول أَلِيهو أن أَيّوبَ يسير؟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أيوب يسير متحدًا مع فاعلي الإثم.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10–12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يقول عنه أَلِيهو لذوي الألباب أن الله لا 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إِنَّ ٱللهَ لَا يَفْعَلُ سُوءًا، وَٱلْقَدِيرَ لَا يُعَوِّجُ ٱلْقَضَاءَ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13–15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أَلِيهو أنه سيحدث إذا جمع الله إلى نفسه روحه ونسمته؟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سيُسَلِّمُ ٱلرُّوحَ كُلُّ بَشَرٍ جَمِيعًا، وَيَعُودُ ٱلْإِنْسَانُ إِلَى ٱلتُّرَابِ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يفترض أليهو أن أيوب يدينه بكلامه؟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يُلمح إلى أن أيوب يلوم الله البار والقدير.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يقصد أَلِيهو بأنهم عمل يدي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جميع الناس، سواء كانوا أغنياء أو فقراء، هم عمل يدي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أليهو إن الله يراه في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أَلِيهو أن الله يرى طرق الإنسان وكل خطواته.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الله بالأعزاء في الليل الذسن يعرف طرقهم وأعمالهم؟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يطرحهم الله ليلًا فينسحقون.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سيفعله الله بمن يعملون الشر كالمجرمين ويتسببون في أن يصل صراخ الفقراء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سوف </w:t>
      </w:r>
      <w:r>
        <w:rPr>
          <w:rtl/>
          <w:cs/>
          <w:lang w:val="ar_AE" w:bidi="ar_AE"/>
        </w:rPr>
        <w:t>يَصْفِقُهُمْ فِي مَرْأَى ٱلنَّاظِرِينَ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من يحكم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يحكم الله سواء على أمة أو على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31–32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يقترح أَلِيهو على أيوب أن يعترف به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يقترح أَلِيهو على أيوب أن يعترف بأنه مذنب وقد فعل إثمًا، وأنه لن يعود يفعل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34–35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ذوو الألباب عن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سيقولون إن أيوب يتكلم بلا معرفة أو تعقُّل.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34: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يذكره أليهو أن أيوب يزيده على خطيئته لأنه يتكلم كالأشرار؟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أيوب أضاف إلى خطيته معصية.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يقصد أَلِيهو بأن أَيّوبَ يقارن نفسه بالله؟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يقصد أَلِيهو أن أَيّوبَ يعتقد أنه بريء، وأنه أبرّ من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أَلِيهو من أَيّوب وأصحابه أن ينظروا ويبصروا؟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أَلِيهو منهم أن ينظروا إلى السماوات ويبصروا.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يؤثر شر أيوب أو برّه على رجل 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شر أيوب قد يؤذي رجلًا ، وبرّه قد ينفع إنسانًا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يصرخ الناس للإستغاثة من ذراع الأعزاء؟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يصرخون طلبًا للمساعدة من كثرة المظالم من ذراع الأعزاء.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الأمور التي يقول أَلِيهو بأن الله يمكن أن يفعلها للناس حتى لو لم يعترف بها أحد؟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يعلّمنا الله ويجعلنا حكماء.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أَلِيهو إن الله لا يستجيب عندما يصرخ الناس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أَلِيهو إن الله لا يستجيب عندما يصرخ الناس لكنهم يستمرون في خطيتهم بكبرياء.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يسمعه الله بتاتًا؟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ٱللهَ لَا يَسْمَعُ كَذِبًا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يتهم أَلِيهو أيوب بفعله حين يفغر فاه؟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أيوب يفغر فاه بالباطل، ويكبِّر الكلام بلا معرفة.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ينسب أَلِيهو البر؟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ينسب أَلِيهو البر لصانعه.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للبائسين؟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يُجْرِي قَضَاءَ ٱلْبَائِسِينَ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الله للأبرار؟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يُجْلِسُهُمْ عَلَى ٱلْكُرْسِيِّ أَبَدًا، فَيَرْتَفِعُونَ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يُظهر الله لأولئك الذين أُوثقوا بالقيود، وأُخذوا في حبال الذل؟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يُظْهِرُ لَهُمْ أَفْعَالَهُمْ وَمَعَاصِيَهُمْ، لِأَنَّهُمْ تَجَبَّرُوا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لأولئك الذين يسمعون الله ويطيعونه؟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سيقضون أيامهم بالخير وسنيهم بالنعم.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أولئك الذين لا يسمعون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بِحَرْبَةِ ٱلْمَوْتِ يَزُولُونَ، وَيَمُوتُونَ بِعَدَمِ ٱلْمَعْرِفَةِ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فُجَّار القلب، الذين يذخرون غضبًا، ولا يستغيثون بالله؟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تَمُوتُ نَفْسُهُمْ فِي ٱلصِّبَا وَحَيَاتُهُمْ بَيْنَ ٱلْمَأْبُونِينَ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يوضح أَلِيهو استخدام الله للضيق والذل؟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يستخدم الله الضيق ليحمي الناس من الهلاك بسبب 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يقول أَلِيهو أن الله يريد أن يفعله لأَيّوب؟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الله أن يقود أيوب من وجه الضيق إلى رحب لا حصر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أمتلأ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إنه قد أكمل حُجَّة الشرير.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الأمور التي قد تقود أيوب إلى الخداع وتفُكّه عن الحق؟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الغضب على الله قد يقود أيوب إلى الخداع، وكثرة الفدية لن تشتري عفوه.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الأشياء التي لن تساعد أيوب في الخروج من ضيقته؟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يساعد غنى أيوب ولا جميع قوى الثروة في خروجه من ضيقته.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شيء حذر أليهو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إن أيوب يفضل أن يتحدى الله على أن يتعلم ما يريد الله أن يعلمه إياه من خلال الضيقة.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يستطيع أحد أن يقوله عن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 أحد أن يقول إن الله قد فعل شرًّا.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شيء لا نستطيع أن نفحصه في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نستطيع أن نفحص عدد سنيه.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27–28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يجعل الله المطر ينزل؟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يَجْذُبُ قِطَارَ ٱلْمَاءِ. تَسُحُّ مَطَرًا مِنْ ضَبَابِهَا، ٱلَّذِي تَهْطِلُهُ ٱلسُّحُبُ وَتَقْطُرُهُ عَلَى أُنَاسٍ كَثِيرِينَ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أَلِيهو أن الله يبسط النور ويغطي اليم بالظلام؟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يبَسَطَ نُورَهُ عَلَى نَفْسِهِ، ثُمَّ يَتَغَطَّى بِأُصُولِ ٱلْيَمِّ. </w:t>
      </w:r>
      <w:r>
        <w:rPr>
          <w:vertAlign w:val="superscript"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لِأَنَّهُ بِهَذِهِ يَدِينُ ٱلشُّعُوبَ، وَيَرْزُقُ ٱلْقُوتَ بِكَثْرَةٍ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36: 32–33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يعرف الناس والمواشي أن العاصفة قادمة؟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الرعد يخبر الناس والمواشي بصعود عاصفة 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قلب أَلِيهو يضطرب؟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رعد صوت الله والزمزمة الخارجة من فيه، قد جعلت قلب أليهو يضطرب.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الله للثلج والمطر أن يفعلا؟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يَقُولُ لِلثَّلْجِ: ٱسْقُطْ عَلَى ٱلْأَرْضِ. كَذَا لِوَابِلِ ٱلْمَطَرِ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يختم الله على يد كل 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يَخْتِمُ الله عَلَى يَدِ كُلِّ إِنْسَانٍ، لِيَعْلَمَ كُلُّ ٱلنَّاسِ أعماله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تدخل الحيوانات المآوي وتستقر في أوجرتها؟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يدخلون المآوي ويستقرون في الأوجرة بسبب الإعصار الآتي.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يُجعل من نسمة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مِنْ نَسَمَةِ ٱللهِ يُجْعَلُ ٱلْجَمْدُ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يدير الله السُحُب ويجعلها تفعل كل ما يأمر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يحدث هذا سواء كان للتأديب، أو لري الأرض، أو لتوفير المطر للمحاصيل من أجل إطعام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شيء يدعو أَلِيهو أيوب أن يقف ويتأمل؟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يدعو أيوب أن يقف ويتأمل في عجائب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عندما يفرض الله سلطانه على السحاب؟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يُطلق الله وميض البرق في الغيوم.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التشبيه الذي يستخدمه أَلِيهو لوصف الجَلَد؟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يقول إن </w:t>
      </w:r>
      <w:r>
        <w:rPr>
          <w:rtl/>
          <w:cs/>
          <w:lang w:val="ar_AE" w:bidi="ar_AE"/>
        </w:rPr>
        <w:t>ٱلْجَلَدَ مُمَكَّنَ كَٱلْمِرْآةِ ٱلْمَسْبُوكَةِ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أَلِيهو إنه والآخرين لا يستطيعون أن يحسنوا الكلام أمام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يستطيعون أن يحسنوا الكلام أمام الله بسبب ظُلمة أذهانهم.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لا يراه الناس حين تكون السماء صافية؟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لَا يُرَى ٱلنُّورُ ٱلْبَاهِرُ ٱلَّذِي هُوَ فِي ٱلْجَلَدِ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عنه أَلِيهو أن القدير لا يفعله للناس؟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القدير لا يسيء معاملة الناس ظُلمًا.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إلمن يقول أليهو إن الله القدير لا يصغي أو لا يُراعي؟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يُراعي القدير حكماء القلب (أي أولئك الحكماء في أعين أنفسهم).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تكلم الرب إلى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تكلم الرب إلى أيوب من العاصفة.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يُظلم الشخص القضاء؟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حينما تكلم أيوب دون علم، زاد الأمر غموضًا وجعل فهم مقاصد الله أكثر صعوبة.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يأمر الرب أيوب أن يستعد لمساءلته؟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أيوب أن يُشدد حقويه كرجل ويُجيب الرب حين يسأله.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ترنموا معًا، ومن هم الذين هتفوا حين وضع الرب حجر زاوية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تَرَنَّمَتْ كَوَاكِبُ ٱلصُّبْحِ مَعًا، وَهَتَفَ جَمِيعُ بَنِي ٱللهِ</w:t>
      </w:r>
      <w:r>
        <w:rPr>
          <w:rtl/>
          <w:cs/>
          <w:lang w:val="ar_AE" w:bidi="ar_AE"/>
        </w:rPr>
        <w:t xml:space="preserve"> حين وضع الرب حجر زاوية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يصوّر الرب خروج البحر بعد أن حُجز بمصاريع؟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يصور الله اندفاع البحر من أبوابه كما لو أنه مولود يخرج من رحم 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حدّد يهوه للبحر حدوده، بحيث لا يتجاوزها؟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الرب مغاليق ومصاريع لتكون حدًا للبحر.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يشبّه الرب تغير مظهر الأرض بتغير الطين عند ختمه؟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يضيء نور الفجر الأرض، فيبرز تفاصيلها، تمامًا كما تُظهر الإضاءة ثنيات الملابس عند النظر إليها.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19–21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يسخر الرب من أيوب بشأن عدم معرفته بالطريق إلى حيث يسكن النور والظُلمة؟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يسخر الرب من أيوب بقوله إنه لابد أنه يعلم ذلك، لأنه حينئذ كان قد وُلد، وعدد أيامه كثيرًا.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الرب أنه أبقى مخازن للثلج والبرد؟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أبقى الرب هذه المخازن لوقت الضرر وليوم القتال والحرب.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25–27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يمطر الرب على قفر لا أحد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يمطر الرب عليها </w:t>
      </w:r>
      <w:r>
        <w:rPr>
          <w:rtl/>
          <w:cs/>
          <w:lang w:val="ar_AE" w:bidi="ar_AE"/>
        </w:rPr>
        <w:t>لِيُرْوِيَ ٱلْبَلْقَعَ وَٱلْخَلَاءَ وَيُنْبِتَ مَخْرَجَ ٱلْعُشْبِ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يطلب الرب من أيوب أن يفعله بالثريا والجبار؟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يسأل الرب أيوب ما إذا كان بإمكانه أن يربط عُقد الثريَّا أو أن يفك رُبُط الجبَّار.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37–38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للتراب والمَدَر حين يسكب الرب أزقاق السماوات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يَنْسَبِكُ ٱلتُّرَابُ سَبْكًا وَيَتَلَاصَقُ ٱلْمَدَرُ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تنتظر الأشبال طعامها؟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تَجْرَمِزُّ فِي عِرِّيسِهَا وَتَجْلِسُ فِي عِيصِهَا لِلْكُمُونِ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38: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تتردد فراخ الغربان؟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يترددون لعدم القوت.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لصغار الغزلان بعد أن تنمو في الحقول المفتوحة؟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تَرْبُو فِي ٱلْبَرِّيَّةِ. تَخْرُجُ وَلَا تَعُودُ إِلَيْهِنَّ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المكان الذي عيّنه الرب ليكون مسكنًا للحمار الوحشي؟</w:t>
        <w:br/>
      </w:r>
      <w:r>
        <w:rPr>
          <w:rtl/>
          <w:cs/>
          <w:lang w:val="ar_AE" w:bidi="ar_AE"/>
        </w:rPr>
        <w:t>جعل الرب البرِّية بيتًا للحمار الوحشي.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يفتش الحمار الوحشي عن الطعام؟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يتجول فوق الجبال، على كل خضرة يفتش.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يسأل الرب أيوب إن كان بإمكانه أن يجبر الثور الوحشي على فعله باستخدام الرباط؟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يسأل الرب أيوب ما إذا كان يستطيع، مستخدمًا الرباط، أن يجعل الثور الوحشي يحرث التلم أو يمهد الأودية وراءه.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ترفرف النعامة بفخر؟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تُرفرف النعامة بجناحيها بفخر وهي تركض بسرعة.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تفعل النعامة ببيضها؟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تَتْرُكُ بَيْضَهَا وَتُحْمِيهِ فِي ٱلتُّرَابِ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تخاف النعامة أن يكون تعبها باطلًا؟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لِأَنَّ ٱللهَ قَدْ أَنْسَاهَا ٱلْحِكْمَةَ، وَلَمْ يَقْسِمْ لَهَا فَهْمًا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ذكره الرب عن النعامة عندما تجري؟</w:t>
        <w:br/>
      </w:r>
      <w:r>
        <w:rPr>
          <w:rtl/>
          <w:cs/>
          <w:lang w:val="ar_AE" w:bidi="ar_AE"/>
        </w:rPr>
        <w:t>تَضْحَكُ عَلَى ٱلْفَرَسِ وَعَلَى رَاكِبِهِ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يكسو عنق الفرس؟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يكسو عنقه عُرفًا.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يتفاعل الفرس مع السيف؟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يرجع عن السيف.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يستطيع الفرس أن يفعله عند سماع صوت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يستطيع أن يبقى في مكان واحد.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39: 27–28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يبني النسر عشه وبيته؟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يبني عشه في الأماكن المرتفعة، وبيته على سنّ الصخر.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أيوب أنه أحقر من أن يجاوب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أيوب يده على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أجاب الرب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الرب أيوب من العاصفة.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الرب من أيوب أن يفعل ليكون مستعدًا لمجاوبته؟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أَيّوبَ أن يشدّ حقويه كرجل.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الرب إن أيوب كان يستذنبه؟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أيوب كان يدينه لكي يثبت أنه بار وعلى صواب.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يطلب الرب من أيوب أن يتسربل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يدعو الرب أيوب أن يتزين بالجلال والعز، وأن يلبس المجد والبهاء.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الرب من أيوب أن يفعل بالأشرار؟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الرب من أيوب أن يدوسهم في مكانهم.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يأكل بهِيمُوث؟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يأكل العشب مثل البقر.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يبدو ذيل (ذَنَب) بهيموث؟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ذيله (ذَنّبه) يشبه شجرة الأرز.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أحد أقوى الحيوانات التي صنعها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الله إن بهيموث هو أول أعمال الله، أي الأقوى بين مخلوقاته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يضطجع بهيموث؟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يضطجع تحت السدرات (أوراق اللوتس) محتميًا في ستر أعواد القصب.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يتصرف بهيموث عندما يفيض النهر ويشتد تيار الأردن؟</w:t>
        <w:br/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يخاف، بل يبقى مطمئنًا وواثقًا.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وسيلة يسأل الرب أيوب إن كان يمكنه اصطياد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يطلب الرب من أيوب أن يصطاد لوياثان بشصّ.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يستفسر الله من أيوب بشأن ما قد يحدث إذا تمكن الصيادون من الإمساك بلوياثان؟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يسأل الله أيوب إن كان الصيادون سيحاولون المساومة عليه أو تقسيمه ليتم بيعه بين التجار الكنعانيين.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إذا وضع شخص يده على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لمس شخص لوياثان مرة واحدة فقط، سيتذكر المعركة ولن يكرر ذلك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 أنه ليس هناك شجاع ليوقظ لوياثان، فهل يستطيع أي شخص أن يقف بوجه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من شجاع يوقظ لوياثان، وبالتالي، فإنه لا يوجد من يستطيع أن يقف بوجه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التصوير الآخر الذي يستخدمه الرب لوصف فم لوياثان؟</w:t>
        <w:br/>
      </w:r>
      <w:r>
        <w:rPr>
          <w:rtl/>
          <w:cs/>
          <w:lang w:val="ar_AE" w:bidi="ar_AE"/>
        </w:rPr>
        <w:t>يصفه الرب بأنه أبواب وجهه (مصراعيّ فمه)، وأن دائرة أسنانه مرعبة.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مدى تقارب الحراشف على ظهر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ٱلْوَاحِدُ يَمَسُّ ٱلْآخَرَ، فَٱلرِّيحُ لَا تَدْخُلُ بَيْنَهَا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يُشبّه الرب عينا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وَعَيْنَاهُ كَهُدُبِ ٱلصُّبْحِ</w:t>
      </w:r>
      <w:r>
        <w:rPr>
          <w:rtl/>
          <w:cs/>
          <w:lang w:val="ar_AE" w:bidi="ar_AE"/>
        </w:rPr>
        <w:t>، مشرقتان ومتوهجتان.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يخرج من فم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مِنْ فم لوياثان تَخْرُجُ مَصَابِيحُ، شَرَارُ نَارٍ تَتَطَايَرُ مِنْهُ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يشبه الدخان الخارج من مُنخري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يشبه الدخان الخارج من قدر منفوخ أو من مرجل.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يبدو قلب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قَلْبُهُ صُلْبٌ كَٱلْحَجَرِ، وَقَاسٍ كَٱلرَّحَى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الأقوياء عند نهوض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يفزعون، ويتراجعون.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عندما يضرب سيف أو رمح أو مزراق أو أي سلاح حاد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يفعلون له أي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ينظر لوياثان إلى الحديد والنحاس؟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يَحْسِبُ ٱلْحَدِيدَ كَٱلتِّبْنِ، وَٱلنُّحَاسَ كَٱلْعُودِ ٱلنَّخِرِ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نوع الأثر الذي يتركه لوياثان؟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يترك أثرًا واسعًا في الطين كما لو كان نورجًا.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التأثير الذي يتركه لوياثان على الأعماق؟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يَجْعَلُ ٱلْعُمْقَ يَغْلِي كَٱلْقِدْرِ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يوجد نظير للوياثان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لقد </w:t>
      </w:r>
      <w:r>
        <w:rPr>
          <w:rtl/>
          <w:cs/>
          <w:lang w:val="ar_AE" w:bidi="ar_AE"/>
        </w:rPr>
        <w:t>صُنِعَ لِعَدَمِ ٱلْخَوْفِ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أقرّ أيوب فيما يتعلق بكلامه؟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اعترف أيوب بأنه نطق بأمور تفوق فهمه، وبحقائق عظيمة لم يكن يدركها أو يعلم عنها شيئًا.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تفاعل أيوب مع الرب بعد أن رأته عيناه؟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أيوب برفض نفسه، وندم في التراب والرماد.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الخطأ الذي قال الرب إن أليفاز وصديقيه ارتكبوه؟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أنهم لم يقولوا فيه الصواب كما فعل أيوب.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الرب من أليفاز أن يقدمه كمحرقة؟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أليفاز أن يأخذ سبعة ثيران وسبعة كباش ليقدمها كمحرقة لأجل 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الشخص الذي قال الرب أنه سيقبل صلاته؟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سيرفع وجه أيوب (أي سيقبل صلاته).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لما صلى أيوب لأجل أصحابه؟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رَدَّ ٱلرَّبُّ سَبْيَ أَيُّوبَ، وَزَادَ ٱلرَّبُّ عَلَى كُلِّ مَا كَانَ لِأَيُّوبَ ضِعْفًا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قدّم كل شخص لأيوب عندما أتوا لتعزيته؟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أَعْطَاهُ كُلٌّ مِنْهُمْ قَسِيطَةً وَاحِدَةً، وَكُلُّ وَاحِدٍ قُرْطًا مِنْ ذَهَبٍ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بارك الرب آخرة أيوب؟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بَارَكَ ٱلرَّبُّ آخِرَةَ أَيُّوبَ أَكْثَرَ مِنْ أُولَاهُ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البنين والبنات الآخرين الذين أعطاهم الرب لأَيّوبَ؟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كَانَ لَهُ سَبْعَةُ بَنِينَ وَثَلَاثُ بَنَاتٍ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أيوب 42: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بنات أيوب متميزات؟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لَمْ تُوجَدْ نِسَاءٌ جَمِيلَاتٌ كَبَنَاتِ أَيُّوبَ فِي كُلِّ ٱلْأَرْضِ، وَأَعْطَاهُنَّ أَبُوهُنَّ مِيرَاثًا بَيْنَ إِخْوَتِهِنَّ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