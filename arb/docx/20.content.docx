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PRO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كاتب سفر الأمثال؟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سليمان، ملك إسرائيل، هو كاتب سفر الأمثال.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تُعلِّم هذه الأمثال الناس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تعلم هذه الأمثال الناس أن يعيشوا حسبما هو بار، وعادل، ومُنصف.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يتعلمه الحكيم من الاستماع إلى هذه الأمثال؟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بالاستماع إلى هذه الأمثال، يزداد الحكيم فهمًا ومعرفةً.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بَدْء المعرفة؟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مخافة الرب (يهوه) رأس المعرفة.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يستمع الابن لتوجيهاتهم؟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الابن أن يستمع لتوجيهات أبيه وأمه.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١ :١٠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الابن إن حاول الخُطَاة استغوائه بالخطية؟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يرفض الابن السير وراء من يحاولون اجتذابه لارتكاب الخطية.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يخطط الذين يخطئون لملء منازلهم؟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يخطئون يخططون لملء منازلهم بما ينهبون من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يسارع أولئك الخُطاة لفعله؟</w:t>
        <w:br/>
      </w:r>
      <w:r>
        <w:rPr>
          <w:rtl/>
          <w:cs/>
          <w:lang w:val="ar_AE" w:bidi="ar_AE"/>
        </w:rPr>
        <w:t>أولئك الخُطاة يسرعون إلى سفك الدماء.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تأثير الكسب القبيح على من يعتمدون عليه طريقًا للكسب؟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المكسب القبيح </w:t>
      </w:r>
      <w:r>
        <w:rPr>
          <w:b/>
          <w:rtl/>
          <w:cs/>
          <w:lang w:val="ar_AE" w:bidi="ar_AE"/>
        </w:rPr>
        <w:t>(</w:t>
      </w:r>
      <w:r>
        <w:rPr>
          <w:rtl/>
          <w:cs/>
          <w:lang w:val="ar_AE" w:bidi="ar_AE"/>
        </w:rPr>
        <w:t>غير العادل) يسلب حياة من يسعون وراءه.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ينادي في الشوارع والساحات وأبواب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هي من تنادي في الشوارع، والساحات، وأبواب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المفتقرون إلى الحكمة عندما دعتهم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يفتقرون الحكمة، هم من رفضوا الاستماع للحكمة ولم يولوا اهتمامًا عندما نادتهم.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ستفعله الحكمة حينما يجتاز المفتقرون إليها في شدّة وضيق؟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ستضحك عندما تحلّ البليّة على من يفتقرون إليها.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ستفعل الحكمة عندما يناديها من يفتقرون إليها؟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لا تستجب لمن يفتقرون إليها عندما ينادونها.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يمتلئ من يفتقرون إلى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يفتقرون إلى الحكمة سيحصدون نتائج مخططاتهم.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سيعيش الذين يسمعون إلى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يسمع إلى الحكمة يسكن مطمئنًا.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يريد الأبُ من ابنه أن يكون موضع افتخاره وتقديره؟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الأبُ لابنه أن يفتخر بوصاياه ويقدّرها.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ينبغي للابن أن يسعى وراء الفهم ويبحث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يسعى الابن للفهم كما يسعى للفضة، وأن يبحث عنه كما يبحث عن كنز مخفي.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اجتهد الابن في البحث عن الفهم والسعي وراءه، فماذا سيجد؟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سيجد الابن معرفة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يمثل "</w:t>
      </w:r>
      <w:r>
        <w:rPr>
          <w:b/>
          <w:rtl/>
          <w:cs/>
          <w:lang w:val="ar_AE" w:bidi="ar_AE"/>
        </w:rPr>
        <w:t xml:space="preserve">الرّبُّ" لمن يسلكون في الكمال (النزاهة)؟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هو من يحمي السالكين بالكمال (النزاهة)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تدخل الحكمة قلب الابن، ماذا سيفهم؟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سيفهم الابن البر، العدل، الإنصاف، وكل طريق صالح.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للتمييز والفهم أن ينقذا الابن؟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والفهم سينجّيان الابن من طريق الشر ومن الذين يسلكون طريق الظلام.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يخفي من يسلكون طرق الظلام آثارهم؟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يسلكون طرق الظلام يخفون آثارهم بالخداع.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تتخلى عنه العاهرة وتنساه؟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المرأة </w:t>
      </w:r>
      <w:r>
        <w:rPr>
          <w:rtl/>
          <w:cs/>
          <w:lang w:val="ar_AE" w:bidi="ar_AE"/>
        </w:rPr>
        <w:t>الفاجِرةِ</w:t>
      </w:r>
      <w:r>
        <w:rPr>
          <w:rtl/>
          <w:cs/>
          <w:lang w:val="ar_AE" w:bidi="ar_AE"/>
        </w:rPr>
        <w:t xml:space="preserve"> تترك شريك صباها، وتنسى عهدها مع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العواقب المترتبة على تصرفات المرأة الفاجرة؟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مسالك </w:t>
      </w:r>
      <w:r>
        <w:rPr>
          <w:b/>
          <w:rtl/>
          <w:cs/>
          <w:lang w:val="ar_AE" w:bidi="ar_AE"/>
        </w:rPr>
        <w:t>ا</w:t>
      </w:r>
      <w:r>
        <w:rPr>
          <w:rtl/>
          <w:cs/>
          <w:lang w:val="ar_AE" w:bidi="ar_AE"/>
        </w:rPr>
        <w:t>لمرأة الفاجرة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تفضي إلى عواقب وخيمة.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طريق يجب أن يسير الابن؟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يسلك الابن طريق ا</w:t>
      </w:r>
      <w:r>
        <w:rPr>
          <w:rtl/>
          <w:cs/>
          <w:lang w:val="ar_AE" w:bidi="ar_AE"/>
        </w:rPr>
        <w:t xml:space="preserve">لصَّالِحين </w:t>
      </w:r>
      <w:r>
        <w:rPr>
          <w:rtl/>
          <w:cs/>
          <w:lang w:val="ar_AE" w:bidi="ar_AE"/>
        </w:rPr>
        <w:t>الذين يفعلون خيرًا، وما هو صائب.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لمن يعملون باستقامة؟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يعملون باستقامة سيسكنون الأرض، ويبقون فيها.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٢ :٢٢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الأشرار سينقرضون من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ستضيفه وصايا الأب وتعاليمه لابنه؟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وصايا الأب وتعاليمه ستزيد من سني حياة ابنه ومن سلامه.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أين يجب أن تُكتب </w:t>
      </w:r>
      <w:r>
        <w:rPr>
          <w:b/>
          <w:rtl/>
          <w:cs/>
          <w:lang w:val="ar_AE" w:bidi="ar_AE"/>
        </w:rPr>
        <w:t xml:space="preserve">ٱلرَّحْمَة والأمانةَ </w:t>
      </w:r>
      <w:r>
        <w:rPr>
          <w:b/>
          <w:rtl/>
          <w:cs/>
          <w:lang w:val="ar_AE" w:bidi="ar_AE"/>
        </w:rPr>
        <w:t>بالعهد؟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تُكتب ٱلرَّحْمَةَ والأمانةَ على ألواح القلب.</w:t>
      </w:r>
      <w:r>
        <w:rPr>
          <w:b/>
          <w:rtl/>
          <w:cs/>
          <w:lang w:val="ar_AE" w:bidi="ar_AE"/>
        </w:rPr>
        <w:t xml:space="preserve">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على أي </w:t>
      </w:r>
      <w:r>
        <w:rPr>
          <w:b/>
          <w:rtl/>
          <w:cs/>
          <w:lang w:val="ar_AE" w:bidi="ar_AE"/>
        </w:rPr>
        <w:t xml:space="preserve">شيء </w:t>
      </w:r>
      <w:r>
        <w:rPr>
          <w:b/>
          <w:rtl/>
          <w:cs/>
          <w:lang w:val="ar_AE" w:bidi="ar_AE"/>
        </w:rPr>
        <w:t>يجب ألا يعتمد الابن؟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يعتمد الابن على فهمه الشخصي.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ينبغي للابن أن ينظر إلى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ألا يكن حكيمًا في عيني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يفعله الابن بماله؟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يجب على الابن أن يكرم </w:t>
      </w:r>
      <w:r>
        <w:rPr>
          <w:rtl/>
          <w:cs/>
          <w:lang w:val="ar_AE" w:bidi="ar_AE"/>
        </w:rPr>
        <w:t>الرّبّ (يهوه)</w:t>
      </w:r>
      <w:r>
        <w:rPr>
          <w:rtl/>
          <w:cs/>
          <w:lang w:val="ar_AE" w:bidi="ar_AE"/>
        </w:rPr>
        <w:t xml:space="preserve"> بما لديه من 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الشخص الذي يؤدبه الرّب؟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يؤدب الرب الشخص الذي يحبّه.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التي تتفوق الحكمة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أغلى وأفضل من الفضة والذهب.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جميع مسالك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مسالك الحكمة سلام.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صنع الرب بالحكمة؟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بالحكمة أسس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سيمنح الحياة للابن؟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 السليم والتمييز فيهما حياة لنفس الابن.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سار الابن في طريق الحكمة، ماذا سيحدث عند نومه؟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حينما ينام، لن يشعر بالخوف، وسيحلو له نومه.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يَجِبُ ألاّ يخاف الابن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للابن أن يخاف من رعب مفاجئ أو من خراب آتٍ.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للابن أن يفعله تجاه من هم أحق بالإكرام؟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لا ينبغي أن يمنع الخير عن أهله (المستحقين للخير).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للابن ألا يفعله تجاه جاره (صاحبه)؟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ألا يخطط لإيذاء جاره (صاحبه).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الشرير (المُلتوي) في عيني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الكاذب هو الشرير (المُلتوي) في عيني الرّب (يهوه).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يجازي الرب المستهزئين؟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الرب </w:t>
      </w:r>
      <w:r>
        <w:rPr>
          <w:rtl/>
          <w:cs/>
          <w:lang w:val="ar_AE" w:bidi="ar_AE"/>
        </w:rPr>
        <w:t>يَسْتَهْزِئُ بالمُسْتَهْزِئِين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٣: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يرثه الحكماء؟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الحكماء يرثون مجدًا وكرامة.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ألّا ينساه الأبناء؟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الأبناء ألا ينسوا تعاليم الأب ووصاياه.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الشيء الذي أخبر الأب ابنه بأن يحيا به؟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أخبر الأب ابنه بأنه سيحيا بحفظه لوصاياه.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ستفعل الحكمة للابن إذا لم يتركها الابن، لكنه أحبها؟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ستحفظه وتصونه.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ستقدمه الحكمة للابن إذا كان يقدّرها ويعتنقها؟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سترفّعه وتمجده، وتضع إكليلًا على رأسه، وتمنحه تاج جمالٍ.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طريق يقود الأب 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الأب يقود الابن ويهديه إلى سبُل الاستقامة.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يتمسك به الابن لأن فيه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يتمسك الابن بالأدب، لأنه هو حياته.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 الذي يجب على الابن أن يتجنبه؟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أن يتجنب طريق الأشرار.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الأشرار بالضرورة قبل نومهم؟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لا ينام الأشرار إن لم يفعلوا سوءًا.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٤: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يشبّه سبيل الصِّدِّيقِين؟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سَبِيلُ الصِّدِّيقِين</w:t>
      </w:r>
      <w:r>
        <w:rPr>
          <w:rtl/>
          <w:cs/>
          <w:lang w:val="ar_AE" w:bidi="ar_AE"/>
        </w:rPr>
        <w:t xml:space="preserve"> كنور الفجر الذي يزداد سطوعًا.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يشبّه طريق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طريق الأشرار كالظلام.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سبب التشديد على الابن أن يحفظ قلبه بكل اجتهاد؟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أن يحفظ قلبه بكل اجتهاد لأن منه تتدفق ينابيع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طبيعة الكلام أو القول الذي ينبغي للابن أن يتجنبه؟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أن يتجنب كلَّ نِفاقٍ في القولِ (الكلام الملتوي) وكُلَّ كلامٍ مُراوغٍ.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يوجّه الابن نظره أو اهتمامه؟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أن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يوجّه نظره للأمام (لقدامه).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سيتعلم الابن إذا ما أصغى للفهم؟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إذا ما أصغى الابن للفهم سيتعلّم أن يحسن التمييز.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تشبه المرأة الزانية (</w:t>
      </w:r>
      <w:r>
        <w:rPr>
          <w:b/>
          <w:rtl/>
          <w:cs/>
          <w:lang w:val="ar_AE" w:bidi="ar_AE"/>
        </w:rPr>
        <w:t>العاهِرة) في النهاية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تكون الزانية نهايتها </w:t>
      </w:r>
      <w:r>
        <w:rPr>
          <w:rtl/>
          <w:cs/>
          <w:lang w:val="ar_AE" w:bidi="ar_AE"/>
        </w:rPr>
        <w:t>مُرَّة كالعَلقَم</w:t>
      </w:r>
      <w:r>
        <w:rPr>
          <w:rtl/>
          <w:cs/>
          <w:lang w:val="ar_AE" w:bidi="ar_AE"/>
        </w:rPr>
        <w:t xml:space="preserve"> (</w:t>
      </w:r>
      <w:r>
        <w:rPr>
          <w:rtl/>
          <w:cs/>
          <w:lang w:val="ar_AE" w:bidi="ar_AE"/>
        </w:rPr>
        <w:t>كَٱلْأَفْسَنْتِينِ)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تتجه خطوات الزانية؟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قدما الزانية تنحدران للموت، وصولًا إلى 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 الذي ينبغي أن يسلكه الأبناء الحكماء من جهة الزانية وبيتها؟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الأبناء الحكماء أن يتخذوا مسلكًا بعيدًا عن المرأة الزانية وألا يقتربوا من منزلها.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يخسره (يفقده) الأبناء إذا تورطوا في عَلاقة بزانية؟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تورطوا مع زانية، فسيفقد الأبناء كرامتهم وسنين من حياتهم.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في نهاية حياة الأبناء إذا تورطوا في عَلاقة بامرأة زانية؟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تورطوا مع زانية، ستضعف أجسادهم.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الندم الذي قد يشعر به الأبناء في نهاية حياتهم إذا تورطوا في عَلاقة بامرأة زانية؟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تورطوا مع زانية، سيقولون في نهاية حياتهم إنهم نادمون على بغضهم للأدب ورفضهم التوبيخ الصحيح (التقويم).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نبع يشرب الأبناء؟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يشرب الأبناء الماء من وعائهم وآبارهم.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ينبغي أن يفرح الأبناء؟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يفرح الأبناء بامرأة صباهم.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يأسر الأبناء؟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على الابن أن تأسره محبة امرأة صباه.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يراه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يراقب جميع ما يفعله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سيقبض على الشرير ويمسك به بشدة؟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خطيّة الشرير ستتصيّده، وتعلّقه بحبالها.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للابن أن ينصب لنفسه فخًّا؟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ينصب الابن لنفسه فخًّا بوعده أن يقرض من لا يعرفه.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يفعله الابن ل</w:t>
      </w:r>
      <w:r>
        <w:rPr>
          <w:b/>
          <w:rtl/>
          <w:cs/>
          <w:lang w:val="ar_AE" w:bidi="ar_AE"/>
        </w:rPr>
        <w:t xml:space="preserve">يَنْجُوَ </w:t>
      </w:r>
      <w:r>
        <w:rPr>
          <w:b/>
          <w:rtl/>
          <w:cs/>
          <w:lang w:val="ar_AE" w:bidi="ar_AE"/>
        </w:rPr>
        <w:t>بنفسه؟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ل</w:t>
      </w:r>
      <w:r>
        <w:rPr>
          <w:rtl/>
          <w:cs/>
          <w:lang w:val="ar_AE" w:bidi="ar_AE"/>
        </w:rPr>
        <w:t>يَنْجُوَ</w:t>
      </w:r>
      <w:r>
        <w:rPr>
          <w:rtl/>
          <w:cs/>
          <w:lang w:val="ar_AE" w:bidi="ar_AE"/>
        </w:rPr>
        <w:t xml:space="preserve"> بنفسه أن يذهب إلى صاحبه فيلتمس منه أن يعفيه من وعده.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يتأمله الكسلان؟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الكسلان أن يراقب طرق النملة بتمعن.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تفعل النملة في أثناء الصيف؟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الصيف، تعدّ النملة طعامها وتخزّنه.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سيصيب الكسول الذي لا ينهض من سُباته (غفوته)؟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الكسول الذي لا ينهض من سُباته سيصيبه الفقر.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يعتمد عليه الرجل الشرير في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الرجل الشرير على اعوجاج كلامه (ناطقًا بالكذب).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سيحلّ بالشرير نتيجة مؤامراته الخبيثة؟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تحلّ الكارثة بالشرير في لحظة.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الأمور التي يكرهها الرب، وما الذي يمقته بشدّة؟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يوجد ستة أشياء يكرهها الرب، وسبعة تمقتها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الأقدام لا يحبها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يكره القدمين المسرعتين لفعل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الشهادة التي يكرهها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يكره شاهد الزور الذي يتفوه بالأكاذيب.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تُشَبَّه "الوصايا" و"الشريعة- أو التعاليم"؟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تُشَبَّه الوصيّة بالمصباح، والشريعة -التعاليم بالنور.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عواقب مضاجعة الابن لامرأة رجل 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معاشرة زوجة رجل آخر قد تكلّف الابن حياته نفسها.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سبب عدم كره الناس للسارق إذا ما سرق؟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لا يكره الناس السارق إذا سرق لسدّ حاجته عند جوعه.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يهلك حينما يرتكب شخص ما الزنا؟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يرتكب الزنا يهلك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6: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الشخص الذي ينتقم بسبب الزنا-ما الذي لن يقبله مطلقًا؟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يسعى للانتقام بسبب الزنا سيأبى الاسترضاء مهما كان التعويض.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يحفظه الابن ويصونه ليحيا؟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الابن أن يحفظ وصايا أبيه وتعاليمه، ويعيش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تحميه الحكمة والفهم؟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والفهم يحميان الابن من الانجذاب للمرأة المُغرية.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شاهد سليمان عندما نظر من وراء شبّاكه؟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لاحظ سليمان كثيرين من البنين الجُهّال، ومن بينهم شاب عديم 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المرأة التي قابلها الشاب ترتدي؟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المرأة ترتدي </w:t>
      </w:r>
      <w:r>
        <w:rPr>
          <w:rtl/>
          <w:cs/>
          <w:lang w:val="ar_AE" w:bidi="ar_AE"/>
        </w:rPr>
        <w:t>زِيِّ زانيةٍ جامِحةِ الهوَى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٧: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تفعله المرأة عند كل زاوية؟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المرأة تكمن عند كل زاوية، متربصة بصيدها.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المرأة مبكرًا في هذا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قدمت المرأة مبكرًا في هذا اليوم </w:t>
      </w:r>
      <w:r>
        <w:rPr>
          <w:rtl/>
          <w:cs/>
          <w:lang w:val="ar_AE" w:bidi="ar_AE"/>
        </w:rPr>
        <w:t>ذَبَائِح السَّلامة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كانت المرأة تسعى إليه بشوق ولهفة؟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المرأة تبحث بشوق ولهفة عن وجه الشاب.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16–18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تطلبه المرأة من الشاب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تدعو المرأة الشاب ليبقى معها في سريرها حتى الصباح.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زوج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زوج المرأة مضى في سفرٍ طويلٍ.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بأية طريقة ذهب الشاب وراء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سار الشاب وراء المرأة </w:t>
      </w:r>
      <w:r>
        <w:rPr>
          <w:rtl/>
          <w:cs/>
          <w:lang w:val="ar_AE" w:bidi="ar_AE"/>
        </w:rPr>
        <w:t>كثورٍ يُسَاقُ إلى الذَّبحِ، أو غزالٍ يسيرُ إلى الأسْرِ (الفخ)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كُلفة أفعال الشاب؟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أفعال الشاب ستكلّفه حياته.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النصائح الحكيمة المُقدّمة للشاب من جهة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يُنصح الشاب بحكمة ألا يضل سالكًا وراء طريق هذه المرأة.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طريق يقع بيت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بيت المرأة على الطريق للهاوية.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التي تنادي عند مدخل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تنادي عند مدخل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توجه الحكمة دعوتها؟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تدعو جميع بني آدم.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الأمور التي تتناولها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تخبر بالأمور النبيلة وما هو قويم.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الشيء الذي تفوقه الحكمة في قيمته؟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الحكمة أثمن من </w:t>
      </w:r>
      <w:r>
        <w:rPr>
          <w:rtl/>
          <w:cs/>
          <w:lang w:val="ar_AE" w:bidi="ar_AE"/>
        </w:rPr>
        <w:t>اللَّآلِئ (الجواهر)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٨: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يبغضه أولئك الذين يخافون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يخافون الرب يكرهون الشر والتفاخر والغطرسة وفم المكر.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يحكم الملوك والأمراء الذين يتمتعون بالحكمة؟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الملوك والأمراء الحكماء يحكمون بالعدل.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ثمر الحكمة أفضل؟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ثمر الحكمة أفضل من الذهب الخالص والفضة المنتقاة.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ستقدمه الحكمة لمن يحبّها؟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ستوّرث محبيها غنىً.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نشأت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تأسست الحكمة من العصور القديمة، </w:t>
      </w:r>
      <w:r>
        <w:rPr>
          <w:rtl/>
          <w:cs/>
          <w:lang w:val="ar_AE" w:bidi="ar_AE"/>
        </w:rPr>
        <w:t>مُنْذ البَدْءِ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الحكمة حين خلق الله الأرض والسموات؟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الحكمة حاضرة عندما خلق الله الأرض والسموات.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كانت الحكمة تفعله بجانب الرب عند خلقه لكل 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الحكمة مع الرب صانعًا ماهرًا حينما خلق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مسرّة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مسرّة الحكمة مع بني آدم.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 :35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يجد الحكمة، ما الذي يجده إضافة للحكمة؟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يجد الحكمة يجد الحياة ويحوز على رضى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8: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يحصل لمن أخفق العثور على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لا يجد الحكمة، لا يجد إلا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بنت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الحكمة </w:t>
      </w:r>
      <w:r>
        <w:rPr>
          <w:rtl/>
          <w:cs/>
          <w:lang w:val="ar_AE" w:bidi="ar_AE"/>
        </w:rPr>
        <w:t>بنَت بَيتَها.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تُوجَّه الدعوات التي ترسلها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الدعوات التي ترسلها الحكمة موجهة إلى ال</w:t>
      </w:r>
      <w:r>
        <w:rPr>
          <w:rtl/>
          <w:cs/>
          <w:lang w:val="ar_AE" w:bidi="ar_AE"/>
        </w:rPr>
        <w:t>جاهل</w:t>
      </w:r>
      <w:r>
        <w:rPr>
          <w:rtl/>
          <w:cs/>
          <w:lang w:val="ar_AE" w:bidi="ar_AE"/>
        </w:rPr>
        <w:t>، و</w:t>
      </w:r>
      <w:r>
        <w:rPr>
          <w:rtl/>
          <w:cs/>
          <w:lang w:val="ar_AE" w:bidi="ar_AE"/>
        </w:rPr>
        <w:t xml:space="preserve">لمنْ يُعوِزه الفهْمُ.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تقوله الحكمة عما يجب أن يتركه الجاهل وراءه؟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تنادي بأن يترك الجاهل طريق الجهالة.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يوبّخ مستهزئًا؟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يوبخ المستهزئ سيُهان، ويُعاب، ويكون مبغوضًا.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لرجل يوجّه رجلًا حكيمًا؟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يوجّه رجلًا حكيمًا سيكون محبوبًا.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</w:t>
      </w:r>
      <w:r>
        <w:rPr>
          <w:b/>
          <w:rtl/>
          <w:cs/>
          <w:lang w:val="ar_AE" w:bidi="ar_AE"/>
        </w:rPr>
        <w:t>بَدءُ الحِكْمة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مخافة الرب هي رأس الحِكْمة.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مَعرِفة القدُّوسِ</w:t>
      </w:r>
      <w:r>
        <w:rPr>
          <w:rtl/>
          <w:cs/>
          <w:lang w:val="ar_AE" w:bidi="ar_AE"/>
        </w:rPr>
        <w:t xml:space="preserve"> هي عين الفطنة والفهم.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صفات المرأة الحَمْقَاء؟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المرأة الحَمْقَاء </w:t>
      </w:r>
      <w:r>
        <w:rPr>
          <w:rtl/>
          <w:cs/>
          <w:lang w:val="ar_AE" w:bidi="ar_AE"/>
        </w:rPr>
        <w:t>صَخَّابَة و</w:t>
      </w:r>
      <w:r>
        <w:rPr>
          <w:rtl/>
          <w:cs/>
          <w:lang w:val="ar_AE" w:bidi="ar_AE"/>
        </w:rPr>
        <w:t>جَاهِلَة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وتعوزها المعرفة (بليدة).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وقع الأشياء المسروقة والخفية في البداية على من يستولي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تبدو الأشياء المسروقة والخفية في بدايتها جذابة وممتعة لمن يستولي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يسكن في بيت المرأة ال</w:t>
      </w:r>
      <w:r>
        <w:rPr>
          <w:b/>
          <w:rtl/>
          <w:cs/>
          <w:lang w:val="ar_AE" w:bidi="ar_AE"/>
        </w:rPr>
        <w:t>حَمْقَاء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بيت المرأة الجاهلة الموتى الذين هم في أعماق 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مشاعر الأب تجاه الابن الحكيم؟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الابن الحكيم </w:t>
      </w:r>
      <w:r>
        <w:rPr>
          <w:rtl/>
          <w:cs/>
          <w:lang w:val="ar_AE" w:bidi="ar_AE"/>
        </w:rPr>
        <w:t>يَسُرُّ أَبَاهُ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سيفعله الرب برغبات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سيفشّل الرب رغبات الأشرار.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عواقب اليد المرتخيّة؟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اليد المرتخيّة تٌصيّر الشخص فقيرًا.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العاملون بالحق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يعملون الحق ينالون بركات من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للمتبجح؟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المتبجح مصيره الخراب.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تستره المحبة؟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المحبة تستر جميع </w:t>
      </w:r>
      <w:r>
        <w:rPr>
          <w:rtl/>
          <w:cs/>
          <w:lang w:val="ar_AE" w:bidi="ar_AE"/>
        </w:rPr>
        <w:t>الذُّنوب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يوجد على شفتي الفهيم؟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توجد في كلام الفهيم.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يحدث لمن يرفض </w:t>
      </w:r>
      <w:r>
        <w:rPr>
          <w:b/>
          <w:rtl/>
          <w:cs/>
          <w:lang w:val="ar_AE" w:bidi="ar_AE"/>
        </w:rPr>
        <w:t>التَّوبـيخ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يرفض التَّوبـيخ يضل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تحمله كثرة الكلام ولا ينعدم؟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كثرَةُ الكلامِ لا تَخلو مِن الإثم (الخطية).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تحمله عطايا الرب الصالحة وبركاته؟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بركات وعطايا الرب الصالحة تُغني الحكيم.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شُبّه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الأشرار كالعاصفة (الزوبعة) التي تعبر، وتزول.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الدُّخَان للعينين؟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الكَسُول</w:t>
      </w:r>
      <w:r>
        <w:rPr>
          <w:rtl/>
          <w:cs/>
          <w:lang w:val="ar_AE" w:bidi="ar_AE"/>
        </w:rPr>
        <w:t xml:space="preserve"> يشبه الدُّخَان للعينين لمن </w:t>
      </w:r>
      <w:r>
        <w:rPr>
          <w:rtl/>
          <w:cs/>
          <w:lang w:val="ar_AE" w:bidi="ar_AE"/>
        </w:rPr>
        <w:t>أَرْسَلَهُ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ستكون سنوات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سِنُو الشِّرِّير تُقْصَر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طَرِيق الرَّب ملاذه؟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طَرِيقُ الرَّبِ ملاذ الذين يتمتعون بالاستقامة والنزاهة.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10: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يفيض من فم الصّديّق؟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فم الصّدّيق تفيض الحكمة.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يسبق الخزي والهوان؟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ٱلْكِبْرِيَاء </w:t>
      </w:r>
      <w:r>
        <w:rPr>
          <w:rtl/>
          <w:cs/>
          <w:lang w:val="ar_AE" w:bidi="ar_AE"/>
        </w:rPr>
        <w:t>تسبق الخزي والهوان.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الأثمن في يوم ا</w:t>
      </w:r>
      <w:r>
        <w:rPr>
          <w:b/>
          <w:rtl/>
          <w:cs/>
          <w:lang w:val="ar_AE" w:bidi="ar_AE"/>
        </w:rPr>
        <w:t>لسَّخَط (الغضب</w:t>
      </w:r>
      <w:r>
        <w:rPr>
          <w:rtl/>
          <w:cs/>
          <w:lang w:val="ar_AE" w:bidi="ar_AE"/>
        </w:rPr>
        <w:t>)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فعل البر ذو قيمة في يوم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يسقط الخائنين (الأشرار) في الفخ؟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يسقط في حفرة شر رغباتهم.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يخلّص الإنسان من الضيق؟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 يخلّص الإنسان من الضيق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 xml:space="preserve">أن يسلك بالحق.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يؤذي </w:t>
      </w:r>
      <w:r>
        <w:rPr>
          <w:b/>
          <w:rtl/>
          <w:cs/>
          <w:lang w:val="ar_AE" w:bidi="ar_AE"/>
        </w:rPr>
        <w:t>المُنَافِق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جاره (صاحبه)؟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المُنَافِق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يؤذي صاحبه بكلام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الصدّيق عوضًا عن التشهير؟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الشخص الأمين يكتم </w:t>
      </w:r>
      <w:r>
        <w:rPr>
          <w:rtl/>
          <w:cs/>
          <w:lang w:val="ar_AE" w:bidi="ar_AE"/>
        </w:rPr>
        <w:t>السِّرَّ</w:t>
      </w:r>
      <w:r>
        <w:rPr>
          <w:rtl/>
          <w:cs/>
          <w:lang w:val="ar_AE" w:bidi="ar_AE"/>
        </w:rPr>
        <w:t xml:space="preserve">، ولا يفشيه.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يتجنبه الإنسان عند التعامل مع الغرباء لتفادي الأذى؟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لا ينبغي للإنسان أن يضمن قرضًا لغريب.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يكسب </w:t>
      </w:r>
      <w:r>
        <w:rPr>
          <w:b/>
          <w:rtl/>
          <w:cs/>
          <w:lang w:val="ar_AE" w:bidi="ar_AE"/>
        </w:rPr>
        <w:t xml:space="preserve">الشِّرِّير </w:t>
      </w:r>
      <w:r>
        <w:rPr>
          <w:b/>
          <w:rtl/>
          <w:cs/>
          <w:lang w:val="ar_AE" w:bidi="ar_AE"/>
        </w:rPr>
        <w:t>أجرته؟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الشِّرِّير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يكذب ليكسب أجرته بالغش.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فيمن يُسرّ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يُسَرُّ الربُّ بأصحاب السيرة المستقيمة.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يمنح كل واحد الطُمَأنينة؟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الجميع يمكنهم الاطمئنان إلى أن الشرير لن يفلت حتمًا من العقاب.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يغرس البذار؟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يغرس البذار سيحصد أكثر.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يُروي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يروي الآخرين </w:t>
      </w:r>
      <w:r>
        <w:rPr>
          <w:rtl/>
          <w:cs/>
          <w:lang w:val="ar_AE" w:bidi="ar_AE"/>
        </w:rPr>
        <w:t>يُروَى</w:t>
      </w:r>
      <w:r>
        <w:rPr>
          <w:rtl/>
          <w:cs/>
          <w:lang w:val="ar_AE" w:bidi="ar_AE"/>
        </w:rPr>
        <w:t xml:space="preserve"> هو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يتَّكل على غناه؟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</w:t>
      </w:r>
      <w:r>
        <w:rPr>
          <w:rtl/>
          <w:cs/>
          <w:lang w:val="ar_AE" w:bidi="ar_AE"/>
        </w:rPr>
        <w:t>يتَّكل ع</w:t>
      </w:r>
      <w:r>
        <w:rPr>
          <w:rtl/>
          <w:cs/>
          <w:lang w:val="ar_AE" w:bidi="ar_AE"/>
        </w:rPr>
        <w:t>لى غناه يسقط.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يشبه شجرة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يسلكون بالحق </w:t>
      </w:r>
      <w:r>
        <w:rPr>
          <w:rtl/>
          <w:cs/>
          <w:lang w:val="ar_AE" w:bidi="ar_AE"/>
        </w:rPr>
        <w:t>شجَرة حياةٍ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سيحصل على ما يستحقه؟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يسلكون بالحق، وكذلك الأشرار والخطاة، سيحصلون على ما يستحقونه.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١٢: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يكرهه الغبي؟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الغبي يكره </w:t>
      </w:r>
      <w:r>
        <w:rPr>
          <w:rtl/>
          <w:cs/>
          <w:lang w:val="ar_AE" w:bidi="ar_AE"/>
        </w:rPr>
        <w:t>التَّوْبِيخ (التقويم)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يدينه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يدين رجل المكايد.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تاج الزوج؟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الزوجة الفاضلة تاج لزوجها.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١٢ :٥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التدابير التي يقدمها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الأشرار يقدمون تدابير مضللة (غادرة).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لبيت الصدّيقين (الذي يسلكون بالحق)؟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بيت الصدّيقين (الذي يسلكون بالحق) سيثبت.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يصون حياة بهيمته؟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الصِّدِّيق (الذي يسلك بالبر) ي</w:t>
      </w:r>
      <w:r>
        <w:rPr>
          <w:rtl/>
          <w:cs/>
          <w:lang w:val="ar_AE" w:bidi="ar_AE"/>
        </w:rPr>
        <w:t>راعي نفس بهيمته.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يُسقط الشرير في الفخ؟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يَسقط في فخّ أكاذيب كلامه.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يبدو سبيل الأحمق في عيني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سبيل الأحمق صالحًا في 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تشبّه كلمات الهذر المتهورة؟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الكلمات التي تُقال بتهور تشبه طعنات السيف.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يدور في نفوس من يدبرون لفعل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الغِشّ يكمن في قلوب مدبري الشّرّ.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مكرهة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يكره ال</w:t>
      </w:r>
      <w:r>
        <w:rPr>
          <w:rtl/>
          <w:cs/>
          <w:lang w:val="ar_AE" w:bidi="ar_AE"/>
        </w:rPr>
        <w:t>شِّفَاه الْكَاذِبَة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قد يتعرض له الكَسُول؟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قد يواجه الكَسُول العمل القسري (الخدمة </w:t>
      </w:r>
      <w:r>
        <w:rPr>
          <w:rtl/>
          <w:cs/>
          <w:lang w:val="ar_AE" w:bidi="ar_AE"/>
        </w:rPr>
        <w:t>بالسُّخرة)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طريق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طريق الأشرار </w:t>
      </w:r>
      <w:r>
        <w:rPr>
          <w:rtl/>
          <w:cs/>
          <w:lang w:val="ar_AE" w:bidi="ar_AE"/>
        </w:rPr>
        <w:t>تُضَلّلهُم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يجد الذين يسلكون سبُل البر؟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يسلكون سبُل البرّ يجدون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١٣: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على الابن الحكيم أن يسمع إليه ويقبله؟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الحكيم يقبل (يسمع) مشورة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للإنسان أن يحفظ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للإنسان أن يحفظ حياته بمراقبة وضبط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يشتهي كثيرًا ولا ينال شيئًا؟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الْكَسُول</w:t>
      </w:r>
      <w:r>
        <w:rPr>
          <w:rtl/>
          <w:cs/>
          <w:lang w:val="ar_AE" w:bidi="ar_AE"/>
        </w:rPr>
        <w:t xml:space="preserve"> يشتهي ويتمنى ولا ينال.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للبعض أن يصبحوا أغنياء حقًا؟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البعض يصبحون أغنياء حقًا بتبرعهم بكل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التهديد الذي لن يواجهه الفقير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الفقير لن يتعرض أبدًا للتهديد، لأنه </w:t>
      </w:r>
      <w:r>
        <w:rPr>
          <w:rtl/>
          <w:cs/>
          <w:lang w:val="ar_AE" w:bidi="ar_AE"/>
        </w:rPr>
        <w:t>لا يَجِد مَنْ يَفديه.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تولده الكبرياء؟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الكبرياء </w:t>
      </w:r>
      <w:r>
        <w:rPr>
          <w:rtl/>
          <w:cs/>
          <w:lang w:val="ar_AE" w:bidi="ar_AE"/>
        </w:rPr>
        <w:t>لاتُولِدُ إلاَّ الخصومة (الصراع)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يتبدد المال (تتناقص الثروة)؟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يتبدد المال أو يتناقص حين يكثر الزهو والكبرياء.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ينبوع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شَرِيعَةُ (نصيحة) الْحَكِيمِ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يَنْبُوع</w:t>
      </w:r>
      <w:r>
        <w:rPr>
          <w:rtl/>
          <w:cs/>
          <w:lang w:val="ar_AE" w:bidi="ar_AE"/>
        </w:rPr>
        <w:t xml:space="preserve"> 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أساس يتخذ الحكماء قراراتهم؟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يتخذ الحكماء قراراتهم بناءً على المعرفة.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الفائدة التي ستعود على من يقبل التوبيخ؟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الكرام نصيب من يقبل التوبيخ.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مع من ينبغي أن يسير المرء لكي يكون حكيمًا؟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لكي يصير المرء حكيمًا، ينبغي أن يرافق الحكماء.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تُخزن ثروة الخاطئ؟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ثروة الخاطئ تُخزن للصدّيقين الذين يسلكون بالبر.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الأب حبه لابنه؟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يُظهر الأب حبه لطفله بالاهتمام بتوجيهه وتأديبه.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13: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حالة بطن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بطن الشرير تظل خاوية (تأكل ولا تشبع).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تفعله المرأة الحكيمة؟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المَرأةُ الحكيمة تَبني بَيتَها.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يرذل الرب ويحتقره؟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المراوغ في سلوكه وتصرفاته يحتقر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يقدم على فعله الشاهد الأمين؟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الشاهد الأمين لا يكذبُ.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تجده على شفاه البليد؟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تجد المعرفة على لسان البليد.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لبيوت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بيوت الأشرار تخرب وتنهار.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لخيمة (لديار) المستقيمين؟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ديار المستقيمين تزدهر.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لغير الأمناء؟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غير الأمين سيجازى بمقتضى طرقه.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الجاهل عند التحذير؟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الجاهل سيجتاز السوء واثقًا بنفسه، ورافضًا للتحذير.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المرء الذي يغضب بسرعة؟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المرء الذي يغضب سريعًا يتصرف بحمق.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ينحني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ينحني الأشرار في محضر الأخيار (الصالحين).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لمن يخطط لفعل الخير؟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يخطط لفعل الخير يتمتع ب</w:t>
      </w:r>
      <w:r>
        <w:rPr>
          <w:rtl/>
          <w:cs/>
          <w:lang w:val="ar_AE" w:bidi="ar_AE"/>
        </w:rPr>
        <w:t>الرَّحمة والأمان.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نتيجة كل عمل جاد؟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كل عمل شاق ربح.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يَنبوع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تَقْوَى الرَّبِّ</w:t>
      </w:r>
      <w:r>
        <w:rPr>
          <w:rtl/>
          <w:cs/>
          <w:lang w:val="ar_AE" w:bidi="ar_AE"/>
        </w:rPr>
        <w:t xml:space="preserve"> يَنبوع 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يظهر الحماقة؟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القليل الصبر يظهر حماقته.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بأفعاله </w:t>
      </w:r>
      <w:r>
        <w:rPr>
          <w:b/>
          <w:rtl/>
          <w:cs/>
          <w:lang w:val="ar_AE" w:bidi="ar_AE"/>
        </w:rPr>
        <w:t>يُعَيِّر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خالقه؟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ظالم الفقير </w:t>
      </w:r>
      <w:r>
        <w:rPr>
          <w:rtl/>
          <w:cs/>
          <w:lang w:val="ar_AE" w:bidi="ar_AE"/>
        </w:rPr>
        <w:t xml:space="preserve">يُعَيِّرُ خالقه.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14: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يرفع شأن الأمة؟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البر (السلوك بالحق) يرفع شأن الأمة.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يصرف الغضب؟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الجواب الليّن يصرف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يراقبهم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عينا الرب مراقبتان الطالحين والصالحين.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الجاهل من تأديب الأب؟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الجاهل </w:t>
      </w:r>
      <w:r>
        <w:rPr>
          <w:rtl/>
          <w:cs/>
          <w:lang w:val="ar_AE" w:bidi="ar_AE"/>
        </w:rPr>
        <w:t>يَسْتَهِين</w:t>
      </w:r>
      <w:r>
        <w:rPr>
          <w:rtl/>
          <w:cs/>
          <w:lang w:val="ar_AE" w:bidi="ar_AE"/>
        </w:rPr>
        <w:t xml:space="preserve"> بتأديب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الذبيحة التي لا يحبها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ذبيحة الأشرار مكرهة الرب.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ينتظر تارك </w:t>
      </w:r>
      <w:r>
        <w:rPr>
          <w:b/>
          <w:rtl/>
          <w:cs/>
          <w:lang w:val="ar_AE" w:bidi="ar_AE"/>
        </w:rPr>
        <w:t>طَرِيقِ الرَّبِ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المُنحَرِف عن طَرِيقِ الرَّب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 xml:space="preserve">يُجازى بتَّأدِيب قَاسٍ.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الوجه طلقًا؟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القلب الفرحان يجعل الوجه طلقًا.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الأفضل من كنز عظيم يخالطه الهمّ؟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القليل مع مخافة الرب خير من كنزٍ عظيم مع هَمّ.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 نمط من الشخصيات </w:t>
      </w:r>
      <w:r>
        <w:rPr>
          <w:b/>
          <w:rtl/>
          <w:cs/>
          <w:lang w:val="ar_AE" w:bidi="ar_AE"/>
        </w:rPr>
        <w:t>يُسَكِّن الخِصَام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بَطِيءُ ٱلْغَضَب هو من</w:t>
      </w:r>
      <w:r>
        <w:rPr>
          <w:rtl/>
          <w:cs/>
          <w:lang w:val="ar_AE" w:bidi="ar_AE"/>
        </w:rPr>
        <w:t xml:space="preserve"> يُسَكِّن الخِصَام.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يحققه الابن الحكيم لأبيه؟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الحكيم يُسرّ أباه.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يسهم في نجاح الخطط؟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تنجح الخطط وتتم بكثرة المشيرين.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يهدمه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الرب يهدم (يستأصل) بيوت المتباهين.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يفعله الصدّيق قبل جوابه؟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الصدّيق يتروى قبل أن يجيب.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الحكيم حينما يُوبَّخ؟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الحكيم يسمع جيدًا لتوبيخ الآخر له.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15: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يسبق الكرامة؟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التواضع يسبق الكرامة.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تبدو جميع طرق الإنسان في نظره؟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طرق الإنسان تبدو نقية في عيني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خلق الرب الأشياء؟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لكل شيء خلقة الرب غرض في ذاته.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تُغفر الآثام (الخطايا)؟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تُغفر الآثام (الخطايا) بالرحمة والحق.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يرسم (يخطط) المرء طريقه، ماذا يفعل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الرَّب يُوَجِّه خَطْوَات من يسعى لتخطيط </w:t>
      </w:r>
      <w:r>
        <w:rPr>
          <w:rtl/>
          <w:cs/>
          <w:lang w:val="ar_AE" w:bidi="ar_AE"/>
        </w:rPr>
        <w:t xml:space="preserve">طريقه.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شيء يؤسس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العرش يتأسس ويُثبّت بالبر.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رسول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غَضَبُ ٱلْمَلِك هو رسول</w:t>
      </w:r>
      <w:r>
        <w:rPr>
          <w:rtl/>
          <w:cs/>
          <w:lang w:val="ar_AE" w:bidi="ar_AE"/>
        </w:rPr>
        <w:t xml:space="preserve">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الواجب اختياره، ومُفضّل عن اقتناء الذهب والفضة؟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اقتناء الحكمة والفطنة أفضل من اقتناء الذهب والفضة.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يسبق السقوط؟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ما يسبق السقوط تشامخ الروح.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للمرء أن يجد الخير فيمَا يتعلّم؟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المتأمل بكلمة الله ويتعقّل بها يجد خيرًا.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تأثير قلب الحكيم علی فمه؟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قلب الحكيم يُرشد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لو بدا طريق أنه مستقيم للإنسان، إلى أين يمكن أن يؤدي؟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حتى لو بدا الطريق مستقيمًا للإنسان، قد </w:t>
      </w:r>
      <w:r>
        <w:rPr>
          <w:rtl/>
          <w:cs/>
          <w:lang w:val="ar_AE" w:bidi="ar_AE"/>
        </w:rPr>
        <w:t>يُؤدِّي آخِرُها إلى الموت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يفرّق </w:t>
      </w:r>
      <w:r>
        <w:rPr>
          <w:b/>
          <w:rtl/>
          <w:cs/>
          <w:lang w:val="ar_AE" w:bidi="ar_AE"/>
        </w:rPr>
        <w:t>الأصْدقَاء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النميمة تفرّق الأصدقاء.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من يغمز بعينه؟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يغمز بعينيه يدبّر لعمل الشرّ.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تاج الجمال (المجد)؟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الشَّيـبَةُ</w:t>
      </w:r>
      <w:r>
        <w:rPr>
          <w:rtl/>
          <w:cs/>
          <w:lang w:val="ar_AE" w:bidi="ar_AE"/>
        </w:rPr>
        <w:t xml:space="preserve"> (</w:t>
      </w:r>
      <w:r>
        <w:rPr>
          <w:rtl/>
          <w:cs/>
          <w:lang w:val="ar_AE" w:bidi="ar_AE"/>
        </w:rPr>
        <w:t xml:space="preserve">فِي طَرِيقِ البِرِّ) </w:t>
      </w:r>
      <w:r>
        <w:rPr>
          <w:rtl/>
          <w:cs/>
          <w:lang w:val="ar_AE" w:bidi="ar_AE"/>
        </w:rPr>
        <w:t>تاج جمال (مجد).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الإنسان الأقوى من قاهر المُدن؟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يضبط أَهْوَاء رُوحِه خيرٌ مِنْ قَاهِر المُدنِ.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16: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تُلقى القُرعة؟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الرب هو من يلقى القرعة، والقرار مرهون لأمره.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يتعامل العبد العاقل (الحكيم) مع الابن المُخزي (الفاجر)؟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العبد العاقل (الحكيم) يسود على الابن المخزي (الفاجر).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يصغي الكاذب؟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الكاذب ي</w:t>
      </w:r>
      <w:r>
        <w:rPr>
          <w:rtl/>
          <w:cs/>
          <w:lang w:val="ar_AE" w:bidi="ar_AE"/>
        </w:rPr>
        <w:t xml:space="preserve">تجَاوب مع المتكلمين بالسُّوءِ (بكَلامِ الخُبْثِ).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يفرحون بالمصائب؟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الشامتون بالبلية، الذين يفرحون بالمصائب لن يفلتوا من العقاب.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للرشوة أن تكون كالسحر في نظر من يهديها؟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الرشوة تشبه حجر سحري كريم، إذ ينجح من يهديها في أي مكان يتوجه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ما الشيء الذي قد يخفق في إحداث تأثير عميق على الأحمق؟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ولو مئة ضربة لا يمكنها أن تؤثر بعمق على الأحمق.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يكون أسوأ من مواجهة دبّة سُرقت دَيَاسِمها (صغارها)؟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مواجهة الجاهل في حماقته أسوأ من مواجهة دبّة سُرقت دَيَاسِمها (صغارها).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يفعله المرء قبل نشوب النزاع (الخصام)؟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المرء أن يبتعد قبل أن يبدأ النزاع (الخصام).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الأشرار في عيني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يبرئ الأشرار، أو من يدين البريء الفاعل خيرًا كلاهما رجس عند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الرجل الذي يفتقر إلى 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عديم الفهم يقطع وعودًا ملزمة تجاه ديون جاره.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يؤدي لوقوع المرء في سوء؟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صاحب اللسان الشرير (المتقلب) يورط نفسه في السوء.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الدواء الشافي؟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القلب المسرور دواء شافٍ.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يسببه الابن الأحمق لأبيه وأمه؟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الأحمق سبب حزن لأبيه، ومرارة لأمه.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17: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يمكن اعتبار الأحمق حكيمًا؟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اعتبار الأحمق حكيمًا إذا التزم الصمت.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يجد الجاهل فيه متعة؟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الجاهل لا يجد متعة في 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يرافق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يأتي ومعه الاحتقار، ومع الإهانة يأتي الخزي والعار.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تسببه شفتي الجاهل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شفتا الجاهل تدخله في الخصومة والنزاع.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اللقم الحُلوة؟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كلمات النميمة مثل اللقم الحُلوة.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</w:t>
      </w:r>
      <w:r>
        <w:rPr>
          <w:b/>
          <w:rtl/>
          <w:cs/>
          <w:lang w:val="ar_AE" w:bidi="ar_AE"/>
        </w:rPr>
        <w:t>البرج</w:t>
      </w:r>
      <w:r>
        <w:rPr>
          <w:b/>
          <w:rtl/>
          <w:cs/>
          <w:lang w:val="ar_AE" w:bidi="ar_AE"/>
        </w:rPr>
        <w:t xml:space="preserve"> المَنِيع؟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اسْمُ الرَّب بُرْج مَنِيع.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اتجاه قلب الإنسان قبل سقوطه؟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سقوط الإنسان، يمتلأ قلبه بالكبرياء.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يصعب تحمله؟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الحزينة (المنسحقة) لا يحتملها أحد.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يبدو محقًا في البداية؟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يعرض قضيته أولًا يبدو على 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الأصعب من قهر مدينة حصينة؟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مصالحة الأخ بعد إهانته أصعب من قهر مدينة.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في اللسان من قوة (سلطان)؟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الحياة والموت تحت سلطة اللسان.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يجيب الغني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الغني يجيب الآخرين بخشونة.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يتمتع به الشخص إضافة إلى رغبته؟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جانب الرغبة يجب على المرء أن يمتلك المعرفة.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لمن يشهد زورًا؟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شاهد الزور لا ينجو من العقاب.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عندما يتوسل الفقير إلى أصدقائه؟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يتوسل الفقير إلى أصدقائه، لا يستجيبون.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من يحب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يحب نفسه يقتني الحكمة.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الإنسان المتعقل عند تعرضه للإهانة؟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الإنسان المتعقل يتجاوز عن الإساءة.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تقاطر الماء المستمر؟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الزوجة المتخاصمة تشبه نقرات الماء المستمر.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أين تأتي الزوجة </w:t>
      </w:r>
      <w:r>
        <w:rPr>
          <w:b/>
          <w:rtl/>
          <w:cs/>
          <w:lang w:val="ar_AE" w:bidi="ar_AE"/>
        </w:rPr>
        <w:t>العَاقِلَة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الزوجة العَاقِلَة (الحكيمة) هي من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للإنسان أن يقرض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يكرم الفقراء يقرض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سيحتاج إلى الإنقاذ للمرة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الغضوب (الجامح الغضب) سيحتاج إلى إنقاذه مرة ثانية.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للإنسان أن يكتسب الحكمة في نهاية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للإنسان أن يكتسب الحكمة في نهاية حياته بالاستماع إلى المشورة وقبول التأديب.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يدفع الناس إلى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إكرام الرب يقود الناس إلى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يستطيع الكسول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الكسول لا يستطيع حتى رفع يده من الطبق إلى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الابن الذي يسلب أبيه، ويُشرّد أمه؟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الذي يسلب أبيه، ويُشرّد أمه هو ابن مخز ومخجل.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19: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</w:t>
      </w:r>
      <w:r>
        <w:rPr>
          <w:b/>
          <w:rtl/>
          <w:cs/>
          <w:lang w:val="ar_AE" w:bidi="ar_AE"/>
        </w:rPr>
        <w:t xml:space="preserve">يَسْتَهْزِئ </w:t>
      </w:r>
      <w:r>
        <w:rPr>
          <w:b/>
          <w:rtl/>
          <w:cs/>
          <w:lang w:val="ar_AE" w:bidi="ar_AE"/>
        </w:rPr>
        <w:t>بالقضاء (العدالة)؟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شاهد الزور هو من </w:t>
      </w:r>
      <w:r>
        <w:rPr>
          <w:rtl/>
          <w:cs/>
          <w:lang w:val="ar_AE" w:bidi="ar_AE"/>
        </w:rPr>
        <w:t>يَسْتَهْزِئ بالقضاء (</w:t>
      </w:r>
      <w:r>
        <w:rPr>
          <w:rtl/>
          <w:cs/>
          <w:lang w:val="ar_AE" w:bidi="ar_AE"/>
        </w:rPr>
        <w:t>العدالة).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يثير غضب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يثير غضب الملك يخسر حياته.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يسرع إليه كل أحمق؟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أحمق يندفع مسرعًا إلى النزاع.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الشخص الذي يصعب العثور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الأمين هو من يصعب أن نجده.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لا يمكن لأي إنسان أن يدعيه عن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يمكن لأحد أن يدعي عن نفسه قائلًا، "</w:t>
      </w:r>
      <w:r>
        <w:rPr>
          <w:rtl/>
          <w:cs/>
          <w:lang w:val="ar_AE" w:bidi="ar_AE"/>
        </w:rPr>
        <w:t>إِنِّي نَقَّيْتُ قَلْبِي، وَتَطَهَّرْتُ مِنْ خَطِيئَتِي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يُعرف الولد (الصبي) عادةً؟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الولد (الصبي)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يُعرف أيضًا بأفعاله.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يحبه الإنسان فيقوده إلى الفقر؟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 النوم يؤدي إلى الفقر.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الجوهرة النفيسة؟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المعرفة تشبه الجوهرة الثمينة.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مذاق الخبز المُكتسب بالخداع لاحقًا؟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الخبز المُكتسب بالخداع يصبح طعمه لاحقًا كالحصى في الفم.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عواقب الابن الذي يلعن أبيه أو أمه؟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الابن الذي يلعن أبيه أو أمه </w:t>
      </w:r>
      <w:r>
        <w:rPr>
          <w:rtl/>
          <w:cs/>
          <w:lang w:val="ar_AE" w:bidi="ar_AE"/>
        </w:rPr>
        <w:t>سَيُطفأ سراجه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عِوَض الانتقام من آخر بسبب شر ما قد فعله، ماذا ينبغي للإنسان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لا يحاول أن يجازي عوضًا بشّرٍ، بل أن يصبر وينتظر الرب لينقذه وينجيه من السوء.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الفخ في التصرف بتسرع وتهور؟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 تتسرع بالتعهد (النذر للرب) دون تفكير.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يحفظ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الرَّحْمَةُ وَالْحَقُ </w:t>
      </w:r>
      <w:r>
        <w:rPr>
          <w:rtl/>
          <w:cs/>
          <w:lang w:val="ar_AE" w:bidi="ar_AE"/>
        </w:rPr>
        <w:t>يحفظان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20: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فخر الشُبّان؟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فخر الشُبّان في قوتهم.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يوجهه الرب حسب مشيئته؟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قُلُوبُ المُلُوكِ يوجهها الرب حيثما يريد.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المقبول عند الرب أكثر من الذبيحة؟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فعل العدل والحق أفضل عند الرب من الذبيحة.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يغتني بلسان كاذب؟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الغنى بلسان كاذب </w:t>
      </w:r>
      <w:r>
        <w:rPr>
          <w:rtl/>
          <w:cs/>
          <w:lang w:val="ar_AE" w:bidi="ar_AE"/>
        </w:rPr>
        <w:t>فَخٌّ يُؤَدِّي إلَى مَوْت صاحبه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ينجرف الأشرار بعيدًا؟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الأشرار ينجرفون بعيدًا لأنهم </w:t>
      </w:r>
      <w:r>
        <w:rPr>
          <w:rtl/>
          <w:cs/>
          <w:lang w:val="ar_AE" w:bidi="ar_AE"/>
        </w:rPr>
        <w:t>أبَوْا</w:t>
      </w:r>
      <w:r>
        <w:rPr>
          <w:rtl/>
          <w:cs/>
          <w:lang w:val="ar_AE" w:bidi="ar_AE"/>
        </w:rPr>
        <w:t xml:space="preserve"> إجراء العدل.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يظهر في عيني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الرحمة (النعمة) لا تظهر في عيني الشرير.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يتعلم الحكمة عند عقاب المستهزئ؟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الجاهل يتعلم الحكمة عندما يُعاقب المستهزئ.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تحققه الهدية في الخفاء؟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الهدية في الخفاء تخمد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يستقر الشارد عن طريق المعرفة؟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الشارد عن طريق المعرفة يستقر بين جماعة الموتى.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المكان الأفضل من العيش مع زوجة كثيرة النزاع؟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العيش في الصحراء أفضل من العيش مع زوجة كثيرة النزاع.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في قدرة الرجل الحكيم أن يدمره؟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الرجل الحكيم يستطيع إسقاط حصن مدينة المحاربين الأشدّاء.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يُطلق على المتكبر </w:t>
      </w:r>
      <w:r>
        <w:rPr>
          <w:b/>
          <w:rtl/>
          <w:cs/>
          <w:lang w:val="ar_AE" w:bidi="ar_AE"/>
        </w:rPr>
        <w:t>المُنْتفِخ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المتكبر المُنْتفِخ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يُسمى "</w:t>
      </w:r>
      <w:r>
        <w:rPr>
          <w:rtl/>
          <w:cs/>
          <w:lang w:val="ar_AE" w:bidi="ar_AE"/>
        </w:rPr>
        <w:t>المُسْتَهْزِئ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الذبيحة المكروهة عند الرب؟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ذبيحة الأشرار رجس عند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ينجح ضد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ما من حكمة ولا فهم ولا مشورة تنجح ضد الله.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يحقق النصر في يوم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هو من يمنح النصر في يوم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فيمَ يشترك الأغنياء والفقراء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هو خالق كل من الغني والفقير.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سبب مكافأة المرء بالغِنَى والكرامَة والحَيَاة؟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الغِنَى والكرامَة والحَيَاةُ مكافأة التواضع ومخافة (تقوى) الرب.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تعلّم الطفل ما ينبغي أن يفعله، ما الذي لن يحيد عنه حينما يشيخ؟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تعلّم الطفل ما ينبغي أن يفعله، فلن يحيد عما تعلّم حينما يشيخ.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العَلاقة بين المُقترض والمُقرِض؟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المُقتَرِض مُسْتعْبدٌ لِلمُقْرِض.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سيتوقف عند طرد المستهزئ؟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طُرد المستهزئ، توقف النزاع والخلافات والإهانات.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العذر الذي يستخدمه الكسلان؟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الكسول يتذرع قائلًا، إنه في الخارج أسد يفترسه إن خرج للشوارع.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يجذب أولئك الذين يقعون في حب زانية؟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يسقطون في حب زانية يثيرون غضب الرب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يخلّص الولد من الحماقة؟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عصا التأديب تُبعد الحماقة عن الولد.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فيمن يجب على الإنسان أن يضع ثقته؟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الإنسان أن يضع ثقته في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تجنبه عند التعامل مع الفقراء والمعوز؟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يتعرض الفقراء والمعوزين للسرقة أو الظلم.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الرب بمن يسلب الفقراء؟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سيهلك حياة الذين يسلبون 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 على المرء أن يتجنب مصادقة الغضوب؟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يصادق المرء إنسانًا يتحكم فيه الغضب، لأنه يألف طرقه ويقع في الفخ.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يخسره المرء إذا لم يستطع سداد ديونه؟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يفقد المرء سريره إذا لم يتمكن من سداد ديونه.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لا يُسمح بنقله من موضعه؟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يجب نقل معالم التخم القديمة التي أقامها الأجداد.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ينبغي للمرء أن ينتبه جيدًا إلى ما هو أمامه؟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يجلس المرء لتناول الطعام مع حاكم، يجب عليه أن ينتبه جيدًا إلى ما يوجد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يعرف الحكيم أن يتوقف عن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الحكيم يعرف متى يتوقف عن إجهاد النفس بالعمل الشاق بهدف أن يصبح ثريًا.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حينما ينصّب تركيز الإنسان على المال (الثروة)؟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ينصب تركيز الإنسان على الثروة تتلاشى في لمح البصر.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لِمَ لا يكون قلب البخيل معك حينما يدعوك لتأكل وتشرب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قلب الرجل البخيل ليس معك لأنه يحسب تكلفة ما يأكله.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يستجيب الجاهل لكلمات الحكمة في أقوالك؟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الجاهل يستحقر كلمات الحكمة في أقوالك.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سيدافع (يحامي) عن قضية الأيتام؟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فاديهم قوي وسيحامي عن قضية الأيتام.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ألا يُخفى عن الولد (الصبي)؟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عدم منع التأديب عن الولد (الصبي).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سيبهج قلب الأب؟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سيبتهج قلب الأب حينما يتكلم ابنه بما هو حق ومستقيم.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يجب ألّا نرافقه؟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المرء تجنب مرافقة السكّيرين أو المفرطين في الأكل.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للمرء أن يحرص على شرائه؟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ينبغي للمرء أن </w:t>
      </w:r>
      <w:r>
        <w:rPr>
          <w:rtl/>
          <w:cs/>
          <w:lang w:val="ar_AE" w:bidi="ar_AE"/>
        </w:rPr>
        <w:t>يشتَرِي الحَقّ والحِكمَة والمعرِفة والفَهم،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يقدمه الابن لأبيه؟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يهب الابن قلبه لأبيه.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تضيفه زوجة رجل آخر بين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زوجة رجل آخر تزيد من الغادرين بين الناس- وتدفعهم إلى الخيانة.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يشعر بالبؤس، ويخوض الصراعات؟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يشعر بالبؤس ويخوض الصراعات والنزاعات من يظل عالقًا في شرب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ترى عيون من ينظر إلى النبيذ الأحمر؟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ينظر إلى النبيذ عندما يتألق لونه الأحمر، عيناه قد ترى أشياء غريبة.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يعد السكير بفعله حينما يستفيق من سكره؟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السكير إنه سيبحث عن المزيد من الشراب حين يستفيق.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لا ينبغي أن نحسدهم؟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للمرء أن يحسد الأشرار.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يتأسس البيت؟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يتأسس البيت على 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الأفضل من القوي؟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يمتلك المعرفة أفضل من القوي.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يُطلق الناس على من يخطط لفعل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يخطط لفعل الشر يسميه الناس "مُفسدًا- متآمرًا- أبا المشاكل"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لقوة المرء أن تظهر ضعيفة؟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يُظهر المرء جبنه في يوم الشدة، فإنه يبين ضعف قوته.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يمنح الله لكل شخص؟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يمنح كل شخص ما يستحق.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يكمن الأشرار لفعله؟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الأشرار يترقبون الفرصة لمهاجمة بيت البار الذي يفعل الخير.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الرب إذا احتفل شخص بسقوط عدوه؟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سيرى الرب ويرفض ذلك الأمر، ويصرف غضبه عن العدو.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لسراج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سراج الشرير ينطفئ.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ينبغي للمرء ألّا يرافقه؟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للمرء ألّا يرافق من يتمردون ضد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لمن يقول للمذنب، "أَنْتَ بَرِيءٌ"؟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ذلك الشخص ستلعنه الشعوب وتكرهه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القبلة على الشفتين؟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الإجابة الصادقة مثل القبلة على الشفتين.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للمرء اجتنابه عند الحديث عن جاره؟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للمرء أن يقول إنه سيفعل بجاره كما فعل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شكل حقل </w:t>
      </w:r>
      <w:r>
        <w:rPr>
          <w:b/>
          <w:rtl/>
          <w:cs/>
          <w:lang w:val="ar_AE" w:bidi="ar_AE"/>
        </w:rPr>
        <w:t>الرَّجُل الكَسْلَانِ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في حقل الرجل الكسلان، نمت الأشواك، وامتلأت الأرض بالقراص </w:t>
      </w:r>
      <w:r>
        <w:rPr>
          <w:rtl/>
          <w:cs/>
          <w:lang w:val="ar_AE" w:bidi="ar_AE"/>
        </w:rPr>
        <w:t>(الأعشَابَ الضَّارَّة)</w:t>
      </w:r>
      <w:r>
        <w:rPr>
          <w:rtl/>
          <w:cs/>
          <w:lang w:val="ar_AE" w:bidi="ar_AE"/>
        </w:rPr>
        <w:t>، وسوره منهدم.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24: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يداهم الكسلان كلّصٍّ؟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الفقر يداهم الكسلان كما يأتي اللِّص.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مؤلف هذا المثل؟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الملك سليمان هو كاتب هذا المثل.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مجد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مجد الله يكمن في إخفاء الأمر.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أمثال 25: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يثبت عرش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يثبت عرش الملك بالبر، وذلك بإبعاد الشرير عن حضرة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الأفضل من الوقوف في موضع العظماء؟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الأفضل أن تنتظر الملك ليقول لك، "</w:t>
      </w:r>
      <w:r>
        <w:rPr>
          <w:rtl/>
          <w:cs/>
          <w:lang w:val="ar_AE" w:bidi="ar_AE"/>
        </w:rPr>
        <w:t>ٱرْتَفِعْ إِلَى هُنَا</w:t>
      </w:r>
      <w:r>
        <w:rPr>
          <w:rtl/>
          <w:cs/>
          <w:lang w:val="ar_AE" w:bidi="ar_AE"/>
        </w:rPr>
        <w:t>"، عوضًا عن الوقوف في موضع العظماء.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شهدت شيئًا ضد جارك، فمَ الداعي ألّا تتسرع في ذكر ما شهدته في ساحة القضاء لمحاكمته؟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تتسرع في تقديمه للمحاكمة لأن جارك قد يجعلك تشعر بالحرج.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الرسول الأمين لسيّده؟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الرسول الأمين ينعش نفس سيّده.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إقناع الحاكم؟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إقناع الحاكم بالصبر.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لجارك أن يشعر بالضجر منك؟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يشعر جارك بالملل إن أكثرت في زيارة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القدم المُخلّعة (المكسورة)؟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الرجّل غير الأمين الذي تثق به يشبه القدم المُخلّعة (المكسورة).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لك فعله تجاه عدوك؟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تقدم لعدوك طعامًا ليأكل وماءً ليشرب.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الرب لمن يقدم لعدوه طعامًا وشرابًا؟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سيكافئ الله من يقدم طعامًا وشرابًا لعدوه.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يؤثر على المرء؟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اللعنة </w:t>
      </w:r>
      <w:r>
        <w:rPr>
          <w:rtl/>
          <w:cs/>
          <w:lang w:val="ar_AE" w:bidi="ar_AE"/>
        </w:rPr>
        <w:t>من غيْر عِلَّة</w:t>
      </w:r>
      <w:r>
        <w:rPr>
          <w:rtl/>
          <w:cs/>
          <w:lang w:val="ar_AE" w:bidi="ar_AE"/>
        </w:rPr>
        <w:t xml:space="preserve"> لا تستقر على المرء.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إذا تجاوب المرء مع حماقة الجاهل؟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المرء الذي يتجاوب مع حماقة الجاهل يصير جاهلًا مثله.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قطع الشخص لقدميه؟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إرسال رسالة بيد الأحمق يشبه قطع القدمين.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يشبّه من يستأجر الأحمق؟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يستأجر الأحمق يكون كرامي سهام يجرح الكُلّ بغير تمييز.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أمثال 26: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يُشبّه الأحمق بالكلب الذي يعود إلى قيئه؟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الأحمق يشبّه بالكلب الذي يعود إلى قيئه، لأنه يكرر تصرفاته الحمقاء.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حركة الباب على مفاصله؟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الباب الذي يتحرك على مفاصله يشبه حركة الكسلان على سريره.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يرى الكسلان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يبدو الكسلان أكثر حكمة من سبعة رجال ذوي فطنة في أعين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قول المرء بعد خداعه لجاره؟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المرء بعد أن خدع جاره: "</w:t>
      </w:r>
      <w:r>
        <w:rPr>
          <w:rtl/>
          <w:cs/>
          <w:lang w:val="ar_AE" w:bidi="ar_AE"/>
        </w:rPr>
        <w:t>كُنْتُ أمْزَحُ فقط</w:t>
      </w:r>
      <w:r>
        <w:rPr>
          <w:rtl/>
          <w:cs/>
          <w:lang w:val="ar_AE" w:bidi="ar_AE"/>
        </w:rPr>
        <w:t>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يشعل مثير المشاكل؟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المثير للمشاكل يشعل النزاع.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للشخص أن يخفي مشاعر الكراهيَة تجاه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يكره الآخرين يخفي خداعه بكلماته (بمعسول الشفاه).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يحفر الحفرة؟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يحفر الحفرة يقع فيها.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تأثير الفم المتملق؟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الفم المتملق يسبب خرابًا.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ضرورة تجنب التفاخر بالغد؟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للمرء أن يتفاخر بالغد لأنه لا يعلم ما الذي قد يحدث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يفوق وزن الرمل ثقلًا؟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غضب الجاهل أثقل من حمل الرمل.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يفعله العدو لخداعك؟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يُظهِر لك العدو الكثير من الود ليخدعك.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يكون كل مرٍ حلو؟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للنفس الجائعة كل مرٍ حلو.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الشخص الذي خيرٌ من أخ بعيد؟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الجار القريب خير من أخ بعيد.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ذو البصيرة حينما يرى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الرجل الحكيم يتوارى عندما يرى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تعدّ المباركة بصوت عالٍ لعنة؟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الصباح الباكر، المباركة بصوت عالٍ تعدّ لعنة.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المقصود بكبح (إيقاف) الرياح؟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السيطرة على جماح الزوجة التي تثير النزاع يشبه السيطرة على جموح الرياح.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يشبه الحديد الذي يصقل الحديد؟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الإنسان الذي يُعلِّم صديقه ويُهذِّبُه يكون كالحديد الذي يصقل الحديد.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يشبع أبدًا، تمامًا مثل الهلاك؟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عيون الإنسان لا تشبع أبدًا، تمامًا مثل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لن يزيل حتى حماقة الأحمق؟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حماقة الأحمق لن تزول حتى لو طحن بمدقة.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مدى يدوم الغِنى (الثراء)؟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الغِنى لا يدوم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27: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توفره الحُملان لأهل البيت؟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توفر الحُملان الكِساء (الملبس) لأهل البيت.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يهرب حتى في غياب من يلاحقه؟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هو من يهرب، وليس من يطارده.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ينالون المدح من مهملي (تاركي) الشريعة؟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ينال المدح من مهملي (تاركي) الشريعة.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الأكثر أهمية، المال أم النزاهة (الاستقامة)؟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النزاهة (الاستقامة) أكثر أهمية من المال.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لثروة الشخص الذي يصبح غنيًا بواسطة فرض فائدة عالية القيمة؟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ستُمنح ثروته لآخر يكون رحيمًا بالفقراء.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سيقع في الحفرة التي حفرها؟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يضل البارّ (المستقيم) ليسلك في طريق الشر سيسقط في حفرته التي حفرها لنفسه.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رد فعل الناس عند يأتي (يتسلط)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يأتي الأشرار يتوارى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للخاطي أن يُرحَم؟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من يقر بخطاياه ويتركها يُرحَم.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تطول أيام حكم الحاكم؟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للحاكم أن يطيل أيام حكمه إذا أبغض الربح الحرام (النهب).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الإنسان طريدًا حتى وفاته؟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المُثقّل بارتكاب سفك دَمٍ، يظل طريدًا حتى وفاته.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لشخص أن يشتد فقره؟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اتبع الشخص أوهامًا باطلة، سيشتد فقره.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يبحث البخيل عن الغنى؟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البخيل يبحث عن الغني السريع.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نتائج التوكل على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يتكل على الرب ينجح ويزدهر.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28: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لمن يغض الطرف (يغلق عينيه) عن الفقراء؟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يغلق عينيه عن الفقراء سيكثر لاعنوه.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لمن يظل عنيدًا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 xml:space="preserve">(يقسّى عنقه) بعد كثرة من التوبيخ؟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يظل عنيدًا (يقسّي عنقه) بعد توبيخات كثيرة سيُكسر ولا شفاء.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يبدد غني الإنسان وثروته؟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مرافقة الزانيات تبدد ثروة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يوقع الشرير في الفخ؟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الشرير سيقع في فخ خطيته.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الإنسان الذي يصرف (يُهَدِّئ) الغضب؟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الحكماء هم من يهدئون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يسعى المتعطشون للدماء ورائهم لقتلهم؟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المتعطشون للدماء يسعون لقتل الأبرار (المستقيمين).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يتعامل الحكيم مع غضبه؟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الحكيم يتحكم في غضبه ويضبط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للملك أن يثبت عرشه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للملك أن يرسخ عرشه إلى الأبد بأن يعدل في حكمه على 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نتائج تأديب الابن؟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المؤدب (المنضبط) يريح والديه ويبهج قلبيهما.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الشعب إذا لم يحفظوا الشريعة؟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 يحفظ الشعب الشريعة يجمحون.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الأسوأ من أن تكون جاهلًا؟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أن يكون الإنسان </w:t>
      </w:r>
      <w:r>
        <w:rPr>
          <w:rtl/>
          <w:cs/>
          <w:lang w:val="ar_AE" w:bidi="ar_AE"/>
        </w:rPr>
        <w:t xml:space="preserve">مُتهوّرًا، فهذا </w:t>
      </w:r>
      <w:r>
        <w:rPr>
          <w:rtl/>
          <w:cs/>
          <w:lang w:val="ar_AE" w:bidi="ar_AE"/>
        </w:rPr>
        <w:t>أسوأ من أن يكون جاهلًا.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الإنسان الذي يُمنح الكرامة؟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الإنسان ذو الروح المتواضعة هو من ينال الكرامة والتقدير.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الرب لمن يتكل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يحمي من يتكلون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29: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يعدّ مكرهة للصدّيق (الذي يسلك بالبر والحق)؟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الظالم مكرهة للصديق (الذي يفعل يسلك بالبر بالحق).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كاتب هذه الأقوال في سفر الأمثال؟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أقوال أ</w:t>
      </w:r>
      <w:r>
        <w:rPr>
          <w:rtl/>
          <w:cs/>
          <w:lang w:val="ar_AE" w:bidi="ar_AE"/>
        </w:rPr>
        <w:t>جُورَ بْنِ مُتَّقِيَة مَسَّا</w:t>
      </w:r>
      <w:r>
        <w:rPr>
          <w:rtl/>
          <w:cs/>
          <w:lang w:val="ar_AE" w:bidi="ar_AE"/>
        </w:rPr>
        <w:t xml:space="preserve"> هي المكتوبة في هذا الفصل.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يتعلمه كاتب هذا الفصل؟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يتعلّم الكاتب بعد الحكمة.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لمن يزيد على كلمات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سَيُوَبِّخُ الله من يزيد على كلمته.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مقدار الغنى الذي يتمنى الكاتب أن يصل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يتمنى الكاتب ألا يعاني لا من الفقر ولا من الغنى.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يخشى الكاتب أن يفعله لو صار غنيًا؟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الكاتب يخشى لو أصبح غنيًا أن يجحد الرب وينكره.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لم يتطهّر بعد من رجاسته؟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الجيل الذي يشتم (يلعن) أباه ولا يبارك أمه لم يتطهّر بعد من رجاسته.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يتعامل الجيل المتكبر مع الفقراء؟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الجيل المتكبر يفترس الفقراء ويستغلهم.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الأشياء الأربعة التي لا تقول "يكفي"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أربعة أشياء لا تقول "كفى" هي الهاوية، الرحم العاقر، الأرض العطشى للماء، والنار.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الآخر الذي لا يفهمه الكاتب بسبب روعته الفائقة؟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الكاتب لا يفهم زحف الأفعى بين الصخرة.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أول سبب يذكره الكاتب لاضطراب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 سبب لاضطراب الأرض يكون عندما يصبح العبد ملكًا.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يدهش الكاتب من جهة الجراد؟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يجد الكاتب الجراد مذهلًا لأنه ليس لديهم ملك، ومع ذلك يسيرون جميعًا في فِرقٍ مصطفّة (منتظمة).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لا يرجع (يخاف) من قدام أي 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الأسد لا يرجع (يخاف)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من قدام أي شيء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المرء إن كان يخطط للشر؟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يخطط للشر يجب أن يطبق يده على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30: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نتائج الغضب؟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إثارة الغضب تولّد الخصام.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كاتب هذا الفصل؟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المَلِك لَمُوئِيل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هو كاتب هذا الفصل.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لا ينبغي للملك أن يعطي طرقه؟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له أن يعطي طرقه ل</w:t>
      </w:r>
      <w:r>
        <w:rPr>
          <w:rtl/>
          <w:cs/>
          <w:lang w:val="ar_AE" w:bidi="ar_AE"/>
        </w:rPr>
        <w:t>من يُدمِّرنَ مُلوكًا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ينساه الحكام حين يشربون الخمر والمسكرات؟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ينسى الحكام ما أقروه من قوانين حين يشربون الخمر والمسكرات.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الذين يجتازون في ضيق شديد، ماذا ينسون حين يشربون الخمر والمسكرات؟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يجتازون في ضيق شديد يشربون لعلهم ينسون شقائهم.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حقوق ينبغي للملك أن يدافع عنها؟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على الملك أن يدافع عن حقوق الفقراء والمساكين.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يفوق قيمة الجواهر؟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المَرْأَة الفَاضلَة (الصالحة)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أثمنُ مِن الأحْجار الكرِيمة (الجواهر)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تفعله الزوجة الصالحة طيلة حياتها؟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تفعل الخير لزوجها ولا تتسبب له في الشر كل أيام حياتها.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تستيقظ الزوجة الصالحة؟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تنهض من نومها والليل ما زال مستمرًا.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تتنطق (تلبس) الزوجة الصالحة؟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تنطّق الزوجة الصالحة حقويها بالقوة.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تبسط الزوجة الصالحة كفيّها؟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تبسط كفيّها للفقير، ويد العون لإغاثة المسكين.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يجلس زوج المرأة الفاضلة (الزوجة الصالحة)؟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زوجها يجلس مع الشيوخ عند مجالس بوابات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تنطق به المرأة الفاضلة (الزوجة الصالحة)؟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المرأة الفاضلة في لسانها شريعة اللطف والمحبة.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أبناء المرأة الفاضلة (الزوجة الصالحة) ماذا يسمونها؟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أبناؤها يباركونها.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الأمثال 31: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هي المرأة التي تمدح؟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المرأة المُتّقية الرب هي التي تُمدَح.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