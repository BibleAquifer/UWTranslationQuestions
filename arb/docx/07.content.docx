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Questions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JDG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كان سيقود شعب إسرائيل عندما ذهبوا لمحاربة الكنعانيين؟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يَهوذَا سيقود شعب إِسْرَائِيل للقتال ضد الكنعانيين.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١: ٤–٥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ضد من حارب رجال يهوذا؟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قاتل رجال يهوذا ضد </w:t>
      </w:r>
      <w:r>
        <w:rPr>
          <w:rtl/>
          <w:cs/>
          <w:lang w:val="ar_AE" w:bidi="ar_AE"/>
        </w:rPr>
        <w:t>أَدُونِيَ بَازَقَ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١: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من الذي جمع طعامهم من تحت مائدة </w:t>
      </w:r>
      <w:r>
        <w:rPr>
          <w:b/>
          <w:rtl/>
          <w:cs/>
          <w:lang w:val="ar_AE" w:bidi="ar_AE"/>
        </w:rPr>
        <w:t>أَدُونِي بَازَقَ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سبعون ملكًا، الذين قُطعت </w:t>
      </w:r>
      <w:r>
        <w:rPr>
          <w:rtl/>
          <w:cs/>
          <w:lang w:val="ar_AE" w:bidi="ar_AE"/>
        </w:rPr>
        <w:t xml:space="preserve">أَبَاهِمُ أَيْدِيهِمْ وَأَرْجُلِهِمْ كَانُوا يَلْتَقِطُونَ </w:t>
      </w:r>
      <w:r>
        <w:rPr>
          <w:rtl/>
          <w:cs/>
          <w:lang w:val="ar_AE" w:bidi="ar_AE"/>
        </w:rPr>
        <w:t xml:space="preserve">طعامهم من </w:t>
      </w:r>
      <w:r>
        <w:rPr>
          <w:rtl/>
          <w:cs/>
          <w:lang w:val="ar_AE" w:bidi="ar_AE"/>
        </w:rPr>
        <w:t>تَحْتَ</w:t>
      </w:r>
      <w:r>
        <w:rPr>
          <w:rtl/>
          <w:cs/>
          <w:lang w:val="ar_AE" w:bidi="ar_AE"/>
        </w:rPr>
        <w:t xml:space="preserve"> تحت مائدة </w:t>
      </w:r>
      <w:r>
        <w:rPr>
          <w:rtl/>
          <w:cs/>
          <w:lang w:val="ar_AE" w:bidi="ar_AE"/>
        </w:rPr>
        <w:t>أَدُونِي بَازَقَ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١: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الاسم السابق لمدينة حبرون؟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 اسم حبرون سابقًا </w:t>
      </w:r>
      <w:r>
        <w:rPr>
          <w:rtl/>
          <w:cs/>
          <w:lang w:val="ar_AE" w:bidi="ar_AE"/>
        </w:rPr>
        <w:t>قَرْيَةَ أَرْبَعَ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١: ١٢–١٣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قدمه كالب لعُثْنِيئِيل؟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أعطى كالب ابنته عكسة لتكون زوجة لعثنيئيل.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١: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نظرًا لأن عَكْسَة كانت في الجنوب، ماذا أرادت من أبيها أن يعطيها؟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نظرًا لأن عَكْسَة كانت في الجنوب، طلبت منه أن يعطيها ينابيع الماء.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١: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تقع صحراء يهوذا؟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صحراء يهوذا تقع في الجنوب.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يتمكن شعب يهوذا من طرد سكان الوادي؟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يتمكنوا من طرد سكان الوادي لأن السكان كانت لديهم مركبات حديد.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عاش اليبوسيون مع بنيامين في أورشليم؟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بما أن شعب بنيامين لم يطرد اليبوسيين الذين كانوا يسكنون في أورشليم، فقد عاش اليبوسيون مع شعب بنيامين في أورشليم.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1: 25–26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حدث للرجل الذي ظهر للجواسيس الذين من بيت يوسف وأراهم ال</w:t>
      </w:r>
      <w:r>
        <w:rPr>
          <w:b/>
          <w:rtl/>
          <w:cs/>
          <w:lang w:val="ar_AE" w:bidi="ar_AE"/>
        </w:rPr>
        <w:t xml:space="preserve">مدخل </w:t>
      </w:r>
      <w:r>
        <w:rPr>
          <w:b/>
          <w:rtl/>
          <w:cs/>
          <w:lang w:val="ar_AE" w:bidi="ar_AE"/>
        </w:rPr>
        <w:t>إلى بيت إيل؟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أطلق الجواسيس الرجل وكل عشيرته، فتوجه الرجل إلى أرض الحثيين وبنى مدينة وأسماها لوز.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تشددت إسرائيل وأصبحت قوية، ماذا فعلت بالكنعانيين؟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أصبحت إسرائيل قوية، أجبرت الكنعانيين على خدمتهم تحت الجزية، لكنها لم تطردهم بالكامل.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١: ٣٢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سكن سبط أَشِيرَ بين الكنعانيين؟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عاش سبط أشير بين الكنعانيين لأن أشير لم تطردهم.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قضاة 1: 34–35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من الذي غزا الأموريين </w:t>
      </w:r>
      <w:r>
        <w:rPr>
          <w:b/>
          <w:rtl/>
          <w:cs/>
          <w:lang w:val="ar_AE" w:bidi="ar_AE"/>
        </w:rPr>
        <w:t>فِي جَبَلِ حَارَسَ فِي أَيَّلُونَ وَفِي شَعَلُبِّيمَ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حاصرهم بيت يوسف وقوي عليهم فكانوا تحت الجزية.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٢: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قاد ملاك الرب شعب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أصعدهم ملاك الرب إلى الأرض التي وعد بإعطائها لآبائهم.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٢: ٣–٤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فعلوا عندما قال الملاك إنه لن يطرد الكنعانيين من أمام شعب إِسْرَائِيلَ؟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أخبرهم ملاك الرب بأنه لن يطرد الكنعانيين من أمام شعب إِسْرَائِيلَ، رفعوا صوتهم وبكوا.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٢: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المدة التي عبد فيها الشعب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عبد الشعب الرب خلال حياة يَشوع والشيوخ الذين عاشوا بعده.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٢: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الآلهة التي عبدها شعب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اتبع شعب إسرائيل آلهة الشعوب المحيطة بهم.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٢: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 الذي أقسم الرب لإسرائيل؟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أقسم الرب أنه أينما ذهب إِسْرَائِيلَ للقتال، ستكون يده عليهم وضدهم لهزيمتهم.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٢: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قام به القضاة؟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أنقذ القضاة شعب إِسْرَائِيلَ من يد ناهبيهم الذين كانوا يسرقون ممتلكاتهم.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2: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الذي كان يحدث عند وفاة القاضي؟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عندما يموت القاضي، كان شعب إسرائيل </w:t>
      </w:r>
      <w:r>
        <w:rPr>
          <w:rtl/>
          <w:cs/>
          <w:lang w:val="ar_AE" w:bidi="ar_AE"/>
        </w:rPr>
        <w:t>يَرْجِعُونَ وَيَفْسُدُونَ أَكْثَرَ مِنْ آبَائِهِمْ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قضاة ٢: ٢١–٢٢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يقم الرب بطرد أي من الأمم التي تركها يشوع بعد موته من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لم يطرد الرب من إِسْرَائِيلَ أيًا من الأمم التي تركها يَشوع عند موته، لكي يختبر إِسْرَائِيلَ، وليعرف </w:t>
      </w:r>
      <w:r>
        <w:rPr>
          <w:rtl/>
          <w:cs/>
          <w:lang w:val="ar_AE" w:bidi="ar_AE"/>
        </w:rPr>
        <w:t>أَيَحْفَظُونَ طَرِيقَ ٱلرَّبِّ لِيَسْلُكُوا بِهَا كَمَا حَفِظَهَا آبَاؤُهُمْ، أَمْ لَا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3: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سمح الرب للأمم ان يمتحنوا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ترك الرب الأمم لاختبار إسرائيل وتعليم الحرب للجيل الجديد من الإسرائيليين الذين لم يسبق لهم معرفتها.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٣: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الرب من خلال الأمم المتبقية؟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 يهوه سيختبر إِسْرَائِيلَ من خلال الأمم المتبقية، ليتأكد </w:t>
      </w:r>
      <w:r>
        <w:rPr>
          <w:rtl/>
          <w:cs/>
          <w:lang w:val="ar_AE" w:bidi="ar_AE"/>
        </w:rPr>
        <w:t>هَلْ سيَسْمَعُونَ وَصَايَا ٱلرَّبِّ ٱلَّتِي أَوْصَى بِهَا آبَاءَهُمْ عَنْ يَدِ مُوسَى.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٣: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عبد شعب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عَبَدُوا ٱلْبَعْلِيمَ وَٱلسَّوَارِيَ.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٣: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هو أول من أقامه الرب لمساعدة شعب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أقام الرب أولاً عثنيئيل بن قناز، الأخ الأصغر لكالب.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3: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منح القوة لعجلون ملك موآب وشدده؟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الرب هو الذي شدد عجلون ملك موآب.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٣: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أقام الرب إِهود ليخلص شعب إِسْرَائِيل؟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أقام الرب إِهود ليخلص شعب إِسْرَائِيلَ عندما صرخوا إلى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٣: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وضع إهود السيف الذي صنعه؟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تقلده تحت ثيابه على فخذه اليمنى.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قضاة ٣: ١٩–٢٠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كان مع إِهود والملك عندما أبلغه إِهود بالرسالة؟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هناك فقط إهود والملك وحدهما.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3: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تم تغطية النصل بالدهن؟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تراكمت الدهون على النصل (شفرة السيف)، فلم يتمكن من سحب إِهود السيف من جسد الملك.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3: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اعتقد خدم الملك عندما وجدوا أبواب الغرفة العلوية مغلقة؟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رأى خدم الملك أن أبواب الغرفة العلوية مغلقة، ظنوا أنه كان يقضي حاجته في برودة تلك الغرفة.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٣: ٢٦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هرب إيهود؟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بينما كان الخدم ينتظرون ويتساءلون عما ينبغي عليهم فعله، هرب إِهود.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3: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منع شعب إسرائيل المؤابيين من عبور النهر؟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سيطر شعب إسرائيل على معابر نهر الأردن المقابلة للموآبيين.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٣: ٣١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قتل شمجر 600 من الفلسطينيين؟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شمجر بقتل الفلسطينيين باستخدام عصا تُستخدم لحث وهمز الماشية.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٤: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صرخ شعب إسرائيل إلى الرب طلبًا للمساعدة؟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صرخ شعب إسرائيل إلى الرب طلبًا للمساعدة، لأن </w:t>
      </w:r>
      <w:r>
        <w:rPr>
          <w:rtl/>
          <w:cs/>
          <w:lang w:val="ar_AE" w:bidi="ar_AE"/>
        </w:rPr>
        <w:t>يابين</w:t>
      </w:r>
      <w:r>
        <w:rPr>
          <w:rtl/>
          <w:cs/>
          <w:lang w:val="ar_AE" w:bidi="ar_AE"/>
        </w:rPr>
        <w:t xml:space="preserve"> كان لديه تسعمائة مركبة حديدية، وكان يضايق شعب إسرائيل بشدة لمدة عشرين عامًا.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٤: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 يجيء شعب إسرائيل إلى دبورة؟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شعب إسرائيل يأتي إلى دبورة لحل نزاعاتهم.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٤: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كان الرب سيجعل سِيسَرَا يلتقي ببَارَاق؟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الرب سيجعل سِيسَرَا يلتقي بَارَاق عند نهر قِيشون.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٤: ٨–٩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 سيسمح الرب لامرأة بهزيمة سِيسَرَا؟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الرب سيجعل امرأة هي التي تهزم سِيسَرَا لأن بَارَاق لم يذهب بدون دَبورَة.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٤: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هم أجداد القينيين؟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انحدر القينيون </w:t>
      </w:r>
      <w:r>
        <w:rPr>
          <w:rtl/>
          <w:cs/>
          <w:lang w:val="ar_AE" w:bidi="ar_AE"/>
        </w:rPr>
        <w:t>مِنْ بَنِي حُوبَابَ حَمِي مُوسَى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٤: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عدد جنود جيش سيسرا الذين نجوا؟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لم ينجُ أحد من جيش سيسرا، </w:t>
      </w:r>
      <w:r>
        <w:rPr>
          <w:rtl/>
          <w:cs/>
          <w:lang w:val="ar_AE" w:bidi="ar_AE"/>
        </w:rPr>
        <w:t>لَمْ يَبْقَ وَلَا وَاحِدٌ.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٤: 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ذهب سيسرا إلى خيمة ياعيل؟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ذهب سِيسَرَا إلى خيمة يَاعِيلَ، لأنه كان هناك تحالف بين يَابِينَ ملك حَاصورَ </w:t>
      </w:r>
      <w:r>
        <w:rPr>
          <w:rtl/>
          <w:cs/>
          <w:lang w:val="ar_AE" w:bidi="ar_AE"/>
        </w:rPr>
        <w:t>وَبَيْتِ حَابِرَ ٱلْقَيْنِيِّ</w:t>
      </w:r>
      <w:r>
        <w:rPr>
          <w:rtl/>
          <w:cs/>
          <w:lang w:val="ar_AE" w:bidi="ar_AE"/>
        </w:rPr>
        <w:t>، زوج يَاعِيلَ.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4: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قدمت يَاعِيلَ لسِيسَرَا عندما طلب منها الماء 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عندما طلب سِيسَرَا الماء، قدمت له يَاعِيلَ </w:t>
      </w:r>
      <w:r>
        <w:rPr>
          <w:rtl/>
          <w:cs/>
          <w:lang w:val="ar_AE" w:bidi="ar_AE"/>
        </w:rPr>
        <w:t>ٱللَّبَنِ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4: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قتلت ياعيل سيسرا؟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دقت </w:t>
      </w:r>
      <w:r>
        <w:rPr>
          <w:rtl/>
          <w:cs/>
          <w:lang w:val="ar_AE" w:bidi="ar_AE"/>
        </w:rPr>
        <w:t>يَاعِيلُ و</w:t>
      </w:r>
      <w:r>
        <w:rPr>
          <w:rtl/>
          <w:cs/>
          <w:lang w:val="ar_AE" w:bidi="ar_AE"/>
        </w:rPr>
        <w:t>تد الخيمة في جانب رأسه، فاخترقه ونزل إلى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5: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متى </w:t>
      </w:r>
      <w:r>
        <w:rPr>
          <w:b/>
          <w:rtl/>
          <w:cs/>
          <w:lang w:val="ar_AE" w:bidi="ar_AE"/>
        </w:rPr>
        <w:t>ٱرْتَعَدَتِ ٱلْأَرْضُ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ارتعدت الأرض عندما خرج الرب من سعير، وعندما صعد من أدوم.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5: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المسالك التي استخدمها أولئك الذين ساروا؟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ساروا استخدموا المَسَالك المُعْوجّة.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5: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لم يُرَى بين أربعين ألفًا من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لم </w:t>
      </w:r>
      <w:r>
        <w:rPr>
          <w:rtl/>
          <w:cs/>
          <w:lang w:val="ar_AE" w:bidi="ar_AE"/>
        </w:rPr>
        <w:t>يُرَى مِجَنٌّ أَوْ رُمْحٌ فِي أَرْبَعِينَ أَلْفًا مِنْ إِسْرَائِيل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5: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الأدوات التي كانت تُستخدم للجلوس على ا</w:t>
      </w:r>
      <w:r>
        <w:rPr>
          <w:b/>
          <w:rtl/>
          <w:cs/>
          <w:lang w:val="ar_AE" w:bidi="ar_AE"/>
        </w:rPr>
        <w:t>لْأُتُنَ ٱلصُّحْرَ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استُخدمت الطنافس (البُسُط والحُصُر) كسرج للحمير البيضاء (أُتُن الصُّحْر).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5: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من انضم شعب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انضم شعب الرب إلى دبورة بين المحاربين.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5: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يَسَّاكَر يفعل مع بَارَاق؟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يَسَّاكَرَ يتبع بَارَاق إلى الوادي تحت قيادته.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5: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قد يخاطر به زبولون؟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زَبولونَ يغامرون بحياتهم حتى الموت.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5: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قاتل ضد سيسرا من مساراتهم عبر السماوات؟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النجوم حاربت سيسرا من مساراتها في السماوات.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5: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لعن ملاك الرب مِيروزَ؟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لعن الرب مِيروزَ لأنهم لم يأتوا لمساعدة الرب في المعركة.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5: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ماذا مدت ياعيل يدها إلى الوتد؟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مدت يدها إلى وتد الخيمة، ويدها اليمنى إلى المطرقة.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5: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أين كانت تتطلع أم سيسرا؟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 سيسرا كانت تنظر مِنَ الْكُوَّةِ تتطلع من</w:t>
      </w:r>
      <w:r>
        <w:rPr>
          <w:b/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  <w:t>الشُّبَّاكِ.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5: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ينبغي أن يكون الأشخاص الذين يحبون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ينبغي على الذين يحبون الرب أن يكونوا مثل الشمس عندما تشرق في قوتها.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قضاة ٦: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فعله شعب إسرائيل بسبب مديان؟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بسبب مِدْيَانَ، </w:t>
      </w:r>
      <w:r>
        <w:rPr>
          <w:rtl/>
          <w:cs/>
          <w:lang w:val="ar_AE" w:bidi="ar_AE"/>
        </w:rPr>
        <w:t>عَمِلَ بَنُو إِسْرَائِيلَ لِأَنْفُسِهِمِ ٱلْكُهُوفَ ٱلَّتِي فِي ٱلْجِبَالِ وَٱلْمَغَايِرَ وَٱلْحُصُونَ.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٦: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يحدث في كل مرة زرع فيها الإسرائيليون محاصيلهم؟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كل مرة كان الإسرائيليون يزرعون محاصيلهم، كَانَ يَصْعَدُ ٱلْمِدْيَانِيُّونَ وَٱلْعَمَالِقَةُ وَبَنُو ٱلْمَشْرِقِ، يَصْعَدُونَ عَلَيْهِمْ.</w:t>
      </w:r>
    </w:p>
    <w:p>
      <w:pPr>
        <w:bidi/>
      </w:pPr>
      <w:r>
        <w:rPr>
          <w:rtl/>
          <w:cs/>
          <w:lang w:val="ar_AE" w:bidi="ar_AE"/>
        </w:rPr>
        <w:br/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٦: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عدد المديانيين والعماليق الذين سيهاجمون؟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من المستحيل إحصاؤهم.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قضاة 6: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أي أرض كان يعيش شعب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كانوا يعيشون في أرض الأموريين.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6: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لماذا كان جِدْعون </w:t>
      </w:r>
      <w:r>
        <w:rPr>
          <w:b/>
          <w:rtl/>
          <w:cs/>
          <w:lang w:val="ar_AE" w:bidi="ar_AE"/>
        </w:rPr>
        <w:t>يَخْبِطُ الحِنْطَةً</w:t>
      </w:r>
      <w:r>
        <w:rPr>
          <w:rtl/>
          <w:cs/>
          <w:lang w:val="ar_AE" w:bidi="ar_AE"/>
        </w:rPr>
        <w:t xml:space="preserve"> </w:t>
      </w:r>
      <w:r>
        <w:rPr>
          <w:b/>
          <w:rtl/>
          <w:cs/>
          <w:lang w:val="ar_AE" w:bidi="ar_AE"/>
        </w:rPr>
        <w:t>على الأرض في معصرة النبيذ؟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جِدْعونَ يخبط القمح بضربه على الأرض في المعصرة ليخبئه من المديانيين.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6: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يعتقده جدعون أن الرب قد فعله لشعب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اعتقد جِدْعون أن الرب قد تخلى عنهم وتركهم ليد مِدْيَان.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قضاة 6: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اعتقد جدعون أنه غير قادر على إنقاذ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اعتقد جِدْعونَ أنه لا يستطيع إنقاذ إِسْرَائِيل لأن عائلته كانت الأضعف في مَنَسَّى، وكان هو الأصغر والأقل أهمية في بيت والده.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6: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انتظر الرب جدعون؟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انتظر الرب جدعون حتى يُحضِر له جِدْعون تقدمة.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6: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طلب ملاك الله من جدعون أن يضع اللحم والفطير؟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ملاك الله جدعون أن يضع اللحم والخبز الفطير على الصخرة.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6: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عندما مدّ ملاك الرب طرف العصا التي في يده؟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مَدَّ مَلَاكُ ٱلرَّبِّ طَرَفَ ٱلْعُكَّازِ ٱلَّذِي بِيَدِهِ وَمَسَّ ٱللَّحْمَ وَٱلْفَطِيرَ، صَعِدَتْ نَارٌ مِنَ ٱلصَّخْرَةِ وَأَكَلَتِ ٱللَّحْمَ وَٱلْفَطِيرَ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٦: ٢٢–٢٣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شعر جِدْعون بالخوف عندما أدرك أنه قد رأى ملاك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جِدْعونَ خائفًا عندما أدرك أنه قد رأى ملاك الرب، لأنه اعتقد أنه سيموت.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6: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الشيء الذي طلب الرب من جدعون أن يبنيه على قمة الحصن؟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أمره الرب ببناء مذبح للرب الإله على قمة الحصن.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6: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نفذ جِدْعون ما أمره الرب به خلال الليل؟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عَمل جِدْعون ما أمره الرب به لَيْلًا لأنه كان خائفًا جدًا، </w:t>
      </w:r>
      <w:r>
        <w:rPr>
          <w:rtl/>
          <w:cs/>
          <w:lang w:val="ar_AE" w:bidi="ar_AE"/>
        </w:rPr>
        <w:t>مِنْ بَيْتِ أَبِيهِ وَأَهْلِ ٱلْمَدِينَةِ، من أَنْ يَعْمَلَه نَهَارًا.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6: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أراد أهل المدينة قتل جِدْعون؟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الرجال قتل جِدْعونَ لأنه هدم مذبح البعل وقطع السارية التي كانت عنده.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قضاة 6: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أُطلق على جِدْعونَ الاسم "يربعل"؟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أُطلق على جِدْعونَ الاسم </w:t>
      </w:r>
      <w:r>
        <w:rPr>
          <w:rtl/>
          <w:cs/>
          <w:lang w:val="ar_AE" w:bidi="ar_AE"/>
        </w:rPr>
        <w:t>«يَرُبَّعْلَ»</w:t>
      </w:r>
      <w:r>
        <w:rPr>
          <w:rtl/>
          <w:cs/>
          <w:lang w:val="ar_AE" w:bidi="ar_AE"/>
        </w:rPr>
        <w:t xml:space="preserve"> لأنه قال: </w:t>
      </w:r>
      <w:r>
        <w:rPr>
          <w:rtl/>
          <w:cs/>
          <w:lang w:val="ar_AE" w:bidi="ar_AE"/>
        </w:rPr>
        <w:t>اتِلْهُ ٱلْبَعْلُ لِأَنَّهُ قَدْ هَدَمَ مَذْبَحَهُ».</w:t>
      </w:r>
      <w:r>
        <w:rPr>
          <w:rtl/>
          <w:cs/>
          <w:lang w:val="ar_AE" w:bidi="ar_AE"/>
        </w:rPr>
        <w:t xml:space="preserve"> وذلك بسبب أن جِدْعون هدم مذبح البعل.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قضاة 6: 36–37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جِدْعون ليعرف إذا كان الرب يعتزم استخدامه لإنقاذ إِسْرَائِيلَ؟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وضع جِدْعونَ قطعة من الصوف على أرض البيدر. وقال إنه إذا كان هناك ندى فقط على الصوف بينما كانت الأرض كلها جافة، فإنه سيعرف أن الرب سيستخدمه لإنقاذ إِسْرَائِيل.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6: 38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ضغط جِدْعون الجزة معًا وعصر الندى منها، كم كان هناك من الماء؟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ضغط جِدْعونَ الجزة معًا وعصر الندى منها، كان هناك ما يكفي من الماء لملء وعاء.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قضاة 6: 39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الاختبار الثاني الذي قدمه جدعون 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الاختبار الثاني لجِدْعون هو أن يطلب من الله أن تكون الجزة جافة، بينما يكون الندى على كل الأرض المحيطة بها.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٧: ٢–٣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سمح الرب للجنود الخائفين بالرجوع؟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أعاد الرب الجنود الخائفين "لِئَلاَّ يَفْتَخِرَ إِسْرَائِيلُ على الرب قَائِلًا: يَدِي خَلَّصَتْنِي.."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٧: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أمر الرب جِدْعونَ بأخذ الجنود إلى الماء؟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الرب تقليل عدد الجنود عن طريق اخبار جِدْعون من الذين سيذهبون معه.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٧: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أمر الرب جِدْعون بفصل الجنود؟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 الرب جِدْعون بأن يميز كل من شرب الماء بطريقة تشبه لعق الكلب.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٧: ٧–٨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عدد الجنود الذين احتفظ بهم جِدْعون؟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احتفظ جِدْعون بثلاثمائة جندي وأعاد الآخرين إلى منازلهم.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٧: ١٠–١١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إذا كان جِدْعون خائفًا، فما الذي كان سيشدده ويزيد من شجاعته؟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إذا كان جِدْعون خائفًا، فقد قيل له أن ينزل إلى معسكر الأعداء ويستمع إلى ما يتكلمون به، فيتشدد ويتشجع لمهاجمة المعسكر.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٧: ١٣–١٤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كان أحدهم يروي حلمًا لرفيقه، عن من قال الرفيق أن الحلم كان؟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كان أحدهم يروي حلمًا لرفيقه، قال الرفيق إن الحلم كان عن جِدْعونَ. لقد دفع الله له النصرة على مِدْيَانَ وكل جيشهم.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٧: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قدمه جِدْعون لجنوده الثلاثمائة؟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وزع جِدْعون على الجميع أبواقًا وجرارًا فارغة </w:t>
      </w:r>
      <w:r>
        <w:rPr>
          <w:rtl/>
          <w:cs/>
          <w:lang w:val="ar_AE" w:bidi="ar_AE"/>
        </w:rPr>
        <w:t>وَمَصَابِيحَ فِي وَسَطِ ٱلْجِرَارِ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٧: 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نفخ جنود جِدْعون في الأبواق وكسروا الجرار التي كانت بأيديهم؟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تمامًا عندما كان المديانيون يبدلون الحراسة، نفخ جنود جِدْعون في الأبواق وكسروا الجرار التي كانت في أيديهم.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7: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نفخ الجنود في الثلاثمائة بوق، ماذا فعل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عندما نفخوا في الثلاثمائة بوق، </w:t>
      </w:r>
      <w:r>
        <w:rPr>
          <w:rtl/>
          <w:cs/>
          <w:lang w:val="ar_AE" w:bidi="ar_AE"/>
        </w:rPr>
        <w:t>جَعَلَ ٱلرَّبُّ سَيْفَ كُلِّ وَاحِدٍ بِصَاحِبِهِ وَبِكُلِّ ٱلْجَيْشِ.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7: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 مدى اجتمع رجال أَفْرَايِمَ وسيطروا على المياه؟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اجتمع رجال أَفْرَايِم وسيطروا على المياه، وصولاً إلى </w:t>
      </w:r>
      <w:r>
        <w:rPr>
          <w:rtl/>
          <w:cs/>
          <w:lang w:val="ar_AE" w:bidi="ar_AE"/>
        </w:rPr>
        <w:t>بَيْتِ بَارَةَ</w:t>
      </w:r>
      <w:r>
        <w:rPr>
          <w:rtl/>
          <w:cs/>
          <w:lang w:val="ar_AE" w:bidi="ar_AE"/>
        </w:rPr>
        <w:t xml:space="preserve"> والأردن.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8: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احتج رجال أَفْرَايِمَ على جِدْعون؟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جادل رجال أَفْرَايِمَ مع جِدْعون لأنه لم يدعهم للانضمام إليه عندما ذهب للقتال ضد مِدْيَان.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٨: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جِدْعون من رجال سكّوت؟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طلب جِدْعون من رجال سكّوتَ </w:t>
      </w:r>
      <w:r>
        <w:rPr>
          <w:rtl/>
          <w:cs/>
          <w:lang w:val="ar_AE" w:bidi="ar_AE"/>
        </w:rPr>
        <w:t>أَرْغِفَةَ خُبْزٍ لِلْقَوْمِ ٱلَّذِينَ مَعِه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8: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جدعون لرجال فنوئيل إنه سيهدم البرج؟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جِدْعونُ رجال فَنوئِيل بأنه سيهدم البرج لأنهم لم يقدموا الخبز لجيشه، تمامًا كما فعل رجال سكّوت.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قضاة ٨: ٨–٩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جدعون لرجال فنوئيل إنه سيهدم البرج؟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جِدْعونُ رجالَ فَنوئِيل أنه سيهدم البرج لأنهم لم يقدموا خبزًا لجيشه، تمامًا كما فعل رجال سكّوت.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8: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هزم جِدْعون جيش العدو بعد نُوبَحَ وَيُجْبَهَةَ؟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هَزَمَ جِدْعون جيش العدو كان </w:t>
      </w:r>
      <w:r>
        <w:rPr>
          <w:rtl/>
          <w:cs/>
          <w:lang w:val="ar_AE" w:bidi="ar_AE"/>
        </w:rPr>
        <w:t>مُطْمَئِنًّا و</w:t>
      </w:r>
      <w:r>
        <w:rPr>
          <w:rtl/>
          <w:cs/>
          <w:lang w:val="ar_AE" w:bidi="ar_AE"/>
        </w:rPr>
        <w:t>لم يتوقعوا الهجوم.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8: 15–16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أظهره جدعون لرجال سكوت قبل أن يعاقبهم؟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قدم جِدْعون زَبَح وصَلْمنَّاعَ إلى رجال سكّوتَ قبل أن يعاقبهم.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٨: ١٨–١٩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نوع الرجال الذين قتلهم زَبَح وصَلْمنَّاعَ في تابور؟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قام </w:t>
      </w:r>
      <w:r>
        <w:rPr>
          <w:rtl/>
          <w:cs/>
          <w:lang w:val="ar_AE" w:bidi="ar_AE"/>
        </w:rPr>
        <w:t>زَبَحَ وَصَلْمُنَّاعَ</w:t>
      </w:r>
      <w:r>
        <w:rPr>
          <w:rtl/>
          <w:cs/>
          <w:lang w:val="ar_AE" w:bidi="ar_AE"/>
        </w:rPr>
        <w:t xml:space="preserve"> بقتل إخوة جِدْعون، </w:t>
      </w:r>
      <w:r>
        <w:rPr>
          <w:rtl/>
          <w:cs/>
          <w:lang w:val="ar_AE" w:bidi="ar_AE"/>
        </w:rPr>
        <w:t>كُلُّ وَاحِدٍ كَصُورَةِ أَوْلَادِ مَلِكٍ.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٨: ٢٠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يسحب يَثَرَ سيفه؟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لم يسحب </w:t>
      </w:r>
      <w:r>
        <w:rPr>
          <w:rtl/>
          <w:cs/>
          <w:lang w:val="ar_AE" w:bidi="ar_AE"/>
        </w:rPr>
        <w:t>يَثَرَ</w:t>
      </w:r>
      <w:r>
        <w:rPr>
          <w:rtl/>
          <w:cs/>
          <w:lang w:val="ar_AE" w:bidi="ar_AE"/>
        </w:rPr>
        <w:t xml:space="preserve"> سيفه لأنه كان خائفًا، إذ كان لا يزال صبيًا صغيرًا.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٨: ٢٣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قال جدعون إنه سيحكم ويتسلط على رجال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جِدْعون إن الرب هو الذي سيحكم ويتسلط على رجال إِسْرَائِيل.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قضاة ٨: ٢٤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طلبه جدعون من رجال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جِدْعونَ منهم الأقراط التي حصلوا عليها من الغنيمة.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8: 27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صنع جدعون من الأقراط؟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صنع جدعون إفودًا من الأقراط.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8: 27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إسرائيل بالإفود الذهبي؟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زنى كل إسرائيل ورائه بعبادته 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8: 33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بعد موت جِدْعون؟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بمجرد موت جِدْعون، عاد شعب إِسْرَائِيل إلى خيانة الرب بزناهم وراء البَعْلِيم.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9: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هو والد أَبِيمَالِكَ؟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 والد أبيمالك هو </w:t>
      </w:r>
      <w:r>
        <w:rPr>
          <w:rtl/>
          <w:cs/>
          <w:lang w:val="ar_AE" w:bidi="ar_AE"/>
        </w:rPr>
        <w:t>يَرُبَّعْلَ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9: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لماذا وافق </w:t>
      </w:r>
      <w:r>
        <w:rPr>
          <w:b/>
          <w:rtl/>
          <w:cs/>
          <w:lang w:val="ar_AE" w:bidi="ar_AE"/>
        </w:rPr>
        <w:t>إِخْوَةُ أُمّ</w:t>
      </w:r>
      <w:r>
        <w:rPr>
          <w:b/>
          <w:rtl/>
          <w:cs/>
          <w:lang w:val="ar_AE" w:bidi="ar_AE"/>
        </w:rPr>
        <w:t xml:space="preserve"> أبيمالك على تبعيته؟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وافقوا على اتباع أبيمالك، لأنهم قالوا: "</w:t>
      </w:r>
      <w:r>
        <w:rPr>
          <w:rtl/>
          <w:cs/>
          <w:lang w:val="ar_AE" w:bidi="ar_AE"/>
        </w:rPr>
        <w:t>أَخُونَا هُوَ</w:t>
      </w:r>
      <w:r>
        <w:rPr>
          <w:rtl/>
          <w:cs/>
          <w:lang w:val="ar_AE" w:bidi="ar_AE"/>
        </w:rPr>
        <w:t>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٩: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استخدم أَبِيمَالِكَ السبعين قطعة من الفضة؟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استخدم أَبِيمَالِكَ السبعين قطعة من الفضة لي</w:t>
      </w:r>
      <w:r>
        <w:rPr>
          <w:rtl/>
          <w:cs/>
          <w:lang w:val="ar_AE" w:bidi="ar_AE"/>
        </w:rPr>
        <w:t>سْتَأْجَرَ بِهَا رِجَالًا بَطَّالِينَ طَائِشِينَ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٩: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يُقتل يوثام؟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لم يُقتل </w:t>
      </w:r>
      <w:r>
        <w:rPr>
          <w:rtl/>
          <w:cs/>
          <w:lang w:val="ar_AE" w:bidi="ar_AE"/>
        </w:rPr>
        <w:t>يُوثَامُ</w:t>
      </w:r>
      <w:r>
        <w:rPr>
          <w:rtl/>
          <w:cs/>
          <w:lang w:val="ar_AE" w:bidi="ar_AE"/>
        </w:rPr>
        <w:t xml:space="preserve"> لأنه كان مختبئًا.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9: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أي يوم تحدث يوثَام إلى قادة شَكِيمَ؟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خاطبهم يوثَام في اليوم نفسه الذي ثاروا فيه ضد بيت والده وقتلوا أبناءه، سبعين شخصًا، على صخرة واحدة.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9: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أي يوم خاطب يوثَام قادة شَكِيمَ؟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خاطبهم </w:t>
      </w:r>
      <w:r>
        <w:rPr>
          <w:rtl/>
          <w:cs/>
          <w:lang w:val="ar_AE" w:bidi="ar_AE"/>
        </w:rPr>
        <w:t>يُوثَامُ</w:t>
      </w:r>
      <w:r>
        <w:rPr>
          <w:rtl/>
          <w:cs/>
          <w:lang w:val="ar_AE" w:bidi="ar_AE"/>
        </w:rPr>
        <w:t xml:space="preserve"> في نفس اليوم الذي ثاروا فيه ضد بيت أبيه وقتلوا </w:t>
      </w:r>
      <w:r>
        <w:rPr>
          <w:rtl/>
          <w:cs/>
          <w:lang w:val="ar_AE" w:bidi="ar_AE"/>
        </w:rPr>
        <w:t>بَنِيهِ، سَبْعِينَ رَجُلًا عَلَى حَجَرٍ وَاحِدٍ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9: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إذا تصرف الناس بأمانة ونزاهة مع يَرُبُعْلِ وبيته، فما الذي ينبغي أن يحدث؟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إذا تصرف الناس بأمانة ونزاهة مع يَرُبُعَلْ وبيته، </w:t>
      </w:r>
      <w:r>
        <w:rPr>
          <w:rtl/>
          <w:cs/>
          <w:lang w:val="ar_AE" w:bidi="ar_AE"/>
        </w:rPr>
        <w:t>فيجب أن تَخْرُجَ نَارٌ مِنْ أَبِيمَالِكَ وَتَأْكُلَ أَهْلَ شَكِيمَ وَسُكَّانَ ٱلْقَلْعَةِ، تمامًا كا تَخْرُجَ نَارٌ مِنْ أَهْلِ شَكِيمَ وَمِنْ سُكَّانِ ٱلْقَلْعَةِ وَتَأْكُلَ أَبِيمَالِكَ.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9:20 (#2)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لعنة يوثام؟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كانت لعنة يوثام أن </w:t>
      </w:r>
      <w:r>
        <w:rPr>
          <w:rtl/>
          <w:cs/>
          <w:lang w:val="ar_AE" w:bidi="ar_AE"/>
        </w:rPr>
        <w:t>تَخْرُجَ نَارٌ مِنْ أَبِيمَالِكَ وَتَأْكُلَ أَهْلَ شَكِيمَ وَسُكَّانَ ٱلْقَلْعَةِ</w:t>
      </w:r>
      <w:r>
        <w:rPr>
          <w:rtl/>
          <w:cs/>
          <w:lang w:val="ar_AE" w:bidi="ar_AE"/>
        </w:rPr>
        <w:t xml:space="preserve">، وأن </w:t>
      </w:r>
      <w:r>
        <w:rPr>
          <w:rtl/>
          <w:cs/>
          <w:lang w:val="ar_AE" w:bidi="ar_AE"/>
        </w:rPr>
        <w:t>تَخْرُجَ نَارٌ مِنْ أَهْلِ شَكِيمَ وَمِنْ سُكَّانِ ٱلْقَلْعَةِ وَتَأْكُلَ أَبِيمَالِكَ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9: 23–24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لماذا </w:t>
      </w:r>
      <w:r>
        <w:rPr>
          <w:b/>
          <w:rtl/>
          <w:cs/>
          <w:lang w:val="ar_AE" w:bidi="ar_AE"/>
        </w:rPr>
        <w:t>أَرْسَلَ ٱلرَّبُّ رُوحًا رَدِيًّا بَيْنَ أَبِيمَالِكَ وَأَهْلِ شَكِيمَ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أَرْسَلَ ٱلرَّبُّ رُوحًا رَدِيًّا بَيْنَ أَبِيمَالِكَ وَأَهْلِ شَكِيمَ</w:t>
      </w:r>
      <w:r>
        <w:rPr>
          <w:rtl/>
          <w:cs/>
          <w:lang w:val="ar_AE" w:bidi="ar_AE"/>
        </w:rPr>
        <w:t xml:space="preserve"> للانتقام من العنف وال</w:t>
      </w:r>
      <w:r>
        <w:rPr>
          <w:rtl/>
          <w:cs/>
          <w:lang w:val="ar_AE" w:bidi="ar_AE"/>
        </w:rPr>
        <w:t xml:space="preserve">ظُلْمُ </w:t>
      </w:r>
      <w:r>
        <w:rPr>
          <w:rtl/>
          <w:cs/>
          <w:lang w:val="ar_AE" w:bidi="ar_AE"/>
        </w:rPr>
        <w:t xml:space="preserve">الذي وقع على </w:t>
      </w:r>
      <w:r>
        <w:rPr>
          <w:rtl/>
          <w:cs/>
          <w:lang w:val="ar_AE" w:bidi="ar_AE"/>
        </w:rPr>
        <w:t>بَنِي يَرُبَّعْلَ ٱلسَّبْعِينَ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9: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كان قادة شكيم يأملون في الإيقاع به في كمين؟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 قادة </w:t>
      </w:r>
      <w:r>
        <w:rPr>
          <w:rtl/>
          <w:cs/>
          <w:lang w:val="ar_AE" w:bidi="ar_AE"/>
        </w:rPr>
        <w:t>أَهْلُ شَكِيمَ</w:t>
      </w:r>
      <w:r>
        <w:rPr>
          <w:rtl/>
          <w:cs/>
          <w:lang w:val="ar_AE" w:bidi="ar_AE"/>
        </w:rPr>
        <w:t xml:space="preserve"> يأملون في الإيقاع بأبيمالك في كمين.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9: 28–29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أراد قيادة الناس؟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أراد </w:t>
      </w:r>
      <w:r>
        <w:rPr>
          <w:rtl/>
          <w:cs/>
          <w:lang w:val="ar_AE" w:bidi="ar_AE"/>
        </w:rPr>
        <w:t>جَعَلُ بْنُ عَابِدٍ</w:t>
      </w:r>
      <w:r>
        <w:rPr>
          <w:rtl/>
          <w:cs/>
          <w:lang w:val="ar_AE" w:bidi="ar_AE"/>
        </w:rPr>
        <w:t xml:space="preserve"> أن يتسلط على الناس ويقودهم.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9: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لماذا اشتعل غضب </w:t>
      </w:r>
      <w:r>
        <w:rPr>
          <w:rtl/>
          <w:cs/>
          <w:lang w:val="ar_AE" w:bidi="ar_AE"/>
        </w:rPr>
        <w:t>زَبُولُ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عندما سمع </w:t>
      </w:r>
      <w:r>
        <w:rPr>
          <w:rtl/>
          <w:cs/>
          <w:lang w:val="ar_AE" w:bidi="ar_AE"/>
        </w:rPr>
        <w:t>زَبُولُ</w:t>
      </w:r>
      <w:r>
        <w:rPr>
          <w:rtl/>
          <w:cs/>
          <w:lang w:val="ar_AE" w:bidi="ar_AE"/>
        </w:rPr>
        <w:t xml:space="preserve"> كلمات </w:t>
      </w:r>
      <w:r>
        <w:rPr>
          <w:rtl/>
          <w:cs/>
          <w:lang w:val="ar_AE" w:bidi="ar_AE"/>
        </w:rPr>
        <w:t>جَعَلَ بْنِ عَابِدٍ حَمِيَ غَضَبُهُ</w:t>
      </w:r>
      <w:r>
        <w:rPr>
          <w:rtl/>
          <w:cs/>
          <w:lang w:val="ar_AE" w:bidi="ar_AE"/>
        </w:rPr>
        <w:t xml:space="preserve"> بشدة.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9: 31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أرسل زَبوُل رسلاً إلى أبيمالك؟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أرسل رسلًا إلى أبيمالك لتحذيره من </w:t>
      </w:r>
      <w:r>
        <w:rPr>
          <w:rtl/>
          <w:cs/>
          <w:lang w:val="ar_AE" w:bidi="ar_AE"/>
        </w:rPr>
        <w:t>جَعَلُ بْنُ عَابِدٍ.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9: 36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وُصف زَبُول الرجال على قمم الجبال؟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زَبُول إنهم كانوا ظلالًا على الجبال.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٩: ٣٨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زَبُول من جَعَل أن يفعل؟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زَبُول لجَعَل أن يخرج ويقاتل ضد أبيمالك.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قضاة ٩: ٤٠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عندما قاتل جَعَل أَبِيمَالِك؟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هَزَمَ أَبِيمَالِك </w:t>
      </w:r>
      <w:r>
        <w:rPr>
          <w:rtl/>
          <w:cs/>
          <w:lang w:val="ar_AE" w:bidi="ar_AE"/>
        </w:rPr>
        <w:t xml:space="preserve">جَعَل، وهرب جَعَل من قدام أَبِيمَالِكَ، </w:t>
      </w:r>
      <w:r>
        <w:rPr>
          <w:rtl/>
          <w:cs/>
          <w:lang w:val="ar_AE" w:bidi="ar_AE"/>
        </w:rPr>
        <w:t>وَسَقَطَ قَتْلَى كَثِيرُونَ</w:t>
      </w:r>
      <w:r>
        <w:rPr>
          <w:rtl/>
          <w:cs/>
          <w:lang w:val="ar_AE" w:bidi="ar_AE"/>
        </w:rPr>
        <w:t xml:space="preserve"> عند مدخل باب المدينة.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9: 45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أَبِيمَالِك بعد أن سيطر على المدينة؟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قام أَبِيمَالِكَ بهدم أسوار المدينة، </w:t>
      </w:r>
      <w:r>
        <w:rPr>
          <w:rtl/>
          <w:cs/>
          <w:lang w:val="ar_AE" w:bidi="ar_AE"/>
        </w:rPr>
        <w:t>وَزَرَعَهَا مِلْحًا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9: 46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دخل قادة و</w:t>
      </w:r>
      <w:r>
        <w:rPr>
          <w:b/>
          <w:rtl/>
          <w:cs/>
          <w:lang w:val="ar_AE" w:bidi="ar_AE"/>
        </w:rPr>
        <w:t>كُلُّ أَهْلِ بُرْجِ شَكِيم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دخل قادة برج شَكِيمَ إلى </w:t>
      </w:r>
      <w:r>
        <w:rPr>
          <w:rtl/>
          <w:cs/>
          <w:lang w:val="ar_AE" w:bidi="ar_AE"/>
        </w:rPr>
        <w:t>صَرْحِ بَيْتِ إِيلِ بَرِيثَ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9: 48–49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قتل أَبِيمَالِك جميع القادة وأهل شكيم في برج شَكِيم؟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صَعِدَ أَبِيمَالِك إِلَى جَبَلِ صَلْمُونَ</w:t>
      </w:r>
      <w:r>
        <w:rPr>
          <w:rtl/>
          <w:cs/>
          <w:lang w:val="ar_AE" w:bidi="ar_AE"/>
        </w:rPr>
        <w:t>، وجمع أغصان الشجر ووضعوها على الصرح (فوق الحجرة التي تحت الأرض)، ثم أشعل النار فوقها.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9: 52–53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لأَبِيمَالِك عندما اقترب من بوابة برج تَابَاص؟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اقترب أَبِيمَالِك من باب برج تَابَاص، ألقت امرأة حجر الرحى العلوي على رأسه فكسر جمجمته.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9: 54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طلب أبيمالك من حامل سلاحه أن يسحب سيفه ويقتله؟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أَبِيمَالِك من حامل درعه أن يسحب سيفه ويقتله، حتى لا يقال إن امرأة قتلته.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9: 57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لعنة يوثَام؟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لعنة يوثَام أن تخرج النار من أَبِيمَالِكَ لتحرق رجال شَكِيمَ وبيت ٱلْقَلْعَةِ، وأن تخرج النار من رجال شَكِيمَ وبيت ٱلْقَلْعَةِ لتحرق أَبِيمَالِكَ.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10: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كانت شَامِير؟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كانت في </w:t>
      </w:r>
      <w:r>
        <w:rPr>
          <w:rtl/>
          <w:cs/>
          <w:lang w:val="ar_AE" w:bidi="ar_AE"/>
        </w:rPr>
        <w:t>جَبَلِ أَفْرَايِم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10: 6–7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غضب الرب على شعب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ترك شعب إِسْرَائِيلَ الرب ولم يعودوا يعبدونه، </w:t>
      </w:r>
      <w:r>
        <w:rPr>
          <w:rtl/>
          <w:cs/>
          <w:lang w:val="ar_AE" w:bidi="ar_AE"/>
        </w:rPr>
        <w:t>فَحَمِيَ غَضَبُه</w:t>
      </w:r>
      <w:r>
        <w:rPr>
          <w:rtl/>
          <w:cs/>
          <w:lang w:val="ar_AE" w:bidi="ar_AE"/>
        </w:rPr>
        <w:t xml:space="preserve"> عليهم.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10: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كانت إسرائيل في وضع صعب للغاية؟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عبر العمونيون نهر الأردن للقتال ضد يهوذا، وبنيامين، وبيت أفرايم، حتى أصبح إسرائيل في ضيق شديد.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10: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من أمر يهوه شعب إسرائيل أن يصرخوا طلبًا للمساعدة؟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الرب الشعب أن يصرخوا إلى الآلهة التي عبدوها.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10: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لماذا </w:t>
      </w:r>
      <w:r>
        <w:rPr>
          <w:b/>
          <w:rtl/>
          <w:cs/>
          <w:lang w:val="ar_AE" w:bidi="ar_AE"/>
        </w:rPr>
        <w:t>ضَاقَتْ نَفْس الرب بِسَبَبِ مَشَقَّةِ إِسْرَائِيلَ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ترك إسرائيل عن الآلهة الغريبة التي كانت في وسطهم وأزالوها، وعبدوا الرب، فأصبح الرب غير صبور على معاناتهم.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11: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كان ينتسب يَفْتَاح؟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كَانَ يَفْتَاحُ ٱلْجِلْعَادِيُّ ٱبْنُ ٱمْرَأَةٍ زَانِيَةٍ. وَهو ابن جِلْعَادُ.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١١: ٥–٦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ذهب شيوخ جلعاد ليأتوا يفتاح من أرض طُوبٍ؟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ذَهَبَ شُيُوخُ جِلْعَادَ لِيَأْتُوا بِيَفْتَاحَ مِنْ أَرْضِ طُوبٍ.</w:t>
      </w:r>
      <w:r>
        <w:rPr>
          <w:rtl/>
          <w:cs/>
          <w:lang w:val="ar_AE" w:bidi="ar_AE"/>
        </w:rPr>
        <w:t xml:space="preserve"> ليكون قائدهم.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11: 7–8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لجأ شيوخ جلعاد إلى يَفْتَاح؟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لجأ شيوخ جلعاد إلى يَفْتَاح لأنهم كانوا في مأزق.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11: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 إِذَا أَرْجَعْ شيوخ جلعاد يَفْتَاح مرة أخرى لِمُحَارَبَةِ بَنِي عَمُّونَ وَإذا دَفَعَهُمُ الرَّبُّ أَمَامِهم فماذا كان سيحدث ليَفْتَاح؟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إذا أعاد شيوخ جلعاد يَفْتَاح مرة أخرى ليحارب ضد جنود ٱلْعَمّونِيِّينَ، وإذا منحه الرب النصر عليهم، سيصبح يَفْتَاح رأسًا وقائدًا 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١١: ١٢–١٣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جاء بني عمون بقوة للاستيلاء على أرض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جاء بني عمون بقوة لأخذ أرض إسرائيل حيث أنه عندما خرج إسرائيل خرج من مصر، استولى على أرض العمونيين.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11: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لم يكن مستعدًا للسماح لإسرائيل بالعبور في أرضه؟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يكن ملك أَدوم وملك موآب مستعدين للسماح لإسرائيل بالعبور.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11: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تدخل إسرائيل إلى أراضي موآب؟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يدخلوا إلى أراضي موآب، لأن أَرْنون كانت حدود موآب.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11: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منح إسرائيل النصرة على سيحون؟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يَهْوَه الرب، إله إِسْرَائِيل، هو الذي منح إِسْرَائِيل النصرة على سِيحون.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11: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من الوقت عاش إِسْرَائِيلَ فِي حَشْبُونَ وَقُرَاهَا، وَعَرُوعِيرَ وَقُرَاهَا وَكُلِّ الْمُدُنِ الَّتِي عَلَى جَانِبِ أَرْنُونَ؟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عاشت إسرائيل لمدة </w:t>
      </w:r>
      <w:r>
        <w:rPr>
          <w:rtl/>
          <w:cs/>
          <w:lang w:val="ar_AE" w:bidi="ar_AE"/>
        </w:rPr>
        <w:t>ثَلَاثَ مِئَةِ سَنَةٍ</w:t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  <w:t>فِي حَشْبُونَ وَقُرَاهَا، وَعَرُوعِيرَ وَقُرَاهَا وَكُلِّ ٱلْمُدُنِ ٱلَّتِي تقع عَلَى ضفاف أَرْنُونَ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11: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إذا منح الرب يَفْتَاح النصر على بني عمون، ماذا كان سيفعل يَفْتَاح؟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إذا منح الرب يَفْتَاح النصرة على بني عمون، فإن يَفْتَاح سيقدم كل ما يخرج من أبواب بيته لاستقباله، كذبيحة محرقة.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11: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ذهب يَفْتَاح إلى بني عمون لمحاربتهم، من الذي دفعهم ليده؟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عندما ذهب يَفْتَاح إلى </w:t>
      </w:r>
      <w:r>
        <w:rPr>
          <w:rtl/>
          <w:cs/>
          <w:lang w:val="ar_AE" w:bidi="ar_AE"/>
        </w:rPr>
        <w:t>بَنِي عَمُّونَ لِمُحَارَبَتِهِمْ. دَفَعَهُمُ ٱلرَّبُّ لِيَدِهِ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قضاة 11: 34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عدد أبناء يفتاح؟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ليفتاح ابنة واحدة فقط.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11: 36–37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أرادت ابنة يَفْتَاح أن تفعل قبل أن يفي بكل ما وعد 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طلبت منه أن يتركها وحدها لمدة شهرين، لتتمكن </w:t>
      </w:r>
      <w:r>
        <w:rPr>
          <w:rtl/>
          <w:cs/>
          <w:lang w:val="ar_AE" w:bidi="ar_AE"/>
        </w:rPr>
        <w:t>من أن تبْكِيَ عَذْرَاوِيَّتِها هي وَصَاحِبَاتِها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11: 39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فعله يَفْتَاح بابنته؟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فَفَعَلَ بِهَا نَذْرَهُ ٱلَّذِي نَذَرَ</w:t>
      </w:r>
      <w:r>
        <w:rPr>
          <w:rtl/>
          <w:cs/>
          <w:lang w:val="ar_AE" w:bidi="ar_AE"/>
        </w:rPr>
        <w:t xml:space="preserve"> وكان قد قطعه على نفسه.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12: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أراد رجال أَفْرَايِمَ أن يفعلوا ببيت يَفْتَاح لأنه لم يدعهم للانضمام إليه؟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أفرايم أن يحرق بيت يفتاح لأنه لم يدعهم للذهاب معه لمحاربة بني عمون.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12: 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حارب رجال جلعاد رجال أفرايم؟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حارب رجال جِلْعَادَ رجال أَفْرَايِمَ لأنهم قالوا، "</w:t>
      </w:r>
      <w:r>
        <w:rPr>
          <w:rtl/>
          <w:cs/>
          <w:lang w:val="ar_AE" w:bidi="ar_AE"/>
        </w:rPr>
        <w:t>أَنْتُمْ مُنْفَلِتُو (هاربون من) أَفْرَايِمَ. جِلْعَادُ بَيْنَ أَفْرَايِمَ وَمَنَسَّى</w:t>
      </w:r>
      <w:r>
        <w:rPr>
          <w:rtl/>
          <w:cs/>
          <w:lang w:val="ar_AE" w:bidi="ar_AE"/>
        </w:rPr>
        <w:t>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12: 5–6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اختبر رجال جِلْعَاد إذا كان رجل من أَفْرَايِم ام لا؟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كانوا يطلبون منه أن يقول "</w:t>
      </w:r>
      <w:r>
        <w:rPr>
          <w:rtl/>
          <w:cs/>
          <w:lang w:val="ar_AE" w:bidi="ar_AE"/>
        </w:rPr>
        <w:t>شِبُّولَتْ</w:t>
      </w:r>
      <w:r>
        <w:rPr>
          <w:rtl/>
          <w:cs/>
          <w:lang w:val="ar_AE" w:bidi="ar_AE"/>
        </w:rPr>
        <w:t>". وإذا قال "</w:t>
      </w:r>
      <w:r>
        <w:rPr>
          <w:rtl/>
          <w:cs/>
          <w:lang w:val="ar_AE" w:bidi="ar_AE"/>
        </w:rPr>
        <w:t>سِبُّولَتْ</w:t>
      </w:r>
      <w:r>
        <w:rPr>
          <w:rtl/>
          <w:cs/>
          <w:lang w:val="ar_AE" w:bidi="ar_AE"/>
        </w:rPr>
        <w:t>" (لأنه لم يكن يستطيع نطق الكلمة بشكل صحيح)، كان الجلعاديون يمسكونه ويقتلونه عند معابر الأردن.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13: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تُنجب زوجة مَنوح؟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زوجة مَنوح لم تستطع الحمل، ولذلك لم تُنجب أطفالاً.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13: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يكن من المفترض أن يعلو الموس رأس الطفل؟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يكن من المفترض أن يقترب الموس إلى رأس الطفل، لأن الطفل كان من المفترض أن يكون نذيرًا 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13: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كيف تبدو صورة </w:t>
      </w:r>
      <w:r>
        <w:rPr>
          <w:b/>
          <w:rtl/>
          <w:cs/>
          <w:lang w:val="ar_AE" w:bidi="ar_AE"/>
        </w:rPr>
        <w:t>رَجُلُ ٱللهِ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 الرجل يبدو مثل </w:t>
      </w:r>
      <w:r>
        <w:rPr>
          <w:rtl/>
          <w:cs/>
          <w:lang w:val="ar_AE" w:bidi="ar_AE"/>
        </w:rPr>
        <w:t>مَلَاكِ ٱللهِ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13: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جاء ملاك الله للمرة الثانية، من كان موجودًا هناك؟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عندما جاء ملاك الله للمرة الثانية، كانت زوجة </w:t>
      </w:r>
      <w:r>
        <w:rPr>
          <w:rtl/>
          <w:cs/>
          <w:lang w:val="ar_AE" w:bidi="ar_AE"/>
        </w:rPr>
        <w:t>مَنُوحُ</w:t>
      </w:r>
      <w:r>
        <w:rPr>
          <w:rtl/>
          <w:cs/>
          <w:lang w:val="ar_AE" w:bidi="ar_AE"/>
        </w:rPr>
        <w:t xml:space="preserve"> وحدها.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١٣: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عما سأل مَنوح الملاك؟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 مَنوح الملاك عن القواعد المتعلقة بالطفل وما يتوجب عمله معه.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13: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إذا كان مَنوح قد أعد قربانًا مُحْرَقة، فلمن كان يجب عليه أن يقدمها؟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إذا عمل مَنوح </w:t>
      </w:r>
      <w:r>
        <w:rPr>
          <w:rtl/>
          <w:cs/>
          <w:lang w:val="ar_AE" w:bidi="ar_AE"/>
        </w:rPr>
        <w:t>مُحْرَقَةً</w:t>
      </w:r>
      <w:r>
        <w:rPr>
          <w:rtl/>
          <w:cs/>
          <w:lang w:val="ar_AE" w:bidi="ar_AE"/>
        </w:rPr>
        <w:t>، فعليه أن يصعدها للرب.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١٣: ١٩–٢٠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الأمر المدهش الذي قام به الرب بينما كان مَنوح وزوجته ينظران؟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بينما كان مَنوح وزوجته ينظران، </w:t>
      </w:r>
      <w:r>
        <w:rPr>
          <w:rtl/>
          <w:cs/>
          <w:lang w:val="ar_AE" w:bidi="ar_AE"/>
        </w:rPr>
        <w:t>أَنَّ مَلَاكَ ٱلرَّبِّ صَعِدَ فِي لَهِيبِ ٱلْمَذْبَحِ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١٣: ٢٥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بدأ روح الرب أن يحرك شمشون؟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بدأ روح الرب يُحرّك شمشون في محلة دان.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١٤: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التي أراد شمشون أن يحضرها له والداه ليأخذها زوجة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شمشون من والديه أن يحضرا له امرأة من تمنة، وهي إحدى بنات الفلسطينيين، لتكون زوجته.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قضاة 14: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طلب شمشون من والديه أن يحضرا له المرأة التي في تمنة لتكون زوجة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من والديه أن يحضرا له المرأة التي من تِمْنَةَ لتكون زوجة له، لأنه عندما رآها، نالت إعجابه، وحسنت في عينيه.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قضاة 14: 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استطاع شمشون شق الأسد؟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فجأة حلّ روح الرب عليه، فشق الأسد.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14: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صار داخل جثة الأسد؟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صار هناك سرب من النحل وعسل في رِمَّة الأسد.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١٤: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الذي كان سيأخذه شَمْشون إذا لم يتمكن الأصدقاء الثلاثون من حل لغزه؟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 شمشون سيحصل على </w:t>
      </w:r>
      <w:r>
        <w:rPr>
          <w:rtl/>
          <w:cs/>
          <w:lang w:val="ar_AE" w:bidi="ar_AE"/>
        </w:rPr>
        <w:t>ثَلَاثِينَ قَمِيصًا وَثَلَاثِينَ حُلَّةَ ثِيَابٍ</w:t>
      </w:r>
      <w:r>
        <w:rPr>
          <w:rtl/>
          <w:cs/>
          <w:lang w:val="ar_AE" w:bidi="ar_AE"/>
        </w:rPr>
        <w:t xml:space="preserve"> إذا لم يتمكن الأصدقاء الثلاثون من حل لغزه.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قضاة 14: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سيحدث لزوجة شمشون لو لم تخدع زوجها وتحصل على إجابة اللغز؟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إذا لم تخدع زوجة شمشون سيدها وتحصل على إجابة اللغز، فإن الأصدقاء الثلاثين كانوا سيحرقونها هي وبيت أبيها.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قضاة 14: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من الوقت بكت زوجة شمشون للحصول على إجابة اللغز؟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بكت طوال الأيام السبعة التي استمرت فيها وليمتهم.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١٤: 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حصل شمشون على الثلاثين حُلّة؟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ذهب شمشون إلى أشقلون وقتل ثلاثين رجلاً من هؤلاء الناس وأخذ ملابسهم.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١٥: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ذهب شمشون لزيارة زوجته، لماذا لم يسمح له والدها بالدخول؟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ظنَّ الأب أن شمشون صار يكره زوجته، لذلك أعطاها لصديق شمشون.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قضاة 15: 3–4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حاول شمشون أن يوضح أنه بريء من جهة الفلسطينيين إذا ما ألحق بهم الأذى؟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حاول شمشون أن يظهر نفسه بريئًا من جهة الفلسطينيين إذا ما ألحق بهم الضرر فذهب وأمسك بثلاثمائة ثعلب، وربط المشاعل بها، وتركها تجري في حقول الفلسطينيين.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قضاة ١٥: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الفلسطينيون عندما أُبلغوا بأن شمشون قد أحرق حقولهم؟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أُبلغ الفلسطينيون بأن شمشون أحرق حقولهم، قاموا بإحراق زوجته وأباها.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15: 7–8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قام شمشون و</w:t>
      </w:r>
      <w:r>
        <w:rPr>
          <w:b/>
          <w:rtl/>
          <w:cs/>
          <w:lang w:val="ar_AE" w:bidi="ar_AE"/>
        </w:rPr>
        <w:t xml:space="preserve">ضَرَبَ </w:t>
      </w:r>
      <w:r>
        <w:rPr>
          <w:b/>
          <w:rtl/>
          <w:cs/>
          <w:lang w:val="ar_AE" w:bidi="ar_AE"/>
        </w:rPr>
        <w:t>الفلسطينيين سَاقًا عَلَى فَخْذٍ ضَرْبًا عَظِيمًا؟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شمشون ب</w:t>
      </w:r>
      <w:r>
        <w:rPr>
          <w:rtl/>
          <w:cs/>
          <w:lang w:val="ar_AE" w:bidi="ar_AE"/>
        </w:rPr>
        <w:t xml:space="preserve">ضَرَبَ </w:t>
      </w:r>
      <w:r>
        <w:rPr>
          <w:rtl/>
          <w:cs/>
          <w:lang w:val="ar_AE" w:bidi="ar_AE"/>
        </w:rPr>
        <w:t xml:space="preserve">الفلسطينيين </w:t>
      </w:r>
      <w:r>
        <w:rPr>
          <w:rtl/>
          <w:cs/>
          <w:lang w:val="ar_AE" w:bidi="ar_AE"/>
        </w:rPr>
        <w:t>سَاقًا عَلَى فَخْذٍ ضَرْبًا عَظِيمًا</w:t>
      </w:r>
      <w:r>
        <w:rPr>
          <w:rtl/>
          <w:cs/>
          <w:lang w:val="ar_AE" w:bidi="ar_AE"/>
        </w:rPr>
        <w:t>، انتقامًا منهم لقتلهم زوجته ووالدها.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١٥: ٩–١٠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هاجم الفلسطينيون يهوذا؟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صعد الفلسطينيون لمهاجمة يَهوذَا بهدف القبض على شَمْشونَ والانتقام منه لما فعله بهم.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قضاة 15: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جاء رجال يهوذا ليوثقوا شمشون، بماذا طلب منهم أن يحلفوا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جاء رجال يَهوذَا ليوثقوا شَمْشونَ، جعلهم يحلفون أنهم لن يقتلوه بأنفسهم.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١٥: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قتل شمشون ألف رجل؟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قتل شمشون ألف رجل باستخدام فك حمار طريًا.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15: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بعد أن قتل شمشون ألف رجل بلَحْي حمار طري، كيف اعتقد أنه سيموت؟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بعد أن قتل شمشون ألف رجل بفك حمار طازج، اعتقد أنه سيموت من العطش.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١٥: 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حصل شمشون على الماء؟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فَشَقَّ ٱللهُ ٱلْكِفَّةَ ٱلَّتِي فِي لَحْيِ</w:t>
      </w:r>
      <w:r>
        <w:rPr>
          <w:rtl/>
          <w:cs/>
          <w:lang w:val="ar_AE" w:bidi="ar_AE"/>
        </w:rPr>
        <w:t xml:space="preserve">، </w:t>
      </w:r>
      <w:r>
        <w:rPr>
          <w:rtl/>
          <w:cs/>
          <w:lang w:val="ar_AE" w:bidi="ar_AE"/>
        </w:rPr>
        <w:t>فَخَرَجَ مِنْهَا مَاءٌ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16: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خطط الغزيون لقتل شمشون؟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خطط الغزّيون لقتل شمشون عِنْدَ ضَوْءِ الصَّبَاحِ.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16: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هرب شمشون من غزة؟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أَخَذَ </w:t>
      </w:r>
      <w:r>
        <w:rPr>
          <w:rtl/>
          <w:cs/>
          <w:lang w:val="ar_AE" w:bidi="ar_AE"/>
        </w:rPr>
        <w:t xml:space="preserve">شمشون </w:t>
      </w:r>
      <w:r>
        <w:rPr>
          <w:rtl/>
          <w:cs/>
          <w:lang w:val="ar_AE" w:bidi="ar_AE"/>
        </w:rPr>
        <w:t>مِصْرَاعَيْ بَابِ ٱلْمَدِينَةِ وَٱلْقَائِمَتَيْنِ</w:t>
      </w:r>
      <w:r>
        <w:rPr>
          <w:rtl/>
          <w:cs/>
          <w:lang w:val="ar_AE" w:bidi="ar_AE"/>
        </w:rPr>
        <w:t xml:space="preserve">، </w:t>
      </w:r>
      <w:r>
        <w:rPr>
          <w:rtl/>
          <w:cs/>
          <w:lang w:val="ar_AE" w:bidi="ar_AE"/>
        </w:rPr>
        <w:t>وَقَلَعَهُمَا مَعَ ٱلْعَارِضَةِ</w:t>
      </w:r>
      <w:r>
        <w:rPr>
          <w:rtl/>
          <w:cs/>
          <w:lang w:val="ar_AE" w:bidi="ar_AE"/>
        </w:rPr>
        <w:t xml:space="preserve"> وكل ما تعلق بها.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16: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حكام الفلسطينيين سيمنحون دليلة إذا خدعت شمشون؟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إذا خدعت دليلة شمشون، فإن كل واحد من حكام الفلسطينيين سيمنحها </w:t>
      </w:r>
      <w:r>
        <w:rPr>
          <w:rtl/>
          <w:cs/>
          <w:lang w:val="ar_AE" w:bidi="ar_AE"/>
        </w:rPr>
        <w:t>أَلْفًا وَمِئَةَ شَاقِلِ فِضَّةٍ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16: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أخبرت دليلة شمشون أن الفلسطينيين قادمون، ماذا فعل بالأوتار التي كان مربوطًا 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عندما أخبرت دليلة شمشون أن الفلسطينيين قادمون إليه، </w:t>
      </w:r>
      <w:r>
        <w:rPr>
          <w:rtl/>
          <w:cs/>
          <w:lang w:val="ar_AE" w:bidi="ar_AE"/>
        </w:rPr>
        <w:t>قَطَعَ ٱلْأَوْتَار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16: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مزق شمشون الحبال عن ذراعيه، أين كان الرجال الذين كانوا يترصدون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مزق شمشون الحبال عن ذراعيه، كان الرجال يختبئون في الغرفة الداخلية.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قضاة 16: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مرة ضغطت دليلة على شمشون وضايقته؟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ضغطت عليه بشدة لدرجة أنه تمنى الموت.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16: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يقم شمشون بقص شعر رأسه أبداً؟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يعل موس على رأس شمشون أبدًا، لأنه كان نذيرًا لله منذ أن كان في بطن أمه.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16: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استطاعت دليلة أن تبدأ في إخضاع شمشون؟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بدأت دليلة في السيطرة عليه بعد أن حلقت سبع خصل شعره، لأن قوته غادرته.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16: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العمل الذي طلب الفلسطينيون من شمشون القيام 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جعل الفلسطينيون شمشون يدير حجر الطاحونة في السجن.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16: 23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اجتمع حكام الفلسطينيين لتقديم ذبيحة عظيمة إلى داجون إلههم؟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اجتمع حكام الفلسطينيين لتقديم ذبيحة لدَاجونَ إلههم، لأنهم قالوا، "</w:t>
      </w:r>
      <w:r>
        <w:rPr>
          <w:rtl/>
          <w:cs/>
          <w:lang w:val="ar_AE" w:bidi="ar_AE"/>
        </w:rPr>
        <w:t>قَدْ دَفَعَ إِلَهُنَا لِيَدِنَا شَمْشُونَ عَدُوَّنَا</w:t>
      </w:r>
      <w:r>
        <w:rPr>
          <w:rtl/>
          <w:cs/>
          <w:lang w:val="ar_AE" w:bidi="ar_AE"/>
        </w:rPr>
        <w:t>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16: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ساعد شمشون في لمس الأعمدة التي كان المبنى يستند عليها؟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الغلام الذي أمسك بيد شمشون ساعده في لمس الأعمدة التي كان المبنى مستندًا عليها.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16: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طلب شمشون من الله أن يمنحه القوة؟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شمشون من الله أن يمنحه القوة لكي يتمكن من الانتقام بضربة واحدة من الفلسطينيين لأخذهم عينيه الاثنتين.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16: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عدد الأشخاص الذين قتلهم شمشون عندما انهار المبنى؟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قتل شمشون في موته </w:t>
      </w:r>
      <w:r>
        <w:rPr>
          <w:rtl/>
          <w:cs/>
          <w:lang w:val="ar_AE" w:bidi="ar_AE"/>
        </w:rPr>
        <w:t>كْثَرَ مِنَ ٱلَّذِينَ أَمَاتَهُمْ فِي حَيَاتِهِ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17: 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سرقه ميخا؟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سرق ميخا 1,100 شاقل فضة من والدته.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17: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الغرض الذي خصصت والدة ميخا الفضة من أجله؟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خصصت الفضة للرب، حتى يصنع ابنها تمثالًا خشبيًا لِعَمَلِ تِمْثَال مَنْحُوتٍ من الخشب وَتِمْثَال آخر مَسْبُوكٍ من المعدن.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17: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لأي شيء كرس ميخا أحد أبنائه؟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كرّس أحد أبنائه ليصبح كاهنًا.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١٧: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لماذا غادر اللاوي </w:t>
      </w:r>
      <w:r>
        <w:rPr>
          <w:b/>
          <w:rtl/>
          <w:cs/>
          <w:lang w:val="ar_AE" w:bidi="ar_AE"/>
        </w:rPr>
        <w:t>مِنْ بَيْتِ لَحْمِ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غادر اللاوي بيت لحم ليبحث عن مكان للعيش فيه.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١٧: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ميخا من اللاوي أن يكون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طلب ميخا من اللاوي أن يعيش معه ليكون </w:t>
      </w:r>
      <w:r>
        <w:rPr>
          <w:rtl/>
          <w:cs/>
          <w:lang w:val="ar_AE" w:bidi="ar_AE"/>
        </w:rPr>
        <w:t>أَبًا وَكَاهِنًا</w:t>
      </w:r>
      <w:r>
        <w:rPr>
          <w:rtl/>
          <w:cs/>
          <w:lang w:val="ar_AE" w:bidi="ar_AE"/>
        </w:rPr>
        <w:t xml:space="preserve"> 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١٧: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اعتقد ميخا أن الرب سيحسن إليه؟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ظن ميخا أن الرب سيفعل الخير له، لأن لاويًا أصبح كاهنًا 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18: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كانت سبط بني دان يبحث عن أرض ليسكنوا فيها؟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سبط بني دان يبحث عن أرض ليسكنوا فيها، لأنه حتى ذلك اليوم لم يكن لهم نصيب بين أسباط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18: 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ماذا أراد شعب دان من اللاوي؟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شعب دان من اللاوي أن يسأل الله ليطلب مشورته.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18: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أراد الرجال الخمسة من سبط دان أن يفعلوا بأرض لايش؟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الرجال الخمسة من سبط دان أن يغزو الأرض ويتملكوها.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18: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ماذا قال الرجال الخمسة عن ما كان في بيوت </w:t>
      </w:r>
      <w:r>
        <w:rPr>
          <w:b/>
          <w:rtl/>
          <w:cs/>
          <w:lang w:val="ar_AE" w:bidi="ar_AE"/>
        </w:rPr>
        <w:t>لَايِشَ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قال الرجال الخمسة إنه في بيوت </w:t>
      </w:r>
      <w:r>
        <w:rPr>
          <w:rtl/>
          <w:cs/>
          <w:lang w:val="ar_AE" w:bidi="ar_AE"/>
        </w:rPr>
        <w:t>لَايِشَ ك</w:t>
      </w:r>
      <w:r>
        <w:rPr>
          <w:rtl/>
          <w:cs/>
          <w:lang w:val="ar_AE" w:bidi="ar_AE"/>
        </w:rPr>
        <w:t xml:space="preserve">ان هناك </w:t>
      </w:r>
      <w:r>
        <w:rPr>
          <w:rtl/>
          <w:cs/>
          <w:lang w:val="ar_AE" w:bidi="ar_AE"/>
        </w:rPr>
        <w:t>فُودًا وَتَرَافِيمَ وَتِمْثَالًا مَنْحُوتًا وَتِمْثَالًا مَسْبُوكًا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18:17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أخذوا التمثال المنحوت؟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ذهب ا</w:t>
      </w:r>
      <w:r>
        <w:rPr>
          <w:rtl/>
          <w:cs/>
          <w:lang w:val="ar_AE" w:bidi="ar_AE"/>
        </w:rPr>
        <w:t>لخَمْسَةُ ٱلرِّجَالِ ٱلَّذِينَ ذَهَبُوا لِتَجَسُّسِ ٱلْأَرْضِ وَدَخَلُوا إِلَى هُنَاكَ، وَأَخَذُوا ٱلتِّمْثَالَ ٱلْمَنْحُوتَ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18: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 ميخا غاضبًا؟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ميخا غاضبًا لأن الدانيين سرقوا الآلهة التي صنعها وأخذوا الكاهن وكانوا يغادرون المكان.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18: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رجع ميخا إلى منزله؟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أدرك ميخا أنهم أقوى منه، استدار وعاد إلى منزله.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18: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يكن هناك أحد لإنقاذ سكان لايش؟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يكن هناك أحد لإنقاذ الناس لأن لايش كانت بعيدة</w:t>
      </w:r>
      <w:r>
        <w:rPr>
          <w:b/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  <w:t>عن صيدون، ولم يكن لديهم تعاملات مع أي شخص.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18: 30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هم كهنة سبط الدانيين؟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يَهُونَاثَانُ ٱبْنُ جَرْشُومَ بْنِ مَنَسَّى</w:t>
      </w:r>
      <w:r>
        <w:rPr>
          <w:rtl/>
          <w:cs/>
          <w:lang w:val="ar_AE" w:bidi="ar_AE"/>
        </w:rPr>
        <w:t xml:space="preserve"> (ابن موسى)، هو وأبناؤه كانوا كهنة لسبط الدانيين حتى يوم سبي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19: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كان يعيش اللاوي؟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 اللاوي يقيم لفترة في المنطقة النائية من </w:t>
      </w:r>
      <w:r>
        <w:rPr>
          <w:rtl/>
          <w:cs/>
          <w:lang w:val="ar_AE" w:bidi="ar_AE"/>
        </w:rPr>
        <w:t>جَبَلِ أَفْرَايِمَ،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19: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أحضرته سرية اللاوي؟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أدخلت السرية اللاوي إلى بيت أبيها.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19: 5–6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على الرغم من أن اللاوي كان ينوي العودة إلى المنزل، ماذا كان يريد حماه أن يفعل؟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حماه منه أن يبقى ويبيت الليلة.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19: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قرر اللاوي بخصوص خطته للمغادرة مبكرًا والعودة إلى المنزل؟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بتغيير خطته وقضى الليلة مع حَمِيهِ.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19: 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حمو اللاوي منه أن يفعله مرة أخرى في اليوم الخامس؟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منه حماه أن يبقى ليلة إضافية ويقضي وقتًا طيبًا.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19: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يرغب اللاوي في قضاء الليل في مَدِينَةِ الْيَبُوسِيِّينَ؟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يرغب اللاوي في الذهاب إلى مدينة الغرباء.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19: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جلس اللاوي وخادمه في ساحة المدينة؟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جلسوا في ساحة المدينة، إذ لم يأخذهم أحد إلى منزله للمبيت.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19: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 سبط ينتمي الرجال الذين كانوا يعيشون في جِبْعَة؟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الرجال الذين يعيشون في جِبْعَةَ من سبط بنيامين.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19: 20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حذر الرجل الشيخ اللاوي من القيام 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حذر الرجل الشيخ اللاوي من البقاء في الساحة خلال الليل.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19: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أراد رجال المدينة الأشرار أن يُخرج الرجل الشيخ الرجل الذي دخل إلى بيته؟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رجال المدينة الأشرار أن يُخرجوا الرجل الذي دخل إلى بيت الرجل الشيخ، لكي يتمكنوا من الاعتداء عليه جنسياً.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19: 24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قدمه الرجل الشيخ للرجال الأشرار بدلاً من اللاوي؟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قدم لهم الرجل الشيخ ابنته العذراء وسرية اللاوي.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19: 25–26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وقع عند الفجر؟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 الفجر، أطلق الرجال الأشرار سراح الجارية. جاءت وسقطت عند باب بيت الرجل الشيخ حيث كان سيدها، وبقيت هناك حتى بزوغ الفجر.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19: 28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اللاوي عندما لم ترد عليه سريته؟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لم تجيب سُرِّيَّة اللاوي، وضعها على الحمار، وانطلق الرجل إلى مكانه.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19: 29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اللاوي بجسد جاريته؟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اللاوي بت</w:t>
      </w:r>
      <w:r>
        <w:rPr>
          <w:rtl/>
          <w:cs/>
          <w:lang w:val="ar_AE" w:bidi="ar_AE"/>
        </w:rPr>
        <w:t>قَطَّيعَهَا مَعَ عِظَامِهَا إِلَى ٱثْنَتَيْ عَشَرَةَ قِطْعَةً، وَأَرْسَلَهَا إِلَى جَمِيعِ تُخُومِ إِسْرَائِيلَ.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٢٠: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من الذين اجتمعوا معًا أمام الرب في </w:t>
      </w:r>
      <w:r>
        <w:rPr>
          <w:rtl/>
          <w:cs/>
          <w:lang w:val="ar_AE" w:bidi="ar_AE"/>
        </w:rPr>
        <w:t>ٱلْمِصْفَاةِ</w:t>
      </w:r>
      <w:r>
        <w:rPr>
          <w:b/>
          <w:rtl/>
          <w:cs/>
          <w:lang w:val="ar_AE" w:bidi="ar_AE"/>
        </w:rPr>
        <w:t>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اجتمع جميع الناس من دان إلى بئر السبع، بما في ذلك أرض جلعاد، أمام الرب في </w:t>
      </w:r>
      <w:r>
        <w:rPr>
          <w:rtl/>
          <w:cs/>
          <w:lang w:val="ar_AE" w:bidi="ar_AE"/>
        </w:rPr>
        <w:t>ٱلْمِصْفَاةِ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٢٠: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اللاوي عن ما فعله أقارب جِبْعَةَ 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ذكر اللاوي أن أصحاب جِبْعَةَ هاجموه، وحاصروا المنزل وكانوا يعتزمون قتله.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٢٠: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سيهاجم الناس جِبْعَة؟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سوف يهاجمون جِبْعَةَ كما توُجِّههم القرعة.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20: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طلبت أسباط إسرائيل من بنيامين تسليم هؤلاء الرجال الأشرار من جبعة لهم؟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طلبت أسباط إِسْرَائِيل من بَنْيَامِين تسليم هؤلاء الرجال الأشرار من جِبْعَة، حتى تتمكن الأسباط من قتلهم، وبذلك يزيلون هذا الشر تمامًا من إِسْرَائِيل.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٢٠: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تجمع بنو بنيامين من المدن إلى جبعة؟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اجتمع بنو بنيامين من المدن إلى جبعة للاستعداد للقتال ضد شعب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20: 16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يميز الرجال السبعمائة المختارين؟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الرجال السبعمائة المختارون يستخدمون اليد اليسرى؛ وكان كل واحد منهم يستطيع أن يرمي حجراً على الشعرة دون أن يخطئ.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٢٠: 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هاجم يهوذا بنيامين أولاً؟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الشعب مشورة الرب من جهة من يصعد أولًا لمحاربة بني بنيامين، وقال الرب، "يهوذا أولاً."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20: 26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بعد أن قتل بَنْيَامِينَ العديد من جنود إِسْرَائِيل، ماذا فعل الجنود الإسرائيليون؟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بعد أن قتل بَنْيَامِين العديد من جنود إِسْرَائِيل، بكى جنود إِسْرَائِيل وصاموا أمام الرب حتى المساء. وقدموا محرقات وذبائح سلامة أمام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٢٠: ٢٧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سأل شعب إسرائيل من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 شعب إسرائيل الله باستخدام تابوت عهد الله، الذي كان موجودًا في تلك الأيام.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20: 32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انسحب رجال إِسْرَائِيل من المدينة إلى الطرق، ماذا اعتقد أهل بَنْيَامِين؟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ظن بنيامين عندما انسحب رجال إسرائيل من المدينة إلى الطرق أنهم كانوا يهربون.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20: 36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تراجع رجال إِسْرَائِيل أمام بَنْيَامِين؟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تراجع رجال إِسْرَائِيل أمام بَنْيَامِين </w:t>
      </w:r>
      <w:r>
        <w:rPr>
          <w:rtl/>
          <w:cs/>
          <w:lang w:val="ar_AE" w:bidi="ar_AE"/>
        </w:rPr>
        <w:t>لأنَّهُم كانوا ٱتَّكَلُوا الرجال الذين بٱلْكَمِينِ ٱلَّذِي وَضَعُوهُ خارج جِبْعَة.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20: 38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كانت الإشارة المتفق عليها بين رجال إسرائيل والرجال المختبئين في السر؟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الإشارة المتفق عليها بين رجال إسرائيل والرجال المختبئين في السر هي ارتفاع سحابة كبيرة من الدخان تصعد من المدينة.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20: 42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يتمكن رجال بنيامين من الفرار؟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هرب رجال بَنْيَامِين من رجال إِسْرَائِيل باتجاه البرية، لكن القتال أدركهم.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٢٠: ٤٧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عدد جنود بنيامين الذين استداروا وهربوا إلى البرية؟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استدار </w:t>
      </w:r>
      <w:r>
        <w:rPr>
          <w:rtl/>
          <w:cs/>
          <w:lang w:val="ar_AE" w:bidi="ar_AE"/>
        </w:rPr>
        <w:t>سِتُّ مِئَةِ رَجُلٍ</w:t>
      </w:r>
      <w:r>
        <w:rPr>
          <w:rtl/>
          <w:cs/>
          <w:lang w:val="ar_AE" w:bidi="ar_AE"/>
        </w:rPr>
        <w:t xml:space="preserve"> وهربوا إلى البرية.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21: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 رجال إسرائيل قلقين من احتمال فقدان إحدى أسباطهم؟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رجال إسرائيل قلقين من احتمال فقدان إحدى أسباطهم لأنهم كانوا قد تعهدوا بعدم إعطاء بناتهم للزواج من بنياميني.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٢١: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 رجال إسرائيل قلقين من احتمال فقدان إحدى أسباطهم؟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رجال إسرائيل قلقين من احتمال فقدان إحدى أسباطهم، لأنهم كانوا قد تعهدوا بعدم إعطاء بناتهم للزواج من بنياميني.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٢١: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سيكون سيُقتل بالتأكيد؟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كل من لم يصعد إلى الرب في المصفاة كان سيُقتل بالتأكيد.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21: 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 من أسباط إِسْرَائِيل لم يصعد إلى الرب في المصفاة؟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الذي لم يصعد إلى الرب كان يابيش جلعاد.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21: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هم الذين أخذهم الرجال من بين سكان يابيش جلعاد؟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أخذ الرجال </w:t>
      </w:r>
      <w:r>
        <w:rPr>
          <w:rtl/>
          <w:cs/>
          <w:lang w:val="ar_AE" w:bidi="ar_AE"/>
        </w:rPr>
        <w:t>رْبَعَ مِئَةِ فَتَاةٍ عَذَارَى لَمْ يَعْرِفْنَ رَجُلًا</w:t>
      </w:r>
      <w:r>
        <w:rPr>
          <w:rtl/>
          <w:cs/>
          <w:lang w:val="ar_AE" w:bidi="ar_AE"/>
        </w:rPr>
        <w:t xml:space="preserve"> كن يعيشن في يَابِيشَ جِلْعَادَ.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21: 14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المشكلة التي واجهها البنيامينيون عندما عادوا في ذلك الوقت وأُعطوا نساء يابيش جلعاد؟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المشكلة كانت أنه عندما عاد بنيامين في ذلك الوقت وأُعطوا نساء يابيش جلعاد، لم يكن هناك عدد كافٍ من النساء لجميعهم.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21: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كانت شيلوه؟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شِيلوهَ تقع شمال بيت إيل، شرق الطريق الصاعد من بيت إيل إلى شَكِيمَ، وجنوبًا من لَبونَةَ.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21: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كان يجب على بنيامين أن يخرجوا من الكروم ليخطف كل منهم زوجة من بنات شِيلوهَ؟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كانت فتيات شيلوه يخرجن للرقص، كان على بنيامين أن يندفعوا من الكروم ليخطف كل منهم زوجة له من فتيات شيلوه.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21: 22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العذر الذي كان رجال إسرائيل سيقولونه لرجال شيلوه بشأن الفتيات؟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رجال إسرائيل سيقولون لرجال شيلوه أن يدعوا الفتيات يبقين لأن رجال إسرائيل لم يحصلوا على زوجات أثناء الحرب.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القضاة 21: 25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حال الجميع؟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كل واحد يعمل ما يحسن في عينيه.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