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SNG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سليمان 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كاتب نشيد الأنشاد؟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سليمان هو كاتب نشيد الأنشاد.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تطلب الشابة من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تطلب الشابة من حبيبها أن يقبلها.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تقول الفتاة الشابة إنه أحلى من الخمر؟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تقول الفتاة الشابة إن حُب حبيبها لها مذاقه أحلى من الخمر.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تصف الفتاة اسم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تقول الفتاة إن اسم حبيبها يشبه العطر المنسكب.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أدخل الملك الفتاة الشابة؟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أدخل الملك الفتاة الشابة إلى حجاله (حجراته الخاصة).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تصف الفتاة الشابة بشرتها؟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تصف الفتاة الشابة بشرتها بأنها سمراء، لكنها جميلة كخيام قيدار وكستائر خيام سليمان.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لا ترغب الفتاة الشابة في أن يلتفت إليها النساء الأخريات؟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هي لا تريد أن النساء الأخريات يلتفتن إليها لأن بشرتها محترقة من الشمس.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إخوة الفتاة الشابة عندما اشتعل غضبهم عليها؟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إخوة الفتاة الشابة جعلوها حارسة للكروم.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تسأل المرأة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تسأله عن موضع رعي قطيعه وأين يربض قطيعه في وقت الظهيرة.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يخبر الحبيب محبوبته لتجد طريقها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يخبرها أن تتبع إثر قطيعه حتى تصل إلى خيام (مساكن) الرعاة.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يقارن الحبيب حبيبته؟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يشبهها بفرس في مركبات فرعون.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يصف الحبيب خدّي محبوبته وعنقها؟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خديها يزينهما قرطين، وعنقها مطوق بعقود من ذهب.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سليمان 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سيصنع الحبيب لحبيبته؟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سيصنع لها أقراطًا من الذهب </w:t>
      </w:r>
      <w:r>
        <w:rPr>
          <w:rtl/>
          <w:cs/>
          <w:lang w:val="ar_AE" w:bidi="ar_AE"/>
        </w:rPr>
        <w:t>مُطَعَّمة بالفضة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الملك مستلقيًا عندما ملأ عطر المرأة الغرفة؟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الملك مستلقيًا على أريكته عندما ملأ عطر المرأة الغرفة.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يقضي حبيبها ليلته؟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حبيبها يقضي الليل مستلقيًا على صدرها (بين ثدييها).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تشبّه الفتاة الشابة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محبوبها يشبه عنقود حِنّاء في كروم عين جدي.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يصف الحبيبي عيني محبوبته؟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حبيبها يقول إن عينيها تشبهان عيني الحمام.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تقوله المرأة، وتستخدمه سريرًا لهما؟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تقول، إن النباتات الخضراء هي فراشهما.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1: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حسب قول المرأة، من أي مادة تصنع العوارض والروافد (الكمرات- الجوائز الهندسية)؟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عوارض البيت وروافده مصنوعة من خشب الأرز والسرو (الصنوبر).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تصف المرأة نفسها؟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وصفت المرأة نفسها بنرجس السهول، وسوسنة الأودية.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يصف العريس عروسه مقارنة ببنات قومه؟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العريس عن عروسه إنها كالسوسن بين الشوك.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وصفت العروس عريسها بين البنين؟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وصفت العروس عريسها بأنه شجرة تفاح بين أشجار الغابة.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كانت تجلس العروس؟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تحت ظل عريسها اشتهت أن تجلس بسعادة غامرة.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3 (#3)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حلوًا لحلقها؟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ثمار عريسها حلوة المذاق لحلقها.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أخذها عريسها؟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أخذها عريسها إلى بيت الخمر.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رايته التي كانت فوقها؟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المحبة كانت هي رايته فوقها.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طلبت العروس لتتقوى وتنتعش مجددًا؟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طلبت العروس أقراص الزبيب لتعزيز قوتها، وتفاحًا لانتعاشها.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تموضعت يد العريس اليسرى ويده اليمنى؟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شماله تحت رأسها، ويمينه تعانقها.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كانت العروس ترغب في أن تجتنبه بنات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أرادت العروس أن تنصح بنات أورشليم ألا يوقظن الحب قبل أن يحين الوقت المناسب.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الصوت الذي سمعته العروس؟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سمعت العروس صوت حبيبها.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عن ما كان يفعله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يطفر على الجبال ويقفز على لتلال.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وصفت العروس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إن حبيبها كالغزال أو الظبي الصغير.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حبيبها أن تفعل معه؟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أن تقوم وتسير 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الأنشد 2: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عنه إنه مضى، وما الذي فات وولّى؟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الشتاء قد انتهى والمطر قد توقف وزال.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ظهر في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 الزهور قد ظهرت وتفتحت في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آن أوانه؟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آن أوان التقليم والاستماع إلى غناء الطيور.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ينضج وكان في مرحلة الإزهار؟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التينة الخضراء أنضجت ثمارها، والكروم أزهرت.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المحبوب من جميلته أن تفعل؟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أرادها أن تقوم وتذهب 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يناديها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حبيبها يدعوها "حمامتي".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يرغب المحبوب في رؤيته وسماعه؟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المحبوب يرغب في رؤية وجهها الجميل وسماع صوتها العذب.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أرادت العروس من عريسها أن يقبض عليه؟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طلبت منه أن يقبض على الثعالب الصغار المُفسدة للكروم.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كان انتماء المحبوب؟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المحبوب ملك عروسه.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كانت العروس تنتمي؟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العروس ملك حبيبها.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16 (#3)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يفعله المحبوب بين الزنابق (السوسن)؟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بين السوسن كان يرعى بسعادة.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تريد العروس من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ترغب في أن يرجع حبيبها.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رغبت العروس في أن يرجع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أرادت العروس أن يرجع محبوبها قبل أن تهب رياح الظلام، وتختفي ظلال الظهيرة.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2: 17 (#3)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تشبّه العروس عريسها؟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 يكون كالظبي أو غُفر الأيائل على الجبال الوعرة.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3: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كان اشتياق العروس، ولم تتمكن من أن تجده؟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العروس تشتاق إلى الشخص الذي أحبته، لكنها لم تستطع أن تجده.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3: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عما كانت تبحث العروس في الشوارع والساحات، لكنها لم تجده؟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بحثت العروس في الشوارع والساحات، لكنها لم تتمكن من أن تجد حبيبها.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3: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عمن سألت العروس الحراس عندما وجدوها؟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سألتهم: "</w:t>
      </w:r>
      <w:r>
        <w:rPr>
          <w:rtl/>
          <w:cs/>
          <w:lang w:val="ar_AE" w:bidi="ar_AE"/>
        </w:rPr>
        <w:t>أَرَأَيْتُمْ مَنْ تُحِبُّهُ نَفْسِي؟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3: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وجدت الذي أحبّه قلبها؟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وجدت العروس من أحبّه قلبها بعد أن تجاوزت حراس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3: 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مع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أمسكته ولم تدعه يذهب حتى أدخلته إلى بيت أمّها.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3: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أرادت العروس من بنات أورشليم أن يفعلن؟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أرادت العروس من بنات أورشليم أن يتعهدن ألّا يوقظن ولا ينبهن الحب حتى يحين وقته.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3: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رأت العروس الطالعة من البرية وهي معطرة بالمر واللبان والعطور؟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شاهدت (تخت-عرش) سليمان المحمول آتٍ، ومن حوله 60 محاربًا.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3: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المهارات التي كان يتميز بها المحاربون؟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المحاربون مهرة في استخدام السيف وفي خوض الحروب.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صنعه الملك سليمان لنفسه؟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الملك سليمان بعمل تخت من خشب لبنان.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عرش الملك سليمان؟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للكرسي أعمدة من الفضة، وروافد من الذهب، ومقعد من قماش أرجواني، وزُيّن بمحبة ورغدٍ.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أرادت العروس توجيه أنظار نساء أورشليم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أرادت العروس من نساء أورشليم أن يوجهن أنظارهن إلى الملك سليمان.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3: 11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الملك سليمان يرتدي في يوم عُرسه؟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ارتدى تاجًا توّجته به أمه في يوم عُرسه.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الحبيب عيني عروسه؟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عيناها تشبهان الحمامتين خلف حجابها.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الحبيب شعر عروسه؟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شعرها كقطيع ماعز ينحدر من جبل جلعاد.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الحبيب أسنان محبوبته؟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الحبيب أسنانها بأنها كقطيع خراف مجزوزة ومغتسلة، وكل واحدة منها مُتئم وليس فيهن عقيم.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المحبوب عن شفتي محبوبته وفمها؟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إن شفتيها كخيط من القرمز، وفمها حلو.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الحبيب وجنتي محبوبته؟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الحبيب خدّيها بأنهما كنصفي رمانة من وراء حجابها.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الحبيب عنق محبوبته؟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عنقها كبرج داود المبني بصفوف من الحجر، وألف تُرْس جندي معلق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يشبّه الحبيب ثديّي محبوبته؟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يشبّه ثدييها بأنهما توأمي ظبية صغيرين، يرعيان بين السوسن.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سيذهب حبيبها حتى يطلع الفجر وتختفي الظلال؟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الحبيب إنه سيذهب إلى جبل المُر وتل البَخُور.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مدى اتسمت محبة العريس بالروعة؟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حبه جميلًا من جميع النواحي.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يعيب محبة الحبيب أو تفتقر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في حبه البديع أي عيب.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دعا سليمان عروسه؟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سليمان دعاها أختَه.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9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الذي قاله سليمان عنه أن حبّه لعروسه أفضل منه؟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سليمان إن حبّه لعروسه أفضل من الخمر.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سليمان 4: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الذي طغت رائحة عطر العروس على رائحته؟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رائحة أطياب العروس طغت على جميع الأطياب.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العريس عن شفتي عروسه، وكيف وصف ما كان تحت لسانها؟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إن شفتي عروسه تقطران شهدًا، وتحت لسانها عسل ولبن.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11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رائحة ثياب العروس؟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رائحة ثيابها كرائحة لبنان.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أي جنّة وينبوع استخدمهما سليمان ليشبّه أخته (عروسه) بهما؟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سليمان إنها جنّة مقفلة، وينبوع مختوم.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13–14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شُبِّهت أغصان العروس؟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شبه العريس أغصانها ببستان من أشجار الرمان مع الفاكهة الشهيّة والنباتات والأطياب الفاخرة.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أنواع المياه التي يصف بها سليمان حبيبته؟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سليمان حبيبته بأنها يَنبوع جنّة، وبئر ماء عذب، وجداول تتدفق من لُبنان.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تريد العروس من نسمات ريح الشمال والجنوب أن تفعل، وما السبب؟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أرادت أن تهب نسمات ريح الشمال والجَنُوب على جنّتها كي تنتشر روائح أطيابها.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4: 16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تريد العروس من حبيبها أن يفعل ويأكل؟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ترغب في أن يأتي حبيبها إلى جنّتها ويأكل من ثمارها الشهيّة.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جاء سليمان؟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سليمان إلى جنّته.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حلمت عروس سليمان؟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تحلم بصوت طرق حبيبها وبكلامه.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فعلته حبيبة سليمان؟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قد خلعت ثوبها وغسلت رجليها.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سليمان 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مدّ سليمان يدَه؟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مدّ سليمان يده من الكوّة (مزلاج الباب).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الذي كان يسيل من يدي العروس حينما فتحت الباب؟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كانت يداها تقطران </w:t>
      </w:r>
      <w:r>
        <w:rPr>
          <w:rtl/>
          <w:cs/>
          <w:lang w:val="ar_AE" w:bidi="ar_AE"/>
        </w:rPr>
        <w:t>مُرًّا يسيل من أصابعها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رأت العروس حينما فتحت الباب وما شعورها حيال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اكتشفت أن حبيبها قد مضى وانصرف، فشعرت بغصّة في قلبها واعتصرها الحزن.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الحراس عندما وجدوا عروس سليمان؟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ضربوها وجرحوها ونزعوا عنها حجابها.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طلبت العروس من نساء أورشليم أن يفعلن؟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طلبت من نساء أورشليم أن يعدنها بأنه إذا وجدن حبيبها، سيخبرنه بأنها متيّمة بحبه.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أشعرها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المحبوب تسبب في شعورها بالمرض، فقد أسقمها الحب.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طرحنه بنات أورشليم على العروس؟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سألنها عن سبب تفضيل محبوبها عن أي محبوب 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وصفت العروس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وصفته بأنه مشرق، مُتورّد، ومميز عن جميع المحبين.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وصفت العروس رأس حبيبها وشعره؟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وصفت رأسه بالذهب الإبريز (الخالص) وخصائل شعره متموجة ولونها حالك السواد.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وصفت المرأة عيني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وصفت عينيه بأنها كالحمام مغسولتان باللّبن.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وصفت العروس وجنتي سليمان وشفتيه؟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وصفت وجنتيه بأنها روضة أطياب، وشفتيه سوسنتان تقطران عبير المُرّ.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وصفت العروس يدي حبيبها و</w:t>
      </w:r>
      <w:r>
        <w:rPr>
          <w:b/>
          <w:rtl/>
          <w:cs/>
          <w:lang w:val="ar_AE" w:bidi="ar_AE"/>
        </w:rPr>
        <w:t>بَطنه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وصفت يديه بأنهما حلقتان من ذهب مرصعتان بالزبرجد (الجواهر)، وبطنه مغشّى بالعاج المٌغلّف بالياقوت.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وصفت المرأة ساقي محبوبها وطلعته؟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ساقاه بأنهما عمودَا رخام مثبتتين على قاعدتين من إبريز (ذهب)، وطلعته (مظهره) مثل لبنان، مهيب كأرز لبنان المميّز.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5: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وصفت العروس سليمان، وحلق حبيبها لبنات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وصفت حلقه بأنه أحلى حلاوة، وأن سليمان شهيٌّ بجملته.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الأسئلة التي طرحنها نساء أورشليم على الفتاة؟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سألنها عن مكان محبوبها وإلى أي اتجاه مضى؟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من الذي كانت بنات أورشليم تبحث عنه؟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بنات أورشليم كن يرغبن في أن يجدن محبوب العروس.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تقول العروس عن انشغال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العروس إن حبيبها نزل إلى روضة الأطياب ليرعى في الجنائن، ويجمع السوسن.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كانت العروس ومحبوبها؟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العروس ومحبوبها لبعضهما البعض (كل منهما ملك للآخر).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حبيب العروس يرعى؟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حبيب العروس يرعي قطيعه بين السوسن.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المدينتان اللتان استخدمهما الحبيب لوصف محبوبته؟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الحبيب محبوبته بمدينتين هما ترصة وأورشليم.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مشاعر محبوبها تجاه محبوبته؟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شعر بأنها كانت جميلة وحسناء، وفي الوقت ذاته مُرهبة كجيش برايات.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طلب الحبيب من محبوبته أن تحوّل عينيها عنه؟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المحبوب من حبيبته أن تحوّل</w:t>
      </w:r>
      <w:r>
        <w:rPr>
          <w:b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عينيها عنه لأنهما قد غلبتاه.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الحبيب شعر محبوبته؟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شعرها بأنه كقطيع معز نازل على منحدرات جبل جلعاد.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المحبوب أسنان محبوبته؟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وصف أسنانها كقطيع نعاج طالعة من الاغتسال، كل واحده منها </w:t>
      </w:r>
      <w:r>
        <w:rPr>
          <w:rtl/>
          <w:cs/>
          <w:lang w:val="ar_AE" w:bidi="ar_AE"/>
        </w:rPr>
        <w:t>مُتئِم،</w:t>
      </w:r>
      <w:r>
        <w:rPr>
          <w:rtl/>
          <w:cs/>
          <w:lang w:val="ar_AE" w:bidi="ar_AE"/>
        </w:rPr>
        <w:t xml:space="preserve"> وليس فيها عاقر.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الحبيب خدي حبيبته؟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الحبيب خديّ محبوبته بأنهما نصفي رمانة خلف حجابها.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عدد النساء الأخريات اللاتي ذكر العريس وجودهن؟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العريس إن هناك 60 ملكة من نساء الملك، و80 هنَّ جوارية، وعدد لا يحصى من العذارى.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الحبيب حمامته (محبوبته)؟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الحبيب محبوبته بأنها نقية (كاملة)، وحيدة لأمها، والابنة المفضلة 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9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الملكات و</w:t>
      </w:r>
      <w:r>
        <w:rPr>
          <w:b/>
          <w:rtl/>
          <w:cs/>
          <w:lang w:val="ar_AE" w:bidi="ar_AE"/>
        </w:rPr>
        <w:t>السَّرارِي (ا</w:t>
      </w:r>
      <w:r>
        <w:rPr>
          <w:b/>
          <w:rtl/>
          <w:cs/>
          <w:lang w:val="ar_AE" w:bidi="ar_AE"/>
        </w:rPr>
        <w:t>لجواري) عنها عندما شاهدنها؟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الملكات والسَّرارِي (الجواري) وصفنها بالمٌباركة، وكذلك مدحنها.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الحبيب محبوبته؟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الحبيب محبوبته بأنها مشرقة كبزوغ الفجر، وجميلة كالقمر والشمس، ومرهبة ورائعة بكل معنى الكلمة.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ذهب المحبوب إلى بستان أشجار الجوز؟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المحبوب إلى بستان أشجار الجوز ليتحقق مما إذا كانت الكروم قد أزهرت والرمان قد تفتح (نوّر).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شعر الحبيب؟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شعر الحبيب وكأنه يركب مركبة الأمير.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العريس(المحبوب) من عروسه (محبوبته)؟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رغب العريس (المحبوب) في أن ترجع محبوبته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13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أراد الحبيب أن تلتفت محبوبته وترجع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رغب الحبيب في أن تلتفت محبوبته إليه ليتمكن من النظر إليها.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6: 13 (#3)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سألته الشابة لحبيبها؟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نظر إلى العروس وكأنه مسحور، مثل رقص جيشين.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7: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سليمان رجلي محبوبته في نعليها ودوائر فخذيها؟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سليمان رجليها في نعليها بأنها جميلة، ومنحنيات فخذيها كالجواهر.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سليمان 7: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كيف وصف سليمان سُرّة محبوبته وبطنها؟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وصف سليمان سُرّة محبوبته بأنها </w:t>
      </w:r>
      <w:r>
        <w:rPr>
          <w:rtl/>
          <w:cs/>
          <w:lang w:val="ar_AE" w:bidi="ar_AE"/>
        </w:rPr>
        <w:t>كأس مُدَوَّرة</w:t>
      </w:r>
      <w:r>
        <w:rPr>
          <w:rtl/>
          <w:cs/>
          <w:lang w:val="ar_AE" w:bidi="ar_AE"/>
        </w:rPr>
        <w:t xml:space="preserve"> لا ينقصها الخمر الممزوج، وبطنها </w:t>
      </w:r>
      <w:r>
        <w:rPr>
          <w:rtl/>
          <w:cs/>
          <w:lang w:val="ar_AE" w:bidi="ar_AE"/>
        </w:rPr>
        <w:t>كَومَةُ حنطَة يُسَيِّجُها السُّوسن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7: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سليمان ثديي محبوبته؟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وصف سليمان ثدييها كأنهما </w:t>
      </w:r>
      <w:r>
        <w:rPr>
          <w:rtl/>
          <w:cs/>
          <w:lang w:val="ar_AE" w:bidi="ar_AE"/>
        </w:rPr>
        <w:t>توأمَا ظَبْيَةٍ صغيران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7: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سليمان عنق محبوبته وعينيها وأنفها؟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سليمان عنقها بأنه يشبه برجًا من العاج، وعينيها كبركة، وأنفها كبرج في لبنان.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7: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سليمان رأس حبيبته وشعرها؟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سليمان رأسه محبوبته بأنه كالكرمل، وشعرها بأنه كالأرجوان (داكن).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7: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سليمان قامة حبيبته وثدييها؟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قامتها بأنها تشبه النخلة، وثدييها كعناقيد عنب.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7: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شبّه الحبيب ثديي حبيبته وأنفساها؟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شبّه الحبيب ثديي حبيبته بعناقيد العنب، ورائحة أنفساها عذبة مثل رائحة التفاح.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7: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شبّه الحبيب فم (حنك) حبيبته؟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شبّه الحبيب فمها كأجود أنواع الخمر.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سليمان 7: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كانت العروس، ومن الذي كان اشتياقه لها؟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العروس كانت ملكًا لحبيبها، والحبيب كان اشتياقه 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7: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أرادت المحبوبة أن يصحبها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المحبوبة ترغب في أن يذهب معها الحبيب إلى الحقول ليقضيا معًا الليل في القرى.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7: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رغبت المحبوبة في أن يستيقظ حبيبها مبكرًا؟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أرادت منه أن يستيقظ مبكرًا ليتحقق مما إذا كانت الكروم قد أزهرت، والرمان قد تفتح.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7: 12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وعدت المحبوبة أن تعطي محبوبها عندما يصلا إلى الكروم؟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إنها هنالك ستعطيه حبّها.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7: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عن تأثير اللفاح؟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قالت إن اللفاح سيفوح رائحة (سينشر عبيره).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7: 13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العروس عندما كانت عند الباب حيث كانت وحبيبها يقيمان؟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إنه عند الباب حيث كانوا يقيمون، كانت هناك جميع أنواع الفواكه الشهيّة، الجديدة والقديمة، التي كانت قد حفظتها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الذي كانت المحبوبة تتمناه في حبيبها، ولماذا؟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تمنت المحبوبة لو أن حبيبها كان كأخ لها لتتمكن من تقبيل حبيبها في أي وقت دون أن يحتقرها أحد.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كانت العروس ترغب في اصطحاب حبيبها؟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ترغب في أخذ حبيبها إلى بيت أمها.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موضع يدي الحبيب اليسرى واليمنى؟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شماله تحت رأس حبيبته، ويمينه تعانقها.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أرادت العروس من نساء أورشليم أن يفعلن؟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أرادت العروس من نساء أورشليم أن يتعهدن بعدم إيقاظ الحب قبل أوانه.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بمّ تسألن نساء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تساءلوا: من هذه الطالعة من البرية، المستندة على حبيبها؟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المحبوبة لحبيبها عندما أيقظته تحت شجرة التفاح؟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أخبرته أن والدته حملت به وولدته تحت شجرة التفاح.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طلبت الحبيبة من حبيبها أن يفعل، وما السبب؟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أرادت منه أن يجعلها كخاتم على قلبه، لأن المحبة قوية كالموت، والغيرة تشتعل كاللهب الحارق.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يمكنه أن يوقف المحبة أو يخمدها؟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لا يمكن للمياه الكثيرة أو السيول أن تُطفِئ لهيب المَحَبَّة.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إخوة العروس عن أختهم الصغرى؟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 إن ثدييها لم تكبر بعد، وتساءلوا ماذا سيفعلون لها عندما يحين موعد زواجها.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إخوة العروس لو كانت سورًا؟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لو كانت سورًا، لبنوا عليها برجًا من الفضة.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9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إخوة العروس لو كانت بابًا مفتوحًا؟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لو كانت بابًا، لزيّنوها بألواح من خشب الأرز.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وصفت العروس نفسها؟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وصفت نفسها بأنها سور ذو ثديين كبرجين حصينين، وأنها بالغة الرشد.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العروس عما فعله سليمان بكرمه في بعل</w:t>
      </w:r>
      <w:r>
        <w:rPr>
          <w:b/>
          <w:rtl/>
          <w:cs/>
          <w:lang w:val="ar_AE" w:bidi="ar_AE"/>
        </w:rPr>
        <w:t xml:space="preserve"> هَامُون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أجّر سليمان كرمه للنواطير (الذين سيهتمون به).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تقول العروس عن كرمها الشخصي، وعمن حفظوا الكرم وثمره؟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ذكرت العروس أن 1000 شاقل التي أحضرتها هي لسليمان، أما النواطير الذين حفظوا الثمر سيحصلون على 200 شاقل.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الحبيب لمحبوبته الجالسة في الجنات عما كان يرغب هو وأصدقاؤه في سماعه؟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وأصدقاء العريس أيضًا أرادوا أن يسمعوا صوتها.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نشيد الأنشاد 8: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طلبت المحبوبة من محبوبها، وبمَ شبّهته؟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طلبت المحبوبة من حبيبها أن يسرع، ويكون كغُفر الأيائل.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