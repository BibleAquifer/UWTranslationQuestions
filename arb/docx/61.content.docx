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2PE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١:١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كتبَ رسالة بطرس الثانية؟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سِمْعَان بطْرس، عبد ورسول يَسوع ٱلْمَسِيحِ، كتبَ الرسالة أو السِفر الذي ندعوه بطْرس الثانية.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١:١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كتبَ بطْرس؟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 بطْرس إلى الذين قبِلوا الإيمان الثمين ذاته.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وُهِبَتْ كل الأشياء ذات القدرة الإلهية المُعطية الحياة والتقوى لكل مِن بطْرس ومَن قبلوا 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وُهبَتْ لهم مِن خلال معرفة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١: 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أعطى ٱلله بطرس ومَن قبلوا الإيمان كل أمور القدرة الإلهية الواهبة الحياة والتقوى ومعها المواعيد العُظمى الثمينة؟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فعلَ ذلك حتى يكونوا شركاء في الطبيعة الإلهية.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١: ٥–٧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من المُفترض أن يكتسبه مَن قبلوا الإيمان، في نهاية الأمر، بواسطة إيمانهم؟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مِن المُفترض أن يكتسبوا المحبة في النهاية بواسطة إيمانهم.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نسيَ الشخص الأعمى روحيًا؟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نسيَ التطهير من خطاياه القديمة.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١: ١٠–١١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بذلَ الإخوة قُصارى جهدهم لجعل دعوتهم واختيارهم ثابتَيْن، ماذا سيحدث؟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يتعثروا وسيُمنَح لهم دخولًا إلى مملكة ربهم ومخلصهم يَسوع ٱلْمَسِيحِ الأبدية.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١: ١٢–١٤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اعتقد بطْرس أنه من الصواب تذكير الإخوة بهذه الأمور؟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لأنَّ ربهم يَسوع ٱلْمَسِيحِ قد أظهر له أنه سيزيل خيمته قريبًا.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١: ١٦–١٧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أولئك الذين كانوا شهود عيان عظمة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رأوا أنه قبِلَ كرامة ومجدًا من ٱللهِ ٱلْآبِ.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١: ١٩–٢١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يمكننا التأكُّد من أنَّ الكلمة النبوية ثابتة؟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لأنَّ النبوة المكتوبة لا تأتي من تفكير النبي ولا أي نبوة من إرادة رجُل، بل من رجال مسوقين بالروح القدس الذين تكلموا من عند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سيجلب المعلمون الكذبة سرًا للمؤمنين؟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سيجلب المعلِّمون الكذَبة بِدعًا مُدمِّرة للمؤمنين.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٢: ١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للمُعلِّمين الكَذَبة؟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سيجلب المعلِّمون الكَذَبة الهلاك السريع على أنفسهم.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٢: ١–٣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المعلِّمون الكَذَبة بالكلمات المُضلِّلة؟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يجني المعلِّمون الكذَبة الربح من الإخوة بجشع.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٢: ٤–٦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لم يُشفِق عليه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لم يُشفق اللهُ على الملائكة الذين أخطأوا ولا على العالَم القديم ولا على مُدن سدوم وعموره.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٢: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حفظه ٱلله في الطوفان؟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حفظ الله نوحًا مع (سبعة) 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٢: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أظهر ٱلله بعدم الشفقة على البعض والحفاظ على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أظهرت أفعال الله أنَّ الرب يعرف كيف ينقذ الرجال الأتقياء وكيف يحفظ الأثمَة محبوسين.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٢: ١٠–١١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ذوو الأمجاد الذين لم يخشَ الفاسقون التجديف عليهم؟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الملائكة هُم ذوو الأمجاد، الذين لا يجلبون أحكامًا مُهينة أمام الرب ضد الأثَمة.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٢: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يغوي المعلِّمون الكَذَبة؟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يغوي المُعلِّمون الكَذَبة النفوس غير الثابتة.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٢: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أوقف جنون النبي بَلْعَامَ؟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أوقف بَلْعَام حمارًا أخرس يتحدث بصوت بشري.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٢: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يكون الإنسان عبدًا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الإنسان عبد لما يغلبه.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٢: ٢٠–٢١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بالنسبة لأولئك الذين يهربون من شرور العالم بواسطة معرفة يَسوع ٱلْمَسِيحِ ثم يعودون إليها، ما الذي كان مِن الأفضل 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مِن الأفضل لهُم لو لم يعرفوا طريق البِر.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٣: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كتب بطْرس هذه الرسالة الثانية؟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كتبها حتى يتذكَّر الأحباء الكلمات التي قالها الأنبياء من قبل وكذا وصية ربهم ومخلصهم.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٣:٣–٤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سيقول المستهزئون في الأيام الأخيرة؟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سيشكك المستهزئون في موعد مجيء يَسوع ويقولون إن كل الأشياء باقية كما هي منذ بداية الخليقة.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٣: ٥–٧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أُنشئتْ السماوات والأرض وكيف حُفِظَتْ للنار وليوم الدينونة وهلاك الناس المُستهزئين؟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أُنشئتْ وحفظتْ بكلمة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٣: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الربُ صبورًا من جهة الأحباء؟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 يرغب ألا يهلكوا، بل أن يكون لدى الجميع فرصة التوبة.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٣: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سيأتي يوم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سيأتي يوم الرب مثل لِصٍّ.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٣: ١١–١٣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سأل بطْرس الأحباء عن سمات الشخصيات التي يجب أن يكونوا عليها فيمَا يتعلق بالحياة المقدسة والتقوى؟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السماوات والأرض ستُدَمَّر، ولأنهم توقعوا أن يسكن ٱلبِرّ في السماوات الجديدة والأرض الجديدة.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٣: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للرجال الجَهَلة وغير العارفين الذين يشوهون الحكمة المُعطاة لبولس ويشوهون الكتب المقدسة الأخرى؟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ستؤدي أفعالهم إلى هلاكهم.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بطرس ٣: ١٧–١٨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بدلًا من أن يضلوا بسبب الخداع ويفقدوا إخلاصهم، ماذا أوصى بطْرس الأحباء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أوصاهم أن ينموا في النعمة وفي معرفة ربهم ومخلصهم 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