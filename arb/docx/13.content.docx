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1CH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أول محارب جبار في الأرض؟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نمرود، ابن كوش، كان أول محارب جبار في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أُطلِق على أحد ابني عابر اسم فالج؟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لِأَنَّ فِي أَيَّامِهِ قُسِمَتِ ٱلْأَرْضُ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الأرض التي كان لها ملوكٌ من قبل أن يملك ملوكٌ على بني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لأرض أدوم ملوك </w:t>
      </w:r>
      <w:r>
        <w:rPr>
          <w:rtl/>
          <w:cs/>
          <w:lang w:val="ar_AE" w:bidi="ar_AE"/>
        </w:rPr>
        <w:t>قَبْلَمَا مَلَكَ مَلِكٌ لِبَنِي إِسْرَائِيلَ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لعير، بكر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عير </w:t>
      </w:r>
      <w:r>
        <w:rPr>
          <w:rtl/>
          <w:cs/>
          <w:lang w:val="ar_AE" w:bidi="ar_AE"/>
        </w:rPr>
        <w:t>شريرًا في نظر الرب، فأماته الرب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كدَّر عخار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سرق عخار ما كان مخصَّصًا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الابن السابع ليسَّى؟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داود هو الابن السابع ليسَّى.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3: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سنة ملك داود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ملك داود </w:t>
      </w:r>
      <w:r>
        <w:rPr>
          <w:rtl/>
          <w:cs/>
          <w:lang w:val="ar_AE" w:bidi="ar_AE"/>
        </w:rPr>
        <w:t>ثَلَاثًا وَثَلَاثِينَ سَنَةً فِي أُورُشَلِيمَ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آخر ملوك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صدقيا هو آخر ملوك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4: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صلَّى يعبيص إلى إله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صلَّى يعبيص لأجل أن يباركه الله، ويوسع تخومه، ويحفظه من الشر لئلا يقاسي التعب والألم.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استُجيبت صلاة يعبيص؟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نعم، </w:t>
      </w:r>
      <w:r>
        <w:rPr>
          <w:rtl/>
          <w:cs/>
          <w:lang w:val="ar_AE" w:bidi="ar_AE"/>
        </w:rPr>
        <w:t>آتَاهُ ٱللهُ بِمَا سَأَلَ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4: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تكثر عشيرة شمعي وإخوته في العدد بينما كثر بنو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إخوته لم يكن لهم بنون كثيرون.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4: 39–40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سار بعض أبناء شمعي </w:t>
      </w:r>
      <w:r>
        <w:rPr>
          <w:b/>
          <w:rtl/>
          <w:cs/>
          <w:lang w:val="ar_AE" w:bidi="ar_AE"/>
        </w:rPr>
        <w:t>إِلَى مَدْخَلِ جَدُورَ إِلَى شَرْقِيِّ ٱلْوَادِي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لِيُفَتِّشُوا عَلَى مَرْعًى لِمَاشِيَتِهِمْ، فَوَجَدُوا مَرْعًى خَصِبًا وَجَيِّدًا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أُعطيت بكورية رأوبين لأخيه يوسف؟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أُعطيت البكورية ليوسف، ابن إسرائيل، لأن رأوبين دنَّس فراش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أيٍّ من أبناء إسرائيل سيأتي الرئيس؟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سيأتي الرئيس من يهوذا، ابن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لبئيرة، ابن بعل؟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سباه ملك أشور.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الجنود المتعلِّمين القتال لدى بني رأوبين والجاديين ونصف سبط منسى؟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لديهم </w:t>
      </w:r>
      <w:r>
        <w:rPr>
          <w:rtl/>
          <w:cs/>
          <w:lang w:val="ar_AE" w:bidi="ar_AE"/>
        </w:rPr>
        <w:t>أَرْبَعَةٌ وَأَرْبَعُونَ أَلْفًا وَسَبْعُ مِئَةٍ وَسِتُّونَ مِنَ ٱلْخَارِجِينَ فِي ٱلْجَيْشِ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رِجَالٌ يَحْمِلُونَ ٱلتُّرْسَ وَٱلسَّيْفَ وَيَشُدُّونَ ٱلْقَوْسَ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هُزِم الهاجريون؟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هُزِم الهاجريون لأن بني إسرائيل صرخوا إلى الله في القتال، واتكلوا عليه، فاستجاب الله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المدة التي سكن فيها بنو إسرائيل في الأرض التي أخذوها من الهاجريين؟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سكن بنو إسرائيل هناك إلى السبي.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سكن نصف سبط منسى مع عشائرهم؟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سكنوا في أرض باشان.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5: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ببني رأوبين والجاديين ونصف سبط منسى بسبب خيانتهم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نبَّه الله روح ملك أشور، فسبت أشور هذه الأسباط.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بيد من سبى الرب يهوذا وأورشليم؟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سبى الرب يهوذا وأورشليم بيد نبوخذناصر ملك بابل.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واجبات الرجال الذين أقامهم داود على الغناء؟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يخدموا بالغناء أمام مسكن خيمة الاجتماع.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بنى بيت الرب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بنى سليمان بيت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48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أيَّ سبط في إسرائيل كُلِّف بخدمة مسكن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اللاويون هم الذين كُلِّفوا بهذا العمل.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ذبائح التكفير التي كان هارون وبنوه مسؤولين عنها؟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هارون وبنوه مسؤولين عن الإيقاد على مذبح المحرقة ومذبح البخور.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49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الغرض من هذه التقدمات؟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هذه التقدمات للتكفير عن خطايا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6: 64–65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سكن اللاويون بما أنهم لم يُعطَوا أرضًا محددة مثل الأسباط الأخرى؟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أُعطِي اللاويون بالقرعة مدنًا مع مسارحها من سبط يهوذا، وسبط شمعون، وسبط بنيامين.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بوَ وُصِف الرجال من بني تولاع؟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رجالًا أقوياء وشجعانًا (جبابرة بأس)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كان عدد رجال الحرب من سبط يساكر؟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لدى سبط يساكر </w:t>
      </w:r>
      <w:r>
        <w:rPr>
          <w:rtl/>
          <w:cs/>
          <w:lang w:val="ar_AE" w:bidi="ar_AE"/>
        </w:rPr>
        <w:t>سَبْعَةٌ وَثَمَانُونَ أَلْفًا من رجال الحرب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عُرِف بنو بالع؟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عُرِف بنو بالع بأنهم رجال حرب (جبابرة بأس) و</w:t>
      </w:r>
      <w:r>
        <w:rPr>
          <w:rtl/>
          <w:cs/>
          <w:lang w:val="ar_AE" w:bidi="ar_AE"/>
        </w:rPr>
        <w:t>رُؤُوسُ بُيُوتِ آبَاءٍ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هي التي أنجبت لمنسَّى ابنًا دُعي باسم </w:t>
      </w:r>
      <w:r>
        <w:rPr>
          <w:b/>
          <w:rtl/>
          <w:cs/>
          <w:lang w:val="ar_AE" w:bidi="ar_AE"/>
        </w:rPr>
        <w:t>إِشْرِيئِيل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سرية منسَّى الأرامية هي التي أنجبت له ابنًا دُعي باسم إِشْرِيئِيل.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لِمَ كان أفرايم بحاجة إلى تعزية من إخوته عندما كان في حالة حداد لأيام كثيرة؟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أفرايم بحاجة إلى تعزية من إخوته لأن </w:t>
      </w:r>
      <w:r>
        <w:rPr>
          <w:rtl/>
          <w:cs/>
          <w:lang w:val="ar_AE" w:bidi="ar_AE"/>
        </w:rPr>
        <w:t>عَزَرُ وَأَلِعَادُ</w:t>
      </w:r>
      <w:r>
        <w:rPr>
          <w:rtl/>
          <w:cs/>
          <w:lang w:val="ar_AE" w:bidi="ar_AE"/>
        </w:rPr>
        <w:t xml:space="preserve"> ابنيه قُتِلا على يد رجال جت عندما حاولا سرقة ماشيتهم.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دعا أفرايم اسم ابنه </w:t>
      </w:r>
      <w:r>
        <w:rPr>
          <w:b/>
          <w:rtl/>
          <w:cs/>
          <w:lang w:val="ar_AE" w:bidi="ar_AE"/>
        </w:rPr>
        <w:t>بَرِيعَةَ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دعا أفرايم اسم ابنه بَرِيعَةَ </w:t>
      </w:r>
      <w:r>
        <w:rPr>
          <w:rtl/>
          <w:cs/>
          <w:lang w:val="ar_AE" w:bidi="ar_AE"/>
        </w:rPr>
        <w:t>لِأَنَّ بَلِيَّةً كَانَتْ فِي بَيْتِهِ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ابن 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</w:t>
      </w:r>
      <w:r>
        <w:rPr>
          <w:rtl/>
          <w:cs/>
          <w:lang w:val="ar_AE" w:bidi="ar_AE"/>
        </w:rPr>
        <w:t xml:space="preserve">يَهُوشُوعُ </w:t>
      </w:r>
      <w:r>
        <w:rPr>
          <w:rtl/>
          <w:cs/>
          <w:lang w:val="ar_AE" w:bidi="ar_AE"/>
        </w:rPr>
        <w:t>هو ابن نون.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أين كانت تقع أملاك ومساكن </w:t>
      </w:r>
      <w:r>
        <w:rPr>
          <w:b/>
          <w:rtl/>
          <w:cs/>
          <w:lang w:val="ar_AE" w:bidi="ar_AE"/>
        </w:rPr>
        <w:t>يَهُوشُوعُ و</w:t>
      </w:r>
      <w:r>
        <w:rPr>
          <w:b/>
          <w:rtl/>
          <w:cs/>
          <w:lang w:val="ar_AE" w:bidi="ar_AE"/>
        </w:rPr>
        <w:t>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أملاكهم ومساكنهم تقع في </w:t>
      </w:r>
      <w:r>
        <w:rPr>
          <w:rtl/>
          <w:cs/>
          <w:lang w:val="ar_AE" w:bidi="ar_AE"/>
        </w:rPr>
        <w:t>بَيْتُ إِيلَ وَقُرَاهَا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7: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صفات بني أشير؟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بنو أشير </w:t>
      </w:r>
      <w:r>
        <w:rPr>
          <w:rtl/>
          <w:cs/>
          <w:lang w:val="ar_AE" w:bidi="ar_AE"/>
        </w:rPr>
        <w:t>رُؤُوسُ بُيُوتِ آبَاءٍ (أي رؤساء لعشائرهم)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مُنْتَخَبُونَ (مميَّزون)، جَبَابِرَةُ بَأْسٍ (رجال قتال)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رُؤُوسُ ٱلرُّؤَسَاءِ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اضطر بنو آحود للقيام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اضطر بنو آحود للانتقال إلى مناحة.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هم الذين طردهم ابنا </w:t>
      </w:r>
      <w:r>
        <w:rPr>
          <w:b/>
          <w:rtl/>
          <w:cs/>
          <w:lang w:val="ar_AE" w:bidi="ar_AE"/>
        </w:rPr>
        <w:t>أَلْفَعَلَ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طرد ابناه سكان جت.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أين سكن أبناء </w:t>
      </w:r>
      <w:r>
        <w:rPr>
          <w:rtl/>
          <w:cs/>
          <w:lang w:val="ar_AE" w:bidi="ar_AE"/>
        </w:rPr>
        <w:t>يَرُوحَامَ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سكنوا في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8: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أين سكن </w:t>
      </w:r>
      <w:r>
        <w:rPr>
          <w:b/>
          <w:rtl/>
          <w:cs/>
          <w:lang w:val="ar_AE" w:bidi="ar_AE"/>
        </w:rPr>
        <w:t>مِقْلُوثُ</w:t>
      </w:r>
      <w:r>
        <w:rPr>
          <w:b/>
          <w:rtl/>
          <w:cs/>
          <w:lang w:val="ar_AE" w:bidi="ar_AE"/>
        </w:rPr>
        <w:t xml:space="preserve"> وعائلته؟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سكن مِقْلُوثُ وعائلته </w:t>
      </w:r>
      <w:r>
        <w:rPr>
          <w:rtl/>
          <w:cs/>
          <w:lang w:val="ar_AE" w:bidi="ar_AE"/>
        </w:rPr>
        <w:t>فِي أُورُشَلِيمَ مُقَابِلَ إِخْوَتِهِمْ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8: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أبو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قيس هو أبو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8: 39–40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بمَ اشتهر بنو </w:t>
      </w:r>
      <w:r>
        <w:rPr>
          <w:b/>
          <w:rtl/>
          <w:cs/>
          <w:lang w:val="ar_AE" w:bidi="ar_AE"/>
        </w:rPr>
        <w:t>أُولَامُ</w:t>
      </w:r>
      <w:r>
        <w:rPr>
          <w:b/>
          <w:rtl/>
          <w:cs/>
          <w:lang w:val="ar_AE" w:bidi="ar_AE"/>
        </w:rPr>
        <w:t>، الذين كانوا من نسل بنيامين؟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كَانَ بَنُو أُولَامَ رِجَالًا جَبَابِرَةَ بَأْسٍ، ماهرين في استخدام القسي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سُجِّلت أنساب كلِّ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سُجِّلت الأنساب </w:t>
      </w:r>
      <w:r>
        <w:rPr>
          <w:rtl/>
          <w:cs/>
          <w:lang w:val="ar_AE" w:bidi="ar_AE"/>
        </w:rPr>
        <w:t>فِي سِفْرِ مُلُوكِ إِسْرَائِيلَ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1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سُبي يهوذا إلى بابل؟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سُبي يهوذا إلى بابل بسبب خطاياهم.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أول مَن سكنوا من جديد في مدنهم؟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أول من سكنوا في مدنهم من جديد هم بعضٌ من بني إسرائيل، والكهنة، واللاويين، والنثينيم.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عُرِف عزريا؟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عزريا هو الكاهن المسؤول عن بيت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بمَ عُرِف إخوة </w:t>
      </w:r>
      <w:r>
        <w:rPr>
          <w:b/>
          <w:rtl/>
          <w:cs/>
          <w:lang w:val="ar_AE" w:bidi="ar_AE"/>
        </w:rPr>
        <w:t>عَدَايَا وَمَعْسَايُ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كانوا </w:t>
      </w:r>
      <w:r>
        <w:rPr>
          <w:rtl/>
          <w:cs/>
          <w:lang w:val="ar_AE" w:bidi="ar_AE"/>
        </w:rPr>
        <w:t>جَبَابِرَة بَأْسٍ لِعَمَلِ خِدْمَةِ بَيْتِ ٱللهِ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المسؤولية السابقة التي كان البوابون يتولونها؟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البوابون فيما سبق يقفون للحراسة </w:t>
      </w:r>
      <w:r>
        <w:rPr>
          <w:rtl/>
          <w:cs/>
          <w:lang w:val="ar_AE" w:bidi="ar_AE"/>
        </w:rPr>
        <w:t>فِي بَابِ ٱلْمَلِكِ إِلَى ٱلشَّرْقِ</w:t>
      </w:r>
      <w:r>
        <w:rPr>
          <w:rtl/>
          <w:cs/>
          <w:lang w:val="ar_AE" w:bidi="ar_AE"/>
        </w:rPr>
        <w:t xml:space="preserve"> لفرق بني لاوي.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مسؤوليات القورحيين؟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القورحيون حراسًا </w:t>
      </w:r>
      <w:r>
        <w:rPr>
          <w:rtl/>
          <w:cs/>
          <w:lang w:val="ar_AE" w:bidi="ar_AE"/>
        </w:rPr>
        <w:t>عَلَى عَمَلِ ٱلْخِدْمَةِ، وعلى أَبْوَابِ ٱلْخَيْمَةِ</w:t>
      </w:r>
      <w:r>
        <w:rPr>
          <w:rtl/>
          <w:cs/>
          <w:lang w:val="ar_AE" w:bidi="ar_AE"/>
        </w:rPr>
        <w:t xml:space="preserve"> حيث يسكن يهوه.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كانت مسؤولية </w:t>
      </w:r>
      <w:r>
        <w:rPr>
          <w:b/>
          <w:rtl/>
          <w:cs/>
          <w:lang w:val="ar_AE" w:bidi="ar_AE"/>
        </w:rPr>
        <w:t>زَكَرِيَّا بْنَ مَشَلْمِيَا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زكريا </w:t>
      </w:r>
      <w:r>
        <w:rPr>
          <w:rtl/>
          <w:cs/>
          <w:lang w:val="ar_AE" w:bidi="ar_AE"/>
        </w:rPr>
        <w:t>بَوَّابَ بَابِ خَيْمَةِ ٱلِٱجْتِمَاعِ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22–24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بوابو الأبواب وبنوهم الذين أقامهم داود وصموئيل على وظائفهم في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قام البوابون وبنوهم بحراسة </w:t>
      </w:r>
      <w:r>
        <w:rPr>
          <w:rtl/>
          <w:cs/>
          <w:lang w:val="ar_AE" w:bidi="ar_AE"/>
        </w:rPr>
        <w:t>أَبْوَابِ بَيْتِ ٱلرَّبِّ، بَيْتِ ٱلْخَيْمَةِ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أدَّى رؤساء البوابين الأربعة المهمة الموكَلة إليهم بحراسة المخادع وخزائن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رؤساء البوابين الأربعة هؤلاء يقضون الليل كلَّه نازلين في مواقعهم حول بيت الله، ثم كان </w:t>
      </w:r>
      <w:r>
        <w:rPr>
          <w:rtl/>
          <w:cs/>
          <w:lang w:val="ar_AE" w:bidi="ar_AE"/>
        </w:rPr>
        <w:t>عَلَيْهِمِ ٱلْفَتْحَ كُلَّ صَبَاحٍ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المهام المحدَّدة التي كُلف بها اللاويون؟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بعض اللاويين مسؤولين عن </w:t>
      </w:r>
      <w:r>
        <w:rPr>
          <w:rtl/>
          <w:cs/>
          <w:lang w:val="ar_AE" w:bidi="ar_AE"/>
        </w:rPr>
        <w:t xml:space="preserve">آنِيَةِ ٱلْخِدْمَةِ في </w:t>
      </w:r>
      <w:r>
        <w:rPr>
          <w:rtl/>
          <w:cs/>
          <w:lang w:val="ar_AE" w:bidi="ar_AE"/>
        </w:rPr>
        <w:t xml:space="preserve">الهيكل، بينما كُلِّف آخرون بالعناية بكل أمتعة القدس، والمعدات، والإمدادات مثل </w:t>
      </w:r>
      <w:r>
        <w:rPr>
          <w:rtl/>
          <w:cs/>
          <w:lang w:val="ar_AE" w:bidi="ar_AE"/>
        </w:rPr>
        <w:t>ٱلْدَقِيقِ وَٱلْخَمْرِ والزيت وَٱللُّبَانِ وَٱلْأَطْيَابِ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مسؤولية القهاتيين؟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القهاتيون مسؤولين عن إعداد خبز الوجوه في كلِّ سبتٍ.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9: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سكن المغنون ورؤوس آباء اللاويين في مخادع بالمسكن وهم معفون من العمل؟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المغنون ورؤساء آباء اللاويين يقيمون في المسكن لأنه كان عليهم أن يؤدوا المهام الموكلة إليهم نهارًا وليلًا.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لبني شاول في جبل جلبوع؟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لاحق الفلسطينيون بني شاول وقتلوهم.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شاول من حامل سلاحه أن يطعنه بسيفه؟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شاول من حامل سلاحه أن يطعنه لئلا يتسنَّى للغلف أن يسيئوا إليه.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4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عندما رفض حامل سلاحه أن يطعنه؟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شاول سيفه وسقط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حامل سلاح شاول تجاه موت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لمَّا رأى حامل سلاح شاول أنه قد مات شاول، سقط هو أيضًا على سيفه ومات.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رجال إسرائيل عندما رأوا أن الجيش هرب وأن شاول وبنيه قد ماتوا؟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هربوا وتركوا مدنهم، الأمر الذي أتاح للفلسطينيين أن يأتوا ويسكنوا فيها.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الفلسطينيون بجثة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قام الفلسطينيون بتعرية جثته، </w:t>
      </w:r>
      <w:r>
        <w:rPr>
          <w:rtl/>
          <w:cs/>
          <w:lang w:val="ar_AE" w:bidi="ar_AE"/>
        </w:rPr>
        <w:t>وَوَضَعُوا سِلَاحَهُ فِي بَيْتِ آلِهَتِهِمْ، وَسَمَّرُوا رَأْسَهُ فِي بَيْتِ دَاجُونَ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الرجال ذوي البأس من يابيش جلعاد بجثث شاول وبنيه؟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أخذ هؤلاء الرجال جثة شاول وجثث بنيه، وجاءوا بها إلى يابيش، </w:t>
      </w:r>
      <w:r>
        <w:rPr>
          <w:rtl/>
          <w:cs/>
          <w:lang w:val="ar_AE" w:bidi="ar_AE"/>
        </w:rPr>
        <w:t>وَدَفَنُوا عِظَامَهُمْ تَحْتَ ٱلْبُطْمَةِ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مات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شاول لأنه كان خائنًا، ولأنه لم يطرب من الرب إرشادًا، بل طلب مشورة شخص يكلِّم الموتى.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سلَّم الرب مملكة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سلَّم الرب مملكة إِسْرَائِيل إلى داود ابن يسَّى.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صار جميع بني إسرائيل مستعدين أن يمسحوا داود ملكًا على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داود لحمهم وعظمهم، وقد قاد الجيش الإسرائيلي في الماضي، كما أعلن الرب بفم صموئيل أن داود سيتسلَّط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4–6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يوآب قائدًا في جيش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داود </w:t>
      </w:r>
      <w:r>
        <w:rPr>
          <w:rtl/>
          <w:cs/>
          <w:lang w:val="ar_AE" w:bidi="ar_AE"/>
        </w:rPr>
        <w:t>إِنَّ ٱلَّذِي يَضْرِبُ ٱلْيَبُوسِيِّينَ أَوَّلًا يَكُونُ رَأْسًا وَقَائِدًا</w:t>
      </w:r>
      <w:r>
        <w:rPr>
          <w:rtl/>
          <w:cs/>
          <w:lang w:val="ar_AE" w:bidi="ar_AE"/>
        </w:rPr>
        <w:t>، وكان يوآب هو أول من ضربهم.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7–9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ازداد داود عظمة بعدما ابتدأ يقيم في مدينة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ازداد داودعظمة لأن رب الجنود كان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عُرِف يشبعام؟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يشبعام ثلاث مئة رجلًا برمحه دفعة واحدة.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12–14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اشتهر أَلِعَازَارُ ٱلْأَخُوخِيُّ؟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بعدما هرب الجيش الإسرائيلي، وقف 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أَلِعَازَارُ ٱلْأَخُوخِيُّ في وسط حقل الشعير وضرب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داود أن يشرب بعض الماء من بئر بيت لحم التي عند الباب.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أبطال داود الثلاثة لتحقيق طلبه؟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شق أبطال داود الثلاثة محلة الفلسطينيين، واستقوا ماءً من بئر بيت لحم، وأتوا به إلى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يشرب داود مياه بئر بيت لحم وقد خاطر رجاله بحياتهم ليأتوا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يشأ داود أن يشرب من هذا الماء لأنه لم يتصور أن يشربه بعدما خاطر هؤلاء الرجال بحياتهم ليأتوا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20–21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 اشتهر أبشاي أخو يوآب؟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أبشاي </w:t>
      </w:r>
      <w:r>
        <w:rPr>
          <w:rtl/>
          <w:cs/>
          <w:lang w:val="ar_AE" w:bidi="ar_AE"/>
        </w:rPr>
        <w:t>رَئِيسَ ثَلَاثَةٍ من الأبطال،</w:t>
      </w:r>
      <w:r>
        <w:rPr>
          <w:rtl/>
          <w:cs/>
          <w:lang w:val="ar_AE" w:bidi="ar_AE"/>
        </w:rPr>
        <w:t xml:space="preserve"> وقد قتل ذات مرة ثلاث مئة برمحه.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22–23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بم اشتهر </w:t>
      </w:r>
      <w:r>
        <w:rPr>
          <w:b/>
          <w:rtl/>
          <w:cs/>
          <w:lang w:val="ar_AE" w:bidi="ar_AE"/>
        </w:rPr>
        <w:t>بَنَايَا بْنُ يَهُويَادَاعَ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بنايا </w:t>
      </w:r>
      <w:r>
        <w:rPr>
          <w:rtl/>
          <w:cs/>
          <w:lang w:val="ar_AE" w:bidi="ar_AE"/>
        </w:rPr>
        <w:t>ٱبْنِ ذِي بَأْسٍ</w:t>
      </w:r>
      <w:r>
        <w:rPr>
          <w:rtl/>
          <w:cs/>
          <w:lang w:val="ar_AE" w:bidi="ar_AE"/>
        </w:rPr>
        <w:t xml:space="preserve">، حيث </w:t>
      </w:r>
      <w:r>
        <w:rPr>
          <w:rtl/>
          <w:cs/>
          <w:lang w:val="ar_AE" w:bidi="ar_AE"/>
        </w:rPr>
        <w:t>نَزَلَ وَضَرَبَ أَسَدًا فِي وَسَطِ جُبٍّ يَوْمَ ٱلثَّلْجِ</w:t>
      </w:r>
      <w:r>
        <w:rPr>
          <w:rtl/>
          <w:cs/>
          <w:lang w:val="ar_AE" w:bidi="ar_AE"/>
        </w:rPr>
        <w:t>، كما ضرب رجلًا مصريًا ضخمًا بخطف رمحه من يده وقتله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24–25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المسؤولية التي كلف بها داود بنايا؟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بنايا موضع تقدير كبير من داود، ولذلك جعله مسؤولًا عن حرسه الشخصي.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أخو يوآب من بين أبطال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عسائيل كان أحد الأبطال، وهو أخو يوآب.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الموهبة الخاصة التي تمتع بها أولئك الأبطال الذين جاءوا إلى داود بينما كان لا يزال محجوزًا عن وجه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هؤلاء الأبطال من بنيامين، وكانوا قادرين على رمي </w:t>
      </w:r>
      <w:r>
        <w:rPr>
          <w:rtl/>
          <w:cs/>
          <w:lang w:val="ar_AE" w:bidi="ar_AE"/>
        </w:rPr>
        <w:t>ٱلْحِجَارَةَ وَٱلسِّهَامَ مِنَ ٱلْقِسِيِّ بِٱلْيَمِينِ وَٱلْيَسَارِ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السمات المميَّزة للجاديين الذين انضموا إلى داود في الحصن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هؤلاء الجاديون رجال حرب مدرَّبين على القتال، </w:t>
      </w:r>
      <w:r>
        <w:rPr>
          <w:rtl/>
          <w:cs/>
          <w:lang w:val="ar_AE" w:bidi="ar_AE"/>
        </w:rPr>
        <w:t>قادرين على التعامل مع الأتراس والرماح، وكانت وجوههم شرسة مثل وُجُوهِ ٱلْأُسُودِ، وكانت سرعتهم في الركض على الجبال مثل الظبي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بنو جاد في الأرض التي أُعطيت لإسرائيل؟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يكتفِ بنو جاد بعبور نهر الأردن </w:t>
      </w:r>
      <w:r>
        <w:rPr>
          <w:rtl/>
          <w:cs/>
          <w:lang w:val="ar_AE" w:bidi="ar_AE"/>
        </w:rPr>
        <w:t>وَهُوَ مُمْتَلِئٌ إِلَى جَمِيعِ شُطُوطِهِ</w:t>
      </w:r>
      <w:r>
        <w:rPr>
          <w:rtl/>
          <w:cs/>
          <w:lang w:val="ar_AE" w:bidi="ar_AE"/>
        </w:rPr>
        <w:t>، بل قاموا أيضًا بطرد كلِّ سكان الأودية.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 حذَّر داود رجال بنيامين ويهوذا عندما جاءوا إليه إلى الحصن؟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أخبرهم داود بأنهم يستطيعون الانضمام إليه إذا كانوا قد جاءوا بسلامٍ، لكن إذا كانوا قد جاءوا كي يدفعوه لأعدائه، فإنه سيطلب من الله أن يوبِّخهم لأنه لم يرتكب أي ظلم.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ردُّ عماساي على تحذير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عماساي داود بأنهم جميعًا معه، وبأنهم لا يريدون سوى السلام لكلِّ من يساعد داود، لأن إلهه معينه.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أرسل الفلسطينيون داود بعيدًا عندما جاء معهم للقتال ضد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خشي الفلسطينيون أن يتراجع داود ويذهب للقتال مع شاول، مما قد يعرِّضهم لخطر فقدان حياتهم.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ساعد رجال منسَّى داود، وصاروا فيما بعد رؤساء في جيشه؟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رجال منسى جميعًا جبابرة بأس، وقد ساعدوا داود في محاربة الغزاة.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جاء جميع الجنود المسلَّحين المتجرِّدين للحرب إلى داود في حبرون؟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هؤلاء إلى داود في حبرون لمساعدته في السيطرة على مملكة شاول، وهو ما كان تتميمًا لقول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بِمَ عُرِف صادوق؟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صادوق غلامًا قويًّا وشجاعًا.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عُرِف المئتان من رؤوس بني يساكر؟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هؤلاء خبيرين بالأوقات، وكانوا يعرفون ما ينبغي أن يعمله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جاء جميع رجال الحرب في إسرائيل إلى حبرون؟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جاءوا إلى حبرون بقلب واحد كي يملِّكوا داود على كلِّ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12: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تمكَّن رجال الحرب هؤلاء من الحصول على ما يكفي من الطعام والشراب ليتمكَّنوا من الأكل والشرب لمدة ثلاثة أيام احتفالًا بتمليك داود على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أقارب هؤلاء الرجال كلَّ تلك الإمدادات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من تشاور داود قبل أن يكلِّم كلَّ جماعة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شاور داود القُوَّاد وكلَّ رئيس في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2–4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وافقت الجماعة على الاستماع إلى داود، وإرسال مبعوثين إلى كل جهة في إسرائيل، والانضمام إلى داود في إرجاع تابوت الله إلى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اتفق الجماعة على تنفيذ هذه الأمور لأنها بدت صحيحة في أعين جميع الشعب.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داود وكل إسرائيل بينما كانوا يُخرِجون التابوت من بيت أبيناداب؟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احتفل داود وكلُّ إسرائيل أمام الله بكلِّ قوتهم.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عندما مد عزَّا يده ليمسك التابوت عندما تعثرت الثيران؟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حمي غضب الرب على عزَّا، وضربه الرب فمات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اغتاظ داود من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اغتاظ داود لأن الرب اقتحم عزَّا.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وضع داود تابوت الله عندما شعر بالخوف من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وضع داود تابوت الله في </w:t>
      </w:r>
      <w:r>
        <w:rPr>
          <w:rtl/>
          <w:cs/>
          <w:lang w:val="ar_AE" w:bidi="ar_AE"/>
        </w:rPr>
        <w:t>بَيْتِ عُوبِيدَ أَدُومَ ٱلْجَتِّيِّ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13: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لبيت عوبيد أدوم؟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الرب بيته وكلَّ ما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علمه داود عن يقين عندما أرسل حيرام، ملك صور، رسلًا وخشب أرز ونجارين وبنائين لبناء بيت لداود؟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علم داود عن يقين أن الرب قد ثبَّته ملكًا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نتيجة أخذ داود المزيد من الزوجات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 داود أبًا لمزيد من البنين والبنات.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داود عندما سمع أن الفلسطينيين صعدوا ليفتشوا عليه؟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داود لمواجهة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أجاب الرب داود عندما سأله داود إن كان عليه أن يشن هجومًا على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داود بأن يصعد للهجوم عليهم لأنه سيدفعهم حتمًا ليده.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أمر داود أن يُعمَل بالآلهة التي تركها الفلسطينيون؟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أصدر داود أمرًا بحرق آلهة الفلسطينيين بالنار.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13–14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أمر الله داود بالهجوم على الفلسطينيين عندما انتشروا في الوادي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الله داود بأن يدور من ورائهم وينقض عليهم من ناحية الغابة.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ينبغي أن يسمعه داود قبل أن ينقض على الفلسطينيين بقوة؟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ينبغي أن يسمع داود وقع خطوات في الرياح التي تهب عبر رؤوس الأشجار من الأعلى.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في جميع الأمم عندما ذاع صيت داود إلى جميع الأراضي؟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الرب هيبة داود على 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قال داود إن الرب اختارهم وحدهم لحمل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اللاويون وحدهم هم الذين اختارهم الرب لحمل تابوت العهد.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جمع داود كلَّ إسرائيل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جمعهم داود </w:t>
      </w:r>
      <w:r>
        <w:rPr>
          <w:rtl/>
          <w:cs/>
          <w:lang w:val="ar_AE" w:bidi="ar_AE"/>
        </w:rPr>
        <w:t>لِأَجْلِ إِصْعَادِ تَابُوتِ ٱلرَّبِّ إِلَى مَكَانِهِ ٱلَّذِي أَعَدَّهُ لَهُ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جمعهم داود لإصعاد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جمع داود بني هارون واللاويين.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على رؤوس عشائر اللاويين وإخوتهم أن يفعلوه من أجل إصعاد تابوت الرب إلى المكان الذي أعدَّه داود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يتقدَّسوا حتى يتسنَّى لهم إصعاد تابوت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تقدَّس الكهنة واللاويون؟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تقدَّس الكهنة واللاويون </w:t>
      </w:r>
      <w:r>
        <w:rPr>
          <w:rtl/>
          <w:cs/>
          <w:lang w:val="ar_AE" w:bidi="ar_AE"/>
        </w:rPr>
        <w:t>لِيُصْعِدُوا تَابُوتَ ٱلرَّبِّ إِلَهِ إِسْرَائِيلَ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ممَّن تلقَّى موسى التعليمات بشأن حمل اللاويين للتابوت بالعصي على أكتافهم؟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أُعطيت التعليمات اللازمة لحمل التابوت بكلمة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ولاهم داود مسؤولية إقامة المغنين؟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كلف داود رؤساء اللاويين بإقامة المغنين.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أعان اللاويين حاملي تابوت عهد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أعان الله اللاويين الذين حملوا التابوت.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داود لابسًا، وما الذي ارتداه بالإضافة إلى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داود </w:t>
      </w:r>
      <w:r>
        <w:rPr>
          <w:rtl/>
          <w:cs/>
          <w:lang w:val="ar_AE" w:bidi="ar_AE"/>
        </w:rPr>
        <w:t xml:space="preserve">لَابِسًا جُبَّةً مِنْ كَتَّانٍ، </w:t>
      </w:r>
      <w:r>
        <w:rPr>
          <w:rtl/>
          <w:cs/>
          <w:lang w:val="ar_AE" w:bidi="ar_AE"/>
        </w:rPr>
        <w:t>وارتدى بالإضافة إلى ذلك أفودًا من كتان.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أصعد التابوت بهتاف الفرح، وبصوت الأصوار، والأبواق، والصنوج، والرباب، والعيدان؟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أصعد جميع إسرائيل التابوت.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15: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ميكال تحتقر داود في قلبها؟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رأت ميكال الملك داود يرقص ويحتفل.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قرَّبه بنو إسرائيل أمام الله بعدما أدخلوا التابوت في وسط الخيمة التي نصبها له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قرَّب بنو إسرائيل محرقات وذبائح سلامة أمام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داود لكلِّ واحدٍ من بني إسرائيل بعدما انتهى من مباركة الشعب باسم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قسم داود على كلِّ واحد من بني إسرائيل </w:t>
      </w:r>
      <w:r>
        <w:rPr>
          <w:rtl/>
          <w:cs/>
          <w:lang w:val="ar_AE" w:bidi="ar_AE"/>
        </w:rPr>
        <w:t>رَغِيفَ خُبْزٍ وَكَأْسَ خَمْرٍ وَقُرْصَ زَبِيبٍ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المهام التي أُوكِلت إلى اللاويين في خدمتهم أمام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جُعِل اللاويون خدامًا أمام تابوت الرب </w:t>
      </w:r>
      <w:r>
        <w:rPr>
          <w:rtl/>
          <w:cs/>
          <w:lang w:val="ar_AE" w:bidi="ar_AE"/>
        </w:rPr>
        <w:t>لِأَجْلِ ٱلتَّذْكِيرِ (التعظيم) وَٱلشُّكْرِ وَتَسْبِيحِ ٱلرَّبِّ إِلَهِ إِسْرَائِيلَ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المهام التي كُلِّف بها آساف وإخوته؟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كُلِّف آساف وإخوته بالغناء حمدًا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على الشعب أن يتحدَّثوا عنه في النشيد الذي غناه آساف وإخوته؟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يتحادثوا بكلِّ عجائب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 أخبار الأيام 16: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بمن كان على الشعب أن يفتخر ويلتمس؟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الشعب أن يفتخروا بالرب ويلتمسوه.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 أخبار الأيام 16: 12–14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من المفترَض على ذرية إسرائيل ومختاري الرب أن يتذكَّروه عن الرب إلههم؟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يتذكروا عجائب الرب التي صنع، وآياته، وأحكام 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 أخبار الأيام 16: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قطع الرب مع إبراهيم وكان على بني إسرائيل أن يذكُروه إلى الأبد؟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قطع الرب عهدًا مع إبراهيم، وكان على بني إسرائيل أن يذكروا هذا العهد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وعد الرب بأن يعطيه لشعبه كحصةٍ من ميراثهم؟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بأن يعطيهم أرض كنعان.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19–21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حفظ الرب إسرائيل عندما كانوا قليلين في العدد وكانوا ينتقلون من مملكة إلى الأخرى؟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يدع الرب أحدًا يظلمهم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كان على الشعب أن يعلنوه بين الأمم وهم يغنون للرب ويبشرون بخلاصه من يوم إلى 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يعلنوا مجد الرب وعجائبه بين جميع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صنع السماوات وينبغي أن يُعَظَّم جدًا ويكون مرهوبًا فوق جميع الآلهة الأخرى؟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صنع السماوات، وينبغي أن يعظَّم جدًا ويكون مرهوبًا فوق جميع الآلهة الأخرى.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أن يُنسَب إلى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أن يُنسب إلى الرب مجدًا وعزًّا (قوة).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ستقوله الأمم عن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ستقول الأمم: "</w:t>
      </w:r>
      <w:r>
        <w:rPr>
          <w:rtl/>
          <w:cs/>
          <w:lang w:val="ar_AE" w:bidi="ar_AE"/>
        </w:rPr>
        <w:t>ٱلرَّبُّ قَدْ مَلَكَ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ستفعل أشجار الغابة أمام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ستترنم أشجار الغابة فرحًا أمام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على الرب أن يجمع شعبه وينقذهم من الأمم الأخرى؟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الرب أن يجمع شعبه وينقذهم حتى يتسنَّى لهم أن يحمدوا اسمه القدوس ويفتخروا بتسابيحه.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ينبغي أن يُحمَد الرب إله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أن يُحمَد الرب من الأزل وإلى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40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أعطى إسرائيل الوصايا والشريعة المكتوبة بشأن كيفية إصعاد المحرقات؟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أعطى إسرائيل الوصايا والشريعة المكتوبة.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16: 43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رجع الشعب وداود بعد الاحتفال بإدخال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رجع الشعب إلى بيوتهم، ورجع داود ليبارك بيته.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أزعج الملك داود بشأن مكان تابوت عهد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انزعج داود لأن تابوت عهد الرب كان موجودًا داخل خيمة، بينما كان داود ساكنًا في بيتٍ من خشب الأرز.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أوصى الرب ناثان أن يقوله لداود بشأن بناء بيت للرب؟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إن داود لن يبني بيتًا لسكنى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أخذ الرب داود من المرعى ومن وراء الغنم؟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الرب داود من المرعى ومن وراء الغنم ليصير رئيسًا على إسرائيل، شعب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إنه سيفعل لاسم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الرب إنه سيعمل لداود اسمًا </w:t>
      </w:r>
      <w:r>
        <w:rPr>
          <w:rtl/>
          <w:cs/>
          <w:lang w:val="ar_AE" w:bidi="ar_AE"/>
        </w:rPr>
        <w:t>كَٱسْمِ ٱلْعُظَمَاءِ ٱلَّذِينَ فِي ٱلْأَرْضِ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هم الذين لن يظلموا بعد شعب إسرائيل بعدما عيَّن لهم الرب مكانًا يسكنون فيه دون أي اضطراب؟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بنو الإثم (الأشرار) لن يعودوا يظلمون شعب إسرائيل كما فعلوا قبلًا.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إن نسل داود سيفعلونه بعد اكتمال أيام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سيقوم نسل داود ببناء بيت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متى قال الرب إن كرسي نسل داود سيكون ثابتًا؟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كرسي نسل داود ثابتًا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17–18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داود إن الرب قد فعله لأجله بسبب ما كشفه له الرب عن الأجيال المستقبلية؟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 الرب قد أكرمه ومنحه تقديرًا خاصًّا.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بحسب داود، لماذا أنقذ الرب شعبه من أرض مصر وجعلهم لنفسه شعبًا؟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أنقذهم الرب من أرض مصر ليصنع لنفسه اسمًا من خلال أعماله العظيمة والمهوبة.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داود من الرب أن يفعله بشأن الوعد الذي قطعه له بتثبيت بيت داود إلى الأبد؟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من الرب أن يفعل كما نطق.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17: 26–27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وعد الرب بأن يفعله لبيت داود عبده؟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الرب بأن يبارك بيت داود عبده ليظل مبارَكًا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الشعبان اللذان ضربهما داود وهزمهما؟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ضرب داود الفلسطينيين والموآبيين وهزمهما.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فعل داود بخيل المئة مركبة التي تبقت بعدما عرقب الخيول التي استولى عليها من </w:t>
      </w:r>
      <w:r>
        <w:rPr>
          <w:b/>
          <w:rtl/>
          <w:cs/>
          <w:lang w:val="ar_AE" w:bidi="ar_AE"/>
        </w:rPr>
        <w:t>هَدَرَ عَزَرَ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احتفظ داود بعددٍ من الخيل يكفي لمئة مركبة.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وضع داود في أرام دمشق بعدما قتل اثنين وعشرين ألف رجل من أرام؟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داود محافظين في أرام دمشق.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أخذه داود من هدر عزر واستخدمه سليمان لاحقًا لصنع أشياء تخص الهيكل؟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داود من هدر عزر الكثير جدًا من النحاس.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9–11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داود الملك بالفضة والذهب والنحاس التي أتى بها هدورام إلى داود من توعو، ملك حماة، وكذلك بالفضة والذهب التي أخذها من كلِّ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قدَّس داود هذه الأشياء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لجميع الأدوميين بعد المعركة التي قتل فيها أبشاي ثمانية عشر ألف أدوميًّا؟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صار جميع الأدوميين عبيدًا لداود.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18: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المستشارون الرئيسيون للملك داود عندما ملك على جميع إسرائيل وأجرى قضاءً وعدلًا لكلِّ شعبه؟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بنو داود هم المستشارون الرئيسيون للملك.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داود أن يصنع معروفًا مع حانون بن ناحاش، ملك بني عمون، بعد موت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أبا حانون صنع معروفًا مع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اعتقد رؤساء بني عمون، عندما دخل عبيد داود إلى أرضهم، أن داود كان يحاول مواساة حانون؟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لا، بل ظن هؤلاء الرؤساء أن عبيد داود أتوا لتجسُّس وفحص أرضهم، حتى يتمكن داود من الإطاحة بشعبهم.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حانون بعبيد داود ممَّا جعلهم يشعرون بالخجل الشديد؟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حلق حانون لحاهم وقص ثيابهم من الوسط حتى الخصر.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استأجر بنو عمون لأنفسهم مركبات وفرسانًا؟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استأجر بنو عمون المركبات والفرسان للاستعداد للحرب لأنهم رأوا أنهم قد أنتنوا وصاروا مكروهين عند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أرسل داودُ عندما سمع باستعداد العمونيين للحرب؟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داود يوآب وكل جيشه.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10–11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نظَّم يوآب القتال ضد العمونيين والآراميين عندما رأى خطوط قتالهم؟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يوآب بعضًا من أفضل رجال إسرائيل وصفَّهم لمحاربة الأراميين، وسلَّم القيادة لأخيه لمحاربة بني عمون مع بقية الجيش.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12–13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يوآب لأخيه؟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يوآب لأخيه إنهما يجب أن يساعدا بعضهما البعض إذا لزم الأمر، وإن عليهما أن يتجلدا ويتشددا لأن الرب سيفعل ما يحسن في عينيه لشعبه.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هرب جيش عمون ورجعوا إلى مدينتهم؟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جيش عمون أن الآراميين هربوا أمام جيش إسرائيل، ففروا هاربين إلى مدينتهم.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جمع داود كلَّ إسرائيل واصطف للحرب ضد الآراميين؟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داود سمع أن الآراميين أرسلوا يطلبون تعزيزات.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19: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يَعُد بنو آرام راغبين في أن ينجدوا بني عمون؟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توقف بنو آرام عن نجدة بني عمون عندما قتل داود سبعة وأربعين ألفًا من رجالهم بالإضافة إلى رئيس الجيش.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يوآب عندما بقي داود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قاد يوآب الجيش إلى الحرب، وأخرب أرض العمونيين، وضرب ربة وهدمها.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20: 2–3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بعدما أخذ داود تاج المَلِك عن رأسه ووضعه على رأسه، علامَ أجبر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أجبر داود الشعب على القيام بأعمال شاقة.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20: 6–8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عيَّر أولاد رافا جيش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 هؤلاء بيد داود وجنوده.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قرر داود أن يحصي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داود أن يعرف كم عدد الرجال في جيشه، في حال جاء خصم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يوآب تجاه طلب داود بإحصاء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يوآب أن هذا الأمر سيجلب إثمًا (ذنبًا)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4–5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يوآب عندما أمره الملك بالذهاب وإحصاء الشعب؟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يوآب لإحصاء الشعب، ثم رجع إلى داود بتقريرٍ عن إجمالي عدد الرجال القادرين على القتال.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تجاوب الله مع إحصاء داود لجنود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قبح هذا الأمر في عيني الله فضرب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شعر داود عندما ضرب الله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داود بالذنب لإرساله يوآب لإحصاء الجنود.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عرض الرب على داود بعد اعترافه بخطئه؟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الرب على داود ثلاثة خيارات.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11–12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الخيارات الثلاثة التي عرضها الرب على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بإمكان داود أن يختار إما ثلاث سنين من الجوع، أو ثلاثة أشهر من المطاردة من أعدائه، أو ثلاثة أيام يكون فيها سيف الرب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من العقوبات الثلاث اختار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داود الأيام الثلاثة من سيف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14–15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نتائج اختيار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الرب وبأ في إسرائيل ومات كثيرون. وأرسل الرب ملاكًا على أورشليم لإهلاكها، لكنه ندم عن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16–17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داود عندما رأى الملاك حاملًا السيف؟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اعترف بخطئه، وطلب من الله ألا يعاقب شعبه، بل يعاقبه هو وبيت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18–19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طُلب من داود أن يفعله في بيدر أرنان؟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طُلِب من داود أن يقيم مذبحًا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أرنان عندما رأى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اختبأ هو وبنوه الأربعة من الملاك.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21–22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التقى أرنان بداود، ماذا طلب داود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من أرنان أن يبيع له البيدر.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عرضه أرنان ورفضه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عرض أرنان أن يعطي داود البيدر والبقر والحنطة دون مقابل.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25–27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بعدما اشترى داود البيدر وبنى مذبحًا، كيف أجاب الرب صلاته؟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أجاب الرب داود بنار من السماء على المذبح، وأمر الملاك بردِّ سيفه إلى غمده.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21: 29–30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يذهب داود إلى المرتفعة في جبعون؟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يذهب داود إلى هناك لأنه خاف من سيف ملاك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1–2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بعدما أعلن داود عن موقع بناء بيت الرب، بمَ أمر عبيده؟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داود عبيده بجمع الأجنبيين الساكنين في أرض إسرائيل وإقامتهم نحَّاتين لبناء بيت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3–5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التجهيزات التي قام بها داود لبناء بيت الرب قبل موته؟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هيَّأ داود كميات كبيرة من الحديد، والنحاس، وخشب الأرز.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6–8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أخبر داود سليمان بأنه يآمره ببناء بيت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الرب أخبر داود بأنه لن يبني البيت بسبب كل الدماء التي سفكها.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9–10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أخبر الرب داود بشأن ما سيفعله لابنه؟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داود بأنه سيريح ابنه من جميع أعدائه حواليه، وبأنه سيثبِّت مُلك سليمان على إسرائيل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 داود من سليمان أن يتحفظ له جيدًا؟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من سليمان أن يلتزم بإطاعة الفرائض والأحكام التي أمر بها الرب موسى بشأن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 داود من سليمان أن يفعله بكلِّ المواد التي هيأها داود لبيت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من سليمان أن يزيد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 داود من سليمان أن يقوم ليفعله؟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من سليمان أن يقوم ويبني مقدس الرب الإله.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23: 1–3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بعض الأمور الأخيرة التي عملها داود بصفته ملك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ملَّك داود سليمان مكانه، وعدَّ اللاويين من ابن ثلاثين سنة فما فوق.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23: 4–6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الأعمال التي كلَّف بها داود اللاويين؟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قسَّم داود اللاويين فرقًا من المشرفين على عمل بيت الرب، والعرفاء، والقضاة، والبوابين، وآخرين لتسبيح الرب بالآلات.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23: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أُفرِز هارون وبنوه للقيام به بشكل دائم؟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هارون وبنيه أن يقدِّسوا الأشياء الأكثر قداسة، ويوقدوا البخور أمام الرب، ويخدموا الرب، ويباركوا باسمه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23: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لن يكون اللاويون بحاجة بعد إلى حمل المسكن؟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الرب أعطاهم مكانًا دائمًا للراحة في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23: 30–31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الوقت الذي خصَّصه اللاويون لحمد الرب وتسبيحه؟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اللاويون يحمدون الرب كلَّ صباح ومساء، وعند إصعاد المحرقات، وفي السبوت والأعياد والمواسم.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24: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الطريقة التي استخدموها لتقسيم الكهنة لأجل الخدمة في المسكن؟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تمَّ تقسيم الكهنة دون محاباة بواسطة القرعة.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الإجراء اللازم لدخول بني هارون إلى بيت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بني هارون بالدخول إلى بيته بترتيب محدد.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24: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الإجراء الذي شارك فيه بنو هارون؟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ألقى بنو هارون قرعًا أمام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25: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بنو آساف، وهيمان، ويدوثون بالعيدان، والرباب، والصنوج؟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هؤلاء الرجال تنبأوا باستخدام العيدان والرباب والصنوج.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25: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عزف بنو يدوثون بالعود؟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عزف بنو يدوثون بالعود </w:t>
      </w:r>
      <w:r>
        <w:rPr>
          <w:rtl/>
          <w:cs/>
          <w:lang w:val="ar_AE" w:bidi="ar_AE"/>
        </w:rPr>
        <w:t>لِأَجْلِ ٱلْحَمْدِ وَٱلتَّسْبِيحِ لِلرَّبِّ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25: 3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أعطى الله هيمان لإكرامه؟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أعطاه الله أربعة عشر ابنًا وثلاث بنات.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مِن المغنين أُدرِجوا عند توزيع مهام الحراسة بالقرعة؟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جميعهم على حدٍّ سواء ألقوا قرعًا للحراسة، </w:t>
      </w:r>
      <w:r>
        <w:rPr>
          <w:rtl/>
          <w:cs/>
          <w:lang w:val="ar_AE" w:bidi="ar_AE"/>
        </w:rPr>
        <w:t>ٱلصَّغِيرُ كَمَا ٱلْكَبِيرِ، ٱلْمُعَلِّمُ مَعَ ٱلتِّلْمِيذِ.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بإمكان بني عوبيد أدوم وإخوتهم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هؤلاء الرجال أصحاب بأس في أداء واجباتهم في خدمة خيمة الاجتماع.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أصبح شمري رأسًا مع أنه لم يكن البكر؟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مع أن شمري لم يكن البكر، جعله أبوه رأسًا.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البوابون مسؤولين عن الخدمة؟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لدى البوابين مسؤوليات للخدمة في بيت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الذي أُسنِد إلى بني عوبيد أدوم بالإضافة إلى باب الجنوب؟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أُسنِدت المخازن إلى بني عوبيد.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عمَّ كان أخيا مسؤولًا في 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أخيا مسؤولًا عن خزائن بيت الله، وعن خزائن الأقداس.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الغرض من تقديس داود والرؤساء لبعض الغنائم التي حصلوا عليها من الحروب؟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قدَّس داود والرؤساء بعض الغنائم التي حصلوا عليها من الحروب من أجل تشديد وترميم بيت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26: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عمَّ كان كننيا وبنوه مسؤولين بصفتهم عرفاء وقضاة؟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كننيا وبنوه مسؤولين عن الشؤون المدنية لإسرائيل بصفتهم عرفاء وقضاة.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27: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كانت كلُّ فرقة من فرق الجيش تخدم؟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فرق الجيش تخدم </w:t>
      </w:r>
      <w:r>
        <w:rPr>
          <w:rtl/>
          <w:cs/>
          <w:lang w:val="ar_AE" w:bidi="ar_AE"/>
        </w:rPr>
        <w:t>شَهْرًا فَشَهْرًا لِكُلِّ شُهُورِ ٱلسَّنَةِ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27: 1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الرجال في كلِّ فرقة من فرق الجيش؟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أربعة وعشرون ألف رجلًا في كل فرقة.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27: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لم يحص داود عدد الأشخاص </w:t>
      </w:r>
      <w:r>
        <w:rPr>
          <w:b/>
          <w:rtl/>
          <w:cs/>
          <w:lang w:val="ar_AE" w:bidi="ar_AE"/>
        </w:rPr>
        <w:t>مِنِ ٱبْنِ عِشْرِينَ سَنَةً فَمَا دُونَ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يحصهم داود لأن الرب وعد بأن يكثِّر إسرائيل كنجوم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27: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عمَّ كان </w:t>
      </w:r>
      <w:r>
        <w:rPr>
          <w:b/>
          <w:rtl/>
          <w:cs/>
          <w:lang w:val="ar_AE" w:bidi="ar_AE"/>
        </w:rPr>
        <w:t>يَهُونَاثَانُ بْنُ عُزِّيَّا مسؤولًا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</w:t>
      </w:r>
      <w:r>
        <w:rPr>
          <w:rtl/>
          <w:cs/>
          <w:lang w:val="ar_AE" w:bidi="ar_AE"/>
        </w:rPr>
        <w:t xml:space="preserve">يَهُونَاثَانُ بْنُ عُزِّيَّا </w:t>
      </w:r>
      <w:r>
        <w:rPr>
          <w:rtl/>
          <w:cs/>
          <w:lang w:val="ar_AE" w:bidi="ar_AE"/>
        </w:rPr>
        <w:t>مسؤولًا عن الخزائن في الحقول والمدن والقرى.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27: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الأشجار التي كانت في السهل؟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أشجار الزيتون والجميز تنمو في السهل.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27: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يهوناثان، عم داود، مشيرًا؟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مشيرًا لأنه كان رجلًا حكيمًا وفقيهًا.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الله لداود إنه لا يستطيع بناء بيت لاسمه؟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الله لداود إنه لا يستطيع بناء البيت لأنه كان رجل حروب وقد سفك الدماء.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اختار الرب سليمان ابن داود ليفعله في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الرب سليمان ليجلس على كرسي مملكة الرب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وعد الرب أن يفعل لسليمان إذا ظل ملتزمًا بإطاعة وصاياه؟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سيثبِّت مملكته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حفظ كلُّ الشعب وصايا الرب، ماذا سيحدث للأرض الجيدة التي يمتلكونها؟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سيرث الشعب الأرض الجيدة، ويورِّثونها لأولادهم من بعدهم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يفهمه الرب من أفكار جميع البشر؟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يفهم الرب كلَّ التصورات والدوافع وراء أفكار جميع البشر.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9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إذا ترك سليمان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سيرفضه الرب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على المخازن والخزائن في بيت الله أن تحتفظ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المخازن والخزائن في بيت الله مخصَّصة للاحتفاظ بأقداس الهيكل (أي بالأشياء المخصَّصة للهيكل).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كُلِّف الكهنة واللاويون بالخدمة؟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كُلِّف الكهنة واللاويون بالخدمة في بيت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فهم داود كلَّ الأمور التي كتبها؟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أرشد الرب داود وأفهمه كلَّ ما يتعلق بالتصميمات.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وعد داود سليمان بشأن حضور الرب حتى يكتمل كلُّ العمل؟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داود سليمان بأن الرب لن يتركه أو يخذله حتى يكتمل كلُّ عمل خدمة بيت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28: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الرؤساء وكلُّ الشعب مستعدِّين للقيام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مستعدين لتنفيذ كل أوامر سليمان.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داود إن مهمة بناء الهيكل مهمة عظيمة؟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المهمة عظيمة </w:t>
      </w:r>
      <w:r>
        <w:rPr>
          <w:rtl/>
          <w:cs/>
          <w:lang w:val="ar_AE" w:bidi="ar_AE"/>
        </w:rPr>
        <w:t>لِأَنَّ ٱلْهَيْكَلَ لَيْسَ لِإِنْسَانٍ بَلْ لِلرَّبِّ ٱلْإِلَهِ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تبرع داود بخاصته من ذهب وفضة لبيت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فعل داود ذلك لأنه سُرَّ ببيت إلهه.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أنواع العطايا التي قدمها رؤساء الآباء؟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رؤساء الآباء عطايا طوعية.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فرح الشعب بهذه العطايا الطوعية؟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فرح الشعب لأنهم قدَّموها للرب بقلب كامل.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نسبه داود إلى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 للرب كلَّ ما في السماء والأرض، وله أيضًا المُلك.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يمكن للرب أن يعظم الناس ويشددهم؟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للرب القوة والجبروت، ولذلك فإن بيده تعظيم وتشديد الجميع.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داود عن الأشياء التي أعطاها الشعب للرب؟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 كل الأشياء هي من يد الرب، وهم فقط ردُّوا للرب ما كان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بمَ يُسَر الله عندما يمتحن القلوب؟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يمتحن الرب القلوب ويُسَر بالاستقامة.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17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داود ينظر بفرح إلى شعب الله الموجودين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 داود إليهم بفرح لأنهم قدموا العطايا الطوعية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باركت كلُّ الجماعة الرب وسجدوا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باركت كلُّ الجماعة الرب، وأحنوا رؤوسهم وسجدوا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بسلطانه مسح الشعب سليمان رئيسًا؟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مسح الشعب سليمان بسلطان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عظَّم الرب سليمان كثيرًا في أعين جميع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جعل الرب على سليمان جلالًا ملكيًّا </w:t>
      </w:r>
      <w:r>
        <w:rPr>
          <w:rtl/>
          <w:cs/>
          <w:lang w:val="ar_AE" w:bidi="ar_AE"/>
        </w:rPr>
        <w:t>لَمْ يَكُنْ عَلَى مَلِكٍ قَبْلَهُ فِي إِسْرَائِيلَ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الأمران اللذان استمتع بهما داود خلال حياته الطويلة؟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استمتع داود بالغنى والكرامة.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1أخبار الأيام 29: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الممالك التي تأثرت بإنجازات داود، بالإضافة إلى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سجل الأنبياء إنجازات داود والأحداث التي أثرت في جميع ممالك الأراضي الأخرى.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