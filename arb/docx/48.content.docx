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GAL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أصبح بولس رسولًا؟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بولسَ رسولًا بواسطة يَسوع ٱلْمَسِيحِ وٱللهِ ٱلْآبِ.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ممَ أُنقذَ المؤمنين بيسوع المسيح؟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أُنقِذَ المؤمنين بيسوع المسيح من هذا العصر الشرير الحالي.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يُدهش بولس من جهة كنيسة غَلَاطِيَّةَ؟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يندهش بولس من أنهم يتحوَّلون بسرعة إلى إنجيل مختلف.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الأناجيل الحقيقية الموجودة؟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ثمة إنجيل واحد حقيقي، إنجيل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1: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بولسَ عمَّا يجب حدوثه لأي شخص يُعلن إنجيلًا مختلفًا عن إنجيل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أي شخص يعلن إنجيلًا مختلفًا يجب أن يكون ملعونًا.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يجب أنْ يسعى خدام ٱلْمَسِيحِ نحو إرضاء مَن أولًا؟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خدام ٱلْمَسِيحِ السعي نحو إرضاء ٱللهِ أولًا.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قبِلَ بولسَ معرفة إنجيل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قبِلَ بولسَ إنجيل ٱلْمَسِيحِ بإعلان من يَسوع ٱلْمَسِيحِ إليه مباشرةً.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١: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بولس يفعل في حياته قبل أنْ يقبل إعلان إنجيل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بولسَ يتبع اليهودية بغيرة شديدة، يضطهد كنيسة ٱللهِ ويُدمِّرها.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اختار ٱلله بولس ليكون رسوله؟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الله مسرورًا باختيار بولس رسولًا له منذ أنْ كان في رحِم أمه.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اختار ٱلله بولسَ رسولًا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الله بولسَ رسولًا له لكي يُعلن المسيح بين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١: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التقى بولس أخيرًا ببعض الرسل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أخيرًا، ذهب بولسَ إلى أورشَلِيمَ والتقى بالرسولَيْن صَفَا ويَعْقوبَ.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1: 22–23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تسمع الكنائس في اليهودية عن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الكنائس في اليهودية تسمع أنَّ بولسَ، الذي كان يضطهد الكنيسة سابقًا، يُعلن الآن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٢: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عندما صعد إلى أورشليم بعد 14 عامًا؟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تحدَّث بولس إلى قادة الكنيسة على انفراد، موضحًا لهم الإنجيل الذي كان يُعلنه.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يُطلَب من تِيطس، وهو أممي، أن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مطلوبًا من تِيطس أنْ يَختَتِن.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الإخوة الكذبة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رغب الإخوة الكذبة في جعْل بولسَ ورفاقه عبيدًا للناموس.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غيَّر قادة الكنيسة في أورشَلِيمَ رسالة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لم يضيفوا شيئًا إلى رسالة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٢: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أُرسل بولس بشكل رئيسي لإعلان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أُرسِلَ بولس أساسًا إلى غير المختونين، الأمم، لإعلان 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٢: ٧–٨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مَن أُرسل بطْرس بشكل رئيسي لإعلان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بطرس مُرسلًا بشكل رئيسي إلى المختونين، اليهود، ليعلن 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القادة في أورشليم موافقتهم على خدمة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القادة في أورشَلِيمَ بولسَ وبرنابا يمين الشرِكة لإظهار موافقتهم.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2: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الخطأ الذي ارتكبه بطْرس عندما جاء إلى أَنْطَاكِيَةِ؟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توقَّف بطْرس عن الأكل مع الأمم، لأنه خاف من الرجال، أهل الختان.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سأل بولس صَفَا أمام الجميع؟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بولسَ صَفَا كيف أمكنه إجبار الأمم على العيش مثل اليهود إنْ كان هو (صَفا) يعيش مثل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2: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لا يتبرَّر أحد، كما قال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إنه ما مِن أحد يتبرر بأعمال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2: 16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يتبرَّر الإنسان أمام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يتبرَّر الإنسان أمام ٱللهِ بالإيمان بٱلْمَسِيحِ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عاد شخص ما لمحاولة اتِّباع الناموس بعد أن آمن بالمسيح، ماذا أصبح في الواقع، على حد 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إنه في الواقع يُظهر نفسَه مُتعدِّيًا للناموس.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قال بولس عنه إنه يحيا فيه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إنَّ ٱلْمَسِيحِ يحيا الآن فيه.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2: 20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أن ابن ٱللهِ فعل لأجله؟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بولسَ إنَّ ابن ٱللهِ أحبَّه وأَسلم نفسه من أجله.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حُسِبَ إِبْرَاهِيمَ بارًا أمام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آمن إِبْرَاهِيمَ بالله، وحُسِبَ ذلك له برًّا.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هُم أبناء إِبْرَاهِيمَ؟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يؤمنون بالله هُم أبناء 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تنبَّأ الكتاب المقدس بأن الأمم سيُبرَّرون، بأي طريقة؟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تنبَّأ الكتاب المقدس بأنَّ الأمم سيُبرَّرون بالإيمان.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تحت ماذا يكون أولئك الذين يتَّكلون على أعمال الناموس لكي يُبرَّروا؟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يتَّكلون على أعمال الناموس لكي يُبرَّروا يكونون تحت لَعنة.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الأشخاص الذين برَّرهم ٱلله بواسطة أعمال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يتبرَّر أحدٌ بواسطة أعمال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 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فدَانا ٱلْمَسِيح بأنْ صار لعنةً لأجلنا؟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فَدَانَا ٱلْمَسِيح بأن صار لعنة لأجلنا لكي تأتي بركة إِبْرَاهِيمَ إلى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"النسل" الذي قِيلَ عنه في الوعد لإبراهيم؟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"النسل" المذكور في الوعد لإبراهيم هو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ألغتْ الشريعة اليهودية، بعد 430 سنة من إِبْرَاهِيمَ، الموعد الذي وعد به ٱللهُ إِبْرَاهِيمَ؟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لم تُبطل الشريعة الموعد الذي قُدِّم إلى إِبْرَاهِيمَ.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إذًا، لماذا كان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الناموس بسبب التعدِّيات حتى جاء نسل إِبْرَاهِيمَ.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تحت ماذا أغلق الناموس في الكتاب المقدس على الجميع؟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أغلَق الناموس في الكتاب المقدس على الجميع تحت الخطيئة.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23–26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نتحرر من حراسة وإغلاق الناموس علينا؟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نتحرر من إغلاق الناموس علينا بالإيمان بٱلْمَسِيحِ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لبِسَ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من اعتمد بٱلْمَسِيحِ قد لبِسَ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3: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أنواع الأشخاص المختلفة الذين أصبحوا واحدًا في ٱلْمَسِيحِ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اليهود واليونانيون، العبيد والأحرار، الذكور والإناث، جميعهم يصبحون واحدًا في 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يعيش الوارث القاصر؟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يعيش الوارث القاصِر مثل العبد تحت وصاية الأوصياء حتى الوقت الذي يُحدده والده.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4–5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ٱلله عندما جاء الوقت المناسب في التاريخ؟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الوقت المناسب، أرسل ٱللهِ ابنه ليفتدي الذين تحت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ضمَّ ٱلله القاصرين الذين كانوا تحت الناموس إلى عائلته؟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تبنَّى ٱلله القاصرين الذين كانوا تحت الناموس أبناءً شرعيِّين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يرسل الله إلى قلوب أبنائه؟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يُرسل الله روح ابنه إلى قلوب أبنائه.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قبل أن نعرف ٱلله، لمَن نحن عبيد؟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قبل أن نعرف ٱلله، نحن عبيد للأرواح التي تحكُم العالم، التي ليست آلهة على الإطلاق.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إلامَ عاد الغلاطيُّون فسبَّبوا حَيْرَة لبولس؟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بولسَ في حَيْرَة من أمره لأنَّ الغلاطيين كانوا يعودون مرة أخرى إلى الأرواح الحاكِمة للعالم.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9–11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بينما يرى بولسُ الغلاطيين يرتدُّون، ممَّ يخشى عليهم؟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يخشى بولس أن يصبح الغلاطيون عبيدًا مرة أخرى، ويكون قد تعب عبثًا من أجلهم.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جاء بولس أول مرة إلى الغلاطيين، ما المشكلة التي واجهها؟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جاء بولسَ أول مرة إلى الغلاطيين، كان يعاني من مرض جسدي.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بالرغْم من مشكلة بولس، كيف قبِلَه الغلاطيون؟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بالرغم من مشكلة بولس، قبِلوه أهل غلاطية ملاكًا من ٱللهِ، كٱلْمَسِيحِ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مِن أهل غلاطية، يحاول المُعلِّمون الكَذَبة فصلهم عن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يحاول المُعلمون الكذبة فصل الغلاطيين عن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٤: ٢٠–٢١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تحت ماذا يحاول المعلمون الكذبة أن يضعوا الغلاطيين؟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يحاول المُعلمون الكَذَبة إعادة الغلاطيين ثانيةً تحت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كان لإبراهيم ابنان من فئتَيْن من النساء، ما هُما؟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لإِبْرَاهِيمَ ابنان، أحدهما من جارية والآخر من امرأة حُرَّة.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الأُم الرمزية لبولسَ والغلاطيين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أورشليم التي في العلى، المرأة الحرة، هي الأم الرمزية لبولس والمؤمنين الغلاطيين.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المؤمنون بالمسيح أبناء الجسد أم أبناء الموعد؟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المؤمنون بالمسيح هم أبناء الموعد.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يضطهد أبناء الموعد؟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أبناء الجسد يضطهدون أبناء الموعد.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لا يشاركون أولاد الجارية في الميراث؟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أولاد الجارية لا يشاركون أولاد الحرة في الميراث.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4: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المؤمنون بالمسيح أبناء الجارية أم أبناء الحرة؟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المؤمنون بالمسيح هم أبناء المرأة الحرة.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غرَض حرَّرنا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أجل الحرية حرَّرنا ٱلْمَسِيح.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حذَّر بولس الغلاطيين من حدوثه إذا اختتنوا؟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إنه إذا اختتن أهل غلاطية، فلن يفيدهم ٱلْمَسِيحِ بأي شَكل من الأشكال.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حذّر بولسُ من حدوثه لجميع الغلاطيين الذين يسعون نحو التبرير باتِّباع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حذّر بولس من أنَّ جميع الغلاطيين الذين يسعون نحو التبرير باتِّباع الناموس سيبتعدون عن ٱلْمَسِيحِ ويسقطون من النعمة.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تعارُض مع الختان والغُرلة، ما الشيء الوحيد الذي له معنى في ٱلْمَسِيحِ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ٱلْمَسِيحِ يَسوع، الإيمان العامل بالمحبة هو الشيء الوحيد الذي له معنى.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يثق بولس من جهة مَن أزعج الغلاطيين بشأن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يثق بولس مِن أنَّ الشخص الذي أزعج الغلاطيين بشأن الإنجيل سيتحمَّل دينونة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عن إعلان الختان؟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إنه في إعلان الختان، ستُبطَل عَثَرَة الصليب.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لا ينبغي للمؤمنين استخدام حريتهم في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ألا يستخدموا حريتهم في ٱلْمَسِيحِ فرصةً للجسد.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13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ينبغي للمؤمنين استخدام حريتهم في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استخدام حريتهم في ٱلْمَسِيحِ لكي يخدموا بعضهم بعضًا بمحبة.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الوصية التي تُكمِل كل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الناموس كله يُكمَل في الوصية: "تحب قريبك كنفسك".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للمؤمنين عدم إشباع شهوة الجسد؟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أنْ يحيا المؤمنون بالروح، وبذلك، لا يتمِّمون شهوة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الشيئان المُتعارضان داخل المؤمن؟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الروح والجسد متعارضان مع بعضهما بعضًا داخل المؤمن.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اذكر ثلاثة أمثلة على أعمال الجسد؟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اختيار أية ثلاثة من القائمة التالية لتكون أمثلة على أعمال الجسد: الفجور الجنسي، النجاسة، الشهوة، عبادة الأوثان، السِحر، العداء، النزاع، الغَيْرَة، انفعالات الغضب الحادة، التنافُس، الخلاف، الانقسام الطائفي، الحسَد، السُكر، وأعمال الشغب الناتجة عن السُكْر.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لن يحصل عليه الذين يمارسون أعمال الجسد؟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يمارسون أعمال الجسد لن يرثوا ملكوت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22–23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ثمر الروح؟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ثمر الروح المحبة، الفرح، السلام، الصبر، اللُطف، الصلاح، الإيمان، الوداعة، والتعفُّف.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5: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الذين ينتمون إلى ٱلْمَسِيحِ يَسوع بالجسد وشهواته؟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ينتمون إلى ٱلْمَسِيحِ يَسوع قد صلَبوا الجسد وشهواته.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الروحانيون إذا أُمسِكَ إنسانًا يرتكب بعض التجاوزات؟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أولئك الروحانيين أنْ يسترِّدوا ذلك الرجُل بروح من الوداعة.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الخطر الذي يجب أن يحذَر منه الروحانيون؟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الروحانيين أنْ يحذروا لئلا يُجرَّبوا هُم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يُتمِّم المؤمنون ناموس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يتمِّم المؤمنون ناموس ٱلْمَسِيحِ بحمل أثقال بعضهم بعضًا.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لشخص امتلاك شيء يفتخر به من جهة عمله؟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للشخص امتلاك شيء يفتخر به إذا فحَص عمله الخاص دون مقارنة نفسه بأي شخص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على مَن يتعلم الكلمة أن يفعل مع مُعلِّمه؟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مَن يُعلِّم الكلمة مشاركة جميع الخيرات مع مُعلِّمه.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يحدُث لما يزرعه الإنسان روحيًا؟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مهما يزرع الإنسان روحيًا سيحصده.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يحصد الإنسان الذي يزرع لجسده؟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مَن يزرع لجسده يحصد الفساد من جسده.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يحصد الإنسان الذي يزرع للروح؟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مَن يزرع للروح يحصد الحياة الأبدية من الروح.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ينال إنْ لم ييأس المؤمن واستمر في فعل الخير؟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 الذي يستمر في فِعل الخير سيحصد في وقته.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يجب على المؤمنين فِعل الخير خصِّيصًا؟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أنْ يفعلوا الخير خصِّيصًا للذين مِن أهل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دافع أولئك الذين يريدون إجبار المؤمنين على الختان؟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يريدون إجبار المؤمنين على الختان لا يريدون أن يُضطهدوا من أجل صليب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قال بولس إنه يفتخر؟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إنه يفتخر بصليب ربنا يسوع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بدلًا من الختان أو عدم الختان، ما الأمر المهم؟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الأمر المُهم هو الخليقة الجديدة.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مَن يتمنى بولس السلام والرحمة من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يتمنى بولس السلام والرحمة على الذين يعيشون وِفق قانون الخليقة الجديدة وعلى إِسْرَائِيلَ شعب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غلاطية 6: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يحمل بولس على جسده؟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حمَلَ بولس علامات يسوع على جسده.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