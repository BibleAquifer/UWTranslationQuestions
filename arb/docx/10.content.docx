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صَموئِيل ١: ١</w:t>
      </w:r>
      <w:r>
        <w:rPr>
          <w:rtl/>
          <w:cs/>
          <w:lang w:val="ar_AE" w:bidi="ar_AE"/>
        </w:rPr>
      </w:r>
    </w:p>
    <w:p>
      <w:pPr>
        <w:bidi/>
      </w:pPr>
      <w:r>
        <w:rPr>
          <w:rtl/>
          <w:cs/>
          <w:lang w:val="ar_AE" w:bidi="ar_AE"/>
        </w:rPr>
      </w:r>
      <w:r>
        <w:rPr>
          <w:b/>
          <w:rtl/>
          <w:cs/>
          <w:lang w:val="ar_AE" w:bidi="ar_AE"/>
        </w:rPr>
        <w:t>ماذا فعل داود بعد موت شاول؟</w:t>
      </w:r>
    </w:p>
    <w:p>
      <w:pPr>
        <w:bidi/>
      </w:pPr>
      <w:r>
        <w:rPr>
          <w:rtl/>
          <w:cs/>
          <w:lang w:val="ar_AE" w:bidi="ar_AE"/>
        </w:rPr>
      </w:r>
      <w:r>
        <w:rPr>
          <w:rtl/>
          <w:cs/>
          <w:lang w:val="ar_AE" w:bidi="ar_AE"/>
        </w:rPr>
        <w:t>عاد داود، بعد موت شاول، من مهاجمة العمالقة وبقي في صقلغ لمدة يومين.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w:t>
      </w:r>
      <w:r>
        <w:rPr>
          <w:rtl/>
          <w:cs/>
          <w:lang w:val="ar_AE" w:bidi="ar_AE"/>
        </w:rPr>
      </w:r>
    </w:p>
    <w:p>
      <w:pPr>
        <w:bidi/>
      </w:pPr>
      <w:r>
        <w:rPr>
          <w:rtl/>
          <w:cs/>
          <w:lang w:val="ar_AE" w:bidi="ar_AE"/>
        </w:rPr>
      </w:r>
      <w:r>
        <w:rPr>
          <w:b/>
          <w:rtl/>
          <w:cs/>
          <w:lang w:val="ar_AE" w:bidi="ar_AE"/>
        </w:rPr>
        <w:t>من الذي جاء إلى داود من معسكر شاول، في اليوم الثالث؟</w:t>
      </w:r>
    </w:p>
    <w:p>
      <w:pPr>
        <w:bidi/>
      </w:pPr>
      <w:r>
        <w:rPr>
          <w:rtl/>
          <w:cs/>
          <w:lang w:val="ar_AE" w:bidi="ar_AE"/>
        </w:rPr>
      </w:r>
      <w:r>
        <w:rPr>
          <w:rtl/>
          <w:cs/>
          <w:lang w:val="ar_AE" w:bidi="ar_AE"/>
        </w:rPr>
        <w:t>في اليوم الثالث، جاء إلى داود رجل ثيابه ممزقة والتراب يغطي رأسه.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٤</w:t>
      </w:r>
      <w:r>
        <w:rPr>
          <w:rtl/>
          <w:cs/>
          <w:lang w:val="ar_AE" w:bidi="ar_AE"/>
        </w:rPr>
      </w:r>
    </w:p>
    <w:p>
      <w:pPr>
        <w:bidi/>
      </w:pPr>
      <w:r>
        <w:rPr>
          <w:rtl/>
          <w:cs/>
          <w:lang w:val="ar_AE" w:bidi="ar_AE"/>
        </w:rPr>
      </w:r>
      <w:r>
        <w:rPr>
          <w:b/>
          <w:rtl/>
          <w:cs/>
          <w:lang w:val="ar_AE" w:bidi="ar_AE"/>
        </w:rPr>
        <w:t>ماذا قال الغلام عن شاول ويوناثان؟</w:t>
      </w:r>
    </w:p>
    <w:p>
      <w:pPr>
        <w:bidi/>
      </w:pPr>
      <w:r>
        <w:rPr>
          <w:rtl/>
          <w:cs/>
          <w:lang w:val="ar_AE" w:bidi="ar_AE"/>
        </w:rPr>
      </w:r>
      <w:r>
        <w:rPr>
          <w:rtl/>
          <w:cs/>
          <w:lang w:val="ar_AE" w:bidi="ar_AE"/>
        </w:rPr>
        <w:t>قال الغلام إن شَاول وابنه يونَاثَان قد ماتا.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٦</w:t>
      </w:r>
      <w:r>
        <w:rPr>
          <w:rtl/>
          <w:cs/>
          <w:lang w:val="ar_AE" w:bidi="ar_AE"/>
        </w:rPr>
      </w:r>
    </w:p>
    <w:p>
      <w:pPr>
        <w:bidi/>
      </w:pPr>
      <w:r>
        <w:rPr>
          <w:rtl/>
          <w:cs/>
          <w:lang w:val="ar_AE" w:bidi="ar_AE"/>
        </w:rPr>
      </w:r>
      <w:r>
        <w:rPr>
          <w:b/>
          <w:rtl/>
          <w:cs/>
          <w:lang w:val="ar_AE" w:bidi="ar_AE"/>
        </w:rPr>
        <w:t>أين ذكر الغلام أنه وجد شاول؟</w:t>
      </w:r>
    </w:p>
    <w:p>
      <w:pPr>
        <w:bidi/>
      </w:pPr>
      <w:r>
        <w:rPr>
          <w:rtl/>
          <w:cs/>
          <w:lang w:val="ar_AE" w:bidi="ar_AE"/>
        </w:rPr>
      </w:r>
      <w:r>
        <w:rPr>
          <w:rtl/>
          <w:cs/>
          <w:lang w:val="ar_AE" w:bidi="ar_AE"/>
        </w:rPr>
        <w:t>ذكر الغلام أنه كان على جبل جلبوع، وهناك كان شاول مستندًا إلى رمحه.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٨</w:t>
      </w:r>
      <w:r>
        <w:rPr>
          <w:rtl/>
          <w:cs/>
          <w:lang w:val="ar_AE" w:bidi="ar_AE"/>
        </w:rPr>
      </w:r>
    </w:p>
    <w:p>
      <w:pPr>
        <w:bidi/>
      </w:pPr>
      <w:r>
        <w:rPr>
          <w:rtl/>
          <w:cs/>
          <w:lang w:val="ar_AE" w:bidi="ar_AE"/>
        </w:rPr>
      </w:r>
      <w:r>
        <w:rPr>
          <w:b/>
          <w:rtl/>
          <w:cs/>
          <w:lang w:val="ar_AE" w:bidi="ar_AE"/>
        </w:rPr>
        <w:t>ما الذي طلب شاول من الغلام أن يفعله؟</w:t>
      </w:r>
    </w:p>
    <w:p>
      <w:pPr>
        <w:bidi/>
      </w:pPr>
      <w:r>
        <w:rPr>
          <w:rtl/>
          <w:cs/>
          <w:lang w:val="ar_AE" w:bidi="ar_AE"/>
        </w:rPr>
      </w:r>
      <w:r>
        <w:rPr>
          <w:rtl/>
          <w:cs/>
          <w:lang w:val="ar_AE" w:bidi="ar_AE"/>
        </w:rPr>
        <w:t>قال الغلام إن شَاول طلب منه أن يقف فوقه ويقتله.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٩</w:t>
      </w:r>
      <w:r>
        <w:rPr>
          <w:rtl/>
          <w:cs/>
          <w:lang w:val="ar_AE" w:bidi="ar_AE"/>
        </w:rPr>
      </w:r>
    </w:p>
    <w:p>
      <w:pPr>
        <w:bidi/>
      </w:pPr>
      <w:r>
        <w:rPr>
          <w:rtl/>
          <w:cs/>
          <w:lang w:val="ar_AE" w:bidi="ar_AE"/>
        </w:rPr>
      </w:r>
      <w:r>
        <w:rPr>
          <w:b/>
          <w:rtl/>
          <w:cs/>
          <w:lang w:val="ar_AE" w:bidi="ar_AE"/>
        </w:rPr>
        <w:t>لماذا طلب شاول من الغلام العمالقي أن يقتله؟</w:t>
      </w:r>
    </w:p>
    <w:p>
      <w:pPr>
        <w:bidi/>
      </w:pPr>
      <w:r>
        <w:rPr>
          <w:rtl/>
          <w:cs/>
          <w:lang w:val="ar_AE" w:bidi="ar_AE"/>
        </w:rPr>
      </w:r>
      <w:r>
        <w:rPr>
          <w:rtl/>
          <w:cs/>
          <w:lang w:val="ar_AE" w:bidi="ar_AE"/>
        </w:rPr>
        <w:t xml:space="preserve">طلب شاول من الغلام العمالقي أن يقتله قائلاً: "... </w:t>
      </w:r>
      <w:r>
        <w:rPr>
          <w:rtl/>
          <w:cs/>
          <w:lang w:val="ar_AE" w:bidi="ar_AE"/>
        </w:rPr>
        <w:t>قَدِ ٱعْتَرَانِيَ ٱلدُّوَارُ، لِأَنَّ كُلَّ نَفْسِي بَعْدُ فِيَّ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١٠</w:t>
      </w:r>
      <w:r>
        <w:rPr>
          <w:rtl/>
          <w:cs/>
          <w:lang w:val="ar_AE" w:bidi="ar_AE"/>
        </w:rPr>
      </w:r>
    </w:p>
    <w:p>
      <w:pPr>
        <w:bidi/>
      </w:pPr>
      <w:r>
        <w:rPr>
          <w:rtl/>
          <w:cs/>
          <w:lang w:val="ar_AE" w:bidi="ar_AE"/>
        </w:rPr>
      </w:r>
      <w:r>
        <w:rPr>
          <w:b/>
          <w:rtl/>
          <w:cs/>
          <w:lang w:val="ar_AE" w:bidi="ar_AE"/>
        </w:rPr>
        <w:t xml:space="preserve">ما الذي أخذه الغلام من شاول بعد أن قتله؟ </w:t>
      </w:r>
    </w:p>
    <w:p>
      <w:pPr>
        <w:bidi/>
      </w:pPr>
      <w:r>
        <w:rPr>
          <w:rtl/>
          <w:cs/>
          <w:lang w:val="ar_AE" w:bidi="ar_AE"/>
        </w:rPr>
      </w:r>
      <w:r>
        <w:rPr>
          <w:rtl/>
          <w:cs/>
          <w:lang w:val="ar_AE" w:bidi="ar_AE"/>
        </w:rPr>
        <w:t>أخذ الغلام ا</w:t>
      </w:r>
      <w:r>
        <w:rPr>
          <w:rtl/>
          <w:cs/>
          <w:lang w:val="ar_AE" w:bidi="ar_AE"/>
        </w:rPr>
        <w:t>لْإِكْلِيل ٱلَّذِي عَلَى رَأْسِهِ وَٱلسِّوارَ ٱلَّذِي عَلَى ذِرَاعِهِ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١١–١٢</w:t>
      </w:r>
      <w:r>
        <w:rPr>
          <w:rtl/>
          <w:cs/>
          <w:lang w:val="ar_AE" w:bidi="ar_AE"/>
        </w:rPr>
      </w:r>
    </w:p>
    <w:p>
      <w:pPr>
        <w:bidi/>
      </w:pPr>
      <w:r>
        <w:rPr>
          <w:rtl/>
          <w:cs/>
          <w:lang w:val="ar_AE" w:bidi="ar_AE"/>
        </w:rPr>
      </w:r>
      <w:r>
        <w:rPr>
          <w:b/>
          <w:rtl/>
          <w:cs/>
          <w:lang w:val="ar_AE" w:bidi="ar_AE"/>
        </w:rPr>
        <w:t>ماذا فعل داود ورجاله عندما علموا بموت شاول ويوناثان؟</w:t>
      </w:r>
    </w:p>
    <w:p>
      <w:pPr>
        <w:bidi/>
      </w:pPr>
      <w:r>
        <w:rPr>
          <w:rtl/>
          <w:cs/>
          <w:lang w:val="ar_AE" w:bidi="ar_AE"/>
        </w:rPr>
      </w:r>
      <w:r>
        <w:rPr>
          <w:rtl/>
          <w:cs/>
          <w:lang w:val="ar_AE" w:bidi="ar_AE"/>
        </w:rPr>
        <w:t>مزق داود ورجاله ثيابهم وناحوا وبكوا وصاموا حتى حلول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١٢</w:t>
      </w:r>
      <w:r>
        <w:rPr>
          <w:rtl/>
          <w:cs/>
          <w:lang w:val="ar_AE" w:bidi="ar_AE"/>
        </w:rPr>
      </w:r>
    </w:p>
    <w:p>
      <w:pPr>
        <w:bidi/>
      </w:pPr>
      <w:r>
        <w:rPr>
          <w:rtl/>
          <w:cs/>
          <w:lang w:val="ar_AE" w:bidi="ar_AE"/>
        </w:rPr>
      </w:r>
      <w:r>
        <w:rPr>
          <w:b/>
          <w:rtl/>
          <w:cs/>
          <w:lang w:val="ar_AE" w:bidi="ar_AE"/>
        </w:rPr>
        <w:t>على من كان داود ورجاله ينوحون ويبكون ويصومون في النهاية؟</w:t>
      </w:r>
    </w:p>
    <w:p>
      <w:pPr>
        <w:bidi/>
      </w:pPr>
      <w:r>
        <w:rPr>
          <w:rtl/>
          <w:cs/>
          <w:lang w:val="ar_AE" w:bidi="ar_AE"/>
        </w:rPr>
      </w:r>
      <w:r>
        <w:rPr>
          <w:rtl/>
          <w:cs/>
          <w:lang w:val="ar_AE" w:bidi="ar_AE"/>
        </w:rPr>
        <w:t>ناح داود ورجاله وبكوا وصاموا على شعب الرب وعلى بيت إسرائيل لأنهم سقطوا بالسيف.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١٤</w:t>
      </w:r>
      <w:r>
        <w:rPr>
          <w:rtl/>
          <w:cs/>
          <w:lang w:val="ar_AE" w:bidi="ar_AE"/>
        </w:rPr>
      </w:r>
    </w:p>
    <w:p>
      <w:pPr>
        <w:bidi/>
      </w:pPr>
      <w:r>
        <w:rPr>
          <w:rtl/>
          <w:cs/>
          <w:lang w:val="ar_AE" w:bidi="ar_AE"/>
        </w:rPr>
      </w:r>
      <w:r>
        <w:rPr>
          <w:b/>
          <w:rtl/>
          <w:cs/>
          <w:lang w:val="ar_AE" w:bidi="ar_AE"/>
        </w:rPr>
        <w:t>لماذا أمر داود بقتل الغلام العمالقي؟</w:t>
      </w:r>
    </w:p>
    <w:p>
      <w:pPr>
        <w:bidi/>
      </w:pPr>
      <w:r>
        <w:rPr>
          <w:rtl/>
          <w:cs/>
          <w:lang w:val="ar_AE" w:bidi="ar_AE"/>
        </w:rPr>
      </w:r>
      <w:r>
        <w:rPr>
          <w:rtl/>
          <w:cs/>
          <w:lang w:val="ar_AE" w:bidi="ar_AE"/>
        </w:rPr>
        <w:t>قام داود بقتل الغلام العمالقي لأنه قتل الملك مسيح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١٦</w:t>
      </w:r>
      <w:r>
        <w:rPr>
          <w:rtl/>
          <w:cs/>
          <w:lang w:val="ar_AE" w:bidi="ar_AE"/>
        </w:rPr>
      </w:r>
    </w:p>
    <w:p>
      <w:pPr>
        <w:bidi/>
      </w:pPr>
      <w:r>
        <w:rPr>
          <w:rtl/>
          <w:cs/>
          <w:lang w:val="ar_AE" w:bidi="ar_AE"/>
        </w:rPr>
      </w:r>
      <w:r>
        <w:rPr>
          <w:b/>
          <w:rtl/>
          <w:cs/>
          <w:lang w:val="ar_AE" w:bidi="ar_AE"/>
        </w:rPr>
        <w:t>لماذا أمر داود بقتل الغلام العمالقي؟</w:t>
      </w:r>
    </w:p>
    <w:p>
      <w:pPr>
        <w:bidi/>
      </w:pPr>
      <w:r>
        <w:rPr>
          <w:rtl/>
          <w:cs/>
          <w:lang w:val="ar_AE" w:bidi="ar_AE"/>
        </w:rPr>
      </w:r>
      <w:r>
        <w:rPr>
          <w:rtl/>
          <w:cs/>
          <w:lang w:val="ar_AE" w:bidi="ar_AE"/>
        </w:rPr>
        <w:t>قام داود بقتل الغلام العمالقي لأنه قتل الملك مسيح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١٧–١٨</w:t>
      </w:r>
      <w:r>
        <w:rPr>
          <w:rtl/>
          <w:cs/>
          <w:lang w:val="ar_AE" w:bidi="ar_AE"/>
        </w:rPr>
      </w:r>
    </w:p>
    <w:p>
      <w:pPr>
        <w:bidi/>
      </w:pPr>
      <w:r>
        <w:rPr>
          <w:rtl/>
          <w:cs/>
          <w:lang w:val="ar_AE" w:bidi="ar_AE"/>
        </w:rPr>
      </w:r>
      <w:r>
        <w:rPr>
          <w:b/>
          <w:rtl/>
          <w:cs/>
          <w:lang w:val="ar_AE" w:bidi="ar_AE"/>
        </w:rPr>
        <w:t>في أي كتاب كُتبت المرثاة التي رثى بها داود شاول وابنه يوناثان؟</w:t>
      </w:r>
    </w:p>
    <w:p>
      <w:pPr>
        <w:bidi/>
      </w:pPr>
      <w:r>
        <w:rPr>
          <w:rtl/>
          <w:cs/>
          <w:lang w:val="ar_AE" w:bidi="ar_AE"/>
        </w:rPr>
      </w:r>
      <w:r>
        <w:rPr>
          <w:rtl/>
          <w:cs/>
          <w:lang w:val="ar_AE" w:bidi="ar_AE"/>
        </w:rPr>
        <w:t xml:space="preserve">كُتبت المرثاة التي رثى بها داود شاول وابنه يوناثان في سفر </w:t>
      </w:r>
      <w:r>
        <w:rPr>
          <w:rtl/>
          <w:cs/>
          <w:lang w:val="ar_AE" w:bidi="ar_AE"/>
        </w:rPr>
        <w:t>يَاشَر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١٩</w:t>
      </w:r>
      <w:r>
        <w:rPr>
          <w:rtl/>
          <w:cs/>
          <w:lang w:val="ar_AE" w:bidi="ar_AE"/>
        </w:rPr>
      </w:r>
    </w:p>
    <w:p>
      <w:pPr>
        <w:bidi/>
      </w:pPr>
      <w:r>
        <w:rPr>
          <w:rtl/>
          <w:cs/>
          <w:lang w:val="ar_AE" w:bidi="ar_AE"/>
        </w:rPr>
      </w:r>
      <w:r>
        <w:rPr>
          <w:b/>
          <w:rtl/>
          <w:cs/>
          <w:lang w:val="ar_AE" w:bidi="ar_AE"/>
        </w:rPr>
        <w:t>ما الذي مات وقُتل على جبال إسرائيل؟</w:t>
      </w:r>
    </w:p>
    <w:p>
      <w:pPr>
        <w:bidi/>
      </w:pPr>
      <w:r>
        <w:rPr>
          <w:rtl/>
          <w:cs/>
          <w:lang w:val="ar_AE" w:bidi="ar_AE"/>
        </w:rPr>
      </w:r>
      <w:r>
        <w:rPr>
          <w:rtl/>
          <w:cs/>
          <w:lang w:val="ar_AE" w:bidi="ar_AE"/>
        </w:rPr>
        <w:t>مجد إسرائيل قد انتهى.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٢٠</w:t>
      </w:r>
      <w:r>
        <w:rPr>
          <w:rtl/>
          <w:cs/>
          <w:lang w:val="ar_AE" w:bidi="ar_AE"/>
        </w:rPr>
      </w:r>
    </w:p>
    <w:p>
      <w:pPr>
        <w:bidi/>
      </w:pPr>
      <w:r>
        <w:rPr>
          <w:rtl/>
          <w:cs/>
          <w:lang w:val="ar_AE" w:bidi="ar_AE"/>
        </w:rPr>
      </w:r>
      <w:r>
        <w:rPr>
          <w:b/>
          <w:rtl/>
          <w:cs/>
          <w:lang w:val="ar_AE" w:bidi="ar_AE"/>
        </w:rPr>
        <w:t>لماذا قال داود ألا يُخبروا أن مجد إسرائيل قد مات في جت أو في أسواق أشقلون؟</w:t>
      </w:r>
    </w:p>
    <w:p>
      <w:pPr>
        <w:bidi/>
      </w:pPr>
      <w:r>
        <w:rPr>
          <w:rtl/>
          <w:cs/>
          <w:lang w:val="ar_AE" w:bidi="ar_AE"/>
        </w:rPr>
      </w:r>
      <w:r>
        <w:rPr>
          <w:rtl/>
          <w:cs/>
          <w:lang w:val="ar_AE" w:bidi="ar_AE"/>
        </w:rPr>
        <w:t>قال داود ألا يخبروا بذلك في جت أو في أسواق أشقلون، حتى لا تفرحن بنات الفلسطينيين، وحتى لا تحتفلن بنات الغُلف.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٢١</w:t>
      </w:r>
      <w:r>
        <w:rPr>
          <w:rtl/>
          <w:cs/>
          <w:lang w:val="ar_AE" w:bidi="ar_AE"/>
        </w:rPr>
      </w:r>
    </w:p>
    <w:p>
      <w:pPr>
        <w:bidi/>
      </w:pPr>
      <w:r>
        <w:rPr>
          <w:rtl/>
          <w:cs/>
          <w:lang w:val="ar_AE" w:bidi="ar_AE"/>
        </w:rPr>
      </w:r>
      <w:r>
        <w:rPr>
          <w:b/>
          <w:rtl/>
          <w:cs/>
          <w:lang w:val="ar_AE" w:bidi="ar_AE"/>
        </w:rPr>
        <w:t>أين طُرح مِجَنّ الجبابرة؟</w:t>
      </w:r>
    </w:p>
    <w:p>
      <w:pPr>
        <w:bidi/>
      </w:pPr>
      <w:r>
        <w:rPr>
          <w:rtl/>
          <w:cs/>
          <w:lang w:val="ar_AE" w:bidi="ar_AE"/>
        </w:rPr>
      </w:r>
      <w:r>
        <w:rPr>
          <w:rtl/>
          <w:cs/>
          <w:lang w:val="ar_AE" w:bidi="ar_AE"/>
        </w:rPr>
        <w:t>طُرح مِجَنّ الجبابرة على جبال جَلبوع.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٢٤</w:t>
      </w:r>
      <w:r>
        <w:rPr>
          <w:rtl/>
          <w:cs/>
          <w:lang w:val="ar_AE" w:bidi="ar_AE"/>
        </w:rPr>
      </w:r>
    </w:p>
    <w:p>
      <w:pPr>
        <w:bidi/>
      </w:pPr>
      <w:r>
        <w:rPr>
          <w:rtl/>
          <w:cs/>
          <w:lang w:val="ar_AE" w:bidi="ar_AE"/>
        </w:rPr>
      </w:r>
      <w:r>
        <w:rPr>
          <w:b/>
          <w:rtl/>
          <w:cs/>
          <w:lang w:val="ar_AE" w:bidi="ar_AE"/>
        </w:rPr>
        <w:t>ماذا قدم شاول لبنات إسرائيل؟</w:t>
      </w:r>
    </w:p>
    <w:p>
      <w:pPr>
        <w:bidi/>
      </w:pPr>
      <w:r>
        <w:rPr>
          <w:rtl/>
          <w:cs/>
          <w:lang w:val="ar_AE" w:bidi="ar_AE"/>
        </w:rPr>
      </w:r>
      <w:r>
        <w:rPr>
          <w:rtl/>
          <w:cs/>
          <w:lang w:val="ar_AE" w:bidi="ar_AE"/>
        </w:rPr>
        <w:t xml:space="preserve">قام شاول بإلباسهن قرمزًا بالتنعُّم، وجعل حُلِيّ الذهب على ملابسهن.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٢٦</w:t>
      </w:r>
      <w:r>
        <w:rPr>
          <w:rtl/>
          <w:cs/>
          <w:lang w:val="ar_AE" w:bidi="ar_AE"/>
        </w:rPr>
      </w:r>
    </w:p>
    <w:p>
      <w:pPr>
        <w:bidi/>
      </w:pPr>
      <w:r>
        <w:rPr>
          <w:rtl/>
          <w:cs/>
          <w:lang w:val="ar_AE" w:bidi="ar_AE"/>
        </w:rPr>
      </w:r>
      <w:r>
        <w:rPr>
          <w:b/>
          <w:rtl/>
          <w:cs/>
          <w:lang w:val="ar_AE" w:bidi="ar_AE"/>
        </w:rPr>
        <w:t>كيف كانت محبة يوناثان لداود؟</w:t>
      </w:r>
    </w:p>
    <w:p>
      <w:pPr>
        <w:bidi/>
      </w:pPr>
      <w:r>
        <w:rPr>
          <w:rtl/>
          <w:cs/>
          <w:lang w:val="ar_AE" w:bidi="ar_AE"/>
        </w:rPr>
      </w:r>
      <w:r>
        <w:rPr>
          <w:rtl/>
          <w:cs/>
          <w:lang w:val="ar_AE" w:bidi="ar_AE"/>
        </w:rPr>
        <w:t>قال داود إن محبة يوناثان لداود كانت عجيبة، أعجب من محبة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w:t>
      </w:r>
      <w:r>
        <w:rPr>
          <w:rtl/>
          <w:cs/>
          <w:lang w:val="ar_AE" w:bidi="ar_AE"/>
        </w:rPr>
      </w:r>
    </w:p>
    <w:p>
      <w:pPr>
        <w:bidi/>
      </w:pPr>
      <w:r>
        <w:rPr>
          <w:rtl/>
          <w:cs/>
          <w:lang w:val="ar_AE" w:bidi="ar_AE"/>
        </w:rPr>
      </w:r>
      <w:r>
        <w:rPr>
          <w:b/>
          <w:rtl/>
          <w:cs/>
          <w:lang w:val="ar_AE" w:bidi="ar_AE"/>
        </w:rPr>
        <w:t>بما أجاب الرب دَاود عندما سأله، "</w:t>
      </w:r>
      <w:r>
        <w:rPr>
          <w:b/>
          <w:rtl/>
          <w:cs/>
          <w:lang w:val="ar_AE" w:bidi="ar_AE"/>
        </w:rPr>
        <w:t>أَأَصْعَدُ إِلَى إِحْدَى مَدَائِنِ يَهُوذَا</w:t>
      </w:r>
      <w:r>
        <w:rPr>
          <w:b/>
          <w:rtl/>
          <w:cs/>
          <w:lang w:val="ar_AE" w:bidi="ar_AE"/>
        </w:rPr>
        <w:t>؟"</w:t>
      </w:r>
    </w:p>
    <w:p>
      <w:pPr>
        <w:bidi/>
      </w:pPr>
      <w:r>
        <w:rPr>
          <w:rtl/>
          <w:cs/>
          <w:lang w:val="ar_AE" w:bidi="ar_AE"/>
        </w:rPr>
      </w:r>
      <w:r>
        <w:rPr>
          <w:rtl/>
          <w:cs/>
          <w:lang w:val="ar_AE" w:bidi="ar_AE"/>
        </w:rPr>
        <w:t>عندما سأل داود، أجابه الرب "اصعد."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w:t>
      </w:r>
      <w:r>
        <w:rPr>
          <w:rtl/>
          <w:cs/>
          <w:lang w:val="ar_AE" w:bidi="ar_AE"/>
        </w:rPr>
      </w:r>
    </w:p>
    <w:p>
      <w:pPr>
        <w:bidi/>
      </w:pPr>
      <w:r>
        <w:rPr>
          <w:rtl/>
          <w:cs/>
          <w:lang w:val="ar_AE" w:bidi="ar_AE"/>
        </w:rPr>
      </w:r>
      <w:r>
        <w:rPr>
          <w:b/>
          <w:rtl/>
          <w:cs/>
          <w:lang w:val="ar_AE" w:bidi="ar_AE"/>
        </w:rPr>
        <w:t>إلى أي مدينة أمر الرب داود بالذهاب إليها؟</w:t>
      </w:r>
    </w:p>
    <w:p>
      <w:pPr>
        <w:bidi/>
      </w:pPr>
      <w:r>
        <w:rPr>
          <w:rtl/>
          <w:cs/>
          <w:lang w:val="ar_AE" w:bidi="ar_AE"/>
        </w:rPr>
      </w:r>
      <w:r>
        <w:rPr>
          <w:rtl/>
          <w:cs/>
          <w:lang w:val="ar_AE" w:bidi="ar_AE"/>
        </w:rPr>
        <w:t>أخبر الله داود أن يذهب إلى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٢–٣</w:t>
      </w:r>
      <w:r>
        <w:rPr>
          <w:rtl/>
          <w:cs/>
          <w:lang w:val="ar_AE" w:bidi="ar_AE"/>
        </w:rPr>
      </w:r>
    </w:p>
    <w:p>
      <w:pPr>
        <w:bidi/>
      </w:pPr>
      <w:r>
        <w:rPr>
          <w:rtl/>
          <w:cs/>
          <w:lang w:val="ar_AE" w:bidi="ar_AE"/>
        </w:rPr>
      </w:r>
      <w:r>
        <w:rPr>
          <w:b/>
          <w:rtl/>
          <w:cs/>
          <w:lang w:val="ar_AE" w:bidi="ar_AE"/>
        </w:rPr>
        <w:t>من الذي صعد مع داود إلى حبرون؟</w:t>
      </w:r>
    </w:p>
    <w:p>
      <w:pPr>
        <w:bidi/>
      </w:pPr>
      <w:r>
        <w:rPr>
          <w:rtl/>
          <w:cs/>
          <w:lang w:val="ar_AE" w:bidi="ar_AE"/>
        </w:rPr>
      </w:r>
      <w:r>
        <w:rPr>
          <w:rtl/>
          <w:cs/>
          <w:lang w:val="ar_AE" w:bidi="ar_AE"/>
        </w:rPr>
        <w:t>صعد داود إلى حبرون مع زوجتيه، أخينوعم وأبيجايل. كما أحضر داود الرجال الذين كانوا معه، وكل واحد منهم أحضر 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٤</w:t>
      </w:r>
      <w:r>
        <w:rPr>
          <w:rtl/>
          <w:cs/>
          <w:lang w:val="ar_AE" w:bidi="ar_AE"/>
        </w:rPr>
      </w:r>
    </w:p>
    <w:p>
      <w:pPr>
        <w:bidi/>
      </w:pPr>
      <w:r>
        <w:rPr>
          <w:rtl/>
          <w:cs/>
          <w:lang w:val="ar_AE" w:bidi="ar_AE"/>
        </w:rPr>
      </w:r>
      <w:r>
        <w:rPr>
          <w:b/>
          <w:rtl/>
          <w:cs/>
          <w:lang w:val="ar_AE" w:bidi="ar_AE"/>
        </w:rPr>
        <w:t>ماذا فعل رجال يَهوذَا عندما جاءوا إلى دَاود؟</w:t>
      </w:r>
    </w:p>
    <w:p>
      <w:pPr>
        <w:bidi/>
      </w:pPr>
      <w:r>
        <w:rPr>
          <w:rtl/>
          <w:cs/>
          <w:lang w:val="ar_AE" w:bidi="ar_AE"/>
        </w:rPr>
      </w:r>
      <w:r>
        <w:rPr>
          <w:rtl/>
          <w:cs/>
          <w:lang w:val="ar_AE" w:bidi="ar_AE"/>
        </w:rPr>
        <w:t>جاء رجال من يهوذا ومسحوا داود ملكًا على بيت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٨</w:t>
      </w:r>
      <w:r>
        <w:rPr>
          <w:rtl/>
          <w:cs/>
          <w:lang w:val="ar_AE" w:bidi="ar_AE"/>
        </w:rPr>
      </w:r>
    </w:p>
    <w:p>
      <w:pPr>
        <w:bidi/>
      </w:pPr>
      <w:r>
        <w:rPr>
          <w:rtl/>
          <w:cs/>
          <w:lang w:val="ar_AE" w:bidi="ar_AE"/>
        </w:rPr>
      </w:r>
      <w:r>
        <w:rPr>
          <w:b/>
          <w:rtl/>
          <w:cs/>
          <w:lang w:val="ar_AE" w:bidi="ar_AE"/>
        </w:rPr>
        <w:t>من هو أَبْنَيْر؟</w:t>
      </w:r>
    </w:p>
    <w:p>
      <w:pPr>
        <w:bidi/>
      </w:pPr>
      <w:r>
        <w:rPr>
          <w:rtl/>
          <w:cs/>
          <w:lang w:val="ar_AE" w:bidi="ar_AE"/>
        </w:rPr>
      </w:r>
      <w:r>
        <w:rPr>
          <w:rtl/>
          <w:cs/>
          <w:lang w:val="ar_AE" w:bidi="ar_AE"/>
        </w:rPr>
        <w:t>كان أبنير بن نير رئيس جيش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٨–٩</w:t>
      </w:r>
      <w:r>
        <w:rPr>
          <w:rtl/>
          <w:cs/>
          <w:lang w:val="ar_AE" w:bidi="ar_AE"/>
        </w:rPr>
      </w:r>
    </w:p>
    <w:p>
      <w:pPr>
        <w:bidi/>
      </w:pPr>
      <w:r>
        <w:rPr>
          <w:rtl/>
          <w:cs/>
          <w:lang w:val="ar_AE" w:bidi="ar_AE"/>
        </w:rPr>
      </w:r>
      <w:r>
        <w:rPr>
          <w:b/>
          <w:rtl/>
          <w:cs/>
          <w:lang w:val="ar_AE" w:bidi="ar_AE"/>
        </w:rPr>
        <w:t>ماذا فعل أبنير بإيشبوشث، ابن شاول؟</w:t>
      </w:r>
    </w:p>
    <w:p>
      <w:pPr>
        <w:bidi/>
      </w:pPr>
      <w:r>
        <w:rPr>
          <w:rtl/>
          <w:cs/>
          <w:lang w:val="ar_AE" w:bidi="ar_AE"/>
        </w:rPr>
      </w:r>
      <w:r>
        <w:rPr>
          <w:rtl/>
          <w:cs/>
          <w:lang w:val="ar_AE" w:bidi="ar_AE"/>
        </w:rPr>
        <w:t xml:space="preserve">أَبْنَيْر أخذ إيشبوشث وعبر به إلى مَحَنَايِم، وجعل إيشبوشث ملكًا على جِلْعَاد، </w:t>
      </w:r>
      <w:r>
        <w:rPr>
          <w:rtl/>
          <w:cs/>
          <w:lang w:val="ar_AE" w:bidi="ar_AE"/>
        </w:rPr>
        <w:t>وَعَلَى ٱلْأَشُّورِيِّين وَعَلَى يَزْرَعِيل وَعَلَى أَفْرَايِم وَعَلَى بَنْيَامِين وَعَلَى كُلِّ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١١</w:t>
      </w:r>
      <w:r>
        <w:rPr>
          <w:rtl/>
          <w:cs/>
          <w:lang w:val="ar_AE" w:bidi="ar_AE"/>
        </w:rPr>
      </w:r>
    </w:p>
    <w:p>
      <w:pPr>
        <w:bidi/>
      </w:pPr>
      <w:r>
        <w:rPr>
          <w:rtl/>
          <w:cs/>
          <w:lang w:val="ar_AE" w:bidi="ar_AE"/>
        </w:rPr>
      </w:r>
      <w:r>
        <w:rPr>
          <w:b/>
          <w:rtl/>
          <w:cs/>
          <w:lang w:val="ar_AE" w:bidi="ar_AE"/>
        </w:rPr>
        <w:t>ما مدة حكم داود في حبرون على بيت يهوذا؟</w:t>
      </w:r>
    </w:p>
    <w:p>
      <w:pPr>
        <w:bidi/>
      </w:pPr>
      <w:r>
        <w:rPr>
          <w:rtl/>
          <w:cs/>
          <w:lang w:val="ar_AE" w:bidi="ar_AE"/>
        </w:rPr>
      </w:r>
      <w:r>
        <w:rPr>
          <w:rtl/>
          <w:cs/>
          <w:lang w:val="ar_AE" w:bidi="ar_AE"/>
        </w:rPr>
        <w:t>كان داود ملكًا في حبرون على بيت يهوذا لمدة سبع سنوات وستة أشهر.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١٢–١٣</w:t>
      </w:r>
      <w:r>
        <w:rPr>
          <w:rtl/>
          <w:cs/>
          <w:lang w:val="ar_AE" w:bidi="ar_AE"/>
        </w:rPr>
      </w:r>
    </w:p>
    <w:p>
      <w:pPr>
        <w:bidi/>
      </w:pPr>
      <w:r>
        <w:rPr>
          <w:rtl/>
          <w:cs/>
          <w:lang w:val="ar_AE" w:bidi="ar_AE"/>
        </w:rPr>
      </w:r>
      <w:r>
        <w:rPr>
          <w:b/>
          <w:rtl/>
          <w:cs/>
          <w:lang w:val="ar_AE" w:bidi="ar_AE"/>
        </w:rPr>
        <w:t>أين التقى يوآب بن صروية وعبيد داود مع أبنير بن نير وعبيد إيشبوشث؟</w:t>
      </w:r>
    </w:p>
    <w:p>
      <w:pPr>
        <w:bidi/>
      </w:pPr>
      <w:r>
        <w:rPr>
          <w:rtl/>
          <w:cs/>
          <w:lang w:val="ar_AE" w:bidi="ar_AE"/>
        </w:rPr>
      </w:r>
      <w:r>
        <w:rPr>
          <w:rtl/>
          <w:cs/>
          <w:lang w:val="ar_AE" w:bidi="ar_AE"/>
        </w:rPr>
        <w:t>التقى يوآب بن صروية وعبيد داود مع أبنير بن نير وعبيد إيشبوشث عند بركة جبعون.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١٥</w:t>
      </w:r>
      <w:r>
        <w:rPr>
          <w:rtl/>
          <w:cs/>
          <w:lang w:val="ar_AE" w:bidi="ar_AE"/>
        </w:rPr>
      </w:r>
    </w:p>
    <w:p>
      <w:pPr>
        <w:bidi/>
      </w:pPr>
      <w:r>
        <w:rPr>
          <w:rtl/>
          <w:cs/>
          <w:lang w:val="ar_AE" w:bidi="ar_AE"/>
        </w:rPr>
      </w:r>
      <w:r>
        <w:rPr>
          <w:b/>
          <w:rtl/>
          <w:cs/>
          <w:lang w:val="ar_AE" w:bidi="ar_AE"/>
        </w:rPr>
        <w:t>ما عدد العبيد الذين تقاتلوا أمام يوآب وأَبْنَيْر؟</w:t>
      </w:r>
    </w:p>
    <w:p>
      <w:pPr>
        <w:bidi/>
      </w:pPr>
      <w:r>
        <w:rPr>
          <w:rtl/>
          <w:cs/>
          <w:lang w:val="ar_AE" w:bidi="ar_AE"/>
        </w:rPr>
      </w:r>
      <w:r>
        <w:rPr>
          <w:rtl/>
          <w:cs/>
          <w:lang w:val="ar_AE" w:bidi="ar_AE"/>
        </w:rPr>
        <w:t>قام اثنا عشر لأجل بنيامين وإيشبوشث ابن شاول، واثنا عشر من عبيد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١٧</w:t>
      </w:r>
      <w:r>
        <w:rPr>
          <w:rtl/>
          <w:cs/>
          <w:lang w:val="ar_AE" w:bidi="ar_AE"/>
        </w:rPr>
      </w:r>
    </w:p>
    <w:p>
      <w:pPr>
        <w:bidi/>
      </w:pPr>
      <w:r>
        <w:rPr>
          <w:rtl/>
          <w:cs/>
          <w:lang w:val="ar_AE" w:bidi="ar_AE"/>
        </w:rPr>
      </w:r>
      <w:r>
        <w:rPr>
          <w:b/>
          <w:rtl/>
          <w:cs/>
          <w:lang w:val="ar_AE" w:bidi="ar_AE"/>
        </w:rPr>
        <w:t>من الذي انتصر في المعركة في ذلك اليوم؟</w:t>
      </w:r>
    </w:p>
    <w:p>
      <w:pPr>
        <w:bidi/>
      </w:pPr>
      <w:r>
        <w:rPr>
          <w:rtl/>
          <w:cs/>
          <w:lang w:val="ar_AE" w:bidi="ar_AE"/>
        </w:rPr>
      </w:r>
      <w:r>
        <w:rPr>
          <w:rtl/>
          <w:cs/>
          <w:lang w:val="ar_AE" w:bidi="ar_AE"/>
        </w:rPr>
        <w:t>هُزِمَ أبنير ورجال إسرائيل أمام عبيد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١٩</w:t>
      </w:r>
      <w:r>
        <w:rPr>
          <w:rtl/>
          <w:cs/>
          <w:lang w:val="ar_AE" w:bidi="ar_AE"/>
        </w:rPr>
      </w:r>
    </w:p>
    <w:p>
      <w:pPr>
        <w:bidi/>
      </w:pPr>
      <w:r>
        <w:rPr>
          <w:rtl/>
          <w:cs/>
          <w:lang w:val="ar_AE" w:bidi="ar_AE"/>
        </w:rPr>
      </w:r>
      <w:r>
        <w:rPr>
          <w:b/>
          <w:rtl/>
          <w:cs/>
          <w:lang w:val="ar_AE" w:bidi="ar_AE"/>
        </w:rPr>
        <w:t>من من أبناء صروية طارد أبنير؟</w:t>
      </w:r>
    </w:p>
    <w:p>
      <w:pPr>
        <w:bidi/>
      </w:pPr>
      <w:r>
        <w:rPr>
          <w:rtl/>
          <w:cs/>
          <w:lang w:val="ar_AE" w:bidi="ar_AE"/>
        </w:rPr>
      </w:r>
      <w:r>
        <w:rPr>
          <w:rtl/>
          <w:cs/>
          <w:lang w:val="ar_AE" w:bidi="ar_AE"/>
        </w:rPr>
        <w:t>تابع عسائيل أبنير عن كثب ولحق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٢٢</w:t>
      </w:r>
      <w:r>
        <w:rPr>
          <w:rtl/>
          <w:cs/>
          <w:lang w:val="ar_AE" w:bidi="ar_AE"/>
        </w:rPr>
      </w:r>
    </w:p>
    <w:p>
      <w:pPr>
        <w:bidi/>
      </w:pPr>
      <w:r>
        <w:rPr>
          <w:rtl/>
          <w:cs/>
          <w:lang w:val="ar_AE" w:bidi="ar_AE"/>
        </w:rPr>
      </w:r>
      <w:r>
        <w:rPr>
          <w:b/>
          <w:rtl/>
          <w:cs/>
          <w:lang w:val="ar_AE" w:bidi="ar_AE"/>
        </w:rPr>
        <w:t>ماذا قال أَبْنَيْر لعَسَائِيل ليحثه على التوقف عن ملاحقته؟</w:t>
      </w:r>
    </w:p>
    <w:p>
      <w:pPr>
        <w:bidi/>
      </w:pPr>
      <w:r>
        <w:rPr>
          <w:rtl/>
          <w:cs/>
          <w:lang w:val="ar_AE" w:bidi="ar_AE"/>
        </w:rPr>
      </w:r>
      <w:r>
        <w:rPr>
          <w:rtl/>
          <w:cs/>
          <w:lang w:val="ar_AE" w:bidi="ar_AE"/>
        </w:rPr>
        <w:t>قال أَبْنَيْر لعَسَائِيل، "</w:t>
      </w:r>
      <w:r>
        <w:rPr>
          <w:rtl/>
          <w:cs/>
          <w:lang w:val="ar_AE" w:bidi="ar_AE"/>
        </w:rPr>
        <w:t>لِمَاذَا أَضْرِبُكَ إِلَى ٱلْأَرْضِ؟ فَكَيْفَ أَرْفَعُ وَجْهِي لَدَى يُوآبَ أَخِيكَ؟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٢٣</w:t>
      </w:r>
      <w:r>
        <w:rPr>
          <w:rtl/>
          <w:cs/>
          <w:lang w:val="ar_AE" w:bidi="ar_AE"/>
        </w:rPr>
      </w:r>
    </w:p>
    <w:p>
      <w:pPr>
        <w:bidi/>
      </w:pPr>
      <w:r>
        <w:rPr>
          <w:rtl/>
          <w:cs/>
          <w:lang w:val="ar_AE" w:bidi="ar_AE"/>
        </w:rPr>
      </w:r>
      <w:r>
        <w:rPr>
          <w:b/>
          <w:rtl/>
          <w:cs/>
          <w:lang w:val="ar_AE" w:bidi="ar_AE"/>
        </w:rPr>
        <w:t>ماذا حدث لعَسَائِيل عندما رفض الابتعاد عن أَبْنَيْر؟</w:t>
      </w:r>
    </w:p>
    <w:p>
      <w:pPr>
        <w:bidi/>
      </w:pPr>
      <w:r>
        <w:rPr>
          <w:rtl/>
          <w:cs/>
          <w:lang w:val="ar_AE" w:bidi="ar_AE"/>
        </w:rPr>
      </w:r>
      <w:r>
        <w:rPr>
          <w:rtl/>
          <w:cs/>
          <w:lang w:val="ar_AE" w:bidi="ar_AE"/>
        </w:rPr>
        <w:t>عندما رفض عَسَائِيل أن يبتعد عن أَبْنَيْر، طعنه أَبْنَيْر في بطنه بزج رمحه حتى خرج الرمح من الجانب الآخر، فسقط عَسَائِيل ومات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٢٤</w:t>
      </w:r>
      <w:r>
        <w:rPr>
          <w:rtl/>
          <w:cs/>
          <w:lang w:val="ar_AE" w:bidi="ar_AE"/>
        </w:rPr>
      </w:r>
    </w:p>
    <w:p>
      <w:pPr>
        <w:bidi/>
      </w:pPr>
      <w:r>
        <w:rPr>
          <w:rtl/>
          <w:cs/>
          <w:lang w:val="ar_AE" w:bidi="ar_AE"/>
        </w:rPr>
      </w:r>
      <w:r>
        <w:rPr>
          <w:b/>
          <w:rtl/>
          <w:cs/>
          <w:lang w:val="ar_AE" w:bidi="ar_AE"/>
        </w:rPr>
        <w:t>إلى أين طارد يوآب وأبيشاي أبنير؟</w:t>
      </w:r>
    </w:p>
    <w:p>
      <w:pPr>
        <w:bidi/>
      </w:pPr>
      <w:r>
        <w:rPr>
          <w:rtl/>
          <w:cs/>
          <w:lang w:val="ar_AE" w:bidi="ar_AE"/>
        </w:rPr>
      </w:r>
      <w:r>
        <w:rPr>
          <w:rtl/>
          <w:cs/>
          <w:lang w:val="ar_AE" w:bidi="ar_AE"/>
        </w:rPr>
        <w:t xml:space="preserve">واصل يوآب وأَبِيشَاي ملاحقة أَبْنَيْر حتى تل أَمَّةَ، الذي يقع بالقرب من جِيح </w:t>
      </w:r>
      <w:r>
        <w:rPr>
          <w:rtl/>
          <w:cs/>
          <w:lang w:val="ar_AE" w:bidi="ar_AE"/>
        </w:rPr>
        <w:t>فِي طَرِيقِ بَرِّيَّةِ جِبْعُونَ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٢٦–٢٧</w:t>
      </w:r>
      <w:r>
        <w:rPr>
          <w:rtl/>
          <w:cs/>
          <w:lang w:val="ar_AE" w:bidi="ar_AE"/>
        </w:rPr>
      </w:r>
    </w:p>
    <w:p>
      <w:pPr>
        <w:bidi/>
      </w:pPr>
      <w:r>
        <w:rPr>
          <w:rtl/>
          <w:cs/>
          <w:lang w:val="ar_AE" w:bidi="ar_AE"/>
        </w:rPr>
      </w:r>
      <w:r>
        <w:rPr>
          <w:b/>
          <w:rtl/>
          <w:cs/>
          <w:lang w:val="ar_AE" w:bidi="ar_AE"/>
        </w:rPr>
        <w:t>ماذا قال أبنير الذي أوقف يوآب وأبيشاي عن ملاحقتهما؟</w:t>
      </w:r>
    </w:p>
    <w:p>
      <w:pPr>
        <w:bidi/>
      </w:pPr>
      <w:r>
        <w:rPr>
          <w:rtl/>
          <w:cs/>
          <w:lang w:val="ar_AE" w:bidi="ar_AE"/>
        </w:rPr>
      </w:r>
      <w:r>
        <w:rPr>
          <w:rtl/>
          <w:cs/>
          <w:lang w:val="ar_AE" w:bidi="ar_AE"/>
        </w:rPr>
        <w:t>نَادَى أَبْنَيْرُ يُوآب وَقَالَ: «هَلْ إِلَى ٱلْأَبَدِ يَأْكُلُ ٱلسَّيْفُ؟ أَلَمْ تَعْلَمْ أَنَّهَا تَكُونُ مَرَارَةً فِي ٱلْأَخِيرِ؟ فَحَتَّى مَتَى لَا تَقُولُ لِلشَّعْبِ أَنْ يَرْجِعُوا مِنْ وَرَاءِ إِخْوَتِهِمْ؟»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٢٩</w:t>
      </w:r>
      <w:r>
        <w:rPr>
          <w:rtl/>
          <w:cs/>
          <w:lang w:val="ar_AE" w:bidi="ar_AE"/>
        </w:rPr>
      </w:r>
    </w:p>
    <w:p>
      <w:pPr>
        <w:bidi/>
      </w:pPr>
      <w:r>
        <w:rPr>
          <w:rtl/>
          <w:cs/>
          <w:lang w:val="ar_AE" w:bidi="ar_AE"/>
        </w:rPr>
      </w:r>
      <w:r>
        <w:rPr>
          <w:b/>
          <w:rtl/>
          <w:cs/>
          <w:lang w:val="ar_AE" w:bidi="ar_AE"/>
        </w:rPr>
        <w:t>إلى أين سار أبنير ورجاله؟</w:t>
      </w:r>
    </w:p>
    <w:p>
      <w:pPr>
        <w:bidi/>
      </w:pPr>
      <w:r>
        <w:rPr>
          <w:rtl/>
          <w:cs/>
          <w:lang w:val="ar_AE" w:bidi="ar_AE"/>
        </w:rPr>
      </w:r>
      <w:r>
        <w:rPr>
          <w:rtl/>
          <w:cs/>
          <w:lang w:val="ar_AE" w:bidi="ar_AE"/>
        </w:rPr>
        <w:t>وصل أبنير ورجاله إلى محنايم.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٣٢</w:t>
      </w:r>
      <w:r>
        <w:rPr>
          <w:rtl/>
          <w:cs/>
          <w:lang w:val="ar_AE" w:bidi="ar_AE"/>
        </w:rPr>
      </w:r>
    </w:p>
    <w:p>
      <w:pPr>
        <w:bidi/>
      </w:pPr>
      <w:r>
        <w:rPr>
          <w:rtl/>
          <w:cs/>
          <w:lang w:val="ar_AE" w:bidi="ar_AE"/>
        </w:rPr>
      </w:r>
      <w:r>
        <w:rPr>
          <w:b/>
          <w:rtl/>
          <w:cs/>
          <w:lang w:val="ar_AE" w:bidi="ar_AE"/>
        </w:rPr>
        <w:t>إلى أين سار يوآب ورجاله؟</w:t>
      </w:r>
    </w:p>
    <w:p>
      <w:pPr>
        <w:bidi/>
      </w:pPr>
      <w:r>
        <w:rPr>
          <w:rtl/>
          <w:cs/>
          <w:lang w:val="ar_AE" w:bidi="ar_AE"/>
        </w:rPr>
      </w:r>
      <w:r>
        <w:rPr>
          <w:rtl/>
          <w:cs/>
          <w:lang w:val="ar_AE" w:bidi="ar_AE"/>
        </w:rPr>
        <w:t>ذهب يوآب ورجاله إلى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w:t>
      </w:r>
      <w:r>
        <w:rPr>
          <w:rtl/>
          <w:cs/>
          <w:lang w:val="ar_AE" w:bidi="ar_AE"/>
        </w:rPr>
      </w:r>
    </w:p>
    <w:p>
      <w:pPr>
        <w:bidi/>
      </w:pPr>
      <w:r>
        <w:rPr>
          <w:rtl/>
          <w:cs/>
          <w:lang w:val="ar_AE" w:bidi="ar_AE"/>
        </w:rPr>
      </w:r>
      <w:r>
        <w:rPr>
          <w:b/>
          <w:rtl/>
          <w:cs/>
          <w:lang w:val="ar_AE" w:bidi="ar_AE"/>
        </w:rPr>
        <w:t>في الصراع الطويل بين بيت شاول وبيت داود، أي بيت أصبح أقوى وأي بيت أصبح أضعف؟</w:t>
      </w:r>
    </w:p>
    <w:p>
      <w:pPr>
        <w:bidi/>
      </w:pPr>
      <w:r>
        <w:rPr>
          <w:rtl/>
          <w:cs/>
          <w:lang w:val="ar_AE" w:bidi="ar_AE"/>
        </w:rPr>
      </w:r>
      <w:r>
        <w:rPr>
          <w:rtl/>
          <w:cs/>
          <w:lang w:val="ar_AE" w:bidi="ar_AE"/>
        </w:rPr>
        <w:t>أصبح بيت داود أقوى وبيت شاول أضعف خلال الحرب الطويلة بينهما.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٢–٣</w:t>
      </w:r>
      <w:r>
        <w:rPr>
          <w:rtl/>
          <w:cs/>
          <w:lang w:val="ar_AE" w:bidi="ar_AE"/>
        </w:rPr>
      </w:r>
    </w:p>
    <w:p>
      <w:pPr>
        <w:bidi/>
      </w:pPr>
      <w:r>
        <w:rPr>
          <w:rtl/>
          <w:cs/>
          <w:lang w:val="ar_AE" w:bidi="ar_AE"/>
        </w:rPr>
      </w:r>
      <w:r>
        <w:rPr>
          <w:b/>
          <w:rtl/>
          <w:cs/>
          <w:lang w:val="ar_AE" w:bidi="ar_AE"/>
        </w:rPr>
        <w:t>من هم أول ثلاثة أبناء لداود الذين وُلدوا له في حبرون؟</w:t>
      </w:r>
    </w:p>
    <w:p>
      <w:pPr>
        <w:bidi/>
      </w:pPr>
      <w:r>
        <w:rPr>
          <w:rtl/>
          <w:cs/>
          <w:lang w:val="ar_AE" w:bidi="ar_AE"/>
        </w:rPr>
      </w:r>
      <w:r>
        <w:rPr>
          <w:rtl/>
          <w:cs/>
          <w:lang w:val="ar_AE" w:bidi="ar_AE"/>
        </w:rPr>
        <w:t>كان أمنون وكيلآب وأبشالوم هم أول ثلاثة أبناء وُلدوا لداود في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٧</w:t>
      </w:r>
      <w:r>
        <w:rPr>
          <w:rtl/>
          <w:cs/>
          <w:lang w:val="ar_AE" w:bidi="ar_AE"/>
        </w:rPr>
      </w:r>
    </w:p>
    <w:p>
      <w:pPr>
        <w:bidi/>
      </w:pPr>
      <w:r>
        <w:rPr>
          <w:rtl/>
          <w:cs/>
          <w:lang w:val="ar_AE" w:bidi="ar_AE"/>
        </w:rPr>
      </w:r>
      <w:r>
        <w:rPr>
          <w:b/>
          <w:rtl/>
          <w:cs/>
          <w:lang w:val="ar_AE" w:bidi="ar_AE"/>
        </w:rPr>
        <w:t>بماذا اتهم إيشبوشث أبنير؟</w:t>
      </w:r>
    </w:p>
    <w:p>
      <w:pPr>
        <w:bidi/>
      </w:pPr>
      <w:r>
        <w:rPr>
          <w:rtl/>
          <w:cs/>
          <w:lang w:val="ar_AE" w:bidi="ar_AE"/>
        </w:rPr>
      </w:r>
      <w:r>
        <w:rPr>
          <w:rtl/>
          <w:cs/>
          <w:lang w:val="ar_AE" w:bidi="ar_AE"/>
        </w:rPr>
        <w:t>اتهم إيشبوشث أبنير بأنه دخل على سُرِّيَّة أبيه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١٠</w:t>
      </w:r>
      <w:r>
        <w:rPr>
          <w:rtl/>
          <w:cs/>
          <w:lang w:val="ar_AE" w:bidi="ar_AE"/>
        </w:rPr>
      </w:r>
    </w:p>
    <w:p>
      <w:pPr>
        <w:bidi/>
      </w:pPr>
      <w:r>
        <w:rPr>
          <w:rtl/>
          <w:cs/>
          <w:lang w:val="ar_AE" w:bidi="ar_AE"/>
        </w:rPr>
      </w:r>
      <w:r>
        <w:rPr>
          <w:b/>
          <w:rtl/>
          <w:cs/>
          <w:lang w:val="ar_AE" w:bidi="ar_AE"/>
        </w:rPr>
        <w:t>بعد أن اتهم إيشبوشث أبنير بالدخول على سرية أبيه، ماذا تعهد أبنير بأنه سيفعل؟</w:t>
      </w:r>
    </w:p>
    <w:p>
      <w:pPr>
        <w:bidi/>
      </w:pPr>
      <w:r>
        <w:rPr>
          <w:rtl/>
          <w:cs/>
          <w:lang w:val="ar_AE" w:bidi="ar_AE"/>
        </w:rPr>
      </w:r>
      <w:r>
        <w:rPr>
          <w:rtl/>
          <w:cs/>
          <w:lang w:val="ar_AE" w:bidi="ar_AE"/>
        </w:rPr>
        <w:t>تعهد أَبْنَيْر بنقل المملكة من بيت شَاول وإقامة عرش دَاود على إِسْرَائِيل ويَهوذَا، من دَان إلى بئر 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١٣</w:t>
      </w:r>
      <w:r>
        <w:rPr>
          <w:rtl/>
          <w:cs/>
          <w:lang w:val="ar_AE" w:bidi="ar_AE"/>
        </w:rPr>
      </w:r>
    </w:p>
    <w:p>
      <w:pPr>
        <w:bidi/>
      </w:pPr>
      <w:r>
        <w:rPr>
          <w:rtl/>
          <w:cs/>
          <w:lang w:val="ar_AE" w:bidi="ar_AE"/>
        </w:rPr>
      </w:r>
      <w:r>
        <w:rPr>
          <w:b/>
          <w:rtl/>
          <w:cs/>
          <w:lang w:val="ar_AE" w:bidi="ar_AE"/>
        </w:rPr>
        <w:t>ماذا قال داود يجب أن يفعل أبنير قبل أن يتمكن من رؤية وجه داود وقطع عهدًا معه؟</w:t>
      </w:r>
    </w:p>
    <w:p>
      <w:pPr>
        <w:bidi/>
      </w:pPr>
      <w:r>
        <w:rPr>
          <w:rtl/>
          <w:cs/>
          <w:lang w:val="ar_AE" w:bidi="ar_AE"/>
        </w:rPr>
      </w:r>
      <w:r>
        <w:rPr>
          <w:rtl/>
          <w:cs/>
          <w:lang w:val="ar_AE" w:bidi="ar_AE"/>
        </w:rPr>
        <w:t>أبلغ داود رسل أبنير أنه لا يمكن لأبنير رؤية وجه داود إلا إذا أحضر ميكال، ابنة شاول، معه عندما يأتي لرؤية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١٤</w:t>
      </w:r>
      <w:r>
        <w:rPr>
          <w:rtl/>
          <w:cs/>
          <w:lang w:val="ar_AE" w:bidi="ar_AE"/>
        </w:rPr>
      </w:r>
    </w:p>
    <w:p>
      <w:pPr>
        <w:bidi/>
      </w:pPr>
      <w:r>
        <w:rPr>
          <w:rtl/>
          <w:cs/>
          <w:lang w:val="ar_AE" w:bidi="ar_AE"/>
        </w:rPr>
      </w:r>
      <w:r>
        <w:rPr>
          <w:b/>
          <w:rtl/>
          <w:cs/>
          <w:lang w:val="ar_AE" w:bidi="ar_AE"/>
        </w:rPr>
        <w:t>ما الثمن الذي دفعه داود ليجعل ميكال زوجته؟</w:t>
      </w:r>
    </w:p>
    <w:p>
      <w:pPr>
        <w:bidi/>
      </w:pPr>
      <w:r>
        <w:rPr>
          <w:rtl/>
          <w:cs/>
          <w:lang w:val="ar_AE" w:bidi="ar_AE"/>
        </w:rPr>
      </w:r>
      <w:r>
        <w:rPr>
          <w:rtl/>
          <w:cs/>
          <w:lang w:val="ar_AE" w:bidi="ar_AE"/>
        </w:rPr>
        <w:t>دَاوُد دفع ثمن 100 غُلْفَة من الفِلِسْطِينِيِّين من أجل مِيكَال.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١٧–١٨</w:t>
      </w:r>
      <w:r>
        <w:rPr>
          <w:rtl/>
          <w:cs/>
          <w:lang w:val="ar_AE" w:bidi="ar_AE"/>
        </w:rPr>
      </w:r>
    </w:p>
    <w:p>
      <w:pPr>
        <w:bidi/>
      </w:pPr>
      <w:r>
        <w:rPr>
          <w:rtl/>
          <w:cs/>
          <w:lang w:val="ar_AE" w:bidi="ar_AE"/>
        </w:rPr>
      </w:r>
      <w:r>
        <w:rPr>
          <w:b/>
          <w:rtl/>
          <w:cs/>
          <w:lang w:val="ar_AE" w:bidi="ar_AE"/>
        </w:rPr>
        <w:t>باختصار، ماذا قال أبنير لشيوخ إسرائيل؟</w:t>
      </w:r>
    </w:p>
    <w:p>
      <w:pPr>
        <w:bidi/>
      </w:pPr>
      <w:r>
        <w:rPr>
          <w:rtl/>
          <w:cs/>
          <w:lang w:val="ar_AE" w:bidi="ar_AE"/>
        </w:rPr>
      </w:r>
      <w:r>
        <w:rPr>
          <w:rtl/>
          <w:cs/>
          <w:lang w:val="ar_AE" w:bidi="ar_AE"/>
        </w:rPr>
        <w:t>أَبْنَيْر أخبر شيوخ إِسْرَائِيل بأنه ينبغي عليهم جعل دَاود ملكًا عليهم كما كانوا يطلبون ذلك في الماضي.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٢٠</w:t>
      </w:r>
      <w:r>
        <w:rPr>
          <w:rtl/>
          <w:cs/>
          <w:lang w:val="ar_AE" w:bidi="ar_AE"/>
        </w:rPr>
      </w:r>
    </w:p>
    <w:p>
      <w:pPr>
        <w:bidi/>
      </w:pPr>
      <w:r>
        <w:rPr>
          <w:rtl/>
          <w:cs/>
          <w:lang w:val="ar_AE" w:bidi="ar_AE"/>
        </w:rPr>
      </w:r>
      <w:r>
        <w:rPr>
          <w:b/>
          <w:rtl/>
          <w:cs/>
          <w:lang w:val="ar_AE" w:bidi="ar_AE"/>
        </w:rPr>
        <w:t>ماذا فعل داود لأبْنَيْر عندما وصل إلى حَبْرون مع عشرين من رجاله؟</w:t>
      </w:r>
    </w:p>
    <w:p>
      <w:pPr>
        <w:bidi/>
      </w:pPr>
      <w:r>
        <w:rPr>
          <w:rtl/>
          <w:cs/>
          <w:lang w:val="ar_AE" w:bidi="ar_AE"/>
        </w:rPr>
      </w:r>
      <w:r>
        <w:rPr>
          <w:rtl/>
          <w:cs/>
          <w:lang w:val="ar_AE" w:bidi="ar_AE"/>
        </w:rPr>
        <w:t>أقام داود وليمة لأبْنير ورجاله.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٢١</w:t>
      </w:r>
      <w:r>
        <w:rPr>
          <w:rtl/>
          <w:cs/>
          <w:lang w:val="ar_AE" w:bidi="ar_AE"/>
        </w:rPr>
      </w:r>
    </w:p>
    <w:p>
      <w:pPr>
        <w:bidi/>
      </w:pPr>
      <w:r>
        <w:rPr>
          <w:rtl/>
          <w:cs/>
          <w:lang w:val="ar_AE" w:bidi="ar_AE"/>
        </w:rPr>
      </w:r>
      <w:r>
        <w:rPr>
          <w:b/>
          <w:rtl/>
          <w:cs/>
          <w:lang w:val="ar_AE" w:bidi="ar_AE"/>
        </w:rPr>
        <w:t>باختصار، ماذا أخبر أَبْنَيْر دَاوُد فيما يخص ما خطط أن يفعله؟</w:t>
      </w:r>
    </w:p>
    <w:p>
      <w:pPr>
        <w:bidi/>
      </w:pPr>
      <w:r>
        <w:rPr>
          <w:rtl/>
          <w:cs/>
          <w:lang w:val="ar_AE" w:bidi="ar_AE"/>
        </w:rPr>
      </w:r>
      <w:r>
        <w:rPr>
          <w:rtl/>
          <w:cs/>
          <w:lang w:val="ar_AE" w:bidi="ar_AE"/>
        </w:rPr>
        <w:t>أَبْنَيْر أخبر دَاوُد أنه سيجمع كل إِسْرَائِيل إلى دَاوُد ليبرموا عهدًا معه حتى يتمكن من الحكم كملك على كل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٢٣</w:t>
      </w:r>
      <w:r>
        <w:rPr>
          <w:rtl/>
          <w:cs/>
          <w:lang w:val="ar_AE" w:bidi="ar_AE"/>
        </w:rPr>
      </w:r>
    </w:p>
    <w:p>
      <w:pPr>
        <w:bidi/>
      </w:pPr>
      <w:r>
        <w:rPr>
          <w:rtl/>
          <w:cs/>
          <w:lang w:val="ar_AE" w:bidi="ar_AE"/>
        </w:rPr>
      </w:r>
      <w:r>
        <w:rPr>
          <w:b/>
          <w:rtl/>
          <w:cs/>
          <w:lang w:val="ar_AE" w:bidi="ar_AE"/>
        </w:rPr>
        <w:t>كيف افترق داود وأبْنَيْر؟</w:t>
      </w:r>
    </w:p>
    <w:p>
      <w:pPr>
        <w:bidi/>
      </w:pPr>
      <w:r>
        <w:rPr>
          <w:rtl/>
          <w:cs/>
          <w:lang w:val="ar_AE" w:bidi="ar_AE"/>
        </w:rPr>
      </w:r>
      <w:r>
        <w:rPr>
          <w:rtl/>
          <w:cs/>
          <w:lang w:val="ar_AE" w:bidi="ar_AE"/>
        </w:rPr>
        <w:t>أرسل داود أبنير، وذهب أبنير بسلام.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٢٥</w:t>
      </w:r>
      <w:r>
        <w:rPr>
          <w:rtl/>
          <w:cs/>
          <w:lang w:val="ar_AE" w:bidi="ar_AE"/>
        </w:rPr>
      </w:r>
    </w:p>
    <w:p>
      <w:pPr>
        <w:bidi/>
      </w:pPr>
      <w:r>
        <w:rPr>
          <w:rtl/>
          <w:cs/>
          <w:lang w:val="ar_AE" w:bidi="ar_AE"/>
        </w:rPr>
      </w:r>
      <w:r>
        <w:rPr>
          <w:b/>
          <w:rtl/>
          <w:cs/>
          <w:lang w:val="ar_AE" w:bidi="ar_AE"/>
        </w:rPr>
        <w:t>عندما جاء يوآب إلى داود، بماذا اتهم يوآب أبنير؟</w:t>
      </w:r>
    </w:p>
    <w:p>
      <w:pPr>
        <w:bidi/>
      </w:pPr>
      <w:r>
        <w:rPr>
          <w:rtl/>
          <w:cs/>
          <w:lang w:val="ar_AE" w:bidi="ar_AE"/>
        </w:rPr>
      </w:r>
      <w:r>
        <w:rPr>
          <w:rtl/>
          <w:cs/>
          <w:lang w:val="ar_AE" w:bidi="ar_AE"/>
        </w:rPr>
        <w:t>اتهم يوآب أَبْنَيْر بمحاولة خداع دَاود، والسعي لاكتشاف خطط دَاود ومعرفة كل ما كان يقوم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٢٧</w:t>
      </w:r>
      <w:r>
        <w:rPr>
          <w:rtl/>
          <w:cs/>
          <w:lang w:val="ar_AE" w:bidi="ar_AE"/>
        </w:rPr>
      </w:r>
    </w:p>
    <w:p>
      <w:pPr>
        <w:bidi/>
      </w:pPr>
      <w:r>
        <w:rPr>
          <w:rtl/>
          <w:cs/>
          <w:lang w:val="ar_AE" w:bidi="ar_AE"/>
        </w:rPr>
      </w:r>
      <w:r>
        <w:rPr>
          <w:b/>
          <w:rtl/>
          <w:cs/>
          <w:lang w:val="ar_AE" w:bidi="ar_AE"/>
        </w:rPr>
        <w:t>ماذا فعل يوآب بعد أن أعاد أَبْنَيْر إلى حَبْرون؟</w:t>
      </w:r>
    </w:p>
    <w:p>
      <w:pPr>
        <w:bidi/>
      </w:pPr>
      <w:r>
        <w:rPr>
          <w:rtl/>
          <w:cs/>
          <w:lang w:val="ar_AE" w:bidi="ar_AE"/>
        </w:rPr>
      </w:r>
      <w:r>
        <w:rPr>
          <w:rtl/>
          <w:cs/>
          <w:lang w:val="ar_AE" w:bidi="ar_AE"/>
        </w:rPr>
        <w:t>ضرب يوآب أَبْنَيْر في بطنه وقتله.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٢٧ (#٢)</w:t>
      </w:r>
      <w:r>
        <w:rPr>
          <w:rtl/>
          <w:cs/>
          <w:lang w:val="ar_AE" w:bidi="ar_AE"/>
        </w:rPr>
      </w:r>
    </w:p>
    <w:p>
      <w:pPr>
        <w:bidi/>
      </w:pPr>
      <w:r>
        <w:rPr>
          <w:rtl/>
          <w:cs/>
          <w:lang w:val="ar_AE" w:bidi="ar_AE"/>
        </w:rPr>
      </w:r>
      <w:r>
        <w:rPr>
          <w:b/>
          <w:rtl/>
          <w:cs/>
          <w:lang w:val="ar_AE" w:bidi="ar_AE"/>
        </w:rPr>
        <w:t>لماذا قام يوآب بقتل أَبْنَيْر؟</w:t>
      </w:r>
    </w:p>
    <w:p>
      <w:pPr>
        <w:bidi/>
      </w:pPr>
      <w:r>
        <w:rPr>
          <w:rtl/>
          <w:cs/>
          <w:lang w:val="ar_AE" w:bidi="ar_AE"/>
        </w:rPr>
      </w:r>
      <w:r>
        <w:rPr>
          <w:rtl/>
          <w:cs/>
          <w:lang w:val="ar_AE" w:bidi="ar_AE"/>
        </w:rPr>
        <w:t>قام يوآب بقتل أَبْنَيْر انتقامًا لدم أخيه عَسَائِيل.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٢٩</w:t>
      </w:r>
      <w:r>
        <w:rPr>
          <w:rtl/>
          <w:cs/>
          <w:lang w:val="ar_AE" w:bidi="ar_AE"/>
        </w:rPr>
      </w:r>
    </w:p>
    <w:p>
      <w:pPr>
        <w:bidi/>
      </w:pPr>
      <w:r>
        <w:rPr>
          <w:rtl/>
          <w:cs/>
          <w:lang w:val="ar_AE" w:bidi="ar_AE"/>
        </w:rPr>
      </w:r>
      <w:r>
        <w:rPr>
          <w:b/>
          <w:rtl/>
          <w:cs/>
          <w:lang w:val="ar_AE" w:bidi="ar_AE"/>
        </w:rPr>
        <w:t>ماذا قال داود عن يوآب وعائلة يوآب عندما علم أن يوآب قد قتل أبنير؟</w:t>
      </w:r>
    </w:p>
    <w:p>
      <w:pPr>
        <w:bidi/>
      </w:pPr>
      <w:r>
        <w:rPr>
          <w:rtl/>
          <w:cs/>
          <w:lang w:val="ar_AE" w:bidi="ar_AE"/>
        </w:rPr>
      </w:r>
      <w:r>
        <w:rPr>
          <w:rtl/>
          <w:cs/>
          <w:lang w:val="ar_AE" w:bidi="ar_AE"/>
        </w:rPr>
        <w:t xml:space="preserve">قال داود </w:t>
      </w:r>
      <w:r>
        <w:rPr>
          <w:rtl/>
          <w:cs/>
          <w:lang w:val="ar_AE" w:bidi="ar_AE"/>
        </w:rPr>
        <w:t>فلْيَحُلَّ</w:t>
      </w:r>
      <w:r>
        <w:rPr>
          <w:rtl/>
          <w:cs/>
          <w:lang w:val="ar_AE" w:bidi="ar_AE"/>
        </w:rPr>
        <w:t xml:space="preserve"> ذنب موت أبنير </w:t>
      </w:r>
      <w:r>
        <w:rPr>
          <w:rtl/>
          <w:cs/>
          <w:lang w:val="ar_AE" w:bidi="ar_AE"/>
        </w:rPr>
        <w:t xml:space="preserve"> عَلَى رَأْسِ يُوآب وَعَلَى كُلِّ بَيْتِ أَبِيهِ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٣١</w:t>
      </w:r>
      <w:r>
        <w:rPr>
          <w:rtl/>
          <w:cs/>
          <w:lang w:val="ar_AE" w:bidi="ar_AE"/>
        </w:rPr>
      </w:r>
    </w:p>
    <w:p>
      <w:pPr>
        <w:bidi/>
      </w:pPr>
      <w:r>
        <w:rPr>
          <w:rtl/>
          <w:cs/>
          <w:lang w:val="ar_AE" w:bidi="ar_AE"/>
        </w:rPr>
      </w:r>
      <w:r>
        <w:rPr>
          <w:b/>
          <w:rtl/>
          <w:cs/>
          <w:lang w:val="ar_AE" w:bidi="ar_AE"/>
        </w:rPr>
        <w:t>ماذا طلب داود من يوآب وكل الناس معه أن يفعلوا؟</w:t>
      </w:r>
    </w:p>
    <w:p>
      <w:pPr>
        <w:bidi/>
      </w:pPr>
      <w:r>
        <w:rPr>
          <w:rtl/>
          <w:cs/>
          <w:lang w:val="ar_AE" w:bidi="ar_AE"/>
        </w:rPr>
      </w:r>
      <w:r>
        <w:rPr>
          <w:rtl/>
          <w:cs/>
          <w:lang w:val="ar_AE" w:bidi="ar_AE"/>
        </w:rPr>
        <w:t>طلب داود من يوآب وكل الناس معه أن يمزقوا ثيابهم، ويرتدوا المسوح، ويلطموا أمام جثمان أبنير.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٣٥</w:t>
      </w:r>
      <w:r>
        <w:rPr>
          <w:rtl/>
          <w:cs/>
          <w:lang w:val="ar_AE" w:bidi="ar_AE"/>
        </w:rPr>
      </w:r>
    </w:p>
    <w:p>
      <w:pPr>
        <w:bidi/>
      </w:pPr>
      <w:r>
        <w:rPr>
          <w:rtl/>
          <w:cs/>
          <w:lang w:val="ar_AE" w:bidi="ar_AE"/>
        </w:rPr>
      </w:r>
      <w:r>
        <w:rPr>
          <w:b/>
          <w:rtl/>
          <w:cs/>
          <w:lang w:val="ar_AE" w:bidi="ar_AE"/>
        </w:rPr>
        <w:t>عندما جاء الناس ليجعلوا داود يأكل بينما كان لا يزال النهار، بماذا أقسم داود؟</w:t>
      </w:r>
    </w:p>
    <w:p>
      <w:pPr>
        <w:bidi/>
      </w:pPr>
      <w:r>
        <w:rPr>
          <w:rtl/>
          <w:cs/>
          <w:lang w:val="ar_AE" w:bidi="ar_AE"/>
        </w:rPr>
      </w:r>
      <w:r>
        <w:rPr>
          <w:rtl/>
          <w:cs/>
          <w:lang w:val="ar_AE" w:bidi="ar_AE"/>
        </w:rPr>
        <w:t>أقسم داود: "</w:t>
      </w:r>
      <w:r>
        <w:rPr>
          <w:rtl/>
          <w:cs/>
          <w:lang w:val="ar_AE" w:bidi="ar_AE"/>
        </w:rPr>
        <w:t>هَكَذَا يَفْعَلُ لِيَ ٱللهُ وَهَكَذَا يَزِيدُ، إِنْ كُنْتُ أَذُوقُ خُبْزًا أَوْ شَيْئًا آخَرَ قَبْلَ غُرُوبِ ٱلشَّمْسِ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٣٧</w:t>
      </w:r>
      <w:r>
        <w:rPr>
          <w:rtl/>
          <w:cs/>
          <w:lang w:val="ar_AE" w:bidi="ar_AE"/>
        </w:rPr>
      </w:r>
    </w:p>
    <w:p>
      <w:pPr>
        <w:bidi/>
      </w:pPr>
      <w:r>
        <w:rPr>
          <w:rtl/>
          <w:cs/>
          <w:lang w:val="ar_AE" w:bidi="ar_AE"/>
        </w:rPr>
      </w:r>
      <w:r>
        <w:rPr>
          <w:b/>
          <w:rtl/>
          <w:cs/>
          <w:lang w:val="ar_AE" w:bidi="ar_AE"/>
        </w:rPr>
        <w:t>ماذا فهم جميع الناس وكل إسرائيل بعد أن لاحظوا حزن داود بشأن أبنير؟</w:t>
      </w:r>
    </w:p>
    <w:p>
      <w:pPr>
        <w:bidi/>
      </w:pPr>
      <w:r>
        <w:rPr>
          <w:rtl/>
          <w:cs/>
          <w:lang w:val="ar_AE" w:bidi="ar_AE"/>
        </w:rPr>
      </w:r>
      <w:r>
        <w:rPr>
          <w:rtl/>
          <w:cs/>
          <w:lang w:val="ar_AE" w:bidi="ar_AE"/>
        </w:rPr>
        <w:t>فهم جميع الناس وكل إسرائيل أن الملك لم يكن يرغب في قتل أبنير.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٣٨</w:t>
      </w:r>
      <w:r>
        <w:rPr>
          <w:rtl/>
          <w:cs/>
          <w:lang w:val="ar_AE" w:bidi="ar_AE"/>
        </w:rPr>
      </w:r>
    </w:p>
    <w:p>
      <w:pPr>
        <w:bidi/>
      </w:pPr>
      <w:r>
        <w:rPr>
          <w:rtl/>
          <w:cs/>
          <w:lang w:val="ar_AE" w:bidi="ar_AE"/>
        </w:rPr>
      </w:r>
      <w:r>
        <w:rPr>
          <w:b/>
          <w:rtl/>
          <w:cs/>
          <w:lang w:val="ar_AE" w:bidi="ar_AE"/>
        </w:rPr>
        <w:t>ماذا قال الملك لعبيده بشأن أَبْنَيْر؟</w:t>
      </w:r>
    </w:p>
    <w:p>
      <w:pPr>
        <w:bidi/>
      </w:pPr>
      <w:r>
        <w:rPr>
          <w:rtl/>
          <w:cs/>
          <w:lang w:val="ar_AE" w:bidi="ar_AE"/>
        </w:rPr>
      </w:r>
      <w:r>
        <w:rPr>
          <w:rtl/>
          <w:cs/>
          <w:lang w:val="ar_AE" w:bidi="ar_AE"/>
        </w:rPr>
        <w:t>قال الملك لعبيده: "</w:t>
      </w:r>
      <w:r>
        <w:rPr>
          <w:rtl/>
          <w:cs/>
          <w:lang w:val="ar_AE" w:bidi="ar_AE"/>
        </w:rPr>
        <w:t>أَلَا تَعْلَمُونَ أَنَّ رَئِيسًا وَعَظِيمًا سَقَطَ ٱلْيَوْم فِي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٣٩</w:t>
      </w:r>
      <w:r>
        <w:rPr>
          <w:rtl/>
          <w:cs/>
          <w:lang w:val="ar_AE" w:bidi="ar_AE"/>
        </w:rPr>
      </w:r>
    </w:p>
    <w:p>
      <w:pPr>
        <w:bidi/>
      </w:pPr>
      <w:r>
        <w:rPr>
          <w:rtl/>
          <w:cs/>
          <w:lang w:val="ar_AE" w:bidi="ar_AE"/>
        </w:rPr>
      </w:r>
      <w:r>
        <w:rPr>
          <w:b/>
          <w:rtl/>
          <w:cs/>
          <w:lang w:val="ar_AE" w:bidi="ar_AE"/>
        </w:rPr>
        <w:t>ماذا تمنى داود لأبناء صروية؟</w:t>
      </w:r>
    </w:p>
    <w:p>
      <w:pPr>
        <w:bidi/>
      </w:pPr>
      <w:r>
        <w:rPr>
          <w:rtl/>
          <w:cs/>
          <w:lang w:val="ar_AE" w:bidi="ar_AE"/>
        </w:rPr>
      </w:r>
      <w:r>
        <w:rPr>
          <w:rtl/>
          <w:cs/>
          <w:lang w:val="ar_AE" w:bidi="ar_AE"/>
        </w:rPr>
        <w:t>تمنّى داود أن يجازي الرب فاعل الشر بمعاقبته على شره، لأنه يستحق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w:t>
      </w:r>
      <w:r>
        <w:rPr>
          <w:rtl/>
          <w:cs/>
          <w:lang w:val="ar_AE" w:bidi="ar_AE"/>
        </w:rPr>
      </w:r>
    </w:p>
    <w:p>
      <w:pPr>
        <w:bidi/>
      </w:pPr>
      <w:r>
        <w:rPr>
          <w:rtl/>
          <w:cs/>
          <w:lang w:val="ar_AE" w:bidi="ar_AE"/>
        </w:rPr>
      </w:r>
      <w:r>
        <w:rPr>
          <w:b/>
          <w:rtl/>
          <w:cs/>
          <w:lang w:val="ar_AE" w:bidi="ar_AE"/>
        </w:rPr>
        <w:t>ما الذي جعل إيشبوشث يشعر بالضعف؟</w:t>
      </w:r>
    </w:p>
    <w:p>
      <w:pPr>
        <w:bidi/>
      </w:pPr>
      <w:r>
        <w:rPr>
          <w:rtl/>
          <w:cs/>
          <w:lang w:val="ar_AE" w:bidi="ar_AE"/>
        </w:rPr>
      </w:r>
      <w:r>
        <w:rPr>
          <w:rtl/>
          <w:cs/>
          <w:lang w:val="ar_AE" w:bidi="ar_AE"/>
        </w:rPr>
        <w:t xml:space="preserve">عندما سمع إيشبوشث بموت أَبْنَيْر في حَبْرون، </w:t>
      </w:r>
      <w:r>
        <w:rPr>
          <w:rtl/>
          <w:cs/>
          <w:lang w:val="ar_AE" w:bidi="ar_AE"/>
        </w:rPr>
        <w:t>ٱرْتَخَتْ يَدَاهُ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٢</w:t>
      </w:r>
      <w:r>
        <w:rPr>
          <w:rtl/>
          <w:cs/>
          <w:lang w:val="ar_AE" w:bidi="ar_AE"/>
        </w:rPr>
      </w:r>
    </w:p>
    <w:p>
      <w:pPr>
        <w:bidi/>
      </w:pPr>
      <w:r>
        <w:rPr>
          <w:rtl/>
          <w:cs/>
          <w:lang w:val="ar_AE" w:bidi="ar_AE"/>
        </w:rPr>
      </w:r>
      <w:r>
        <w:rPr>
          <w:b/>
          <w:rtl/>
          <w:cs/>
          <w:lang w:val="ar_AE" w:bidi="ar_AE"/>
        </w:rPr>
        <w:t xml:space="preserve">ما أسماء اثنين من رجال شاول الذين كانوا </w:t>
      </w:r>
      <w:r>
        <w:rPr>
          <w:b/>
          <w:rtl/>
          <w:cs/>
          <w:lang w:val="ar_AE" w:bidi="ar_AE"/>
        </w:rPr>
        <w:t>رَؤسَاء غُزَاة</w:t>
      </w:r>
      <w:r>
        <w:rPr>
          <w:b/>
          <w:rtl/>
          <w:cs/>
          <w:lang w:val="ar_AE" w:bidi="ar_AE"/>
        </w:rPr>
        <w:t>؟</w:t>
      </w:r>
    </w:p>
    <w:p>
      <w:pPr>
        <w:bidi/>
      </w:pPr>
      <w:r>
        <w:rPr>
          <w:rtl/>
          <w:cs/>
          <w:lang w:val="ar_AE" w:bidi="ar_AE"/>
        </w:rPr>
      </w:r>
      <w:r>
        <w:rPr>
          <w:rtl/>
          <w:cs/>
          <w:lang w:val="ar_AE" w:bidi="ar_AE"/>
        </w:rPr>
        <w:t>كان اثنان من رجال شاول الذين كانا رَؤسَاء غُزَاة</w:t>
      </w:r>
      <w:r>
        <w:rPr>
          <w:b/>
          <w:rtl/>
          <w:cs/>
          <w:lang w:val="ar_AE" w:bidi="ar_AE"/>
        </w:rPr>
        <w:t xml:space="preserve"> </w:t>
      </w:r>
      <w:r>
        <w:rPr>
          <w:rtl/>
          <w:cs/>
          <w:lang w:val="ar_AE" w:bidi="ar_AE"/>
        </w:rPr>
        <w:t>هما بَعْنَة ورَكَاب.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٤</w:t>
      </w:r>
      <w:r>
        <w:rPr>
          <w:rtl/>
          <w:cs/>
          <w:lang w:val="ar_AE" w:bidi="ar_AE"/>
        </w:rPr>
      </w:r>
    </w:p>
    <w:p>
      <w:pPr>
        <w:bidi/>
      </w:pPr>
      <w:r>
        <w:rPr>
          <w:rtl/>
          <w:cs/>
          <w:lang w:val="ar_AE" w:bidi="ar_AE"/>
        </w:rPr>
      </w:r>
      <w:r>
        <w:rPr>
          <w:b/>
          <w:rtl/>
          <w:cs/>
          <w:lang w:val="ar_AE" w:bidi="ar_AE"/>
        </w:rPr>
        <w:t>ما اسم ابن شاول الذي كان أعرج القدمين؟</w:t>
      </w:r>
    </w:p>
    <w:p>
      <w:pPr>
        <w:bidi/>
      </w:pPr>
      <w:r>
        <w:rPr>
          <w:rtl/>
          <w:cs/>
          <w:lang w:val="ar_AE" w:bidi="ar_AE"/>
        </w:rPr>
      </w:r>
      <w:r>
        <w:rPr>
          <w:rtl/>
          <w:cs/>
          <w:lang w:val="ar_AE" w:bidi="ar_AE"/>
        </w:rPr>
        <w:t>اسم ابن شاول الذي كان أعرج هو مفيبوشث.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٦</w:t>
      </w:r>
      <w:r>
        <w:rPr>
          <w:rtl/>
          <w:cs/>
          <w:lang w:val="ar_AE" w:bidi="ar_AE"/>
        </w:rPr>
      </w:r>
    </w:p>
    <w:p>
      <w:pPr>
        <w:bidi/>
      </w:pPr>
      <w:r>
        <w:rPr>
          <w:rtl/>
          <w:cs/>
          <w:lang w:val="ar_AE" w:bidi="ar_AE"/>
        </w:rPr>
      </w:r>
      <w:r>
        <w:rPr>
          <w:b/>
          <w:rtl/>
          <w:cs/>
          <w:lang w:val="ar_AE" w:bidi="ar_AE"/>
        </w:rPr>
        <w:t>كيف دخل ركاب وبعنة إلى بيت إيشبوشث؟</w:t>
      </w:r>
    </w:p>
    <w:p>
      <w:pPr>
        <w:bidi/>
      </w:pPr>
      <w:r>
        <w:rPr>
          <w:rtl/>
          <w:cs/>
          <w:lang w:val="ar_AE" w:bidi="ar_AE"/>
        </w:rPr>
      </w:r>
      <w:r>
        <w:rPr>
          <w:rtl/>
          <w:cs/>
          <w:lang w:val="ar_AE" w:bidi="ar_AE"/>
        </w:rPr>
        <w:t>دخل ركاب وبعنة إلى المنزل بهدوء ومروا بجانب المرأة النائمة التي كانت تحرس الباب.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٧</w:t>
      </w:r>
      <w:r>
        <w:rPr>
          <w:rtl/>
          <w:cs/>
          <w:lang w:val="ar_AE" w:bidi="ar_AE"/>
        </w:rPr>
      </w:r>
    </w:p>
    <w:p>
      <w:pPr>
        <w:bidi/>
      </w:pPr>
      <w:r>
        <w:rPr>
          <w:rtl/>
          <w:cs/>
          <w:lang w:val="ar_AE" w:bidi="ar_AE"/>
        </w:rPr>
      </w:r>
      <w:r>
        <w:rPr>
          <w:b/>
          <w:rtl/>
          <w:cs/>
          <w:lang w:val="ar_AE" w:bidi="ar_AE"/>
        </w:rPr>
        <w:t>ماذا فعل ركاب وبعنة عند دخولهما إلى بيت إيشبوشث؟</w:t>
      </w:r>
    </w:p>
    <w:p>
      <w:pPr>
        <w:bidi/>
      </w:pPr>
      <w:r>
        <w:rPr>
          <w:rtl/>
          <w:cs/>
          <w:lang w:val="ar_AE" w:bidi="ar_AE"/>
        </w:rPr>
      </w:r>
      <w:r>
        <w:rPr>
          <w:rtl/>
          <w:cs/>
          <w:lang w:val="ar_AE" w:bidi="ar_AE"/>
        </w:rPr>
        <w:t>عندما دخل ركاب وبعنة إلى بيت إيشبوشث، قتلاه بينما كان مستلقيًا على سريره في غرفته.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٨</w:t>
      </w:r>
      <w:r>
        <w:rPr>
          <w:rtl/>
          <w:cs/>
          <w:lang w:val="ar_AE" w:bidi="ar_AE"/>
        </w:rPr>
      </w:r>
    </w:p>
    <w:p>
      <w:pPr>
        <w:bidi/>
      </w:pPr>
      <w:r>
        <w:rPr>
          <w:rtl/>
          <w:cs/>
          <w:lang w:val="ar_AE" w:bidi="ar_AE"/>
        </w:rPr>
      </w:r>
      <w:r>
        <w:rPr>
          <w:b/>
          <w:rtl/>
          <w:cs/>
          <w:lang w:val="ar_AE" w:bidi="ar_AE"/>
        </w:rPr>
        <w:t>إلى أين ذهب ركاب وبعنة بعد أن قتلا إيشبوشث وقطعوا رأسه؟</w:t>
      </w:r>
    </w:p>
    <w:p>
      <w:pPr>
        <w:bidi/>
      </w:pPr>
      <w:r>
        <w:rPr>
          <w:rtl/>
          <w:cs/>
          <w:lang w:val="ar_AE" w:bidi="ar_AE"/>
        </w:rPr>
      </w:r>
      <w:r>
        <w:rPr>
          <w:rtl/>
          <w:cs/>
          <w:lang w:val="ar_AE" w:bidi="ar_AE"/>
        </w:rPr>
        <w:t>أحضروا رأس إيشبوشث إلى داود في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١١</w:t>
      </w:r>
      <w:r>
        <w:rPr>
          <w:rtl/>
          <w:cs/>
          <w:lang w:val="ar_AE" w:bidi="ar_AE"/>
        </w:rPr>
      </w:r>
    </w:p>
    <w:p>
      <w:pPr>
        <w:bidi/>
      </w:pPr>
      <w:r>
        <w:rPr>
          <w:rtl/>
          <w:cs/>
          <w:lang w:val="ar_AE" w:bidi="ar_AE"/>
        </w:rPr>
      </w:r>
      <w:r>
        <w:rPr>
          <w:b/>
          <w:rtl/>
          <w:cs/>
          <w:lang w:val="ar_AE" w:bidi="ar_AE"/>
        </w:rPr>
        <w:t>ماذا قال داود عن ركاب وبعنة؟</w:t>
      </w:r>
    </w:p>
    <w:p>
      <w:pPr>
        <w:bidi/>
      </w:pPr>
      <w:r>
        <w:rPr>
          <w:rtl/>
          <w:cs/>
          <w:lang w:val="ar_AE" w:bidi="ar_AE"/>
        </w:rPr>
      </w:r>
      <w:r>
        <w:rPr>
          <w:rtl/>
          <w:cs/>
          <w:lang w:val="ar_AE" w:bidi="ar_AE"/>
        </w:rPr>
        <w:t xml:space="preserve">قال داود إن ركاب وبعنة كانا </w:t>
      </w:r>
      <w:r>
        <w:rPr>
          <w:rtl/>
          <w:cs/>
          <w:lang w:val="ar_AE" w:bidi="ar_AE"/>
        </w:rPr>
        <w:t>رَجُلَان بَاغِيَان يَقْتُلَان رَجُلًا صِدِّيقًا فِي بَيْتِهِ، عَلَى سَرِيرِهِ.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١٢</w:t>
      </w:r>
      <w:r>
        <w:rPr>
          <w:rtl/>
          <w:cs/>
          <w:lang w:val="ar_AE" w:bidi="ar_AE"/>
        </w:rPr>
      </w:r>
    </w:p>
    <w:p>
      <w:pPr>
        <w:bidi/>
      </w:pPr>
      <w:r>
        <w:rPr>
          <w:rtl/>
          <w:cs/>
          <w:lang w:val="ar_AE" w:bidi="ar_AE"/>
        </w:rPr>
      </w:r>
      <w:r>
        <w:rPr>
          <w:b/>
          <w:rtl/>
          <w:cs/>
          <w:lang w:val="ar_AE" w:bidi="ar_AE"/>
        </w:rPr>
        <w:t>بأمر داود، ماذا فعل الغلمان مع ركاب وبعنة؟</w:t>
      </w:r>
    </w:p>
    <w:p>
      <w:pPr>
        <w:bidi/>
      </w:pPr>
      <w:r>
        <w:rPr>
          <w:rtl/>
          <w:cs/>
          <w:lang w:val="ar_AE" w:bidi="ar_AE"/>
        </w:rPr>
      </w:r>
      <w:r>
        <w:rPr>
          <w:rtl/>
          <w:cs/>
          <w:lang w:val="ar_AE" w:bidi="ar_AE"/>
        </w:rPr>
        <w:t>قام الغلمان بقتل ركاب وبعنة وقطعوا أيديهما وأرجلهما وعلقوهما على البركة في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١٢ (#٢)</w:t>
      </w:r>
      <w:r>
        <w:rPr>
          <w:rtl/>
          <w:cs/>
          <w:lang w:val="ar_AE" w:bidi="ar_AE"/>
        </w:rPr>
      </w:r>
    </w:p>
    <w:p>
      <w:pPr>
        <w:bidi/>
      </w:pPr>
      <w:r>
        <w:rPr>
          <w:rtl/>
          <w:cs/>
          <w:lang w:val="ar_AE" w:bidi="ar_AE"/>
        </w:rPr>
      </w:r>
      <w:r>
        <w:rPr>
          <w:b/>
          <w:rtl/>
          <w:cs/>
          <w:lang w:val="ar_AE" w:bidi="ar_AE"/>
        </w:rPr>
        <w:t>ماذا فعل داود برأس إيشبوشث؟</w:t>
      </w:r>
    </w:p>
    <w:p>
      <w:pPr>
        <w:bidi/>
      </w:pPr>
      <w:r>
        <w:rPr>
          <w:rtl/>
          <w:cs/>
          <w:lang w:val="ar_AE" w:bidi="ar_AE"/>
        </w:rPr>
      </w:r>
      <w:r>
        <w:rPr>
          <w:rtl/>
          <w:cs/>
          <w:lang w:val="ar_AE" w:bidi="ar_AE"/>
        </w:rPr>
        <w:t>دفن داود رأس إيشبوشث في قبر أبنير في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w:t>
      </w:r>
      <w:r>
        <w:rPr>
          <w:rtl/>
          <w:cs/>
          <w:lang w:val="ar_AE" w:bidi="ar_AE"/>
        </w:rPr>
      </w:r>
    </w:p>
    <w:p>
      <w:pPr>
        <w:bidi/>
      </w:pPr>
      <w:r>
        <w:rPr>
          <w:rtl/>
          <w:cs/>
          <w:lang w:val="ar_AE" w:bidi="ar_AE"/>
        </w:rPr>
      </w:r>
      <w:r>
        <w:rPr>
          <w:b/>
          <w:rtl/>
          <w:cs/>
          <w:lang w:val="ar_AE" w:bidi="ar_AE"/>
        </w:rPr>
        <w:t>ما هو قول الرب الذي اعترفت جميع أسباط إِسْرَائِيل بأن الرب قد قاله لدَاود؟</w:t>
      </w:r>
    </w:p>
    <w:p>
      <w:pPr>
        <w:bidi/>
      </w:pPr>
      <w:r>
        <w:rPr>
          <w:rtl/>
          <w:cs/>
          <w:lang w:val="ar_AE" w:bidi="ar_AE"/>
        </w:rPr>
      </w:r>
      <w:r>
        <w:rPr>
          <w:rtl/>
          <w:cs/>
          <w:lang w:val="ar_AE" w:bidi="ar_AE"/>
        </w:rPr>
        <w:t>اعترفت جميع أسباط إِسْرَائِيل بأن الرب قد قال لدَاود، "</w:t>
      </w:r>
      <w:r>
        <w:rPr>
          <w:rtl/>
          <w:cs/>
          <w:lang w:val="ar_AE" w:bidi="ar_AE"/>
        </w:rPr>
        <w:t>أَنْتَ تَرْعَى شَعْبِي إِسْرَائِيل، وَأَنْتَ تَكُونُ رَئِيسًا عَلَى إِسْرَائِيل</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٣</w:t>
      </w:r>
      <w:r>
        <w:rPr>
          <w:rtl/>
          <w:cs/>
          <w:lang w:val="ar_AE" w:bidi="ar_AE"/>
        </w:rPr>
      </w:r>
    </w:p>
    <w:p>
      <w:pPr>
        <w:bidi/>
      </w:pPr>
      <w:r>
        <w:rPr>
          <w:rtl/>
          <w:cs/>
          <w:lang w:val="ar_AE" w:bidi="ar_AE"/>
        </w:rPr>
      </w:r>
      <w:r>
        <w:rPr>
          <w:b/>
          <w:rtl/>
          <w:cs/>
          <w:lang w:val="ar_AE" w:bidi="ar_AE"/>
        </w:rPr>
        <w:t>من الذين جاءوا إلى حَبْرون، وقطعوا عهدًا مع دَاود، ومسحوه ملكًا على إِسْرَائِيل؟</w:t>
      </w:r>
    </w:p>
    <w:p>
      <w:pPr>
        <w:bidi/>
      </w:pPr>
      <w:r>
        <w:rPr>
          <w:rtl/>
          <w:cs/>
          <w:lang w:val="ar_AE" w:bidi="ar_AE"/>
        </w:rPr>
      </w:r>
      <w:r>
        <w:rPr>
          <w:rtl/>
          <w:cs/>
          <w:lang w:val="ar_AE" w:bidi="ar_AE"/>
        </w:rPr>
        <w:t>جاء جميع شيوخ إِسْرَائِيل إلى الملك في حَبْرون، وقطعوا عهدًا مع دَاود، ومسحوه ملكًا على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٥:٥</w:t>
      </w:r>
      <w:r>
        <w:rPr>
          <w:rtl/>
          <w:cs/>
          <w:lang w:val="ar_AE" w:bidi="ar_AE"/>
        </w:rPr>
      </w:r>
    </w:p>
    <w:p>
      <w:pPr>
        <w:bidi/>
      </w:pPr>
      <w:r>
        <w:rPr>
          <w:rtl/>
          <w:cs/>
          <w:lang w:val="ar_AE" w:bidi="ar_AE"/>
        </w:rPr>
      </w:r>
      <w:r>
        <w:rPr>
          <w:b/>
          <w:rtl/>
          <w:cs/>
          <w:lang w:val="ar_AE" w:bidi="ar_AE"/>
        </w:rPr>
        <w:t>كم سنة مَلَك داود في أورشليم على جميع إسرائيل ويهوذا؟</w:t>
      </w:r>
    </w:p>
    <w:p>
      <w:pPr>
        <w:bidi/>
      </w:pPr>
      <w:r>
        <w:rPr>
          <w:rtl/>
          <w:cs/>
          <w:lang w:val="ar_AE" w:bidi="ar_AE"/>
        </w:rPr>
      </w:r>
      <w:r>
        <w:rPr>
          <w:rtl/>
          <w:cs/>
          <w:lang w:val="ar_AE" w:bidi="ar_AE"/>
        </w:rPr>
        <w:t>مَلَك داود على كل إسرائيل ويهوذا في أورشليم لمدة ثلاث وثلاثين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٦–٧</w:t>
      </w:r>
      <w:r>
        <w:rPr>
          <w:rtl/>
          <w:cs/>
          <w:lang w:val="ar_AE" w:bidi="ar_AE"/>
        </w:rPr>
      </w:r>
    </w:p>
    <w:p>
      <w:pPr>
        <w:bidi/>
      </w:pPr>
      <w:r>
        <w:rPr>
          <w:rtl/>
          <w:cs/>
          <w:lang w:val="ar_AE" w:bidi="ar_AE"/>
        </w:rPr>
      </w:r>
      <w:r>
        <w:rPr>
          <w:b/>
          <w:rtl/>
          <w:cs/>
          <w:lang w:val="ar_AE" w:bidi="ar_AE"/>
        </w:rPr>
        <w:t>ما هي الأسماء الأخرى التي كانت تُطلق على أورشليم؟</w:t>
      </w:r>
    </w:p>
    <w:p>
      <w:pPr>
        <w:bidi/>
      </w:pPr>
      <w:r>
        <w:rPr>
          <w:rtl/>
          <w:cs/>
          <w:lang w:val="ar_AE" w:bidi="ar_AE"/>
        </w:rPr>
      </w:r>
      <w:r>
        <w:rPr>
          <w:rtl/>
          <w:cs/>
          <w:lang w:val="ar_AE" w:bidi="ar_AE"/>
        </w:rPr>
        <w:t>كانت أورشليم تُعرف أيضًا بحصن صهيون ومدينة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٧</w:t>
      </w:r>
      <w:r>
        <w:rPr>
          <w:rtl/>
          <w:cs/>
          <w:lang w:val="ar_AE" w:bidi="ar_AE"/>
        </w:rPr>
      </w:r>
    </w:p>
    <w:p>
      <w:pPr>
        <w:bidi/>
      </w:pPr>
      <w:r>
        <w:rPr>
          <w:rtl/>
          <w:cs/>
          <w:lang w:val="ar_AE" w:bidi="ar_AE"/>
        </w:rPr>
      </w:r>
      <w:r>
        <w:rPr>
          <w:b/>
          <w:rtl/>
          <w:cs/>
          <w:lang w:val="ar_AE" w:bidi="ar_AE"/>
        </w:rPr>
        <w:t>ممن استولى داود على حصن صهيون؟</w:t>
      </w:r>
    </w:p>
    <w:p>
      <w:pPr>
        <w:bidi/>
      </w:pPr>
      <w:r>
        <w:rPr>
          <w:rtl/>
          <w:cs/>
          <w:lang w:val="ar_AE" w:bidi="ar_AE"/>
        </w:rPr>
      </w:r>
      <w:r>
        <w:rPr>
          <w:rtl/>
          <w:cs/>
          <w:lang w:val="ar_AE" w:bidi="ar_AE"/>
        </w:rPr>
        <w:t>استولى داود على حصن صهيون من اليبوسيين.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١٠</w:t>
      </w:r>
      <w:r>
        <w:rPr>
          <w:rtl/>
          <w:cs/>
          <w:lang w:val="ar_AE" w:bidi="ar_AE"/>
        </w:rPr>
      </w:r>
    </w:p>
    <w:p>
      <w:pPr>
        <w:bidi/>
      </w:pPr>
      <w:r>
        <w:rPr>
          <w:rtl/>
          <w:cs/>
          <w:lang w:val="ar_AE" w:bidi="ar_AE"/>
        </w:rPr>
      </w:r>
      <w:r>
        <w:rPr>
          <w:b/>
          <w:rtl/>
          <w:cs/>
          <w:lang w:val="ar_AE" w:bidi="ar_AE"/>
        </w:rPr>
        <w:t>لماذا أصبح داود أكثر عظمة؟</w:t>
      </w:r>
    </w:p>
    <w:p>
      <w:pPr>
        <w:bidi/>
      </w:pPr>
      <w:r>
        <w:rPr>
          <w:rtl/>
          <w:cs/>
          <w:lang w:val="ar_AE" w:bidi="ar_AE"/>
        </w:rPr>
      </w:r>
      <w:r>
        <w:rPr>
          <w:rtl/>
          <w:cs/>
          <w:lang w:val="ar_AE" w:bidi="ar_AE"/>
        </w:rPr>
        <w:t>كان داود يتزايد متعظما، لأن الرب، إله الجنود، كان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١١</w:t>
      </w:r>
      <w:r>
        <w:rPr>
          <w:rtl/>
          <w:cs/>
          <w:lang w:val="ar_AE" w:bidi="ar_AE"/>
        </w:rPr>
      </w:r>
    </w:p>
    <w:p>
      <w:pPr>
        <w:bidi/>
      </w:pPr>
      <w:r>
        <w:rPr>
          <w:rtl/>
          <w:cs/>
          <w:lang w:val="ar_AE" w:bidi="ar_AE"/>
        </w:rPr>
      </w:r>
      <w:r>
        <w:rPr>
          <w:b/>
          <w:rtl/>
          <w:cs/>
          <w:lang w:val="ar_AE" w:bidi="ar_AE"/>
        </w:rPr>
        <w:t>ما الذي أرسله حيرام ملك صور إلى داود؟</w:t>
      </w:r>
    </w:p>
    <w:p>
      <w:pPr>
        <w:bidi/>
      </w:pPr>
      <w:r>
        <w:rPr>
          <w:rtl/>
          <w:cs/>
          <w:lang w:val="ar_AE" w:bidi="ar_AE"/>
        </w:rPr>
      </w:r>
      <w:r>
        <w:rPr>
          <w:rtl/>
          <w:cs/>
          <w:lang w:val="ar_AE" w:bidi="ar_AE"/>
        </w:rPr>
        <w:t>أرسل حيرام رسلاً إلى داود، وأرسل معهم خشب الأرز ونجارين وبنائين.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١٤–١٦</w:t>
      </w:r>
      <w:r>
        <w:rPr>
          <w:rtl/>
          <w:cs/>
          <w:lang w:val="ar_AE" w:bidi="ar_AE"/>
        </w:rPr>
      </w:r>
    </w:p>
    <w:p>
      <w:pPr>
        <w:bidi/>
      </w:pPr>
      <w:r>
        <w:rPr>
          <w:rtl/>
          <w:cs/>
          <w:lang w:val="ar_AE" w:bidi="ar_AE"/>
        </w:rPr>
      </w:r>
      <w:r>
        <w:rPr>
          <w:b/>
          <w:rtl/>
          <w:cs/>
          <w:lang w:val="ar_AE" w:bidi="ar_AE"/>
        </w:rPr>
        <w:t>ما عدد الأطفال الذين وُلِدوا لداود في أورشليم؟</w:t>
      </w:r>
    </w:p>
    <w:p>
      <w:pPr>
        <w:bidi/>
      </w:pPr>
      <w:r>
        <w:rPr>
          <w:rtl/>
          <w:cs/>
          <w:lang w:val="ar_AE" w:bidi="ar_AE"/>
        </w:rPr>
      </w:r>
      <w:r>
        <w:rPr>
          <w:rtl/>
          <w:cs/>
          <w:lang w:val="ar_AE" w:bidi="ar_AE"/>
        </w:rPr>
        <w:t>وُلِدَ لداود أحد عشر طفلًا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١٧</w:t>
      </w:r>
      <w:r>
        <w:rPr>
          <w:rtl/>
          <w:cs/>
          <w:lang w:val="ar_AE" w:bidi="ar_AE"/>
        </w:rPr>
      </w:r>
    </w:p>
    <w:p>
      <w:pPr>
        <w:bidi/>
      </w:pPr>
      <w:r>
        <w:rPr>
          <w:rtl/>
          <w:cs/>
          <w:lang w:val="ar_AE" w:bidi="ar_AE"/>
        </w:rPr>
      </w:r>
      <w:r>
        <w:rPr>
          <w:b/>
          <w:rtl/>
          <w:cs/>
          <w:lang w:val="ar_AE" w:bidi="ar_AE"/>
        </w:rPr>
        <w:t>ماذا فعل الفلسطينيون عندما علموا أن داود قد تم مسحه ملكًا على إسرائيل؟</w:t>
      </w:r>
    </w:p>
    <w:p>
      <w:pPr>
        <w:bidi/>
      </w:pPr>
      <w:r>
        <w:rPr>
          <w:rtl/>
          <w:cs/>
          <w:lang w:val="ar_AE" w:bidi="ar_AE"/>
        </w:rPr>
      </w:r>
      <w:r>
        <w:rPr>
          <w:rtl/>
          <w:cs/>
          <w:lang w:val="ar_AE" w:bidi="ar_AE"/>
        </w:rPr>
        <w:t>عندما سمع الفلسطينيون أن داود قد مُسِحَ ملكًا على إسرائيل، خرجوا ليفتشوا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١٩</w:t>
      </w:r>
      <w:r>
        <w:rPr>
          <w:rtl/>
          <w:cs/>
          <w:lang w:val="ar_AE" w:bidi="ar_AE"/>
        </w:rPr>
      </w:r>
    </w:p>
    <w:p>
      <w:pPr>
        <w:bidi/>
      </w:pPr>
      <w:r>
        <w:rPr>
          <w:rtl/>
          <w:cs/>
          <w:lang w:val="ar_AE" w:bidi="ar_AE"/>
        </w:rPr>
      </w:r>
      <w:r>
        <w:rPr>
          <w:b/>
          <w:rtl/>
          <w:cs/>
          <w:lang w:val="ar_AE" w:bidi="ar_AE"/>
        </w:rPr>
        <w:t>ماذا قال الرب لداود ردًا على سؤاله، "</w:t>
      </w:r>
      <w:r>
        <w:rPr>
          <w:b/>
          <w:rtl/>
          <w:cs/>
          <w:lang w:val="ar_AE" w:bidi="ar_AE"/>
        </w:rPr>
        <w:t>أَأَصْعَدُ إِلَى ٱلْفِلِسْطِينِيِّين؟ أَتَدْفَعُهُمْ لِيَدِي؟</w:t>
      </w:r>
      <w:r>
        <w:rPr>
          <w:b/>
          <w:rtl/>
          <w:cs/>
          <w:lang w:val="ar_AE" w:bidi="ar_AE"/>
        </w:rPr>
        <w:t>"</w:t>
      </w:r>
    </w:p>
    <w:p>
      <w:pPr>
        <w:bidi/>
      </w:pPr>
      <w:r>
        <w:rPr>
          <w:rtl/>
          <w:cs/>
          <w:lang w:val="ar_AE" w:bidi="ar_AE"/>
        </w:rPr>
      </w:r>
      <w:r>
        <w:rPr>
          <w:rtl/>
          <w:cs/>
          <w:lang w:val="ar_AE" w:bidi="ar_AE"/>
        </w:rPr>
        <w:t>قال الرب لدَاوُد، "</w:t>
      </w:r>
      <w:r>
        <w:rPr>
          <w:rtl/>
          <w:cs/>
          <w:lang w:val="ar_AE" w:bidi="ar_AE"/>
        </w:rPr>
        <w:t>ٱصْعَدْ، لِأَنِّي دَفْعًا أَدْفَعُ ٱلْفِلِسْطِينِيِّين لِيَدِك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٢٠</w:t>
      </w:r>
      <w:r>
        <w:rPr>
          <w:rtl/>
          <w:cs/>
          <w:lang w:val="ar_AE" w:bidi="ar_AE"/>
        </w:rPr>
      </w:r>
    </w:p>
    <w:p>
      <w:pPr>
        <w:bidi/>
      </w:pPr>
      <w:r>
        <w:rPr>
          <w:rtl/>
          <w:cs/>
          <w:lang w:val="ar_AE" w:bidi="ar_AE"/>
        </w:rPr>
      </w:r>
      <w:r>
        <w:rPr>
          <w:b/>
          <w:rtl/>
          <w:cs/>
          <w:lang w:val="ar_AE" w:bidi="ar_AE"/>
        </w:rPr>
        <w:t>أين هاجم داود الفلسطينيين وما كانت النتيجة؟</w:t>
      </w:r>
    </w:p>
    <w:p>
      <w:pPr>
        <w:bidi/>
      </w:pPr>
      <w:r>
        <w:rPr>
          <w:rtl/>
          <w:cs/>
          <w:lang w:val="ar_AE" w:bidi="ar_AE"/>
        </w:rPr>
      </w:r>
      <w:r>
        <w:rPr>
          <w:rtl/>
          <w:cs/>
          <w:lang w:val="ar_AE" w:bidi="ar_AE"/>
        </w:rPr>
        <w:t>هاجمهم داود في بعل فراصيم، وهناك هزم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٢٣</w:t>
      </w:r>
      <w:r>
        <w:rPr>
          <w:rtl/>
          <w:cs/>
          <w:lang w:val="ar_AE" w:bidi="ar_AE"/>
        </w:rPr>
      </w:r>
    </w:p>
    <w:p>
      <w:pPr>
        <w:bidi/>
      </w:pPr>
      <w:r>
        <w:rPr>
          <w:rtl/>
          <w:cs/>
          <w:lang w:val="ar_AE" w:bidi="ar_AE"/>
        </w:rPr>
      </w:r>
      <w:r>
        <w:rPr>
          <w:b/>
          <w:rtl/>
          <w:cs/>
          <w:lang w:val="ar_AE" w:bidi="ar_AE"/>
        </w:rPr>
        <w:t>عندما عاد الفلسطينيون مرة أخرى، كيف أبلغ الرب داود بمهاجمتهم؟</w:t>
      </w:r>
    </w:p>
    <w:p>
      <w:pPr>
        <w:bidi/>
      </w:pPr>
      <w:r>
        <w:rPr>
          <w:rtl/>
          <w:cs/>
          <w:lang w:val="ar_AE" w:bidi="ar_AE"/>
        </w:rPr>
      </w:r>
      <w:r>
        <w:rPr>
          <w:rtl/>
          <w:cs/>
          <w:lang w:val="ar_AE" w:bidi="ar_AE"/>
        </w:rPr>
        <w:t xml:space="preserve">أمر الرب داود بعدم مهاجمة مقدمة الفلسطينين، بل أن يدور من ورائهم، ويأتي إليهم مقابل أشجار </w:t>
      </w:r>
      <w:r>
        <w:rPr>
          <w:rtl/>
          <w:cs/>
          <w:lang w:val="ar_AE" w:bidi="ar_AE"/>
        </w:rPr>
        <w:t>ٱلْبُكَا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٢٤</w:t>
      </w:r>
      <w:r>
        <w:rPr>
          <w:rtl/>
          <w:cs/>
          <w:lang w:val="ar_AE" w:bidi="ar_AE"/>
        </w:rPr>
      </w:r>
    </w:p>
    <w:p>
      <w:pPr>
        <w:bidi/>
      </w:pPr>
      <w:r>
        <w:rPr>
          <w:rtl/>
          <w:cs/>
          <w:lang w:val="ar_AE" w:bidi="ar_AE"/>
        </w:rPr>
      </w:r>
      <w:r>
        <w:rPr>
          <w:b/>
          <w:rtl/>
          <w:cs/>
          <w:lang w:val="ar_AE" w:bidi="ar_AE"/>
        </w:rPr>
        <w:t>ما الصوت الذي طلب الرب من داود الإصغاء إليه قبل مهاجمة الفلسطينيين؟</w:t>
      </w:r>
    </w:p>
    <w:p>
      <w:pPr>
        <w:bidi/>
      </w:pPr>
      <w:r>
        <w:rPr>
          <w:rtl/>
          <w:cs/>
          <w:lang w:val="ar_AE" w:bidi="ar_AE"/>
        </w:rPr>
      </w:r>
      <w:r>
        <w:rPr>
          <w:rtl/>
          <w:cs/>
          <w:lang w:val="ar_AE" w:bidi="ar_AE"/>
        </w:rPr>
        <w:t xml:space="preserve">أخبر الرب داود أن يهاجم الفلسطينيين عندما يسمع </w:t>
      </w:r>
      <w:r>
        <w:rPr>
          <w:rtl/>
          <w:cs/>
          <w:lang w:val="ar_AE" w:bidi="ar_AE"/>
        </w:rPr>
        <w:t>صَوْت خَطَوَات فِي رُؤُوسِ أَشْجَار ٱلْبُكَا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٢٥</w:t>
      </w:r>
      <w:r>
        <w:rPr>
          <w:rtl/>
          <w:cs/>
          <w:lang w:val="ar_AE" w:bidi="ar_AE"/>
        </w:rPr>
      </w:r>
    </w:p>
    <w:p>
      <w:pPr>
        <w:bidi/>
      </w:pPr>
      <w:r>
        <w:rPr>
          <w:rtl/>
          <w:cs/>
          <w:lang w:val="ar_AE" w:bidi="ar_AE"/>
        </w:rPr>
      </w:r>
      <w:r>
        <w:rPr>
          <w:b/>
          <w:rtl/>
          <w:cs/>
          <w:lang w:val="ar_AE" w:bidi="ar_AE"/>
        </w:rPr>
        <w:t>كيف تجاوب داود لأمر الرب؟</w:t>
      </w:r>
    </w:p>
    <w:p>
      <w:pPr>
        <w:bidi/>
      </w:pPr>
      <w:r>
        <w:rPr>
          <w:rtl/>
          <w:cs/>
          <w:lang w:val="ar_AE" w:bidi="ar_AE"/>
        </w:rPr>
      </w:r>
      <w:r>
        <w:rPr>
          <w:rtl/>
          <w:cs/>
          <w:lang w:val="ar_AE" w:bidi="ar_AE"/>
        </w:rPr>
        <w:t>قام داود بما أمره به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٢٥ (#٢)</w:t>
      </w:r>
      <w:r>
        <w:rPr>
          <w:rtl/>
          <w:cs/>
          <w:lang w:val="ar_AE" w:bidi="ar_AE"/>
        </w:rPr>
      </w:r>
    </w:p>
    <w:p>
      <w:pPr>
        <w:bidi/>
      </w:pPr>
      <w:r>
        <w:rPr>
          <w:rtl/>
          <w:cs/>
          <w:lang w:val="ar_AE" w:bidi="ar_AE"/>
        </w:rPr>
      </w:r>
      <w:r>
        <w:rPr>
          <w:b/>
          <w:rtl/>
          <w:cs/>
          <w:lang w:val="ar_AE" w:bidi="ar_AE"/>
        </w:rPr>
        <w:t>ما هي نتيجة هذه المعركة ضد الفلسطينيين؟</w:t>
      </w:r>
    </w:p>
    <w:p>
      <w:pPr>
        <w:bidi/>
      </w:pPr>
      <w:r>
        <w:rPr>
          <w:rtl/>
          <w:cs/>
          <w:lang w:val="ar_AE" w:bidi="ar_AE"/>
        </w:rPr>
      </w:r>
      <w:r>
        <w:rPr>
          <w:rtl/>
          <w:cs/>
          <w:lang w:val="ar_AE" w:bidi="ar_AE"/>
        </w:rPr>
        <w:t xml:space="preserve">كانت نتيجة هذه المعركة أن داود ضرب الفلسطينيين قتلًا </w:t>
      </w:r>
      <w:r>
        <w:rPr>
          <w:rtl/>
          <w:cs/>
          <w:lang w:val="ar_AE" w:bidi="ar_AE"/>
        </w:rPr>
        <w:t>مِنْ جَبْعٍ إِلَى مَدْخَلِ جَازَر.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١–٢</w:t>
      </w:r>
      <w:r>
        <w:rPr>
          <w:rtl/>
          <w:cs/>
          <w:lang w:val="ar_AE" w:bidi="ar_AE"/>
        </w:rPr>
      </w:r>
    </w:p>
    <w:p>
      <w:pPr>
        <w:bidi/>
      </w:pPr>
      <w:r>
        <w:rPr>
          <w:rtl/>
          <w:cs/>
          <w:lang w:val="ar_AE" w:bidi="ar_AE"/>
        </w:rPr>
      </w:r>
      <w:r>
        <w:rPr>
          <w:b/>
          <w:rtl/>
          <w:cs/>
          <w:lang w:val="ar_AE" w:bidi="ar_AE"/>
        </w:rPr>
        <w:t>لماذا جمع داود مرة أخرى جميع الرجال المُنتخبين من إسرائيل؟</w:t>
      </w:r>
    </w:p>
    <w:p>
      <w:pPr>
        <w:bidi/>
      </w:pPr>
      <w:r>
        <w:rPr>
          <w:rtl/>
          <w:cs/>
          <w:lang w:val="ar_AE" w:bidi="ar_AE"/>
        </w:rPr>
      </w:r>
      <w:r>
        <w:rPr>
          <w:rtl/>
          <w:cs/>
          <w:lang w:val="ar_AE" w:bidi="ar_AE"/>
        </w:rPr>
        <w:t>قام داود بجمع جميع رجال إسرائيل المختارين لإحضار تابوت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٦:٣</w:t>
      </w:r>
      <w:r>
        <w:rPr>
          <w:rtl/>
          <w:cs/>
          <w:lang w:val="ar_AE" w:bidi="ar_AE"/>
        </w:rPr>
      </w:r>
    </w:p>
    <w:p>
      <w:pPr>
        <w:bidi/>
      </w:pPr>
      <w:r>
        <w:rPr>
          <w:rtl/>
          <w:cs/>
          <w:lang w:val="ar_AE" w:bidi="ar_AE"/>
        </w:rPr>
      </w:r>
      <w:r>
        <w:rPr>
          <w:b/>
          <w:rtl/>
          <w:cs/>
          <w:lang w:val="ar_AE" w:bidi="ar_AE"/>
        </w:rPr>
        <w:t>على ماذا وضعوا تابوت الله؟</w:t>
      </w:r>
    </w:p>
    <w:p>
      <w:pPr>
        <w:bidi/>
      </w:pPr>
      <w:r>
        <w:rPr>
          <w:rtl/>
          <w:cs/>
          <w:lang w:val="ar_AE" w:bidi="ar_AE"/>
        </w:rPr>
      </w:r>
      <w:r>
        <w:rPr>
          <w:rtl/>
          <w:cs/>
          <w:lang w:val="ar_AE" w:bidi="ar_AE"/>
        </w:rPr>
        <w:t xml:space="preserve">وضعوا تابوت الله على </w:t>
      </w:r>
      <w:r>
        <w:rPr>
          <w:rtl/>
          <w:cs/>
          <w:lang w:val="ar_AE" w:bidi="ar_AE"/>
        </w:rPr>
        <w:t>عَجَلَةٍ 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٣ (#٢)</w:t>
      </w:r>
      <w:r>
        <w:rPr>
          <w:rtl/>
          <w:cs/>
          <w:lang w:val="ar_AE" w:bidi="ar_AE"/>
        </w:rPr>
      </w:r>
    </w:p>
    <w:p>
      <w:pPr>
        <w:bidi/>
      </w:pPr>
      <w:r>
        <w:rPr>
          <w:rtl/>
          <w:cs/>
          <w:lang w:val="ar_AE" w:bidi="ar_AE"/>
        </w:rPr>
      </w:r>
      <w:r>
        <w:rPr>
          <w:b/>
          <w:rtl/>
          <w:cs/>
          <w:lang w:val="ar_AE" w:bidi="ar_AE"/>
        </w:rPr>
        <w:t>من الذي كان يقود العربة الجديدة؟</w:t>
      </w:r>
    </w:p>
    <w:p>
      <w:pPr>
        <w:bidi/>
      </w:pPr>
      <w:r>
        <w:rPr>
          <w:rtl/>
          <w:cs/>
          <w:lang w:val="ar_AE" w:bidi="ar_AE"/>
        </w:rPr>
      </w:r>
      <w:r>
        <w:rPr>
          <w:rtl/>
          <w:cs/>
          <w:lang w:val="ar_AE" w:bidi="ar_AE"/>
        </w:rPr>
        <w:t>كَانَ عُزَّةُ وَأَخِيُو، ٱبْنَا أَبِينَادَابَ يَسُوقَانِ ٱلْعَجَلَةَ ٱلْجَدِيدَةَ.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٦</w:t>
      </w:r>
      <w:r>
        <w:rPr>
          <w:rtl/>
          <w:cs/>
          <w:lang w:val="ar_AE" w:bidi="ar_AE"/>
        </w:rPr>
      </w:r>
    </w:p>
    <w:p>
      <w:pPr>
        <w:bidi/>
      </w:pPr>
      <w:r>
        <w:rPr>
          <w:rtl/>
          <w:cs/>
          <w:lang w:val="ar_AE" w:bidi="ar_AE"/>
        </w:rPr>
      </w:r>
      <w:r>
        <w:rPr>
          <w:b/>
          <w:rtl/>
          <w:cs/>
          <w:lang w:val="ar_AE" w:bidi="ar_AE"/>
        </w:rPr>
        <w:t>ماذا حدث عند وصولهم إلى بيدر ناخُون؟</w:t>
      </w:r>
    </w:p>
    <w:p>
      <w:pPr>
        <w:bidi/>
      </w:pPr>
      <w:r>
        <w:rPr>
          <w:rtl/>
          <w:cs/>
          <w:lang w:val="ar_AE" w:bidi="ar_AE"/>
        </w:rPr>
      </w:r>
      <w:r>
        <w:rPr>
          <w:rtl/>
          <w:cs/>
          <w:lang w:val="ar_AE" w:bidi="ar_AE"/>
        </w:rPr>
        <w:t xml:space="preserve">عندما وصلوا إلى </w:t>
      </w:r>
      <w:r>
        <w:rPr>
          <w:rtl/>
          <w:cs/>
          <w:lang w:val="ar_AE" w:bidi="ar_AE"/>
        </w:rPr>
        <w:t>بَيْدَرِ نَاخُونَ مَدَّ عُزَّةُ يَدَهُ إِلَى تَابُوتِ ٱللهِ وَأَمْسَكَهُ، لِأَنَّ ٱلثِّيرَانَ كانت قد تعثرت.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٧</w:t>
      </w:r>
      <w:r>
        <w:rPr>
          <w:rtl/>
          <w:cs/>
          <w:lang w:val="ar_AE" w:bidi="ar_AE"/>
        </w:rPr>
      </w:r>
    </w:p>
    <w:p>
      <w:pPr>
        <w:bidi/>
      </w:pPr>
      <w:r>
        <w:rPr>
          <w:rtl/>
          <w:cs/>
          <w:lang w:val="ar_AE" w:bidi="ar_AE"/>
        </w:rPr>
      </w:r>
      <w:r>
        <w:rPr>
          <w:b/>
          <w:rtl/>
          <w:cs/>
          <w:lang w:val="ar_AE" w:bidi="ar_AE"/>
        </w:rPr>
        <w:t>كيف تعامل الرب مع فعل عُزَّة؟</w:t>
      </w:r>
    </w:p>
    <w:p>
      <w:pPr>
        <w:bidi/>
      </w:pPr>
      <w:r>
        <w:rPr>
          <w:rtl/>
          <w:cs/>
          <w:lang w:val="ar_AE" w:bidi="ar_AE"/>
        </w:rPr>
      </w:r>
      <w:r>
        <w:rPr>
          <w:rtl/>
          <w:cs/>
          <w:lang w:val="ar_AE" w:bidi="ar_AE"/>
        </w:rPr>
        <w:t>حَمِيَ غَضَبُ ٱلرَّبِّ عَلَى عُزَّةَ، وَضَرَبَهُ ٱللهُ، فَمَاتَ هُنَاكَ لَدَى تَابُوتِ ٱللهِ.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٨–٩</w:t>
      </w:r>
      <w:r>
        <w:rPr>
          <w:rtl/>
          <w:cs/>
          <w:lang w:val="ar_AE" w:bidi="ar_AE"/>
        </w:rPr>
      </w:r>
    </w:p>
    <w:p>
      <w:pPr>
        <w:bidi/>
      </w:pPr>
      <w:r>
        <w:rPr>
          <w:rtl/>
          <w:cs/>
          <w:lang w:val="ar_AE" w:bidi="ar_AE"/>
        </w:rPr>
      </w:r>
      <w:r>
        <w:rPr>
          <w:b/>
          <w:rtl/>
          <w:cs/>
          <w:lang w:val="ar_AE" w:bidi="ar_AE"/>
        </w:rPr>
        <w:t>كيف شعر داود من جهة ما فعله الرب عُزّة؟</w:t>
      </w:r>
    </w:p>
    <w:p>
      <w:pPr>
        <w:bidi/>
      </w:pPr>
      <w:r>
        <w:rPr>
          <w:rtl/>
          <w:cs/>
          <w:lang w:val="ar_AE" w:bidi="ar_AE"/>
        </w:rPr>
      </w:r>
      <w:r>
        <w:rPr>
          <w:rtl/>
          <w:cs/>
          <w:lang w:val="ar_AE" w:bidi="ar_AE"/>
        </w:rPr>
        <w:t>كان داود مغتاظًا لأن الرب قد هاجم عُزّة، وشعر داود بالخوف من الرب في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١٠</w:t>
      </w:r>
      <w:r>
        <w:rPr>
          <w:rtl/>
          <w:cs/>
          <w:lang w:val="ar_AE" w:bidi="ar_AE"/>
        </w:rPr>
      </w:r>
    </w:p>
    <w:p>
      <w:pPr>
        <w:bidi/>
      </w:pPr>
      <w:r>
        <w:rPr>
          <w:rtl/>
          <w:cs/>
          <w:lang w:val="ar_AE" w:bidi="ar_AE"/>
        </w:rPr>
      </w:r>
      <w:r>
        <w:rPr>
          <w:b/>
          <w:rtl/>
          <w:cs/>
          <w:lang w:val="ar_AE" w:bidi="ar_AE"/>
        </w:rPr>
        <w:t>ماذا فعل داود بتابوت الله بعد وفاة عُزّة؟</w:t>
      </w:r>
    </w:p>
    <w:p>
      <w:pPr>
        <w:bidi/>
      </w:pPr>
      <w:r>
        <w:rPr>
          <w:rtl/>
          <w:cs/>
          <w:lang w:val="ar_AE" w:bidi="ar_AE"/>
        </w:rPr>
      </w:r>
      <w:r>
        <w:rPr>
          <w:rtl/>
          <w:cs/>
          <w:lang w:val="ar_AE" w:bidi="ar_AE"/>
        </w:rPr>
        <w:t>مال داود بتابوت الرب إلى بيت عوبيد أدوم الجتّي.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١٢</w:t>
      </w:r>
      <w:r>
        <w:rPr>
          <w:rtl/>
          <w:cs/>
          <w:lang w:val="ar_AE" w:bidi="ar_AE"/>
        </w:rPr>
      </w:r>
    </w:p>
    <w:p>
      <w:pPr>
        <w:bidi/>
      </w:pPr>
      <w:r>
        <w:rPr>
          <w:rtl/>
          <w:cs/>
          <w:lang w:val="ar_AE" w:bidi="ar_AE"/>
        </w:rPr>
      </w:r>
      <w:r>
        <w:rPr>
          <w:b/>
          <w:rtl/>
          <w:cs/>
          <w:lang w:val="ar_AE" w:bidi="ar_AE"/>
        </w:rPr>
        <w:t>لماذا نقل داود تابوت الله من بيت عوبيد أدوم إلى مدينة داود؟</w:t>
      </w:r>
    </w:p>
    <w:p>
      <w:pPr>
        <w:bidi/>
      </w:pPr>
      <w:r>
        <w:rPr>
          <w:rtl/>
          <w:cs/>
          <w:lang w:val="ar_AE" w:bidi="ar_AE"/>
        </w:rPr>
      </w:r>
      <w:r>
        <w:rPr>
          <w:rtl/>
          <w:cs/>
          <w:lang w:val="ar_AE" w:bidi="ar_AE"/>
        </w:rPr>
        <w:t>أحضر داود تابوت الله من بيت عوبيد أدوم، لأن داود علم أن الرب قد بارك بيت عوبيد أدوم وكل ما له بسبب تابوت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١٤</w:t>
      </w:r>
      <w:r>
        <w:rPr>
          <w:rtl/>
          <w:cs/>
          <w:lang w:val="ar_AE" w:bidi="ar_AE"/>
        </w:rPr>
      </w:r>
    </w:p>
    <w:p>
      <w:pPr>
        <w:bidi/>
      </w:pPr>
      <w:r>
        <w:rPr>
          <w:rtl/>
          <w:cs/>
          <w:lang w:val="ar_AE" w:bidi="ar_AE"/>
        </w:rPr>
      </w:r>
      <w:r>
        <w:rPr>
          <w:b/>
          <w:rtl/>
          <w:cs/>
          <w:lang w:val="ar_AE" w:bidi="ar_AE"/>
        </w:rPr>
        <w:t>ماذا فعل داود عندما كان تابوت الله يُحمل؟</w:t>
      </w:r>
    </w:p>
    <w:p>
      <w:pPr>
        <w:bidi/>
      </w:pPr>
      <w:r>
        <w:rPr>
          <w:rtl/>
          <w:cs/>
          <w:lang w:val="ar_AE" w:bidi="ar_AE"/>
        </w:rPr>
      </w:r>
      <w:r>
        <w:rPr>
          <w:rtl/>
          <w:cs/>
          <w:lang w:val="ar_AE" w:bidi="ar_AE"/>
        </w:rPr>
        <w:t>عندما كان تابوت الله يُحمل، رقص داود أمام الرب بكل قوته، مرتديًا فقط إفودًا من الكتان.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١٦</w:t>
      </w:r>
      <w:r>
        <w:rPr>
          <w:rtl/>
          <w:cs/>
          <w:lang w:val="ar_AE" w:bidi="ar_AE"/>
        </w:rPr>
      </w:r>
    </w:p>
    <w:p>
      <w:pPr>
        <w:bidi/>
      </w:pPr>
      <w:r>
        <w:rPr>
          <w:rtl/>
          <w:cs/>
          <w:lang w:val="ar_AE" w:bidi="ar_AE"/>
        </w:rPr>
      </w:r>
      <w:r>
        <w:rPr>
          <w:b/>
          <w:rtl/>
          <w:cs/>
          <w:lang w:val="ar_AE" w:bidi="ar_AE"/>
        </w:rPr>
        <w:t>كيف كان رد فعل ميكال عندما رأت الملك داود يقفز ويرقص أمام الرب؟</w:t>
      </w:r>
    </w:p>
    <w:p>
      <w:pPr>
        <w:bidi/>
      </w:pPr>
      <w:r>
        <w:rPr>
          <w:rtl/>
          <w:cs/>
          <w:lang w:val="ar_AE" w:bidi="ar_AE"/>
        </w:rPr>
      </w:r>
      <w:r>
        <w:rPr>
          <w:rtl/>
          <w:cs/>
          <w:lang w:val="ar_AE" w:bidi="ar_AE"/>
        </w:rPr>
        <w:t>عندما رأت ميكال الملك داود يقفز ويرقص أمام الرب، احتقرته في قلبها.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١٧</w:t>
      </w:r>
      <w:r>
        <w:rPr>
          <w:rtl/>
          <w:cs/>
          <w:lang w:val="ar_AE" w:bidi="ar_AE"/>
        </w:rPr>
      </w:r>
    </w:p>
    <w:p>
      <w:pPr>
        <w:bidi/>
      </w:pPr>
      <w:r>
        <w:rPr>
          <w:rtl/>
          <w:cs/>
          <w:lang w:val="ar_AE" w:bidi="ar_AE"/>
        </w:rPr>
      </w:r>
      <w:r>
        <w:rPr>
          <w:b/>
          <w:rtl/>
          <w:cs/>
          <w:lang w:val="ar_AE" w:bidi="ar_AE"/>
        </w:rPr>
        <w:t>بعد أن وُضِعَ تابوت الرب في مكانه، ما هي التقدمات التي قدّمها داود للرب؟</w:t>
      </w:r>
    </w:p>
    <w:p>
      <w:pPr>
        <w:bidi/>
      </w:pPr>
      <w:r>
        <w:rPr>
          <w:rtl/>
          <w:cs/>
          <w:lang w:val="ar_AE" w:bidi="ar_AE"/>
        </w:rPr>
      </w:r>
      <w:r>
        <w:rPr>
          <w:rtl/>
          <w:cs/>
          <w:lang w:val="ar_AE" w:bidi="ar_AE"/>
        </w:rPr>
        <w:t>قدَّم داود محرقات وذبائح سلامة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١٩</w:t>
      </w:r>
      <w:r>
        <w:rPr>
          <w:rtl/>
          <w:cs/>
          <w:lang w:val="ar_AE" w:bidi="ar_AE"/>
        </w:rPr>
      </w:r>
    </w:p>
    <w:p>
      <w:pPr>
        <w:bidi/>
      </w:pPr>
      <w:r>
        <w:rPr>
          <w:rtl/>
          <w:cs/>
          <w:lang w:val="ar_AE" w:bidi="ar_AE"/>
        </w:rPr>
      </w:r>
      <w:r>
        <w:rPr>
          <w:b/>
          <w:rtl/>
          <w:cs/>
          <w:lang w:val="ar_AE" w:bidi="ar_AE"/>
        </w:rPr>
        <w:t>ما الذي قسّمه داود على جميع الشعب، رجالًا ونساءً؟</w:t>
      </w:r>
    </w:p>
    <w:p>
      <w:pPr>
        <w:bidi/>
      </w:pPr>
      <w:r>
        <w:rPr>
          <w:rtl/>
          <w:cs/>
          <w:lang w:val="ar_AE" w:bidi="ar_AE"/>
        </w:rPr>
      </w:r>
      <w:r>
        <w:rPr>
          <w:rtl/>
          <w:cs/>
          <w:lang w:val="ar_AE" w:bidi="ar_AE"/>
        </w:rPr>
        <w:t>قَسَمَ عَلَى جَمِيعِ ٱلشَّعْبِ، عَلَى كُلِّ جُمْهُورِ إِسْرَائِيلَ رِجَالًا وَنِسَاءً، عَلَى كُلِّ وَاحِدٍ رَغِيفَ خُبْزٍ وَكَأْسَ خَمْرٍ وَقُرْصَ زَبِيبٍ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٢٠</w:t>
      </w:r>
      <w:r>
        <w:rPr>
          <w:rtl/>
          <w:cs/>
          <w:lang w:val="ar_AE" w:bidi="ar_AE"/>
        </w:rPr>
      </w:r>
    </w:p>
    <w:p>
      <w:pPr>
        <w:bidi/>
      </w:pPr>
      <w:r>
        <w:rPr>
          <w:rtl/>
          <w:cs/>
          <w:lang w:val="ar_AE" w:bidi="ar_AE"/>
        </w:rPr>
      </w:r>
      <w:r>
        <w:rPr>
          <w:b/>
          <w:rtl/>
          <w:cs/>
          <w:lang w:val="ar_AE" w:bidi="ar_AE"/>
        </w:rPr>
        <w:t>ماذا قالت ميكال، ابنة شاول، لداود؟</w:t>
      </w:r>
    </w:p>
    <w:p>
      <w:pPr>
        <w:bidi/>
      </w:pPr>
      <w:r>
        <w:rPr>
          <w:rtl/>
          <w:cs/>
          <w:lang w:val="ar_AE" w:bidi="ar_AE"/>
        </w:rPr>
      </w:r>
      <w:r>
        <w:rPr>
          <w:rtl/>
          <w:cs/>
          <w:lang w:val="ar_AE" w:bidi="ar_AE"/>
        </w:rPr>
        <w:t>قالت ميكال لداود، "</w:t>
      </w:r>
      <w:r>
        <w:rPr>
          <w:rtl/>
          <w:cs/>
          <w:lang w:val="ar_AE" w:bidi="ar_AE"/>
        </w:rPr>
        <w:t>مَا كَانَ أَكْرَمَ مَلِكَ إِسْرَائِيلَ ٱلْيَوْمَ، حَيْثُ تَكَشَّفَ ٱلْيَوْمَ فِي أَعْيُنِ إِمَاءِ عَبِيدِهِ كَمَا يَتَكَشَّفُ أَحَدُ ٱلسُّفَهَاءِ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٢١–٢٢</w:t>
      </w:r>
      <w:r>
        <w:rPr>
          <w:rtl/>
          <w:cs/>
          <w:lang w:val="ar_AE" w:bidi="ar_AE"/>
        </w:rPr>
      </w:r>
    </w:p>
    <w:p>
      <w:pPr>
        <w:bidi/>
      </w:pPr>
      <w:r>
        <w:rPr>
          <w:rtl/>
          <w:cs/>
          <w:lang w:val="ar_AE" w:bidi="ar_AE"/>
        </w:rPr>
      </w:r>
      <w:r>
        <w:rPr>
          <w:b/>
          <w:rtl/>
          <w:cs/>
          <w:lang w:val="ar_AE" w:bidi="ar_AE"/>
        </w:rPr>
        <w:t>كيف كانت ردود داود على انتهار ميكال؟</w:t>
      </w:r>
    </w:p>
    <w:p>
      <w:pPr>
        <w:bidi/>
      </w:pPr>
      <w:r>
        <w:rPr>
          <w:rtl/>
          <w:cs/>
          <w:lang w:val="ar_AE" w:bidi="ar_AE"/>
        </w:rPr>
      </w:r>
      <w:r>
        <w:rPr>
          <w:rtl/>
          <w:cs/>
          <w:lang w:val="ar_AE" w:bidi="ar_AE"/>
        </w:rPr>
        <w:t>قال داود إنه قفز ورقص أمام يهوه، وأنه سيكون فرحًا أمام يهوه، وأنه سيُذل في عينيه، لكنه سيُكرم بين الإماء.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w:t>
      </w:r>
      <w:r>
        <w:rPr>
          <w:rtl/>
          <w:cs/>
          <w:lang w:val="ar_AE" w:bidi="ar_AE"/>
        </w:rPr>
      </w:r>
    </w:p>
    <w:p>
      <w:pPr>
        <w:bidi/>
      </w:pPr>
      <w:r>
        <w:rPr>
          <w:rtl/>
          <w:cs/>
          <w:lang w:val="ar_AE" w:bidi="ar_AE"/>
        </w:rPr>
      </w:r>
      <w:r>
        <w:rPr>
          <w:b/>
          <w:rtl/>
          <w:cs/>
          <w:lang w:val="ar_AE" w:bidi="ar_AE"/>
        </w:rPr>
        <w:t>ماذا منح الرب لداود؟</w:t>
      </w:r>
    </w:p>
    <w:p>
      <w:pPr>
        <w:bidi/>
      </w:pPr>
      <w:r>
        <w:rPr>
          <w:rtl/>
          <w:cs/>
          <w:lang w:val="ar_AE" w:bidi="ar_AE"/>
        </w:rPr>
      </w:r>
      <w:r>
        <w:rPr>
          <w:rtl/>
          <w:cs/>
          <w:lang w:val="ar_AE" w:bidi="ar_AE"/>
        </w:rPr>
        <w:t>منح الرب لداود الراحة من جميع أعدائه المحيطين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w:t>
      </w:r>
      <w:r>
        <w:rPr>
          <w:rtl/>
          <w:cs/>
          <w:lang w:val="ar_AE" w:bidi="ar_AE"/>
        </w:rPr>
      </w:r>
    </w:p>
    <w:p>
      <w:pPr>
        <w:bidi/>
      </w:pPr>
      <w:r>
        <w:rPr>
          <w:rtl/>
          <w:cs/>
          <w:lang w:val="ar_AE" w:bidi="ar_AE"/>
        </w:rPr>
      </w:r>
      <w:r>
        <w:rPr>
          <w:b/>
          <w:rtl/>
          <w:cs/>
          <w:lang w:val="ar_AE" w:bidi="ar_AE"/>
        </w:rPr>
        <w:t>ماذا قال الملك للنبي ناثان؟</w:t>
      </w:r>
    </w:p>
    <w:p>
      <w:pPr>
        <w:bidi/>
      </w:pPr>
      <w:r>
        <w:rPr>
          <w:rtl/>
          <w:cs/>
          <w:lang w:val="ar_AE" w:bidi="ar_AE"/>
        </w:rPr>
      </w:r>
      <w:r>
        <w:rPr>
          <w:rtl/>
          <w:cs/>
          <w:lang w:val="ar_AE" w:bidi="ar_AE"/>
        </w:rPr>
        <w:t>قال الملك لناثان النبي: "</w:t>
      </w:r>
      <w:r>
        <w:rPr>
          <w:rtl/>
          <w:cs/>
          <w:lang w:val="ar_AE" w:bidi="ar_AE"/>
        </w:rPr>
        <w:t>ٱنْظُرْ. إِنِّي سَاكِنٌ فِي بَيْتٍ مِنْ أَرْزٍ، وَتَابُوتُ ٱللهِ سَاكِنٌ دَاخِلَ ٱلشُّقَقِ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٣–٤</w:t>
      </w:r>
      <w:r>
        <w:rPr>
          <w:rtl/>
          <w:cs/>
          <w:lang w:val="ar_AE" w:bidi="ar_AE"/>
        </w:rPr>
      </w:r>
    </w:p>
    <w:p>
      <w:pPr>
        <w:bidi/>
      </w:pPr>
      <w:r>
        <w:rPr>
          <w:rtl/>
          <w:cs/>
          <w:lang w:val="ar_AE" w:bidi="ar_AE"/>
        </w:rPr>
      </w:r>
      <w:r>
        <w:rPr>
          <w:b/>
          <w:rtl/>
          <w:cs/>
          <w:lang w:val="ar_AE" w:bidi="ar_AE"/>
        </w:rPr>
        <w:t>ما الذي قاله ناثان لداود قبل أن يستقبل كلمة الرب؟</w:t>
      </w:r>
    </w:p>
    <w:p>
      <w:pPr>
        <w:bidi/>
      </w:pPr>
      <w:r>
        <w:rPr>
          <w:rtl/>
          <w:cs/>
          <w:lang w:val="ar_AE" w:bidi="ar_AE"/>
        </w:rPr>
      </w:r>
      <w:r>
        <w:rPr>
          <w:rtl/>
          <w:cs/>
          <w:lang w:val="ar_AE" w:bidi="ar_AE"/>
        </w:rPr>
        <w:t>قال ناثان لداود، "</w:t>
      </w:r>
      <w:r>
        <w:rPr>
          <w:rtl/>
          <w:cs/>
          <w:lang w:val="ar_AE" w:bidi="ar_AE"/>
        </w:rPr>
        <w:t>ٱذْهَب ٱفْعَلْ كُلَّ مَا بِقَلْبِكَ، لِأَنَّ ٱلرَّبَّ مَعَكَ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٧</w:t>
      </w:r>
      <w:r>
        <w:rPr>
          <w:rtl/>
          <w:cs/>
          <w:lang w:val="ar_AE" w:bidi="ar_AE"/>
        </w:rPr>
      </w:r>
    </w:p>
    <w:p>
      <w:pPr>
        <w:bidi/>
      </w:pPr>
      <w:r>
        <w:rPr>
          <w:rtl/>
          <w:cs/>
          <w:lang w:val="ar_AE" w:bidi="ar_AE"/>
        </w:rPr>
      </w:r>
      <w:r>
        <w:rPr>
          <w:b/>
          <w:rtl/>
          <w:cs/>
          <w:lang w:val="ar_AE" w:bidi="ar_AE"/>
        </w:rPr>
        <w:t>ما السؤال الذي طرحه الرب على داود بشأن أي من قادة إسرائيل حتى ذلك الوقت؟</w:t>
      </w:r>
    </w:p>
    <w:p>
      <w:pPr>
        <w:bidi/>
      </w:pPr>
      <w:r>
        <w:rPr>
          <w:rtl/>
          <w:cs/>
          <w:lang w:val="ar_AE" w:bidi="ar_AE"/>
        </w:rPr>
      </w:r>
      <w:r>
        <w:rPr>
          <w:rtl/>
          <w:cs/>
          <w:lang w:val="ar_AE" w:bidi="ar_AE"/>
        </w:rPr>
        <w:t>سأل الرب داود إذا كان قد قال لأي من قضاة إسرائيل الذين عينهم: "</w:t>
      </w:r>
      <w:r>
        <w:rPr>
          <w:rtl/>
          <w:cs/>
          <w:lang w:val="ar_AE" w:bidi="ar_AE"/>
        </w:rPr>
        <w:t>لِمَاذَا لَمْ تَبْنُوا لِي بَيْتًا مِنَ ٱلْأَرْزِ؟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٨–٩</w:t>
      </w:r>
      <w:r>
        <w:rPr>
          <w:rtl/>
          <w:cs/>
          <w:lang w:val="ar_AE" w:bidi="ar_AE"/>
        </w:rPr>
      </w:r>
    </w:p>
    <w:p>
      <w:pPr>
        <w:bidi/>
      </w:pPr>
      <w:r>
        <w:rPr>
          <w:rtl/>
          <w:cs/>
          <w:lang w:val="ar_AE" w:bidi="ar_AE"/>
        </w:rPr>
      </w:r>
      <w:r>
        <w:rPr>
          <w:b/>
          <w:rtl/>
          <w:cs/>
          <w:lang w:val="ar_AE" w:bidi="ar_AE"/>
        </w:rPr>
        <w:t>ماذا قال الرب إنه قد فعل لداود؟</w:t>
      </w:r>
    </w:p>
    <w:p>
      <w:pPr>
        <w:bidi/>
      </w:pPr>
      <w:r>
        <w:rPr>
          <w:rtl/>
          <w:cs/>
          <w:lang w:val="ar_AE" w:bidi="ar_AE"/>
        </w:rPr>
      </w:r>
      <w:r>
        <w:rPr>
          <w:rtl/>
          <w:cs/>
          <w:lang w:val="ar_AE" w:bidi="ar_AE"/>
        </w:rPr>
        <w:t>قال الرب أنه جعل داود رئِيسًا عَلَى شَعْبِه إِسْرَائِيل. وَأنه كانْ مَعَه حَيْثُمَا تَوَجَّهْ، وَقَرَضْ جَمِيعَ أَعْدَائه مِنْ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١٠</w:t>
      </w:r>
      <w:r>
        <w:rPr>
          <w:rtl/>
          <w:cs/>
          <w:lang w:val="ar_AE" w:bidi="ar_AE"/>
        </w:rPr>
      </w:r>
    </w:p>
    <w:p>
      <w:pPr>
        <w:bidi/>
      </w:pPr>
      <w:r>
        <w:rPr>
          <w:rtl/>
          <w:cs/>
          <w:lang w:val="ar_AE" w:bidi="ar_AE"/>
        </w:rPr>
      </w:r>
      <w:r>
        <w:rPr>
          <w:b/>
          <w:rtl/>
          <w:cs/>
          <w:lang w:val="ar_AE" w:bidi="ar_AE"/>
        </w:rPr>
        <w:t>بماذا وعد الرب أن يفعل لإسرائيل؟</w:t>
      </w:r>
    </w:p>
    <w:p>
      <w:pPr>
        <w:bidi/>
      </w:pPr>
      <w:r>
        <w:rPr>
          <w:rtl/>
          <w:cs/>
          <w:lang w:val="ar_AE" w:bidi="ar_AE"/>
        </w:rPr>
      </w:r>
      <w:r>
        <w:rPr>
          <w:rtl/>
          <w:cs/>
          <w:lang w:val="ar_AE" w:bidi="ar_AE"/>
        </w:rPr>
        <w:t>قال الرب إنه سيخصص لهم مكانًا ويغرسهم هناك، ليعيشوا في موطنهم الخاص دون أن يتعرضوا للاضطراب مرة أخرى، وأن الأشرار لن يذللونهم كما في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١٢–١٣</w:t>
      </w:r>
      <w:r>
        <w:rPr>
          <w:rtl/>
          <w:cs/>
          <w:lang w:val="ar_AE" w:bidi="ar_AE"/>
        </w:rPr>
      </w:r>
    </w:p>
    <w:p>
      <w:pPr>
        <w:bidi/>
      </w:pPr>
      <w:r>
        <w:rPr>
          <w:rtl/>
          <w:cs/>
          <w:lang w:val="ar_AE" w:bidi="ar_AE"/>
        </w:rPr>
      </w:r>
      <w:r>
        <w:rPr>
          <w:b/>
          <w:rtl/>
          <w:cs/>
          <w:lang w:val="ar_AE" w:bidi="ar_AE"/>
        </w:rPr>
        <w:t>من الذي قال الرب إنه سيبني له بيتًا؟</w:t>
      </w:r>
    </w:p>
    <w:p>
      <w:pPr>
        <w:bidi/>
      </w:pPr>
      <w:r>
        <w:rPr>
          <w:rtl/>
          <w:cs/>
          <w:lang w:val="ar_AE" w:bidi="ar_AE"/>
        </w:rPr>
      </w:r>
      <w:r>
        <w:rPr>
          <w:rtl/>
          <w:cs/>
          <w:lang w:val="ar_AE" w:bidi="ar_AE"/>
        </w:rPr>
        <w:t>قال الرب إنه سيقيم نسلًا من داود، من أحشاء داود، ليبني بيتًا لاسم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١٦</w:t>
      </w:r>
      <w:r>
        <w:rPr>
          <w:rtl/>
          <w:cs/>
          <w:lang w:val="ar_AE" w:bidi="ar_AE"/>
        </w:rPr>
      </w:r>
    </w:p>
    <w:p>
      <w:pPr>
        <w:bidi/>
      </w:pPr>
      <w:r>
        <w:rPr>
          <w:rtl/>
          <w:cs/>
          <w:lang w:val="ar_AE" w:bidi="ar_AE"/>
        </w:rPr>
      </w:r>
      <w:r>
        <w:rPr>
          <w:b/>
          <w:rtl/>
          <w:cs/>
          <w:lang w:val="ar_AE" w:bidi="ar_AE"/>
        </w:rPr>
        <w:t>ماذا قال الرب عن بيت داود ومملكته؟</w:t>
      </w:r>
    </w:p>
    <w:p>
      <w:pPr>
        <w:bidi/>
      </w:pPr>
      <w:r>
        <w:rPr>
          <w:rtl/>
          <w:cs/>
          <w:lang w:val="ar_AE" w:bidi="ar_AE"/>
        </w:rPr>
      </w:r>
      <w:r>
        <w:rPr>
          <w:rtl/>
          <w:cs/>
          <w:lang w:val="ar_AE" w:bidi="ar_AE"/>
        </w:rPr>
        <w:t>قال الرب إن بيت داود ومملكته سيثبتان إلى الأبد أمام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١٨–٢٠</w:t>
      </w:r>
      <w:r>
        <w:rPr>
          <w:rtl/>
          <w:cs/>
          <w:lang w:val="ar_AE" w:bidi="ar_AE"/>
        </w:rPr>
      </w:r>
    </w:p>
    <w:p>
      <w:pPr>
        <w:bidi/>
      </w:pPr>
      <w:r>
        <w:rPr>
          <w:rtl/>
          <w:cs/>
          <w:lang w:val="ar_AE" w:bidi="ar_AE"/>
        </w:rPr>
      </w:r>
      <w:r>
        <w:rPr>
          <w:b/>
          <w:rtl/>
          <w:cs/>
          <w:lang w:val="ar_AE" w:bidi="ar_AE"/>
        </w:rPr>
        <w:t>ماذا فعل داود بعد أن تحدث ناثان إليه بكل الكلمات التي قالها الرب وأخبره عن الرؤية كاملة؟</w:t>
      </w:r>
    </w:p>
    <w:p>
      <w:pPr>
        <w:bidi/>
      </w:pPr>
      <w:r>
        <w:rPr>
          <w:rtl/>
          <w:cs/>
          <w:lang w:val="ar_AE" w:bidi="ar_AE"/>
        </w:rPr>
      </w:r>
      <w:r>
        <w:rPr>
          <w:rtl/>
          <w:cs/>
          <w:lang w:val="ar_AE" w:bidi="ar_AE"/>
        </w:rPr>
        <w:t>دخل داود وجلس أمام الرب وتحدث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٢٠</w:t>
      </w:r>
      <w:r>
        <w:rPr>
          <w:rtl/>
          <w:cs/>
          <w:lang w:val="ar_AE" w:bidi="ar_AE"/>
        </w:rPr>
      </w:r>
    </w:p>
    <w:p>
      <w:pPr>
        <w:bidi/>
      </w:pPr>
      <w:r>
        <w:rPr>
          <w:rtl/>
          <w:cs/>
          <w:lang w:val="ar_AE" w:bidi="ar_AE"/>
        </w:rPr>
      </w:r>
      <w:r>
        <w:rPr>
          <w:b/>
          <w:rtl/>
          <w:cs/>
          <w:lang w:val="ar_AE" w:bidi="ar_AE"/>
        </w:rPr>
        <w:t>بعد سماع كل النبوة المتعلقة بداود وعائلته، ماذا قال داود إن الرب قد فعل له؟</w:t>
      </w:r>
    </w:p>
    <w:p>
      <w:pPr>
        <w:bidi/>
      </w:pPr>
      <w:r>
        <w:rPr>
          <w:rtl/>
          <w:cs/>
          <w:lang w:val="ar_AE" w:bidi="ar_AE"/>
        </w:rPr>
      </w:r>
      <w:r>
        <w:rPr>
          <w:rtl/>
          <w:cs/>
          <w:lang w:val="ar_AE" w:bidi="ar_AE"/>
        </w:rPr>
        <w:t>قال داود أن الرب قد أكرم عبده،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٢١</w:t>
      </w:r>
      <w:r>
        <w:rPr>
          <w:rtl/>
          <w:cs/>
          <w:lang w:val="ar_AE" w:bidi="ar_AE"/>
        </w:rPr>
      </w:r>
    </w:p>
    <w:p>
      <w:pPr>
        <w:bidi/>
      </w:pPr>
      <w:r>
        <w:rPr>
          <w:rtl/>
          <w:cs/>
          <w:lang w:val="ar_AE" w:bidi="ar_AE"/>
        </w:rPr>
      </w:r>
      <w:r>
        <w:rPr>
          <w:b/>
          <w:rtl/>
          <w:cs/>
          <w:lang w:val="ar_AE" w:bidi="ar_AE"/>
        </w:rPr>
        <w:t>ماذا قال داود عن سبب قيام الرب بهذه العظائم وكشفها له؟</w:t>
      </w:r>
    </w:p>
    <w:p>
      <w:pPr>
        <w:bidi/>
      </w:pPr>
      <w:r>
        <w:rPr>
          <w:rtl/>
          <w:cs/>
          <w:lang w:val="ar_AE" w:bidi="ar_AE"/>
        </w:rPr>
      </w:r>
      <w:r>
        <w:rPr>
          <w:rtl/>
          <w:cs/>
          <w:lang w:val="ar_AE" w:bidi="ar_AE"/>
        </w:rPr>
        <w:t>قال داود إن الرب فعل هذا من أجل كلمة الرب ولتحقيق ما في قلب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٢٣</w:t>
      </w:r>
      <w:r>
        <w:rPr>
          <w:rtl/>
          <w:cs/>
          <w:lang w:val="ar_AE" w:bidi="ar_AE"/>
        </w:rPr>
      </w:r>
    </w:p>
    <w:p>
      <w:pPr>
        <w:bidi/>
      </w:pPr>
      <w:r>
        <w:rPr>
          <w:rtl/>
          <w:cs/>
          <w:lang w:val="ar_AE" w:bidi="ar_AE"/>
        </w:rPr>
      </w:r>
      <w:r>
        <w:rPr>
          <w:b/>
          <w:rtl/>
          <w:cs/>
          <w:lang w:val="ar_AE" w:bidi="ar_AE"/>
        </w:rPr>
        <w:t>ماذا قال داود عن سبب لفداء الله لإسرائيل؟</w:t>
      </w:r>
    </w:p>
    <w:p>
      <w:pPr>
        <w:bidi/>
      </w:pPr>
      <w:r>
        <w:rPr>
          <w:rtl/>
          <w:cs/>
          <w:lang w:val="ar_AE" w:bidi="ar_AE"/>
        </w:rPr>
      </w:r>
      <w:r>
        <w:rPr>
          <w:rtl/>
          <w:cs/>
          <w:lang w:val="ar_AE" w:bidi="ar_AE"/>
        </w:rPr>
        <w:t>قال داود إن الرب أنقذ إسرائيل ليصبحوا شعبًا لله، ليجعل له اسمًا، ويعمل العظائم والأمور المهيبة في أرض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٢٧</w:t>
      </w:r>
      <w:r>
        <w:rPr>
          <w:rtl/>
          <w:cs/>
          <w:lang w:val="ar_AE" w:bidi="ar_AE"/>
        </w:rPr>
      </w:r>
    </w:p>
    <w:p>
      <w:pPr>
        <w:bidi/>
      </w:pPr>
      <w:r>
        <w:rPr>
          <w:rtl/>
          <w:cs/>
          <w:lang w:val="ar_AE" w:bidi="ar_AE"/>
        </w:rPr>
      </w:r>
      <w:r>
        <w:rPr>
          <w:b/>
          <w:rtl/>
          <w:cs/>
          <w:lang w:val="ar_AE" w:bidi="ar_AE"/>
        </w:rPr>
        <w:t>كيف قال داود أنه وجد الشجاعة للصلاة إلى رب الجنود؟</w:t>
      </w:r>
    </w:p>
    <w:p>
      <w:pPr>
        <w:bidi/>
      </w:pPr>
      <w:r>
        <w:rPr>
          <w:rtl/>
          <w:cs/>
          <w:lang w:val="ar_AE" w:bidi="ar_AE"/>
        </w:rPr>
      </w:r>
      <w:r>
        <w:rPr>
          <w:rtl/>
          <w:cs/>
          <w:lang w:val="ar_AE" w:bidi="ar_AE"/>
        </w:rPr>
        <w:t>قال داود إنه وجد الشجاعة للصلاة لرب الجنود لأن رب الجنود قد كشف لداود أنه سيبني له بيتًا.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٢٨</w:t>
      </w:r>
      <w:r>
        <w:rPr>
          <w:rtl/>
          <w:cs/>
          <w:lang w:val="ar_AE" w:bidi="ar_AE"/>
        </w:rPr>
      </w:r>
    </w:p>
    <w:p>
      <w:pPr>
        <w:bidi/>
      </w:pPr>
      <w:r>
        <w:rPr>
          <w:rtl/>
          <w:cs/>
          <w:lang w:val="ar_AE" w:bidi="ar_AE"/>
        </w:rPr>
      </w:r>
      <w:r>
        <w:rPr>
          <w:b/>
          <w:rtl/>
          <w:cs/>
          <w:lang w:val="ar_AE" w:bidi="ar_AE"/>
        </w:rPr>
        <w:t>كيف نظر داود إلى كلمة الرب؟</w:t>
      </w:r>
    </w:p>
    <w:p>
      <w:pPr>
        <w:bidi/>
      </w:pPr>
      <w:r>
        <w:rPr>
          <w:rtl/>
          <w:cs/>
          <w:lang w:val="ar_AE" w:bidi="ar_AE"/>
        </w:rPr>
      </w:r>
      <w:r>
        <w:rPr>
          <w:rtl/>
          <w:cs/>
          <w:lang w:val="ar_AE" w:bidi="ar_AE"/>
        </w:rPr>
        <w:t>اعتبر داود كلمة الرب حق وجديرة بالثقة.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٢٩</w:t>
      </w:r>
      <w:r>
        <w:rPr>
          <w:rtl/>
          <w:cs/>
          <w:lang w:val="ar_AE" w:bidi="ar_AE"/>
        </w:rPr>
      </w:r>
    </w:p>
    <w:p>
      <w:pPr>
        <w:bidi/>
      </w:pPr>
      <w:r>
        <w:rPr>
          <w:rtl/>
          <w:cs/>
          <w:lang w:val="ar_AE" w:bidi="ar_AE"/>
        </w:rPr>
      </w:r>
      <w:r>
        <w:rPr>
          <w:b/>
          <w:rtl/>
          <w:cs/>
          <w:lang w:val="ar_AE" w:bidi="ar_AE"/>
        </w:rPr>
        <w:t>ماذا أراد داود من الرب أن يقوم به؟</w:t>
      </w:r>
    </w:p>
    <w:p>
      <w:pPr>
        <w:bidi/>
      </w:pPr>
      <w:r>
        <w:rPr>
          <w:rtl/>
          <w:cs/>
          <w:lang w:val="ar_AE" w:bidi="ar_AE"/>
        </w:rPr>
      </w:r>
      <w:r>
        <w:rPr>
          <w:rtl/>
          <w:cs/>
          <w:lang w:val="ar_AE" w:bidi="ar_AE"/>
        </w:rPr>
        <w:t>أراد داود أن ينفذ الرب ما وعد به داود وأن يبارك بيت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w:t>
      </w:r>
      <w:r>
        <w:rPr>
          <w:rtl/>
          <w:cs/>
          <w:lang w:val="ar_AE" w:bidi="ar_AE"/>
        </w:rPr>
      </w:r>
    </w:p>
    <w:p>
      <w:pPr>
        <w:bidi/>
      </w:pPr>
      <w:r>
        <w:rPr>
          <w:rtl/>
          <w:cs/>
          <w:lang w:val="ar_AE" w:bidi="ar_AE"/>
        </w:rPr>
      </w:r>
      <w:r>
        <w:rPr>
          <w:b/>
          <w:rtl/>
          <w:cs/>
          <w:lang w:val="ar_AE" w:bidi="ar_AE"/>
        </w:rPr>
        <w:t>ما الذي حققه داود من مهاجمة الفلسطينيين وهزيمتهم؟</w:t>
      </w:r>
    </w:p>
    <w:p>
      <w:pPr>
        <w:bidi/>
      </w:pPr>
      <w:r>
        <w:rPr>
          <w:rtl/>
          <w:cs/>
          <w:lang w:val="ar_AE" w:bidi="ar_AE"/>
        </w:rPr>
      </w:r>
      <w:r>
        <w:rPr>
          <w:rtl/>
          <w:cs/>
          <w:lang w:val="ar_AE" w:bidi="ar_AE"/>
        </w:rPr>
        <w:t>أَخَذَ دَاوُدُ «زِمَامَ ٱلْقَصَبَةِ» مِنْ يَدِ ٱلْفِلِسْطِينِيِّينَ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٢</w:t>
      </w:r>
      <w:r>
        <w:rPr>
          <w:rtl/>
          <w:cs/>
          <w:lang w:val="ar_AE" w:bidi="ar_AE"/>
        </w:rPr>
      </w:r>
    </w:p>
    <w:p>
      <w:pPr>
        <w:bidi/>
      </w:pPr>
      <w:r>
        <w:rPr>
          <w:rtl/>
          <w:cs/>
          <w:lang w:val="ar_AE" w:bidi="ar_AE"/>
        </w:rPr>
      </w:r>
      <w:r>
        <w:rPr>
          <w:b/>
          <w:rtl/>
          <w:cs/>
          <w:lang w:val="ar_AE" w:bidi="ar_AE"/>
        </w:rPr>
        <w:t>بعد أن هزم داود موآب، كيف قرر من سيعيش ومن سيموت من رجال موآب؟</w:t>
      </w:r>
    </w:p>
    <w:p>
      <w:pPr>
        <w:bidi/>
      </w:pPr>
      <w:r>
        <w:rPr>
          <w:rtl/>
          <w:cs/>
          <w:lang w:val="ar_AE" w:bidi="ar_AE"/>
        </w:rPr>
      </w:r>
      <w:r>
        <w:rPr>
          <w:rtl/>
          <w:cs/>
          <w:lang w:val="ar_AE" w:bidi="ar_AE"/>
        </w:rPr>
        <w:t>قرر داود أي من رجال موآب سيعيش أو يموت بجعلهم يستلقون على الأرض، حيث قاس خطين لمن سيُقتل وخطًا كاملًا لمن سيبقى على قيد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٢ (#٢)</w:t>
      </w:r>
      <w:r>
        <w:rPr>
          <w:rtl/>
          <w:cs/>
          <w:lang w:val="ar_AE" w:bidi="ar_AE"/>
        </w:rPr>
      </w:r>
    </w:p>
    <w:p>
      <w:pPr>
        <w:bidi/>
      </w:pPr>
      <w:r>
        <w:rPr>
          <w:rtl/>
          <w:cs/>
          <w:lang w:val="ar_AE" w:bidi="ar_AE"/>
        </w:rPr>
      </w:r>
      <w:r>
        <w:rPr>
          <w:b/>
          <w:rtl/>
          <w:cs/>
          <w:lang w:val="ar_AE" w:bidi="ar_AE"/>
        </w:rPr>
        <w:t>ماذا حدث للموآبيين الذين ظلوا على قيد الحياة؟</w:t>
      </w:r>
    </w:p>
    <w:p>
      <w:pPr>
        <w:bidi/>
      </w:pPr>
      <w:r>
        <w:rPr>
          <w:rtl/>
          <w:cs/>
          <w:lang w:val="ar_AE" w:bidi="ar_AE"/>
        </w:rPr>
      </w:r>
      <w:r>
        <w:rPr>
          <w:rtl/>
          <w:cs/>
          <w:lang w:val="ar_AE" w:bidi="ar_AE"/>
        </w:rPr>
        <w:t>أ</w:t>
      </w:r>
      <w:r>
        <w:rPr>
          <w:rtl/>
          <w:cs/>
          <w:lang w:val="ar_AE" w:bidi="ar_AE"/>
        </w:rPr>
        <w:t>وَصَارَ ٱلْمُوآبِيُّونَ عَبِيدًا لِدَاوُدَ يُقَدِّمُونَ هَدَايَا (الجزية)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٤</w:t>
      </w:r>
      <w:r>
        <w:rPr>
          <w:rtl/>
          <w:cs/>
          <w:lang w:val="ar_AE" w:bidi="ar_AE"/>
        </w:rPr>
      </w:r>
    </w:p>
    <w:p>
      <w:pPr>
        <w:bidi/>
      </w:pPr>
      <w:r>
        <w:rPr>
          <w:rtl/>
          <w:cs/>
          <w:lang w:val="ar_AE" w:bidi="ar_AE"/>
        </w:rPr>
      </w:r>
      <w:r>
        <w:rPr>
          <w:b/>
          <w:rtl/>
          <w:cs/>
          <w:lang w:val="ar_AE" w:bidi="ar_AE"/>
        </w:rPr>
        <w:t xml:space="preserve">ما الذي استولى عليه داود من </w:t>
      </w:r>
      <w:r>
        <w:rPr>
          <w:b/>
          <w:rtl/>
          <w:cs/>
          <w:lang w:val="ar_AE" w:bidi="ar_AE"/>
        </w:rPr>
        <w:t>هدد عزر بن رحوب، ملك صوبة</w:t>
      </w:r>
      <w:r>
        <w:rPr>
          <w:b/>
          <w:rtl/>
          <w:cs/>
          <w:lang w:val="ar_AE" w:bidi="ar_AE"/>
        </w:rPr>
        <w:t>؟</w:t>
      </w:r>
    </w:p>
    <w:p>
      <w:pPr>
        <w:bidi/>
      </w:pPr>
      <w:r>
        <w:rPr>
          <w:rtl/>
          <w:cs/>
          <w:lang w:val="ar_AE" w:bidi="ar_AE"/>
        </w:rPr>
      </w:r>
      <w:r>
        <w:rPr>
          <w:rtl/>
          <w:cs/>
          <w:lang w:val="ar_AE" w:bidi="ar_AE"/>
        </w:rPr>
        <w:t xml:space="preserve">أخذ داود منه </w:t>
      </w:r>
      <w:r>
        <w:rPr>
          <w:rtl/>
          <w:cs/>
          <w:lang w:val="ar_AE" w:bidi="ar_AE"/>
        </w:rPr>
        <w:t>أَلْفًا وَسَبْعَ مِئَةِ فَارِسٍ وَعِشْرِينَ أَلْفَ رَاجِلٍ (مُشاة)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٥</w:t>
      </w:r>
      <w:r>
        <w:rPr>
          <w:rtl/>
          <w:cs/>
          <w:lang w:val="ar_AE" w:bidi="ar_AE"/>
        </w:rPr>
      </w:r>
    </w:p>
    <w:p>
      <w:pPr>
        <w:bidi/>
      </w:pPr>
      <w:r>
        <w:rPr>
          <w:rtl/>
          <w:cs/>
          <w:lang w:val="ar_AE" w:bidi="ar_AE"/>
        </w:rPr>
      </w:r>
      <w:r>
        <w:rPr>
          <w:b/>
          <w:rtl/>
          <w:cs/>
          <w:lang w:val="ar_AE" w:bidi="ar_AE"/>
        </w:rPr>
        <w:t xml:space="preserve">ماذا فعل دَاوُد بالأراميين في دِمَشْق عندما جاؤوا لمساعدة هَدَد </w:t>
      </w:r>
      <w:r>
        <w:rPr>
          <w:b/>
          <w:rtl/>
          <w:cs/>
          <w:lang w:val="ar_AE" w:bidi="ar_AE"/>
        </w:rPr>
        <w:t xml:space="preserve">عزر ملك </w:t>
      </w:r>
      <w:r>
        <w:rPr>
          <w:b/>
          <w:rtl/>
          <w:cs/>
          <w:lang w:val="ar_AE" w:bidi="ar_AE"/>
        </w:rPr>
        <w:t>صُوبَة؟</w:t>
      </w:r>
    </w:p>
    <w:p>
      <w:pPr>
        <w:bidi/>
      </w:pPr>
      <w:r>
        <w:rPr>
          <w:rtl/>
          <w:cs/>
          <w:lang w:val="ar_AE" w:bidi="ar_AE"/>
        </w:rPr>
      </w:r>
      <w:r>
        <w:rPr>
          <w:rtl/>
          <w:cs/>
          <w:lang w:val="ar_AE" w:bidi="ar_AE"/>
        </w:rPr>
        <w:t>قَتَلَ داود اثنين وعشرين ألف رجل من الآراميين.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٦</w:t>
      </w:r>
      <w:r>
        <w:rPr>
          <w:rtl/>
          <w:cs/>
          <w:lang w:val="ar_AE" w:bidi="ar_AE"/>
        </w:rPr>
      </w:r>
    </w:p>
    <w:p>
      <w:pPr>
        <w:bidi/>
      </w:pPr>
      <w:r>
        <w:rPr>
          <w:rtl/>
          <w:cs/>
          <w:lang w:val="ar_AE" w:bidi="ar_AE"/>
        </w:rPr>
      </w:r>
      <w:r>
        <w:rPr>
          <w:b/>
          <w:rtl/>
          <w:cs/>
          <w:lang w:val="ar_AE" w:bidi="ar_AE"/>
        </w:rPr>
        <w:t>لماذا كان داود منتصرًا؟</w:t>
      </w:r>
    </w:p>
    <w:p>
      <w:pPr>
        <w:bidi/>
      </w:pPr>
      <w:r>
        <w:rPr>
          <w:rtl/>
          <w:cs/>
          <w:lang w:val="ar_AE" w:bidi="ar_AE"/>
        </w:rPr>
      </w:r>
      <w:r>
        <w:rPr>
          <w:rtl/>
          <w:cs/>
          <w:lang w:val="ar_AE" w:bidi="ar_AE"/>
        </w:rPr>
        <w:t>منح الرب النصرة ل</w:t>
      </w:r>
      <w:r>
        <w:rPr>
          <w:rtl/>
          <w:cs/>
          <w:lang w:val="ar_AE" w:bidi="ar_AE"/>
        </w:rPr>
        <w:t>دَاوُد حَيْثُمَا تَوَجَّهَ.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١٠</w:t>
      </w:r>
      <w:r>
        <w:rPr>
          <w:rtl/>
          <w:cs/>
          <w:lang w:val="ar_AE" w:bidi="ar_AE"/>
        </w:rPr>
      </w:r>
    </w:p>
    <w:p>
      <w:pPr>
        <w:bidi/>
      </w:pPr>
      <w:r>
        <w:rPr>
          <w:rtl/>
          <w:cs/>
          <w:lang w:val="ar_AE" w:bidi="ar_AE"/>
        </w:rPr>
      </w:r>
      <w:r>
        <w:rPr>
          <w:b/>
          <w:rtl/>
          <w:cs/>
          <w:lang w:val="ar_AE" w:bidi="ar_AE"/>
        </w:rPr>
        <w:t xml:space="preserve">ماذا فعل تُوعي، ملك حماة، لداود عندما سمع أن داود قد هزم جيش </w:t>
      </w:r>
      <w:r>
        <w:rPr>
          <w:b/>
          <w:rtl/>
          <w:cs/>
          <w:lang w:val="ar_AE" w:bidi="ar_AE"/>
        </w:rPr>
        <w:t>هدد عزر</w:t>
      </w:r>
      <w:r>
        <w:rPr>
          <w:b/>
          <w:rtl/>
          <w:cs/>
          <w:lang w:val="ar_AE" w:bidi="ar_AE"/>
        </w:rPr>
        <w:t xml:space="preserve"> بالكامل؟</w:t>
      </w:r>
    </w:p>
    <w:p>
      <w:pPr>
        <w:bidi/>
      </w:pPr>
      <w:r>
        <w:rPr>
          <w:rtl/>
          <w:cs/>
          <w:lang w:val="ar_AE" w:bidi="ar_AE"/>
        </w:rPr>
      </w:r>
      <w:r>
        <w:rPr>
          <w:rtl/>
          <w:cs/>
          <w:lang w:val="ar_AE" w:bidi="ar_AE"/>
        </w:rPr>
        <w:t xml:space="preserve">أرسل تُوعي ابنه، هَدورَام، إلى دَاود لتحيته ومباركته، </w:t>
      </w:r>
      <w:r>
        <w:rPr>
          <w:rtl/>
          <w:cs/>
          <w:lang w:val="ar_AE" w:bidi="ar_AE"/>
        </w:rPr>
        <w:t>وكان بيده آنية فضة و آنية ذهب و آنية نحاس.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١١</w:t>
      </w:r>
      <w:r>
        <w:rPr>
          <w:rtl/>
          <w:cs/>
          <w:lang w:val="ar_AE" w:bidi="ar_AE"/>
        </w:rPr>
      </w:r>
    </w:p>
    <w:p>
      <w:pPr>
        <w:bidi/>
      </w:pPr>
      <w:r>
        <w:rPr>
          <w:rtl/>
          <w:cs/>
          <w:lang w:val="ar_AE" w:bidi="ar_AE"/>
        </w:rPr>
      </w:r>
      <w:r>
        <w:rPr>
          <w:b/>
          <w:rtl/>
          <w:cs/>
          <w:lang w:val="ar_AE" w:bidi="ar_AE"/>
        </w:rPr>
        <w:t>ماذا فعل داود بالفضة والذهب التي أخذها من الأمم التي أخضعها؟</w:t>
      </w:r>
    </w:p>
    <w:p>
      <w:pPr>
        <w:bidi/>
      </w:pPr>
      <w:r>
        <w:rPr>
          <w:rtl/>
          <w:cs/>
          <w:lang w:val="ar_AE" w:bidi="ar_AE"/>
        </w:rPr>
      </w:r>
      <w:r>
        <w:rPr>
          <w:rtl/>
          <w:cs/>
          <w:lang w:val="ar_AE" w:bidi="ar_AE"/>
        </w:rPr>
        <w:t>قدّس داود للرب كل الفضة والذهب التي أخذها من جميع الشعوب الذين أخضعهم.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١٣</w:t>
      </w:r>
      <w:r>
        <w:rPr>
          <w:rtl/>
          <w:cs/>
          <w:lang w:val="ar_AE" w:bidi="ar_AE"/>
        </w:rPr>
      </w:r>
    </w:p>
    <w:p>
      <w:pPr>
        <w:bidi/>
      </w:pPr>
      <w:r>
        <w:rPr>
          <w:rtl/>
          <w:cs/>
          <w:lang w:val="ar_AE" w:bidi="ar_AE"/>
        </w:rPr>
      </w:r>
      <w:r>
        <w:rPr>
          <w:b/>
          <w:rtl/>
          <w:cs/>
          <w:lang w:val="ar_AE" w:bidi="ar_AE"/>
        </w:rPr>
        <w:t>أين هاجم داود الآراميين؟</w:t>
      </w:r>
    </w:p>
    <w:p>
      <w:pPr>
        <w:bidi/>
      </w:pPr>
      <w:r>
        <w:rPr>
          <w:rtl/>
          <w:cs/>
          <w:lang w:val="ar_AE" w:bidi="ar_AE"/>
        </w:rPr>
      </w:r>
      <w:r>
        <w:rPr>
          <w:rtl/>
          <w:cs/>
          <w:lang w:val="ar_AE" w:bidi="ar_AE"/>
        </w:rPr>
        <w:t>انتصر داود على الآراميين في وادي الملح.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١٥</w:t>
      </w:r>
      <w:r>
        <w:rPr>
          <w:rtl/>
          <w:cs/>
          <w:lang w:val="ar_AE" w:bidi="ar_AE"/>
        </w:rPr>
      </w:r>
    </w:p>
    <w:p>
      <w:pPr>
        <w:bidi/>
      </w:pPr>
      <w:r>
        <w:rPr>
          <w:rtl/>
          <w:cs/>
          <w:lang w:val="ar_AE" w:bidi="ar_AE"/>
        </w:rPr>
      </w:r>
      <w:r>
        <w:rPr>
          <w:b/>
          <w:rtl/>
          <w:cs/>
          <w:lang w:val="ar_AE" w:bidi="ar_AE"/>
        </w:rPr>
        <w:t>ما الذي مارسه وطبّقه داود لجميع شعبه؟</w:t>
      </w:r>
    </w:p>
    <w:p>
      <w:pPr>
        <w:bidi/>
      </w:pPr>
      <w:r>
        <w:rPr>
          <w:rtl/>
          <w:cs/>
          <w:lang w:val="ar_AE" w:bidi="ar_AE"/>
        </w:rPr>
      </w:r>
      <w:r>
        <w:rPr>
          <w:rtl/>
          <w:cs/>
          <w:lang w:val="ar_AE" w:bidi="ar_AE"/>
        </w:rPr>
        <w:t>أقام داود القضاء والعدل لجميع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١٨</w:t>
      </w:r>
      <w:r>
        <w:rPr>
          <w:rtl/>
          <w:cs/>
          <w:lang w:val="ar_AE" w:bidi="ar_AE"/>
        </w:rPr>
      </w:r>
    </w:p>
    <w:p>
      <w:pPr>
        <w:bidi/>
      </w:pPr>
      <w:r>
        <w:rPr>
          <w:rtl/>
          <w:cs/>
          <w:lang w:val="ar_AE" w:bidi="ar_AE"/>
        </w:rPr>
      </w:r>
      <w:r>
        <w:rPr>
          <w:b/>
          <w:rtl/>
          <w:cs/>
          <w:lang w:val="ar_AE" w:bidi="ar_AE"/>
        </w:rPr>
        <w:t>من هم المشيرون الرئيسيون للملك داود؟</w:t>
      </w:r>
    </w:p>
    <w:p>
      <w:pPr>
        <w:bidi/>
      </w:pPr>
      <w:r>
        <w:rPr>
          <w:rtl/>
          <w:cs/>
          <w:lang w:val="ar_AE" w:bidi="ar_AE"/>
        </w:rPr>
      </w:r>
      <w:r>
        <w:rPr>
          <w:rtl/>
          <w:cs/>
          <w:lang w:val="ar_AE" w:bidi="ar_AE"/>
        </w:rPr>
        <w:t>كان أبناء الملك داود هم المشيرون الرئيسيون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٩: ١</w:t>
      </w:r>
      <w:r>
        <w:rPr>
          <w:rtl/>
          <w:cs/>
          <w:lang w:val="ar_AE" w:bidi="ar_AE"/>
        </w:rPr>
      </w:r>
    </w:p>
    <w:p>
      <w:pPr>
        <w:bidi/>
      </w:pPr>
      <w:r>
        <w:rPr>
          <w:rtl/>
          <w:cs/>
          <w:lang w:val="ar_AE" w:bidi="ar_AE"/>
        </w:rPr>
      </w:r>
      <w:r>
        <w:rPr>
          <w:b/>
          <w:rtl/>
          <w:cs/>
          <w:lang w:val="ar_AE" w:bidi="ar_AE"/>
        </w:rPr>
        <w:t>لماذا أراد داود أن يصنع معروفًا لأي شخص متبقٍ من عائلة شاول؟</w:t>
      </w:r>
    </w:p>
    <w:p>
      <w:pPr>
        <w:bidi/>
      </w:pPr>
      <w:r>
        <w:rPr>
          <w:rtl/>
          <w:cs/>
          <w:lang w:val="ar_AE" w:bidi="ar_AE"/>
        </w:rPr>
      </w:r>
      <w:r>
        <w:rPr>
          <w:rtl/>
          <w:cs/>
          <w:lang w:val="ar_AE" w:bidi="ar_AE"/>
        </w:rPr>
        <w:t>أراد داود أن يصنع معروفًا لأي شخص متبقٍ في عائلة شاول من أجل يوناثان.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٩: ٣</w:t>
      </w:r>
      <w:r>
        <w:rPr>
          <w:rtl/>
          <w:cs/>
          <w:lang w:val="ar_AE" w:bidi="ar_AE"/>
        </w:rPr>
      </w:r>
    </w:p>
    <w:p>
      <w:pPr>
        <w:bidi/>
      </w:pPr>
      <w:r>
        <w:rPr>
          <w:rtl/>
          <w:cs/>
          <w:lang w:val="ar_AE" w:bidi="ar_AE"/>
        </w:rPr>
      </w:r>
      <w:r>
        <w:rPr>
          <w:b/>
          <w:rtl/>
          <w:cs/>
          <w:lang w:val="ar_AE" w:bidi="ar_AE"/>
        </w:rPr>
        <w:t>كيف أجاب صِيبَا الملك عندما سُئل عما إذا كان هناك أي شخص متبقٍ في عائلة شاول يمكن للملك أن يصنع معه إحسان الله؟</w:t>
      </w:r>
    </w:p>
    <w:p>
      <w:pPr>
        <w:bidi/>
      </w:pPr>
      <w:r>
        <w:rPr>
          <w:rtl/>
          <w:cs/>
          <w:lang w:val="ar_AE" w:bidi="ar_AE"/>
        </w:rPr>
      </w:r>
      <w:r>
        <w:rPr>
          <w:rtl/>
          <w:cs/>
          <w:lang w:val="ar_AE" w:bidi="ar_AE"/>
        </w:rPr>
        <w:t xml:space="preserve">أجاب صِيبَا الملك بأنه يوجد </w:t>
      </w:r>
      <w:r>
        <w:rPr>
          <w:rtl/>
          <w:cs/>
          <w:lang w:val="ar_AE" w:bidi="ar_AE"/>
        </w:rPr>
        <w:t>بَعْدُ ٱبْنٌ لِيُونَاثَانَ أَعْرَجُ ٱلرِّجْلَيْنِ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٩: ٦</w:t>
      </w:r>
      <w:r>
        <w:rPr>
          <w:rtl/>
          <w:cs/>
          <w:lang w:val="ar_AE" w:bidi="ar_AE"/>
        </w:rPr>
      </w:r>
    </w:p>
    <w:p>
      <w:pPr>
        <w:bidi/>
      </w:pPr>
      <w:r>
        <w:rPr>
          <w:rtl/>
          <w:cs/>
          <w:lang w:val="ar_AE" w:bidi="ar_AE"/>
        </w:rPr>
      </w:r>
      <w:r>
        <w:rPr>
          <w:b/>
          <w:rtl/>
          <w:cs/>
          <w:lang w:val="ar_AE" w:bidi="ar_AE"/>
        </w:rPr>
        <w:t>من الذي تبقى من عائلة شاول؟</w:t>
      </w:r>
    </w:p>
    <w:p>
      <w:pPr>
        <w:bidi/>
      </w:pPr>
      <w:r>
        <w:rPr>
          <w:rtl/>
          <w:cs/>
          <w:lang w:val="ar_AE" w:bidi="ar_AE"/>
        </w:rPr>
      </w:r>
      <w:r>
        <w:rPr>
          <w:rtl/>
          <w:cs/>
          <w:lang w:val="ar_AE" w:bidi="ar_AE"/>
        </w:rPr>
        <w:t>تبقى مفيبوشث، ابن يوناثان، ابن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٩: ٧</w:t>
      </w:r>
      <w:r>
        <w:rPr>
          <w:rtl/>
          <w:cs/>
          <w:lang w:val="ar_AE" w:bidi="ar_AE"/>
        </w:rPr>
      </w:r>
    </w:p>
    <w:p>
      <w:pPr>
        <w:bidi/>
      </w:pPr>
      <w:r>
        <w:rPr>
          <w:rtl/>
          <w:cs/>
          <w:lang w:val="ar_AE" w:bidi="ar_AE"/>
        </w:rPr>
      </w:r>
      <w:r>
        <w:rPr>
          <w:b/>
          <w:rtl/>
          <w:cs/>
          <w:lang w:val="ar_AE" w:bidi="ar_AE"/>
        </w:rPr>
        <w:t>ما الإحسان الذي أبداه دَاوُد لمَفِيبُوشَث بسبب يُونَاثَان؟</w:t>
      </w:r>
    </w:p>
    <w:p>
      <w:pPr>
        <w:bidi/>
      </w:pPr>
      <w:r>
        <w:rPr>
          <w:rtl/>
          <w:cs/>
          <w:lang w:val="ar_AE" w:bidi="ar_AE"/>
        </w:rPr>
      </w:r>
      <w:r>
        <w:rPr>
          <w:rtl/>
          <w:cs/>
          <w:lang w:val="ar_AE" w:bidi="ar_AE"/>
        </w:rPr>
        <w:t>رد داود إلى مفيبوشث كل حقول شاول، جده، وجعل داود مفيبوشث يأكل على مائدته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٩: ١٠</w:t>
      </w:r>
      <w:r>
        <w:rPr>
          <w:rtl/>
          <w:cs/>
          <w:lang w:val="ar_AE" w:bidi="ar_AE"/>
        </w:rPr>
      </w:r>
    </w:p>
    <w:p>
      <w:pPr>
        <w:bidi/>
      </w:pPr>
      <w:r>
        <w:rPr>
          <w:rtl/>
          <w:cs/>
          <w:lang w:val="ar_AE" w:bidi="ar_AE"/>
        </w:rPr>
      </w:r>
      <w:r>
        <w:rPr>
          <w:b/>
          <w:rtl/>
          <w:cs/>
          <w:lang w:val="ar_AE" w:bidi="ar_AE"/>
        </w:rPr>
        <w:t>ما الذي طلب داود من صيبا أن يفعله لمفيبوشث؟</w:t>
      </w:r>
    </w:p>
    <w:p>
      <w:pPr>
        <w:bidi/>
      </w:pPr>
      <w:r>
        <w:rPr>
          <w:rtl/>
          <w:cs/>
          <w:lang w:val="ar_AE" w:bidi="ar_AE"/>
        </w:rPr>
      </w:r>
      <w:r>
        <w:rPr>
          <w:rtl/>
          <w:cs/>
          <w:lang w:val="ar_AE" w:bidi="ar_AE"/>
        </w:rPr>
        <w:t>طلب داود من صيبا أن يقوم هو وأبناؤه بالاشتغال في أرض مفيبوشث وحصاد المحاصيل لصالحه.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٩: ١٣</w:t>
      </w:r>
      <w:r>
        <w:rPr>
          <w:rtl/>
          <w:cs/>
          <w:lang w:val="ar_AE" w:bidi="ar_AE"/>
        </w:rPr>
      </w:r>
    </w:p>
    <w:p>
      <w:pPr>
        <w:bidi/>
      </w:pPr>
      <w:r>
        <w:rPr>
          <w:rtl/>
          <w:cs/>
          <w:lang w:val="ar_AE" w:bidi="ar_AE"/>
        </w:rPr>
      </w:r>
      <w:r>
        <w:rPr>
          <w:b/>
          <w:rtl/>
          <w:cs/>
          <w:lang w:val="ar_AE" w:bidi="ar_AE"/>
        </w:rPr>
        <w:t>أين عاش مَفِيبوشَثَ بعد أن أحسن إليه دَاود؟</w:t>
      </w:r>
    </w:p>
    <w:p>
      <w:pPr>
        <w:bidi/>
      </w:pPr>
      <w:r>
        <w:rPr>
          <w:rtl/>
          <w:cs/>
          <w:lang w:val="ar_AE" w:bidi="ar_AE"/>
        </w:rPr>
      </w:r>
      <w:r>
        <w:rPr>
          <w:rtl/>
          <w:cs/>
          <w:lang w:val="ar_AE" w:bidi="ar_AE"/>
        </w:rPr>
        <w:t>سكن مَفِيبوشَث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٩: ١٣ (#٢)</w:t>
      </w:r>
      <w:r>
        <w:rPr>
          <w:rtl/>
          <w:cs/>
          <w:lang w:val="ar_AE" w:bidi="ar_AE"/>
        </w:rPr>
      </w:r>
    </w:p>
    <w:p>
      <w:pPr>
        <w:bidi/>
      </w:pPr>
      <w:r>
        <w:rPr>
          <w:rtl/>
          <w:cs/>
          <w:lang w:val="ar_AE" w:bidi="ar_AE"/>
        </w:rPr>
      </w:r>
      <w:r>
        <w:rPr>
          <w:b/>
          <w:rtl/>
          <w:cs/>
          <w:lang w:val="ar_AE" w:bidi="ar_AE"/>
        </w:rPr>
        <w:t>ما هي المشكلة الجسدية التي كان يعاني منها مفيبوشث؟</w:t>
      </w:r>
    </w:p>
    <w:p>
      <w:pPr>
        <w:bidi/>
      </w:pPr>
      <w:r>
        <w:rPr>
          <w:rtl/>
          <w:cs/>
          <w:lang w:val="ar_AE" w:bidi="ar_AE"/>
        </w:rPr>
      </w:r>
      <w:r>
        <w:rPr>
          <w:rtl/>
          <w:cs/>
          <w:lang w:val="ar_AE" w:bidi="ar_AE"/>
        </w:rPr>
        <w:t>كان مفيبوشث يعاني من عرج في كلتا قدميه.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 ١</w:t>
      </w:r>
      <w:r>
        <w:rPr>
          <w:rtl/>
          <w:cs/>
          <w:lang w:val="ar_AE" w:bidi="ar_AE"/>
        </w:rPr>
      </w:r>
    </w:p>
    <w:p>
      <w:pPr>
        <w:bidi/>
      </w:pPr>
      <w:r>
        <w:rPr>
          <w:rtl/>
          <w:cs/>
          <w:lang w:val="ar_AE" w:bidi="ar_AE"/>
        </w:rPr>
      </w:r>
      <w:r>
        <w:rPr>
          <w:b/>
          <w:rtl/>
          <w:cs/>
          <w:lang w:val="ar_AE" w:bidi="ar_AE"/>
        </w:rPr>
        <w:t>من الذي أصبح ملكًا لشعب ٱلْعَمّونِيِّين بعد موت الملك السابق؟</w:t>
      </w:r>
    </w:p>
    <w:p>
      <w:pPr>
        <w:bidi/>
      </w:pPr>
      <w:r>
        <w:rPr>
          <w:rtl/>
          <w:cs/>
          <w:lang w:val="ar_AE" w:bidi="ar_AE"/>
        </w:rPr>
      </w:r>
      <w:r>
        <w:rPr>
          <w:rtl/>
          <w:cs/>
          <w:lang w:val="ar_AE" w:bidi="ar_AE"/>
        </w:rPr>
        <w:t>حانون، ابن الملك السابق، أصبح هو الملك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٢</w:t>
      </w:r>
      <w:r>
        <w:rPr>
          <w:rtl/>
          <w:cs/>
          <w:lang w:val="ar_AE" w:bidi="ar_AE"/>
        </w:rPr>
      </w:r>
    </w:p>
    <w:p>
      <w:pPr>
        <w:bidi/>
      </w:pPr>
      <w:r>
        <w:rPr>
          <w:rtl/>
          <w:cs/>
          <w:lang w:val="ar_AE" w:bidi="ar_AE"/>
        </w:rPr>
      </w:r>
      <w:r>
        <w:rPr>
          <w:b/>
          <w:rtl/>
          <w:cs/>
          <w:lang w:val="ar_AE" w:bidi="ar_AE"/>
        </w:rPr>
        <w:t>ماذا فعل داود ليصنع معروفًا مع حانون بن ناحاش؟</w:t>
      </w:r>
    </w:p>
    <w:p>
      <w:pPr>
        <w:bidi/>
      </w:pPr>
      <w:r>
        <w:rPr>
          <w:rtl/>
          <w:cs/>
          <w:lang w:val="ar_AE" w:bidi="ar_AE"/>
        </w:rPr>
      </w:r>
      <w:r>
        <w:rPr>
          <w:rtl/>
          <w:cs/>
          <w:lang w:val="ar_AE" w:bidi="ar_AE"/>
        </w:rPr>
        <w:t>صنع داود معروفًا مع حانون بإرسال عبيده لتعزيته بشأن وفاة والده.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٣</w:t>
      </w:r>
      <w:r>
        <w:rPr>
          <w:rtl/>
          <w:cs/>
          <w:lang w:val="ar_AE" w:bidi="ar_AE"/>
        </w:rPr>
      </w:r>
    </w:p>
    <w:p>
      <w:pPr>
        <w:bidi/>
      </w:pPr>
      <w:r>
        <w:rPr>
          <w:rtl/>
          <w:cs/>
          <w:lang w:val="ar_AE" w:bidi="ar_AE"/>
        </w:rPr>
      </w:r>
      <w:r>
        <w:rPr>
          <w:b/>
          <w:rtl/>
          <w:cs/>
          <w:lang w:val="ar_AE" w:bidi="ar_AE"/>
        </w:rPr>
        <w:t>باختصار، ماذا قال قادة شعب ٱلْعَمّونِيِّين بشأن المعروف الذي صنعه داود تجاه حانون؟</w:t>
      </w:r>
    </w:p>
    <w:p>
      <w:pPr>
        <w:bidi/>
      </w:pPr>
      <w:r>
        <w:rPr>
          <w:rtl/>
          <w:cs/>
          <w:lang w:val="ar_AE" w:bidi="ar_AE"/>
        </w:rPr>
      </w:r>
      <w:r>
        <w:rPr>
          <w:rtl/>
          <w:cs/>
          <w:lang w:val="ar_AE" w:bidi="ar_AE"/>
        </w:rPr>
        <w:t>أخبر قادة شعب ٱلْعَمّونِيِّين حَانون أن دَاود أرسل خدامه للتجسس على المدينة بهدف الإطاحة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٤</w:t>
      </w:r>
      <w:r>
        <w:rPr>
          <w:rtl/>
          <w:cs/>
          <w:lang w:val="ar_AE" w:bidi="ar_AE"/>
        </w:rPr>
      </w:r>
    </w:p>
    <w:p>
      <w:pPr>
        <w:bidi/>
      </w:pPr>
      <w:r>
        <w:rPr>
          <w:rtl/>
          <w:cs/>
          <w:lang w:val="ar_AE" w:bidi="ar_AE"/>
        </w:rPr>
      </w:r>
      <w:r>
        <w:rPr>
          <w:b/>
          <w:rtl/>
          <w:cs/>
          <w:lang w:val="ar_AE" w:bidi="ar_AE"/>
        </w:rPr>
        <w:t>ماذا فعل حانون بعبيد داود الذين أرسلهم إليه؟</w:t>
      </w:r>
    </w:p>
    <w:p>
      <w:pPr>
        <w:bidi/>
      </w:pPr>
      <w:r>
        <w:rPr>
          <w:rtl/>
          <w:cs/>
          <w:lang w:val="ar_AE" w:bidi="ar_AE"/>
        </w:rPr>
      </w:r>
      <w:r>
        <w:rPr>
          <w:rtl/>
          <w:cs/>
          <w:lang w:val="ar_AE" w:bidi="ar_AE"/>
        </w:rPr>
        <w:t>قام حانون بأخذ عبيد داود، وحلق أنصاف لحاهم، وقص ثيابهم من الوسط حتى الخصر، وأطلقهم.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٦</w:t>
      </w:r>
      <w:r>
        <w:rPr>
          <w:rtl/>
          <w:cs/>
          <w:lang w:val="ar_AE" w:bidi="ar_AE"/>
        </w:rPr>
      </w:r>
    </w:p>
    <w:p>
      <w:pPr>
        <w:bidi/>
      </w:pPr>
      <w:r>
        <w:rPr>
          <w:rtl/>
          <w:cs/>
          <w:lang w:val="ar_AE" w:bidi="ar_AE"/>
        </w:rPr>
      </w:r>
      <w:r>
        <w:rPr>
          <w:b/>
          <w:rtl/>
          <w:cs/>
          <w:lang w:val="ar_AE" w:bidi="ar_AE"/>
        </w:rPr>
        <w:t>لماذا استأجر ٱلْعَمّونِيِّين عشرين ألف جندي مشاة آرامي، ومن ملك مَعْكَة ألف رجل، مع رجال طُوب اثني عشر ألف رجل؟</w:t>
      </w:r>
    </w:p>
    <w:p>
      <w:pPr>
        <w:bidi/>
      </w:pPr>
      <w:r>
        <w:rPr>
          <w:rtl/>
          <w:cs/>
          <w:lang w:val="ar_AE" w:bidi="ar_AE"/>
        </w:rPr>
      </w:r>
      <w:r>
        <w:rPr>
          <w:rtl/>
          <w:cs/>
          <w:lang w:val="ar_AE" w:bidi="ar_AE"/>
        </w:rPr>
        <w:t>استأجر شعب ٱلْعَمّونِيِّين كل هؤلاء الجنود عندما أدركوا أنهم أصبحوا مكروهين من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٦–٨</w:t>
      </w:r>
      <w:r>
        <w:rPr>
          <w:rtl/>
          <w:cs/>
          <w:lang w:val="ar_AE" w:bidi="ar_AE"/>
        </w:rPr>
      </w:r>
    </w:p>
    <w:p>
      <w:pPr>
        <w:bidi/>
      </w:pPr>
      <w:r>
        <w:rPr>
          <w:rtl/>
          <w:cs/>
          <w:lang w:val="ar_AE" w:bidi="ar_AE"/>
        </w:rPr>
      </w:r>
      <w:r>
        <w:rPr>
          <w:b/>
          <w:rtl/>
          <w:cs/>
          <w:lang w:val="ar_AE" w:bidi="ar_AE"/>
        </w:rPr>
        <w:t>أين تمركز العمونيون والجنود المستأجرون؟</w:t>
      </w:r>
    </w:p>
    <w:p>
      <w:pPr>
        <w:bidi/>
      </w:pPr>
      <w:r>
        <w:rPr>
          <w:rtl/>
          <w:cs/>
          <w:lang w:val="ar_AE" w:bidi="ar_AE"/>
        </w:rPr>
      </w:r>
      <w:r>
        <w:rPr>
          <w:rtl/>
          <w:cs/>
          <w:lang w:val="ar_AE" w:bidi="ar_AE"/>
        </w:rPr>
        <w:t>تمركز العمونيون عند مدخل باب مدينتهم، بينما وقف الآراميون من صوبَة ورَحوب، ورجال طوب ومَعْكَة، وحدهم في الحقول.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٧</w:t>
      </w:r>
      <w:r>
        <w:rPr>
          <w:rtl/>
          <w:cs/>
          <w:lang w:val="ar_AE" w:bidi="ar_AE"/>
        </w:rPr>
      </w:r>
    </w:p>
    <w:p>
      <w:pPr>
        <w:bidi/>
      </w:pPr>
      <w:r>
        <w:rPr>
          <w:rtl/>
          <w:cs/>
          <w:lang w:val="ar_AE" w:bidi="ar_AE"/>
        </w:rPr>
      </w:r>
      <w:r>
        <w:rPr>
          <w:b/>
          <w:rtl/>
          <w:cs/>
          <w:lang w:val="ar_AE" w:bidi="ar_AE"/>
        </w:rPr>
        <w:t>ماذا فعل داود عندما سمع أن شعب العمونيين قد استأجر آلاف الجنود؟</w:t>
      </w:r>
    </w:p>
    <w:p>
      <w:pPr>
        <w:bidi/>
      </w:pPr>
      <w:r>
        <w:rPr>
          <w:rtl/>
          <w:cs/>
          <w:lang w:val="ar_AE" w:bidi="ar_AE"/>
        </w:rPr>
      </w:r>
      <w:r>
        <w:rPr>
          <w:rtl/>
          <w:cs/>
          <w:lang w:val="ar_AE" w:bidi="ar_AE"/>
        </w:rPr>
        <w:t>عندما علم داود بذلك، أرسل يوآب وكل جيش الجبابرة.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٩–١٠</w:t>
      </w:r>
      <w:r>
        <w:rPr>
          <w:rtl/>
          <w:cs/>
          <w:lang w:val="ar_AE" w:bidi="ar_AE"/>
        </w:rPr>
      </w:r>
    </w:p>
    <w:p>
      <w:pPr>
        <w:bidi/>
      </w:pPr>
      <w:r>
        <w:rPr>
          <w:rtl/>
          <w:cs/>
          <w:lang w:val="ar_AE" w:bidi="ar_AE"/>
        </w:rPr>
      </w:r>
      <w:r>
        <w:rPr>
          <w:b/>
          <w:rtl/>
          <w:cs/>
          <w:lang w:val="ar_AE" w:bidi="ar_AE"/>
        </w:rPr>
        <w:t>كيف استعد يوآب للمعركة؟</w:t>
      </w:r>
    </w:p>
    <w:p>
      <w:pPr>
        <w:bidi/>
      </w:pPr>
      <w:r>
        <w:rPr>
          <w:rtl/>
          <w:cs/>
          <w:lang w:val="ar_AE" w:bidi="ar_AE"/>
        </w:rPr>
      </w:r>
      <w:r>
        <w:rPr>
          <w:rtl/>
          <w:cs/>
          <w:lang w:val="ar_AE" w:bidi="ar_AE"/>
        </w:rPr>
        <w:t>استعد يوآب للمعركة عن طريق ترتيب بعض من أفضل مقاتلي إِسْرَائِيل ضد الأراميين، ووضع أَبِيشَاي أخيه مسؤولاً عن بقية الجيش الذين تم ترتيبهم في خطوط المعركة ضد جيش ٱلْعَمّونِيِّين.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١٤</w:t>
      </w:r>
      <w:r>
        <w:rPr>
          <w:rtl/>
          <w:cs/>
          <w:lang w:val="ar_AE" w:bidi="ar_AE"/>
        </w:rPr>
      </w:r>
    </w:p>
    <w:p>
      <w:pPr>
        <w:bidi/>
      </w:pPr>
      <w:r>
        <w:rPr>
          <w:rtl/>
          <w:cs/>
          <w:lang w:val="ar_AE" w:bidi="ar_AE"/>
        </w:rPr>
      </w:r>
      <w:r>
        <w:rPr>
          <w:b/>
          <w:rtl/>
          <w:cs/>
          <w:lang w:val="ar_AE" w:bidi="ar_AE"/>
        </w:rPr>
        <w:t>ماذا فعل جيش العمونيين عندما رأوا أن الآراميين قد هربوا من يوآب وجنود جيشه؟</w:t>
      </w:r>
    </w:p>
    <w:p>
      <w:pPr>
        <w:bidi/>
      </w:pPr>
      <w:r>
        <w:rPr>
          <w:rtl/>
          <w:cs/>
          <w:lang w:val="ar_AE" w:bidi="ar_AE"/>
        </w:rPr>
      </w:r>
      <w:r>
        <w:rPr>
          <w:rtl/>
          <w:cs/>
          <w:lang w:val="ar_AE" w:bidi="ar_AE"/>
        </w:rPr>
        <w:t>عندما رأى جيش ٱلْعَمّونِيِّين أن الآراميين قد فروا، فروا هم أيضًا من أَبِيشَاي وعادوا إلى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١٥–١٦</w:t>
      </w:r>
      <w:r>
        <w:rPr>
          <w:rtl/>
          <w:cs/>
          <w:lang w:val="ar_AE" w:bidi="ar_AE"/>
        </w:rPr>
      </w:r>
    </w:p>
    <w:p>
      <w:pPr>
        <w:bidi/>
      </w:pPr>
      <w:r>
        <w:rPr>
          <w:rtl/>
          <w:cs/>
          <w:lang w:val="ar_AE" w:bidi="ar_AE"/>
        </w:rPr>
      </w:r>
      <w:r>
        <w:rPr>
          <w:b/>
          <w:rtl/>
          <w:cs/>
          <w:lang w:val="ar_AE" w:bidi="ar_AE"/>
        </w:rPr>
        <w:t>ماذا فعل الآراميون عندما رأوا أنهم يُهزمون على يد إسرائيل؟</w:t>
      </w:r>
    </w:p>
    <w:p>
      <w:pPr>
        <w:bidi/>
      </w:pPr>
      <w:r>
        <w:rPr>
          <w:rtl/>
          <w:cs/>
          <w:lang w:val="ar_AE" w:bidi="ar_AE"/>
        </w:rPr>
      </w:r>
      <w:r>
        <w:rPr>
          <w:rtl/>
          <w:cs/>
          <w:lang w:val="ar_AE" w:bidi="ar_AE"/>
        </w:rPr>
        <w:t xml:space="preserve">جمع الآراميون أنفسهم مرة أخرى، وأرسل </w:t>
      </w:r>
      <w:r>
        <w:rPr>
          <w:rtl/>
          <w:cs/>
          <w:lang w:val="ar_AE" w:bidi="ar_AE"/>
        </w:rPr>
        <w:t>هَدَر عَزَر</w:t>
      </w:r>
      <w:r>
        <w:rPr>
          <w:rtl/>
          <w:cs/>
          <w:lang w:val="ar_AE" w:bidi="ar_AE"/>
        </w:rPr>
        <w:t xml:space="preserve"> لطلب قوات آرامية من ما وراء نهر ٱلْفرَات.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١٧</w:t>
      </w:r>
      <w:r>
        <w:rPr>
          <w:rtl/>
          <w:cs/>
          <w:lang w:val="ar_AE" w:bidi="ar_AE"/>
        </w:rPr>
      </w:r>
    </w:p>
    <w:p>
      <w:pPr>
        <w:bidi/>
      </w:pPr>
      <w:r>
        <w:rPr>
          <w:rtl/>
          <w:cs/>
          <w:lang w:val="ar_AE" w:bidi="ar_AE"/>
        </w:rPr>
      </w:r>
      <w:r>
        <w:rPr>
          <w:b/>
          <w:rtl/>
          <w:cs/>
          <w:lang w:val="ar_AE" w:bidi="ar_AE"/>
        </w:rPr>
        <w:t>ماذا فعل داود عندما سمع أن الآراميين قد تجمعوا مرة أخرى وأرسلوا لاستقدام قوات آرامية جديدة من ما وراء الفرات؟</w:t>
      </w:r>
    </w:p>
    <w:p>
      <w:pPr>
        <w:bidi/>
      </w:pPr>
      <w:r>
        <w:rPr>
          <w:rtl/>
          <w:cs/>
          <w:lang w:val="ar_AE" w:bidi="ar_AE"/>
        </w:rPr>
      </w:r>
      <w:r>
        <w:rPr>
          <w:rtl/>
          <w:cs/>
          <w:lang w:val="ar_AE" w:bidi="ar_AE"/>
        </w:rPr>
        <w:t xml:space="preserve">عندما سمع داود ذلك الخبر، جمع كل إسرائيل معًا، وعبر الأردن، ووصل إلى </w:t>
      </w:r>
      <w:r>
        <w:rPr>
          <w:rtl/>
          <w:cs/>
          <w:lang w:val="ar_AE" w:bidi="ar_AE"/>
        </w:rPr>
        <w:t>حِيلَام</w:t>
      </w:r>
      <w:r>
        <w:rPr>
          <w:rtl/>
          <w:cs/>
          <w:lang w:val="ar_AE" w:bidi="ar_AE"/>
        </w:rPr>
        <w:t xml:space="preserve"> لقتال الآراميين.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١٩</w:t>
      </w:r>
      <w:r>
        <w:rPr>
          <w:rtl/>
          <w:cs/>
          <w:lang w:val="ar_AE" w:bidi="ar_AE"/>
        </w:rPr>
      </w:r>
    </w:p>
    <w:p>
      <w:pPr>
        <w:bidi/>
      </w:pPr>
      <w:r>
        <w:rPr>
          <w:rtl/>
          <w:cs/>
          <w:lang w:val="ar_AE" w:bidi="ar_AE"/>
        </w:rPr>
      </w:r>
      <w:r>
        <w:rPr>
          <w:b/>
          <w:rtl/>
          <w:cs/>
          <w:lang w:val="ar_AE" w:bidi="ar_AE"/>
        </w:rPr>
        <w:t>ماذا فعل جميع الملوك الذين كانوا عبيد لهَدَر عَزَر عندما رأوا أنهم هُزموا على يد إسرائيل؟</w:t>
      </w:r>
    </w:p>
    <w:p>
      <w:pPr>
        <w:bidi/>
      </w:pPr>
      <w:r>
        <w:rPr>
          <w:rtl/>
          <w:cs/>
          <w:lang w:val="ar_AE" w:bidi="ar_AE"/>
        </w:rPr>
      </w:r>
      <w:r>
        <w:rPr>
          <w:rtl/>
          <w:cs/>
          <w:lang w:val="ar_AE" w:bidi="ar_AE"/>
        </w:rPr>
        <w:t xml:space="preserve">عقد الملوك الذين كانوا </w:t>
      </w:r>
      <w:r>
        <w:rPr>
          <w:rtl/>
          <w:cs/>
          <w:lang w:val="ar_AE" w:bidi="ar_AE"/>
        </w:rPr>
        <w:t>عَبِيد هَدَر عَزَر</w:t>
      </w:r>
      <w:r>
        <w:rPr>
          <w:rtl/>
          <w:cs/>
          <w:lang w:val="ar_AE" w:bidi="ar_AE"/>
        </w:rPr>
        <w:t xml:space="preserve"> صلحًا مع إسرائيل وأصبحوا خاضعين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١</w:t>
      </w:r>
      <w:r>
        <w:rPr>
          <w:rtl/>
          <w:cs/>
          <w:lang w:val="ar_AE" w:bidi="ar_AE"/>
        </w:rPr>
      </w:r>
    </w:p>
    <w:p>
      <w:pPr>
        <w:bidi/>
      </w:pPr>
      <w:r>
        <w:rPr>
          <w:rtl/>
          <w:cs/>
          <w:lang w:val="ar_AE" w:bidi="ar_AE"/>
        </w:rPr>
      </w:r>
      <w:r>
        <w:rPr>
          <w:b/>
          <w:rtl/>
          <w:cs/>
          <w:lang w:val="ar_AE" w:bidi="ar_AE"/>
        </w:rPr>
        <w:t>متى كان الملوك يذهبون عادة إلى الحروب؟</w:t>
      </w:r>
    </w:p>
    <w:p>
      <w:pPr>
        <w:bidi/>
      </w:pPr>
      <w:r>
        <w:rPr>
          <w:rtl/>
          <w:cs/>
          <w:lang w:val="ar_AE" w:bidi="ar_AE"/>
        </w:rPr>
      </w:r>
      <w:r>
        <w:rPr>
          <w:rtl/>
          <w:cs/>
          <w:lang w:val="ar_AE" w:bidi="ar_AE"/>
        </w:rPr>
        <w:t>عادةً ما كان الملوك يذهبون إلى الحرب في فصل الربيع.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١ (#٢)</w:t>
      </w:r>
      <w:r>
        <w:rPr>
          <w:rtl/>
          <w:cs/>
          <w:lang w:val="ar_AE" w:bidi="ar_AE"/>
        </w:rPr>
      </w:r>
    </w:p>
    <w:p>
      <w:pPr>
        <w:bidi/>
      </w:pPr>
      <w:r>
        <w:rPr>
          <w:rtl/>
          <w:cs/>
          <w:lang w:val="ar_AE" w:bidi="ar_AE"/>
        </w:rPr>
      </w:r>
      <w:r>
        <w:rPr>
          <w:b/>
          <w:rtl/>
          <w:cs/>
          <w:lang w:val="ar_AE" w:bidi="ar_AE"/>
        </w:rPr>
        <w:t>أين كان الملك داود في هذا الربيع بالتحديد؟</w:t>
      </w:r>
    </w:p>
    <w:p>
      <w:pPr>
        <w:bidi/>
      </w:pPr>
      <w:r>
        <w:rPr>
          <w:rtl/>
          <w:cs/>
          <w:lang w:val="ar_AE" w:bidi="ar_AE"/>
        </w:rPr>
      </w:r>
      <w:r>
        <w:rPr>
          <w:rtl/>
          <w:cs/>
          <w:lang w:val="ar_AE" w:bidi="ar_AE"/>
        </w:rPr>
        <w:t>ظل الملك داود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٢–٣</w:t>
      </w:r>
      <w:r>
        <w:rPr>
          <w:rtl/>
          <w:cs/>
          <w:lang w:val="ar_AE" w:bidi="ar_AE"/>
        </w:rPr>
      </w:r>
    </w:p>
    <w:p>
      <w:pPr>
        <w:bidi/>
      </w:pPr>
      <w:r>
        <w:rPr>
          <w:rtl/>
          <w:cs/>
          <w:lang w:val="ar_AE" w:bidi="ar_AE"/>
        </w:rPr>
      </w:r>
      <w:r>
        <w:rPr>
          <w:b/>
          <w:rtl/>
          <w:cs/>
          <w:lang w:val="ar_AE" w:bidi="ar_AE"/>
        </w:rPr>
        <w:t>من الذي رأه داود ذات مساء عندما نهض من سريره ومشى على سطح قصره؟</w:t>
      </w:r>
    </w:p>
    <w:p>
      <w:pPr>
        <w:bidi/>
      </w:pPr>
      <w:r>
        <w:rPr>
          <w:rtl/>
          <w:cs/>
          <w:lang w:val="ar_AE" w:bidi="ar_AE"/>
        </w:rPr>
      </w:r>
      <w:r>
        <w:rPr>
          <w:rtl/>
          <w:cs/>
          <w:lang w:val="ar_AE" w:bidi="ar_AE"/>
        </w:rPr>
        <w:t>رأى داود امرأة تستحم، وكان اسمها بثشبع.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٣</w:t>
      </w:r>
      <w:r>
        <w:rPr>
          <w:rtl/>
          <w:cs/>
          <w:lang w:val="ar_AE" w:bidi="ar_AE"/>
        </w:rPr>
      </w:r>
    </w:p>
    <w:p>
      <w:pPr>
        <w:bidi/>
      </w:pPr>
      <w:r>
        <w:rPr>
          <w:rtl/>
          <w:cs/>
          <w:lang w:val="ar_AE" w:bidi="ar_AE"/>
        </w:rPr>
      </w:r>
      <w:r>
        <w:rPr>
          <w:b/>
          <w:rtl/>
          <w:cs/>
          <w:lang w:val="ar_AE" w:bidi="ar_AE"/>
        </w:rPr>
        <w:t>من كان زوج بثشبع؟</w:t>
      </w:r>
    </w:p>
    <w:p>
      <w:pPr>
        <w:bidi/>
      </w:pPr>
      <w:r>
        <w:rPr>
          <w:rtl/>
          <w:cs/>
          <w:lang w:val="ar_AE" w:bidi="ar_AE"/>
        </w:rPr>
      </w:r>
      <w:r>
        <w:rPr>
          <w:rtl/>
          <w:cs/>
          <w:lang w:val="ar_AE" w:bidi="ar_AE"/>
        </w:rPr>
        <w:t>كانت بَثْشَبَع زوجة لأورِيَّا الحثي.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٤–٥</w:t>
      </w:r>
      <w:r>
        <w:rPr>
          <w:rtl/>
          <w:cs/>
          <w:lang w:val="ar_AE" w:bidi="ar_AE"/>
        </w:rPr>
      </w:r>
    </w:p>
    <w:p>
      <w:pPr>
        <w:bidi/>
      </w:pPr>
      <w:r>
        <w:rPr>
          <w:rtl/>
          <w:cs/>
          <w:lang w:val="ar_AE" w:bidi="ar_AE"/>
        </w:rPr>
      </w:r>
      <w:r>
        <w:rPr>
          <w:b/>
          <w:rtl/>
          <w:cs/>
          <w:lang w:val="ar_AE" w:bidi="ar_AE"/>
        </w:rPr>
        <w:t>ما الذي قام به داود مع بثشبع؟</w:t>
      </w:r>
    </w:p>
    <w:p>
      <w:pPr>
        <w:bidi/>
      </w:pPr>
      <w:r>
        <w:rPr>
          <w:rtl/>
          <w:cs/>
          <w:lang w:val="ar_AE" w:bidi="ar_AE"/>
        </w:rPr>
      </w:r>
      <w:r>
        <w:rPr>
          <w:rtl/>
          <w:cs/>
          <w:lang w:val="ar_AE" w:bidi="ar_AE"/>
        </w:rPr>
        <w:t>داود نام مع بثشبع فصارت حاملاً.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٦</w:t>
      </w:r>
      <w:r>
        <w:rPr>
          <w:rtl/>
          <w:cs/>
          <w:lang w:val="ar_AE" w:bidi="ar_AE"/>
        </w:rPr>
      </w:r>
    </w:p>
    <w:p>
      <w:pPr>
        <w:bidi/>
      </w:pPr>
      <w:r>
        <w:rPr>
          <w:rtl/>
          <w:cs/>
          <w:lang w:val="ar_AE" w:bidi="ar_AE"/>
        </w:rPr>
      </w:r>
      <w:r>
        <w:rPr>
          <w:b/>
          <w:rtl/>
          <w:cs/>
          <w:lang w:val="ar_AE" w:bidi="ar_AE"/>
        </w:rPr>
        <w:t>ماذا فعل داود بعد اكتشافه أن بثشبع حامل؟</w:t>
      </w:r>
    </w:p>
    <w:p>
      <w:pPr>
        <w:bidi/>
      </w:pPr>
      <w:r>
        <w:rPr>
          <w:rtl/>
          <w:cs/>
          <w:lang w:val="ar_AE" w:bidi="ar_AE"/>
        </w:rPr>
      </w:r>
      <w:r>
        <w:rPr>
          <w:rtl/>
          <w:cs/>
          <w:lang w:val="ar_AE" w:bidi="ar_AE"/>
        </w:rPr>
        <w:t>عندما اكتشف داود أن بثشبع حامل، طلب من يوآب أن يرسل إليه أوريا الحثي.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٨</w:t>
      </w:r>
      <w:r>
        <w:rPr>
          <w:rtl/>
          <w:cs/>
          <w:lang w:val="ar_AE" w:bidi="ar_AE"/>
        </w:rPr>
      </w:r>
    </w:p>
    <w:p>
      <w:pPr>
        <w:bidi/>
      </w:pPr>
      <w:r>
        <w:rPr>
          <w:rtl/>
          <w:cs/>
          <w:lang w:val="ar_AE" w:bidi="ar_AE"/>
        </w:rPr>
      </w:r>
      <w:r>
        <w:rPr>
          <w:b/>
          <w:rtl/>
          <w:cs/>
          <w:lang w:val="ar_AE" w:bidi="ar_AE"/>
        </w:rPr>
        <w:t>عندما جاء أوريّا إلى داود، ماذا حاول داود أن يجعل أوريّا يفعله؟</w:t>
      </w:r>
    </w:p>
    <w:p>
      <w:pPr>
        <w:bidi/>
      </w:pPr>
      <w:r>
        <w:rPr>
          <w:rtl/>
          <w:cs/>
          <w:lang w:val="ar_AE" w:bidi="ar_AE"/>
        </w:rPr>
      </w:r>
      <w:r>
        <w:rPr>
          <w:rtl/>
          <w:cs/>
          <w:lang w:val="ar_AE" w:bidi="ar_AE"/>
        </w:rPr>
        <w:t>حاول داود أن يجعل أوريا يذهب إلى بيته ويغسل رجليه.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٩</w:t>
      </w:r>
      <w:r>
        <w:rPr>
          <w:rtl/>
          <w:cs/>
          <w:lang w:val="ar_AE" w:bidi="ar_AE"/>
        </w:rPr>
      </w:r>
    </w:p>
    <w:p>
      <w:pPr>
        <w:bidi/>
      </w:pPr>
      <w:r>
        <w:rPr>
          <w:rtl/>
          <w:cs/>
          <w:lang w:val="ar_AE" w:bidi="ar_AE"/>
        </w:rPr>
      </w:r>
      <w:r>
        <w:rPr>
          <w:b/>
          <w:rtl/>
          <w:cs/>
          <w:lang w:val="ar_AE" w:bidi="ar_AE"/>
        </w:rPr>
        <w:t>ماذا فعل أوريا بعد أن طلب منه داود أن ينزل إلى بيته؟</w:t>
      </w:r>
    </w:p>
    <w:p>
      <w:pPr>
        <w:bidi/>
      </w:pPr>
      <w:r>
        <w:rPr>
          <w:rtl/>
          <w:cs/>
          <w:lang w:val="ar_AE" w:bidi="ar_AE"/>
        </w:rPr>
      </w:r>
      <w:r>
        <w:rPr>
          <w:rtl/>
          <w:cs/>
          <w:lang w:val="ar_AE" w:bidi="ar_AE"/>
        </w:rPr>
        <w:t>لم يذهب أوريّا إلى بيته، بل نام عند باب قصر الملك مع جميع عبيد سيده.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١١</w:t>
      </w:r>
      <w:r>
        <w:rPr>
          <w:rtl/>
          <w:cs/>
          <w:lang w:val="ar_AE" w:bidi="ar_AE"/>
        </w:rPr>
      </w:r>
    </w:p>
    <w:p>
      <w:pPr>
        <w:bidi/>
      </w:pPr>
      <w:r>
        <w:rPr>
          <w:rtl/>
          <w:cs/>
          <w:lang w:val="ar_AE" w:bidi="ar_AE"/>
        </w:rPr>
      </w:r>
      <w:r>
        <w:rPr>
          <w:b/>
          <w:rtl/>
          <w:cs/>
          <w:lang w:val="ar_AE" w:bidi="ar_AE"/>
        </w:rPr>
        <w:t>كيف رد أوريا على داود عندما سأله داود، "لماذا لم تذهب إلى بيتك؟"</w:t>
      </w:r>
    </w:p>
    <w:p>
      <w:pPr>
        <w:bidi/>
      </w:pPr>
      <w:r>
        <w:rPr>
          <w:rtl/>
          <w:cs/>
          <w:lang w:val="ar_AE" w:bidi="ar_AE"/>
        </w:rPr>
      </w:r>
      <w:r>
        <w:rPr>
          <w:rtl/>
          <w:cs/>
          <w:lang w:val="ar_AE" w:bidi="ar_AE"/>
        </w:rPr>
        <w:t>قال لأوريا إنه لن يذهب إلى بيته ليأكل ويشرب وينام مع زوجته بينما التابوت وإسرائيل ويهوذا ساكنون الخيام، ويوآب وعبيده نازلون في وجه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١٥</w:t>
      </w:r>
      <w:r>
        <w:rPr>
          <w:rtl/>
          <w:cs/>
          <w:lang w:val="ar_AE" w:bidi="ar_AE"/>
        </w:rPr>
      </w:r>
    </w:p>
    <w:p>
      <w:pPr>
        <w:bidi/>
      </w:pPr>
      <w:r>
        <w:rPr>
          <w:rtl/>
          <w:cs/>
          <w:lang w:val="ar_AE" w:bidi="ar_AE"/>
        </w:rPr>
      </w:r>
      <w:r>
        <w:rPr>
          <w:b/>
          <w:rtl/>
          <w:cs/>
          <w:lang w:val="ar_AE" w:bidi="ar_AE"/>
        </w:rPr>
        <w:t>أرسل داود مكتوب إلى يوآب بيد أوريا. ماذا كانت تحتوي الرسالة؟</w:t>
      </w:r>
    </w:p>
    <w:p>
      <w:pPr>
        <w:bidi/>
      </w:pPr>
      <w:r>
        <w:rPr>
          <w:rtl/>
          <w:cs/>
          <w:lang w:val="ar_AE" w:bidi="ar_AE"/>
        </w:rPr>
      </w:r>
      <w:r>
        <w:rPr>
          <w:rtl/>
          <w:cs/>
          <w:lang w:val="ar_AE" w:bidi="ar_AE"/>
        </w:rPr>
        <w:t>كتب في المكتوب: "</w:t>
      </w:r>
      <w:r>
        <w:rPr>
          <w:rtl/>
          <w:cs/>
          <w:lang w:val="ar_AE" w:bidi="ar_AE"/>
        </w:rPr>
        <w:t>ٱجْعَلُوا أُورِيَّا فِي وَجْهِ ٱلْحَرْبِ ٱلشَّدِيدَةِ، وَٱرْجِعُوا مِنْ وَرَائِهِ فَيُضْرَبَ وَيَمُوتَ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١٩–٢٠</w:t>
      </w:r>
      <w:r>
        <w:rPr>
          <w:rtl/>
          <w:cs/>
          <w:lang w:val="ar_AE" w:bidi="ar_AE"/>
        </w:rPr>
      </w:r>
    </w:p>
    <w:p>
      <w:pPr>
        <w:bidi/>
      </w:pPr>
      <w:r>
        <w:rPr>
          <w:rtl/>
          <w:cs/>
          <w:lang w:val="ar_AE" w:bidi="ar_AE"/>
        </w:rPr>
      </w:r>
      <w:r>
        <w:rPr>
          <w:b/>
          <w:rtl/>
          <w:cs/>
          <w:lang w:val="ar_AE" w:bidi="ar_AE"/>
        </w:rPr>
        <w:t>ماذا قال يوآب لرسوله الذي قد يحدث عندما يجلب الرسول أخبار الحرب إلى داود؟</w:t>
      </w:r>
    </w:p>
    <w:p>
      <w:pPr>
        <w:bidi/>
      </w:pPr>
      <w:r>
        <w:rPr>
          <w:rtl/>
          <w:cs/>
          <w:lang w:val="ar_AE" w:bidi="ar_AE"/>
        </w:rPr>
      </w:r>
      <w:r>
        <w:rPr>
          <w:rtl/>
          <w:cs/>
          <w:lang w:val="ar_AE" w:bidi="ar_AE"/>
        </w:rPr>
        <w:t>أخبر يوآب رسوله أن دَاود قد يغضب عندما ينقل الرسول أخبار الحرب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٢٠</w:t>
      </w:r>
      <w:r>
        <w:rPr>
          <w:rtl/>
          <w:cs/>
          <w:lang w:val="ar_AE" w:bidi="ar_AE"/>
        </w:rPr>
      </w:r>
    </w:p>
    <w:p>
      <w:pPr>
        <w:bidi/>
      </w:pPr>
      <w:r>
        <w:rPr>
          <w:rtl/>
          <w:cs/>
          <w:lang w:val="ar_AE" w:bidi="ar_AE"/>
        </w:rPr>
      </w:r>
      <w:r>
        <w:rPr>
          <w:b/>
          <w:rtl/>
          <w:cs/>
          <w:lang w:val="ar_AE" w:bidi="ar_AE"/>
        </w:rPr>
        <w:t>ما الأخبار التي اعتقد يوآب أن داود قد يغضب بسببها فيما يتعلق بالحرب؟</w:t>
      </w:r>
    </w:p>
    <w:p>
      <w:pPr>
        <w:bidi/>
      </w:pPr>
      <w:r>
        <w:rPr>
          <w:rtl/>
          <w:cs/>
          <w:lang w:val="ar_AE" w:bidi="ar_AE"/>
        </w:rPr>
      </w:r>
      <w:r>
        <w:rPr>
          <w:rtl/>
          <w:cs/>
          <w:lang w:val="ar_AE" w:bidi="ar_AE"/>
        </w:rPr>
        <w:t>ظن يوآب أن دَاود قد يغضب لأن الجيش اقترب كثيرًا من المدينة للقتال.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٢١</w:t>
      </w:r>
      <w:r>
        <w:rPr>
          <w:rtl/>
          <w:cs/>
          <w:lang w:val="ar_AE" w:bidi="ar_AE"/>
        </w:rPr>
      </w:r>
    </w:p>
    <w:p>
      <w:pPr>
        <w:bidi/>
      </w:pPr>
      <w:r>
        <w:rPr>
          <w:rtl/>
          <w:cs/>
          <w:lang w:val="ar_AE" w:bidi="ar_AE"/>
        </w:rPr>
      </w:r>
      <w:r>
        <w:rPr>
          <w:b/>
          <w:rtl/>
          <w:cs/>
          <w:lang w:val="ar_AE" w:bidi="ar_AE"/>
        </w:rPr>
        <w:t>ماذا طلب يوآب من الرسول أن يقول لدَاود إذا غضب بشأن أخبار الحرب؟</w:t>
      </w:r>
    </w:p>
    <w:p>
      <w:pPr>
        <w:bidi/>
      </w:pPr>
      <w:r>
        <w:rPr>
          <w:rtl/>
          <w:cs/>
          <w:lang w:val="ar_AE" w:bidi="ar_AE"/>
        </w:rPr>
      </w:r>
      <w:r>
        <w:rPr>
          <w:rtl/>
          <w:cs/>
          <w:lang w:val="ar_AE" w:bidi="ar_AE"/>
        </w:rPr>
        <w:t>أخبر يوآب الرسول أنه إذا غضب دَاود، يجب أن يجيب دَاود قائلاً: "</w:t>
      </w:r>
      <w:r>
        <w:rPr>
          <w:rtl/>
          <w:cs/>
          <w:lang w:val="ar_AE" w:bidi="ar_AE"/>
        </w:rPr>
        <w:t>قَدْ مَات عَبْدُكَ أُورِيَّا ٱلْحِثِّيُّ أَيْضًا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٢٥</w:t>
      </w:r>
      <w:r>
        <w:rPr>
          <w:rtl/>
          <w:cs/>
          <w:lang w:val="ar_AE" w:bidi="ar_AE"/>
        </w:rPr>
      </w:r>
    </w:p>
    <w:p>
      <w:pPr>
        <w:bidi/>
      </w:pPr>
      <w:r>
        <w:rPr>
          <w:rtl/>
          <w:cs/>
          <w:lang w:val="ar_AE" w:bidi="ar_AE"/>
        </w:rPr>
      </w:r>
      <w:r>
        <w:rPr>
          <w:b/>
          <w:rtl/>
          <w:cs/>
          <w:lang w:val="ar_AE" w:bidi="ar_AE"/>
        </w:rPr>
        <w:t>ماذا طلب داود من الرسول أن يخبر يوآب ليفعل؟</w:t>
      </w:r>
    </w:p>
    <w:p>
      <w:pPr>
        <w:bidi/>
      </w:pPr>
      <w:r>
        <w:rPr>
          <w:rtl/>
          <w:cs/>
          <w:lang w:val="ar_AE" w:bidi="ar_AE"/>
        </w:rPr>
      </w:r>
      <w:r>
        <w:rPr>
          <w:rtl/>
          <w:cs/>
          <w:lang w:val="ar_AE" w:bidi="ar_AE"/>
        </w:rPr>
        <w:t>أوصى داود الرسول بأن يطلب من يوآب تشديد القتال على المدينة والإطاحة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٢٦</w:t>
      </w:r>
      <w:r>
        <w:rPr>
          <w:rtl/>
          <w:cs/>
          <w:lang w:val="ar_AE" w:bidi="ar_AE"/>
        </w:rPr>
      </w:r>
    </w:p>
    <w:p>
      <w:pPr>
        <w:bidi/>
      </w:pPr>
      <w:r>
        <w:rPr>
          <w:rtl/>
          <w:cs/>
          <w:lang w:val="ar_AE" w:bidi="ar_AE"/>
        </w:rPr>
      </w:r>
      <w:r>
        <w:rPr>
          <w:b/>
          <w:rtl/>
          <w:cs/>
          <w:lang w:val="ar_AE" w:bidi="ar_AE"/>
        </w:rPr>
        <w:t>ماذا فعلت زوجة أوريّا عندما علمت بموت بعلها؟</w:t>
      </w:r>
    </w:p>
    <w:p>
      <w:pPr>
        <w:bidi/>
      </w:pPr>
      <w:r>
        <w:rPr>
          <w:rtl/>
          <w:cs/>
          <w:lang w:val="ar_AE" w:bidi="ar_AE"/>
        </w:rPr>
      </w:r>
      <w:r>
        <w:rPr>
          <w:rtl/>
          <w:cs/>
          <w:lang w:val="ar_AE" w:bidi="ar_AE"/>
        </w:rPr>
        <w:t>عندما سمعت أن سَيِّدها قد مات، حزنت بشدة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٢٧</w:t>
      </w:r>
      <w:r>
        <w:rPr>
          <w:rtl/>
          <w:cs/>
          <w:lang w:val="ar_AE" w:bidi="ar_AE"/>
        </w:rPr>
      </w:r>
    </w:p>
    <w:p>
      <w:pPr>
        <w:bidi/>
      </w:pPr>
      <w:r>
        <w:rPr>
          <w:rtl/>
          <w:cs/>
          <w:lang w:val="ar_AE" w:bidi="ar_AE"/>
        </w:rPr>
      </w:r>
      <w:r>
        <w:rPr>
          <w:b/>
          <w:rtl/>
          <w:cs/>
          <w:lang w:val="ar_AE" w:bidi="ar_AE"/>
        </w:rPr>
        <w:t>ما الذي حدث لبتشبع؟</w:t>
      </w:r>
    </w:p>
    <w:p>
      <w:pPr>
        <w:bidi/>
      </w:pPr>
      <w:r>
        <w:rPr>
          <w:rtl/>
          <w:cs/>
          <w:lang w:val="ar_AE" w:bidi="ar_AE"/>
        </w:rPr>
      </w:r>
      <w:r>
        <w:rPr>
          <w:rtl/>
          <w:cs/>
          <w:lang w:val="ar_AE" w:bidi="ar_AE"/>
        </w:rPr>
        <w:t>بعد أن مضت أيام المناحة على زوجها، ضمها داود إلى قصره، وأصبحت زوجته وأنجبت له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٢٧ (#٢)</w:t>
      </w:r>
      <w:r>
        <w:rPr>
          <w:rtl/>
          <w:cs/>
          <w:lang w:val="ar_AE" w:bidi="ar_AE"/>
        </w:rPr>
      </w:r>
    </w:p>
    <w:p>
      <w:pPr>
        <w:bidi/>
      </w:pPr>
      <w:r>
        <w:rPr>
          <w:rtl/>
          <w:cs/>
          <w:lang w:val="ar_AE" w:bidi="ar_AE"/>
        </w:rPr>
      </w:r>
      <w:r>
        <w:rPr>
          <w:b/>
          <w:rtl/>
          <w:cs/>
          <w:lang w:val="ar_AE" w:bidi="ar_AE"/>
        </w:rPr>
        <w:t>من الذي لم يكن راضياً عن ما فعله داود؟</w:t>
      </w:r>
    </w:p>
    <w:p>
      <w:pPr>
        <w:bidi/>
      </w:pPr>
      <w:r>
        <w:rPr>
          <w:rtl/>
          <w:cs/>
          <w:lang w:val="ar_AE" w:bidi="ar_AE"/>
        </w:rPr>
      </w:r>
      <w:r>
        <w:rPr>
          <w:rtl/>
          <w:cs/>
          <w:lang w:val="ar_AE" w:bidi="ar_AE"/>
        </w:rPr>
        <w:t>لم يكن الرب راضيًا عن ما فعله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w:t>
      </w:r>
      <w:r>
        <w:rPr>
          <w:rtl/>
          <w:cs/>
          <w:lang w:val="ar_AE" w:bidi="ar_AE"/>
        </w:rPr>
      </w:r>
    </w:p>
    <w:p>
      <w:pPr>
        <w:bidi/>
      </w:pPr>
      <w:r>
        <w:rPr>
          <w:rtl/>
          <w:cs/>
          <w:lang w:val="ar_AE" w:bidi="ar_AE"/>
        </w:rPr>
      </w:r>
      <w:r>
        <w:rPr>
          <w:b/>
          <w:rtl/>
          <w:cs/>
          <w:lang w:val="ar_AE" w:bidi="ar_AE"/>
        </w:rPr>
        <w:t>لماذا ذهب ناثان إلى داود؟</w:t>
      </w:r>
    </w:p>
    <w:p>
      <w:pPr>
        <w:bidi/>
      </w:pPr>
      <w:r>
        <w:rPr>
          <w:rtl/>
          <w:cs/>
          <w:lang w:val="ar_AE" w:bidi="ar_AE"/>
        </w:rPr>
      </w:r>
      <w:r>
        <w:rPr>
          <w:rtl/>
          <w:cs/>
          <w:lang w:val="ar_AE" w:bidi="ar_AE"/>
        </w:rPr>
        <w:t>ذهب ناثان إلى داود لأن الرب أرسل ناثان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٢–٣</w:t>
      </w:r>
      <w:r>
        <w:rPr>
          <w:rtl/>
          <w:cs/>
          <w:lang w:val="ar_AE" w:bidi="ar_AE"/>
        </w:rPr>
      </w:r>
    </w:p>
    <w:p>
      <w:pPr>
        <w:bidi/>
      </w:pPr>
      <w:r>
        <w:rPr>
          <w:rtl/>
          <w:cs/>
          <w:lang w:val="ar_AE" w:bidi="ar_AE"/>
        </w:rPr>
      </w:r>
      <w:r>
        <w:rPr>
          <w:b/>
          <w:rtl/>
          <w:cs/>
          <w:lang w:val="ar_AE" w:bidi="ar_AE"/>
        </w:rPr>
        <w:t>روى ناثان قصة لداود. عن ماذا كانت القصة؟</w:t>
      </w:r>
    </w:p>
    <w:p>
      <w:pPr>
        <w:bidi/>
      </w:pPr>
      <w:r>
        <w:rPr>
          <w:rtl/>
          <w:cs/>
          <w:lang w:val="ar_AE" w:bidi="ar_AE"/>
        </w:rPr>
      </w:r>
      <w:r>
        <w:rPr>
          <w:rtl/>
          <w:cs/>
          <w:lang w:val="ar_AE" w:bidi="ar_AE"/>
        </w:rPr>
        <w:t>القصة التي رواها ناثان لداود كانت عن رجل غني يمتلك الكثير من الغنم والبقر، ورجل فقير لديه نعجة واحدة فقط كانت بمثابة ابنة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٤</w:t>
      </w:r>
      <w:r>
        <w:rPr>
          <w:rtl/>
          <w:cs/>
          <w:lang w:val="ar_AE" w:bidi="ar_AE"/>
        </w:rPr>
      </w:r>
    </w:p>
    <w:p>
      <w:pPr>
        <w:bidi/>
      </w:pPr>
      <w:r>
        <w:rPr>
          <w:rtl/>
          <w:cs/>
          <w:lang w:val="ar_AE" w:bidi="ar_AE"/>
        </w:rPr>
      </w:r>
      <w:r>
        <w:rPr>
          <w:b/>
          <w:rtl/>
          <w:cs/>
          <w:lang w:val="ar_AE" w:bidi="ar_AE"/>
        </w:rPr>
        <w:t>ماذا فعل الرجل الغني بالرجل الفقير ونعجته الصغيرة؟</w:t>
      </w:r>
    </w:p>
    <w:p>
      <w:pPr>
        <w:bidi/>
      </w:pPr>
      <w:r>
        <w:rPr>
          <w:rtl/>
          <w:cs/>
          <w:lang w:val="ar_AE" w:bidi="ar_AE"/>
        </w:rPr>
      </w:r>
      <w:r>
        <w:rPr>
          <w:rtl/>
          <w:cs/>
          <w:lang w:val="ar_AE" w:bidi="ar_AE"/>
        </w:rPr>
        <w:t>عندما جاء زائر إلى الرجل الغني، أخذ الرجل الغني نعجة الرجل الفقير وطهاها لضيفه.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٥</w:t>
      </w:r>
      <w:r>
        <w:rPr>
          <w:rtl/>
          <w:cs/>
          <w:lang w:val="ar_AE" w:bidi="ar_AE"/>
        </w:rPr>
      </w:r>
    </w:p>
    <w:p>
      <w:pPr>
        <w:bidi/>
      </w:pPr>
      <w:r>
        <w:rPr>
          <w:rtl/>
          <w:cs/>
          <w:lang w:val="ar_AE" w:bidi="ar_AE"/>
        </w:rPr>
      </w:r>
      <w:r>
        <w:rPr>
          <w:b/>
          <w:rtl/>
          <w:cs/>
          <w:lang w:val="ar_AE" w:bidi="ar_AE"/>
        </w:rPr>
        <w:t>كيف كان رد فعل داود عندما سمع قصة ناثان عن الرجل الغني والرجل الفقير؟</w:t>
      </w:r>
    </w:p>
    <w:p>
      <w:pPr>
        <w:bidi/>
      </w:pPr>
      <w:r>
        <w:rPr>
          <w:rtl/>
          <w:cs/>
          <w:lang w:val="ar_AE" w:bidi="ar_AE"/>
        </w:rPr>
      </w:r>
      <w:r>
        <w:rPr>
          <w:rtl/>
          <w:cs/>
          <w:lang w:val="ar_AE" w:bidi="ar_AE"/>
        </w:rPr>
        <w:t>كان داود غاضبًا بشدة من الرجل الغني وقال إن الرجل الغني يستحق أن يُقتل.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٧</w:t>
      </w:r>
      <w:r>
        <w:rPr>
          <w:rtl/>
          <w:cs/>
          <w:lang w:val="ar_AE" w:bidi="ar_AE"/>
        </w:rPr>
      </w:r>
    </w:p>
    <w:p>
      <w:pPr>
        <w:bidi/>
      </w:pPr>
      <w:r>
        <w:rPr>
          <w:rtl/>
          <w:cs/>
          <w:lang w:val="ar_AE" w:bidi="ar_AE"/>
        </w:rPr>
      </w:r>
      <w:r>
        <w:rPr>
          <w:b/>
          <w:rtl/>
          <w:cs/>
          <w:lang w:val="ar_AE" w:bidi="ar_AE"/>
        </w:rPr>
        <w:t>ماذا قال ناثان لداود بعد أن رد داود بغضب على قصة الرجل الغني التي قالها ناثان؟</w:t>
      </w:r>
    </w:p>
    <w:p>
      <w:pPr>
        <w:bidi/>
      </w:pPr>
      <w:r>
        <w:rPr>
          <w:rtl/>
          <w:cs/>
          <w:lang w:val="ar_AE" w:bidi="ar_AE"/>
        </w:rPr>
      </w:r>
      <w:r>
        <w:rPr>
          <w:rtl/>
          <w:cs/>
          <w:lang w:val="ar_AE" w:bidi="ar_AE"/>
        </w:rPr>
        <w:t>قال ناثان لداود، "</w:t>
      </w:r>
      <w:r>
        <w:rPr>
          <w:rtl/>
          <w:cs/>
          <w:lang w:val="ar_AE" w:bidi="ar_AE"/>
        </w:rPr>
        <w:t>أَنْتَ هُوَ ٱلرَّجُلُ!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٩</w:t>
      </w:r>
      <w:r>
        <w:rPr>
          <w:rtl/>
          <w:cs/>
          <w:lang w:val="ar_AE" w:bidi="ar_AE"/>
        </w:rPr>
      </w:r>
    </w:p>
    <w:p>
      <w:pPr>
        <w:bidi/>
      </w:pPr>
      <w:r>
        <w:rPr>
          <w:rtl/>
          <w:cs/>
          <w:lang w:val="ar_AE" w:bidi="ar_AE"/>
        </w:rPr>
      </w:r>
      <w:r>
        <w:rPr>
          <w:b/>
          <w:rtl/>
          <w:cs/>
          <w:lang w:val="ar_AE" w:bidi="ar_AE"/>
        </w:rPr>
        <w:t>ماذا قال الرب إن داود قد فعل؟</w:t>
      </w:r>
    </w:p>
    <w:p>
      <w:pPr>
        <w:bidi/>
      </w:pPr>
      <w:r>
        <w:rPr>
          <w:rtl/>
          <w:cs/>
          <w:lang w:val="ar_AE" w:bidi="ar_AE"/>
        </w:rPr>
      </w:r>
      <w:r>
        <w:rPr>
          <w:rtl/>
          <w:cs/>
          <w:lang w:val="ar_AE" w:bidi="ar_AE"/>
        </w:rPr>
        <w:t>قال الرب إن داود قد قتل أوريا الحثي بسيف جيش العمونيين وأخذ زوجة أوريا لتكون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١٠–١١</w:t>
      </w:r>
      <w:r>
        <w:rPr>
          <w:rtl/>
          <w:cs/>
          <w:lang w:val="ar_AE" w:bidi="ar_AE"/>
        </w:rPr>
      </w:r>
    </w:p>
    <w:p>
      <w:pPr>
        <w:bidi/>
      </w:pPr>
      <w:r>
        <w:rPr>
          <w:rtl/>
          <w:cs/>
          <w:lang w:val="ar_AE" w:bidi="ar_AE"/>
        </w:rPr>
      </w:r>
      <w:r>
        <w:rPr>
          <w:b/>
          <w:rtl/>
          <w:cs/>
          <w:lang w:val="ar_AE" w:bidi="ar_AE"/>
        </w:rPr>
        <w:t>ماذا قال الرب إنه سيفعل لأن داود قد احتقره وأخذ زوجة أوريا الحثي كزوجته؟</w:t>
      </w:r>
    </w:p>
    <w:p>
      <w:pPr>
        <w:bidi/>
      </w:pPr>
      <w:r>
        <w:rPr>
          <w:rtl/>
          <w:cs/>
          <w:lang w:val="ar_AE" w:bidi="ar_AE"/>
        </w:rPr>
      </w:r>
      <w:r>
        <w:rPr>
          <w:rtl/>
          <w:cs/>
          <w:lang w:val="ar_AE" w:bidi="ar_AE"/>
        </w:rPr>
        <w:t>أخبر الرب داود أن السيف لن يفارق بيته إلى الأبد، وأن الرب سيجلب الشر على داود من داخل بيته، وأن قريبه سيأخذ زوجات داود ويضطجع معهن في وضح النهار، وأن الطفل الذي سيولد لداود سيموت بلا شك.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١٣</w:t>
      </w:r>
      <w:r>
        <w:rPr>
          <w:rtl/>
          <w:cs/>
          <w:lang w:val="ar_AE" w:bidi="ar_AE"/>
        </w:rPr>
      </w:r>
    </w:p>
    <w:p>
      <w:pPr>
        <w:bidi/>
      </w:pPr>
      <w:r>
        <w:rPr>
          <w:rtl/>
          <w:cs/>
          <w:lang w:val="ar_AE" w:bidi="ar_AE"/>
        </w:rPr>
      </w:r>
      <w:r>
        <w:rPr>
          <w:b/>
          <w:rtl/>
          <w:cs/>
          <w:lang w:val="ar_AE" w:bidi="ar_AE"/>
        </w:rPr>
        <w:t>ماذا قال ناثان أنه لن يحدث لداود بعد أن قال، "لقد أخطأت إلى الرب."؟</w:t>
      </w:r>
    </w:p>
    <w:p>
      <w:pPr>
        <w:bidi/>
      </w:pPr>
      <w:r>
        <w:rPr>
          <w:rtl/>
          <w:cs/>
          <w:lang w:val="ar_AE" w:bidi="ar_AE"/>
        </w:rPr>
      </w:r>
      <w:r>
        <w:rPr>
          <w:rtl/>
          <w:cs/>
          <w:lang w:val="ar_AE" w:bidi="ar_AE"/>
        </w:rPr>
        <w:t>قال ناثان لداود، "</w:t>
      </w:r>
      <w:r>
        <w:rPr>
          <w:rtl/>
          <w:cs/>
          <w:lang w:val="ar_AE" w:bidi="ar_AE"/>
        </w:rPr>
        <w:t>ٱلرَّبُّ أَيْضًا قَدْ نَقَلَ عَنْكَ خَطِيَّتَكَ. لَا تَمُوتُ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١٤</w:t>
      </w:r>
      <w:r>
        <w:rPr>
          <w:rtl/>
          <w:cs/>
          <w:lang w:val="ar_AE" w:bidi="ar_AE"/>
        </w:rPr>
      </w:r>
    </w:p>
    <w:p>
      <w:pPr>
        <w:bidi/>
      </w:pPr>
      <w:r>
        <w:rPr>
          <w:rtl/>
          <w:cs/>
          <w:lang w:val="ar_AE" w:bidi="ar_AE"/>
        </w:rPr>
      </w:r>
      <w:r>
        <w:rPr>
          <w:b/>
          <w:rtl/>
          <w:cs/>
          <w:lang w:val="ar_AE" w:bidi="ar_AE"/>
        </w:rPr>
        <w:t>ماذا قال الرب إنه سيفعل لأن دَاوُد احتقر الرب وأخذ زوجة أُورِيَّا الحثي كزوجة له؟</w:t>
      </w:r>
    </w:p>
    <w:p>
      <w:pPr>
        <w:bidi/>
      </w:pPr>
      <w:r>
        <w:rPr>
          <w:rtl/>
          <w:cs/>
          <w:lang w:val="ar_AE" w:bidi="ar_AE"/>
        </w:rPr>
      </w:r>
      <w:r>
        <w:rPr>
          <w:rtl/>
          <w:cs/>
          <w:lang w:val="ar_AE" w:bidi="ar_AE"/>
        </w:rPr>
        <w:t>أخبر الرب داود أن السيف لن يفارق بيته أبدًا، وأن الرب سيقيم الشر على داود من داخل بيته، وأن قريبه سيضطجع مع نساءه في عين الشمس، وأن الطفل الذي سيولد لداود سيموت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١٦–١٧</w:t>
      </w:r>
      <w:r>
        <w:rPr>
          <w:rtl/>
          <w:cs/>
          <w:lang w:val="ar_AE" w:bidi="ar_AE"/>
        </w:rPr>
      </w:r>
    </w:p>
    <w:p>
      <w:pPr>
        <w:bidi/>
      </w:pPr>
      <w:r>
        <w:rPr>
          <w:rtl/>
          <w:cs/>
          <w:lang w:val="ar_AE" w:bidi="ar_AE"/>
        </w:rPr>
      </w:r>
      <w:r>
        <w:rPr>
          <w:b/>
          <w:rtl/>
          <w:cs/>
          <w:lang w:val="ar_AE" w:bidi="ar_AE"/>
        </w:rPr>
        <w:t>ماذا فعل داود عندما كان الطفل الذي أنجبته زوجة أوريا لداود مريضًا جدًا؟</w:t>
      </w:r>
    </w:p>
    <w:p>
      <w:pPr>
        <w:bidi/>
      </w:pPr>
      <w:r>
        <w:rPr>
          <w:rtl/>
          <w:cs/>
          <w:lang w:val="ar_AE" w:bidi="ar_AE"/>
        </w:rPr>
      </w:r>
      <w:r>
        <w:rPr>
          <w:rtl/>
          <w:cs/>
          <w:lang w:val="ar_AE" w:bidi="ar_AE"/>
        </w:rPr>
        <w:t xml:space="preserve">سأل داود الله من أجل الصبي وصام، ودخل وبات مُضطجعًا على الأرض.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١٨</w:t>
      </w:r>
      <w:r>
        <w:rPr>
          <w:rtl/>
          <w:cs/>
          <w:lang w:val="ar_AE" w:bidi="ar_AE"/>
        </w:rPr>
      </w:r>
    </w:p>
    <w:p>
      <w:pPr>
        <w:bidi/>
      </w:pPr>
      <w:r>
        <w:rPr>
          <w:rtl/>
          <w:cs/>
          <w:lang w:val="ar_AE" w:bidi="ar_AE"/>
        </w:rPr>
      </w:r>
      <w:r>
        <w:rPr>
          <w:b/>
          <w:rtl/>
          <w:cs/>
          <w:lang w:val="ar_AE" w:bidi="ar_AE"/>
        </w:rPr>
        <w:t>متى مات الطفل الذي أنجبته زوجة أوريّا لداود؟</w:t>
      </w:r>
    </w:p>
    <w:p>
      <w:pPr>
        <w:bidi/>
      </w:pPr>
      <w:r>
        <w:rPr>
          <w:rtl/>
          <w:cs/>
          <w:lang w:val="ar_AE" w:bidi="ar_AE"/>
        </w:rPr>
      </w:r>
      <w:r>
        <w:rPr>
          <w:rtl/>
          <w:cs/>
          <w:lang w:val="ar_AE" w:bidi="ar_AE"/>
        </w:rPr>
        <w:t>مات الطفل في اليوم السابع من ولادته.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٢٠</w:t>
      </w:r>
      <w:r>
        <w:rPr>
          <w:rtl/>
          <w:cs/>
          <w:lang w:val="ar_AE" w:bidi="ar_AE"/>
        </w:rPr>
      </w:r>
    </w:p>
    <w:p>
      <w:pPr>
        <w:bidi/>
      </w:pPr>
      <w:r>
        <w:rPr>
          <w:rtl/>
          <w:cs/>
          <w:lang w:val="ar_AE" w:bidi="ar_AE"/>
        </w:rPr>
      </w:r>
      <w:r>
        <w:rPr>
          <w:b/>
          <w:rtl/>
          <w:cs/>
          <w:lang w:val="ar_AE" w:bidi="ar_AE"/>
        </w:rPr>
        <w:t>ماذا فعل داود عندما علم أن الطفل قد مات؟</w:t>
      </w:r>
    </w:p>
    <w:p>
      <w:pPr>
        <w:bidi/>
      </w:pPr>
      <w:r>
        <w:rPr>
          <w:rtl/>
          <w:cs/>
          <w:lang w:val="ar_AE" w:bidi="ar_AE"/>
        </w:rPr>
      </w:r>
      <w:r>
        <w:rPr>
          <w:rtl/>
          <w:cs/>
          <w:lang w:val="ar_AE" w:bidi="ar_AE"/>
        </w:rPr>
        <w:t>عندما علم داود أن الطفل قد مات، قام داود عن الأرض، واغتسل، وادهن نفسه، وبدّل ثيابه.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٢٣</w:t>
      </w:r>
      <w:r>
        <w:rPr>
          <w:rtl/>
          <w:cs/>
          <w:lang w:val="ar_AE" w:bidi="ar_AE"/>
        </w:rPr>
      </w:r>
    </w:p>
    <w:p>
      <w:pPr>
        <w:bidi/>
      </w:pPr>
      <w:r>
        <w:rPr>
          <w:rtl/>
          <w:cs/>
          <w:lang w:val="ar_AE" w:bidi="ar_AE"/>
        </w:rPr>
      </w:r>
      <w:r>
        <w:rPr>
          <w:b/>
          <w:rtl/>
          <w:cs/>
          <w:lang w:val="ar_AE" w:bidi="ar_AE"/>
        </w:rPr>
        <w:t>ما سبب عدم صيام داود بعد موت الطفل؟</w:t>
      </w:r>
    </w:p>
    <w:p>
      <w:pPr>
        <w:bidi/>
      </w:pPr>
      <w:r>
        <w:rPr>
          <w:rtl/>
          <w:cs/>
          <w:lang w:val="ar_AE" w:bidi="ar_AE"/>
        </w:rPr>
      </w:r>
      <w:r>
        <w:rPr>
          <w:rtl/>
          <w:cs/>
          <w:lang w:val="ar_AE" w:bidi="ar_AE"/>
        </w:rPr>
        <w:t>فهم داود أنه بعد موت الطفل لم يعد هناك سبب للصيام، لأنه لا يمكنه إعادة الطفل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٢٥</w:t>
      </w:r>
      <w:r>
        <w:rPr>
          <w:rtl/>
          <w:cs/>
          <w:lang w:val="ar_AE" w:bidi="ar_AE"/>
        </w:rPr>
      </w:r>
    </w:p>
    <w:p>
      <w:pPr>
        <w:bidi/>
      </w:pPr>
      <w:r>
        <w:rPr>
          <w:rtl/>
          <w:cs/>
          <w:lang w:val="ar_AE" w:bidi="ar_AE"/>
        </w:rPr>
      </w:r>
      <w:r>
        <w:rPr>
          <w:b/>
          <w:rtl/>
          <w:cs/>
          <w:lang w:val="ar_AE" w:bidi="ar_AE"/>
        </w:rPr>
        <w:t>لماذا أرسل الرب كلمة بيد ناثان النبي لتسمية ابن بثشبع وداود القادم يَدِيدِيَّا؟</w:t>
      </w:r>
    </w:p>
    <w:p>
      <w:pPr>
        <w:bidi/>
      </w:pPr>
      <w:r>
        <w:rPr>
          <w:rtl/>
          <w:cs/>
          <w:lang w:val="ar_AE" w:bidi="ar_AE"/>
        </w:rPr>
      </w:r>
      <w:r>
        <w:rPr>
          <w:rtl/>
          <w:cs/>
          <w:lang w:val="ar_AE" w:bidi="ar_AE"/>
        </w:rPr>
        <w:t>قال يهوه إنه يُسمى يَدِيدِيَّا لأن الرب أحبه.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٢٦</w:t>
      </w:r>
      <w:r>
        <w:rPr>
          <w:rtl/>
          <w:cs/>
          <w:lang w:val="ar_AE" w:bidi="ar_AE"/>
        </w:rPr>
      </w:r>
    </w:p>
    <w:p>
      <w:pPr>
        <w:bidi/>
      </w:pPr>
      <w:r>
        <w:rPr>
          <w:rtl/>
          <w:cs/>
          <w:lang w:val="ar_AE" w:bidi="ar_AE"/>
        </w:rPr>
      </w:r>
      <w:r>
        <w:rPr>
          <w:b/>
          <w:rtl/>
          <w:cs/>
          <w:lang w:val="ar_AE" w:bidi="ar_AE"/>
        </w:rPr>
        <w:t>في ذلك الوقت، ضد من كان يوآب يحارب؟</w:t>
      </w:r>
    </w:p>
    <w:p>
      <w:pPr>
        <w:bidi/>
      </w:pPr>
      <w:r>
        <w:rPr>
          <w:rtl/>
          <w:cs/>
          <w:lang w:val="ar_AE" w:bidi="ar_AE"/>
        </w:rPr>
      </w:r>
      <w:r>
        <w:rPr>
          <w:rtl/>
          <w:cs/>
          <w:lang w:val="ar_AE" w:bidi="ar_AE"/>
        </w:rPr>
        <w:t>حارب يوآب ضد رَبَّة، المدينة الملكية لشعب ٱلْعَمّونِيِّين.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٢٨</w:t>
      </w:r>
      <w:r>
        <w:rPr>
          <w:rtl/>
          <w:cs/>
          <w:lang w:val="ar_AE" w:bidi="ar_AE"/>
        </w:rPr>
      </w:r>
    </w:p>
    <w:p>
      <w:pPr>
        <w:bidi/>
      </w:pPr>
      <w:r>
        <w:rPr>
          <w:rtl/>
          <w:cs/>
          <w:lang w:val="ar_AE" w:bidi="ar_AE"/>
        </w:rPr>
      </w:r>
      <w:r>
        <w:rPr>
          <w:b/>
          <w:rtl/>
          <w:cs/>
          <w:lang w:val="ar_AE" w:bidi="ar_AE"/>
        </w:rPr>
        <w:t>لماذا طلب يوآب من داود أن يجمع بقية الجيش ويخيم ضد المدينة ليستولي عليها؟</w:t>
      </w:r>
    </w:p>
    <w:p>
      <w:pPr>
        <w:bidi/>
      </w:pPr>
      <w:r>
        <w:rPr>
          <w:rtl/>
          <w:cs/>
          <w:lang w:val="ar_AE" w:bidi="ar_AE"/>
        </w:rPr>
      </w:r>
      <w:r>
        <w:rPr>
          <w:rtl/>
          <w:cs/>
          <w:lang w:val="ar_AE" w:bidi="ar_AE"/>
        </w:rPr>
        <w:t>قال يوآب لداود أن يأتي ويحاصر المدينة ويستولي عليها، لأن يوآب قال إنه إذا استولى على المدينة فستُسمى باسمه.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٣١</w:t>
      </w:r>
      <w:r>
        <w:rPr>
          <w:rtl/>
          <w:cs/>
          <w:lang w:val="ar_AE" w:bidi="ar_AE"/>
        </w:rPr>
      </w:r>
    </w:p>
    <w:p>
      <w:pPr>
        <w:bidi/>
      </w:pPr>
      <w:r>
        <w:rPr>
          <w:rtl/>
          <w:cs/>
          <w:lang w:val="ar_AE" w:bidi="ar_AE"/>
        </w:rPr>
      </w:r>
      <w:r>
        <w:rPr>
          <w:b/>
          <w:rtl/>
          <w:cs/>
          <w:lang w:val="ar_AE" w:bidi="ar_AE"/>
        </w:rPr>
        <w:t>بعد أن تم الاستيلاء على مدينة رَبَّة، ماذا جعل دَاود سكان المدينة يفعلون؟</w:t>
      </w:r>
    </w:p>
    <w:p>
      <w:pPr>
        <w:bidi/>
      </w:pPr>
      <w:r>
        <w:rPr>
          <w:rtl/>
          <w:cs/>
          <w:lang w:val="ar_AE" w:bidi="ar_AE"/>
        </w:rPr>
      </w:r>
      <w:r>
        <w:rPr>
          <w:rtl/>
          <w:cs/>
          <w:lang w:val="ar_AE" w:bidi="ar_AE"/>
        </w:rPr>
        <w:t>أجبر داود سكان ربة على العمل بالمناشير ونوارج حديد وفؤوس حديد، وجعلهم يعملون أيضًا في أفران الطوب.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w:t>
      </w:r>
      <w:r>
        <w:rPr>
          <w:rtl/>
          <w:cs/>
          <w:lang w:val="ar_AE" w:bidi="ar_AE"/>
        </w:rPr>
      </w:r>
    </w:p>
    <w:p>
      <w:pPr>
        <w:bidi/>
      </w:pPr>
      <w:r>
        <w:rPr>
          <w:rtl/>
          <w:cs/>
          <w:lang w:val="ar_AE" w:bidi="ar_AE"/>
        </w:rPr>
      </w:r>
      <w:r>
        <w:rPr>
          <w:b/>
          <w:rtl/>
          <w:cs/>
          <w:lang w:val="ar_AE" w:bidi="ar_AE"/>
        </w:rPr>
        <w:t>إلى من كان أَمْنون، ابن دَاود، منجذبًا بشدة؟</w:t>
      </w:r>
    </w:p>
    <w:p>
      <w:pPr>
        <w:bidi/>
      </w:pPr>
      <w:r>
        <w:rPr>
          <w:rtl/>
          <w:cs/>
          <w:lang w:val="ar_AE" w:bidi="ar_AE"/>
        </w:rPr>
      </w:r>
      <w:r>
        <w:rPr>
          <w:rtl/>
          <w:cs/>
          <w:lang w:val="ar_AE" w:bidi="ar_AE"/>
        </w:rPr>
        <w:t>كان أًمنون مفتونًا جدًا بأخته غير الشقيقة الجميلة ثامار، التي كانت أختًا شقيقة لأبشالوم، وهو ابن آخر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٤</w:t>
      </w:r>
      <w:r>
        <w:rPr>
          <w:rtl/>
          <w:cs/>
          <w:lang w:val="ar_AE" w:bidi="ar_AE"/>
        </w:rPr>
      </w:r>
    </w:p>
    <w:p>
      <w:pPr>
        <w:bidi/>
      </w:pPr>
      <w:r>
        <w:rPr>
          <w:rtl/>
          <w:cs/>
          <w:lang w:val="ar_AE" w:bidi="ar_AE"/>
        </w:rPr>
      </w:r>
      <w:r>
        <w:rPr>
          <w:b/>
          <w:rtl/>
          <w:cs/>
          <w:lang w:val="ar_AE" w:bidi="ar_AE"/>
        </w:rPr>
        <w:t>كيف رد أَمْنون عندما سأله يَهونَادَاب عن سبب اكتئابه كل صباح؟</w:t>
      </w:r>
    </w:p>
    <w:p>
      <w:pPr>
        <w:bidi/>
      </w:pPr>
      <w:r>
        <w:rPr>
          <w:rtl/>
          <w:cs/>
          <w:lang w:val="ar_AE" w:bidi="ar_AE"/>
        </w:rPr>
      </w:r>
      <w:r>
        <w:rPr>
          <w:rtl/>
          <w:cs/>
          <w:lang w:val="ar_AE" w:bidi="ar_AE"/>
        </w:rPr>
        <w:t>أَمْنون أخبر يَهونَادَاب أنه يحب ثَامَار، أخت أَبْشَالوم شقيقه.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٦</w:t>
      </w:r>
      <w:r>
        <w:rPr>
          <w:rtl/>
          <w:cs/>
          <w:lang w:val="ar_AE" w:bidi="ar_AE"/>
        </w:rPr>
      </w:r>
    </w:p>
    <w:p>
      <w:pPr>
        <w:bidi/>
      </w:pPr>
      <w:r>
        <w:rPr>
          <w:rtl/>
          <w:cs/>
          <w:lang w:val="ar_AE" w:bidi="ar_AE"/>
        </w:rPr>
      </w:r>
      <w:r>
        <w:rPr>
          <w:b/>
          <w:rtl/>
          <w:cs/>
          <w:lang w:val="ar_AE" w:bidi="ar_AE"/>
        </w:rPr>
        <w:t>ماذا فعل أمنون لكي يتمكن من رؤية ثامار؟</w:t>
      </w:r>
    </w:p>
    <w:p>
      <w:pPr>
        <w:bidi/>
      </w:pPr>
      <w:r>
        <w:rPr>
          <w:rtl/>
          <w:cs/>
          <w:lang w:val="ar_AE" w:bidi="ar_AE"/>
        </w:rPr>
      </w:r>
      <w:r>
        <w:rPr>
          <w:rtl/>
          <w:cs/>
          <w:lang w:val="ar_AE" w:bidi="ar_AE"/>
        </w:rPr>
        <w:t>تمارض أَمْنون، وعندما جاء دَاود لرؤيته، طلب أَمْنون من دَاود أن يرسل ثَامَار لتحضير بعض الطعام أمامه لكي يأكل من يدها، فاستجاب دَاود لطلب أَمْنون.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١١</w:t>
      </w:r>
      <w:r>
        <w:rPr>
          <w:rtl/>
          <w:cs/>
          <w:lang w:val="ar_AE" w:bidi="ar_AE"/>
        </w:rPr>
      </w:r>
    </w:p>
    <w:p>
      <w:pPr>
        <w:bidi/>
      </w:pPr>
      <w:r>
        <w:rPr>
          <w:rtl/>
          <w:cs/>
          <w:lang w:val="ar_AE" w:bidi="ar_AE"/>
        </w:rPr>
      </w:r>
      <w:r>
        <w:rPr>
          <w:b/>
          <w:rtl/>
          <w:cs/>
          <w:lang w:val="ar_AE" w:bidi="ar_AE"/>
        </w:rPr>
        <w:t>ماذا فعل أَمْنون عندما جاءت ثَامَار تقدم له الأكل بيدها؟</w:t>
      </w:r>
    </w:p>
    <w:p>
      <w:pPr>
        <w:bidi/>
      </w:pPr>
      <w:r>
        <w:rPr>
          <w:rtl/>
          <w:cs/>
          <w:lang w:val="ar_AE" w:bidi="ar_AE"/>
        </w:rPr>
      </w:r>
      <w:r>
        <w:rPr>
          <w:rtl/>
          <w:cs/>
          <w:lang w:val="ar_AE" w:bidi="ar_AE"/>
        </w:rPr>
        <w:t>عندما جاءت ثَامَار لإطعام أَمْنون، أمسكها وقال لها، "</w:t>
      </w:r>
      <w:r>
        <w:rPr>
          <w:rtl/>
          <w:cs/>
          <w:lang w:val="ar_AE" w:bidi="ar_AE"/>
        </w:rPr>
        <w:t>تَعَالَي ٱضْطَجِعِي مَعِي يَاأُخْتِي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١٤</w:t>
      </w:r>
      <w:r>
        <w:rPr>
          <w:rtl/>
          <w:cs/>
          <w:lang w:val="ar_AE" w:bidi="ar_AE"/>
        </w:rPr>
      </w:r>
    </w:p>
    <w:p>
      <w:pPr>
        <w:bidi/>
      </w:pPr>
      <w:r>
        <w:rPr>
          <w:rtl/>
          <w:cs/>
          <w:lang w:val="ar_AE" w:bidi="ar_AE"/>
        </w:rPr>
      </w:r>
      <w:r>
        <w:rPr>
          <w:b/>
          <w:rtl/>
          <w:cs/>
          <w:lang w:val="ar_AE" w:bidi="ar_AE"/>
        </w:rPr>
        <w:t>ماذا فعل أَمْنون عندما طلبت منه ثَامَار ألا يجبرها وألا يرتكب ذلك الفعل المروع؟</w:t>
      </w:r>
    </w:p>
    <w:p>
      <w:pPr>
        <w:bidi/>
      </w:pPr>
      <w:r>
        <w:rPr>
          <w:rtl/>
          <w:cs/>
          <w:lang w:val="ar_AE" w:bidi="ar_AE"/>
        </w:rPr>
      </w:r>
      <w:r>
        <w:rPr>
          <w:rtl/>
          <w:cs/>
          <w:lang w:val="ar_AE" w:bidi="ar_AE"/>
        </w:rPr>
        <w:t>لم يُصغِ أَمْنون إلى ثَامَار، واعتدى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١٥</w:t>
      </w:r>
      <w:r>
        <w:rPr>
          <w:rtl/>
          <w:cs/>
          <w:lang w:val="ar_AE" w:bidi="ar_AE"/>
        </w:rPr>
      </w:r>
    </w:p>
    <w:p>
      <w:pPr>
        <w:bidi/>
      </w:pPr>
      <w:r>
        <w:rPr>
          <w:rtl/>
          <w:cs/>
          <w:lang w:val="ar_AE" w:bidi="ar_AE"/>
        </w:rPr>
      </w:r>
      <w:r>
        <w:rPr>
          <w:b/>
          <w:rtl/>
          <w:cs/>
          <w:lang w:val="ar_AE" w:bidi="ar_AE"/>
        </w:rPr>
        <w:t>كيف كانت مشاعر أَمْنون تجاه ثَامَار بعد أن اعتدى عليها؟</w:t>
      </w:r>
    </w:p>
    <w:p>
      <w:pPr>
        <w:bidi/>
      </w:pPr>
      <w:r>
        <w:rPr>
          <w:rtl/>
          <w:cs/>
          <w:lang w:val="ar_AE" w:bidi="ar_AE"/>
        </w:rPr>
      </w:r>
      <w:r>
        <w:rPr>
          <w:rtl/>
          <w:cs/>
          <w:lang w:val="ar_AE" w:bidi="ar_AE"/>
        </w:rPr>
        <w:t>ثم أبغض أَمْنون ثَامَار أكثر مما كان يحبها.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١٥ (#٢)</w:t>
      </w:r>
      <w:r>
        <w:rPr>
          <w:rtl/>
          <w:cs/>
          <w:lang w:val="ar_AE" w:bidi="ar_AE"/>
        </w:rPr>
      </w:r>
    </w:p>
    <w:p>
      <w:pPr>
        <w:bidi/>
      </w:pPr>
      <w:r>
        <w:rPr>
          <w:rtl/>
          <w:cs/>
          <w:lang w:val="ar_AE" w:bidi="ar_AE"/>
        </w:rPr>
      </w:r>
      <w:r>
        <w:rPr>
          <w:b/>
          <w:rtl/>
          <w:cs/>
          <w:lang w:val="ar_AE" w:bidi="ar_AE"/>
        </w:rPr>
        <w:t>ما الذي أمر به أَمْنون وأجبر ثَامَار على فعله؟</w:t>
      </w:r>
    </w:p>
    <w:p>
      <w:pPr>
        <w:bidi/>
      </w:pPr>
      <w:r>
        <w:rPr>
          <w:rtl/>
          <w:cs/>
          <w:lang w:val="ar_AE" w:bidi="ar_AE"/>
        </w:rPr>
      </w:r>
      <w:r>
        <w:rPr>
          <w:rtl/>
          <w:cs/>
          <w:lang w:val="ar_AE" w:bidi="ar_AE"/>
        </w:rPr>
        <w:t>أمر أَمْنون ثَامَار بأن "تقوم وتنطلق." وطلب من خادمه الشخصي أن يأخذ ثَامَار بعيدًا عنه ويغلق الباب من ورائها.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١٧</w:t>
      </w:r>
      <w:r>
        <w:rPr>
          <w:rtl/>
          <w:cs/>
          <w:lang w:val="ar_AE" w:bidi="ar_AE"/>
        </w:rPr>
      </w:r>
    </w:p>
    <w:p>
      <w:pPr>
        <w:bidi/>
      </w:pPr>
      <w:r>
        <w:rPr>
          <w:rtl/>
          <w:cs/>
          <w:lang w:val="ar_AE" w:bidi="ar_AE"/>
        </w:rPr>
      </w:r>
      <w:r>
        <w:rPr>
          <w:b/>
          <w:rtl/>
          <w:cs/>
          <w:lang w:val="ar_AE" w:bidi="ar_AE"/>
        </w:rPr>
        <w:t>ما الذي طلبه أمنون من ثامار وأجبرها على فعله؟</w:t>
      </w:r>
    </w:p>
    <w:p>
      <w:pPr>
        <w:bidi/>
      </w:pPr>
      <w:r>
        <w:rPr>
          <w:rtl/>
          <w:cs/>
          <w:lang w:val="ar_AE" w:bidi="ar_AE"/>
        </w:rPr>
      </w:r>
      <w:r>
        <w:rPr>
          <w:rtl/>
          <w:cs/>
          <w:lang w:val="ar_AE" w:bidi="ar_AE"/>
        </w:rPr>
        <w:t>أمر أَمْنون ثَامَار بأن "تقوم وتنطلق." وطلب من خادمه الشخصي أن يأخذ ثَامَار بعيدًا عنه ويغلق الباب من ورائها.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١٩</w:t>
      </w:r>
      <w:r>
        <w:rPr>
          <w:rtl/>
          <w:cs/>
          <w:lang w:val="ar_AE" w:bidi="ar_AE"/>
        </w:rPr>
      </w:r>
    </w:p>
    <w:p>
      <w:pPr>
        <w:bidi/>
      </w:pPr>
      <w:r>
        <w:rPr>
          <w:rtl/>
          <w:cs/>
          <w:lang w:val="ar_AE" w:bidi="ar_AE"/>
        </w:rPr>
      </w:r>
      <w:r>
        <w:rPr>
          <w:b/>
          <w:rtl/>
          <w:cs/>
          <w:lang w:val="ar_AE" w:bidi="ar_AE"/>
        </w:rPr>
        <w:t>ماذا فعلت ثَامَار بعد أن طُرِدَت من غرفة أَمْنون؟</w:t>
      </w:r>
    </w:p>
    <w:p>
      <w:pPr>
        <w:bidi/>
      </w:pPr>
      <w:r>
        <w:rPr>
          <w:rtl/>
          <w:cs/>
          <w:lang w:val="ar_AE" w:bidi="ar_AE"/>
        </w:rPr>
      </w:r>
      <w:r>
        <w:rPr>
          <w:rtl/>
          <w:cs/>
          <w:lang w:val="ar_AE" w:bidi="ar_AE"/>
        </w:rPr>
        <w:t>بعد أن أُخرجت ثَامَار من غرفة أَمْنون، وضعت الرماد على رأسها، ومزقت ثوبها الملون، ووضعت يديها على رأسها وسارت بعيدًا، صارخة بصوت عالٍ أثناء ذهابها.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٢١</w:t>
      </w:r>
      <w:r>
        <w:rPr>
          <w:rtl/>
          <w:cs/>
          <w:lang w:val="ar_AE" w:bidi="ar_AE"/>
        </w:rPr>
      </w:r>
    </w:p>
    <w:p>
      <w:pPr>
        <w:bidi/>
      </w:pPr>
      <w:r>
        <w:rPr>
          <w:rtl/>
          <w:cs/>
          <w:lang w:val="ar_AE" w:bidi="ar_AE"/>
        </w:rPr>
      </w:r>
      <w:r>
        <w:rPr>
          <w:b/>
          <w:rtl/>
          <w:cs/>
          <w:lang w:val="ar_AE" w:bidi="ar_AE"/>
        </w:rPr>
        <w:t>كيف كان رد فعل الملك داود عندما علم بكل هذه الأمور؟</w:t>
      </w:r>
    </w:p>
    <w:p>
      <w:pPr>
        <w:bidi/>
      </w:pPr>
      <w:r>
        <w:rPr>
          <w:rtl/>
          <w:cs/>
          <w:lang w:val="ar_AE" w:bidi="ar_AE"/>
        </w:rPr>
      </w:r>
      <w:r>
        <w:rPr>
          <w:rtl/>
          <w:cs/>
          <w:lang w:val="ar_AE" w:bidi="ar_AE"/>
        </w:rPr>
        <w:t>عندما سمع الملك داود كل هذه الأمور، اغتاظ بشدة.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٢٢</w:t>
      </w:r>
      <w:r>
        <w:rPr>
          <w:rtl/>
          <w:cs/>
          <w:lang w:val="ar_AE" w:bidi="ar_AE"/>
        </w:rPr>
      </w:r>
    </w:p>
    <w:p>
      <w:pPr>
        <w:bidi/>
      </w:pPr>
      <w:r>
        <w:rPr>
          <w:rtl/>
          <w:cs/>
          <w:lang w:val="ar_AE" w:bidi="ar_AE"/>
        </w:rPr>
      </w:r>
      <w:r>
        <w:rPr>
          <w:b/>
          <w:rtl/>
          <w:cs/>
          <w:lang w:val="ar_AE" w:bidi="ar_AE"/>
        </w:rPr>
        <w:t>بعد أن اكتشف أبشالوم أن أمنون قد اعتدى على أخته ثامار، كيف كانت مشاعره تجاه أمنون؟</w:t>
      </w:r>
    </w:p>
    <w:p>
      <w:pPr>
        <w:bidi/>
      </w:pPr>
      <w:r>
        <w:rPr>
          <w:rtl/>
          <w:cs/>
          <w:lang w:val="ar_AE" w:bidi="ar_AE"/>
        </w:rPr>
      </w:r>
      <w:r>
        <w:rPr>
          <w:rtl/>
          <w:cs/>
          <w:lang w:val="ar_AE" w:bidi="ar_AE"/>
        </w:rPr>
        <w:t>صار أبشالوم يبغض أمنون لأنه أذل أخته ثامار.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٢٣–٢٤</w:t>
      </w:r>
      <w:r>
        <w:rPr>
          <w:rtl/>
          <w:cs/>
          <w:lang w:val="ar_AE" w:bidi="ar_AE"/>
        </w:rPr>
      </w:r>
    </w:p>
    <w:p>
      <w:pPr>
        <w:bidi/>
      </w:pPr>
      <w:r>
        <w:rPr>
          <w:rtl/>
          <w:cs/>
          <w:lang w:val="ar_AE" w:bidi="ar_AE"/>
        </w:rPr>
      </w:r>
      <w:r>
        <w:rPr>
          <w:b/>
          <w:rtl/>
          <w:cs/>
          <w:lang w:val="ar_AE" w:bidi="ar_AE"/>
        </w:rPr>
        <w:t>من الذي دعاه أبشالوم لزيارته في بعل حاصور؟</w:t>
      </w:r>
    </w:p>
    <w:p>
      <w:pPr>
        <w:bidi/>
      </w:pPr>
      <w:r>
        <w:rPr>
          <w:rtl/>
          <w:cs/>
          <w:lang w:val="ar_AE" w:bidi="ar_AE"/>
        </w:rPr>
      </w:r>
      <w:r>
        <w:rPr>
          <w:rtl/>
          <w:cs/>
          <w:lang w:val="ar_AE" w:bidi="ar_AE"/>
        </w:rPr>
        <w:t>دعا أبشالوم الملك وخدمه وجميع أبناء الملك لزيارته في بعل حاصور.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٢٥</w:t>
      </w:r>
      <w:r>
        <w:rPr>
          <w:rtl/>
          <w:cs/>
          <w:lang w:val="ar_AE" w:bidi="ar_AE"/>
        </w:rPr>
      </w:r>
    </w:p>
    <w:p>
      <w:pPr>
        <w:bidi/>
      </w:pPr>
      <w:r>
        <w:rPr>
          <w:rtl/>
          <w:cs/>
          <w:lang w:val="ar_AE" w:bidi="ar_AE"/>
        </w:rPr>
      </w:r>
      <w:r>
        <w:rPr>
          <w:b/>
          <w:rtl/>
          <w:cs/>
          <w:lang w:val="ar_AE" w:bidi="ar_AE"/>
        </w:rPr>
        <w:t>ماذا قال الملك ردًا على دعوة أبشالوم لزيارته في بعل حاصور؟</w:t>
      </w:r>
    </w:p>
    <w:p>
      <w:pPr>
        <w:bidi/>
      </w:pPr>
      <w:r>
        <w:rPr>
          <w:rtl/>
          <w:cs/>
          <w:lang w:val="ar_AE" w:bidi="ar_AE"/>
        </w:rPr>
      </w:r>
      <w:r>
        <w:rPr>
          <w:rtl/>
          <w:cs/>
          <w:lang w:val="ar_AE" w:bidi="ar_AE"/>
        </w:rPr>
        <w:t>قال الملك إنه لا ينبغي لهم جميعًا الذهاب لأنهم سيكونون عبئًا على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٢٦</w:t>
      </w:r>
      <w:r>
        <w:rPr>
          <w:rtl/>
          <w:cs/>
          <w:lang w:val="ar_AE" w:bidi="ar_AE"/>
        </w:rPr>
      </w:r>
    </w:p>
    <w:p>
      <w:pPr>
        <w:bidi/>
      </w:pPr>
      <w:r>
        <w:rPr>
          <w:rtl/>
          <w:cs/>
          <w:lang w:val="ar_AE" w:bidi="ar_AE"/>
        </w:rPr>
      </w:r>
      <w:r>
        <w:rPr>
          <w:b/>
          <w:rtl/>
          <w:cs/>
          <w:lang w:val="ar_AE" w:bidi="ar_AE"/>
        </w:rPr>
        <w:t>ماذا قال داود عندما طلب أبشالوم منه السماح لأمنون بالذهاب معهم؟</w:t>
      </w:r>
    </w:p>
    <w:p>
      <w:pPr>
        <w:bidi/>
      </w:pPr>
      <w:r>
        <w:rPr>
          <w:rtl/>
          <w:cs/>
          <w:lang w:val="ar_AE" w:bidi="ar_AE"/>
        </w:rPr>
      </w:r>
      <w:r>
        <w:rPr>
          <w:rtl/>
          <w:cs/>
          <w:lang w:val="ar_AE" w:bidi="ar_AE"/>
        </w:rPr>
        <w:t>عندما طلب أبشالوم من داود أن يسمح لأمنون بالذهاب معهم، سأل داود، "</w:t>
      </w:r>
      <w:r>
        <w:rPr>
          <w:rtl/>
          <w:cs/>
          <w:lang w:val="ar_AE" w:bidi="ar_AE"/>
        </w:rPr>
        <w:t>لِمَاذَا يَذْهَبُ مَعَكَ؟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٢٧</w:t>
      </w:r>
      <w:r>
        <w:rPr>
          <w:rtl/>
          <w:cs/>
          <w:lang w:val="ar_AE" w:bidi="ar_AE"/>
        </w:rPr>
      </w:r>
    </w:p>
    <w:p>
      <w:pPr>
        <w:bidi/>
      </w:pPr>
      <w:r>
        <w:rPr>
          <w:rtl/>
          <w:cs/>
          <w:lang w:val="ar_AE" w:bidi="ar_AE"/>
        </w:rPr>
      </w:r>
      <w:r>
        <w:rPr>
          <w:b/>
          <w:rtl/>
          <w:cs/>
          <w:lang w:val="ar_AE" w:bidi="ar_AE"/>
        </w:rPr>
        <w:t>من الذي ذهب مع أبشالوم؟</w:t>
      </w:r>
    </w:p>
    <w:p>
      <w:pPr>
        <w:bidi/>
      </w:pPr>
      <w:r>
        <w:rPr>
          <w:rtl/>
          <w:cs/>
          <w:lang w:val="ar_AE" w:bidi="ar_AE"/>
        </w:rPr>
      </w:r>
      <w:r>
        <w:rPr>
          <w:rtl/>
          <w:cs/>
          <w:lang w:val="ar_AE" w:bidi="ar_AE"/>
        </w:rPr>
        <w:t>ذهب أمنون وجميع بني الملك مع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٢٨</w:t>
      </w:r>
      <w:r>
        <w:rPr>
          <w:rtl/>
          <w:cs/>
          <w:lang w:val="ar_AE" w:bidi="ar_AE"/>
        </w:rPr>
      </w:r>
    </w:p>
    <w:p>
      <w:pPr>
        <w:bidi/>
      </w:pPr>
      <w:r>
        <w:rPr>
          <w:rtl/>
          <w:cs/>
          <w:lang w:val="ar_AE" w:bidi="ar_AE"/>
        </w:rPr>
      </w:r>
      <w:r>
        <w:rPr>
          <w:b/>
          <w:rtl/>
          <w:cs/>
          <w:lang w:val="ar_AE" w:bidi="ar_AE"/>
        </w:rPr>
        <w:t>بماذا أوصى أبشالوم غلمانه بخصوص أمنون؟</w:t>
      </w:r>
    </w:p>
    <w:p>
      <w:pPr>
        <w:bidi/>
      </w:pPr>
      <w:r>
        <w:rPr>
          <w:rtl/>
          <w:cs/>
          <w:lang w:val="ar_AE" w:bidi="ar_AE"/>
        </w:rPr>
      </w:r>
      <w:r>
        <w:rPr>
          <w:rtl/>
          <w:cs/>
          <w:lang w:val="ar_AE" w:bidi="ar_AE"/>
        </w:rPr>
        <w:t>أوصى أبشالوم غلمانه بأنه بعد أن يبدأ أمنون في السكر من الخمر، وعندما يقول لهم أبشالوم "اضربوا أمنون"، يجب عليهم أن يقتلوه.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٢٩</w:t>
      </w:r>
      <w:r>
        <w:rPr>
          <w:rtl/>
          <w:cs/>
          <w:lang w:val="ar_AE" w:bidi="ar_AE"/>
        </w:rPr>
      </w:r>
    </w:p>
    <w:p>
      <w:pPr>
        <w:bidi/>
      </w:pPr>
      <w:r>
        <w:rPr>
          <w:rtl/>
          <w:cs/>
          <w:lang w:val="ar_AE" w:bidi="ar_AE"/>
        </w:rPr>
      </w:r>
      <w:r>
        <w:rPr>
          <w:b/>
          <w:rtl/>
          <w:cs/>
          <w:lang w:val="ar_AE" w:bidi="ar_AE"/>
        </w:rPr>
        <w:t>ماذا فعل بني الملك بعد أن قتل غلمان أبشالوم أمنون؟</w:t>
      </w:r>
    </w:p>
    <w:p>
      <w:pPr>
        <w:bidi/>
      </w:pPr>
      <w:r>
        <w:rPr>
          <w:rtl/>
          <w:cs/>
          <w:lang w:val="ar_AE" w:bidi="ar_AE"/>
        </w:rPr>
      </w:r>
      <w:r>
        <w:rPr>
          <w:rtl/>
          <w:cs/>
          <w:lang w:val="ar_AE" w:bidi="ar_AE"/>
        </w:rPr>
        <w:t>بعد أن قتل غلمان أَبْشَالومَ أَمْنون، قام جميع بني الملك وركبوا بغالهم وهربوا.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٣٠</w:t>
      </w:r>
      <w:r>
        <w:rPr>
          <w:rtl/>
          <w:cs/>
          <w:lang w:val="ar_AE" w:bidi="ar_AE"/>
        </w:rPr>
      </w:r>
    </w:p>
    <w:p>
      <w:pPr>
        <w:bidi/>
      </w:pPr>
      <w:r>
        <w:rPr>
          <w:rtl/>
          <w:cs/>
          <w:lang w:val="ar_AE" w:bidi="ar_AE"/>
        </w:rPr>
      </w:r>
      <w:r>
        <w:rPr>
          <w:b/>
          <w:rtl/>
          <w:cs/>
          <w:lang w:val="ar_AE" w:bidi="ar_AE"/>
        </w:rPr>
        <w:t>ما هي الأخبار الأولى التي سمعها داود عن الحادث؟</w:t>
      </w:r>
    </w:p>
    <w:p>
      <w:pPr>
        <w:bidi/>
      </w:pPr>
      <w:r>
        <w:rPr>
          <w:rtl/>
          <w:cs/>
          <w:lang w:val="ar_AE" w:bidi="ar_AE"/>
        </w:rPr>
      </w:r>
      <w:r>
        <w:rPr>
          <w:rtl/>
          <w:cs/>
          <w:lang w:val="ar_AE" w:bidi="ar_AE"/>
        </w:rPr>
        <w:t>بينما كان بني الملك لا يزالون على الطريق، وصل الخبر إلى داود بأن أبشالوم قد قتل جميع بني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١٣:٣٢</w:t>
      </w:r>
      <w:r>
        <w:rPr>
          <w:rtl/>
          <w:cs/>
          <w:lang w:val="ar_AE" w:bidi="ar_AE"/>
        </w:rPr>
      </w:r>
    </w:p>
    <w:p>
      <w:pPr>
        <w:bidi/>
      </w:pPr>
      <w:r>
        <w:rPr>
          <w:rtl/>
          <w:cs/>
          <w:lang w:val="ar_AE" w:bidi="ar_AE"/>
        </w:rPr>
      </w:r>
      <w:r>
        <w:rPr>
          <w:b/>
          <w:rtl/>
          <w:cs/>
          <w:lang w:val="ar_AE" w:bidi="ar_AE"/>
        </w:rPr>
        <w:t>ماذا قال يَهونَادَاب عما حدث ولماذا؟</w:t>
      </w:r>
    </w:p>
    <w:p>
      <w:pPr>
        <w:bidi/>
      </w:pPr>
      <w:r>
        <w:rPr>
          <w:rtl/>
          <w:cs/>
          <w:lang w:val="ar_AE" w:bidi="ar_AE"/>
        </w:rPr>
      </w:r>
      <w:r>
        <w:rPr>
          <w:rtl/>
          <w:cs/>
          <w:lang w:val="ar_AE" w:bidi="ar_AE"/>
        </w:rPr>
        <w:t>أوضح يَهونَادَاب لدَاود أن أَمْنون هو الوحيد الذي مات، وأن أَبْشَالوم كان قد خطط لذلك منذ اليوم الذي اعتدى فيه أَمْنون على أخته ثَامَار.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٣٧</w:t>
      </w:r>
      <w:r>
        <w:rPr>
          <w:rtl/>
          <w:cs/>
          <w:lang w:val="ar_AE" w:bidi="ar_AE"/>
        </w:rPr>
      </w:r>
    </w:p>
    <w:p>
      <w:pPr>
        <w:bidi/>
      </w:pPr>
      <w:r>
        <w:rPr>
          <w:rtl/>
          <w:cs/>
          <w:lang w:val="ar_AE" w:bidi="ar_AE"/>
        </w:rPr>
      </w:r>
      <w:r>
        <w:rPr>
          <w:b/>
          <w:rtl/>
          <w:cs/>
          <w:lang w:val="ar_AE" w:bidi="ar_AE"/>
        </w:rPr>
        <w:t>إلى أين ذهب أَبْشَالوم بعد أن قتل أَمْنون؟</w:t>
      </w:r>
    </w:p>
    <w:p>
      <w:pPr>
        <w:bidi/>
      </w:pPr>
      <w:r>
        <w:rPr>
          <w:rtl/>
          <w:cs/>
          <w:lang w:val="ar_AE" w:bidi="ar_AE"/>
        </w:rPr>
      </w:r>
      <w:r>
        <w:rPr>
          <w:rtl/>
          <w:cs/>
          <w:lang w:val="ar_AE" w:bidi="ar_AE"/>
        </w:rPr>
        <w:t>هرب أبشالوم إلى تِلمَاي بن عميهود، ملك جشور.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٣٨</w:t>
      </w:r>
      <w:r>
        <w:rPr>
          <w:rtl/>
          <w:cs/>
          <w:lang w:val="ar_AE" w:bidi="ar_AE"/>
        </w:rPr>
      </w:r>
    </w:p>
    <w:p>
      <w:pPr>
        <w:bidi/>
      </w:pPr>
      <w:r>
        <w:rPr>
          <w:rtl/>
          <w:cs/>
          <w:lang w:val="ar_AE" w:bidi="ar_AE"/>
        </w:rPr>
      </w:r>
      <w:r>
        <w:rPr>
          <w:b/>
          <w:rtl/>
          <w:cs/>
          <w:lang w:val="ar_AE" w:bidi="ar_AE"/>
        </w:rPr>
        <w:t>ما هي مدة بقاء أَبْشَالوم في جَشور؟</w:t>
      </w:r>
    </w:p>
    <w:p>
      <w:pPr>
        <w:bidi/>
      </w:pPr>
      <w:r>
        <w:rPr>
          <w:rtl/>
          <w:cs/>
          <w:lang w:val="ar_AE" w:bidi="ar_AE"/>
        </w:rPr>
      </w:r>
      <w:r>
        <w:rPr>
          <w:rtl/>
          <w:cs/>
          <w:lang w:val="ar_AE" w:bidi="ar_AE"/>
        </w:rPr>
        <w:t>أقام أبشالوم في جشور لمدة ثلاث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٣٩</w:t>
      </w:r>
      <w:r>
        <w:rPr>
          <w:rtl/>
          <w:cs/>
          <w:lang w:val="ar_AE" w:bidi="ar_AE"/>
        </w:rPr>
      </w:r>
    </w:p>
    <w:p>
      <w:pPr>
        <w:bidi/>
      </w:pPr>
      <w:r>
        <w:rPr>
          <w:rtl/>
          <w:cs/>
          <w:lang w:val="ar_AE" w:bidi="ar_AE"/>
        </w:rPr>
      </w:r>
      <w:r>
        <w:rPr>
          <w:b/>
          <w:rtl/>
          <w:cs/>
          <w:lang w:val="ar_AE" w:bidi="ar_AE"/>
        </w:rPr>
        <w:t>ما الذي كان داود يتوق إلى فعله؟</w:t>
      </w:r>
    </w:p>
    <w:p>
      <w:pPr>
        <w:bidi/>
      </w:pPr>
      <w:r>
        <w:rPr>
          <w:rtl/>
          <w:cs/>
          <w:lang w:val="ar_AE" w:bidi="ar_AE"/>
        </w:rPr>
      </w:r>
      <w:r>
        <w:rPr>
          <w:rtl/>
          <w:cs/>
          <w:lang w:val="ar_AE" w:bidi="ar_AE"/>
        </w:rPr>
        <w:t>كان داود يشتاق للخروج لرؤية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١–٢</w:t>
      </w:r>
      <w:r>
        <w:rPr>
          <w:rtl/>
          <w:cs/>
          <w:lang w:val="ar_AE" w:bidi="ar_AE"/>
        </w:rPr>
      </w:r>
    </w:p>
    <w:p>
      <w:pPr>
        <w:bidi/>
      </w:pPr>
      <w:r>
        <w:rPr>
          <w:rtl/>
          <w:cs/>
          <w:lang w:val="ar_AE" w:bidi="ar_AE"/>
        </w:rPr>
      </w:r>
      <w:r>
        <w:rPr>
          <w:b/>
          <w:rtl/>
          <w:cs/>
          <w:lang w:val="ar_AE" w:bidi="ar_AE"/>
        </w:rPr>
        <w:t>ماذا فعل يوآب بعد أن أدرك أن الملك يرغب في رؤية أبشالوم؟</w:t>
      </w:r>
    </w:p>
    <w:p>
      <w:pPr>
        <w:bidi/>
      </w:pPr>
      <w:r>
        <w:rPr>
          <w:rtl/>
          <w:cs/>
          <w:lang w:val="ar_AE" w:bidi="ar_AE"/>
        </w:rPr>
      </w:r>
      <w:r>
        <w:rPr>
          <w:rtl/>
          <w:cs/>
          <w:lang w:val="ar_AE" w:bidi="ar_AE"/>
        </w:rPr>
        <w:t>عندما أدرك يوآب أن الملك يرغب في رؤية أَبْشَالوم، أرسل إلى تَقوع وأحضر امرأة حكيمة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٢–٣</w:t>
      </w:r>
      <w:r>
        <w:rPr>
          <w:rtl/>
          <w:cs/>
          <w:lang w:val="ar_AE" w:bidi="ar_AE"/>
        </w:rPr>
      </w:r>
    </w:p>
    <w:p>
      <w:pPr>
        <w:bidi/>
      </w:pPr>
      <w:r>
        <w:rPr>
          <w:rtl/>
          <w:cs/>
          <w:lang w:val="ar_AE" w:bidi="ar_AE"/>
        </w:rPr>
      </w:r>
      <w:r>
        <w:rPr>
          <w:b/>
          <w:rtl/>
          <w:cs/>
          <w:lang w:val="ar_AE" w:bidi="ar_AE"/>
        </w:rPr>
        <w:t>باختصار، ماذا طلب يوآب من المرأة الحكيمة أن تفعله؟</w:t>
      </w:r>
    </w:p>
    <w:p>
      <w:pPr>
        <w:bidi/>
      </w:pPr>
      <w:r>
        <w:rPr>
          <w:rtl/>
          <w:cs/>
          <w:lang w:val="ar_AE" w:bidi="ar_AE"/>
        </w:rPr>
      </w:r>
      <w:r>
        <w:rPr>
          <w:rtl/>
          <w:cs/>
          <w:lang w:val="ar_AE" w:bidi="ar_AE"/>
        </w:rPr>
        <w:t>طلب يوآب من المرأة الحكيمة أن تتظاهر بأنها نائحة وتذهب لتتحدث إلى الملك بالكلمات التي أوصاها بها يوآب.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٥</w:t>
      </w:r>
      <w:r>
        <w:rPr>
          <w:rtl/>
          <w:cs/>
          <w:lang w:val="ar_AE" w:bidi="ar_AE"/>
        </w:rPr>
      </w:r>
    </w:p>
    <w:p>
      <w:pPr>
        <w:bidi/>
      </w:pPr>
      <w:r>
        <w:rPr>
          <w:rtl/>
          <w:cs/>
          <w:lang w:val="ar_AE" w:bidi="ar_AE"/>
        </w:rPr>
      </w:r>
      <w:r>
        <w:rPr>
          <w:b/>
          <w:rtl/>
          <w:cs/>
          <w:lang w:val="ar_AE" w:bidi="ar_AE"/>
        </w:rPr>
        <w:t>عندما ذهبت المرأة الحكيمة إلى الملك، من قالت للملك أنها تكون؟</w:t>
      </w:r>
    </w:p>
    <w:p>
      <w:pPr>
        <w:bidi/>
      </w:pPr>
      <w:r>
        <w:rPr>
          <w:rtl/>
          <w:cs/>
          <w:lang w:val="ar_AE" w:bidi="ar_AE"/>
        </w:rPr>
      </w:r>
      <w:r>
        <w:rPr>
          <w:rtl/>
          <w:cs/>
          <w:lang w:val="ar_AE" w:bidi="ar_AE"/>
        </w:rPr>
        <w:t>أخبرت المرأة الحكيمة الملك بأنها أرملة.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٦</w:t>
      </w:r>
      <w:r>
        <w:rPr>
          <w:rtl/>
          <w:cs/>
          <w:lang w:val="ar_AE" w:bidi="ar_AE"/>
        </w:rPr>
      </w:r>
    </w:p>
    <w:p>
      <w:pPr>
        <w:bidi/>
      </w:pPr>
      <w:r>
        <w:rPr>
          <w:rtl/>
          <w:cs/>
          <w:lang w:val="ar_AE" w:bidi="ar_AE"/>
        </w:rPr>
      </w:r>
      <w:r>
        <w:rPr>
          <w:b/>
          <w:rtl/>
          <w:cs/>
          <w:lang w:val="ar_AE" w:bidi="ar_AE"/>
        </w:rPr>
        <w:t>ماذا قالت المرأة الحكيمة للملك عن أفعال ابنيها؟</w:t>
      </w:r>
    </w:p>
    <w:p>
      <w:pPr>
        <w:bidi/>
      </w:pPr>
      <w:r>
        <w:rPr>
          <w:rtl/>
          <w:cs/>
          <w:lang w:val="ar_AE" w:bidi="ar_AE"/>
        </w:rPr>
      </w:r>
      <w:r>
        <w:rPr>
          <w:rtl/>
          <w:cs/>
          <w:lang w:val="ar_AE" w:bidi="ar_AE"/>
        </w:rPr>
        <w:t>قالت المرأة الحكيمة للملك إن ابنيها تشاجرا في الحقل، فضرب أحدهما الآخر وقتله.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٧</w:t>
      </w:r>
      <w:r>
        <w:rPr>
          <w:rtl/>
          <w:cs/>
          <w:lang w:val="ar_AE" w:bidi="ar_AE"/>
        </w:rPr>
      </w:r>
    </w:p>
    <w:p>
      <w:pPr>
        <w:bidi/>
      </w:pPr>
      <w:r>
        <w:rPr>
          <w:rtl/>
          <w:cs/>
          <w:lang w:val="ar_AE" w:bidi="ar_AE"/>
        </w:rPr>
      </w:r>
      <w:r>
        <w:rPr>
          <w:b/>
          <w:rtl/>
          <w:cs/>
          <w:lang w:val="ar_AE" w:bidi="ar_AE"/>
        </w:rPr>
        <w:t>ماذا قالت المرأة الحكيمة للملك عن خوفها مما قد يحدث للابن المتبقي؟</w:t>
      </w:r>
    </w:p>
    <w:p>
      <w:pPr>
        <w:bidi/>
      </w:pPr>
      <w:r>
        <w:rPr>
          <w:rtl/>
          <w:cs/>
          <w:lang w:val="ar_AE" w:bidi="ar_AE"/>
        </w:rPr>
      </w:r>
      <w:r>
        <w:rPr>
          <w:rtl/>
          <w:cs/>
          <w:lang w:val="ar_AE" w:bidi="ar_AE"/>
        </w:rPr>
        <w:t>قالت المرأة الحكيمة للملك إنها تخشى أن يقتل جميع أفراد العشيرة الابن المتبقي، مما يدمر الوريث ولا يتركون لرجلها اسمًا ولا نسلًا.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١١</w:t>
      </w:r>
      <w:r>
        <w:rPr>
          <w:rtl/>
          <w:cs/>
          <w:lang w:val="ar_AE" w:bidi="ar_AE"/>
        </w:rPr>
      </w:r>
    </w:p>
    <w:p>
      <w:pPr>
        <w:bidi/>
      </w:pPr>
      <w:r>
        <w:rPr>
          <w:rtl/>
          <w:cs/>
          <w:lang w:val="ar_AE" w:bidi="ar_AE"/>
        </w:rPr>
      </w:r>
      <w:r>
        <w:rPr>
          <w:b/>
          <w:rtl/>
          <w:cs/>
          <w:lang w:val="ar_AE" w:bidi="ar_AE"/>
        </w:rPr>
        <w:t>لماذا طلبت المرأة الحكيمة من الملك أن يذكر الرب، إلهه؟</w:t>
      </w:r>
    </w:p>
    <w:p>
      <w:pPr>
        <w:bidi/>
      </w:pPr>
      <w:r>
        <w:rPr>
          <w:rtl/>
          <w:cs/>
          <w:lang w:val="ar_AE" w:bidi="ar_AE"/>
        </w:rPr>
      </w:r>
      <w:r>
        <w:rPr>
          <w:rtl/>
          <w:cs/>
          <w:lang w:val="ar_AE" w:bidi="ar_AE"/>
        </w:rPr>
        <w:t>طلبت المرأة الحكيمة من الملك ذلك حتى لا يقوم المنتقم من الدم بإيذاء أي شخص آخر، وحتى لا يتعرض ابنها للضرر.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١١ (#٢)</w:t>
      </w:r>
      <w:r>
        <w:rPr>
          <w:rtl/>
          <w:cs/>
          <w:lang w:val="ar_AE" w:bidi="ar_AE"/>
        </w:rPr>
      </w:r>
    </w:p>
    <w:p>
      <w:pPr>
        <w:bidi/>
      </w:pPr>
      <w:r>
        <w:rPr>
          <w:rtl/>
          <w:cs/>
          <w:lang w:val="ar_AE" w:bidi="ar_AE"/>
        </w:rPr>
      </w:r>
      <w:r>
        <w:rPr>
          <w:b/>
          <w:rtl/>
          <w:cs/>
          <w:lang w:val="ar_AE" w:bidi="ar_AE"/>
        </w:rPr>
        <w:t>بمن أقسم الملك عندما أخبر المرأة أن شعرة واحدة من ابنها لن تسقط على الأرض؟</w:t>
      </w:r>
    </w:p>
    <w:p>
      <w:pPr>
        <w:bidi/>
      </w:pPr>
      <w:r>
        <w:rPr>
          <w:rtl/>
          <w:cs/>
          <w:lang w:val="ar_AE" w:bidi="ar_AE"/>
        </w:rPr>
      </w:r>
      <w:r>
        <w:rPr>
          <w:rtl/>
          <w:cs/>
          <w:lang w:val="ar_AE" w:bidi="ar_AE"/>
        </w:rPr>
        <w:t>أقسم الملك بالرب قائلاً: "</w:t>
      </w:r>
      <w:r>
        <w:rPr>
          <w:rtl/>
          <w:cs/>
          <w:lang w:val="ar_AE" w:bidi="ar_AE"/>
        </w:rPr>
        <w:t>إِنَّهُ لَا تَسْقُطُ شَعْرَةٌ مِنْ شَعْرِ ٱبْنِكِ إِلَى ٱلْأَرْضِ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١٣</w:t>
      </w:r>
      <w:r>
        <w:rPr>
          <w:rtl/>
          <w:cs/>
          <w:lang w:val="ar_AE" w:bidi="ar_AE"/>
        </w:rPr>
      </w:r>
    </w:p>
    <w:p>
      <w:pPr>
        <w:bidi/>
      </w:pPr>
      <w:r>
        <w:rPr>
          <w:rtl/>
          <w:cs/>
          <w:lang w:val="ar_AE" w:bidi="ar_AE"/>
        </w:rPr>
      </w:r>
      <w:r>
        <w:rPr>
          <w:b/>
          <w:rtl/>
          <w:cs/>
          <w:lang w:val="ar_AE" w:bidi="ar_AE"/>
        </w:rPr>
        <w:t>لماذا وصفت المرأة الملك بأنه يشبه شخصًا مذنبًا؟</w:t>
      </w:r>
    </w:p>
    <w:p>
      <w:pPr>
        <w:bidi/>
      </w:pPr>
      <w:r>
        <w:rPr>
          <w:rtl/>
          <w:cs/>
          <w:lang w:val="ar_AE" w:bidi="ar_AE"/>
        </w:rPr>
      </w:r>
      <w:r>
        <w:rPr>
          <w:rtl/>
          <w:cs/>
          <w:lang w:val="ar_AE" w:bidi="ar_AE"/>
        </w:rPr>
        <w:t>قالت المرأة إن الملك كان يبدو مذنبًا لأنه لم يُعد ابنه من المنفي إلى الوطن.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١٤</w:t>
      </w:r>
      <w:r>
        <w:rPr>
          <w:rtl/>
          <w:cs/>
          <w:lang w:val="ar_AE" w:bidi="ar_AE"/>
        </w:rPr>
      </w:r>
    </w:p>
    <w:p>
      <w:pPr>
        <w:bidi/>
      </w:pPr>
      <w:r>
        <w:rPr>
          <w:rtl/>
          <w:cs/>
          <w:lang w:val="ar_AE" w:bidi="ar_AE"/>
        </w:rPr>
      </w:r>
      <w:r>
        <w:rPr>
          <w:b/>
          <w:rtl/>
          <w:cs/>
          <w:lang w:val="ar_AE" w:bidi="ar_AE"/>
        </w:rPr>
        <w:t>ماذا قالت المرأة أن الله فعل بدلاً من أخذ الحياة؟</w:t>
      </w:r>
    </w:p>
    <w:p>
      <w:pPr>
        <w:bidi/>
      </w:pPr>
      <w:r>
        <w:rPr>
          <w:rtl/>
          <w:cs/>
          <w:lang w:val="ar_AE" w:bidi="ar_AE"/>
        </w:rPr>
      </w:r>
      <w:r>
        <w:rPr>
          <w:rtl/>
          <w:cs/>
          <w:lang w:val="ar_AE" w:bidi="ar_AE"/>
        </w:rPr>
        <w:t>قالت المرأة إن الله بدلاً من أن يأخذ الحياة، يجد طريقة لإعادة من ابتعد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١٥–١٦</w:t>
      </w:r>
      <w:r>
        <w:rPr>
          <w:rtl/>
          <w:cs/>
          <w:lang w:val="ar_AE" w:bidi="ar_AE"/>
        </w:rPr>
      </w:r>
    </w:p>
    <w:p>
      <w:pPr>
        <w:bidi/>
      </w:pPr>
      <w:r>
        <w:rPr>
          <w:rtl/>
          <w:cs/>
          <w:lang w:val="ar_AE" w:bidi="ar_AE"/>
        </w:rPr>
      </w:r>
      <w:r>
        <w:rPr>
          <w:b/>
          <w:rtl/>
          <w:cs/>
          <w:lang w:val="ar_AE" w:bidi="ar_AE"/>
        </w:rPr>
        <w:t>لماذا ذكرت المرأة أنها جاءت وتحدثت إلى الملك؟</w:t>
      </w:r>
    </w:p>
    <w:p>
      <w:pPr>
        <w:bidi/>
      </w:pPr>
      <w:r>
        <w:rPr>
          <w:rtl/>
          <w:cs/>
          <w:lang w:val="ar_AE" w:bidi="ar_AE"/>
        </w:rPr>
      </w:r>
      <w:r>
        <w:rPr>
          <w:rtl/>
          <w:cs/>
          <w:lang w:val="ar_AE" w:bidi="ar_AE"/>
        </w:rPr>
        <w:t>قالت المرأة إنها جاءت وتحدثت إلى الملك لأن الناس أخافوها، ولأنها كانت تعتقد أن الملك سيستمع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١٧</w:t>
      </w:r>
      <w:r>
        <w:rPr>
          <w:rtl/>
          <w:cs/>
          <w:lang w:val="ar_AE" w:bidi="ar_AE"/>
        </w:rPr>
      </w:r>
    </w:p>
    <w:p>
      <w:pPr>
        <w:bidi/>
      </w:pPr>
      <w:r>
        <w:rPr>
          <w:rtl/>
          <w:cs/>
          <w:lang w:val="ar_AE" w:bidi="ar_AE"/>
        </w:rPr>
      </w:r>
      <w:r>
        <w:rPr>
          <w:b/>
          <w:rtl/>
          <w:cs/>
          <w:lang w:val="ar_AE" w:bidi="ar_AE"/>
        </w:rPr>
        <w:t>ماذا قالت المرأة إنها طلبت من الرب في صلاتها؟</w:t>
      </w:r>
    </w:p>
    <w:p>
      <w:pPr>
        <w:bidi/>
      </w:pPr>
      <w:r>
        <w:rPr>
          <w:rtl/>
          <w:cs/>
          <w:lang w:val="ar_AE" w:bidi="ar_AE"/>
        </w:rPr>
      </w:r>
      <w:r>
        <w:rPr>
          <w:rtl/>
          <w:cs/>
          <w:lang w:val="ar_AE" w:bidi="ar_AE"/>
        </w:rPr>
        <w:t>قالت المرأة إنها طلبت من الرب أن يجعل كلام سيدها، الملك، يمنحها التعزية.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١٩</w:t>
      </w:r>
      <w:r>
        <w:rPr>
          <w:rtl/>
          <w:cs/>
          <w:lang w:val="ar_AE" w:bidi="ar_AE"/>
        </w:rPr>
      </w:r>
    </w:p>
    <w:p>
      <w:pPr>
        <w:bidi/>
      </w:pPr>
      <w:r>
        <w:rPr>
          <w:rtl/>
          <w:cs/>
          <w:lang w:val="ar_AE" w:bidi="ar_AE"/>
        </w:rPr>
      </w:r>
      <w:r>
        <w:rPr>
          <w:b/>
          <w:rtl/>
          <w:cs/>
          <w:lang w:val="ar_AE" w:bidi="ar_AE"/>
        </w:rPr>
        <w:t>ماذا سأل الملك المرأة بعد أن طلب منها ألا تخفي عنه أي شيء يود معرفته؟</w:t>
      </w:r>
    </w:p>
    <w:p>
      <w:pPr>
        <w:bidi/>
      </w:pPr>
      <w:r>
        <w:rPr>
          <w:rtl/>
          <w:cs/>
          <w:lang w:val="ar_AE" w:bidi="ar_AE"/>
        </w:rPr>
      </w:r>
      <w:r>
        <w:rPr>
          <w:rtl/>
          <w:cs/>
          <w:lang w:val="ar_AE" w:bidi="ar_AE"/>
        </w:rPr>
        <w:t>سأل الملك المرأة، "هل يوآب متورط معك في كل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٢٠</w:t>
      </w:r>
      <w:r>
        <w:rPr>
          <w:rtl/>
          <w:cs/>
          <w:lang w:val="ar_AE" w:bidi="ar_AE"/>
        </w:rPr>
      </w:r>
    </w:p>
    <w:p>
      <w:pPr>
        <w:bidi/>
      </w:pPr>
      <w:r>
        <w:rPr>
          <w:rtl/>
          <w:cs/>
          <w:lang w:val="ar_AE" w:bidi="ar_AE"/>
        </w:rPr>
      </w:r>
      <w:r>
        <w:rPr>
          <w:b/>
          <w:rtl/>
          <w:cs/>
          <w:lang w:val="ar_AE" w:bidi="ar_AE"/>
        </w:rPr>
        <w:t>لماذا طلب يوآب من المرأة الذهاب إلى الملك وإخباره بما قالته له؟</w:t>
      </w:r>
    </w:p>
    <w:p>
      <w:pPr>
        <w:bidi/>
      </w:pPr>
      <w:r>
        <w:rPr>
          <w:rtl/>
          <w:cs/>
          <w:lang w:val="ar_AE" w:bidi="ar_AE"/>
        </w:rPr>
      </w:r>
      <w:r>
        <w:rPr>
          <w:rtl/>
          <w:cs/>
          <w:lang w:val="ar_AE" w:bidi="ar_AE"/>
        </w:rPr>
        <w:t>أمر يوآب المرأة بفعل وقول تلك الأمور لتغيير مسار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٢٢</w:t>
      </w:r>
      <w:r>
        <w:rPr>
          <w:rtl/>
          <w:cs/>
          <w:lang w:val="ar_AE" w:bidi="ar_AE"/>
        </w:rPr>
      </w:r>
    </w:p>
    <w:p>
      <w:pPr>
        <w:bidi/>
      </w:pPr>
      <w:r>
        <w:rPr>
          <w:rtl/>
          <w:cs/>
          <w:lang w:val="ar_AE" w:bidi="ar_AE"/>
        </w:rPr>
      </w:r>
      <w:r>
        <w:rPr>
          <w:b/>
          <w:rtl/>
          <w:cs/>
          <w:lang w:val="ar_AE" w:bidi="ar_AE"/>
        </w:rPr>
        <w:t>ماذا فعل يوآب عندما أمره الملك بالذهاب وإعادة أبشالوم؟</w:t>
      </w:r>
    </w:p>
    <w:p>
      <w:pPr>
        <w:bidi/>
      </w:pPr>
      <w:r>
        <w:rPr>
          <w:rtl/>
          <w:cs/>
          <w:lang w:val="ar_AE" w:bidi="ar_AE"/>
        </w:rPr>
      </w:r>
      <w:r>
        <w:rPr>
          <w:rtl/>
          <w:cs/>
          <w:lang w:val="ar_AE" w:bidi="ar_AE"/>
        </w:rPr>
        <w:t>يوآب سقط على وجهه إلى الأرض تكريمًا وامتنانًا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٢٤</w:t>
      </w:r>
      <w:r>
        <w:rPr>
          <w:rtl/>
          <w:cs/>
          <w:lang w:val="ar_AE" w:bidi="ar_AE"/>
        </w:rPr>
      </w:r>
    </w:p>
    <w:p>
      <w:pPr>
        <w:bidi/>
      </w:pPr>
      <w:r>
        <w:rPr>
          <w:rtl/>
          <w:cs/>
          <w:lang w:val="ar_AE" w:bidi="ar_AE"/>
        </w:rPr>
      </w:r>
      <w:r>
        <w:rPr>
          <w:b/>
          <w:rtl/>
          <w:cs/>
          <w:lang w:val="ar_AE" w:bidi="ar_AE"/>
        </w:rPr>
        <w:t>ما التعليمات التي قدمها الملك ليوآب بخصوص أَبْشَالوم؟</w:t>
      </w:r>
    </w:p>
    <w:p>
      <w:pPr>
        <w:bidi/>
      </w:pPr>
      <w:r>
        <w:rPr>
          <w:rtl/>
          <w:cs/>
          <w:lang w:val="ar_AE" w:bidi="ar_AE"/>
        </w:rPr>
      </w:r>
      <w:r>
        <w:rPr>
          <w:rtl/>
          <w:cs/>
          <w:lang w:val="ar_AE" w:bidi="ar_AE"/>
        </w:rPr>
        <w:t>قال الملك إن أبشالوم يمكنه العودة إلى منزله، لكنه لا يستطيع رؤية وجه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٢٥–٢٦</w:t>
      </w:r>
      <w:r>
        <w:rPr>
          <w:rtl/>
          <w:cs/>
          <w:lang w:val="ar_AE" w:bidi="ar_AE"/>
        </w:rPr>
      </w:r>
    </w:p>
    <w:p>
      <w:pPr>
        <w:bidi/>
      </w:pPr>
      <w:r>
        <w:rPr>
          <w:rtl/>
          <w:cs/>
          <w:lang w:val="ar_AE" w:bidi="ar_AE"/>
        </w:rPr>
      </w:r>
      <w:r>
        <w:rPr>
          <w:b/>
          <w:rtl/>
          <w:cs/>
          <w:lang w:val="ar_AE" w:bidi="ar_AE"/>
        </w:rPr>
        <w:t>ما الذي كان لافتًا في مظهر أبشالوم؟</w:t>
      </w:r>
    </w:p>
    <w:p>
      <w:pPr>
        <w:bidi/>
      </w:pPr>
      <w:r>
        <w:rPr>
          <w:rtl/>
          <w:cs/>
          <w:lang w:val="ar_AE" w:bidi="ar_AE"/>
        </w:rPr>
      </w:r>
      <w:r>
        <w:rPr>
          <w:rtl/>
          <w:cs/>
          <w:lang w:val="ar_AE" w:bidi="ar_AE"/>
        </w:rPr>
        <w:t>كان أبشالوم رجلًا جميلًا بلا عيب، وكان شعره، الذي كان يقصه في نهاية كل عام، يزن حوالي مائتي شاقل.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٢٨</w:t>
      </w:r>
      <w:r>
        <w:rPr>
          <w:rtl/>
          <w:cs/>
          <w:lang w:val="ar_AE" w:bidi="ar_AE"/>
        </w:rPr>
      </w:r>
    </w:p>
    <w:p>
      <w:pPr>
        <w:bidi/>
      </w:pPr>
      <w:r>
        <w:rPr>
          <w:rtl/>
          <w:cs/>
          <w:lang w:val="ar_AE" w:bidi="ar_AE"/>
        </w:rPr>
      </w:r>
      <w:r>
        <w:rPr>
          <w:b/>
          <w:rtl/>
          <w:cs/>
          <w:lang w:val="ar_AE" w:bidi="ar_AE"/>
        </w:rPr>
        <w:t>كم من الوقت عاش أبشالوم في أورشليم دون أن يرى وجه الملك؟</w:t>
      </w:r>
    </w:p>
    <w:p>
      <w:pPr>
        <w:bidi/>
      </w:pPr>
      <w:r>
        <w:rPr>
          <w:rtl/>
          <w:cs/>
          <w:lang w:val="ar_AE" w:bidi="ar_AE"/>
        </w:rPr>
      </w:r>
      <w:r>
        <w:rPr>
          <w:rtl/>
          <w:cs/>
          <w:lang w:val="ar_AE" w:bidi="ar_AE"/>
        </w:rPr>
        <w:t>عاش أبشالوم في أورشليم لمدة عامين دون أن يرى وجه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٣٠</w:t>
      </w:r>
      <w:r>
        <w:rPr>
          <w:rtl/>
          <w:cs/>
          <w:lang w:val="ar_AE" w:bidi="ar_AE"/>
        </w:rPr>
      </w:r>
    </w:p>
    <w:p>
      <w:pPr>
        <w:bidi/>
      </w:pPr>
      <w:r>
        <w:rPr>
          <w:rtl/>
          <w:cs/>
          <w:lang w:val="ar_AE" w:bidi="ar_AE"/>
        </w:rPr>
      </w:r>
      <w:r>
        <w:rPr>
          <w:b/>
          <w:rtl/>
          <w:cs/>
          <w:lang w:val="ar_AE" w:bidi="ar_AE"/>
        </w:rPr>
        <w:t>ماذا قال أبشالوم لعبيده بعد أن طلب من يوآب مرتين أن يأتي إليه ولم يستجب يوآب؟</w:t>
      </w:r>
    </w:p>
    <w:p>
      <w:pPr>
        <w:bidi/>
      </w:pPr>
      <w:r>
        <w:rPr>
          <w:rtl/>
          <w:cs/>
          <w:lang w:val="ar_AE" w:bidi="ar_AE"/>
        </w:rPr>
      </w:r>
      <w:r>
        <w:rPr>
          <w:rtl/>
          <w:cs/>
          <w:lang w:val="ar_AE" w:bidi="ar_AE"/>
        </w:rPr>
        <w:t>أَبْشَالوم طلب من عبيده أن يشعلوا حقل الشعير الخاص بيوآب بالنار.</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٣٢</w:t>
      </w:r>
      <w:r>
        <w:rPr>
          <w:rtl/>
          <w:cs/>
          <w:lang w:val="ar_AE" w:bidi="ar_AE"/>
        </w:rPr>
      </w:r>
    </w:p>
    <w:p>
      <w:pPr>
        <w:bidi/>
      </w:pPr>
      <w:r>
        <w:rPr>
          <w:rtl/>
          <w:cs/>
          <w:lang w:val="ar_AE" w:bidi="ar_AE"/>
        </w:rPr>
      </w:r>
      <w:r>
        <w:rPr>
          <w:b/>
          <w:rtl/>
          <w:cs/>
          <w:lang w:val="ar_AE" w:bidi="ar_AE"/>
        </w:rPr>
        <w:t>ما الذي أراده أبشالوم من يوآب أن يفعله؟</w:t>
      </w:r>
    </w:p>
    <w:p>
      <w:pPr>
        <w:bidi/>
      </w:pPr>
      <w:r>
        <w:rPr>
          <w:rtl/>
          <w:cs/>
          <w:lang w:val="ar_AE" w:bidi="ar_AE"/>
        </w:rPr>
      </w:r>
      <w:r>
        <w:rPr>
          <w:rtl/>
          <w:cs/>
          <w:lang w:val="ar_AE" w:bidi="ar_AE"/>
        </w:rPr>
        <w:t>أراد أبشالوم من يوآب أن يذهب إلى الملك ويخبره برغبة أبشالوم في رؤية وجه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٣٣</w:t>
      </w:r>
      <w:r>
        <w:rPr>
          <w:rtl/>
          <w:cs/>
          <w:lang w:val="ar_AE" w:bidi="ar_AE"/>
        </w:rPr>
      </w:r>
    </w:p>
    <w:p>
      <w:pPr>
        <w:bidi/>
      </w:pPr>
      <w:r>
        <w:rPr>
          <w:rtl/>
          <w:cs/>
          <w:lang w:val="ar_AE" w:bidi="ar_AE"/>
        </w:rPr>
      </w:r>
      <w:r>
        <w:rPr>
          <w:b/>
          <w:rtl/>
          <w:cs/>
          <w:lang w:val="ar_AE" w:bidi="ar_AE"/>
        </w:rPr>
        <w:t>ماذا فعل الملك عندما انحنى أبشالوم أمامه إلى الأرض؟</w:t>
      </w:r>
    </w:p>
    <w:p>
      <w:pPr>
        <w:bidi/>
      </w:pPr>
      <w:r>
        <w:rPr>
          <w:rtl/>
          <w:cs/>
          <w:lang w:val="ar_AE" w:bidi="ar_AE"/>
        </w:rPr>
      </w:r>
      <w:r>
        <w:rPr>
          <w:rtl/>
          <w:cs/>
          <w:lang w:val="ar_AE" w:bidi="ar_AE"/>
        </w:rPr>
        <w:t>قبّل الملك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w:t>
      </w:r>
      <w:r>
        <w:rPr>
          <w:rtl/>
          <w:cs/>
          <w:lang w:val="ar_AE" w:bidi="ar_AE"/>
        </w:rPr>
      </w:r>
    </w:p>
    <w:p>
      <w:pPr>
        <w:bidi/>
      </w:pPr>
      <w:r>
        <w:rPr>
          <w:rtl/>
          <w:cs/>
          <w:lang w:val="ar_AE" w:bidi="ar_AE"/>
        </w:rPr>
      </w:r>
      <w:r>
        <w:rPr>
          <w:b/>
          <w:rtl/>
          <w:cs/>
          <w:lang w:val="ar_AE" w:bidi="ar_AE"/>
        </w:rPr>
        <w:t>ما الذي أعده أبشالوم لنفسه؟</w:t>
      </w:r>
    </w:p>
    <w:p>
      <w:pPr>
        <w:bidi/>
      </w:pPr>
      <w:r>
        <w:rPr>
          <w:rtl/>
          <w:cs/>
          <w:lang w:val="ar_AE" w:bidi="ar_AE"/>
        </w:rPr>
      </w:r>
      <w:r>
        <w:rPr>
          <w:rtl/>
          <w:cs/>
          <w:lang w:val="ar_AE" w:bidi="ar_AE"/>
        </w:rPr>
        <w:t>أَبْشَالوم أعدَّ لنفسه مركبة وخيولاً.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 (#٢)</w:t>
      </w:r>
      <w:r>
        <w:rPr>
          <w:rtl/>
          <w:cs/>
          <w:lang w:val="ar_AE" w:bidi="ar_AE"/>
        </w:rPr>
      </w:r>
    </w:p>
    <w:p>
      <w:pPr>
        <w:bidi/>
      </w:pPr>
      <w:r>
        <w:rPr>
          <w:rtl/>
          <w:cs/>
          <w:lang w:val="ar_AE" w:bidi="ar_AE"/>
        </w:rPr>
      </w:r>
      <w:r>
        <w:rPr>
          <w:b/>
          <w:rtl/>
          <w:cs/>
          <w:lang w:val="ar_AE" w:bidi="ar_AE"/>
        </w:rPr>
        <w:t>من الذي ركض أمام أبشالوم ومركبته؟</w:t>
      </w:r>
    </w:p>
    <w:p>
      <w:pPr>
        <w:bidi/>
      </w:pPr>
      <w:r>
        <w:rPr>
          <w:rtl/>
          <w:cs/>
          <w:lang w:val="ar_AE" w:bidi="ar_AE"/>
        </w:rPr>
      </w:r>
      <w:r>
        <w:rPr>
          <w:rtl/>
          <w:cs/>
          <w:lang w:val="ar_AE" w:bidi="ar_AE"/>
        </w:rPr>
        <w:t>ركض خمسون رجلاً أمام أبشالوم ومركبته.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٢</w:t>
      </w:r>
      <w:r>
        <w:rPr>
          <w:rtl/>
          <w:cs/>
          <w:lang w:val="ar_AE" w:bidi="ar_AE"/>
        </w:rPr>
      </w:r>
    </w:p>
    <w:p>
      <w:pPr>
        <w:bidi/>
      </w:pPr>
      <w:r>
        <w:rPr>
          <w:rtl/>
          <w:cs/>
          <w:lang w:val="ar_AE" w:bidi="ar_AE"/>
        </w:rPr>
      </w:r>
      <w:r>
        <w:rPr>
          <w:b/>
          <w:rtl/>
          <w:cs/>
          <w:lang w:val="ar_AE" w:bidi="ar_AE"/>
        </w:rPr>
        <w:t>على من كان أبشالوم ينادي وهو يقف بجانب الطريق المؤدي إلى بوابة المدينة؟</w:t>
      </w:r>
    </w:p>
    <w:p>
      <w:pPr>
        <w:bidi/>
      </w:pPr>
      <w:r>
        <w:rPr>
          <w:rtl/>
          <w:cs/>
          <w:lang w:val="ar_AE" w:bidi="ar_AE"/>
        </w:rPr>
      </w:r>
      <w:r>
        <w:rPr>
          <w:rtl/>
          <w:cs/>
          <w:lang w:val="ar_AE" w:bidi="ar_AE"/>
        </w:rPr>
        <w:t>كان أبشالوم يدعو أى شخص كان يأتى بنزاعٍ إلى الملك لينصفه.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٣</w:t>
      </w:r>
      <w:r>
        <w:rPr>
          <w:rtl/>
          <w:cs/>
          <w:lang w:val="ar_AE" w:bidi="ar_AE"/>
        </w:rPr>
      </w:r>
    </w:p>
    <w:p>
      <w:pPr>
        <w:bidi/>
      </w:pPr>
      <w:r>
        <w:rPr>
          <w:rtl/>
          <w:cs/>
          <w:lang w:val="ar_AE" w:bidi="ar_AE"/>
        </w:rPr>
      </w:r>
      <w:r>
        <w:rPr>
          <w:b/>
          <w:rtl/>
          <w:cs/>
          <w:lang w:val="ar_AE" w:bidi="ar_AE"/>
        </w:rPr>
        <w:t>ماذا كان سيقول أبشالوم بشأن قضايا الرجال الذين جاءوا إلى الملك للحكم؟</w:t>
      </w:r>
    </w:p>
    <w:p>
      <w:pPr>
        <w:bidi/>
      </w:pPr>
      <w:r>
        <w:rPr>
          <w:rtl/>
          <w:cs/>
          <w:lang w:val="ar_AE" w:bidi="ar_AE"/>
        </w:rPr>
      </w:r>
      <w:r>
        <w:rPr>
          <w:rtl/>
          <w:cs/>
          <w:lang w:val="ar_AE" w:bidi="ar_AE"/>
        </w:rPr>
        <w:t>كان أبشالوم يقول لهؤلاء الرجال إن قضاياهم جيدة وصحيحة، ولكن لا يوجد أحد مخول من قبل الملك للاستماع إلى قضاياهم.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٤</w:t>
      </w:r>
      <w:r>
        <w:rPr>
          <w:rtl/>
          <w:cs/>
          <w:lang w:val="ar_AE" w:bidi="ar_AE"/>
        </w:rPr>
      </w:r>
    </w:p>
    <w:p>
      <w:pPr>
        <w:bidi/>
      </w:pPr>
      <w:r>
        <w:rPr>
          <w:rtl/>
          <w:cs/>
          <w:lang w:val="ar_AE" w:bidi="ar_AE"/>
        </w:rPr>
      </w:r>
      <w:r>
        <w:rPr>
          <w:b/>
          <w:rtl/>
          <w:cs/>
          <w:lang w:val="ar_AE" w:bidi="ar_AE"/>
        </w:rPr>
        <w:t>ما السبب الذي قدمه أبشالوم لقوله إنه يتمنى لو كان قاضيًا في البلاد؟</w:t>
      </w:r>
    </w:p>
    <w:p>
      <w:pPr>
        <w:bidi/>
      </w:pPr>
      <w:r>
        <w:rPr>
          <w:rtl/>
          <w:cs/>
          <w:lang w:val="ar_AE" w:bidi="ar_AE"/>
        </w:rPr>
      </w:r>
      <w:r>
        <w:rPr>
          <w:rtl/>
          <w:cs/>
          <w:lang w:val="ar_AE" w:bidi="ar_AE"/>
        </w:rPr>
        <w:t>قال أَبْشَالوم إنه يتمنى لو كان قاضيًا في الأرض فيأتي إليه كل إنسان له خصومة أو نزاع أو دعوى فينال الإنصاف على يد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٥</w:t>
      </w:r>
      <w:r>
        <w:rPr>
          <w:rtl/>
          <w:cs/>
          <w:lang w:val="ar_AE" w:bidi="ar_AE"/>
        </w:rPr>
      </w:r>
    </w:p>
    <w:p>
      <w:pPr>
        <w:bidi/>
      </w:pPr>
      <w:r>
        <w:rPr>
          <w:rtl/>
          <w:cs/>
          <w:lang w:val="ar_AE" w:bidi="ar_AE"/>
        </w:rPr>
      </w:r>
      <w:r>
        <w:rPr>
          <w:b/>
          <w:rtl/>
          <w:cs/>
          <w:lang w:val="ar_AE" w:bidi="ar_AE"/>
        </w:rPr>
        <w:t>ماذا فعل أبشالوم لأي شخص جاء ليكرمه؟</w:t>
      </w:r>
    </w:p>
    <w:p>
      <w:pPr>
        <w:bidi/>
      </w:pPr>
      <w:r>
        <w:rPr>
          <w:rtl/>
          <w:cs/>
          <w:lang w:val="ar_AE" w:bidi="ar_AE"/>
        </w:rPr>
      </w:r>
      <w:r>
        <w:rPr>
          <w:rtl/>
          <w:cs/>
          <w:lang w:val="ar_AE" w:bidi="ar_AE"/>
        </w:rPr>
        <w:t>كان أبشالوم يمد يده ويمسك بأي شخص ويقبله ممن جاء ليكرمه.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٦</w:t>
      </w:r>
      <w:r>
        <w:rPr>
          <w:rtl/>
          <w:cs/>
          <w:lang w:val="ar_AE" w:bidi="ar_AE"/>
        </w:rPr>
      </w:r>
    </w:p>
    <w:p>
      <w:pPr>
        <w:bidi/>
      </w:pPr>
      <w:r>
        <w:rPr>
          <w:rtl/>
          <w:cs/>
          <w:lang w:val="ar_AE" w:bidi="ar_AE"/>
        </w:rPr>
      </w:r>
      <w:r>
        <w:rPr>
          <w:b/>
          <w:rtl/>
          <w:cs/>
          <w:lang w:val="ar_AE" w:bidi="ar_AE"/>
        </w:rPr>
        <w:t>ما الذي ناله أبشالوم من رجال إسرائيل؟</w:t>
      </w:r>
    </w:p>
    <w:p>
      <w:pPr>
        <w:bidi/>
      </w:pPr>
      <w:r>
        <w:rPr>
          <w:rtl/>
          <w:cs/>
          <w:lang w:val="ar_AE" w:bidi="ar_AE"/>
        </w:rPr>
      </w:r>
      <w:r>
        <w:rPr>
          <w:rtl/>
          <w:cs/>
          <w:lang w:val="ar_AE" w:bidi="ar_AE"/>
        </w:rPr>
        <w:t>أبشالوم استحوذ على قلوب رجال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٧</w:t>
      </w:r>
      <w:r>
        <w:rPr>
          <w:rtl/>
          <w:cs/>
          <w:lang w:val="ar_AE" w:bidi="ar_AE"/>
        </w:rPr>
      </w:r>
    </w:p>
    <w:p>
      <w:pPr>
        <w:bidi/>
      </w:pPr>
      <w:r>
        <w:rPr>
          <w:rtl/>
          <w:cs/>
          <w:lang w:val="ar_AE" w:bidi="ar_AE"/>
        </w:rPr>
      </w:r>
      <w:r>
        <w:rPr>
          <w:b/>
          <w:rtl/>
          <w:cs/>
          <w:lang w:val="ar_AE" w:bidi="ar_AE"/>
        </w:rPr>
        <w:t>ما السبب الذي قدمه أبشالوم للملك لضرورة الذهاب إلى حبرون؟</w:t>
      </w:r>
    </w:p>
    <w:p>
      <w:pPr>
        <w:bidi/>
      </w:pPr>
      <w:r>
        <w:rPr>
          <w:rtl/>
          <w:cs/>
          <w:lang w:val="ar_AE" w:bidi="ar_AE"/>
        </w:rPr>
      </w:r>
      <w:r>
        <w:rPr>
          <w:rtl/>
          <w:cs/>
          <w:lang w:val="ar_AE" w:bidi="ar_AE"/>
        </w:rPr>
        <w:t>قال أبشالوم إنه كان عليه الذهاب إلى حبرون ليوفي نذراً كان قد قطعه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١٠</w:t>
      </w:r>
      <w:r>
        <w:rPr>
          <w:rtl/>
          <w:cs/>
          <w:lang w:val="ar_AE" w:bidi="ar_AE"/>
        </w:rPr>
      </w:r>
    </w:p>
    <w:p>
      <w:pPr>
        <w:bidi/>
      </w:pPr>
      <w:r>
        <w:rPr>
          <w:rtl/>
          <w:cs/>
          <w:lang w:val="ar_AE" w:bidi="ar_AE"/>
        </w:rPr>
      </w:r>
      <w:r>
        <w:rPr>
          <w:b/>
          <w:rtl/>
          <w:cs/>
          <w:lang w:val="ar_AE" w:bidi="ar_AE"/>
        </w:rPr>
        <w:t>ماذا قال الجواسيس الذين أرسلهم أبشالوم في جميع أسباط إسرائيل؟</w:t>
      </w:r>
    </w:p>
    <w:p>
      <w:pPr>
        <w:bidi/>
      </w:pPr>
      <w:r>
        <w:rPr>
          <w:rtl/>
          <w:cs/>
          <w:lang w:val="ar_AE" w:bidi="ar_AE"/>
        </w:rPr>
      </w:r>
      <w:r>
        <w:rPr>
          <w:rtl/>
          <w:cs/>
          <w:lang w:val="ar_AE" w:bidi="ar_AE"/>
        </w:rPr>
        <w:t>قال الجواسيس: "</w:t>
      </w:r>
      <w:r>
        <w:rPr>
          <w:rtl/>
          <w:cs/>
          <w:lang w:val="ar_AE" w:bidi="ar_AE"/>
        </w:rPr>
        <w:t>إِذَا سَمِعْتُمْ صَوْتَ ٱلْبُوقِ، فَقُولُوا: قَدْ مَلَكَ أَبْشَالُومُ فِي حَبْرُونَ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١١</w:t>
      </w:r>
      <w:r>
        <w:rPr>
          <w:rtl/>
          <w:cs/>
          <w:lang w:val="ar_AE" w:bidi="ar_AE"/>
        </w:rPr>
      </w:r>
    </w:p>
    <w:p>
      <w:pPr>
        <w:bidi/>
      </w:pPr>
      <w:r>
        <w:rPr>
          <w:rtl/>
          <w:cs/>
          <w:lang w:val="ar_AE" w:bidi="ar_AE"/>
        </w:rPr>
      </w:r>
      <w:r>
        <w:rPr>
          <w:b/>
          <w:rtl/>
          <w:cs/>
          <w:lang w:val="ar_AE" w:bidi="ar_AE"/>
        </w:rPr>
        <w:t>هل كان الرجال المئتان الذين ذهبوا مع أبشالوم إلى حبرون على علم بخططه؟</w:t>
      </w:r>
    </w:p>
    <w:p>
      <w:pPr>
        <w:bidi/>
      </w:pPr>
      <w:r>
        <w:rPr>
          <w:rtl/>
          <w:cs/>
          <w:lang w:val="ar_AE" w:bidi="ar_AE"/>
        </w:rPr>
      </w:r>
      <w:r>
        <w:rPr>
          <w:rtl/>
          <w:cs/>
          <w:lang w:val="ar_AE" w:bidi="ar_AE"/>
        </w:rPr>
        <w:t>لا، ذهب المئتان رجل ببساطة، دون أن يعرفوا أي شيء مما خطط له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١٤</w:t>
      </w:r>
      <w:r>
        <w:rPr>
          <w:rtl/>
          <w:cs/>
          <w:lang w:val="ar_AE" w:bidi="ar_AE"/>
        </w:rPr>
      </w:r>
    </w:p>
    <w:p>
      <w:pPr>
        <w:bidi/>
      </w:pPr>
      <w:r>
        <w:rPr>
          <w:rtl/>
          <w:cs/>
          <w:lang w:val="ar_AE" w:bidi="ar_AE"/>
        </w:rPr>
      </w:r>
      <w:r>
        <w:rPr>
          <w:b/>
          <w:rtl/>
          <w:cs/>
          <w:lang w:val="ar_AE" w:bidi="ar_AE"/>
        </w:rPr>
        <w:t>باختصار، ماذا قال داود لعبيده بعد أن أخبره الرسول بأن "قلوب رجال إسرائيل تتبع أبشالوم"؟</w:t>
      </w:r>
    </w:p>
    <w:p>
      <w:pPr>
        <w:bidi/>
      </w:pPr>
      <w:r>
        <w:rPr>
          <w:rtl/>
          <w:cs/>
          <w:lang w:val="ar_AE" w:bidi="ar_AE"/>
        </w:rPr>
      </w:r>
      <w:r>
        <w:rPr>
          <w:rtl/>
          <w:cs/>
          <w:lang w:val="ar_AE" w:bidi="ar_AE"/>
        </w:rPr>
        <w:t>قال داود لعبيده الذين كانوا في أورشليم: "</w:t>
      </w:r>
      <w:r>
        <w:rPr>
          <w:rtl/>
          <w:cs/>
          <w:lang w:val="ar_AE" w:bidi="ar_AE"/>
        </w:rPr>
        <w:t>قُومُوا بِنَا نَهْرُبُ، لِأَنَّهُ لَيْسَ لَنَا نَجَاةٌ مِنْ وَجْهِ أَبْشَالُومَ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١٦</w:t>
      </w:r>
      <w:r>
        <w:rPr>
          <w:rtl/>
          <w:cs/>
          <w:lang w:val="ar_AE" w:bidi="ar_AE"/>
        </w:rPr>
      </w:r>
    </w:p>
    <w:p>
      <w:pPr>
        <w:bidi/>
      </w:pPr>
      <w:r>
        <w:rPr>
          <w:rtl/>
          <w:cs/>
          <w:lang w:val="ar_AE" w:bidi="ar_AE"/>
        </w:rPr>
      </w:r>
      <w:r>
        <w:rPr>
          <w:b/>
          <w:rtl/>
          <w:cs/>
          <w:lang w:val="ar_AE" w:bidi="ar_AE"/>
        </w:rPr>
        <w:t>من الذي ترك الملك في أورشليم لحراسة القصر؟</w:t>
      </w:r>
    </w:p>
    <w:p>
      <w:pPr>
        <w:bidi/>
      </w:pPr>
      <w:r>
        <w:rPr>
          <w:rtl/>
          <w:cs/>
          <w:lang w:val="ar_AE" w:bidi="ar_AE"/>
        </w:rPr>
      </w:r>
      <w:r>
        <w:rPr>
          <w:rtl/>
          <w:cs/>
          <w:lang w:val="ar_AE" w:bidi="ar_AE"/>
        </w:rPr>
        <w:t>ترك الملك خلفه عشر نساء كنّ سراري للاعتناء بالقصر.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١٨</w:t>
      </w:r>
      <w:r>
        <w:rPr>
          <w:rtl/>
          <w:cs/>
          <w:lang w:val="ar_AE" w:bidi="ar_AE"/>
        </w:rPr>
      </w:r>
    </w:p>
    <w:p>
      <w:pPr>
        <w:bidi/>
      </w:pPr>
      <w:r>
        <w:rPr>
          <w:rtl/>
          <w:cs/>
          <w:lang w:val="ar_AE" w:bidi="ar_AE"/>
        </w:rPr>
      </w:r>
      <w:r>
        <w:rPr>
          <w:b/>
          <w:rtl/>
          <w:cs/>
          <w:lang w:val="ar_AE" w:bidi="ar_AE"/>
        </w:rPr>
        <w:t>من الذي رافق الملك عند مغادرته أورشليم؟</w:t>
      </w:r>
    </w:p>
    <w:p>
      <w:pPr>
        <w:bidi/>
      </w:pPr>
      <w:r>
        <w:rPr>
          <w:rtl/>
          <w:cs/>
          <w:lang w:val="ar_AE" w:bidi="ar_AE"/>
        </w:rPr>
      </w:r>
      <w:r>
        <w:rPr>
          <w:rtl/>
          <w:cs/>
          <w:lang w:val="ar_AE" w:bidi="ar_AE"/>
        </w:rPr>
        <w:t xml:space="preserve">سار جيش الملك بأكمله معه، وكذلك </w:t>
      </w:r>
      <w:r>
        <w:rPr>
          <w:rtl/>
          <w:cs/>
          <w:lang w:val="ar_AE" w:bidi="ar_AE"/>
        </w:rPr>
        <w:t>جَمِيعِ ٱلْجَلَّادِينَ وَٱلسُّعَاةِ وَجَمِيعُ ٱلْجَتِّيِّينَ، سِتُّ مِئَةِ رَجُلٍ أَتَوْا وَرَاءَهُ مِنْ جَتَّ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٢١</w:t>
      </w:r>
      <w:r>
        <w:rPr>
          <w:rtl/>
          <w:cs/>
          <w:lang w:val="ar_AE" w:bidi="ar_AE"/>
        </w:rPr>
      </w:r>
    </w:p>
    <w:p>
      <w:pPr>
        <w:bidi/>
      </w:pPr>
      <w:r>
        <w:rPr>
          <w:rtl/>
          <w:cs/>
          <w:lang w:val="ar_AE" w:bidi="ar_AE"/>
        </w:rPr>
      </w:r>
      <w:r>
        <w:rPr>
          <w:b/>
          <w:rtl/>
          <w:cs/>
          <w:lang w:val="ar_AE" w:bidi="ar_AE"/>
        </w:rPr>
        <w:t>ماذا قال إِتَّاي ٱلْجَتِّيِّ للملك عندما طلب منه الملك العودة والبقاء مع الملك أَبْشَالوم؟</w:t>
      </w:r>
    </w:p>
    <w:p>
      <w:pPr>
        <w:bidi/>
      </w:pPr>
      <w:r>
        <w:rPr>
          <w:rtl/>
          <w:cs/>
          <w:lang w:val="ar_AE" w:bidi="ar_AE"/>
        </w:rPr>
      </w:r>
      <w:r>
        <w:rPr>
          <w:rtl/>
          <w:cs/>
          <w:lang w:val="ar_AE" w:bidi="ar_AE"/>
        </w:rPr>
        <w:t>قال إِتَّاي للملك إنه سيتبع الملك أينما ذهب، سواء كان ذلك يعني الحياة أو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٢٣</w:t>
      </w:r>
      <w:r>
        <w:rPr>
          <w:rtl/>
          <w:cs/>
          <w:lang w:val="ar_AE" w:bidi="ar_AE"/>
        </w:rPr>
      </w:r>
    </w:p>
    <w:p>
      <w:pPr>
        <w:bidi/>
      </w:pPr>
      <w:r>
        <w:rPr>
          <w:rtl/>
          <w:cs/>
          <w:lang w:val="ar_AE" w:bidi="ar_AE"/>
        </w:rPr>
      </w:r>
      <w:r>
        <w:rPr>
          <w:b/>
          <w:rtl/>
          <w:cs/>
          <w:lang w:val="ar_AE" w:bidi="ar_AE"/>
        </w:rPr>
        <w:t>أي طريق سلكه داود وكل من معه عندما غادروا أورشليم؟</w:t>
      </w:r>
    </w:p>
    <w:p>
      <w:pPr>
        <w:bidi/>
      </w:pPr>
      <w:r>
        <w:rPr>
          <w:rtl/>
          <w:cs/>
          <w:lang w:val="ar_AE" w:bidi="ar_AE"/>
        </w:rPr>
      </w:r>
      <w:r>
        <w:rPr>
          <w:rtl/>
          <w:cs/>
          <w:lang w:val="ar_AE" w:bidi="ar_AE"/>
        </w:rPr>
        <w:t>عبر داود وكل الذين معه وادي قدرون وتوجهوا نحو طريق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٢٥</w:t>
      </w:r>
      <w:r>
        <w:rPr>
          <w:rtl/>
          <w:cs/>
          <w:lang w:val="ar_AE" w:bidi="ar_AE"/>
        </w:rPr>
      </w:r>
    </w:p>
    <w:p>
      <w:pPr>
        <w:bidi/>
      </w:pPr>
      <w:r>
        <w:rPr>
          <w:rtl/>
          <w:cs/>
          <w:lang w:val="ar_AE" w:bidi="ar_AE"/>
        </w:rPr>
      </w:r>
      <w:r>
        <w:rPr>
          <w:b/>
          <w:rtl/>
          <w:cs/>
          <w:lang w:val="ar_AE" w:bidi="ar_AE"/>
        </w:rPr>
        <w:t>ماذا قال الملك لصادوق الكاهن بشأن تابوت عهد الله؟</w:t>
      </w:r>
    </w:p>
    <w:p>
      <w:pPr>
        <w:bidi/>
      </w:pPr>
      <w:r>
        <w:rPr>
          <w:rtl/>
          <w:cs/>
          <w:lang w:val="ar_AE" w:bidi="ar_AE"/>
        </w:rPr>
      </w:r>
      <w:r>
        <w:rPr>
          <w:rtl/>
          <w:cs/>
          <w:lang w:val="ar_AE" w:bidi="ar_AE"/>
        </w:rPr>
        <w:t>أمر الملك صَادوق الكاهن بإعادة تابوت ٱلله إلى المدينة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٢٨</w:t>
      </w:r>
      <w:r>
        <w:rPr>
          <w:rtl/>
          <w:cs/>
          <w:lang w:val="ar_AE" w:bidi="ar_AE"/>
        </w:rPr>
      </w:r>
    </w:p>
    <w:p>
      <w:pPr>
        <w:bidi/>
      </w:pPr>
      <w:r>
        <w:rPr>
          <w:rtl/>
          <w:cs/>
          <w:lang w:val="ar_AE" w:bidi="ar_AE"/>
        </w:rPr>
      </w:r>
      <w:r>
        <w:rPr>
          <w:b/>
          <w:rtl/>
          <w:cs/>
          <w:lang w:val="ar_AE" w:bidi="ar_AE"/>
        </w:rPr>
        <w:t>لماذا كان داود سينتظر عند سهول البرية؟</w:t>
      </w:r>
    </w:p>
    <w:p>
      <w:pPr>
        <w:bidi/>
      </w:pPr>
      <w:r>
        <w:rPr>
          <w:rtl/>
          <w:cs/>
          <w:lang w:val="ar_AE" w:bidi="ar_AE"/>
        </w:rPr>
      </w:r>
      <w:r>
        <w:rPr>
          <w:rtl/>
          <w:cs/>
          <w:lang w:val="ar_AE" w:bidi="ar_AE"/>
        </w:rPr>
        <w:t>كان داود ينتظر عند سهول البرية لسماع الأخبار من صادوق الكاهن ليبلغها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٣١</w:t>
      </w:r>
      <w:r>
        <w:rPr>
          <w:rtl/>
          <w:cs/>
          <w:lang w:val="ar_AE" w:bidi="ar_AE"/>
        </w:rPr>
      </w:r>
    </w:p>
    <w:p>
      <w:pPr>
        <w:bidi/>
      </w:pPr>
      <w:r>
        <w:rPr>
          <w:rtl/>
          <w:cs/>
          <w:lang w:val="ar_AE" w:bidi="ar_AE"/>
        </w:rPr>
      </w:r>
      <w:r>
        <w:rPr>
          <w:b/>
          <w:rtl/>
          <w:cs/>
          <w:lang w:val="ar_AE" w:bidi="ar_AE"/>
        </w:rPr>
        <w:t>ماذا قال داود عندما علم أن أخيتوفل كان من المتآمرين مع أبشالوم؟</w:t>
      </w:r>
    </w:p>
    <w:p>
      <w:pPr>
        <w:bidi/>
      </w:pPr>
      <w:r>
        <w:rPr>
          <w:rtl/>
          <w:cs/>
          <w:lang w:val="ar_AE" w:bidi="ar_AE"/>
        </w:rPr>
      </w:r>
      <w:r>
        <w:rPr>
          <w:rtl/>
          <w:cs/>
          <w:lang w:val="ar_AE" w:bidi="ar_AE"/>
        </w:rPr>
        <w:t>قال داود: "</w:t>
      </w:r>
      <w:r>
        <w:rPr>
          <w:rtl/>
          <w:cs/>
          <w:lang w:val="ar_AE" w:bidi="ar_AE"/>
        </w:rPr>
        <w:t>حَمِّقْ يَارَبُّ مَشُورَةَ أَخِيتُوفَلَ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٣٢</w:t>
      </w:r>
      <w:r>
        <w:rPr>
          <w:rtl/>
          <w:cs/>
          <w:lang w:val="ar_AE" w:bidi="ar_AE"/>
        </w:rPr>
      </w:r>
    </w:p>
    <w:p>
      <w:pPr>
        <w:bidi/>
      </w:pPr>
      <w:r>
        <w:rPr>
          <w:rtl/>
          <w:cs/>
          <w:lang w:val="ar_AE" w:bidi="ar_AE"/>
        </w:rPr>
      </w:r>
      <w:r>
        <w:rPr>
          <w:b/>
          <w:rtl/>
          <w:cs/>
          <w:lang w:val="ar_AE" w:bidi="ar_AE"/>
        </w:rPr>
        <w:t>من الذي جاء لمقابلة داود عندما وصل إلى قمة الطريق، حيث كان يُعبد الله؟</w:t>
      </w:r>
    </w:p>
    <w:p>
      <w:pPr>
        <w:bidi/>
      </w:pPr>
      <w:r>
        <w:rPr>
          <w:rtl/>
          <w:cs/>
          <w:lang w:val="ar_AE" w:bidi="ar_AE"/>
        </w:rPr>
      </w:r>
      <w:r>
        <w:rPr>
          <w:rtl/>
          <w:cs/>
          <w:lang w:val="ar_AE" w:bidi="ar_AE"/>
        </w:rPr>
        <w:t>جاء حوشاي الأركي للقاء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٣٤</w:t>
      </w:r>
      <w:r>
        <w:rPr>
          <w:rtl/>
          <w:cs/>
          <w:lang w:val="ar_AE" w:bidi="ar_AE"/>
        </w:rPr>
      </w:r>
    </w:p>
    <w:p>
      <w:pPr>
        <w:bidi/>
      </w:pPr>
      <w:r>
        <w:rPr>
          <w:rtl/>
          <w:cs/>
          <w:lang w:val="ar_AE" w:bidi="ar_AE"/>
        </w:rPr>
      </w:r>
      <w:r>
        <w:rPr>
          <w:b/>
          <w:rtl/>
          <w:cs/>
          <w:lang w:val="ar_AE" w:bidi="ar_AE"/>
        </w:rPr>
        <w:t>ماذا طلب داود من حوشاي الأركي أن يفعله له؟</w:t>
      </w:r>
    </w:p>
    <w:p>
      <w:pPr>
        <w:bidi/>
      </w:pPr>
      <w:r>
        <w:rPr>
          <w:rtl/>
          <w:cs/>
          <w:lang w:val="ar_AE" w:bidi="ar_AE"/>
        </w:rPr>
      </w:r>
      <w:r>
        <w:rPr>
          <w:rtl/>
          <w:cs/>
          <w:lang w:val="ar_AE" w:bidi="ar_AE"/>
        </w:rPr>
        <w:t>أراد داود أن يعود بحوشاي الأركي إلى المدينة ويخبر أبشالوم بأنه سيكون عبده، حتى يتمكن بواسطة حوشاي من إبطال مشورة أخيتوفل لصالح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٣٥</w:t>
      </w:r>
      <w:r>
        <w:rPr>
          <w:rtl/>
          <w:cs/>
          <w:lang w:val="ar_AE" w:bidi="ar_AE"/>
        </w:rPr>
      </w:r>
    </w:p>
    <w:p>
      <w:pPr>
        <w:bidi/>
      </w:pPr>
      <w:r>
        <w:rPr>
          <w:rtl/>
          <w:cs/>
          <w:lang w:val="ar_AE" w:bidi="ar_AE"/>
        </w:rPr>
      </w:r>
      <w:r>
        <w:rPr>
          <w:b/>
          <w:rtl/>
          <w:cs/>
          <w:lang w:val="ar_AE" w:bidi="ar_AE"/>
        </w:rPr>
        <w:t>من هم الأشخاص الذين أراد داود أن يُخبِرهم حوشاي بكل ما سمعه في قصر الملك؟</w:t>
      </w:r>
    </w:p>
    <w:p>
      <w:pPr>
        <w:bidi/>
      </w:pPr>
      <w:r>
        <w:rPr>
          <w:rtl/>
          <w:cs/>
          <w:lang w:val="ar_AE" w:bidi="ar_AE"/>
        </w:rPr>
      </w:r>
      <w:r>
        <w:rPr>
          <w:rtl/>
          <w:cs/>
          <w:lang w:val="ar_AE" w:bidi="ar_AE"/>
        </w:rPr>
        <w:t>أراد داود من حوشاي أن يُخبر صادوق وأبياثار الكهنة بكل ما سمعه في قصر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w:t>
      </w:r>
      <w:r>
        <w:rPr>
          <w:rtl/>
          <w:cs/>
          <w:lang w:val="ar_AE" w:bidi="ar_AE"/>
        </w:rPr>
      </w:r>
    </w:p>
    <w:p>
      <w:pPr>
        <w:bidi/>
      </w:pPr>
      <w:r>
        <w:rPr>
          <w:rtl/>
          <w:cs/>
          <w:lang w:val="ar_AE" w:bidi="ar_AE"/>
        </w:rPr>
      </w:r>
      <w:r>
        <w:rPr>
          <w:b/>
          <w:rtl/>
          <w:cs/>
          <w:lang w:val="ar_AE" w:bidi="ar_AE"/>
        </w:rPr>
        <w:t>ماذا أحضر صِيبَا، خادم مَفِيبوشَث، إلى دَاود؟</w:t>
      </w:r>
    </w:p>
    <w:p>
      <w:pPr>
        <w:bidi/>
      </w:pPr>
      <w:r>
        <w:rPr>
          <w:rtl/>
          <w:cs/>
          <w:lang w:val="ar_AE" w:bidi="ar_AE"/>
        </w:rPr>
      </w:r>
      <w:r>
        <w:rPr>
          <w:rtl/>
          <w:cs/>
          <w:lang w:val="ar_AE" w:bidi="ar_AE"/>
        </w:rPr>
        <w:t>أحضر صيبا زوجًا من الحمير المجهزة، ومائتي رغيف من الخبز، ومائة عنقود من الزبيب، ومائة قرص تين، وزق خمر إلى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٣</w:t>
      </w:r>
      <w:r>
        <w:rPr>
          <w:rtl/>
          <w:cs/>
          <w:lang w:val="ar_AE" w:bidi="ar_AE"/>
        </w:rPr>
      </w:r>
    </w:p>
    <w:p>
      <w:pPr>
        <w:bidi/>
      </w:pPr>
      <w:r>
        <w:rPr>
          <w:rtl/>
          <w:cs/>
          <w:lang w:val="ar_AE" w:bidi="ar_AE"/>
        </w:rPr>
      </w:r>
      <w:r>
        <w:rPr>
          <w:b/>
          <w:rtl/>
          <w:cs/>
          <w:lang w:val="ar_AE" w:bidi="ar_AE"/>
        </w:rPr>
        <w:t>وفقًا لصيبا، ما السبب وراء بقاء مفيبوشث في أورشليم؟</w:t>
      </w:r>
    </w:p>
    <w:p>
      <w:pPr>
        <w:bidi/>
      </w:pPr>
      <w:r>
        <w:rPr>
          <w:rtl/>
          <w:cs/>
          <w:lang w:val="ar_AE" w:bidi="ar_AE"/>
        </w:rPr>
      </w:r>
      <w:r>
        <w:rPr>
          <w:rtl/>
          <w:cs/>
          <w:lang w:val="ar_AE" w:bidi="ar_AE"/>
        </w:rPr>
        <w:t>قال لصيبا إن السبب الذي جعل مفيبوشث يبقى في أورشليم هو اعتقاده أن بيت إسرائيل سيعيد له في ذلك اليوم مملكة أبيه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٤</w:t>
      </w:r>
      <w:r>
        <w:rPr>
          <w:rtl/>
          <w:cs/>
          <w:lang w:val="ar_AE" w:bidi="ar_AE"/>
        </w:rPr>
      </w:r>
    </w:p>
    <w:p>
      <w:pPr>
        <w:bidi/>
      </w:pPr>
      <w:r>
        <w:rPr>
          <w:rtl/>
          <w:cs/>
          <w:lang w:val="ar_AE" w:bidi="ar_AE"/>
        </w:rPr>
      </w:r>
      <w:r>
        <w:rPr>
          <w:b/>
          <w:rtl/>
          <w:cs/>
          <w:lang w:val="ar_AE" w:bidi="ar_AE"/>
        </w:rPr>
        <w:t>ماذا قال الملك الآن بشأن صِيبَا؟</w:t>
      </w:r>
    </w:p>
    <w:p>
      <w:pPr>
        <w:bidi/>
      </w:pPr>
      <w:r>
        <w:rPr>
          <w:rtl/>
          <w:cs/>
          <w:lang w:val="ar_AE" w:bidi="ar_AE"/>
        </w:rPr>
      </w:r>
      <w:r>
        <w:rPr>
          <w:rtl/>
          <w:cs/>
          <w:lang w:val="ar_AE" w:bidi="ar_AE"/>
        </w:rPr>
        <w:t>أبلغ الملك صِيبَا أن كل ما كان يخص مَفِيبوشَث أصبح الآن ملكًا لصِيبَا.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٥–٦</w:t>
      </w:r>
      <w:r>
        <w:rPr>
          <w:rtl/>
          <w:cs/>
          <w:lang w:val="ar_AE" w:bidi="ar_AE"/>
        </w:rPr>
      </w:r>
    </w:p>
    <w:p>
      <w:pPr>
        <w:bidi/>
      </w:pPr>
      <w:r>
        <w:rPr>
          <w:rtl/>
          <w:cs/>
          <w:lang w:val="ar_AE" w:bidi="ar_AE"/>
        </w:rPr>
      </w:r>
      <w:r>
        <w:rPr>
          <w:b/>
          <w:rtl/>
          <w:cs/>
          <w:lang w:val="ar_AE" w:bidi="ar_AE"/>
        </w:rPr>
        <w:t>ماذا فعل شمعي بداود وجميع مسؤولي الملك؟</w:t>
      </w:r>
    </w:p>
    <w:p>
      <w:pPr>
        <w:bidi/>
      </w:pPr>
      <w:r>
        <w:rPr>
          <w:rtl/>
          <w:cs/>
          <w:lang w:val="ar_AE" w:bidi="ar_AE"/>
        </w:rPr>
      </w:r>
      <w:r>
        <w:rPr>
          <w:rtl/>
          <w:cs/>
          <w:lang w:val="ar_AE" w:bidi="ar_AE"/>
        </w:rPr>
        <w:t>لعن شِمْعِي دَاوُد وجميع عبيد الملك، وألقى عليهم الغبار والحجارة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٧–٨</w:t>
      </w:r>
      <w:r>
        <w:rPr>
          <w:rtl/>
          <w:cs/>
          <w:lang w:val="ar_AE" w:bidi="ar_AE"/>
        </w:rPr>
      </w:r>
    </w:p>
    <w:p>
      <w:pPr>
        <w:bidi/>
      </w:pPr>
      <w:r>
        <w:rPr>
          <w:rtl/>
          <w:cs/>
          <w:lang w:val="ar_AE" w:bidi="ar_AE"/>
        </w:rPr>
      </w:r>
      <w:r>
        <w:rPr>
          <w:b/>
          <w:rtl/>
          <w:cs/>
          <w:lang w:val="ar_AE" w:bidi="ar_AE"/>
        </w:rPr>
        <w:t>ماذا قال شمعي لداود؟</w:t>
      </w:r>
    </w:p>
    <w:p>
      <w:pPr>
        <w:bidi/>
      </w:pPr>
      <w:r>
        <w:rPr>
          <w:rtl/>
          <w:cs/>
          <w:lang w:val="ar_AE" w:bidi="ar_AE"/>
        </w:rPr>
      </w:r>
      <w:r>
        <w:rPr>
          <w:rtl/>
          <w:cs/>
          <w:lang w:val="ar_AE" w:bidi="ar_AE"/>
        </w:rPr>
        <w:t>وصف شمعي داود بأنه شرير ورجل الدماء.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١٢</w:t>
      </w:r>
      <w:r>
        <w:rPr>
          <w:rtl/>
          <w:cs/>
          <w:lang w:val="ar_AE" w:bidi="ar_AE"/>
        </w:rPr>
      </w:r>
    </w:p>
    <w:p>
      <w:pPr>
        <w:bidi/>
      </w:pPr>
      <w:r>
        <w:rPr>
          <w:rtl/>
          <w:cs/>
          <w:lang w:val="ar_AE" w:bidi="ar_AE"/>
        </w:rPr>
      </w:r>
      <w:r>
        <w:rPr>
          <w:b/>
          <w:rtl/>
          <w:cs/>
          <w:lang w:val="ar_AE" w:bidi="ar_AE"/>
        </w:rPr>
        <w:t>ماذا كان يأمل داود أن يفعل الرب للتخفيف من البؤس الذي أصابه بسبب اللعنات التي تلقاها في ذلك اليوم؟</w:t>
      </w:r>
    </w:p>
    <w:p>
      <w:pPr>
        <w:bidi/>
      </w:pPr>
      <w:r>
        <w:rPr>
          <w:rtl/>
          <w:cs/>
          <w:lang w:val="ar_AE" w:bidi="ar_AE"/>
        </w:rPr>
      </w:r>
      <w:r>
        <w:rPr>
          <w:rtl/>
          <w:cs/>
          <w:lang w:val="ar_AE" w:bidi="ar_AE"/>
        </w:rPr>
        <w:t>كان داود يأمل أن يكافئه الرب بالخير عوضًا عن اللعنات التي تلقاها في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١٦</w:t>
      </w:r>
      <w:r>
        <w:rPr>
          <w:rtl/>
          <w:cs/>
          <w:lang w:val="ar_AE" w:bidi="ar_AE"/>
        </w:rPr>
      </w:r>
    </w:p>
    <w:p>
      <w:pPr>
        <w:bidi/>
      </w:pPr>
      <w:r>
        <w:rPr>
          <w:rtl/>
          <w:cs/>
          <w:lang w:val="ar_AE" w:bidi="ar_AE"/>
        </w:rPr>
      </w:r>
      <w:r>
        <w:rPr>
          <w:b/>
          <w:rtl/>
          <w:cs/>
          <w:lang w:val="ar_AE" w:bidi="ar_AE"/>
        </w:rPr>
        <w:t>ماذا قال حوشاي لأبشالوم عندما وصل أبشالوم وأخيتوفل وجميع رجال إسرائيل إلى أورشليم؟</w:t>
      </w:r>
    </w:p>
    <w:p>
      <w:pPr>
        <w:bidi/>
      </w:pPr>
      <w:r>
        <w:rPr>
          <w:rtl/>
          <w:cs/>
          <w:lang w:val="ar_AE" w:bidi="ar_AE"/>
        </w:rPr>
      </w:r>
      <w:r>
        <w:rPr>
          <w:rtl/>
          <w:cs/>
          <w:lang w:val="ar_AE" w:bidi="ar_AE"/>
        </w:rPr>
        <w:t>قال حوشاي لأبشالوم، "</w:t>
      </w:r>
      <w:r>
        <w:rPr>
          <w:rtl/>
          <w:cs/>
          <w:lang w:val="ar_AE" w:bidi="ar_AE"/>
        </w:rPr>
        <w:t>لِيَحْيَ ٱلْمَلِكُ! لِيَحْيَ ٱلْمَلِكُ!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١٨</w:t>
      </w:r>
      <w:r>
        <w:rPr>
          <w:rtl/>
          <w:cs/>
          <w:lang w:val="ar_AE" w:bidi="ar_AE"/>
        </w:rPr>
      </w:r>
    </w:p>
    <w:p>
      <w:pPr>
        <w:bidi/>
      </w:pPr>
      <w:r>
        <w:rPr>
          <w:rtl/>
          <w:cs/>
          <w:lang w:val="ar_AE" w:bidi="ar_AE"/>
        </w:rPr>
      </w:r>
      <w:r>
        <w:rPr>
          <w:b/>
          <w:rtl/>
          <w:cs/>
          <w:lang w:val="ar_AE" w:bidi="ar_AE"/>
        </w:rPr>
        <w:t>قال حوشاي لأبشالوم إنه، أي حوشاي، سيكون تابعًا لمن؟</w:t>
      </w:r>
    </w:p>
    <w:p>
      <w:pPr>
        <w:bidi/>
      </w:pPr>
      <w:r>
        <w:rPr>
          <w:rtl/>
          <w:cs/>
          <w:lang w:val="ar_AE" w:bidi="ar_AE"/>
        </w:rPr>
      </w:r>
      <w:r>
        <w:rPr>
          <w:rtl/>
          <w:cs/>
          <w:lang w:val="ar_AE" w:bidi="ar_AE"/>
        </w:rPr>
        <w:t>أخبر حوشاي أبشالوم أنه سيكون تابعًا لمن اختاره الرب وهذا الشعب وجميع رجال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٢١</w:t>
      </w:r>
      <w:r>
        <w:rPr>
          <w:rtl/>
          <w:cs/>
          <w:lang w:val="ar_AE" w:bidi="ar_AE"/>
        </w:rPr>
      </w:r>
    </w:p>
    <w:p>
      <w:pPr>
        <w:bidi/>
      </w:pPr>
      <w:r>
        <w:rPr>
          <w:rtl/>
          <w:cs/>
          <w:lang w:val="ar_AE" w:bidi="ar_AE"/>
        </w:rPr>
      </w:r>
      <w:r>
        <w:rPr>
          <w:b/>
          <w:rtl/>
          <w:cs/>
          <w:lang w:val="ar_AE" w:bidi="ar_AE"/>
        </w:rPr>
        <w:t>ما هي نصيحة أَخِيتوفَل لأَبْشَالوم حول ما ينبغي أن يفعله؟</w:t>
      </w:r>
    </w:p>
    <w:p>
      <w:pPr>
        <w:bidi/>
      </w:pPr>
      <w:r>
        <w:rPr>
          <w:rtl/>
          <w:cs/>
          <w:lang w:val="ar_AE" w:bidi="ar_AE"/>
        </w:rPr>
      </w:r>
      <w:r>
        <w:rPr>
          <w:rtl/>
          <w:cs/>
          <w:lang w:val="ar_AE" w:bidi="ar_AE"/>
        </w:rPr>
        <w:t>نصح أخيتوفل أبشالوم بأن يذهب ليدخل إلى سراري أبيه اللواتي تركهن داود لحراسة القصر.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٢٣</w:t>
      </w:r>
      <w:r>
        <w:rPr>
          <w:rtl/>
          <w:cs/>
          <w:lang w:val="ar_AE" w:bidi="ar_AE"/>
        </w:rPr>
      </w:r>
    </w:p>
    <w:p>
      <w:pPr>
        <w:bidi/>
      </w:pPr>
      <w:r>
        <w:rPr>
          <w:rtl/>
          <w:cs/>
          <w:lang w:val="ar_AE" w:bidi="ar_AE"/>
        </w:rPr>
      </w:r>
      <w:r>
        <w:rPr>
          <w:b/>
          <w:rtl/>
          <w:cs/>
          <w:lang w:val="ar_AE" w:bidi="ar_AE"/>
        </w:rPr>
        <w:t>كيف كان دَاوُد وأَبْشَالُوم ينظران إلى نصيحة أَخِيتُوفَل؟</w:t>
      </w:r>
    </w:p>
    <w:p>
      <w:pPr>
        <w:bidi/>
      </w:pPr>
      <w:r>
        <w:rPr>
          <w:rtl/>
          <w:cs/>
          <w:lang w:val="ar_AE" w:bidi="ar_AE"/>
        </w:rPr>
      </w:r>
      <w:r>
        <w:rPr>
          <w:rtl/>
          <w:cs/>
          <w:lang w:val="ar_AE" w:bidi="ar_AE"/>
        </w:rPr>
        <w:t>كانت نصيحة أَخِيتوفَل تُعتبر كما لو أن الإنسان قد سمع من فم الله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١–٤</w:t>
      </w:r>
      <w:r>
        <w:rPr>
          <w:rtl/>
          <w:cs/>
          <w:lang w:val="ar_AE" w:bidi="ar_AE"/>
        </w:rPr>
      </w:r>
    </w:p>
    <w:p>
      <w:pPr>
        <w:bidi/>
      </w:pPr>
      <w:r>
        <w:rPr>
          <w:rtl/>
          <w:cs/>
          <w:lang w:val="ar_AE" w:bidi="ar_AE"/>
        </w:rPr>
      </w:r>
      <w:r>
        <w:rPr>
          <w:b/>
          <w:rtl/>
          <w:cs/>
          <w:lang w:val="ar_AE" w:bidi="ar_AE"/>
        </w:rPr>
        <w:t>ما النصيحة التي قدمها أخيتوفل لأبشالوم وجميع شيوخ إسرائيل حول كيفية مهاجمة داود؟</w:t>
      </w:r>
    </w:p>
    <w:p>
      <w:pPr>
        <w:bidi/>
      </w:pPr>
      <w:r>
        <w:rPr>
          <w:rtl/>
          <w:cs/>
          <w:lang w:val="ar_AE" w:bidi="ar_AE"/>
        </w:rPr>
      </w:r>
      <w:r>
        <w:rPr>
          <w:rtl/>
          <w:cs/>
          <w:lang w:val="ar_AE" w:bidi="ar_AE"/>
        </w:rPr>
        <w:t>كانت نصيحة أَخِيتوفَل أن يشن جيش كبير هجومًا مفاجئًا على دَاودَ في الليل عندما يكون متعبًا وضعيفًا، فيعيد جميع الناس ليحكموا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٥–٧</w:t>
      </w:r>
      <w:r>
        <w:rPr>
          <w:rtl/>
          <w:cs/>
          <w:lang w:val="ar_AE" w:bidi="ar_AE"/>
        </w:rPr>
      </w:r>
    </w:p>
    <w:p>
      <w:pPr>
        <w:bidi/>
      </w:pPr>
      <w:r>
        <w:rPr>
          <w:rtl/>
          <w:cs/>
          <w:lang w:val="ar_AE" w:bidi="ar_AE"/>
        </w:rPr>
      </w:r>
      <w:r>
        <w:rPr>
          <w:b/>
          <w:rtl/>
          <w:cs/>
          <w:lang w:val="ar_AE" w:bidi="ar_AE"/>
        </w:rPr>
        <w:t>سأل أبشالوم بحوشاي عن رأيه في خطة أخيتوفل. ماذا كانت نصيحة بحوشاي؟</w:t>
      </w:r>
    </w:p>
    <w:p>
      <w:pPr>
        <w:bidi/>
      </w:pPr>
      <w:r>
        <w:rPr>
          <w:rtl/>
          <w:cs/>
          <w:lang w:val="ar_AE" w:bidi="ar_AE"/>
        </w:rPr>
      </w:r>
      <w:r>
        <w:rPr>
          <w:rtl/>
          <w:cs/>
          <w:lang w:val="ar_AE" w:bidi="ar_AE"/>
        </w:rPr>
        <w:t>قال بِحوشَاي إن الخطة لم تكن جيدة بما فيه الكفاية.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٩–١٠</w:t>
      </w:r>
      <w:r>
        <w:rPr>
          <w:rtl/>
          <w:cs/>
          <w:lang w:val="ar_AE" w:bidi="ar_AE"/>
        </w:rPr>
      </w:r>
    </w:p>
    <w:p>
      <w:pPr>
        <w:bidi/>
      </w:pPr>
      <w:r>
        <w:rPr>
          <w:rtl/>
          <w:cs/>
          <w:lang w:val="ar_AE" w:bidi="ar_AE"/>
        </w:rPr>
      </w:r>
      <w:r>
        <w:rPr>
          <w:b/>
          <w:rtl/>
          <w:cs/>
          <w:lang w:val="ar_AE" w:bidi="ar_AE"/>
        </w:rPr>
        <w:t>لماذا قال حوشاي إن الخطة ليست جيدة؟</w:t>
      </w:r>
    </w:p>
    <w:p>
      <w:pPr>
        <w:bidi/>
      </w:pPr>
      <w:r>
        <w:rPr>
          <w:rtl/>
          <w:cs/>
          <w:lang w:val="ar_AE" w:bidi="ar_AE"/>
        </w:rPr>
      </w:r>
      <w:r>
        <w:rPr>
          <w:rtl/>
          <w:cs/>
          <w:lang w:val="ar_AE" w:bidi="ar_AE"/>
        </w:rPr>
        <w:t>لأنه عند الهجوم الأول وقتل رجال أَبْشَالوم، سيشعر حتى أشجع الجنود بالخوف، حيث سيُسمع بالقتل بين جنود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١١–١٢</w:t>
      </w:r>
      <w:r>
        <w:rPr>
          <w:rtl/>
          <w:cs/>
          <w:lang w:val="ar_AE" w:bidi="ar_AE"/>
        </w:rPr>
      </w:r>
    </w:p>
    <w:p>
      <w:pPr>
        <w:bidi/>
      </w:pPr>
      <w:r>
        <w:rPr>
          <w:rtl/>
          <w:cs/>
          <w:lang w:val="ar_AE" w:bidi="ar_AE"/>
        </w:rPr>
      </w:r>
      <w:r>
        <w:rPr>
          <w:b/>
          <w:rtl/>
          <w:cs/>
          <w:lang w:val="ar_AE" w:bidi="ar_AE"/>
        </w:rPr>
        <w:t>بماذا نصح حوشاي أبشالوم أن يفعل؟</w:t>
      </w:r>
    </w:p>
    <w:p>
      <w:pPr>
        <w:bidi/>
      </w:pPr>
      <w:r>
        <w:rPr>
          <w:rtl/>
          <w:cs/>
          <w:lang w:val="ar_AE" w:bidi="ar_AE"/>
        </w:rPr>
      </w:r>
      <w:r>
        <w:rPr>
          <w:rtl/>
          <w:cs/>
          <w:lang w:val="ar_AE" w:bidi="ar_AE"/>
        </w:rPr>
        <w:t>نصح حوشاي أبشالوم بجمع كل إسرائيل والذهاب إلى المعركة شخصيًا حتى يتمكنوا من العثور على داود وقتله هو وكل رجاله.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١٤</w:t>
      </w:r>
      <w:r>
        <w:rPr>
          <w:rtl/>
          <w:cs/>
          <w:lang w:val="ar_AE" w:bidi="ar_AE"/>
        </w:rPr>
      </w:r>
    </w:p>
    <w:p>
      <w:pPr>
        <w:bidi/>
      </w:pPr>
      <w:r>
        <w:rPr>
          <w:rtl/>
          <w:cs/>
          <w:lang w:val="ar_AE" w:bidi="ar_AE"/>
        </w:rPr>
      </w:r>
      <w:r>
        <w:rPr>
          <w:b/>
          <w:rtl/>
          <w:cs/>
          <w:lang w:val="ar_AE" w:bidi="ar_AE"/>
        </w:rPr>
        <w:t>كيف تجاوب أبشالوم ورجال إسرائيل مع مشورة حوشاي؟</w:t>
      </w:r>
    </w:p>
    <w:p>
      <w:pPr>
        <w:bidi/>
      </w:pPr>
      <w:r>
        <w:rPr>
          <w:rtl/>
          <w:cs/>
          <w:lang w:val="ar_AE" w:bidi="ar_AE"/>
        </w:rPr>
      </w:r>
      <w:r>
        <w:rPr>
          <w:rtl/>
          <w:cs/>
          <w:lang w:val="ar_AE" w:bidi="ar_AE"/>
        </w:rPr>
        <w:t>قالوا إنها كانت مشورة أفضل من تلك التي قدمها أَخِيتوفَل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١٦</w:t>
      </w:r>
      <w:r>
        <w:rPr>
          <w:rtl/>
          <w:cs/>
          <w:lang w:val="ar_AE" w:bidi="ar_AE"/>
        </w:rPr>
      </w:r>
    </w:p>
    <w:p>
      <w:pPr>
        <w:bidi/>
      </w:pPr>
      <w:r>
        <w:rPr>
          <w:rtl/>
          <w:cs/>
          <w:lang w:val="ar_AE" w:bidi="ar_AE"/>
        </w:rPr>
      </w:r>
      <w:r>
        <w:rPr>
          <w:b/>
          <w:rtl/>
          <w:cs/>
          <w:lang w:val="ar_AE" w:bidi="ar_AE"/>
        </w:rPr>
        <w:t>ما الرسالة التي أراد بحوشَاي أن ينقلها الكهنة إلى دَاود؟</w:t>
      </w:r>
    </w:p>
    <w:p>
      <w:pPr>
        <w:bidi/>
      </w:pPr>
      <w:r>
        <w:rPr>
          <w:rtl/>
          <w:cs/>
          <w:lang w:val="ar_AE" w:bidi="ar_AE"/>
        </w:rPr>
      </w:r>
      <w:r>
        <w:rPr>
          <w:rtl/>
          <w:cs/>
          <w:lang w:val="ar_AE" w:bidi="ar_AE"/>
        </w:rPr>
        <w:t>كانت الرسالة أن داود لا ينبغي أن يخيم عند سهول البرية، بل يجب أن يعبر حتى لا يُقتل هو وشعبه في تلك الليلة.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١٧</w:t>
      </w:r>
      <w:r>
        <w:rPr>
          <w:rtl/>
          <w:cs/>
          <w:lang w:val="ar_AE" w:bidi="ar_AE"/>
        </w:rPr>
      </w:r>
    </w:p>
    <w:p>
      <w:pPr>
        <w:bidi/>
      </w:pPr>
      <w:r>
        <w:rPr>
          <w:rtl/>
          <w:cs/>
          <w:lang w:val="ar_AE" w:bidi="ar_AE"/>
        </w:rPr>
      </w:r>
      <w:r>
        <w:rPr>
          <w:b/>
          <w:rtl/>
          <w:cs/>
          <w:lang w:val="ar_AE" w:bidi="ar_AE"/>
        </w:rPr>
        <w:t>كيف تم نقل الرسائل إلى الملك داود بشأن خطط أبشالوم لمهاجمته؟</w:t>
      </w:r>
    </w:p>
    <w:p>
      <w:pPr>
        <w:bidi/>
      </w:pPr>
      <w:r>
        <w:rPr>
          <w:rtl/>
          <w:cs/>
          <w:lang w:val="ar_AE" w:bidi="ar_AE"/>
        </w:rPr>
      </w:r>
      <w:r>
        <w:rPr>
          <w:rtl/>
          <w:cs/>
          <w:lang w:val="ar_AE" w:bidi="ar_AE"/>
        </w:rPr>
        <w:t>كانت هناك خادمة تذهب لتخبر رجلين، وكانا يذهبان بعد ذلك ليخبرا الملك داود بخطط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١٨</w:t>
      </w:r>
      <w:r>
        <w:rPr>
          <w:rtl/>
          <w:cs/>
          <w:lang w:val="ar_AE" w:bidi="ar_AE"/>
        </w:rPr>
      </w:r>
    </w:p>
    <w:p>
      <w:pPr>
        <w:bidi/>
      </w:pPr>
      <w:r>
        <w:rPr>
          <w:rtl/>
          <w:cs/>
          <w:lang w:val="ar_AE" w:bidi="ar_AE"/>
        </w:rPr>
      </w:r>
      <w:r>
        <w:rPr>
          <w:b/>
          <w:rtl/>
          <w:cs/>
          <w:lang w:val="ar_AE" w:bidi="ar_AE"/>
        </w:rPr>
        <w:t>ماذا فعل الرجلان عندما لاحظوا هؤلاء الثلاثة وأُخبر أبشالوم؟</w:t>
      </w:r>
    </w:p>
    <w:p>
      <w:pPr>
        <w:bidi/>
      </w:pPr>
      <w:r>
        <w:rPr>
          <w:rtl/>
          <w:cs/>
          <w:lang w:val="ar_AE" w:bidi="ar_AE"/>
        </w:rPr>
      </w:r>
      <w:r>
        <w:rPr>
          <w:rtl/>
          <w:cs/>
          <w:lang w:val="ar_AE" w:bidi="ar_AE"/>
        </w:rPr>
        <w:t>ذهب الرجلان بعيدًا ونزلا إلى بئر في دار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١٩–٢٠</w:t>
      </w:r>
      <w:r>
        <w:rPr>
          <w:rtl/>
          <w:cs/>
          <w:lang w:val="ar_AE" w:bidi="ar_AE"/>
        </w:rPr>
      </w:r>
    </w:p>
    <w:p>
      <w:pPr>
        <w:bidi/>
      </w:pPr>
      <w:r>
        <w:rPr>
          <w:rtl/>
          <w:cs/>
          <w:lang w:val="ar_AE" w:bidi="ar_AE"/>
        </w:rPr>
      </w:r>
      <w:r>
        <w:rPr>
          <w:b/>
          <w:rtl/>
          <w:cs/>
          <w:lang w:val="ar_AE" w:bidi="ar_AE"/>
        </w:rPr>
        <w:t>كيف تم تقديم المساعدة للرجلين؟</w:t>
      </w:r>
    </w:p>
    <w:p>
      <w:pPr>
        <w:bidi/>
      </w:pPr>
      <w:r>
        <w:rPr>
          <w:rtl/>
          <w:cs/>
          <w:lang w:val="ar_AE" w:bidi="ar_AE"/>
        </w:rPr>
      </w:r>
      <w:r>
        <w:rPr>
          <w:rtl/>
          <w:cs/>
          <w:lang w:val="ar_AE" w:bidi="ar_AE"/>
        </w:rPr>
        <w:t>غطت زوجة الرجل البئر لإخفاء الرجلين، وعندما جاء رجال أبشالوم للبحث عنهما، أخبرت الجنود أن الرجلين قد عبرا النهر.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٢١–٢٢</w:t>
      </w:r>
      <w:r>
        <w:rPr>
          <w:rtl/>
          <w:cs/>
          <w:lang w:val="ar_AE" w:bidi="ar_AE"/>
        </w:rPr>
      </w:r>
    </w:p>
    <w:p>
      <w:pPr>
        <w:bidi/>
      </w:pPr>
      <w:r>
        <w:rPr>
          <w:rtl/>
          <w:cs/>
          <w:lang w:val="ar_AE" w:bidi="ar_AE"/>
        </w:rPr>
      </w:r>
      <w:r>
        <w:rPr>
          <w:b/>
          <w:rtl/>
          <w:cs/>
          <w:lang w:val="ar_AE" w:bidi="ar_AE"/>
        </w:rPr>
        <w:t>ماذا فعل الرجلان بعد مغادرة رجال أبشالوم؟</w:t>
      </w:r>
    </w:p>
    <w:p>
      <w:pPr>
        <w:bidi/>
      </w:pPr>
      <w:r>
        <w:rPr>
          <w:rtl/>
          <w:cs/>
          <w:lang w:val="ar_AE" w:bidi="ar_AE"/>
        </w:rPr>
      </w:r>
      <w:r>
        <w:rPr>
          <w:rtl/>
          <w:cs/>
          <w:lang w:val="ar_AE" w:bidi="ar_AE"/>
        </w:rPr>
        <w:t>خرج الرجال من البئر وذهبوا لإبلاغ الملك داود بعبور نهر الأردن ليكون هو وشعبه في 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٢٣</w:t>
      </w:r>
      <w:r>
        <w:rPr>
          <w:rtl/>
          <w:cs/>
          <w:lang w:val="ar_AE" w:bidi="ar_AE"/>
        </w:rPr>
      </w:r>
    </w:p>
    <w:p>
      <w:pPr>
        <w:bidi/>
      </w:pPr>
      <w:r>
        <w:rPr>
          <w:rtl/>
          <w:cs/>
          <w:lang w:val="ar_AE" w:bidi="ar_AE"/>
        </w:rPr>
      </w:r>
      <w:r>
        <w:rPr>
          <w:b/>
          <w:rtl/>
          <w:cs/>
          <w:lang w:val="ar_AE" w:bidi="ar_AE"/>
        </w:rPr>
        <w:t>ماذا فعل أَخِيتوفَل عندما رأى أن نصيحته لم تُؤخذ بعين الاعتبار لمهاجمة دَاود؟</w:t>
      </w:r>
    </w:p>
    <w:p>
      <w:pPr>
        <w:bidi/>
      </w:pPr>
      <w:r>
        <w:rPr>
          <w:rtl/>
          <w:cs/>
          <w:lang w:val="ar_AE" w:bidi="ar_AE"/>
        </w:rPr>
      </w:r>
      <w:r>
        <w:rPr>
          <w:rtl/>
          <w:cs/>
          <w:lang w:val="ar_AE" w:bidi="ar_AE"/>
        </w:rPr>
        <w:t xml:space="preserve">عاد أَخِيتوفَل إلى مدينته، </w:t>
      </w:r>
      <w:r>
        <w:rPr>
          <w:rtl/>
          <w:cs/>
          <w:lang w:val="ar_AE" w:bidi="ar_AE"/>
        </w:rPr>
        <w:t>وَأَوْصَى لِبَيْتِهِ، وَخَنَقَ نَفْسَهُ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٢٧–٢٩</w:t>
      </w:r>
      <w:r>
        <w:rPr>
          <w:rtl/>
          <w:cs/>
          <w:lang w:val="ar_AE" w:bidi="ar_AE"/>
        </w:rPr>
      </w:r>
    </w:p>
    <w:p>
      <w:pPr>
        <w:bidi/>
      </w:pPr>
      <w:r>
        <w:rPr>
          <w:rtl/>
          <w:cs/>
          <w:lang w:val="ar_AE" w:bidi="ar_AE"/>
        </w:rPr>
      </w:r>
      <w:r>
        <w:rPr>
          <w:b/>
          <w:rtl/>
          <w:cs/>
          <w:lang w:val="ar_AE" w:bidi="ar_AE"/>
        </w:rPr>
        <w:t>كيف تم الاعتناء بداود وشعبه في البرية؟</w:t>
      </w:r>
    </w:p>
    <w:p>
      <w:pPr>
        <w:bidi/>
      </w:pPr>
      <w:r>
        <w:rPr>
          <w:rtl/>
          <w:cs/>
          <w:lang w:val="ar_AE" w:bidi="ar_AE"/>
        </w:rPr>
      </w:r>
      <w:r>
        <w:rPr>
          <w:rtl/>
          <w:cs/>
          <w:lang w:val="ar_AE" w:bidi="ar_AE"/>
        </w:rPr>
        <w:t>أحضر ثلاثة رجال الإمدادات والطعام لداود وشعبه لاستخدامها في النوم والطهي والأكل.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w:t>
      </w:r>
      <w:r>
        <w:rPr>
          <w:rtl/>
          <w:cs/>
          <w:lang w:val="ar_AE" w:bidi="ar_AE"/>
        </w:rPr>
      </w:r>
    </w:p>
    <w:p>
      <w:pPr>
        <w:bidi/>
      </w:pPr>
      <w:r>
        <w:rPr>
          <w:rtl/>
          <w:cs/>
          <w:lang w:val="ar_AE" w:bidi="ar_AE"/>
        </w:rPr>
      </w:r>
      <w:r>
        <w:rPr>
          <w:b/>
          <w:rtl/>
          <w:cs/>
          <w:lang w:val="ar_AE" w:bidi="ar_AE"/>
        </w:rPr>
        <w:t>ما هي الرسالة التي وجهها الملك داود إلى الجيش؟</w:t>
      </w:r>
    </w:p>
    <w:p>
      <w:pPr>
        <w:bidi/>
      </w:pPr>
      <w:r>
        <w:rPr>
          <w:rtl/>
          <w:cs/>
          <w:lang w:val="ar_AE" w:bidi="ar_AE"/>
        </w:rPr>
      </w:r>
      <w:r>
        <w:rPr>
          <w:rtl/>
          <w:cs/>
          <w:lang w:val="ar_AE" w:bidi="ar_AE"/>
        </w:rPr>
        <w:t>أبلغ الملك داود الجيش بأنه سيشارك بالتأكيد في المعركة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٣–٤</w:t>
      </w:r>
      <w:r>
        <w:rPr>
          <w:rtl/>
          <w:cs/>
          <w:lang w:val="ar_AE" w:bidi="ar_AE"/>
        </w:rPr>
      </w:r>
    </w:p>
    <w:p>
      <w:pPr>
        <w:bidi/>
      </w:pPr>
      <w:r>
        <w:rPr>
          <w:rtl/>
          <w:cs/>
          <w:lang w:val="ar_AE" w:bidi="ar_AE"/>
        </w:rPr>
      </w:r>
      <w:r>
        <w:rPr>
          <w:b/>
          <w:rtl/>
          <w:cs/>
          <w:lang w:val="ar_AE" w:bidi="ar_AE"/>
        </w:rPr>
        <w:t>كيف كان رد فعل الجنود في الجيش على رسالة الملك داود؟</w:t>
      </w:r>
    </w:p>
    <w:p>
      <w:pPr>
        <w:bidi/>
      </w:pPr>
      <w:r>
        <w:rPr>
          <w:rtl/>
          <w:cs/>
          <w:lang w:val="ar_AE" w:bidi="ar_AE"/>
        </w:rPr>
      </w:r>
      <w:r>
        <w:rPr>
          <w:rtl/>
          <w:cs/>
          <w:lang w:val="ar_AE" w:bidi="ar_AE"/>
        </w:rPr>
        <w:t>قال الرجال في الجيش للملك داود إنه يعادل عشرة آلاف منهم، لذا يجب أن يبقى في المدينة بدلاً من الذهاب إلى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٥</w:t>
      </w:r>
      <w:r>
        <w:rPr>
          <w:rtl/>
          <w:cs/>
          <w:lang w:val="ar_AE" w:bidi="ar_AE"/>
        </w:rPr>
      </w:r>
    </w:p>
    <w:p>
      <w:pPr>
        <w:bidi/>
      </w:pPr>
      <w:r>
        <w:rPr>
          <w:rtl/>
          <w:cs/>
          <w:lang w:val="ar_AE" w:bidi="ar_AE"/>
        </w:rPr>
      </w:r>
      <w:r>
        <w:rPr>
          <w:b/>
          <w:rtl/>
          <w:cs/>
          <w:lang w:val="ar_AE" w:bidi="ar_AE"/>
        </w:rPr>
        <w:t>ما التعليمات التي قدمها الملك لقادته بخصوص أَبْشَالوم؟</w:t>
      </w:r>
    </w:p>
    <w:p>
      <w:pPr>
        <w:bidi/>
      </w:pPr>
      <w:r>
        <w:rPr>
          <w:rtl/>
          <w:cs/>
          <w:lang w:val="ar_AE" w:bidi="ar_AE"/>
        </w:rPr>
      </w:r>
      <w:r>
        <w:rPr>
          <w:rtl/>
          <w:cs/>
          <w:lang w:val="ar_AE" w:bidi="ar_AE"/>
        </w:rPr>
        <w:t>قال الملك للقادة "</w:t>
      </w:r>
      <w:r>
        <w:rPr>
          <w:rtl/>
          <w:cs/>
          <w:lang w:val="ar_AE" w:bidi="ar_AE"/>
        </w:rPr>
        <w:t>تَرَفَّقُوا لِي بِٱلْفَتَى أَبْشَالُومَ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٦–٨</w:t>
      </w:r>
      <w:r>
        <w:rPr>
          <w:rtl/>
          <w:cs/>
          <w:lang w:val="ar_AE" w:bidi="ar_AE"/>
        </w:rPr>
      </w:r>
    </w:p>
    <w:p>
      <w:pPr>
        <w:bidi/>
      </w:pPr>
      <w:r>
        <w:rPr>
          <w:rtl/>
          <w:cs/>
          <w:lang w:val="ar_AE" w:bidi="ar_AE"/>
        </w:rPr>
      </w:r>
      <w:r>
        <w:rPr>
          <w:b/>
          <w:rtl/>
          <w:cs/>
          <w:lang w:val="ar_AE" w:bidi="ar_AE"/>
        </w:rPr>
        <w:t xml:space="preserve">ما كانت نتيجة المعركة في </w:t>
      </w:r>
      <w:r>
        <w:rPr>
          <w:b/>
          <w:rtl/>
          <w:cs/>
          <w:lang w:val="ar_AE" w:bidi="ar_AE"/>
        </w:rPr>
        <w:t>أَفْرَايِم</w:t>
      </w:r>
      <w:r>
        <w:rPr>
          <w:b/>
          <w:rtl/>
          <w:cs/>
          <w:lang w:val="ar_AE" w:bidi="ar_AE"/>
        </w:rPr>
        <w:t>؟</w:t>
      </w:r>
    </w:p>
    <w:p>
      <w:pPr>
        <w:bidi/>
      </w:pPr>
      <w:r>
        <w:rPr>
          <w:rtl/>
          <w:cs/>
          <w:lang w:val="ar_AE" w:bidi="ar_AE"/>
        </w:rPr>
      </w:r>
      <w:r>
        <w:rPr>
          <w:rtl/>
          <w:cs/>
          <w:lang w:val="ar_AE" w:bidi="ar_AE"/>
        </w:rPr>
        <w:t>انهزم جيش إسرائيل أمام جنود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٩</w:t>
      </w:r>
      <w:r>
        <w:rPr>
          <w:rtl/>
          <w:cs/>
          <w:lang w:val="ar_AE" w:bidi="ar_AE"/>
        </w:rPr>
      </w:r>
    </w:p>
    <w:p>
      <w:pPr>
        <w:bidi/>
      </w:pPr>
      <w:r>
        <w:rPr>
          <w:rtl/>
          <w:cs/>
          <w:lang w:val="ar_AE" w:bidi="ar_AE"/>
        </w:rPr>
      </w:r>
      <w:r>
        <w:rPr>
          <w:b/>
          <w:rtl/>
          <w:cs/>
          <w:lang w:val="ar_AE" w:bidi="ar_AE"/>
        </w:rPr>
        <w:t>ماذا حدث لأبشالوم عندما مر البغل الذي كان يركبه تحت الأغصان الكثيفة لشجرة البلوط؟</w:t>
      </w:r>
    </w:p>
    <w:p>
      <w:pPr>
        <w:bidi/>
      </w:pPr>
      <w:r>
        <w:rPr>
          <w:rtl/>
          <w:cs/>
          <w:lang w:val="ar_AE" w:bidi="ar_AE"/>
        </w:rPr>
      </w:r>
      <w:r>
        <w:rPr>
          <w:rtl/>
          <w:cs/>
          <w:lang w:val="ar_AE" w:bidi="ar_AE"/>
        </w:rPr>
        <w:t>تُرِكَ أبشالوم معلقًا من رأسه في فروع الشجرة.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١٠–١١</w:t>
      </w:r>
      <w:r>
        <w:rPr>
          <w:rtl/>
          <w:cs/>
          <w:lang w:val="ar_AE" w:bidi="ar_AE"/>
        </w:rPr>
      </w:r>
    </w:p>
    <w:p>
      <w:pPr>
        <w:bidi/>
      </w:pPr>
      <w:r>
        <w:rPr>
          <w:rtl/>
          <w:cs/>
          <w:lang w:val="ar_AE" w:bidi="ar_AE"/>
        </w:rPr>
      </w:r>
      <w:r>
        <w:rPr>
          <w:b/>
          <w:rtl/>
          <w:cs/>
          <w:lang w:val="ar_AE" w:bidi="ar_AE"/>
        </w:rPr>
        <w:t>لماذا كان يوآب مستاء عندما أُخبر عن أبشالوم؟</w:t>
      </w:r>
    </w:p>
    <w:p>
      <w:pPr>
        <w:bidi/>
      </w:pPr>
      <w:r>
        <w:rPr>
          <w:rtl/>
          <w:cs/>
          <w:lang w:val="ar_AE" w:bidi="ar_AE"/>
        </w:rPr>
      </w:r>
      <w:r>
        <w:rPr>
          <w:rtl/>
          <w:cs/>
          <w:lang w:val="ar_AE" w:bidi="ar_AE"/>
        </w:rPr>
        <w:t>كان يوآب مستاء لأن الجندي الذي أبلغ عن أَبْشَالوم لم يقتله على الفور.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١٢–١٣</w:t>
      </w:r>
      <w:r>
        <w:rPr>
          <w:rtl/>
          <w:cs/>
          <w:lang w:val="ar_AE" w:bidi="ar_AE"/>
        </w:rPr>
      </w:r>
    </w:p>
    <w:p>
      <w:pPr>
        <w:bidi/>
      </w:pPr>
      <w:r>
        <w:rPr>
          <w:rtl/>
          <w:cs/>
          <w:lang w:val="ar_AE" w:bidi="ar_AE"/>
        </w:rPr>
      </w:r>
      <w:r>
        <w:rPr>
          <w:b/>
          <w:rtl/>
          <w:cs/>
          <w:lang w:val="ar_AE" w:bidi="ar_AE"/>
        </w:rPr>
        <w:t>لماذا لم يقتل الرجل أبشالوم؟</w:t>
      </w:r>
    </w:p>
    <w:p>
      <w:pPr>
        <w:bidi/>
      </w:pPr>
      <w:r>
        <w:rPr>
          <w:rtl/>
          <w:cs/>
          <w:lang w:val="ar_AE" w:bidi="ar_AE"/>
        </w:rPr>
      </w:r>
      <w:r>
        <w:rPr>
          <w:rtl/>
          <w:cs/>
          <w:lang w:val="ar_AE" w:bidi="ar_AE"/>
        </w:rPr>
        <w:t>لم يكن الرجل ليُقتل أبشالوم حتى من أجل المال، لأنه سمع الملك يقول إنه لا يجب على أحد أن يمس الفتى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١٤</w:t>
      </w:r>
      <w:r>
        <w:rPr>
          <w:rtl/>
          <w:cs/>
          <w:lang w:val="ar_AE" w:bidi="ar_AE"/>
        </w:rPr>
      </w:r>
    </w:p>
    <w:p>
      <w:pPr>
        <w:bidi/>
      </w:pPr>
      <w:r>
        <w:rPr>
          <w:rtl/>
          <w:cs/>
          <w:lang w:val="ar_AE" w:bidi="ar_AE"/>
        </w:rPr>
      </w:r>
      <w:r>
        <w:rPr>
          <w:b/>
          <w:rtl/>
          <w:cs/>
          <w:lang w:val="ar_AE" w:bidi="ar_AE"/>
        </w:rPr>
        <w:t>ماذا فعل يوآب مع أبشالوم؟</w:t>
      </w:r>
    </w:p>
    <w:p>
      <w:pPr>
        <w:bidi/>
      </w:pPr>
      <w:r>
        <w:rPr>
          <w:rtl/>
          <w:cs/>
          <w:lang w:val="ar_AE" w:bidi="ar_AE"/>
        </w:rPr>
      </w:r>
      <w:r>
        <w:rPr>
          <w:rtl/>
          <w:cs/>
          <w:lang w:val="ar_AE" w:bidi="ar_AE"/>
        </w:rPr>
        <w:t>غرز يوآب ثلاثة رماح في قلب أَبْشَالوم بينما كان لا يزال حيًا ومعلقًا على البطمة.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١٧</w:t>
      </w:r>
      <w:r>
        <w:rPr>
          <w:rtl/>
          <w:cs/>
          <w:lang w:val="ar_AE" w:bidi="ar_AE"/>
        </w:rPr>
      </w:r>
    </w:p>
    <w:p>
      <w:pPr>
        <w:bidi/>
      </w:pPr>
      <w:r>
        <w:rPr>
          <w:rtl/>
          <w:cs/>
          <w:lang w:val="ar_AE" w:bidi="ar_AE"/>
        </w:rPr>
      </w:r>
      <w:r>
        <w:rPr>
          <w:b/>
          <w:rtl/>
          <w:cs/>
          <w:lang w:val="ar_AE" w:bidi="ar_AE"/>
        </w:rPr>
        <w:t>ماذا حدث لجثة أبشالوم؟</w:t>
      </w:r>
    </w:p>
    <w:p>
      <w:pPr>
        <w:bidi/>
      </w:pPr>
      <w:r>
        <w:rPr>
          <w:rtl/>
          <w:cs/>
          <w:lang w:val="ar_AE" w:bidi="ar_AE"/>
        </w:rPr>
      </w:r>
      <w:r>
        <w:rPr>
          <w:rtl/>
          <w:cs/>
          <w:lang w:val="ar_AE" w:bidi="ar_AE"/>
        </w:rPr>
        <w:t>وُضعت جثة أَبْشَالومَ في الجب العظيم في الوعر، ودُفنت لاحقًا تحت كومة كبيرة جدًا من الحجارة.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١٨</w:t>
      </w:r>
      <w:r>
        <w:rPr>
          <w:rtl/>
          <w:cs/>
          <w:lang w:val="ar_AE" w:bidi="ar_AE"/>
        </w:rPr>
      </w:r>
    </w:p>
    <w:p>
      <w:pPr>
        <w:bidi/>
      </w:pPr>
      <w:r>
        <w:rPr>
          <w:rtl/>
          <w:cs/>
          <w:lang w:val="ar_AE" w:bidi="ar_AE"/>
        </w:rPr>
      </w:r>
      <w:r>
        <w:rPr>
          <w:b/>
          <w:rtl/>
          <w:cs/>
          <w:lang w:val="ar_AE" w:bidi="ar_AE"/>
        </w:rPr>
        <w:t>لماذا بنى أبشالوم عمودًا حجريًا كبيرًا لنفسه بينما كان لا يزال حيًا؟</w:t>
      </w:r>
    </w:p>
    <w:p>
      <w:pPr>
        <w:bidi/>
      </w:pPr>
      <w:r>
        <w:rPr>
          <w:rtl/>
          <w:cs/>
          <w:lang w:val="ar_AE" w:bidi="ar_AE"/>
        </w:rPr>
      </w:r>
      <w:r>
        <w:rPr>
          <w:rtl/>
          <w:cs/>
          <w:lang w:val="ar_AE" w:bidi="ar_AE"/>
        </w:rPr>
        <w:t>قام أبشالوم ببناء عمود حجري كبير يُسمى نصب أبشالوم ليحفظ ذكرى اسمه، لأنه لم يكن لديه أبناء.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١٩–٢٠</w:t>
      </w:r>
      <w:r>
        <w:rPr>
          <w:rtl/>
          <w:cs/>
          <w:lang w:val="ar_AE" w:bidi="ar_AE"/>
        </w:rPr>
      </w:r>
    </w:p>
    <w:p>
      <w:pPr>
        <w:bidi/>
      </w:pPr>
      <w:r>
        <w:rPr>
          <w:rtl/>
          <w:cs/>
          <w:lang w:val="ar_AE" w:bidi="ar_AE"/>
        </w:rPr>
      </w:r>
      <w:r>
        <w:rPr>
          <w:b/>
          <w:rtl/>
          <w:cs/>
          <w:lang w:val="ar_AE" w:bidi="ar_AE"/>
        </w:rPr>
        <w:t>لماذا تم تحذير أَخِيمَعَص من عدم الركض إلى الملك بالأخبار السارة بأن الرب قد أنقذ الملك من عدوه؟</w:t>
      </w:r>
    </w:p>
    <w:p>
      <w:pPr>
        <w:bidi/>
      </w:pPr>
      <w:r>
        <w:rPr>
          <w:rtl/>
          <w:cs/>
          <w:lang w:val="ar_AE" w:bidi="ar_AE"/>
        </w:rPr>
      </w:r>
      <w:r>
        <w:rPr>
          <w:rtl/>
          <w:cs/>
          <w:lang w:val="ar_AE" w:bidi="ar_AE"/>
        </w:rPr>
        <w:t>نُصح أَخِيمَعَص بعدم إحضار الأخبار السارة إلى الملك في ذلك اليوم لأن ابن الملك كان قد 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٢١–٢٣</w:t>
      </w:r>
      <w:r>
        <w:rPr>
          <w:rtl/>
          <w:cs/>
          <w:lang w:val="ar_AE" w:bidi="ar_AE"/>
        </w:rPr>
      </w:r>
    </w:p>
    <w:p>
      <w:pPr>
        <w:bidi/>
      </w:pPr>
      <w:r>
        <w:rPr>
          <w:rtl/>
          <w:cs/>
          <w:lang w:val="ar_AE" w:bidi="ar_AE"/>
        </w:rPr>
      </w:r>
      <w:r>
        <w:rPr>
          <w:b/>
          <w:rtl/>
          <w:cs/>
          <w:lang w:val="ar_AE" w:bidi="ar_AE"/>
        </w:rPr>
        <w:t>لماذا أراد أَخِيمَعَص أن يركض ليخبر دَاود بالأخبار السارة؟</w:t>
      </w:r>
    </w:p>
    <w:p>
      <w:pPr>
        <w:bidi/>
      </w:pPr>
      <w:r>
        <w:rPr>
          <w:rtl/>
          <w:cs/>
          <w:lang w:val="ar_AE" w:bidi="ar_AE"/>
        </w:rPr>
      </w:r>
      <w:r>
        <w:rPr>
          <w:rtl/>
          <w:cs/>
          <w:lang w:val="ar_AE" w:bidi="ar_AE"/>
        </w:rPr>
        <w:t>كان أَخِيمَعَص يعلم أن يوآب قد أعطى الرسالة لرجل كوشي، لكن أَخِيمَعَص أراد أن يكون الأول في إبلاغ دَاوُد بالأخبار السارة.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٢٤–٢٥</w:t>
      </w:r>
      <w:r>
        <w:rPr>
          <w:rtl/>
          <w:cs/>
          <w:lang w:val="ar_AE" w:bidi="ar_AE"/>
        </w:rPr>
      </w:r>
    </w:p>
    <w:p>
      <w:pPr>
        <w:bidi/>
      </w:pPr>
      <w:r>
        <w:rPr>
          <w:rtl/>
          <w:cs/>
          <w:lang w:val="ar_AE" w:bidi="ar_AE"/>
        </w:rPr>
      </w:r>
      <w:r>
        <w:rPr>
          <w:b/>
          <w:rtl/>
          <w:cs/>
          <w:lang w:val="ar_AE" w:bidi="ar_AE"/>
        </w:rPr>
        <w:t>ماذا كان يظن الملك عندما علم بوجود عداء وحيد يقترب من المدينة؟</w:t>
      </w:r>
    </w:p>
    <w:p>
      <w:pPr>
        <w:bidi/>
      </w:pPr>
      <w:r>
        <w:rPr>
          <w:rtl/>
          <w:cs/>
          <w:lang w:val="ar_AE" w:bidi="ar_AE"/>
        </w:rPr>
      </w:r>
      <w:r>
        <w:rPr>
          <w:rtl/>
          <w:cs/>
          <w:lang w:val="ar_AE" w:bidi="ar_AE"/>
        </w:rPr>
        <w:t>اعتقد الملك أن العداء كان يجلب الأخبار عندما يكون بمفرده.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٢٦</w:t>
      </w:r>
      <w:r>
        <w:rPr>
          <w:rtl/>
          <w:cs/>
          <w:lang w:val="ar_AE" w:bidi="ar_AE"/>
        </w:rPr>
      </w:r>
    </w:p>
    <w:p>
      <w:pPr>
        <w:bidi/>
      </w:pPr>
      <w:r>
        <w:rPr>
          <w:rtl/>
          <w:cs/>
          <w:lang w:val="ar_AE" w:bidi="ar_AE"/>
        </w:rPr>
      </w:r>
      <w:r>
        <w:rPr>
          <w:b/>
          <w:rtl/>
          <w:cs/>
          <w:lang w:val="ar_AE" w:bidi="ar_AE"/>
        </w:rPr>
        <w:t>ماذا كان رأي الملك عندما علم بوجود شخص آخر يجري بمفرده؟</w:t>
      </w:r>
    </w:p>
    <w:p>
      <w:pPr>
        <w:bidi/>
      </w:pPr>
      <w:r>
        <w:rPr>
          <w:rtl/>
          <w:cs/>
          <w:lang w:val="ar_AE" w:bidi="ar_AE"/>
        </w:rPr>
      </w:r>
      <w:r>
        <w:rPr>
          <w:rtl/>
          <w:cs/>
          <w:lang w:val="ar_AE" w:bidi="ar_AE"/>
        </w:rPr>
        <w:t>ظن الملك أنه كان يجلب الأخبار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٢٧</w:t>
      </w:r>
      <w:r>
        <w:rPr>
          <w:rtl/>
          <w:cs/>
          <w:lang w:val="ar_AE" w:bidi="ar_AE"/>
        </w:rPr>
      </w:r>
    </w:p>
    <w:p>
      <w:pPr>
        <w:bidi/>
      </w:pPr>
      <w:r>
        <w:rPr>
          <w:rtl/>
          <w:cs/>
          <w:lang w:val="ar_AE" w:bidi="ar_AE"/>
        </w:rPr>
      </w:r>
      <w:r>
        <w:rPr>
          <w:b/>
          <w:rtl/>
          <w:cs/>
          <w:lang w:val="ar_AE" w:bidi="ar_AE"/>
        </w:rPr>
        <w:t>ماذا كان يعتقد الملك عندما سمع أن العداء في المقدمة هو أَخِيمَعَص؟</w:t>
      </w:r>
    </w:p>
    <w:p>
      <w:pPr>
        <w:bidi/>
      </w:pPr>
      <w:r>
        <w:rPr>
          <w:rtl/>
          <w:cs/>
          <w:lang w:val="ar_AE" w:bidi="ar_AE"/>
        </w:rPr>
      </w:r>
      <w:r>
        <w:rPr>
          <w:rtl/>
          <w:cs/>
          <w:lang w:val="ar_AE" w:bidi="ar_AE"/>
        </w:rPr>
        <w:t>قال الملك إن أَخِيمَعَص كان قادمًا بأخبار جيدة لأنه كان رجلًا صالحًا.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٢٨</w:t>
      </w:r>
      <w:r>
        <w:rPr>
          <w:rtl/>
          <w:cs/>
          <w:lang w:val="ar_AE" w:bidi="ar_AE"/>
        </w:rPr>
      </w:r>
    </w:p>
    <w:p>
      <w:pPr>
        <w:bidi/>
      </w:pPr>
      <w:r>
        <w:rPr>
          <w:rtl/>
          <w:cs/>
          <w:lang w:val="ar_AE" w:bidi="ar_AE"/>
        </w:rPr>
      </w:r>
      <w:r>
        <w:rPr>
          <w:b/>
          <w:rtl/>
          <w:cs/>
          <w:lang w:val="ar_AE" w:bidi="ar_AE"/>
        </w:rPr>
        <w:t>ما الأخبار التي أحضرها أَخِيمَعَص إلى الملك؟</w:t>
      </w:r>
    </w:p>
    <w:p>
      <w:pPr>
        <w:bidi/>
      </w:pPr>
      <w:r>
        <w:rPr>
          <w:rtl/>
          <w:cs/>
          <w:lang w:val="ar_AE" w:bidi="ar_AE"/>
        </w:rPr>
      </w:r>
      <w:r>
        <w:rPr>
          <w:rtl/>
          <w:cs/>
          <w:lang w:val="ar_AE" w:bidi="ar_AE"/>
        </w:rPr>
        <w:t>أَخِيمَعَص أخبر الملك أن الرب قد دفع القوم الذين كانوا ضد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٢٩</w:t>
      </w:r>
      <w:r>
        <w:rPr>
          <w:rtl/>
          <w:cs/>
          <w:lang w:val="ar_AE" w:bidi="ar_AE"/>
        </w:rPr>
      </w:r>
    </w:p>
    <w:p>
      <w:pPr>
        <w:bidi/>
      </w:pPr>
      <w:r>
        <w:rPr>
          <w:rtl/>
          <w:cs/>
          <w:lang w:val="ar_AE" w:bidi="ar_AE"/>
        </w:rPr>
      </w:r>
      <w:r>
        <w:rPr>
          <w:b/>
          <w:rtl/>
          <w:cs/>
          <w:lang w:val="ar_AE" w:bidi="ar_AE"/>
        </w:rPr>
        <w:t>ماذا كان رد أَخِيمَعَص على الملك عندما سُئل عن حالة أَبْشَالوم؟</w:t>
      </w:r>
    </w:p>
    <w:p>
      <w:pPr>
        <w:bidi/>
      </w:pPr>
      <w:r>
        <w:rPr>
          <w:rtl/>
          <w:cs/>
          <w:lang w:val="ar_AE" w:bidi="ar_AE"/>
        </w:rPr>
      </w:r>
      <w:r>
        <w:rPr>
          <w:rtl/>
          <w:cs/>
          <w:lang w:val="ar_AE" w:bidi="ar_AE"/>
        </w:rPr>
        <w:t>قال أَخِيمَعَص إنه رأى اضطرابًا عند العدو، لكنه لم يعرف ما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٣٢</w:t>
      </w:r>
      <w:r>
        <w:rPr>
          <w:rtl/>
          <w:cs/>
          <w:lang w:val="ar_AE" w:bidi="ar_AE"/>
        </w:rPr>
      </w:r>
    </w:p>
    <w:p>
      <w:pPr>
        <w:bidi/>
      </w:pPr>
      <w:r>
        <w:rPr>
          <w:rtl/>
          <w:cs/>
          <w:lang w:val="ar_AE" w:bidi="ar_AE"/>
        </w:rPr>
      </w:r>
      <w:r>
        <w:rPr>
          <w:b/>
          <w:rtl/>
          <w:cs/>
          <w:lang w:val="ar_AE" w:bidi="ar_AE"/>
        </w:rPr>
        <w:t>ماذا كان رد الكوشي عندما سأله الملك عن سلامة أَبْشَالوم؟</w:t>
      </w:r>
    </w:p>
    <w:p>
      <w:pPr>
        <w:bidi/>
      </w:pPr>
      <w:r>
        <w:rPr>
          <w:rtl/>
          <w:cs/>
          <w:lang w:val="ar_AE" w:bidi="ar_AE"/>
        </w:rPr>
      </w:r>
      <w:r>
        <w:rPr>
          <w:rtl/>
          <w:cs/>
          <w:lang w:val="ar_AE" w:bidi="ar_AE"/>
        </w:rPr>
        <w:t>أخبر الكوشي الملك أن أعداءه يجب أن يكونوا مثل ذلك الفتى.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٣٣</w:t>
      </w:r>
      <w:r>
        <w:rPr>
          <w:rtl/>
          <w:cs/>
          <w:lang w:val="ar_AE" w:bidi="ar_AE"/>
        </w:rPr>
      </w:r>
    </w:p>
    <w:p>
      <w:pPr>
        <w:bidi/>
      </w:pPr>
      <w:r>
        <w:rPr>
          <w:rtl/>
          <w:cs/>
          <w:lang w:val="ar_AE" w:bidi="ar_AE"/>
        </w:rPr>
      </w:r>
      <w:r>
        <w:rPr>
          <w:b/>
          <w:rtl/>
          <w:cs/>
          <w:lang w:val="ar_AE" w:bidi="ar_AE"/>
        </w:rPr>
        <w:t>كيف كان رد فعل الملك عندما تلقى خبر موت ابنه؟</w:t>
      </w:r>
    </w:p>
    <w:p>
      <w:pPr>
        <w:bidi/>
      </w:pPr>
      <w:r>
        <w:rPr>
          <w:rtl/>
          <w:cs/>
          <w:lang w:val="ar_AE" w:bidi="ar_AE"/>
        </w:rPr>
      </w:r>
      <w:r>
        <w:rPr>
          <w:rtl/>
          <w:cs/>
          <w:lang w:val="ar_AE" w:bidi="ar_AE"/>
        </w:rPr>
        <w:t>شعر الملك بحزن شديد عندما سمع الخبر وتمنّى لو أنه كان قد مات بدلاً من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w:t>
      </w:r>
      <w:r>
        <w:rPr>
          <w:rtl/>
          <w:cs/>
          <w:lang w:val="ar_AE" w:bidi="ar_AE"/>
        </w:rPr>
      </w:r>
    </w:p>
    <w:p>
      <w:pPr>
        <w:bidi/>
      </w:pPr>
      <w:r>
        <w:rPr>
          <w:rtl/>
          <w:cs/>
          <w:lang w:val="ar_AE" w:bidi="ar_AE"/>
        </w:rPr>
      </w:r>
      <w:r>
        <w:rPr>
          <w:b/>
          <w:rtl/>
          <w:cs/>
          <w:lang w:val="ar_AE" w:bidi="ar_AE"/>
        </w:rPr>
        <w:t>لماذا تحوّلت الغلبة في ذلك اليوم إلى مناحة لكل الجيش؟</w:t>
      </w:r>
    </w:p>
    <w:p>
      <w:pPr>
        <w:bidi/>
      </w:pPr>
      <w:r>
        <w:rPr>
          <w:rtl/>
          <w:cs/>
          <w:lang w:val="ar_AE" w:bidi="ar_AE"/>
        </w:rPr>
      </w:r>
      <w:r>
        <w:rPr>
          <w:rtl/>
          <w:cs/>
          <w:lang w:val="ar_AE" w:bidi="ar_AE"/>
        </w:rPr>
        <w:t>تحولت الغلبة في ذلك اليوم إلى مناحة لكل الجيش، لأنهم سمعوا أن الملك كان ينوح على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w:t>
      </w:r>
      <w:r>
        <w:rPr>
          <w:rtl/>
          <w:cs/>
          <w:lang w:val="ar_AE" w:bidi="ar_AE"/>
        </w:rPr>
      </w:r>
    </w:p>
    <w:p>
      <w:pPr>
        <w:bidi/>
      </w:pPr>
      <w:r>
        <w:rPr>
          <w:rtl/>
          <w:cs/>
          <w:lang w:val="ar_AE" w:bidi="ar_AE"/>
        </w:rPr>
      </w:r>
      <w:r>
        <w:rPr>
          <w:b/>
          <w:rtl/>
          <w:cs/>
          <w:lang w:val="ar_AE" w:bidi="ar_AE"/>
        </w:rPr>
        <w:t>ماذا كانت صرخة الملك؟</w:t>
      </w:r>
    </w:p>
    <w:p>
      <w:pPr>
        <w:bidi/>
      </w:pPr>
      <w:r>
        <w:rPr>
          <w:rtl/>
          <w:cs/>
          <w:lang w:val="ar_AE" w:bidi="ar_AE"/>
        </w:rPr>
      </w:r>
      <w:r>
        <w:rPr>
          <w:rtl/>
          <w:cs/>
          <w:lang w:val="ar_AE" w:bidi="ar_AE"/>
        </w:rPr>
        <w:t>صَرَخَ ٱلْمَلكُ بِصَوْتٍ عَظِيمٍ: «يَا ٱبْنِي أَبْشَالُومُ، يَا أَبْشَالُومُ ٱبْنِي، يَا ٱبْنِي!»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٦</w:t>
      </w:r>
      <w:r>
        <w:rPr>
          <w:rtl/>
          <w:cs/>
          <w:lang w:val="ar_AE" w:bidi="ar_AE"/>
        </w:rPr>
      </w:r>
    </w:p>
    <w:p>
      <w:pPr>
        <w:bidi/>
      </w:pPr>
      <w:r>
        <w:rPr>
          <w:rtl/>
          <w:cs/>
          <w:lang w:val="ar_AE" w:bidi="ar_AE"/>
        </w:rPr>
      </w:r>
      <w:r>
        <w:rPr>
          <w:b/>
          <w:rtl/>
          <w:cs/>
          <w:lang w:val="ar_AE" w:bidi="ar_AE"/>
        </w:rPr>
        <w:t>ماذا قاله يوآب بإنه يعتقد أنه كان سيسعد الملك؟</w:t>
      </w:r>
    </w:p>
    <w:p>
      <w:pPr>
        <w:bidi/>
      </w:pPr>
      <w:r>
        <w:rPr>
          <w:rtl/>
          <w:cs/>
          <w:lang w:val="ar_AE" w:bidi="ar_AE"/>
        </w:rPr>
      </w:r>
      <w:r>
        <w:rPr>
          <w:rtl/>
          <w:cs/>
          <w:lang w:val="ar_AE" w:bidi="ar_AE"/>
        </w:rPr>
        <w:t>قال يوآب إنه يعتقد أن الملك كان سيكون سعيدًا لو أن أَبْشَالوم قد عاش، وأنهم، جيش الملك، كانوا موتى.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٧</w:t>
      </w:r>
      <w:r>
        <w:rPr>
          <w:rtl/>
          <w:cs/>
          <w:lang w:val="ar_AE" w:bidi="ar_AE"/>
        </w:rPr>
      </w:r>
    </w:p>
    <w:p>
      <w:pPr>
        <w:bidi/>
      </w:pPr>
      <w:r>
        <w:rPr>
          <w:rtl/>
          <w:cs/>
          <w:lang w:val="ar_AE" w:bidi="ar_AE"/>
        </w:rPr>
      </w:r>
      <w:r>
        <w:rPr>
          <w:b/>
          <w:rtl/>
          <w:cs/>
          <w:lang w:val="ar_AE" w:bidi="ar_AE"/>
        </w:rPr>
        <w:t>ماذا قال يوآب للملك سيحدث إذا لم ينهض الملك ويخرج ويطيب قلوب جنوده؟</w:t>
      </w:r>
    </w:p>
    <w:p>
      <w:pPr>
        <w:bidi/>
      </w:pPr>
      <w:r>
        <w:rPr>
          <w:rtl/>
          <w:cs/>
          <w:lang w:val="ar_AE" w:bidi="ar_AE"/>
        </w:rPr>
      </w:r>
      <w:r>
        <w:rPr>
          <w:rtl/>
          <w:cs/>
          <w:lang w:val="ar_AE" w:bidi="ar_AE"/>
        </w:rPr>
        <w:t>قال يوآب إنه إذا لم يذهب الملك، فلن يبقى معه أي رجل هذه الليلة.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٨</w:t>
      </w:r>
      <w:r>
        <w:rPr>
          <w:rtl/>
          <w:cs/>
          <w:lang w:val="ar_AE" w:bidi="ar_AE"/>
        </w:rPr>
      </w:r>
    </w:p>
    <w:p>
      <w:pPr>
        <w:bidi/>
      </w:pPr>
      <w:r>
        <w:rPr>
          <w:rtl/>
          <w:cs/>
          <w:lang w:val="ar_AE" w:bidi="ar_AE"/>
        </w:rPr>
      </w:r>
      <w:r>
        <w:rPr>
          <w:b/>
          <w:rtl/>
          <w:cs/>
          <w:lang w:val="ar_AE" w:bidi="ar_AE"/>
        </w:rPr>
        <w:t>متى اجتمع جميع الناس أمام الملك؟</w:t>
      </w:r>
    </w:p>
    <w:p>
      <w:pPr>
        <w:bidi/>
      </w:pPr>
      <w:r>
        <w:rPr>
          <w:rtl/>
          <w:cs/>
          <w:lang w:val="ar_AE" w:bidi="ar_AE"/>
        </w:rPr>
      </w:r>
      <w:r>
        <w:rPr>
          <w:rtl/>
          <w:cs/>
          <w:lang w:val="ar_AE" w:bidi="ar_AE"/>
        </w:rPr>
        <w:t>تجمع جميع الناس أمام الملك بعد أن أُبلغوا بأن الملك كان جالسًا في الباب.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١٠</w:t>
      </w:r>
      <w:r>
        <w:rPr>
          <w:rtl/>
          <w:cs/>
          <w:lang w:val="ar_AE" w:bidi="ar_AE"/>
        </w:rPr>
      </w:r>
    </w:p>
    <w:p>
      <w:pPr>
        <w:bidi/>
      </w:pPr>
      <w:r>
        <w:rPr>
          <w:rtl/>
          <w:cs/>
          <w:lang w:val="ar_AE" w:bidi="ar_AE"/>
        </w:rPr>
      </w:r>
      <w:r>
        <w:rPr>
          <w:b/>
          <w:rtl/>
          <w:cs/>
          <w:lang w:val="ar_AE" w:bidi="ar_AE"/>
        </w:rPr>
        <w:t>حول ماذا كان جميع الناس من مختلف أسباط إِسْرَائِيل يتجادلون مع بعضهم البعض؟</w:t>
      </w:r>
    </w:p>
    <w:p>
      <w:pPr>
        <w:bidi/>
      </w:pPr>
      <w:r>
        <w:rPr>
          <w:rtl/>
          <w:cs/>
          <w:lang w:val="ar_AE" w:bidi="ar_AE"/>
        </w:rPr>
      </w:r>
      <w:r>
        <w:rPr>
          <w:rtl/>
          <w:cs/>
          <w:lang w:val="ar_AE" w:bidi="ar_AE"/>
        </w:rPr>
        <w:t>كان جميع الناس من مختلف أسباط إِسْرَائِيل يتناقشون حول ما إذا كان ينبغي إعادة الملك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١١</w:t>
      </w:r>
      <w:r>
        <w:rPr>
          <w:rtl/>
          <w:cs/>
          <w:lang w:val="ar_AE" w:bidi="ar_AE"/>
        </w:rPr>
      </w:r>
    </w:p>
    <w:p>
      <w:pPr>
        <w:bidi/>
      </w:pPr>
      <w:r>
        <w:rPr>
          <w:rtl/>
          <w:cs/>
          <w:lang w:val="ar_AE" w:bidi="ar_AE"/>
        </w:rPr>
      </w:r>
      <w:r>
        <w:rPr>
          <w:b/>
          <w:rtl/>
          <w:cs/>
          <w:lang w:val="ar_AE" w:bidi="ar_AE"/>
        </w:rPr>
        <w:t>من الذي أرسله الملك داود للتحدث إلى شيوخ يهوذا بشأن إعادة الملك؟</w:t>
      </w:r>
    </w:p>
    <w:p>
      <w:pPr>
        <w:bidi/>
      </w:pPr>
      <w:r>
        <w:rPr>
          <w:rtl/>
          <w:cs/>
          <w:lang w:val="ar_AE" w:bidi="ar_AE"/>
        </w:rPr>
      </w:r>
      <w:r>
        <w:rPr>
          <w:rtl/>
          <w:cs/>
          <w:lang w:val="ar_AE" w:bidi="ar_AE"/>
        </w:rPr>
        <w:t>أرسل دَاوُد إلى صَادُوق وأَبِيَاثَار الكهنة ليتحدثوا مع شيوخ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١٣</w:t>
      </w:r>
      <w:r>
        <w:rPr>
          <w:rtl/>
          <w:cs/>
          <w:lang w:val="ar_AE" w:bidi="ar_AE"/>
        </w:rPr>
      </w:r>
    </w:p>
    <w:p>
      <w:pPr>
        <w:bidi/>
      </w:pPr>
      <w:r>
        <w:rPr>
          <w:rtl/>
          <w:cs/>
          <w:lang w:val="ar_AE" w:bidi="ar_AE"/>
        </w:rPr>
      </w:r>
      <w:r>
        <w:rPr>
          <w:b/>
          <w:rtl/>
          <w:cs/>
          <w:lang w:val="ar_AE" w:bidi="ar_AE"/>
        </w:rPr>
        <w:t>من قال إن داود سيكون رئيس جيشه بدلاً من يوآب؟</w:t>
      </w:r>
    </w:p>
    <w:p>
      <w:pPr>
        <w:bidi/>
      </w:pPr>
      <w:r>
        <w:rPr>
          <w:rtl/>
          <w:cs/>
          <w:lang w:val="ar_AE" w:bidi="ar_AE"/>
        </w:rPr>
      </w:r>
      <w:r>
        <w:rPr>
          <w:rtl/>
          <w:cs/>
          <w:lang w:val="ar_AE" w:bidi="ar_AE"/>
        </w:rPr>
        <w:t xml:space="preserve">قال داود إن </w:t>
      </w:r>
      <w:r>
        <w:rPr>
          <w:rtl/>
          <w:cs/>
          <w:lang w:val="ar_AE" w:bidi="ar_AE"/>
        </w:rPr>
        <w:t>عَمَاسَا</w:t>
      </w:r>
      <w:r>
        <w:rPr>
          <w:rtl/>
          <w:cs/>
          <w:lang w:val="ar_AE" w:bidi="ar_AE"/>
        </w:rPr>
        <w:t xml:space="preserve"> سيكون رئيس الجيش بدلاً من يوآب.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١٥</w:t>
      </w:r>
      <w:r>
        <w:rPr>
          <w:rtl/>
          <w:cs/>
          <w:lang w:val="ar_AE" w:bidi="ar_AE"/>
        </w:rPr>
      </w:r>
    </w:p>
    <w:p>
      <w:pPr>
        <w:bidi/>
      </w:pPr>
      <w:r>
        <w:rPr>
          <w:rtl/>
          <w:cs/>
          <w:lang w:val="ar_AE" w:bidi="ar_AE"/>
        </w:rPr>
      </w:r>
      <w:r>
        <w:rPr>
          <w:b/>
          <w:rtl/>
          <w:cs/>
          <w:lang w:val="ar_AE" w:bidi="ar_AE"/>
        </w:rPr>
        <w:t>لماذا جاء رجال يهوذا إلى الجلجال؟</w:t>
      </w:r>
    </w:p>
    <w:p>
      <w:pPr>
        <w:bidi/>
      </w:pPr>
      <w:r>
        <w:rPr>
          <w:rtl/>
          <w:cs/>
          <w:lang w:val="ar_AE" w:bidi="ar_AE"/>
        </w:rPr>
      </w:r>
      <w:r>
        <w:rPr>
          <w:rtl/>
          <w:cs/>
          <w:lang w:val="ar_AE" w:bidi="ar_AE"/>
        </w:rPr>
        <w:t>جاء رجال يهوذا إلى الجلجال لمقابلة الملك وليُعبّره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١٦–١٧</w:t>
      </w:r>
      <w:r>
        <w:rPr>
          <w:rtl/>
          <w:cs/>
          <w:lang w:val="ar_AE" w:bidi="ar_AE"/>
        </w:rPr>
      </w:r>
    </w:p>
    <w:p>
      <w:pPr>
        <w:bidi/>
      </w:pPr>
      <w:r>
        <w:rPr>
          <w:rtl/>
          <w:cs/>
          <w:lang w:val="ar_AE" w:bidi="ar_AE"/>
        </w:rPr>
      </w:r>
      <w:r>
        <w:rPr>
          <w:b/>
          <w:rtl/>
          <w:cs/>
          <w:lang w:val="ar_AE" w:bidi="ar_AE"/>
        </w:rPr>
        <w:t>من الذين عبروا نهر الأردن مع الملك؟</w:t>
      </w:r>
    </w:p>
    <w:p>
      <w:pPr>
        <w:bidi/>
      </w:pPr>
      <w:r>
        <w:rPr>
          <w:rtl/>
          <w:cs/>
          <w:lang w:val="ar_AE" w:bidi="ar_AE"/>
        </w:rPr>
      </w:r>
      <w:r>
        <w:rPr>
          <w:rtl/>
          <w:cs/>
          <w:lang w:val="ar_AE" w:bidi="ar_AE"/>
        </w:rPr>
        <w:t>عبر شِمْعِي بْنُ جِيْرَا ٱلْبَنْيَامِينِيُّ</w:t>
      </w:r>
      <w:r>
        <w:rPr>
          <w:rtl/>
          <w:cs/>
          <w:lang w:val="ar_AE" w:bidi="ar_AE"/>
        </w:rPr>
        <w:t>، و معه ألف رجل من بنيامين، وصيبا، غلام بيت شاول وبنوه الخمسة عشر وعشرون خادمًا، نهر الأردن بحضور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٢٠</w:t>
      </w:r>
      <w:r>
        <w:rPr>
          <w:rtl/>
          <w:cs/>
          <w:lang w:val="ar_AE" w:bidi="ar_AE"/>
        </w:rPr>
      </w:r>
    </w:p>
    <w:p>
      <w:pPr>
        <w:bidi/>
      </w:pPr>
      <w:r>
        <w:rPr>
          <w:rtl/>
          <w:cs/>
          <w:lang w:val="ar_AE" w:bidi="ar_AE"/>
        </w:rPr>
      </w:r>
      <w:r>
        <w:rPr>
          <w:b/>
          <w:rtl/>
          <w:cs/>
          <w:lang w:val="ar_AE" w:bidi="ar_AE"/>
        </w:rPr>
        <w:t>لماذا كان شمعي أول شخص من عائلة يوسف يلتقي بالملك؟</w:t>
      </w:r>
    </w:p>
    <w:p>
      <w:pPr>
        <w:bidi/>
      </w:pPr>
      <w:r>
        <w:rPr>
          <w:rtl/>
          <w:cs/>
          <w:lang w:val="ar_AE" w:bidi="ar_AE"/>
        </w:rPr>
      </w:r>
      <w:r>
        <w:rPr>
          <w:rtl/>
          <w:cs/>
          <w:lang w:val="ar_AE" w:bidi="ar_AE"/>
        </w:rPr>
        <w:t>نزل شِمْعِي لمقابلة الملك لأنه كان يعلم أنه أخطأ في حقه.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٢٣</w:t>
      </w:r>
      <w:r>
        <w:rPr>
          <w:rtl/>
          <w:cs/>
          <w:lang w:val="ar_AE" w:bidi="ar_AE"/>
        </w:rPr>
      </w:r>
    </w:p>
    <w:p>
      <w:pPr>
        <w:bidi/>
      </w:pPr>
      <w:r>
        <w:rPr>
          <w:rtl/>
          <w:cs/>
          <w:lang w:val="ar_AE" w:bidi="ar_AE"/>
        </w:rPr>
      </w:r>
      <w:r>
        <w:rPr>
          <w:b/>
          <w:rtl/>
          <w:cs/>
          <w:lang w:val="ar_AE" w:bidi="ar_AE"/>
        </w:rPr>
        <w:t>ماذا قال الملك لشِمْعِي بعد أن اقترح أَبِيشَاي أن يُقتل شِمْعِي؟</w:t>
      </w:r>
    </w:p>
    <w:p>
      <w:pPr>
        <w:bidi/>
      </w:pPr>
      <w:r>
        <w:rPr>
          <w:rtl/>
          <w:cs/>
          <w:lang w:val="ar_AE" w:bidi="ar_AE"/>
        </w:rPr>
      </w:r>
      <w:r>
        <w:rPr>
          <w:rtl/>
          <w:cs/>
          <w:lang w:val="ar_AE" w:bidi="ar_AE"/>
        </w:rPr>
        <w:t>أبلغ الملك شِمْعِي أنه لن يموت ووعده بذلك بقسم.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٢٤</w:t>
      </w:r>
      <w:r>
        <w:rPr>
          <w:rtl/>
          <w:cs/>
          <w:lang w:val="ar_AE" w:bidi="ar_AE"/>
        </w:rPr>
      </w:r>
    </w:p>
    <w:p>
      <w:pPr>
        <w:bidi/>
      </w:pPr>
      <w:r>
        <w:rPr>
          <w:rtl/>
          <w:cs/>
          <w:lang w:val="ar_AE" w:bidi="ar_AE"/>
        </w:rPr>
      </w:r>
      <w:r>
        <w:rPr>
          <w:b/>
          <w:rtl/>
          <w:cs/>
          <w:lang w:val="ar_AE" w:bidi="ar_AE"/>
        </w:rPr>
        <w:t>كيف كان مظهر مفيبوشث عندما نزل لمقابلة الملك؟</w:t>
      </w:r>
    </w:p>
    <w:p>
      <w:pPr>
        <w:bidi/>
      </w:pPr>
      <w:r>
        <w:rPr>
          <w:rtl/>
          <w:cs/>
          <w:lang w:val="ar_AE" w:bidi="ar_AE"/>
        </w:rPr>
      </w:r>
      <w:r>
        <w:rPr>
          <w:rtl/>
          <w:cs/>
          <w:lang w:val="ar_AE" w:bidi="ar_AE"/>
        </w:rPr>
        <w:t xml:space="preserve">لم يكن مَفِيبوشَث قد اعتنى </w:t>
      </w:r>
      <w:r>
        <w:rPr>
          <w:rtl/>
          <w:cs/>
          <w:lang w:val="ar_AE" w:bidi="ar_AE"/>
        </w:rPr>
        <w:t>بِرِجْلَيْهِ، وَلَا ٱعْتَنَى بِلِحْيَتِهِ، وَلَا غَسَلَ ثِيَابَهُ، مِنَ ٱلْيَوْمِ ٱلَّذِي ذَهَبَ فِيهِ ٱلْمَلِكُ.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٢٦</w:t>
      </w:r>
      <w:r>
        <w:rPr>
          <w:rtl/>
          <w:cs/>
          <w:lang w:val="ar_AE" w:bidi="ar_AE"/>
        </w:rPr>
      </w:r>
    </w:p>
    <w:p>
      <w:pPr>
        <w:bidi/>
      </w:pPr>
      <w:r>
        <w:rPr>
          <w:rtl/>
          <w:cs/>
          <w:lang w:val="ar_AE" w:bidi="ar_AE"/>
        </w:rPr>
      </w:r>
      <w:r>
        <w:rPr>
          <w:b/>
          <w:rtl/>
          <w:cs/>
          <w:lang w:val="ar_AE" w:bidi="ar_AE"/>
        </w:rPr>
        <w:t>ما السبب الذي قدمه مَفِيبوشَثَ عندما سأله الملك، "لِمَاذَا لَمْ تَذْهَبْ مَعِي يَا مَفِيبُوشَثُ؟"</w:t>
      </w:r>
    </w:p>
    <w:p>
      <w:pPr>
        <w:bidi/>
      </w:pPr>
      <w:r>
        <w:rPr>
          <w:rtl/>
          <w:cs/>
          <w:lang w:val="ar_AE" w:bidi="ar_AE"/>
        </w:rPr>
      </w:r>
      <w:r>
        <w:rPr>
          <w:rtl/>
          <w:cs/>
          <w:lang w:val="ar_AE" w:bidi="ar_AE"/>
        </w:rPr>
        <w:t>أبلغ مَفِيبوشَث الملك أن عبده، صِيبَا، قد خدعه.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٢٧</w:t>
      </w:r>
      <w:r>
        <w:rPr>
          <w:rtl/>
          <w:cs/>
          <w:lang w:val="ar_AE" w:bidi="ar_AE"/>
        </w:rPr>
      </w:r>
    </w:p>
    <w:p>
      <w:pPr>
        <w:bidi/>
      </w:pPr>
      <w:r>
        <w:rPr>
          <w:rtl/>
          <w:cs/>
          <w:lang w:val="ar_AE" w:bidi="ar_AE"/>
        </w:rPr>
      </w:r>
      <w:r>
        <w:rPr>
          <w:b/>
          <w:rtl/>
          <w:cs/>
          <w:lang w:val="ar_AE" w:bidi="ar_AE"/>
        </w:rPr>
        <w:t>ماذا قال مَفِيبوشَث أيضًا أن صِيبَا قد فعل به؟</w:t>
      </w:r>
    </w:p>
    <w:p>
      <w:pPr>
        <w:bidi/>
      </w:pPr>
      <w:r>
        <w:rPr>
          <w:rtl/>
          <w:cs/>
          <w:lang w:val="ar_AE" w:bidi="ar_AE"/>
        </w:rPr>
      </w:r>
      <w:r>
        <w:rPr>
          <w:rtl/>
          <w:cs/>
          <w:lang w:val="ar_AE" w:bidi="ar_AE"/>
        </w:rPr>
        <w:t>قال مَفِيبوشَث إنّ صِيبَا قد وَشَي به (افترى عليه) أمام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٣٠</w:t>
      </w:r>
      <w:r>
        <w:rPr>
          <w:rtl/>
          <w:cs/>
          <w:lang w:val="ar_AE" w:bidi="ar_AE"/>
        </w:rPr>
      </w:r>
    </w:p>
    <w:p>
      <w:pPr>
        <w:bidi/>
      </w:pPr>
      <w:r>
        <w:rPr>
          <w:rtl/>
          <w:cs/>
          <w:lang w:val="ar_AE" w:bidi="ar_AE"/>
        </w:rPr>
      </w:r>
      <w:r>
        <w:rPr>
          <w:b/>
          <w:rtl/>
          <w:cs/>
          <w:lang w:val="ar_AE" w:bidi="ar_AE"/>
        </w:rPr>
        <w:t>كيف رد مَفِيبوشَث على الملك عندما قال إنه قرر أن يقوم صِيبَا ومَفِيبوشَث بتقسيم الحقول؟</w:t>
      </w:r>
    </w:p>
    <w:p>
      <w:pPr>
        <w:bidi/>
      </w:pPr>
      <w:r>
        <w:rPr>
          <w:rtl/>
          <w:cs/>
          <w:lang w:val="ar_AE" w:bidi="ar_AE"/>
        </w:rPr>
      </w:r>
      <w:r>
        <w:rPr>
          <w:rtl/>
          <w:cs/>
          <w:lang w:val="ar_AE" w:bidi="ar_AE"/>
        </w:rPr>
        <w:t>قال مَفِيبوشَث للملك أن يترك صِيبَا يأخذ كل شيء لأن الملك قد عاد بسلام إلى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٣٢</w:t>
      </w:r>
      <w:r>
        <w:rPr>
          <w:rtl/>
          <w:cs/>
          <w:lang w:val="ar_AE" w:bidi="ar_AE"/>
        </w:rPr>
      </w:r>
    </w:p>
    <w:p>
      <w:pPr>
        <w:bidi/>
      </w:pPr>
      <w:r>
        <w:rPr>
          <w:rtl/>
          <w:cs/>
          <w:lang w:val="ar_AE" w:bidi="ar_AE"/>
        </w:rPr>
      </w:r>
      <w:r>
        <w:rPr>
          <w:b/>
          <w:rtl/>
          <w:cs/>
          <w:lang w:val="ar_AE" w:bidi="ar_AE"/>
        </w:rPr>
        <w:t>ما الذي فعله بَرْزِلَّاي للملك؟</w:t>
      </w:r>
    </w:p>
    <w:p>
      <w:pPr>
        <w:bidi/>
      </w:pPr>
      <w:r>
        <w:rPr>
          <w:rtl/>
          <w:cs/>
          <w:lang w:val="ar_AE" w:bidi="ar_AE"/>
        </w:rPr>
      </w:r>
      <w:r>
        <w:rPr>
          <w:rtl/>
          <w:cs/>
          <w:lang w:val="ar_AE" w:bidi="ar_AE"/>
        </w:rPr>
        <w:t>كان بَرْزِلَّايَ قد زوّد الملك بالمؤن أثناء إقامته في مَحَنَايِم.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٣٤–٣٥</w:t>
      </w:r>
      <w:r>
        <w:rPr>
          <w:rtl/>
          <w:cs/>
          <w:lang w:val="ar_AE" w:bidi="ar_AE"/>
        </w:rPr>
      </w:r>
    </w:p>
    <w:p>
      <w:pPr>
        <w:bidi/>
      </w:pPr>
      <w:r>
        <w:rPr>
          <w:rtl/>
          <w:cs/>
          <w:lang w:val="ar_AE" w:bidi="ar_AE"/>
        </w:rPr>
      </w:r>
      <w:r>
        <w:rPr>
          <w:b/>
          <w:rtl/>
          <w:cs/>
          <w:lang w:val="ar_AE" w:bidi="ar_AE"/>
        </w:rPr>
        <w:t>باختصار، لماذا قال بَرْزِلَّايَ إنه لا ينبغي أن يذهب إلى أورشَلِيم مع الملك؟</w:t>
      </w:r>
    </w:p>
    <w:p>
      <w:pPr>
        <w:bidi/>
      </w:pPr>
      <w:r>
        <w:rPr>
          <w:rtl/>
          <w:cs/>
          <w:lang w:val="ar_AE" w:bidi="ar_AE"/>
        </w:rPr>
      </w:r>
      <w:r>
        <w:rPr>
          <w:rtl/>
          <w:cs/>
          <w:lang w:val="ar_AE" w:bidi="ar_AE"/>
        </w:rPr>
        <w:t>قال بَرْزِلَّاي إنه لا ينبغي له الذهاب مع الملك لأنه صار كبيرًا في السن ولم يتبق له الكثير ليعيشه. لم يعد يستطعم ما يأكله أو يشربه، ولم يكن يسمع جيدًا، ولم يكن يريد أن يكون عبئًا على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٣٧</w:t>
      </w:r>
      <w:r>
        <w:rPr>
          <w:rtl/>
          <w:cs/>
          <w:lang w:val="ar_AE" w:bidi="ar_AE"/>
        </w:rPr>
      </w:r>
    </w:p>
    <w:p>
      <w:pPr>
        <w:bidi/>
      </w:pPr>
      <w:r>
        <w:rPr>
          <w:rtl/>
          <w:cs/>
          <w:lang w:val="ar_AE" w:bidi="ar_AE"/>
        </w:rPr>
      </w:r>
      <w:r>
        <w:rPr>
          <w:b/>
          <w:rtl/>
          <w:cs/>
          <w:lang w:val="ar_AE" w:bidi="ar_AE"/>
        </w:rPr>
        <w:t>ما الذي طلبه بَرْزِلَّاي من الملك؟</w:t>
      </w:r>
    </w:p>
    <w:p>
      <w:pPr>
        <w:bidi/>
      </w:pPr>
      <w:r>
        <w:rPr>
          <w:rtl/>
          <w:cs/>
          <w:lang w:val="ar_AE" w:bidi="ar_AE"/>
        </w:rPr>
      </w:r>
      <w:r>
        <w:rPr>
          <w:rtl/>
          <w:cs/>
          <w:lang w:val="ar_AE" w:bidi="ar_AE"/>
        </w:rPr>
        <w:t>طلب بَرْزِلَّاي من الملك أن يسمح له بالعودة إلى مدينته ليموت عند قبر أبيه وأمه، وأن يسمح ل</w:t>
      </w:r>
      <w:r>
        <w:rPr>
          <w:rtl/>
          <w:cs/>
          <w:lang w:val="ar_AE" w:bidi="ar_AE"/>
        </w:rPr>
        <w:t>كِمْهَام</w:t>
      </w:r>
      <w:r>
        <w:rPr>
          <w:rtl/>
          <w:cs/>
          <w:lang w:val="ar_AE" w:bidi="ar_AE"/>
        </w:rPr>
        <w:t xml:space="preserve"> بالعبور مع الملك وأن يفعل لكمهام ما يراه الملك مناسبًا.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٤٠</w:t>
      </w:r>
      <w:r>
        <w:rPr>
          <w:rtl/>
          <w:cs/>
          <w:lang w:val="ar_AE" w:bidi="ar_AE"/>
        </w:rPr>
      </w:r>
    </w:p>
    <w:p>
      <w:pPr>
        <w:bidi/>
      </w:pPr>
      <w:r>
        <w:rPr>
          <w:rtl/>
          <w:cs/>
          <w:lang w:val="ar_AE" w:bidi="ar_AE"/>
        </w:rPr>
      </w:r>
      <w:r>
        <w:rPr>
          <w:b/>
          <w:rtl/>
          <w:cs/>
          <w:lang w:val="ar_AE" w:bidi="ar_AE"/>
        </w:rPr>
        <w:t>من الذي عبر إلى الجلجال مع الملك؟</w:t>
      </w:r>
    </w:p>
    <w:p>
      <w:pPr>
        <w:bidi/>
      </w:pPr>
      <w:r>
        <w:rPr>
          <w:rtl/>
          <w:cs/>
          <w:lang w:val="ar_AE" w:bidi="ar_AE"/>
        </w:rPr>
      </w:r>
      <w:r>
        <w:rPr>
          <w:rtl/>
          <w:cs/>
          <w:lang w:val="ar_AE" w:bidi="ar_AE"/>
        </w:rPr>
        <w:t>عبر كمِهمام، وكل شعب يهوذا، وكذلك نصف جيش إسرائيل إلى الجلجال مع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٤٣</w:t>
      </w:r>
      <w:r>
        <w:rPr>
          <w:rtl/>
          <w:cs/>
          <w:lang w:val="ar_AE" w:bidi="ar_AE"/>
        </w:rPr>
      </w:r>
    </w:p>
    <w:p>
      <w:pPr>
        <w:bidi/>
      </w:pPr>
      <w:r>
        <w:rPr>
          <w:rtl/>
          <w:cs/>
          <w:lang w:val="ar_AE" w:bidi="ar_AE"/>
        </w:rPr>
      </w:r>
      <w:r>
        <w:rPr>
          <w:b/>
          <w:rtl/>
          <w:cs/>
          <w:lang w:val="ar_AE" w:bidi="ar_AE"/>
        </w:rPr>
        <w:t>لماذا اعتقد رجال إِسْرَائِيل أن لهم حقًا أكبر في دَاود من رجال يَهوذَا؟</w:t>
      </w:r>
    </w:p>
    <w:p>
      <w:pPr>
        <w:bidi/>
      </w:pPr>
      <w:r>
        <w:rPr>
          <w:rtl/>
          <w:cs/>
          <w:lang w:val="ar_AE" w:bidi="ar_AE"/>
        </w:rPr>
      </w:r>
      <w:r>
        <w:rPr>
          <w:rtl/>
          <w:cs/>
          <w:lang w:val="ar_AE" w:bidi="ar_AE"/>
        </w:rPr>
        <w:t>قال رجال إسرائيل إن لديهم حقًا أكبر في داود لأن لديهم عشرة أسهُم في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٤٣ (#٢)</w:t>
      </w:r>
      <w:r>
        <w:rPr>
          <w:rtl/>
          <w:cs/>
          <w:lang w:val="ar_AE" w:bidi="ar_AE"/>
        </w:rPr>
      </w:r>
    </w:p>
    <w:p>
      <w:pPr>
        <w:bidi/>
      </w:pPr>
      <w:r>
        <w:rPr>
          <w:rtl/>
          <w:cs/>
          <w:lang w:val="ar_AE" w:bidi="ar_AE"/>
        </w:rPr>
      </w:r>
      <w:r>
        <w:rPr>
          <w:b/>
          <w:rtl/>
          <w:cs/>
          <w:lang w:val="ar_AE" w:bidi="ar_AE"/>
        </w:rPr>
        <w:t>من كانت كلماته أكثر قسوة، رجال يهوذا أم رجال إسرائيل؟</w:t>
      </w:r>
    </w:p>
    <w:p>
      <w:pPr>
        <w:bidi/>
      </w:pPr>
      <w:r>
        <w:rPr>
          <w:rtl/>
          <w:cs/>
          <w:lang w:val="ar_AE" w:bidi="ar_AE"/>
        </w:rPr>
      </w:r>
      <w:r>
        <w:rPr>
          <w:rtl/>
          <w:cs/>
          <w:lang w:val="ar_AE" w:bidi="ar_AE"/>
        </w:rPr>
        <w:t>كانت كلمات رجال يهوذا أشد قسوة من كلمات رجال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١</w:t>
      </w:r>
      <w:r>
        <w:rPr>
          <w:rtl/>
          <w:cs/>
          <w:lang w:val="ar_AE" w:bidi="ar_AE"/>
        </w:rPr>
      </w:r>
    </w:p>
    <w:p>
      <w:pPr>
        <w:bidi/>
      </w:pPr>
      <w:r>
        <w:rPr>
          <w:rtl/>
          <w:cs/>
          <w:lang w:val="ar_AE" w:bidi="ar_AE"/>
        </w:rPr>
      </w:r>
      <w:r>
        <w:rPr>
          <w:b/>
          <w:rtl/>
          <w:cs/>
          <w:lang w:val="ar_AE" w:bidi="ar_AE"/>
        </w:rPr>
        <w:t>لماذا اعتُبر شَبَع شخصًا مثيرًا للمشاكل؟</w:t>
      </w:r>
    </w:p>
    <w:p>
      <w:pPr>
        <w:bidi/>
      </w:pPr>
      <w:r>
        <w:rPr>
          <w:rtl/>
          <w:cs/>
          <w:lang w:val="ar_AE" w:bidi="ar_AE"/>
        </w:rPr>
      </w:r>
      <w:r>
        <w:rPr>
          <w:rtl/>
          <w:cs/>
          <w:lang w:val="ar_AE" w:bidi="ar_AE"/>
        </w:rPr>
        <w:t xml:space="preserve">كان يُعتبر </w:t>
      </w:r>
      <w:r>
        <w:rPr>
          <w:rtl/>
          <w:cs/>
          <w:lang w:val="ar_AE" w:bidi="ar_AE"/>
        </w:rPr>
        <w:t>شَبَعُ بْنُ بِكْرِي م</w:t>
      </w:r>
      <w:r>
        <w:rPr>
          <w:rtl/>
          <w:cs/>
          <w:lang w:val="ar_AE" w:bidi="ar_AE"/>
        </w:rPr>
        <w:t>ثيرًا للمشاكل لأنه حث شعب إسرائيل على عدم الانضمام إلى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٢</w:t>
      </w:r>
      <w:r>
        <w:rPr>
          <w:rtl/>
          <w:cs/>
          <w:lang w:val="ar_AE" w:bidi="ar_AE"/>
        </w:rPr>
      </w:r>
    </w:p>
    <w:p>
      <w:pPr>
        <w:bidi/>
      </w:pPr>
      <w:r>
        <w:rPr>
          <w:rtl/>
          <w:cs/>
          <w:lang w:val="ar_AE" w:bidi="ar_AE"/>
        </w:rPr>
      </w:r>
      <w:r>
        <w:rPr>
          <w:b/>
          <w:rtl/>
          <w:cs/>
          <w:lang w:val="ar_AE" w:bidi="ar_AE"/>
        </w:rPr>
        <w:t>كيف كان رد فعل رجال يهوذا على شَبَع مختلفًا عن رد فعل رجال إسرائيل؟</w:t>
      </w:r>
    </w:p>
    <w:p>
      <w:pPr>
        <w:bidi/>
      </w:pPr>
      <w:r>
        <w:rPr>
          <w:rtl/>
          <w:cs/>
          <w:lang w:val="ar_AE" w:bidi="ar_AE"/>
        </w:rPr>
      </w:r>
      <w:r>
        <w:rPr>
          <w:rtl/>
          <w:cs/>
          <w:lang w:val="ar_AE" w:bidi="ar_AE"/>
        </w:rPr>
        <w:t>تابع رجال يهوذا ملكهم عن كثب، بينما هجر رجال إسرائيل داود وتبعوا شَبَع.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٣</w:t>
      </w:r>
      <w:r>
        <w:rPr>
          <w:rtl/>
          <w:cs/>
          <w:lang w:val="ar_AE" w:bidi="ar_AE"/>
        </w:rPr>
      </w:r>
    </w:p>
    <w:p>
      <w:pPr>
        <w:bidi/>
      </w:pPr>
      <w:r>
        <w:rPr>
          <w:rtl/>
          <w:cs/>
          <w:lang w:val="ar_AE" w:bidi="ar_AE"/>
        </w:rPr>
      </w:r>
      <w:r>
        <w:rPr>
          <w:b/>
          <w:rtl/>
          <w:cs/>
          <w:lang w:val="ar_AE" w:bidi="ar_AE"/>
        </w:rPr>
        <w:t>كيف تغيرت علاقة داود مع السراري العشر (زوجاته) عندما تركهن في بيت تحت الحراسة؟</w:t>
      </w:r>
    </w:p>
    <w:p>
      <w:pPr>
        <w:bidi/>
      </w:pPr>
      <w:r>
        <w:rPr>
          <w:rtl/>
          <w:cs/>
          <w:lang w:val="ar_AE" w:bidi="ar_AE"/>
        </w:rPr>
      </w:r>
      <w:r>
        <w:rPr>
          <w:rtl/>
          <w:cs/>
          <w:lang w:val="ar_AE" w:bidi="ar_AE"/>
        </w:rPr>
        <w:t>قام داود بتلبية احتياجاتهم، لكنه لم يعد ينام معهم، فعاشوا كالأرامل.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٤–٥</w:t>
      </w:r>
      <w:r>
        <w:rPr>
          <w:rtl/>
          <w:cs/>
          <w:lang w:val="ar_AE" w:bidi="ar_AE"/>
        </w:rPr>
      </w:r>
    </w:p>
    <w:p>
      <w:pPr>
        <w:bidi/>
      </w:pPr>
      <w:r>
        <w:rPr>
          <w:rtl/>
          <w:cs/>
          <w:lang w:val="ar_AE" w:bidi="ar_AE"/>
        </w:rPr>
      </w:r>
      <w:r>
        <w:rPr>
          <w:b/>
          <w:rtl/>
          <w:cs/>
          <w:lang w:val="ar_AE" w:bidi="ar_AE"/>
        </w:rPr>
        <w:t>ما الذي طلبه الملك من عَمَاسَا أن يفعله؟</w:t>
      </w:r>
    </w:p>
    <w:p>
      <w:pPr>
        <w:bidi/>
      </w:pPr>
      <w:r>
        <w:rPr>
          <w:rtl/>
          <w:cs/>
          <w:lang w:val="ar_AE" w:bidi="ar_AE"/>
        </w:rPr>
      </w:r>
      <w:r>
        <w:rPr>
          <w:rtl/>
          <w:cs/>
          <w:lang w:val="ar_AE" w:bidi="ar_AE"/>
        </w:rPr>
        <w:t>أمر الملك عَمَاسَا بجمع رجال يَهوذَا خلال ثلاثة أيام وأن يكون حاضرًا معهم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٦–٧</w:t>
      </w:r>
      <w:r>
        <w:rPr>
          <w:rtl/>
          <w:cs/>
          <w:lang w:val="ar_AE" w:bidi="ar_AE"/>
        </w:rPr>
      </w:r>
    </w:p>
    <w:p>
      <w:pPr>
        <w:bidi/>
      </w:pPr>
      <w:r>
        <w:rPr>
          <w:rtl/>
          <w:cs/>
          <w:lang w:val="ar_AE" w:bidi="ar_AE"/>
        </w:rPr>
      </w:r>
      <w:r>
        <w:rPr>
          <w:b/>
          <w:rtl/>
          <w:cs/>
          <w:lang w:val="ar_AE" w:bidi="ar_AE"/>
        </w:rPr>
        <w:t>كيف رد داود على التقرير بأن رجال إسرائيل قد تخلّوا عنه ليتبعوا شَبَع؟</w:t>
      </w:r>
    </w:p>
    <w:p>
      <w:pPr>
        <w:bidi/>
      </w:pPr>
      <w:r>
        <w:rPr>
          <w:rtl/>
          <w:cs/>
          <w:lang w:val="ar_AE" w:bidi="ar_AE"/>
        </w:rPr>
      </w:r>
      <w:r>
        <w:rPr>
          <w:rtl/>
          <w:cs/>
          <w:lang w:val="ar_AE" w:bidi="ar_AE"/>
        </w:rPr>
        <w:t>أعطى داود تعليمات لأبيشاي بأن يأخذ جنود داود ويلاحق شَبَع قبل أن يتمكن من الوصول إلى المدن الحصينة.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٩–١٠</w:t>
      </w:r>
      <w:r>
        <w:rPr>
          <w:rtl/>
          <w:cs/>
          <w:lang w:val="ar_AE" w:bidi="ar_AE"/>
        </w:rPr>
      </w:r>
    </w:p>
    <w:p>
      <w:pPr>
        <w:bidi/>
      </w:pPr>
      <w:r>
        <w:rPr>
          <w:rtl/>
          <w:cs/>
          <w:lang w:val="ar_AE" w:bidi="ar_AE"/>
        </w:rPr>
      </w:r>
      <w:r>
        <w:rPr>
          <w:b/>
          <w:rtl/>
          <w:cs/>
          <w:lang w:val="ar_AE" w:bidi="ar_AE"/>
        </w:rPr>
        <w:t>ماذا فعل يوآب بعَمَاسَا عندما أمسكه من لحيته بيده اليمنى ليقبّله؟</w:t>
      </w:r>
    </w:p>
    <w:p>
      <w:pPr>
        <w:bidi/>
      </w:pPr>
      <w:r>
        <w:rPr>
          <w:rtl/>
          <w:cs/>
          <w:lang w:val="ar_AE" w:bidi="ar_AE"/>
        </w:rPr>
      </w:r>
      <w:r>
        <w:rPr>
          <w:rtl/>
          <w:cs/>
          <w:lang w:val="ar_AE" w:bidi="ar_AE"/>
        </w:rPr>
        <w:t>قام يوآب بطعن عَمَاسَا بخنجر كان في يده اليسرى.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١١–١٣</w:t>
      </w:r>
      <w:r>
        <w:rPr>
          <w:rtl/>
          <w:cs/>
          <w:lang w:val="ar_AE" w:bidi="ar_AE"/>
        </w:rPr>
      </w:r>
    </w:p>
    <w:p>
      <w:pPr>
        <w:bidi/>
      </w:pPr>
      <w:r>
        <w:rPr>
          <w:rtl/>
          <w:cs/>
          <w:lang w:val="ar_AE" w:bidi="ar_AE"/>
        </w:rPr>
      </w:r>
      <w:r>
        <w:rPr>
          <w:b/>
          <w:rtl/>
          <w:cs/>
          <w:lang w:val="ar_AE" w:bidi="ar_AE"/>
        </w:rPr>
        <w:t>كيف كان رد فعل أحد رجال يوآب على طعن عَمَاسَا؟</w:t>
      </w:r>
    </w:p>
    <w:p>
      <w:pPr>
        <w:bidi/>
      </w:pPr>
      <w:r>
        <w:rPr>
          <w:rtl/>
          <w:cs/>
          <w:lang w:val="ar_AE" w:bidi="ar_AE"/>
        </w:rPr>
      </w:r>
      <w:r>
        <w:rPr>
          <w:rtl/>
          <w:cs/>
          <w:lang w:val="ar_AE" w:bidi="ar_AE"/>
        </w:rPr>
        <w:t>قام أحد رجال يوآب بنقل عَمَاسَا بعيدًا عن السكة إلى حقل وغطاه بثوب، ثم دعا كل من يفضل يوآب ودَاود إلى اتباع يوآب.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١٤–١٥</w:t>
      </w:r>
      <w:r>
        <w:rPr>
          <w:rtl/>
          <w:cs/>
          <w:lang w:val="ar_AE" w:bidi="ar_AE"/>
        </w:rPr>
      </w:r>
    </w:p>
    <w:p>
      <w:pPr>
        <w:bidi/>
      </w:pPr>
      <w:r>
        <w:rPr>
          <w:rtl/>
          <w:cs/>
          <w:lang w:val="ar_AE" w:bidi="ar_AE"/>
        </w:rPr>
      </w:r>
      <w:r>
        <w:rPr>
          <w:b/>
          <w:rtl/>
          <w:cs/>
          <w:lang w:val="ar_AE" w:bidi="ar_AE"/>
        </w:rPr>
        <w:t>ماذا فعل يوآب ورجال يَهوذَا عندما تبعوا شَبَع ورجال إِسْرَائِيل إلى آبَل بيت مَعْكَة؟</w:t>
      </w:r>
    </w:p>
    <w:p>
      <w:pPr>
        <w:bidi/>
      </w:pPr>
      <w:r>
        <w:rPr>
          <w:rtl/>
          <w:cs/>
          <w:lang w:val="ar_AE" w:bidi="ar_AE"/>
        </w:rPr>
      </w:r>
      <w:r>
        <w:rPr>
          <w:rtl/>
          <w:cs/>
          <w:lang w:val="ar_AE" w:bidi="ar_AE"/>
        </w:rPr>
        <w:t xml:space="preserve">قام يوآب ورجال يهوذا </w:t>
      </w:r>
      <w:r>
        <w:rPr>
          <w:rtl/>
          <w:cs/>
          <w:lang w:val="ar_AE" w:bidi="ar_AE"/>
        </w:rPr>
        <w:t>أَقَامُوا مِتْرَسَة حَوْلَ ٱلْمَدِينَة، وَجَمِيعُ ٱلشَّعْبِ ٱلَّذِينَ مَعَ يُوآب كَانُوا يُخْرِبُون لِأَجْل إِسْقَاط ٱلسُّور.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١٨–١٩</w:t>
      </w:r>
      <w:r>
        <w:rPr>
          <w:rtl/>
          <w:cs/>
          <w:lang w:val="ar_AE" w:bidi="ar_AE"/>
        </w:rPr>
      </w:r>
    </w:p>
    <w:p>
      <w:pPr>
        <w:bidi/>
      </w:pPr>
      <w:r>
        <w:rPr>
          <w:rtl/>
          <w:cs/>
          <w:lang w:val="ar_AE" w:bidi="ar_AE"/>
        </w:rPr>
      </w:r>
      <w:r>
        <w:rPr>
          <w:b/>
          <w:rtl/>
          <w:cs/>
          <w:lang w:val="ar_AE" w:bidi="ar_AE"/>
        </w:rPr>
        <w:t>كيف وصفت المرأة مدينتها آبل ليوآب؟</w:t>
      </w:r>
    </w:p>
    <w:p>
      <w:pPr>
        <w:bidi/>
      </w:pPr>
      <w:r>
        <w:rPr>
          <w:rtl/>
          <w:cs/>
          <w:lang w:val="ar_AE" w:bidi="ar_AE"/>
        </w:rPr>
      </w:r>
      <w:r>
        <w:rPr>
          <w:rtl/>
          <w:cs/>
          <w:lang w:val="ar_AE" w:bidi="ar_AE"/>
        </w:rPr>
        <w:t>وصفت المرأة آبل بأنها كانت من أكثر المدن سلامًا وإخلاصًا في إسرائيل، وأيضًا كانت تعُتبر مدينة أم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١٩</w:t>
      </w:r>
      <w:r>
        <w:rPr>
          <w:rtl/>
          <w:cs/>
          <w:lang w:val="ar_AE" w:bidi="ar_AE"/>
        </w:rPr>
      </w:r>
    </w:p>
    <w:p>
      <w:pPr>
        <w:bidi/>
      </w:pPr>
      <w:r>
        <w:rPr>
          <w:rtl/>
          <w:cs/>
          <w:lang w:val="ar_AE" w:bidi="ar_AE"/>
        </w:rPr>
      </w:r>
      <w:r>
        <w:rPr>
          <w:b/>
          <w:rtl/>
          <w:cs/>
          <w:lang w:val="ar_AE" w:bidi="ar_AE"/>
        </w:rPr>
        <w:t>باختصار، ما الذي سألته المرأة من يوآب؟</w:t>
      </w:r>
    </w:p>
    <w:p>
      <w:pPr>
        <w:bidi/>
      </w:pPr>
      <w:r>
        <w:rPr>
          <w:rtl/>
          <w:cs/>
          <w:lang w:val="ar_AE" w:bidi="ar_AE"/>
        </w:rPr>
      </w:r>
      <w:r>
        <w:rPr>
          <w:rtl/>
          <w:cs/>
          <w:lang w:val="ar_AE" w:bidi="ar_AE"/>
        </w:rPr>
        <w:t>سألت المرأة يوآب عن سبب محاولته تدمير مدينة آبل.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٢٠–٢١</w:t>
      </w:r>
      <w:r>
        <w:rPr>
          <w:rtl/>
          <w:cs/>
          <w:lang w:val="ar_AE" w:bidi="ar_AE"/>
        </w:rPr>
      </w:r>
    </w:p>
    <w:p>
      <w:pPr>
        <w:bidi/>
      </w:pPr>
      <w:r>
        <w:rPr>
          <w:rtl/>
          <w:cs/>
          <w:lang w:val="ar_AE" w:bidi="ar_AE"/>
        </w:rPr>
      </w:r>
      <w:r>
        <w:rPr>
          <w:b/>
          <w:rtl/>
          <w:cs/>
          <w:lang w:val="ar_AE" w:bidi="ar_AE"/>
        </w:rPr>
        <w:t>ما هو الشرط الذي وضعه يوآب للمرأة لكي ينسحب هو ورجال يَهوذَا من المدينة؟</w:t>
      </w:r>
    </w:p>
    <w:p>
      <w:pPr>
        <w:bidi/>
      </w:pPr>
      <w:r>
        <w:rPr>
          <w:rtl/>
          <w:cs/>
          <w:lang w:val="ar_AE" w:bidi="ar_AE"/>
        </w:rPr>
      </w:r>
      <w:r>
        <w:rPr>
          <w:rtl/>
          <w:cs/>
          <w:lang w:val="ar_AE" w:bidi="ar_AE"/>
        </w:rPr>
        <w:t>اشترط يوآب على المرأة أنه إذا قامت المدينة بتسليم شَبَع إليهم، فإنهم سينسحبون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٢١–٢٢</w:t>
      </w:r>
      <w:r>
        <w:rPr>
          <w:rtl/>
          <w:cs/>
          <w:lang w:val="ar_AE" w:bidi="ar_AE"/>
        </w:rPr>
      </w:r>
    </w:p>
    <w:p>
      <w:pPr>
        <w:bidi/>
      </w:pPr>
      <w:r>
        <w:rPr>
          <w:rtl/>
          <w:cs/>
          <w:lang w:val="ar_AE" w:bidi="ar_AE"/>
        </w:rPr>
      </w:r>
      <w:r>
        <w:rPr>
          <w:b/>
          <w:rtl/>
          <w:cs/>
          <w:lang w:val="ar_AE" w:bidi="ar_AE"/>
        </w:rPr>
        <w:t>كيف تفاعل أهل المدينة والمرأة مع شرط يوآب؟</w:t>
      </w:r>
    </w:p>
    <w:p>
      <w:pPr>
        <w:bidi/>
      </w:pPr>
      <w:r>
        <w:rPr>
          <w:rtl/>
          <w:cs/>
          <w:lang w:val="ar_AE" w:bidi="ar_AE"/>
        </w:rPr>
      </w:r>
      <w:r>
        <w:rPr>
          <w:rtl/>
          <w:cs/>
          <w:lang w:val="ar_AE" w:bidi="ar_AE"/>
        </w:rPr>
        <w:t>قام أهل المدينة بقطع رأس شَبَع وألقوه من فوق السور إلى يوآب، تمامًا كما أعلنت المرأة أنهم سيفعلون.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٢٤</w:t>
      </w:r>
      <w:r>
        <w:rPr>
          <w:rtl/>
          <w:cs/>
          <w:lang w:val="ar_AE" w:bidi="ar_AE"/>
        </w:rPr>
      </w:r>
    </w:p>
    <w:p>
      <w:pPr>
        <w:bidi/>
      </w:pPr>
      <w:r>
        <w:rPr>
          <w:rtl/>
          <w:cs/>
          <w:lang w:val="ar_AE" w:bidi="ar_AE"/>
        </w:rPr>
      </w:r>
      <w:r>
        <w:rPr>
          <w:b/>
          <w:rtl/>
          <w:cs/>
          <w:lang w:val="ar_AE" w:bidi="ar_AE"/>
        </w:rPr>
        <w:t>ما هي مسؤولية أَدُورَام؟</w:t>
      </w:r>
    </w:p>
    <w:p>
      <w:pPr>
        <w:bidi/>
      </w:pPr>
      <w:r>
        <w:rPr>
          <w:rtl/>
          <w:cs/>
          <w:lang w:val="ar_AE" w:bidi="ar_AE"/>
        </w:rPr>
      </w:r>
      <w:r>
        <w:rPr>
          <w:rtl/>
          <w:cs/>
          <w:lang w:val="ar_AE" w:bidi="ar_AE"/>
        </w:rPr>
        <w:t>كانت مسؤولية أَدُورَام الإشراف على الرجال الذين يقومون بأعمال السخرة.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١</w:t>
      </w:r>
      <w:r>
        <w:rPr>
          <w:rtl/>
          <w:cs/>
          <w:lang w:val="ar_AE" w:bidi="ar_AE"/>
        </w:rPr>
      </w:r>
    </w:p>
    <w:p>
      <w:pPr>
        <w:bidi/>
      </w:pPr>
      <w:r>
        <w:rPr>
          <w:rtl/>
          <w:cs/>
          <w:lang w:val="ar_AE" w:bidi="ar_AE"/>
        </w:rPr>
      </w:r>
      <w:r>
        <w:rPr>
          <w:b/>
          <w:rtl/>
          <w:cs/>
          <w:lang w:val="ar_AE" w:bidi="ar_AE"/>
        </w:rPr>
        <w:t>لماذا كانت هناك مجاعة في زمن داود لمدة ثلاث سنوات متتالية؟</w:t>
      </w:r>
    </w:p>
    <w:p>
      <w:pPr>
        <w:bidi/>
      </w:pPr>
      <w:r>
        <w:rPr>
          <w:rtl/>
          <w:cs/>
          <w:lang w:val="ar_AE" w:bidi="ar_AE"/>
        </w:rPr>
      </w:r>
      <w:r>
        <w:rPr>
          <w:rtl/>
          <w:cs/>
          <w:lang w:val="ar_AE" w:bidi="ar_AE"/>
        </w:rPr>
        <w:t>كانت هناك مجاعة استمرت ثلاث سنوات متتالية بسبب أن شاول وعائلته قتلوا الجبعونيين.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٢–٣</w:t>
      </w:r>
      <w:r>
        <w:rPr>
          <w:rtl/>
          <w:cs/>
          <w:lang w:val="ar_AE" w:bidi="ar_AE"/>
        </w:rPr>
      </w:r>
    </w:p>
    <w:p>
      <w:pPr>
        <w:bidi/>
      </w:pPr>
      <w:r>
        <w:rPr>
          <w:rtl/>
          <w:cs/>
          <w:lang w:val="ar_AE" w:bidi="ar_AE"/>
        </w:rPr>
      </w:r>
      <w:r>
        <w:rPr>
          <w:b/>
          <w:rtl/>
          <w:cs/>
          <w:lang w:val="ar_AE" w:bidi="ar_AE"/>
        </w:rPr>
        <w:t>لماذا أراد الملك داود التكفير للجبعونيين؟</w:t>
      </w:r>
    </w:p>
    <w:p>
      <w:pPr>
        <w:bidi/>
      </w:pPr>
      <w:r>
        <w:rPr>
          <w:rtl/>
          <w:cs/>
          <w:lang w:val="ar_AE" w:bidi="ar_AE"/>
        </w:rPr>
      </w:r>
      <w:r>
        <w:rPr>
          <w:rtl/>
          <w:cs/>
          <w:lang w:val="ar_AE" w:bidi="ar_AE"/>
        </w:rPr>
        <w:t>أراد الملك داود أن يكفّر عن خطايا الجبعونيين لأن شعب إسرائيل أقسموا ألا يقتلوهم، ولكن شاول حاول قتلهم على أي حال بسبب غيرته على شعب إسرائيل ويهوذا.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٤</w:t>
      </w:r>
      <w:r>
        <w:rPr>
          <w:rtl/>
          <w:cs/>
          <w:lang w:val="ar_AE" w:bidi="ar_AE"/>
        </w:rPr>
      </w:r>
    </w:p>
    <w:p>
      <w:pPr>
        <w:bidi/>
      </w:pPr>
      <w:r>
        <w:rPr>
          <w:rtl/>
          <w:cs/>
          <w:lang w:val="ar_AE" w:bidi="ar_AE"/>
        </w:rPr>
      </w:r>
      <w:r>
        <w:rPr>
          <w:b/>
          <w:rtl/>
          <w:cs/>
          <w:lang w:val="ar_AE" w:bidi="ar_AE"/>
        </w:rPr>
        <w:t>ما الذي وافق داود على فعله للتكفير عن الظلم الذي وقع على الجبعونيين؟</w:t>
      </w:r>
    </w:p>
    <w:p>
      <w:pPr>
        <w:bidi/>
      </w:pPr>
      <w:r>
        <w:rPr>
          <w:rtl/>
          <w:cs/>
          <w:lang w:val="ar_AE" w:bidi="ar_AE"/>
        </w:rPr>
      </w:r>
      <w:r>
        <w:rPr>
          <w:rtl/>
          <w:cs/>
          <w:lang w:val="ar_AE" w:bidi="ar_AE"/>
        </w:rPr>
        <w:t>وافق داود على تنفيذ كل ما طلبه منه الجبعونيون.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٥–٦</w:t>
      </w:r>
      <w:r>
        <w:rPr>
          <w:rtl/>
          <w:cs/>
          <w:lang w:val="ar_AE" w:bidi="ar_AE"/>
        </w:rPr>
      </w:r>
    </w:p>
    <w:p>
      <w:pPr>
        <w:bidi/>
      </w:pPr>
      <w:r>
        <w:rPr>
          <w:rtl/>
          <w:cs/>
          <w:lang w:val="ar_AE" w:bidi="ar_AE"/>
        </w:rPr>
      </w:r>
      <w:r>
        <w:rPr>
          <w:b/>
          <w:rtl/>
          <w:cs/>
          <w:lang w:val="ar_AE" w:bidi="ar_AE"/>
        </w:rPr>
        <w:t>ما الذي طلبه الجبعونيون من داود للتكفير عن أفعال شاول؟</w:t>
      </w:r>
    </w:p>
    <w:p>
      <w:pPr>
        <w:bidi/>
      </w:pPr>
      <w:r>
        <w:rPr>
          <w:rtl/>
          <w:cs/>
          <w:lang w:val="ar_AE" w:bidi="ar_AE"/>
        </w:rPr>
      </w:r>
      <w:r>
        <w:rPr>
          <w:rtl/>
          <w:cs/>
          <w:lang w:val="ar_AE" w:bidi="ar_AE"/>
        </w:rPr>
        <w:t>طلب الجبعونيون أن يسلموا إليهم سبعة رجال من نسل شاول لكي يصلبوهم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٧–٩</w:t>
      </w:r>
      <w:r>
        <w:rPr>
          <w:rtl/>
          <w:cs/>
          <w:lang w:val="ar_AE" w:bidi="ar_AE"/>
        </w:rPr>
      </w:r>
    </w:p>
    <w:p>
      <w:pPr>
        <w:bidi/>
      </w:pPr>
      <w:r>
        <w:rPr>
          <w:rtl/>
          <w:cs/>
          <w:lang w:val="ar_AE" w:bidi="ar_AE"/>
        </w:rPr>
      </w:r>
      <w:r>
        <w:rPr>
          <w:b/>
          <w:rtl/>
          <w:cs/>
          <w:lang w:val="ar_AE" w:bidi="ar_AE"/>
        </w:rPr>
        <w:t>كيف تجاوب داود لطلب الجبعونيين؟</w:t>
      </w:r>
    </w:p>
    <w:p>
      <w:pPr>
        <w:bidi/>
      </w:pPr>
      <w:r>
        <w:rPr>
          <w:rtl/>
          <w:cs/>
          <w:lang w:val="ar_AE" w:bidi="ar_AE"/>
        </w:rPr>
      </w:r>
      <w:r>
        <w:rPr>
          <w:rtl/>
          <w:cs/>
          <w:lang w:val="ar_AE" w:bidi="ar_AE"/>
        </w:rPr>
        <w:t>استجاب داود لطلب الجبعونيين بأن عفا عن مفيبوشث، بينما أسلم ابني رصفة وأبناء ميكال الخمسة الذين صلبهم الجبعونيون على الجبل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١٠–١١</w:t>
      </w:r>
      <w:r>
        <w:rPr>
          <w:rtl/>
          <w:cs/>
          <w:lang w:val="ar_AE" w:bidi="ar_AE"/>
        </w:rPr>
      </w:r>
    </w:p>
    <w:p>
      <w:pPr>
        <w:bidi/>
      </w:pPr>
      <w:r>
        <w:rPr>
          <w:rtl/>
          <w:cs/>
          <w:lang w:val="ar_AE" w:bidi="ar_AE"/>
        </w:rPr>
      </w:r>
      <w:r>
        <w:rPr>
          <w:b/>
          <w:rtl/>
          <w:cs/>
          <w:lang w:val="ar_AE" w:bidi="ar_AE"/>
        </w:rPr>
        <w:t>كيف عبّرت رِصْفَة عن حزنها على وفاة أبنائها؟</w:t>
      </w:r>
    </w:p>
    <w:p>
      <w:pPr>
        <w:bidi/>
      </w:pPr>
      <w:r>
        <w:rPr>
          <w:rtl/>
          <w:cs/>
          <w:lang w:val="ar_AE" w:bidi="ar_AE"/>
        </w:rPr>
      </w:r>
      <w:r>
        <w:rPr>
          <w:rtl/>
          <w:cs/>
          <w:lang w:val="ar_AE" w:bidi="ar_AE"/>
        </w:rPr>
        <w:t>فرشت رِصْفَة الخيش لنفسها بجانب الجثث على الجبل ولم تسمح لطيور السماء أو لحيوانات الحقل أن تقترب من جثثهم.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١٢</w:t>
      </w:r>
      <w:r>
        <w:rPr>
          <w:rtl/>
          <w:cs/>
          <w:lang w:val="ar_AE" w:bidi="ar_AE"/>
        </w:rPr>
      </w:r>
    </w:p>
    <w:p>
      <w:pPr>
        <w:bidi/>
      </w:pPr>
      <w:r>
        <w:rPr>
          <w:rtl/>
          <w:cs/>
          <w:lang w:val="ar_AE" w:bidi="ar_AE"/>
        </w:rPr>
      </w:r>
      <w:r>
        <w:rPr>
          <w:b/>
          <w:rtl/>
          <w:cs/>
          <w:lang w:val="ar_AE" w:bidi="ar_AE"/>
        </w:rPr>
        <w:t>من الذي أخذ عظام شاول ويوناثان؟</w:t>
      </w:r>
    </w:p>
    <w:p>
      <w:pPr>
        <w:bidi/>
      </w:pPr>
      <w:r>
        <w:rPr>
          <w:rtl/>
          <w:cs/>
          <w:lang w:val="ar_AE" w:bidi="ar_AE"/>
        </w:rPr>
      </w:r>
      <w:r>
        <w:rPr>
          <w:rtl/>
          <w:cs/>
          <w:lang w:val="ar_AE" w:bidi="ar_AE"/>
        </w:rPr>
        <w:t>قام داود بأخذ عظام شاول ويوناثان من رجال يابيش جلعاد.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١٥–١٧</w:t>
      </w:r>
      <w:r>
        <w:rPr>
          <w:rtl/>
          <w:cs/>
          <w:lang w:val="ar_AE" w:bidi="ar_AE"/>
        </w:rPr>
      </w:r>
    </w:p>
    <w:p>
      <w:pPr>
        <w:bidi/>
      </w:pPr>
      <w:r>
        <w:rPr>
          <w:rtl/>
          <w:cs/>
          <w:lang w:val="ar_AE" w:bidi="ar_AE"/>
        </w:rPr>
      </w:r>
      <w:r>
        <w:rPr>
          <w:b/>
          <w:rtl/>
          <w:cs/>
          <w:lang w:val="ar_AE" w:bidi="ar_AE"/>
        </w:rPr>
        <w:t>كيف أنقذ أَبِيشَاي دَاوُد عندما أُنهك من التعب في المعركة؟</w:t>
      </w:r>
    </w:p>
    <w:p>
      <w:pPr>
        <w:bidi/>
      </w:pPr>
      <w:r>
        <w:rPr>
          <w:rtl/>
          <w:cs/>
          <w:lang w:val="ar_AE" w:bidi="ar_AE"/>
        </w:rPr>
      </w:r>
      <w:r>
        <w:rPr>
          <w:rtl/>
          <w:cs/>
          <w:lang w:val="ar_AE" w:bidi="ar_AE"/>
        </w:rPr>
        <w:t xml:space="preserve">عندما أُصيب داود بإعياء المعركة، أنقذه أبيشاي بقتل </w:t>
      </w:r>
      <w:r>
        <w:rPr>
          <w:rtl/>
          <w:cs/>
          <w:lang w:val="ar_AE" w:bidi="ar_AE"/>
        </w:rPr>
        <w:t>يِشْبِي بَنُوبُ</w:t>
      </w:r>
      <w:r>
        <w:rPr>
          <w:rtl/>
          <w:cs/>
          <w:lang w:val="ar_AE" w:bidi="ar_AE"/>
        </w:rPr>
        <w:t xml:space="preserve"> </w:t>
      </w:r>
      <w:r>
        <w:rPr>
          <w:rtl/>
          <w:cs/>
          <w:lang w:val="ar_AE" w:bidi="ar_AE"/>
        </w:rPr>
        <w:t xml:space="preserve">ٱلْفِلِسْطِينِيِّي </w:t>
      </w:r>
      <w:r>
        <w:rPr>
          <w:rtl/>
          <w:cs/>
          <w:lang w:val="ar_AE" w:bidi="ar_AE"/>
        </w:rPr>
        <w:t>الذي كان يخطط لقتل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١٧</w:t>
      </w:r>
      <w:r>
        <w:rPr>
          <w:rtl/>
          <w:cs/>
          <w:lang w:val="ar_AE" w:bidi="ar_AE"/>
        </w:rPr>
      </w:r>
    </w:p>
    <w:p>
      <w:pPr>
        <w:bidi/>
      </w:pPr>
      <w:r>
        <w:rPr>
          <w:rtl/>
          <w:cs/>
          <w:lang w:val="ar_AE" w:bidi="ar_AE"/>
        </w:rPr>
      </w:r>
      <w:r>
        <w:rPr>
          <w:b/>
          <w:rtl/>
          <w:cs/>
          <w:lang w:val="ar_AE" w:bidi="ar_AE"/>
        </w:rPr>
        <w:t>لماذا أصرّ رجال داود على عدم ذهابه إلى المعركة معهم مرة أخرى؟</w:t>
      </w:r>
    </w:p>
    <w:p>
      <w:pPr>
        <w:bidi/>
      </w:pPr>
      <w:r>
        <w:rPr>
          <w:rtl/>
          <w:cs/>
          <w:lang w:val="ar_AE" w:bidi="ar_AE"/>
        </w:rPr>
      </w:r>
      <w:r>
        <w:rPr>
          <w:rtl/>
          <w:cs/>
          <w:lang w:val="ar_AE" w:bidi="ar_AE"/>
        </w:rPr>
        <w:t>أصرّ رجال داود على ألا يذهب داود إلى المعركة معهم بعد الآن لأنهم كانوا يخشون أن يُطفأ سراج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٢٠–٢٢</w:t>
      </w:r>
      <w:r>
        <w:rPr>
          <w:rtl/>
          <w:cs/>
          <w:lang w:val="ar_AE" w:bidi="ar_AE"/>
        </w:rPr>
      </w:r>
    </w:p>
    <w:p>
      <w:pPr>
        <w:bidi/>
      </w:pPr>
      <w:r>
        <w:rPr>
          <w:rtl/>
          <w:cs/>
          <w:lang w:val="ar_AE" w:bidi="ar_AE"/>
        </w:rPr>
      </w:r>
      <w:r>
        <w:rPr>
          <w:b/>
          <w:rtl/>
          <w:cs/>
          <w:lang w:val="ar_AE" w:bidi="ar_AE"/>
        </w:rPr>
        <w:t>من هم بعض الأشخاص الذين قتلهم داود وجنوده في جت ومن أي نسل ينحدرون؟</w:t>
      </w:r>
    </w:p>
    <w:p>
      <w:pPr>
        <w:bidi/>
      </w:pPr>
      <w:r>
        <w:rPr>
          <w:rtl/>
          <w:cs/>
          <w:lang w:val="ar_AE" w:bidi="ar_AE"/>
        </w:rPr>
      </w:r>
      <w:r>
        <w:rPr>
          <w:rtl/>
          <w:cs/>
          <w:lang w:val="ar_AE" w:bidi="ar_AE"/>
        </w:rPr>
        <w:t>قتل داود وجنوده العديد من أحفاد الرفائيين من جت.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١–٢</w:t>
      </w:r>
      <w:r>
        <w:rPr>
          <w:rtl/>
          <w:cs/>
          <w:lang w:val="ar_AE" w:bidi="ar_AE"/>
        </w:rPr>
      </w:r>
    </w:p>
    <w:p>
      <w:pPr>
        <w:bidi/>
      </w:pPr>
      <w:r>
        <w:rPr>
          <w:rtl/>
          <w:cs/>
          <w:lang w:val="ar_AE" w:bidi="ar_AE"/>
        </w:rPr>
      </w:r>
      <w:r>
        <w:rPr>
          <w:b/>
          <w:rtl/>
          <w:cs/>
          <w:lang w:val="ar_AE" w:bidi="ar_AE"/>
        </w:rPr>
        <w:t>متى غنى داود بكلام النشيد الذي فيه أن الرب صخرته وحصنه الذي أنقذه؟</w:t>
      </w:r>
    </w:p>
    <w:p>
      <w:pPr>
        <w:bidi/>
      </w:pPr>
      <w:r>
        <w:rPr>
          <w:rtl/>
          <w:cs/>
          <w:lang w:val="ar_AE" w:bidi="ar_AE"/>
        </w:rPr>
      </w:r>
      <w:r>
        <w:rPr>
          <w:rtl/>
          <w:cs/>
          <w:lang w:val="ar_AE" w:bidi="ar_AE"/>
        </w:rPr>
        <w:t>غنى داود بهذا النشيد الذي كان فيه الرب هو صخرته في اليوم الذي أنقذه فيه الرب من يد شاول وجميع أعدائه.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٣–٤</w:t>
      </w:r>
      <w:r>
        <w:rPr>
          <w:rtl/>
          <w:cs/>
          <w:lang w:val="ar_AE" w:bidi="ar_AE"/>
        </w:rPr>
      </w:r>
    </w:p>
    <w:p>
      <w:pPr>
        <w:bidi/>
      </w:pPr>
      <w:r>
        <w:rPr>
          <w:rtl/>
          <w:cs/>
          <w:lang w:val="ar_AE" w:bidi="ar_AE"/>
        </w:rPr>
      </w:r>
      <w:r>
        <w:rPr>
          <w:b/>
          <w:rtl/>
          <w:cs/>
          <w:lang w:val="ar_AE" w:bidi="ar_AE"/>
        </w:rPr>
        <w:t>ما هو السبب الذي جعل داود يدعو الرب صخرته؟</w:t>
      </w:r>
    </w:p>
    <w:p>
      <w:pPr>
        <w:bidi/>
      </w:pPr>
      <w:r>
        <w:rPr>
          <w:rtl/>
          <w:cs/>
          <w:lang w:val="ar_AE" w:bidi="ar_AE"/>
        </w:rPr>
      </w:r>
      <w:r>
        <w:rPr>
          <w:rtl/>
          <w:cs/>
          <w:lang w:val="ar_AE" w:bidi="ar_AE"/>
        </w:rPr>
        <w:t>قال داود إن السبب الذي يجعله يدعو الرب صخرته هو أن الرب يستحق الحمد.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٥–٦</w:t>
      </w:r>
      <w:r>
        <w:rPr>
          <w:rtl/>
          <w:cs/>
          <w:lang w:val="ar_AE" w:bidi="ar_AE"/>
        </w:rPr>
      </w:r>
    </w:p>
    <w:p>
      <w:pPr>
        <w:bidi/>
      </w:pPr>
      <w:r>
        <w:rPr>
          <w:rtl/>
          <w:cs/>
          <w:lang w:val="ar_AE" w:bidi="ar_AE"/>
        </w:rPr>
      </w:r>
      <w:r>
        <w:rPr>
          <w:b/>
          <w:rtl/>
          <w:cs/>
          <w:lang w:val="ar_AE" w:bidi="ar_AE"/>
        </w:rPr>
        <w:t>كيف كان شعور داود عندما وقع في أيدي أعدائه؟</w:t>
      </w:r>
    </w:p>
    <w:p>
      <w:pPr>
        <w:bidi/>
      </w:pPr>
      <w:r>
        <w:rPr>
          <w:rtl/>
          <w:cs/>
          <w:lang w:val="ar_AE" w:bidi="ar_AE"/>
        </w:rPr>
      </w:r>
      <w:r>
        <w:rPr>
          <w:rtl/>
          <w:cs/>
          <w:lang w:val="ar_AE" w:bidi="ar_AE"/>
        </w:rPr>
        <w:t>شعر داود وكأنه محاط بأمواج الموت وبحبال الهاوية.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٧</w:t>
      </w:r>
      <w:r>
        <w:rPr>
          <w:rtl/>
          <w:cs/>
          <w:lang w:val="ar_AE" w:bidi="ar_AE"/>
        </w:rPr>
      </w:r>
    </w:p>
    <w:p>
      <w:pPr>
        <w:bidi/>
      </w:pPr>
      <w:r>
        <w:rPr>
          <w:rtl/>
          <w:cs/>
          <w:lang w:val="ar_AE" w:bidi="ar_AE"/>
        </w:rPr>
      </w:r>
      <w:r>
        <w:rPr>
          <w:b/>
          <w:rtl/>
          <w:cs/>
          <w:lang w:val="ar_AE" w:bidi="ar_AE"/>
        </w:rPr>
        <w:t>كيف تعامل داود مع ظروفه الضاغطة؟</w:t>
      </w:r>
    </w:p>
    <w:p>
      <w:pPr>
        <w:bidi/>
      </w:pPr>
      <w:r>
        <w:rPr>
          <w:rtl/>
          <w:cs/>
          <w:lang w:val="ar_AE" w:bidi="ar_AE"/>
        </w:rPr>
      </w:r>
      <w:r>
        <w:rPr>
          <w:rtl/>
          <w:cs/>
          <w:lang w:val="ar_AE" w:bidi="ar_AE"/>
        </w:rPr>
        <w:t>في ضيقته، دعا داود الرب الذي استجاب لندائه وسمع له من هيكله.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٨–٩</w:t>
      </w:r>
      <w:r>
        <w:rPr>
          <w:rtl/>
          <w:cs/>
          <w:lang w:val="ar_AE" w:bidi="ar_AE"/>
        </w:rPr>
      </w:r>
    </w:p>
    <w:p>
      <w:pPr>
        <w:bidi/>
      </w:pPr>
      <w:r>
        <w:rPr>
          <w:rtl/>
          <w:cs/>
          <w:lang w:val="ar_AE" w:bidi="ar_AE"/>
        </w:rPr>
      </w:r>
      <w:r>
        <w:rPr>
          <w:b/>
          <w:rtl/>
          <w:cs/>
          <w:lang w:val="ar_AE" w:bidi="ar_AE"/>
        </w:rPr>
        <w:t>ماذا حدث بسبب غضب الله؟</w:t>
      </w:r>
    </w:p>
    <w:p>
      <w:pPr>
        <w:bidi/>
      </w:pPr>
      <w:r>
        <w:rPr>
          <w:rtl/>
          <w:cs/>
          <w:lang w:val="ar_AE" w:bidi="ar_AE"/>
        </w:rPr>
      </w:r>
      <w:r>
        <w:rPr>
          <w:rtl/>
          <w:cs/>
          <w:lang w:val="ar_AE" w:bidi="ar_AE"/>
        </w:rPr>
        <w:t>اهتزت الأرض وارتعشت أساسات السماوات لأن الله كان غاضبًا، وخرج دخان من أنفه ونار من فمه.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١٠–١٢</w:t>
      </w:r>
      <w:r>
        <w:rPr>
          <w:rtl/>
          <w:cs/>
          <w:lang w:val="ar_AE" w:bidi="ar_AE"/>
        </w:rPr>
      </w:r>
    </w:p>
    <w:p>
      <w:pPr>
        <w:bidi/>
      </w:pPr>
      <w:r>
        <w:rPr>
          <w:rtl/>
          <w:cs/>
          <w:lang w:val="ar_AE" w:bidi="ar_AE"/>
        </w:rPr>
      </w:r>
      <w:r>
        <w:rPr>
          <w:b/>
          <w:rtl/>
          <w:cs/>
          <w:lang w:val="ar_AE" w:bidi="ar_AE"/>
        </w:rPr>
        <w:t>كيف نزل الرب من السماء؟</w:t>
      </w:r>
    </w:p>
    <w:p>
      <w:pPr>
        <w:bidi/>
      </w:pPr>
      <w:r>
        <w:rPr>
          <w:rtl/>
          <w:cs/>
          <w:lang w:val="ar_AE" w:bidi="ar_AE"/>
        </w:rPr>
      </w:r>
      <w:r>
        <w:rPr>
          <w:rtl/>
          <w:cs/>
          <w:lang w:val="ar_AE" w:bidi="ar_AE"/>
        </w:rPr>
        <w:t>ركب الرب على كَروب وطار على أجنحة الريح.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١٣–١٥</w:t>
      </w:r>
      <w:r>
        <w:rPr>
          <w:rtl/>
          <w:cs/>
          <w:lang w:val="ar_AE" w:bidi="ar_AE"/>
        </w:rPr>
      </w:r>
    </w:p>
    <w:p>
      <w:pPr>
        <w:bidi/>
      </w:pPr>
      <w:r>
        <w:rPr>
          <w:rtl/>
          <w:cs/>
          <w:lang w:val="ar_AE" w:bidi="ar_AE"/>
        </w:rPr>
      </w:r>
      <w:r>
        <w:rPr>
          <w:b/>
          <w:rtl/>
          <w:cs/>
          <w:lang w:val="ar_AE" w:bidi="ar_AE"/>
        </w:rPr>
        <w:t>كيف شتت الرب أعداءه؟</w:t>
      </w:r>
    </w:p>
    <w:p>
      <w:pPr>
        <w:bidi/>
      </w:pPr>
      <w:r>
        <w:rPr>
          <w:rtl/>
          <w:cs/>
          <w:lang w:val="ar_AE" w:bidi="ar_AE"/>
        </w:rPr>
      </w:r>
      <w:r>
        <w:rPr>
          <w:rtl/>
          <w:cs/>
          <w:lang w:val="ar_AE" w:bidi="ar_AE"/>
        </w:rPr>
        <w:t>شتت الرب أعداءه بالسهام والصواعق.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١٦</w:t>
      </w:r>
      <w:r>
        <w:rPr>
          <w:rtl/>
          <w:cs/>
          <w:lang w:val="ar_AE" w:bidi="ar_AE"/>
        </w:rPr>
      </w:r>
    </w:p>
    <w:p>
      <w:pPr>
        <w:bidi/>
      </w:pPr>
      <w:r>
        <w:rPr>
          <w:rtl/>
          <w:cs/>
          <w:lang w:val="ar_AE" w:bidi="ar_AE"/>
        </w:rPr>
      </w:r>
      <w:r>
        <w:rPr>
          <w:b/>
          <w:rtl/>
          <w:cs/>
          <w:lang w:val="ar_AE" w:bidi="ar_AE"/>
        </w:rPr>
        <w:t>كيف تم اكتشاف أسس العالم؟</w:t>
      </w:r>
    </w:p>
    <w:p>
      <w:pPr>
        <w:bidi/>
      </w:pPr>
      <w:r>
        <w:rPr>
          <w:rtl/>
          <w:cs/>
          <w:lang w:val="ar_AE" w:bidi="ar_AE"/>
        </w:rPr>
      </w:r>
      <w:r>
        <w:rPr>
          <w:rtl/>
          <w:cs/>
          <w:lang w:val="ar_AE" w:bidi="ar_AE"/>
        </w:rPr>
        <w:t xml:space="preserve">ظهرت أسس وأعماق العالم من زجر الرب، ومن نسمة ريح أنفه.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١٧–١٨</w:t>
      </w:r>
      <w:r>
        <w:rPr>
          <w:rtl/>
          <w:cs/>
          <w:lang w:val="ar_AE" w:bidi="ar_AE"/>
        </w:rPr>
      </w:r>
    </w:p>
    <w:p>
      <w:pPr>
        <w:bidi/>
      </w:pPr>
      <w:r>
        <w:rPr>
          <w:rtl/>
          <w:cs/>
          <w:lang w:val="ar_AE" w:bidi="ar_AE"/>
        </w:rPr>
      </w:r>
      <w:r>
        <w:rPr>
          <w:b/>
          <w:rtl/>
          <w:cs/>
          <w:lang w:val="ar_AE" w:bidi="ar_AE"/>
        </w:rPr>
        <w:t>كيف أنقذ الرب داود من أعدائه؟</w:t>
      </w:r>
    </w:p>
    <w:p>
      <w:pPr>
        <w:bidi/>
      </w:pPr>
      <w:r>
        <w:rPr>
          <w:rtl/>
          <w:cs/>
          <w:lang w:val="ar_AE" w:bidi="ar_AE"/>
        </w:rPr>
      </w:r>
      <w:r>
        <w:rPr>
          <w:rtl/>
          <w:cs/>
          <w:lang w:val="ar_AE" w:bidi="ar_AE"/>
        </w:rPr>
        <w:t>مد الرب يده من العلاء وأخذه من المياه الكثيرة المتدفقة.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١٩–٢١</w:t>
      </w:r>
      <w:r>
        <w:rPr>
          <w:rtl/>
          <w:cs/>
          <w:lang w:val="ar_AE" w:bidi="ar_AE"/>
        </w:rPr>
      </w:r>
    </w:p>
    <w:p>
      <w:pPr>
        <w:bidi/>
      </w:pPr>
      <w:r>
        <w:rPr>
          <w:rtl/>
          <w:cs/>
          <w:lang w:val="ar_AE" w:bidi="ar_AE"/>
        </w:rPr>
      </w:r>
      <w:r>
        <w:rPr>
          <w:b/>
          <w:rtl/>
          <w:cs/>
          <w:lang w:val="ar_AE" w:bidi="ar_AE"/>
        </w:rPr>
        <w:t>لماذا أنقذ الرب داود؟</w:t>
      </w:r>
    </w:p>
    <w:p>
      <w:pPr>
        <w:bidi/>
      </w:pPr>
      <w:r>
        <w:rPr>
          <w:rtl/>
          <w:cs/>
          <w:lang w:val="ar_AE" w:bidi="ar_AE"/>
        </w:rPr>
      </w:r>
      <w:r>
        <w:rPr>
          <w:rtl/>
          <w:cs/>
          <w:lang w:val="ar_AE" w:bidi="ar_AE"/>
        </w:rPr>
        <w:t>أنقذ الرب داود لأنه كان راضياً عنه، وقد سُرّ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٢٢–٢٣</w:t>
      </w:r>
      <w:r>
        <w:rPr>
          <w:rtl/>
          <w:cs/>
          <w:lang w:val="ar_AE" w:bidi="ar_AE"/>
        </w:rPr>
      </w:r>
    </w:p>
    <w:p>
      <w:pPr>
        <w:bidi/>
      </w:pPr>
      <w:r>
        <w:rPr>
          <w:rtl/>
          <w:cs/>
          <w:lang w:val="ar_AE" w:bidi="ar_AE"/>
        </w:rPr>
      </w:r>
      <w:r>
        <w:rPr>
          <w:b/>
          <w:rtl/>
          <w:cs/>
          <w:lang w:val="ar_AE" w:bidi="ar_AE"/>
        </w:rPr>
        <w:t>كيف حافظ داود على طرق الرب؟</w:t>
      </w:r>
    </w:p>
    <w:p>
      <w:pPr>
        <w:bidi/>
      </w:pPr>
      <w:r>
        <w:rPr>
          <w:rtl/>
          <w:cs/>
          <w:lang w:val="ar_AE" w:bidi="ar_AE"/>
        </w:rPr>
      </w:r>
      <w:r>
        <w:rPr>
          <w:rtl/>
          <w:cs/>
          <w:lang w:val="ar_AE" w:bidi="ar_AE"/>
        </w:rPr>
        <w:t>حفظ داود طرق الرب بحفظه وصاياه وأحكامه بدلاً من التصرف بشكل شرير والابتعاد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٢٤–٢٥</w:t>
      </w:r>
      <w:r>
        <w:rPr>
          <w:rtl/>
          <w:cs/>
          <w:lang w:val="ar_AE" w:bidi="ar_AE"/>
        </w:rPr>
      </w:r>
    </w:p>
    <w:p>
      <w:pPr>
        <w:bidi/>
      </w:pPr>
      <w:r>
        <w:rPr>
          <w:rtl/>
          <w:cs/>
          <w:lang w:val="ar_AE" w:bidi="ar_AE"/>
        </w:rPr>
      </w:r>
      <w:r>
        <w:rPr>
          <w:b/>
          <w:rtl/>
          <w:cs/>
          <w:lang w:val="ar_AE" w:bidi="ar_AE"/>
        </w:rPr>
        <w:t>ماذا كانت نتيجة أن داود حافظ على نفسه بعيدًا عن الخطية؟</w:t>
      </w:r>
    </w:p>
    <w:p>
      <w:pPr>
        <w:bidi/>
      </w:pPr>
      <w:r>
        <w:rPr>
          <w:rtl/>
          <w:cs/>
          <w:lang w:val="ar_AE" w:bidi="ar_AE"/>
        </w:rPr>
      </w:r>
      <w:r>
        <w:rPr>
          <w:rtl/>
          <w:cs/>
          <w:lang w:val="ar_AE" w:bidi="ar_AE"/>
        </w:rPr>
        <w:t>رد الرب لدواد بره لأنه حفظ نفسه من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٢٨–٢٩</w:t>
      </w:r>
      <w:r>
        <w:rPr>
          <w:rtl/>
          <w:cs/>
          <w:lang w:val="ar_AE" w:bidi="ar_AE"/>
        </w:rPr>
      </w:r>
    </w:p>
    <w:p>
      <w:pPr>
        <w:bidi/>
      </w:pPr>
      <w:r>
        <w:rPr>
          <w:rtl/>
          <w:cs/>
          <w:lang w:val="ar_AE" w:bidi="ar_AE"/>
        </w:rPr>
      </w:r>
      <w:r>
        <w:rPr>
          <w:b/>
          <w:rtl/>
          <w:cs/>
          <w:lang w:val="ar_AE" w:bidi="ar_AE"/>
        </w:rPr>
        <w:t>كيف يتعامل الرب مع المترفعين؟</w:t>
      </w:r>
    </w:p>
    <w:p>
      <w:pPr>
        <w:bidi/>
      </w:pPr>
      <w:r>
        <w:rPr>
          <w:rtl/>
          <w:cs/>
          <w:lang w:val="ar_AE" w:bidi="ar_AE"/>
        </w:rPr>
      </w:r>
      <w:r>
        <w:rPr>
          <w:rtl/>
          <w:cs/>
          <w:lang w:val="ar_AE" w:bidi="ar_AE"/>
        </w:rPr>
        <w:t>الرب يضع المتكبرين.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٣٠:٢٢–٣١</w:t>
      </w:r>
      <w:r>
        <w:rPr>
          <w:rtl/>
          <w:cs/>
          <w:lang w:val="ar_AE" w:bidi="ar_AE"/>
        </w:rPr>
      </w:r>
    </w:p>
    <w:p>
      <w:pPr>
        <w:bidi/>
      </w:pPr>
      <w:r>
        <w:rPr>
          <w:rtl/>
          <w:cs/>
          <w:lang w:val="ar_AE" w:bidi="ar_AE"/>
        </w:rPr>
      </w:r>
      <w:r>
        <w:rPr>
          <w:b/>
          <w:rtl/>
          <w:cs/>
          <w:lang w:val="ar_AE" w:bidi="ar_AE"/>
        </w:rPr>
        <w:t>ماذا يكون الرب لكل من يلجأ إليه؟</w:t>
      </w:r>
    </w:p>
    <w:p>
      <w:pPr>
        <w:bidi/>
      </w:pPr>
      <w:r>
        <w:rPr>
          <w:rtl/>
          <w:cs/>
          <w:lang w:val="ar_AE" w:bidi="ar_AE"/>
        </w:rPr>
      </w:r>
      <w:r>
        <w:rPr>
          <w:rtl/>
          <w:cs/>
          <w:lang w:val="ar_AE" w:bidi="ar_AE"/>
        </w:rPr>
        <w:t>الرب هو ترس لكل من يحتمي به ويلجأ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٣٢–٣٣</w:t>
      </w:r>
      <w:r>
        <w:rPr>
          <w:rtl/>
          <w:cs/>
          <w:lang w:val="ar_AE" w:bidi="ar_AE"/>
        </w:rPr>
      </w:r>
    </w:p>
    <w:p>
      <w:pPr>
        <w:bidi/>
      </w:pPr>
      <w:r>
        <w:rPr>
          <w:rtl/>
          <w:cs/>
          <w:lang w:val="ar_AE" w:bidi="ar_AE"/>
        </w:rPr>
      </w:r>
      <w:r>
        <w:rPr>
          <w:b/>
          <w:rtl/>
          <w:cs/>
          <w:lang w:val="ar_AE" w:bidi="ar_AE"/>
        </w:rPr>
        <w:t>لماذا اعتبر داود الرب ملجأ له؟</w:t>
      </w:r>
    </w:p>
    <w:p>
      <w:pPr>
        <w:bidi/>
      </w:pPr>
      <w:r>
        <w:rPr>
          <w:rtl/>
          <w:cs/>
          <w:lang w:val="ar_AE" w:bidi="ar_AE"/>
        </w:rPr>
      </w:r>
      <w:r>
        <w:rPr>
          <w:rtl/>
          <w:cs/>
          <w:lang w:val="ar_AE" w:bidi="ar_AE"/>
        </w:rPr>
        <w:t>اعتبر داود الرب ملجأه لأنه كان صخرته وقاد شعباً بلا لوم في طريقه.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٣٦–٣٧</w:t>
      </w:r>
      <w:r>
        <w:rPr>
          <w:rtl/>
          <w:cs/>
          <w:lang w:val="ar_AE" w:bidi="ar_AE"/>
        </w:rPr>
      </w:r>
    </w:p>
    <w:p>
      <w:pPr>
        <w:bidi/>
      </w:pPr>
      <w:r>
        <w:rPr>
          <w:rtl/>
          <w:cs/>
          <w:lang w:val="ar_AE" w:bidi="ar_AE"/>
        </w:rPr>
      </w:r>
      <w:r>
        <w:rPr>
          <w:b/>
          <w:rtl/>
          <w:cs/>
          <w:lang w:val="ar_AE" w:bidi="ar_AE"/>
        </w:rPr>
        <w:t>لماذا لم تتعثر خطوات داود؟</w:t>
      </w:r>
    </w:p>
    <w:p>
      <w:pPr>
        <w:bidi/>
      </w:pPr>
      <w:r>
        <w:rPr>
          <w:rtl/>
          <w:cs/>
          <w:lang w:val="ar_AE" w:bidi="ar_AE"/>
        </w:rPr>
      </w:r>
      <w:r>
        <w:rPr>
          <w:rtl/>
          <w:cs/>
          <w:lang w:val="ar_AE" w:bidi="ar_AE"/>
        </w:rPr>
        <w:t>لم تزل قدما داود لأن الرب كان ترس خلاصه وقد جعل مكانا واسعاً لرجليه.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٤٢–٤٣</w:t>
      </w:r>
      <w:r>
        <w:rPr>
          <w:rtl/>
          <w:cs/>
          <w:lang w:val="ar_AE" w:bidi="ar_AE"/>
        </w:rPr>
      </w:r>
    </w:p>
    <w:p>
      <w:pPr>
        <w:bidi/>
      </w:pPr>
      <w:r>
        <w:rPr>
          <w:rtl/>
          <w:cs/>
          <w:lang w:val="ar_AE" w:bidi="ar_AE"/>
        </w:rPr>
      </w:r>
      <w:r>
        <w:rPr>
          <w:b/>
          <w:rtl/>
          <w:cs/>
          <w:lang w:val="ar_AE" w:bidi="ar_AE"/>
        </w:rPr>
        <w:t>كيف تعامل داود مع أعدائه عندما صرخوا إلى الرب طلبًا للمساعدة؟</w:t>
      </w:r>
    </w:p>
    <w:p>
      <w:pPr>
        <w:bidi/>
      </w:pPr>
      <w:r>
        <w:rPr>
          <w:rtl/>
          <w:cs/>
          <w:lang w:val="ar_AE" w:bidi="ar_AE"/>
        </w:rPr>
      </w:r>
      <w:r>
        <w:rPr>
          <w:rtl/>
          <w:cs/>
          <w:lang w:val="ar_AE" w:bidi="ar_AE"/>
        </w:rPr>
        <w:t>بعد أن صرخ أعداء داود إلى الرب طلبًا للمساعدة، قام داود بسحقهم كغبار الأرض، وداسهم مثل طين الأسواق.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٤٤–٤٦</w:t>
      </w:r>
      <w:r>
        <w:rPr>
          <w:rtl/>
          <w:cs/>
          <w:lang w:val="ar_AE" w:bidi="ar_AE"/>
        </w:rPr>
      </w:r>
    </w:p>
    <w:p>
      <w:pPr>
        <w:bidi/>
      </w:pPr>
      <w:r>
        <w:rPr>
          <w:rtl/>
          <w:cs/>
          <w:lang w:val="ar_AE" w:bidi="ar_AE"/>
        </w:rPr>
      </w:r>
      <w:r>
        <w:rPr>
          <w:b/>
          <w:rtl/>
          <w:cs/>
          <w:lang w:val="ar_AE" w:bidi="ar_AE"/>
        </w:rPr>
        <w:t>ماذا فعل الرب لداود؟</w:t>
      </w:r>
    </w:p>
    <w:p>
      <w:pPr>
        <w:bidi/>
      </w:pPr>
      <w:r>
        <w:rPr>
          <w:rtl/>
          <w:cs/>
          <w:lang w:val="ar_AE" w:bidi="ar_AE"/>
        </w:rPr>
      </w:r>
      <w:r>
        <w:rPr>
          <w:rtl/>
          <w:cs/>
          <w:lang w:val="ar_AE" w:bidi="ar_AE"/>
        </w:rPr>
        <w:t>أنقذ الرب داود من مخاصمات شعبه وجعله رأسًا للأمم.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٤٧–٤٩</w:t>
      </w:r>
      <w:r>
        <w:rPr>
          <w:rtl/>
          <w:cs/>
          <w:lang w:val="ar_AE" w:bidi="ar_AE"/>
        </w:rPr>
      </w:r>
    </w:p>
    <w:p>
      <w:pPr>
        <w:bidi/>
      </w:pPr>
      <w:r>
        <w:rPr>
          <w:rtl/>
          <w:cs/>
          <w:lang w:val="ar_AE" w:bidi="ar_AE"/>
        </w:rPr>
      </w:r>
      <w:r>
        <w:rPr>
          <w:b/>
          <w:rtl/>
          <w:cs/>
          <w:lang w:val="ar_AE" w:bidi="ar_AE"/>
        </w:rPr>
        <w:t>ماذا فعل الرب من أجل داود؟</w:t>
      </w:r>
    </w:p>
    <w:p>
      <w:pPr>
        <w:bidi/>
      </w:pPr>
      <w:r>
        <w:rPr>
          <w:rtl/>
          <w:cs/>
          <w:lang w:val="ar_AE" w:bidi="ar_AE"/>
        </w:rPr>
      </w:r>
      <w:r>
        <w:rPr>
          <w:rtl/>
          <w:cs/>
          <w:lang w:val="ar_AE" w:bidi="ar_AE"/>
        </w:rPr>
        <w:t>قام الرب بالانتقام لداود وخلصّه من أعدائه.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٢٢: ٥٠–٥١</w:t>
      </w:r>
      <w:r>
        <w:rPr>
          <w:rtl/>
          <w:cs/>
          <w:lang w:val="ar_AE" w:bidi="ar_AE"/>
        </w:rPr>
      </w:r>
    </w:p>
    <w:p>
      <w:pPr>
        <w:bidi/>
      </w:pPr>
      <w:r>
        <w:rPr>
          <w:rtl/>
          <w:cs/>
          <w:lang w:val="ar_AE" w:bidi="ar_AE"/>
        </w:rPr>
      </w:r>
      <w:r>
        <w:rPr>
          <w:b/>
          <w:rtl/>
          <w:cs/>
          <w:lang w:val="ar_AE" w:bidi="ar_AE"/>
        </w:rPr>
        <w:t>لماذا غنى داود تسابيح لاسم الرب؟</w:t>
      </w:r>
    </w:p>
    <w:p>
      <w:pPr>
        <w:bidi/>
      </w:pPr>
      <w:r>
        <w:rPr>
          <w:rtl/>
          <w:cs/>
          <w:lang w:val="ar_AE" w:bidi="ar_AE"/>
        </w:rPr>
      </w:r>
      <w:r>
        <w:rPr>
          <w:rtl/>
          <w:cs/>
          <w:lang w:val="ar_AE" w:bidi="ar_AE"/>
        </w:rPr>
        <w:t>غنّى داود تسابيح لاسم الرب لأنه منحه غلبة عظيمة على أعداءه وأظهر له أمانته في عهده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١–٢</w:t>
      </w:r>
      <w:r>
        <w:rPr>
          <w:rtl/>
          <w:cs/>
          <w:lang w:val="ar_AE" w:bidi="ar_AE"/>
        </w:rPr>
      </w:r>
    </w:p>
    <w:p>
      <w:pPr>
        <w:bidi/>
      </w:pPr>
      <w:r>
        <w:rPr>
          <w:rtl/>
          <w:cs/>
          <w:lang w:val="ar_AE" w:bidi="ar_AE"/>
        </w:rPr>
      </w:r>
      <w:r>
        <w:rPr>
          <w:b/>
          <w:rtl/>
          <w:cs/>
          <w:lang w:val="ar_AE" w:bidi="ar_AE"/>
        </w:rPr>
        <w:t>بماذا كان داود معروفًا؟</w:t>
      </w:r>
    </w:p>
    <w:p>
      <w:pPr>
        <w:bidi/>
      </w:pPr>
      <w:r>
        <w:rPr>
          <w:rtl/>
          <w:cs/>
          <w:lang w:val="ar_AE" w:bidi="ar_AE"/>
        </w:rPr>
      </w:r>
      <w:r>
        <w:rPr>
          <w:rtl/>
          <w:cs/>
          <w:lang w:val="ar_AE" w:bidi="ar_AE"/>
        </w:rPr>
        <w:t>كان داود هو الرجل الذي كان مُكرّمًا للغاية وممسوحًا من قبل إله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٣–٤</w:t>
      </w:r>
      <w:r>
        <w:rPr>
          <w:rtl/>
          <w:cs/>
          <w:lang w:val="ar_AE" w:bidi="ar_AE"/>
        </w:rPr>
      </w:r>
    </w:p>
    <w:p>
      <w:pPr>
        <w:bidi/>
      </w:pPr>
      <w:r>
        <w:rPr>
          <w:rtl/>
          <w:cs/>
          <w:lang w:val="ar_AE" w:bidi="ar_AE"/>
        </w:rPr>
      </w:r>
      <w:r>
        <w:rPr>
          <w:b/>
          <w:rtl/>
          <w:cs/>
          <w:lang w:val="ar_AE" w:bidi="ar_AE"/>
        </w:rPr>
        <w:t>ماذا قال الله لإسرائيل وداود؟</w:t>
      </w:r>
    </w:p>
    <w:p>
      <w:pPr>
        <w:bidi/>
      </w:pPr>
      <w:r>
        <w:rPr>
          <w:rtl/>
          <w:cs/>
          <w:lang w:val="ar_AE" w:bidi="ar_AE"/>
        </w:rPr>
      </w:r>
      <w:r>
        <w:rPr>
          <w:rtl/>
          <w:cs/>
          <w:lang w:val="ar_AE" w:bidi="ar_AE"/>
        </w:rPr>
        <w:t>قال الله لإسرائيل إن من يتسلط ويحكم بتقوى الله سيكون مثل نور الصباح عند شروق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٦–٧</w:t>
      </w:r>
      <w:r>
        <w:rPr>
          <w:rtl/>
          <w:cs/>
          <w:lang w:val="ar_AE" w:bidi="ar_AE"/>
        </w:rPr>
      </w:r>
    </w:p>
    <w:p>
      <w:pPr>
        <w:bidi/>
      </w:pPr>
      <w:r>
        <w:rPr>
          <w:rtl/>
          <w:cs/>
          <w:lang w:val="ar_AE" w:bidi="ar_AE"/>
        </w:rPr>
      </w:r>
      <w:r>
        <w:rPr>
          <w:b/>
          <w:rtl/>
          <w:cs/>
          <w:lang w:val="ar_AE" w:bidi="ar_AE"/>
        </w:rPr>
        <w:t>لماذا سيكون بني بليعال جميعهم مثل الأشواك التي تُطرح بعيدًا؟</w:t>
      </w:r>
    </w:p>
    <w:p>
      <w:pPr>
        <w:bidi/>
      </w:pPr>
      <w:r>
        <w:rPr>
          <w:rtl/>
          <w:cs/>
          <w:lang w:val="ar_AE" w:bidi="ar_AE"/>
        </w:rPr>
      </w:r>
      <w:r>
        <w:rPr>
          <w:rtl/>
          <w:cs/>
          <w:lang w:val="ar_AE" w:bidi="ar_AE"/>
        </w:rPr>
        <w:t>سيكون بني بليعال مثل الأشواك التي تُرمى بعيدًا لأنه لا يمكن جمعها باليد.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٩–١٠</w:t>
      </w:r>
      <w:r>
        <w:rPr>
          <w:rtl/>
          <w:cs/>
          <w:lang w:val="ar_AE" w:bidi="ar_AE"/>
        </w:rPr>
      </w:r>
    </w:p>
    <w:p>
      <w:pPr>
        <w:bidi/>
      </w:pPr>
      <w:r>
        <w:rPr>
          <w:rtl/>
          <w:cs/>
          <w:lang w:val="ar_AE" w:bidi="ar_AE"/>
        </w:rPr>
      </w:r>
      <w:r>
        <w:rPr>
          <w:b/>
          <w:rtl/>
          <w:cs/>
          <w:lang w:val="ar_AE" w:bidi="ar_AE"/>
        </w:rPr>
        <w:t>كيف تحدى أَلِعَازَار الفلسطينيين عندما تجمعوا للمعركة؟</w:t>
      </w:r>
    </w:p>
    <w:p>
      <w:pPr>
        <w:bidi/>
      </w:pPr>
      <w:r>
        <w:rPr>
          <w:rtl/>
          <w:cs/>
          <w:lang w:val="ar_AE" w:bidi="ar_AE"/>
        </w:rPr>
      </w:r>
      <w:r>
        <w:rPr>
          <w:rtl/>
          <w:cs/>
          <w:lang w:val="ar_AE" w:bidi="ar_AE"/>
        </w:rPr>
        <w:t>قاتل أَلِعَازَار الفلسطينيين حتى كَلّت يده، وأصبح يكافح للإمساك بالسيف.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١١–١٢</w:t>
      </w:r>
      <w:r>
        <w:rPr>
          <w:rtl/>
          <w:cs/>
          <w:lang w:val="ar_AE" w:bidi="ar_AE"/>
        </w:rPr>
      </w:r>
    </w:p>
    <w:p>
      <w:pPr>
        <w:bidi/>
      </w:pPr>
      <w:r>
        <w:rPr>
          <w:rtl/>
          <w:cs/>
          <w:lang w:val="ar_AE" w:bidi="ar_AE"/>
        </w:rPr>
      </w:r>
      <w:r>
        <w:rPr>
          <w:b/>
          <w:rtl/>
          <w:cs/>
          <w:lang w:val="ar_AE" w:bidi="ar_AE"/>
        </w:rPr>
        <w:t>ما هو موقف شَمَّة تجاه الفلسطينيين؟</w:t>
      </w:r>
    </w:p>
    <w:p>
      <w:pPr>
        <w:bidi/>
      </w:pPr>
      <w:r>
        <w:rPr>
          <w:rtl/>
          <w:cs/>
          <w:lang w:val="ar_AE" w:bidi="ar_AE"/>
        </w:rPr>
      </w:r>
      <w:r>
        <w:rPr>
          <w:rtl/>
          <w:cs/>
          <w:lang w:val="ar_AE" w:bidi="ar_AE"/>
        </w:rPr>
        <w:t>وقف شَمَّة في وسط حقل العدس وحامى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١٥–١٦</w:t>
      </w:r>
      <w:r>
        <w:rPr>
          <w:rtl/>
          <w:cs/>
          <w:lang w:val="ar_AE" w:bidi="ar_AE"/>
        </w:rPr>
      </w:r>
    </w:p>
    <w:p>
      <w:pPr>
        <w:bidi/>
      </w:pPr>
      <w:r>
        <w:rPr>
          <w:rtl/>
          <w:cs/>
          <w:lang w:val="ar_AE" w:bidi="ar_AE"/>
        </w:rPr>
      </w:r>
      <w:r>
        <w:rPr>
          <w:b/>
          <w:rtl/>
          <w:cs/>
          <w:lang w:val="ar_AE" w:bidi="ar_AE"/>
        </w:rPr>
        <w:t>ماذا فعل الأبطال الثلاثة عندما علموا أن دَاوُدَ يحتاج إلى ماء من بئر بيت لحم؟</w:t>
      </w:r>
    </w:p>
    <w:p>
      <w:pPr>
        <w:bidi/>
      </w:pPr>
      <w:r>
        <w:rPr>
          <w:rtl/>
          <w:cs/>
          <w:lang w:val="ar_AE" w:bidi="ar_AE"/>
        </w:rPr>
      </w:r>
      <w:r>
        <w:rPr>
          <w:rtl/>
          <w:cs/>
          <w:lang w:val="ar_AE" w:bidi="ar_AE"/>
        </w:rPr>
        <w:t>اقتحم الثلاثة الأبطال جيش الفلسطينيين، وجلبوا الماء من بئر بيت لحم إلى داود.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١٦–١٧</w:t>
      </w:r>
      <w:r>
        <w:rPr>
          <w:rtl/>
          <w:cs/>
          <w:lang w:val="ar_AE" w:bidi="ar_AE"/>
        </w:rPr>
      </w:r>
    </w:p>
    <w:p>
      <w:pPr>
        <w:bidi/>
      </w:pPr>
      <w:r>
        <w:rPr>
          <w:rtl/>
          <w:cs/>
          <w:lang w:val="ar_AE" w:bidi="ar_AE"/>
        </w:rPr>
      </w:r>
      <w:r>
        <w:rPr>
          <w:b/>
          <w:rtl/>
          <w:cs/>
          <w:lang w:val="ar_AE" w:bidi="ar_AE"/>
        </w:rPr>
        <w:t>لماذا رفض داود شرب الماء من بئر بيت لحم؟</w:t>
      </w:r>
    </w:p>
    <w:p>
      <w:pPr>
        <w:bidi/>
      </w:pPr>
      <w:r>
        <w:rPr>
          <w:rtl/>
          <w:cs/>
          <w:lang w:val="ar_AE" w:bidi="ar_AE"/>
        </w:rPr>
      </w:r>
      <w:r>
        <w:rPr>
          <w:rtl/>
          <w:cs/>
          <w:lang w:val="ar_AE" w:bidi="ar_AE"/>
        </w:rPr>
        <w:t>رفض داود شرب الماء من بئر بيت لحم لأن الرجال خاطروا بحياتهم من أجله، وبدلاً من ذلك سكبه كتقدمة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١٨–١٩</w:t>
      </w:r>
      <w:r>
        <w:rPr>
          <w:rtl/>
          <w:cs/>
          <w:lang w:val="ar_AE" w:bidi="ar_AE"/>
        </w:rPr>
      </w:r>
    </w:p>
    <w:p>
      <w:pPr>
        <w:bidi/>
      </w:pPr>
      <w:r>
        <w:rPr>
          <w:rtl/>
          <w:cs/>
          <w:lang w:val="ar_AE" w:bidi="ar_AE"/>
        </w:rPr>
      </w:r>
      <w:r>
        <w:rPr>
          <w:b/>
          <w:rtl/>
          <w:cs/>
          <w:lang w:val="ar_AE" w:bidi="ar_AE"/>
        </w:rPr>
        <w:t>بماذا كان أَبِيشَاي مشهورًا؟</w:t>
      </w:r>
    </w:p>
    <w:p>
      <w:pPr>
        <w:bidi/>
      </w:pPr>
      <w:r>
        <w:rPr>
          <w:rtl/>
          <w:cs/>
          <w:lang w:val="ar_AE" w:bidi="ar_AE"/>
        </w:rPr>
      </w:r>
      <w:r>
        <w:rPr>
          <w:rtl/>
          <w:cs/>
          <w:lang w:val="ar_AE" w:bidi="ar_AE"/>
        </w:rPr>
        <w:t>كان أَبِيشَايَ قائدًا على الجنود الثلاثة، وفي إحدى المرات قتل ثلاثمائة رجل برمحه.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٢١</w:t>
      </w:r>
      <w:r>
        <w:rPr>
          <w:rtl/>
          <w:cs/>
          <w:lang w:val="ar_AE" w:bidi="ar_AE"/>
        </w:rPr>
      </w:r>
    </w:p>
    <w:p>
      <w:pPr>
        <w:bidi/>
      </w:pPr>
      <w:r>
        <w:rPr>
          <w:rtl/>
          <w:cs/>
          <w:lang w:val="ar_AE" w:bidi="ar_AE"/>
        </w:rPr>
      </w:r>
      <w:r>
        <w:rPr>
          <w:b/>
          <w:rtl/>
          <w:cs/>
          <w:lang w:val="ar_AE" w:bidi="ar_AE"/>
        </w:rPr>
        <w:t>كيف قتل بَنَايَا مصريًا ضخمًا جدًا؟</w:t>
      </w:r>
    </w:p>
    <w:p>
      <w:pPr>
        <w:bidi/>
      </w:pPr>
      <w:r>
        <w:rPr>
          <w:rtl/>
          <w:cs/>
          <w:lang w:val="ar_AE" w:bidi="ar_AE"/>
        </w:rPr>
      </w:r>
      <w:r>
        <w:rPr>
          <w:rtl/>
          <w:cs/>
          <w:lang w:val="ar_AE" w:bidi="ar_AE"/>
        </w:rPr>
        <w:t>بَنَايَا، الذي كان يحمل عصا فقط، واجه الرجل المصري الضخم الذي كان يحمل رمحًا. ونجح بَنَايَا في انتزاع الرمح من يد المصري وقتله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١–٢</w:t>
      </w:r>
      <w:r>
        <w:rPr>
          <w:rtl/>
          <w:cs/>
          <w:lang w:val="ar_AE" w:bidi="ar_AE"/>
        </w:rPr>
      </w:r>
    </w:p>
    <w:p>
      <w:pPr>
        <w:bidi/>
      </w:pPr>
      <w:r>
        <w:rPr>
          <w:rtl/>
          <w:cs/>
          <w:lang w:val="ar_AE" w:bidi="ar_AE"/>
        </w:rPr>
      </w:r>
      <w:r>
        <w:rPr>
          <w:b/>
          <w:rtl/>
          <w:cs/>
          <w:lang w:val="ar_AE" w:bidi="ar_AE"/>
        </w:rPr>
        <w:t>ماذا طلب داود من يوآب أن يفعل؟</w:t>
      </w:r>
    </w:p>
    <w:p>
      <w:pPr>
        <w:bidi/>
      </w:pPr>
      <w:r>
        <w:rPr>
          <w:rtl/>
          <w:cs/>
          <w:lang w:val="ar_AE" w:bidi="ar_AE"/>
        </w:rPr>
      </w:r>
      <w:r>
        <w:rPr>
          <w:rtl/>
          <w:cs/>
          <w:lang w:val="ar_AE" w:bidi="ar_AE"/>
        </w:rPr>
        <w:t>طلب داود من يوآب أن يقوم بإحصاء الناس في جميع أسباط إسرائيل لتحديد العدد الإجمالي للرجال المؤهلين للقتال.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٣–٤</w:t>
      </w:r>
      <w:r>
        <w:rPr>
          <w:rtl/>
          <w:cs/>
          <w:lang w:val="ar_AE" w:bidi="ar_AE"/>
        </w:rPr>
      </w:r>
    </w:p>
    <w:p>
      <w:pPr>
        <w:bidi/>
      </w:pPr>
      <w:r>
        <w:rPr>
          <w:rtl/>
          <w:cs/>
          <w:lang w:val="ar_AE" w:bidi="ar_AE"/>
        </w:rPr>
      </w:r>
      <w:r>
        <w:rPr>
          <w:b/>
          <w:rtl/>
          <w:cs/>
          <w:lang w:val="ar_AE" w:bidi="ar_AE"/>
        </w:rPr>
        <w:t>لماذا كان يوآب مترددًا في تنفيذ طلب دَاود؟</w:t>
      </w:r>
    </w:p>
    <w:p>
      <w:pPr>
        <w:bidi/>
      </w:pPr>
      <w:r>
        <w:rPr>
          <w:rtl/>
          <w:cs/>
          <w:lang w:val="ar_AE" w:bidi="ar_AE"/>
        </w:rPr>
      </w:r>
      <w:r>
        <w:rPr>
          <w:rtl/>
          <w:cs/>
          <w:lang w:val="ar_AE" w:bidi="ar_AE"/>
        </w:rPr>
        <w:t>كان يوآب مترددًا في طاعة داود لأنه لم يفهم سبب رغبة سيده الملك في القيام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٨</w:t>
      </w:r>
      <w:r>
        <w:rPr>
          <w:rtl/>
          <w:cs/>
          <w:lang w:val="ar_AE" w:bidi="ar_AE"/>
        </w:rPr>
      </w:r>
    </w:p>
    <w:p>
      <w:pPr>
        <w:bidi/>
      </w:pPr>
      <w:r>
        <w:rPr>
          <w:rtl/>
          <w:cs/>
          <w:lang w:val="ar_AE" w:bidi="ar_AE"/>
        </w:rPr>
      </w:r>
      <w:r>
        <w:rPr>
          <w:b/>
          <w:rtl/>
          <w:cs/>
          <w:lang w:val="ar_AE" w:bidi="ar_AE"/>
        </w:rPr>
        <w:t>كم من الوقت استغرق يوآب للتجول في جميع أنحاء الأرض والعودة إلى أورشليم؟</w:t>
      </w:r>
    </w:p>
    <w:p>
      <w:pPr>
        <w:bidi/>
      </w:pPr>
      <w:r>
        <w:rPr>
          <w:rtl/>
          <w:cs/>
          <w:lang w:val="ar_AE" w:bidi="ar_AE"/>
        </w:rPr>
      </w:r>
      <w:r>
        <w:rPr>
          <w:rtl/>
          <w:cs/>
          <w:lang w:val="ar_AE" w:bidi="ar_AE"/>
        </w:rPr>
        <w:t>استغرق يوآب تسعة أشهر وعشرين يومًا للتجوال في جميع أنحاء الأرض والعودة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٩</w:t>
      </w:r>
      <w:r>
        <w:rPr>
          <w:rtl/>
          <w:cs/>
          <w:lang w:val="ar_AE" w:bidi="ar_AE"/>
        </w:rPr>
      </w:r>
    </w:p>
    <w:p>
      <w:pPr>
        <w:bidi/>
      </w:pPr>
      <w:r>
        <w:rPr>
          <w:rtl/>
          <w:cs/>
          <w:lang w:val="ar_AE" w:bidi="ar_AE"/>
        </w:rPr>
      </w:r>
      <w:r>
        <w:rPr>
          <w:b/>
          <w:rtl/>
          <w:cs/>
          <w:lang w:val="ar_AE" w:bidi="ar_AE"/>
        </w:rPr>
        <w:t>كم عدد رجال الحرب الذين أحصاهم يوآب؟</w:t>
      </w:r>
    </w:p>
    <w:p>
      <w:pPr>
        <w:bidi/>
      </w:pPr>
      <w:r>
        <w:rPr>
          <w:rtl/>
          <w:cs/>
          <w:lang w:val="ar_AE" w:bidi="ar_AE"/>
        </w:rPr>
      </w:r>
      <w:r>
        <w:rPr>
          <w:rtl/>
          <w:cs/>
          <w:lang w:val="ar_AE" w:bidi="ar_AE"/>
        </w:rPr>
        <w:t xml:space="preserve">قام يوآب بإحصاء </w:t>
      </w:r>
      <w:r>
        <w:rPr>
          <w:rtl/>
          <w:cs/>
          <w:lang w:val="ar_AE" w:bidi="ar_AE"/>
        </w:rPr>
        <w:t>ثَمَان مِئَة أَلْف رَجُل ذِي بَأْس مُسْتَلّ ٱلسَّيْف</w:t>
      </w:r>
      <w:r>
        <w:rPr>
          <w:rtl/>
          <w:cs/>
          <w:lang w:val="ar_AE" w:bidi="ar_AE"/>
        </w:rPr>
        <w:t xml:space="preserve"> في إِسْرَائِيل، وَرِجَال يَهُوذَا خَمْس مِئَة أَلْف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١٠</w:t>
      </w:r>
      <w:r>
        <w:rPr>
          <w:rtl/>
          <w:cs/>
          <w:lang w:val="ar_AE" w:bidi="ar_AE"/>
        </w:rPr>
      </w:r>
    </w:p>
    <w:p>
      <w:pPr>
        <w:bidi/>
      </w:pPr>
      <w:r>
        <w:rPr>
          <w:rtl/>
          <w:cs/>
          <w:lang w:val="ar_AE" w:bidi="ar_AE"/>
        </w:rPr>
      </w:r>
      <w:r>
        <w:rPr>
          <w:b/>
          <w:rtl/>
          <w:cs/>
          <w:lang w:val="ar_AE" w:bidi="ar_AE"/>
        </w:rPr>
        <w:t>لماذا شعر داود بالندم بعدما أحصى يوآب الرجال؟</w:t>
      </w:r>
    </w:p>
    <w:p>
      <w:pPr>
        <w:bidi/>
      </w:pPr>
      <w:r>
        <w:rPr>
          <w:rtl/>
          <w:cs/>
          <w:lang w:val="ar_AE" w:bidi="ar_AE"/>
        </w:rPr>
      </w:r>
      <w:r>
        <w:rPr>
          <w:rtl/>
          <w:cs/>
          <w:lang w:val="ar_AE" w:bidi="ar_AE"/>
        </w:rPr>
        <w:t>لقد ضرب داود قلبه لأنه أدرك أنه تصرف بحماقة شديدة وارتكب خطية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١١–١٢</w:t>
      </w:r>
      <w:r>
        <w:rPr>
          <w:rtl/>
          <w:cs/>
          <w:lang w:val="ar_AE" w:bidi="ar_AE"/>
        </w:rPr>
      </w:r>
    </w:p>
    <w:p>
      <w:pPr>
        <w:bidi/>
      </w:pPr>
      <w:r>
        <w:rPr>
          <w:rtl/>
          <w:cs/>
          <w:lang w:val="ar_AE" w:bidi="ar_AE"/>
        </w:rPr>
      </w:r>
      <w:r>
        <w:rPr>
          <w:b/>
          <w:rtl/>
          <w:cs/>
          <w:lang w:val="ar_AE" w:bidi="ar_AE"/>
        </w:rPr>
        <w:t>ما الرسالة التي نقلها الرب إلى داود بواسطة نبيه؟</w:t>
      </w:r>
    </w:p>
    <w:p>
      <w:pPr>
        <w:bidi/>
      </w:pPr>
      <w:r>
        <w:rPr>
          <w:rtl/>
          <w:cs/>
          <w:lang w:val="ar_AE" w:bidi="ar_AE"/>
        </w:rPr>
      </w:r>
      <w:r>
        <w:rPr>
          <w:rtl/>
          <w:cs/>
          <w:lang w:val="ar_AE" w:bidi="ar_AE"/>
        </w:rPr>
        <w:t>قال الرب لداود أن عليه أن يختار واحدا من ثلاثة خيارات.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١٣</w:t>
      </w:r>
      <w:r>
        <w:rPr>
          <w:rtl/>
          <w:cs/>
          <w:lang w:val="ar_AE" w:bidi="ar_AE"/>
        </w:rPr>
      </w:r>
    </w:p>
    <w:p>
      <w:pPr>
        <w:bidi/>
      </w:pPr>
      <w:r>
        <w:rPr>
          <w:rtl/>
          <w:cs/>
          <w:lang w:val="ar_AE" w:bidi="ar_AE"/>
        </w:rPr>
      </w:r>
      <w:r>
        <w:rPr>
          <w:b/>
          <w:rtl/>
          <w:cs/>
          <w:lang w:val="ar_AE" w:bidi="ar_AE"/>
        </w:rPr>
        <w:t>ما هي الخيارات الثلاثة التي أعطاها الرب لداود من خلال نبيه جاد؟</w:t>
      </w:r>
    </w:p>
    <w:p>
      <w:pPr>
        <w:bidi/>
      </w:pPr>
      <w:r>
        <w:rPr>
          <w:rtl/>
          <w:cs/>
          <w:lang w:val="ar_AE" w:bidi="ar_AE"/>
        </w:rPr>
      </w:r>
      <w:r>
        <w:rPr>
          <w:rtl/>
          <w:cs/>
          <w:lang w:val="ar_AE" w:bidi="ar_AE"/>
        </w:rPr>
        <w:t>سأل الرب داود إذا كان يفضل ثلاث سنوات من المجاعة، أو الهروب لمدة ثلاثة أشهر من أعدائه وهم يلاحقونه، أو ثلاثة أيام وبأ في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١٥–١٦</w:t>
      </w:r>
      <w:r>
        <w:rPr>
          <w:rtl/>
          <w:cs/>
          <w:lang w:val="ar_AE" w:bidi="ar_AE"/>
        </w:rPr>
      </w:r>
    </w:p>
    <w:p>
      <w:pPr>
        <w:bidi/>
      </w:pPr>
      <w:r>
        <w:rPr>
          <w:rtl/>
          <w:cs/>
          <w:lang w:val="ar_AE" w:bidi="ar_AE"/>
        </w:rPr>
      </w:r>
      <w:r>
        <w:rPr>
          <w:b/>
          <w:rtl/>
          <w:cs/>
          <w:lang w:val="ar_AE" w:bidi="ar_AE"/>
        </w:rPr>
        <w:t>لماذا لم يمت أكثر من سبعين ألف شخص بسبب الوبأ؟</w:t>
      </w:r>
    </w:p>
    <w:p>
      <w:pPr>
        <w:bidi/>
      </w:pPr>
      <w:r>
        <w:rPr>
          <w:rtl/>
          <w:cs/>
          <w:lang w:val="ar_AE" w:bidi="ar_AE"/>
        </w:rPr>
      </w:r>
      <w:r>
        <w:rPr>
          <w:rtl/>
          <w:cs/>
          <w:lang w:val="ar_AE" w:bidi="ar_AE"/>
        </w:rPr>
        <w:t>مات سبعون ألف شخص في الوبأ، ولكن الرب ندم عن الشر وأوقف الملاك المهلك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١٧</w:t>
      </w:r>
      <w:r>
        <w:rPr>
          <w:rtl/>
          <w:cs/>
          <w:lang w:val="ar_AE" w:bidi="ar_AE"/>
        </w:rPr>
      </w:r>
    </w:p>
    <w:p>
      <w:pPr>
        <w:bidi/>
      </w:pPr>
      <w:r>
        <w:rPr>
          <w:rtl/>
          <w:cs/>
          <w:lang w:val="ar_AE" w:bidi="ar_AE"/>
        </w:rPr>
      </w:r>
      <w:r>
        <w:rPr>
          <w:b/>
          <w:rtl/>
          <w:cs/>
          <w:lang w:val="ar_AE" w:bidi="ar_AE"/>
        </w:rPr>
        <w:t>ماذا طلب داود من الرب عندما أدرك خطيته؟</w:t>
      </w:r>
    </w:p>
    <w:p>
      <w:pPr>
        <w:bidi/>
      </w:pPr>
      <w:r>
        <w:rPr>
          <w:rtl/>
          <w:cs/>
          <w:lang w:val="ar_AE" w:bidi="ar_AE"/>
        </w:rPr>
      </w:r>
      <w:r>
        <w:rPr>
          <w:rtl/>
          <w:cs/>
          <w:lang w:val="ar_AE" w:bidi="ar_AE"/>
        </w:rPr>
        <w:t>طلب داود من الرب أن يعاقبه هو وبيت أبيه بدلاً من شعب إسرائيل على الخطيئة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١٨–٢٠</w:t>
      </w:r>
      <w:r>
        <w:rPr>
          <w:rtl/>
          <w:cs/>
          <w:lang w:val="ar_AE" w:bidi="ar_AE"/>
        </w:rPr>
      </w:r>
    </w:p>
    <w:p>
      <w:pPr>
        <w:bidi/>
      </w:pPr>
      <w:r>
        <w:rPr>
          <w:rtl/>
          <w:cs/>
          <w:lang w:val="ar_AE" w:bidi="ar_AE"/>
        </w:rPr>
      </w:r>
      <w:r>
        <w:rPr>
          <w:b/>
          <w:rtl/>
          <w:cs/>
          <w:lang w:val="ar_AE" w:bidi="ar_AE"/>
        </w:rPr>
        <w:t>ماذا قال النبي جاد لداود أن يفعل؟</w:t>
      </w:r>
    </w:p>
    <w:p>
      <w:pPr>
        <w:bidi/>
      </w:pPr>
      <w:r>
        <w:rPr>
          <w:rtl/>
          <w:cs/>
          <w:lang w:val="ar_AE" w:bidi="ar_AE"/>
        </w:rPr>
      </w:r>
      <w:r>
        <w:rPr>
          <w:rtl/>
          <w:cs/>
          <w:lang w:val="ar_AE" w:bidi="ar_AE"/>
        </w:rPr>
        <w:t>قال جاد لداود أن يصعد ويبني مذبحًا للرب في بيدر أرونة.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٢١</w:t>
      </w:r>
      <w:r>
        <w:rPr>
          <w:rtl/>
          <w:cs/>
          <w:lang w:val="ar_AE" w:bidi="ar_AE"/>
        </w:rPr>
      </w:r>
    </w:p>
    <w:p>
      <w:pPr>
        <w:bidi/>
      </w:pPr>
      <w:r>
        <w:rPr>
          <w:rtl/>
          <w:cs/>
          <w:lang w:val="ar_AE" w:bidi="ar_AE"/>
        </w:rPr>
      </w:r>
      <w:r>
        <w:rPr>
          <w:b/>
          <w:rtl/>
          <w:cs/>
          <w:lang w:val="ar_AE" w:bidi="ar_AE"/>
        </w:rPr>
        <w:t>ما هو هدف داود من الذهاب إلى أرونة؟</w:t>
      </w:r>
    </w:p>
    <w:p>
      <w:pPr>
        <w:bidi/>
      </w:pPr>
      <w:r>
        <w:rPr>
          <w:rtl/>
          <w:cs/>
          <w:lang w:val="ar_AE" w:bidi="ar_AE"/>
        </w:rPr>
      </w:r>
      <w:r>
        <w:rPr>
          <w:rtl/>
          <w:cs/>
          <w:lang w:val="ar_AE" w:bidi="ar_AE"/>
        </w:rPr>
        <w:t>أراد داود شراء بيدر أرونة ليتمكن من بناء مذبح للرب ليرفع الرب الضربة عن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٢٤</w:t>
      </w:r>
      <w:r>
        <w:rPr>
          <w:rtl/>
          <w:cs/>
          <w:lang w:val="ar_AE" w:bidi="ar_AE"/>
        </w:rPr>
      </w:r>
    </w:p>
    <w:p>
      <w:pPr>
        <w:bidi/>
      </w:pPr>
      <w:r>
        <w:rPr>
          <w:rtl/>
          <w:cs/>
          <w:lang w:val="ar_AE" w:bidi="ar_AE"/>
        </w:rPr>
      </w:r>
      <w:r>
        <w:rPr>
          <w:b/>
          <w:rtl/>
          <w:cs/>
          <w:lang w:val="ar_AE" w:bidi="ar_AE"/>
        </w:rPr>
        <w:t>لماذا أصرّ داود على شراء بيدر أرونة بثمن؟</w:t>
      </w:r>
    </w:p>
    <w:p>
      <w:pPr>
        <w:bidi/>
      </w:pPr>
      <w:r>
        <w:rPr>
          <w:rtl/>
          <w:cs/>
          <w:lang w:val="ar_AE" w:bidi="ar_AE"/>
        </w:rPr>
      </w:r>
      <w:r>
        <w:rPr>
          <w:rtl/>
          <w:cs/>
          <w:lang w:val="ar_AE" w:bidi="ar_AE"/>
        </w:rPr>
        <w:t>قال داود لأرونة إنه مُصرّ على شرائه بثمن، لأنه لن يقدم للرب محرقات مجانية، لم تكلفه شيئًا.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٢٤: ٢٥</w:t>
      </w:r>
      <w:r>
        <w:rPr>
          <w:rtl/>
          <w:cs/>
          <w:lang w:val="ar_AE" w:bidi="ar_AE"/>
        </w:rPr>
      </w:r>
    </w:p>
    <w:p>
      <w:pPr>
        <w:bidi/>
      </w:pPr>
      <w:r>
        <w:rPr>
          <w:rtl/>
          <w:cs/>
          <w:lang w:val="ar_AE" w:bidi="ar_AE"/>
        </w:rPr>
      </w:r>
      <w:r>
        <w:rPr>
          <w:b/>
          <w:rtl/>
          <w:cs/>
          <w:lang w:val="ar_AE" w:bidi="ar_AE"/>
        </w:rPr>
        <w:t>كيف أوقف داود الوبأ في إسرائيل؟</w:t>
      </w:r>
    </w:p>
    <w:p>
      <w:pPr>
        <w:bidi/>
      </w:pPr>
      <w:r>
        <w:rPr>
          <w:rtl/>
          <w:cs/>
          <w:lang w:val="ar_AE" w:bidi="ar_AE"/>
        </w:rPr>
      </w:r>
      <w:r>
        <w:rPr>
          <w:rtl/>
          <w:cs/>
          <w:lang w:val="ar_AE" w:bidi="ar_AE"/>
        </w:rPr>
        <w:t>أوقف داود الوباء في إسرائيل ببناءه مذبح للرب وتقديم محرقات وذبائح سلامة عليه.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