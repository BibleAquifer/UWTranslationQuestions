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1JN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١:١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عرَف يوحَنَّا عن كلمة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سمَع ورأى وتأمَّل وتعامَل يوحَنَّا مع كلمة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١: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كانت الحياة الأبدية قبل أن تُظهر ليوحَنَّا؟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الحياة الأبدية مع ٱلْآبِ قبل أن تظهر ليوحَنَّا.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يُعلِن يوحَنَّا عما رآه وسمعه؟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يعلن يوحَنَّا ما رآه وسمعه لكي يكون للآخرين شركة معه أيضًا.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١: ٣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لدَى يوحَنَّا شرِكة مع مَن فعلًا؟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يوحَنَّا لديه فعلًا شرِكة مع ٱلْآبِ وابنه،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الرسالة من ٱللهِ التي يعلنها يوحَنَّا لقرائه؟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يعلن يوحَنَّا الرسالة أنَّ ٱلله نور وما مِن ظلمة فيه على الإطلاق.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١: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يوحَنَّا عن شخص يقول إنَّ لديه شركة مع ٱللهِ، لكنه يسير في الظلام؟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يوحَنَّا إن شخصًا مثل هذا كاذب ولا يمارس قول الحق.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١: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يُطهر كل خطايا الذين يسيرون في النور؟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دَم يَسوع يُطهِّرهم من كل خطيئة.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١: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نفعل لأنفسنا إذا قلنا أنه ليس لدينا خطيئة؟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قلنا إنه ليس لدينا خطيئة، فإننا نخدع أنفسنا وليس الحق فينا.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ٱلله لأولئك الذين يعترفون بخطاياهم؟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لأولئك الذين يعترفون بخطاياهم، سيغفر ٱلله لهم خطاياهم ويطهرهم من كل إثم.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يكون يَسوع ٱلْمَسِيحِ كفَّارة عن خطاياهم؟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يَسوع ٱلْمَسِيحِ هو الكفَّارة عن خطايا العالَم كله.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نعرف أننا قد عرفنا يَسوع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نحن نعلم أننا نعرفه إنْ كنا نحفظ وصاياه.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الشخص الذي يقول إنه يعرف ٱللهِ، ولكنه لا يحفظ وصاياه؟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يقول إنه يعرف ٱلله، لكنه لا يحفظ وصايا ٱللهِ هو شخص كاذِب.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يسلك الشخص إذا قال إنه ثابِت في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يسلك كما سلكَ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الحالة الروحية لشخص يقول إنه في النور، لكنه يكره أخاه؟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يقول إنه في النور، لكنه يكره أخاه، هو في الظلام.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الحالة الروحية لشخص يكره أخاه؟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يكره أخاه يكون في الظلام ويسلك في الظلام.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يغفر ٱللهِ خطايا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يغفر الله خطايا المؤمنين من أجل اسمه.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٢: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يكون موقف المؤمن تجاه أمور العالم؟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يحب المؤمن العالم ولا الأشياء التي في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الثلاثة أشياء التي تأتي من العالم بدلًا من ٱلْآبِ؟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شهوة الجسد، شهوة العيون، والمجد الباطِل هي مِن العالَم وليست من ٱلْآبِ.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٢: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نعرف عن المسيح الدجَّال (ضِد المسيح)؟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نعرف أنه قادم.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 ١٨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نعرف أنها الساعة الأخيرة؟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نعرف أنها الساعة الأخيرة لأنَّ العديد من أضداد المسيح قد جاؤوا.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سنتعرف على ضِد المسيح؟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سيُنكر ضِد المسيح الآب والابن.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يمكن لشخص أن ينكر الابن ومع ذلك يكون ٱلْآب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مَن ينكر الابن لا يمكن أن يكون ٱلْآب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على المؤمنين أن يفعلوا لكي يثبتوا في الابن وفي ٱلْآبِ؟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أنْ يثبت فيهم ما سمعوا منذ البداية.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٢: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الوعد الذي وعد به الله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وعَدَ الله بوعد الحياة الأبدية للمؤمنين.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٢: 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المواقف التي سنكون فيها عندما يظهر ٱلْمَسِيح إذا ثبتنا 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إنْ ثبتنا فيه، تكون لنا جرأة ولن نشعر بالخجَل عندما يظهر ٱلْمَسِيح.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٣: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عبّر ٱلْآب عن محبته للمؤمنين؟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أعطاهم إمكانية أن يُطلَق عليهم أبناء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٣: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للمؤمنين عندما يُظهَر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يُظهَر ٱلْمَسِيح، سيكون المؤمنون مثل ٱلْمَسِيحِ لأنهم سوف يروه كما هو.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٣:٣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الإجراء الذي يجب أن يتَّخذه كل مؤمن يضع رجاءهُ في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كل مؤمن يضع رجاءهُ في ٱلْمَسِيحِ أنْ يُطهِّر نفسَه.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يكون في ٱلْمَسِيحِ، أي في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ٱلْمَسِيحِ ليس فيه، أي في نفسه أي خطيئة.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٣: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استمر الشخص في ارتكاب الذنوب، ماذا يخبرنا ذلك عن علاقته بالله؟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يخبرنا أنهم لم يُبصروا ٱلْمَسِيحِ، ولا عرفوه.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سبب أُظهِرَ ابن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أُظهِرَ ابن ٱللهِ لكي يُنقِض أعمال إبليس.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٣: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لا يستطيع المولود من ٱللهِ أن يستمر في الخطيئة؟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يستطيع الاستمرار في الخطيئة لأن بَذْرَة ٱللهِ تثبتْ فيه.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٣: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يظهر أبناء إبليس؟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أبناء إبليس ظاهرون لأنهم لا يفعلون ٱلبِرّ ولا يُحبُّون أخاهم.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٣: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الرسالة التي سمعناها منذ البَدْء؟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الرسالة هي أننا يجب أن نحب بعضنا بعضًا.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٣: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قَايِينَ أنه كان من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أظهر قَايِينَ أنه كان مِن الشرير بقتل أخيه.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٣: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يقول يوحَنَّا أنه لا ينبغي أن يتعجَّب منه المؤمنون؟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يوحَنَّا إنَّ المؤمنين لا ينبغي أنْ يتعجَّبوا من كراهيَة العالم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٣: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الموقف الذي يُظهر أننا انتقلنا من الموت إلى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نحن نعلم أننا انتقلنا من الموت إلى الحياة لأننا نحب الإخوة.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٣: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عرفنا المحبة؟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عرَفنا المحبة لأنَّ ٱلْمَسِيحِ بذَل حياته من أجلنا.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٣: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يدل على أنَّ الشخص ليست لديه محبة الله ثابتة في قلبه؟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يرى شخص غني أخًا محتاجًا، لكنه لا يساعده، فإنَّ محبة ٱللهِ لا تثبتْ في ذلك الشخص.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٣: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الطريقتان اللتان لا يكفي أنْ نحب بهما؟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ليس كافيًا أنْ نحب فقط بالكلام أو باللسان.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٣: ١٨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الطريقتان اللتان يجب أن نحب بهما؟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نحب بالعمَل والحق.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٣: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لدينا إذا لم تديننا قلوبنا؟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لم تديننا قلوبنا، فلنا ثقة من نحو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٣: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الوصية التي أعطانا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وصية الله أن نؤمن باسم ابنه يسوع المسيح ونحب بعضنا بعضًا.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٣: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يعرف المؤمنون أن ٱلله يبقى فيهم؟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منح الله المؤمنين الروح حتى يعلموا أنَّ الله يبقى فيهم.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٤: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ألا يصدِّق المؤمنون كل روح؟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لهم أن يصدقوا كل روح لأنَّ أنبياءً كذَبَةً كثيرين قد خرجوا إلى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٤: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يمكنك معرفة روح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روح يعترف أنَّ يَسوع ٱلْمَسِيحِ قد جاء في الجسد هو من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٤: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روح لا يعترف بأن يَسوع ٱلْمَسِيحِ قد جاء في الجسد؟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روح ضد المسيح لا يعترف بأن يَسوع ٱلْمَسِيحِ قد جاء في الجسد.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٤:٤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للمؤمنين التغلب على الأرواح التي ليست من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يمكننا التغلُّب عليها لأن الروح الذي فينا أعظم من الروح الذي في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٤: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المؤمنين أن يحبوا بعضهم بعضًا؟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يحبوا بعضهم بعضًا لأن المحبة من ٱللهِ ومَن وُلد من ٱللهِ يحب.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٤: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يُظهر الشخص الذي لا يحب أنه لا يعرف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الأشخاص الذين يعرفون ٱلله يحبون لأن ٱلله محبة.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٤: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أعلن ٱلله عن محبته لنا؟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أعلن الله عن محبته لنا بإرسال ابنه الوحيد إلى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٤: ٩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أرسل الآب ابنه؟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الآب ابنه لكي نحيا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٤: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يعترف الشخص عن يسوع حتى أنَّ ٱلله يثبت في هذا الشخص ويثبت هو في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يثبت في ٱللهِ يعترف أنَّ يَسوع هو ابن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٤: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سيكون موقفنا في يوم الدين بسبب محبة الله فينا؟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تمنحنا محبة ٱللهِ فينا ثقة في يوم الدين.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٤: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نكون قادرين على أن نحب؟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نحن نحب لأن ٱلله أحبنا أولًا.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٤: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كان شخص يكره أخاه، فكيف تكون علاقته بٱللهِ؟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يكره أخاه لا يستطيع أن يحب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٤: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يعامل أخاه الشخص الذي يحب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مَن يحب ٱلله يجب أنْ يحب أخاه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٥: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نُظهِر أننا نحب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نُظهِر أننا نحب ٱلله عندما نحفظ وصاياه.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٥: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النصرة التي تغلب العالم؟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الإيمان هو النصرة التي تغلب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٥: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الشيئان اللَّذان جاء بهما يَسوع ٱلْمَسِيح؟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يسوع المسيح بالماء والدم.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٥: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الأشياء الثلاثة التي تشهد عن يَسوع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الروح والماء والدَم جميعهم يشهدون عن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٥: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لم يُصدق شخص ما شهادة ٱللهِ عن ابنه، فماذا يجعل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أي شخص لا يُصدِّق شهادة ٱللهِ عن ابنه يجعل ٱلله كاذبًا.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٥: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أعطانا ٱلله في ابنه؟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أعطانا الله حياة أبدية في ابنه.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٥: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الثقة التي للمؤمنين عند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لدى المؤمنين ثقة بأنهم إذا طلبوا أي شيء وفقًا لإرادة ٱللهِ، فإنه يسمعهم.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يوحنا ٥: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المؤمن عندما يرى أخاه يرتكب خطيئة ليست للموت؟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 الذي يرى أخاه يرتكب خطيئة ليست للموت أن يصلي لكي يمنح ٱلله أخاه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٥: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يكون كل إثم؟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إثم هو خطيئة.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٥: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وُضعَ العالم بأسره؟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وُضِعَ العالم كله تحت سيطرة الشرير.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٥: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نتيجة الفهم الذي أعطاه ابن الله لنا؟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بفضل الفهم الذي أعطاه لنا ابن ٱللهِ، يمكننا معرفة الإله الواحد الحقيقي.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يوحَنَّا ٥: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مما يجب أن يحفظ المؤمنون أنفسهم؟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يحفظوا أنفسهم من الأصنام.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