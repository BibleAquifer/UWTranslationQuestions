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Questions</w:t>
      </w:r>
      <w:r>
        <w:rPr>
          <w:rtl/>
          <w:cs/>
          <w:lang w:val="ar_AE" w:bidi="ar_AE"/>
        </w:rPr>
      </w:r>
    </w:p>
    <w:p>
      <w:pPr>
        <w:bidi/>
      </w:pPr>
      <w:r>
        <w:rPr>
          <w:rtl/>
          <w:cs/>
          <w:lang w:val="ar_AE" w:bidi="ar_AE"/>
        </w:rPr>
      </w:r>
      <w:r>
        <w:rPr>
          <w:b/>
          <w:rtl/>
          <w:cs/>
          <w:lang w:val="ar_AE" w:bidi="ar_AE"/>
        </w:rPr>
        <w:t>unfoldingWord® Translation Questions</w:t>
      </w:r>
      <w:r>
        <w:rPr>
          <w:rtl/>
          <w:cs/>
          <w:lang w:val="ar_AE" w:bidi="ar_AE"/>
        </w:rPr>
        <w:t xml:space="preserve"> © 2022 unfoldingWord. Released under CC BY-SA 4.0 license. </w:t>
      </w:r>
      <w:r>
        <w:rPr>
          <w:rtl/>
          <w:cs/>
          <w:lang w:val="ar_AE" w:bidi="ar_AE"/>
        </w:rPr>
        <w:t>unfoldingWord® Translation Questions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Questions</w:t>
      </w:r>
      <w:r>
        <w:rPr>
          <w:rtl/>
          <w:cs/>
          <w:lang w:val="ar_AE" w:bidi="ar_AE"/>
        </w:rPr>
        <w:t xml:space="preserve"> © 2022 unfoldingWord. Released under CC BY-SA 4.0 license by Mission Mutual</w:t>
      </w:r>
      <w:r>
        <w:rPr>
          <w:rtl/>
          <w:cs/>
          <w:lang w:val="ar_AE" w:bidi="ar_AE"/>
        </w:rPr>
      </w:r>
    </w:p>
    <w:p>
      <w:pPr>
        <w:pStyle w:val="Heading1"/>
        <w:bidi/>
      </w:pPr>
      <w:r>
        <w:rPr>
          <w:rtl/>
          <w:cs/>
          <w:lang w:val="ar_AE" w:bidi="ar_AE"/>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LEV</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لاويين 1: 3</w:t>
      </w:r>
      <w:r>
        <w:rPr>
          <w:rtl/>
          <w:cs/>
          <w:lang w:val="ar_AE" w:bidi="ar_AE"/>
        </w:rPr>
      </w:r>
    </w:p>
    <w:p>
      <w:pPr>
        <w:bidi/>
      </w:pPr>
      <w:r>
        <w:rPr>
          <w:rtl/>
          <w:cs/>
          <w:lang w:val="ar_AE" w:bidi="ar_AE"/>
        </w:rPr>
      </w:r>
      <w:r>
        <w:rPr>
          <w:b/>
          <w:rtl/>
          <w:cs/>
          <w:lang w:val="ar_AE" w:bidi="ar_AE"/>
        </w:rPr>
        <w:t>ما نوع الحيوان الذي طلب الرب (يهوه) من موسى أن يأمر الشعب بتقديمه قربان محرقة؟</w:t>
      </w:r>
    </w:p>
    <w:p>
      <w:pPr>
        <w:bidi/>
      </w:pPr>
      <w:r>
        <w:rPr>
          <w:rtl/>
          <w:cs/>
          <w:lang w:val="ar_AE" w:bidi="ar_AE"/>
        </w:rPr>
      </w:r>
      <w:r>
        <w:rPr>
          <w:rtl/>
          <w:cs/>
          <w:lang w:val="ar_AE" w:bidi="ar_AE"/>
        </w:rPr>
        <w:t>طلب الرب من موسى أن يأمر الشعب بتقديم قربان محرقة من الحيوانات ذكرًا صحيحًا بلا عيب.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 4</w:t>
      </w:r>
      <w:r>
        <w:rPr>
          <w:rtl/>
          <w:cs/>
          <w:lang w:val="ar_AE" w:bidi="ar_AE"/>
        </w:rPr>
      </w:r>
    </w:p>
    <w:p>
      <w:pPr>
        <w:bidi/>
      </w:pPr>
      <w:r>
        <w:rPr>
          <w:rtl/>
          <w:cs/>
          <w:lang w:val="ar_AE" w:bidi="ar_AE"/>
        </w:rPr>
      </w:r>
      <w:r>
        <w:rPr>
          <w:b/>
          <w:rtl/>
          <w:cs/>
          <w:lang w:val="ar_AE" w:bidi="ar_AE"/>
        </w:rPr>
        <w:t>بما أوصى الرب الإنسان أن يفعل كي تُقبل تقدمته ويٌكفر عنه؟</w:t>
      </w:r>
    </w:p>
    <w:p>
      <w:pPr>
        <w:bidi/>
      </w:pPr>
      <w:r>
        <w:rPr>
          <w:rtl/>
          <w:cs/>
          <w:lang w:val="ar_AE" w:bidi="ar_AE"/>
        </w:rPr>
      </w:r>
      <w:r>
        <w:rPr>
          <w:rtl/>
          <w:cs/>
          <w:lang w:val="ar_AE" w:bidi="ar_AE"/>
        </w:rPr>
        <w:t>أمر الرب الإنسان بوضع يده على رأس المحرقة لتُقبل عنه.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 5</w:t>
      </w:r>
      <w:r>
        <w:rPr>
          <w:rtl/>
          <w:cs/>
          <w:lang w:val="ar_AE" w:bidi="ar_AE"/>
        </w:rPr>
      </w:r>
    </w:p>
    <w:p>
      <w:pPr>
        <w:bidi/>
      </w:pPr>
      <w:r>
        <w:rPr>
          <w:rtl/>
          <w:cs/>
          <w:lang w:val="ar_AE" w:bidi="ar_AE"/>
        </w:rPr>
      </w:r>
      <w:r>
        <w:rPr>
          <w:b/>
          <w:rtl/>
          <w:cs/>
          <w:lang w:val="ar_AE" w:bidi="ar_AE"/>
        </w:rPr>
        <w:t>ماذا كان يجب على الكهنة أن يفعلوا بدم الثور؟</w:t>
      </w:r>
    </w:p>
    <w:p>
      <w:pPr>
        <w:bidi/>
      </w:pPr>
      <w:r>
        <w:rPr>
          <w:rtl/>
          <w:cs/>
          <w:lang w:val="ar_AE" w:bidi="ar_AE"/>
        </w:rPr>
      </w:r>
      <w:r>
        <w:rPr>
          <w:rtl/>
          <w:cs/>
          <w:lang w:val="ar_AE" w:bidi="ar_AE"/>
        </w:rPr>
        <w:t>كان على الكهنة أن يقربوا الدَّم ويرشونه مستديرًا على المذبح الذي لدى باب خيمة الاجتماع.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 8</w:t>
      </w:r>
      <w:r>
        <w:rPr>
          <w:rtl/>
          <w:cs/>
          <w:lang w:val="ar_AE" w:bidi="ar_AE"/>
        </w:rPr>
      </w:r>
    </w:p>
    <w:p>
      <w:pPr>
        <w:bidi/>
      </w:pPr>
      <w:r>
        <w:rPr>
          <w:rtl/>
          <w:cs/>
          <w:lang w:val="ar_AE" w:bidi="ar_AE"/>
        </w:rPr>
      </w:r>
      <w:r>
        <w:rPr>
          <w:b/>
          <w:rtl/>
          <w:cs/>
          <w:lang w:val="ar_AE" w:bidi="ar_AE"/>
        </w:rPr>
        <w:t>من هم الكهنة؟</w:t>
      </w:r>
    </w:p>
    <w:p>
      <w:pPr>
        <w:bidi/>
      </w:pPr>
      <w:r>
        <w:rPr>
          <w:rtl/>
          <w:cs/>
          <w:lang w:val="ar_AE" w:bidi="ar_AE"/>
        </w:rPr>
      </w:r>
      <w:r>
        <w:rPr>
          <w:rtl/>
          <w:cs/>
          <w:lang w:val="ar_AE" w:bidi="ar_AE"/>
        </w:rPr>
        <w:t xml:space="preserve"> الكهنة كانوا أبناء هارون.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 9</w:t>
      </w:r>
      <w:r>
        <w:rPr>
          <w:rtl/>
          <w:cs/>
          <w:lang w:val="ar_AE" w:bidi="ar_AE"/>
        </w:rPr>
      </w:r>
    </w:p>
    <w:p>
      <w:pPr>
        <w:bidi/>
      </w:pPr>
      <w:r>
        <w:rPr>
          <w:rtl/>
          <w:cs/>
          <w:lang w:val="ar_AE" w:bidi="ar_AE"/>
        </w:rPr>
      </w:r>
      <w:r>
        <w:rPr>
          <w:b/>
          <w:rtl/>
          <w:cs/>
          <w:lang w:val="ar_AE" w:bidi="ar_AE"/>
        </w:rPr>
        <w:t>ماذا كان يُفعل بالأحشاء والأكارع قبل وضعها على المذبح محرقة؟</w:t>
      </w:r>
    </w:p>
    <w:p>
      <w:pPr>
        <w:bidi/>
      </w:pPr>
      <w:r>
        <w:rPr>
          <w:rtl/>
          <w:cs/>
          <w:lang w:val="ar_AE" w:bidi="ar_AE"/>
        </w:rPr>
      </w:r>
      <w:r>
        <w:rPr>
          <w:rtl/>
          <w:cs/>
          <w:lang w:val="ar_AE" w:bidi="ar_AE"/>
        </w:rPr>
        <w:t>كانت الأحشاء والأكارع تُغسل بماء قبل أن توقد على المذبح مُحرقة.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 9 (#2)</w:t>
      </w:r>
      <w:r>
        <w:rPr>
          <w:rtl/>
          <w:cs/>
          <w:lang w:val="ar_AE" w:bidi="ar_AE"/>
        </w:rPr>
      </w:r>
    </w:p>
    <w:p>
      <w:pPr>
        <w:bidi/>
      </w:pPr>
      <w:r>
        <w:rPr>
          <w:rtl/>
          <w:cs/>
          <w:lang w:val="ar_AE" w:bidi="ar_AE"/>
        </w:rPr>
      </w:r>
      <w:r>
        <w:rPr>
          <w:b/>
          <w:rtl/>
          <w:cs/>
          <w:lang w:val="ar_AE" w:bidi="ar_AE"/>
        </w:rPr>
        <w:t>ما الذي يصعد من المحرقة ويكون سرورًا للرب؟</w:t>
      </w:r>
    </w:p>
    <w:p>
      <w:pPr>
        <w:bidi/>
      </w:pPr>
      <w:r>
        <w:rPr>
          <w:rtl/>
          <w:cs/>
          <w:lang w:val="ar_AE" w:bidi="ar_AE"/>
        </w:rPr>
      </w:r>
      <w:r>
        <w:rPr>
          <w:rtl/>
          <w:cs/>
          <w:lang w:val="ar_AE" w:bidi="ar_AE"/>
        </w:rPr>
        <w:t>يصعد من المحرقة وقود رائحة سرور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 10</w:t>
      </w:r>
      <w:r>
        <w:rPr>
          <w:rtl/>
          <w:cs/>
          <w:lang w:val="ar_AE" w:bidi="ar_AE"/>
        </w:rPr>
      </w:r>
    </w:p>
    <w:p>
      <w:pPr>
        <w:bidi/>
      </w:pPr>
      <w:r>
        <w:rPr>
          <w:rtl/>
          <w:cs/>
          <w:lang w:val="ar_AE" w:bidi="ar_AE"/>
        </w:rPr>
      </w:r>
      <w:r>
        <w:rPr>
          <w:b/>
          <w:rtl/>
          <w:cs/>
          <w:lang w:val="ar_AE" w:bidi="ar_AE"/>
        </w:rPr>
        <w:t>ما الحيوان الذي أمر الرب موسى بأن يُخبر الشعب بتقديمه قربان مُحرقة؟</w:t>
      </w:r>
    </w:p>
    <w:p>
      <w:pPr>
        <w:bidi/>
      </w:pPr>
      <w:r>
        <w:rPr>
          <w:rtl/>
          <w:cs/>
          <w:lang w:val="ar_AE" w:bidi="ar_AE"/>
        </w:rPr>
      </w:r>
      <w:r>
        <w:rPr>
          <w:rtl/>
          <w:cs/>
          <w:lang w:val="ar_AE" w:bidi="ar_AE"/>
        </w:rPr>
        <w:t xml:space="preserve">أمر الرب الشعب أن يقدموا من الغنم الضأن أو المعز مُحرقة، ذكرًا صحيحًا يقربون.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 11</w:t>
      </w:r>
      <w:r>
        <w:rPr>
          <w:rtl/>
          <w:cs/>
          <w:lang w:val="ar_AE" w:bidi="ar_AE"/>
        </w:rPr>
      </w:r>
    </w:p>
    <w:p>
      <w:pPr>
        <w:bidi/>
      </w:pPr>
      <w:r>
        <w:rPr>
          <w:rtl/>
          <w:cs/>
          <w:lang w:val="ar_AE" w:bidi="ar_AE"/>
        </w:rPr>
      </w:r>
      <w:r>
        <w:rPr>
          <w:b/>
          <w:rtl/>
          <w:cs/>
          <w:lang w:val="ar_AE" w:bidi="ar_AE"/>
        </w:rPr>
        <w:t>على أي جانب من المذبح يجب ذبح الضأن أو المعز؟</w:t>
      </w:r>
    </w:p>
    <w:p>
      <w:pPr>
        <w:bidi/>
      </w:pPr>
      <w:r>
        <w:rPr>
          <w:rtl/>
          <w:cs/>
          <w:lang w:val="ar_AE" w:bidi="ar_AE"/>
        </w:rPr>
      </w:r>
      <w:r>
        <w:rPr>
          <w:rtl/>
          <w:cs/>
          <w:lang w:val="ar_AE" w:bidi="ar_AE"/>
        </w:rPr>
        <w:t>يجب أن يُذبح الضأن أو المعز على جانب المذبح إلى الشمال.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 11 (#2)</w:t>
      </w:r>
      <w:r>
        <w:rPr>
          <w:rtl/>
          <w:cs/>
          <w:lang w:val="ar_AE" w:bidi="ar_AE"/>
        </w:rPr>
      </w:r>
    </w:p>
    <w:p>
      <w:pPr>
        <w:bidi/>
      </w:pPr>
      <w:r>
        <w:rPr>
          <w:rtl/>
          <w:cs/>
          <w:lang w:val="ar_AE" w:bidi="ar_AE"/>
        </w:rPr>
      </w:r>
      <w:r>
        <w:rPr>
          <w:b/>
          <w:rtl/>
          <w:cs/>
          <w:lang w:val="ar_AE" w:bidi="ar_AE"/>
        </w:rPr>
        <w:t>أين يجب على أبناء هارون رش دَم الضأن أو المعز؟</w:t>
      </w:r>
    </w:p>
    <w:p>
      <w:pPr>
        <w:bidi/>
      </w:pPr>
      <w:r>
        <w:rPr>
          <w:rtl/>
          <w:cs/>
          <w:lang w:val="ar_AE" w:bidi="ar_AE"/>
        </w:rPr>
      </w:r>
      <w:r>
        <w:rPr>
          <w:rtl/>
          <w:cs/>
          <w:lang w:val="ar_AE" w:bidi="ar_AE"/>
        </w:rPr>
        <w:t>على أبناء هارون رش دَم الضأن أو المعز على المذبح مستديرًا.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 14</w:t>
      </w:r>
      <w:r>
        <w:rPr>
          <w:rtl/>
          <w:cs/>
          <w:lang w:val="ar_AE" w:bidi="ar_AE"/>
        </w:rPr>
      </w:r>
    </w:p>
    <w:p>
      <w:pPr>
        <w:bidi/>
      </w:pPr>
      <w:r>
        <w:rPr>
          <w:rtl/>
          <w:cs/>
          <w:lang w:val="ar_AE" w:bidi="ar_AE"/>
        </w:rPr>
      </w:r>
      <w:r>
        <w:rPr>
          <w:b/>
          <w:rtl/>
          <w:cs/>
          <w:lang w:val="ar_AE" w:bidi="ar_AE"/>
        </w:rPr>
        <w:t>ما الطيور التي ذكر الرب إمكانية تقديمها ذبيحة محرقة؟</w:t>
      </w:r>
    </w:p>
    <w:p>
      <w:pPr>
        <w:bidi/>
      </w:pPr>
      <w:r>
        <w:rPr>
          <w:rtl/>
          <w:cs/>
          <w:lang w:val="ar_AE" w:bidi="ar_AE"/>
        </w:rPr>
      </w:r>
      <w:r>
        <w:rPr>
          <w:rtl/>
          <w:cs/>
          <w:lang w:val="ar_AE" w:bidi="ar_AE"/>
        </w:rPr>
        <w:t>قال الرب إن قربان المحرقة يمكن تقديمه من اليمام أو من أفراخ الحمام.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 1</w:t>
      </w:r>
      <w:r>
        <w:rPr>
          <w:rtl/>
          <w:cs/>
          <w:lang w:val="ar_AE" w:bidi="ar_AE"/>
        </w:rPr>
      </w:r>
    </w:p>
    <w:p>
      <w:pPr>
        <w:bidi/>
      </w:pPr>
      <w:r>
        <w:rPr>
          <w:rtl/>
          <w:cs/>
          <w:lang w:val="ar_AE" w:bidi="ar_AE"/>
        </w:rPr>
      </w:r>
      <w:r>
        <w:rPr>
          <w:b/>
          <w:rtl/>
          <w:cs/>
          <w:lang w:val="ar_AE" w:bidi="ar_AE"/>
        </w:rPr>
        <w:t>ما نوع الحبوب الذي يمكن أن يُقرب قربان تقدمة؟</w:t>
      </w:r>
    </w:p>
    <w:p>
      <w:pPr>
        <w:bidi/>
      </w:pPr>
      <w:r>
        <w:rPr>
          <w:rtl/>
          <w:cs/>
          <w:lang w:val="ar_AE" w:bidi="ar_AE"/>
        </w:rPr>
      </w:r>
      <w:r>
        <w:rPr>
          <w:rtl/>
          <w:cs/>
          <w:lang w:val="ar_AE" w:bidi="ar_AE"/>
        </w:rPr>
        <w:t>يمكن تقديم دقيق قربان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 1 (#2)</w:t>
      </w:r>
      <w:r>
        <w:rPr>
          <w:rtl/>
          <w:cs/>
          <w:lang w:val="ar_AE" w:bidi="ar_AE"/>
        </w:rPr>
      </w:r>
    </w:p>
    <w:p>
      <w:pPr>
        <w:bidi/>
      </w:pPr>
      <w:r>
        <w:rPr>
          <w:rtl/>
          <w:cs/>
          <w:lang w:val="ar_AE" w:bidi="ar_AE"/>
        </w:rPr>
      </w:r>
      <w:r>
        <w:rPr>
          <w:b/>
          <w:rtl/>
          <w:cs/>
          <w:lang w:val="ar_AE" w:bidi="ar_AE"/>
        </w:rPr>
        <w:t>كيف كان يُعد الدقيق قبل تقديمه للرب؟</w:t>
      </w:r>
    </w:p>
    <w:p>
      <w:pPr>
        <w:bidi/>
      </w:pPr>
      <w:r>
        <w:rPr>
          <w:rtl/>
          <w:cs/>
          <w:lang w:val="ar_AE" w:bidi="ar_AE"/>
        </w:rPr>
      </w:r>
      <w:r>
        <w:rPr>
          <w:rtl/>
          <w:cs/>
          <w:lang w:val="ar_AE" w:bidi="ar_AE"/>
        </w:rPr>
        <w:t>كان يُسكب عليه زيتًا ولبانًا قبل تقديمه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 3</w:t>
      </w:r>
      <w:r>
        <w:rPr>
          <w:rtl/>
          <w:cs/>
          <w:lang w:val="ar_AE" w:bidi="ar_AE"/>
        </w:rPr>
      </w:r>
    </w:p>
    <w:p>
      <w:pPr>
        <w:bidi/>
      </w:pPr>
      <w:r>
        <w:rPr>
          <w:rtl/>
          <w:cs/>
          <w:lang w:val="ar_AE" w:bidi="ar_AE"/>
        </w:rPr>
      </w:r>
      <w:r>
        <w:rPr>
          <w:b/>
          <w:rtl/>
          <w:cs/>
          <w:lang w:val="ar_AE" w:bidi="ar_AE"/>
        </w:rPr>
        <w:t>لمن كان يُعطى الباقي من تقدمة الدقيق؟</w:t>
      </w:r>
    </w:p>
    <w:p>
      <w:pPr>
        <w:bidi/>
      </w:pPr>
      <w:r>
        <w:rPr>
          <w:rtl/>
          <w:cs/>
          <w:lang w:val="ar_AE" w:bidi="ar_AE"/>
        </w:rPr>
      </w:r>
      <w:r>
        <w:rPr>
          <w:rtl/>
          <w:cs/>
          <w:lang w:val="ar_AE" w:bidi="ar_AE"/>
        </w:rPr>
        <w:t>الباقي من تقدمة الدقيق كان لهارون وبنيه.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 4</w:t>
      </w:r>
      <w:r>
        <w:rPr>
          <w:rtl/>
          <w:cs/>
          <w:lang w:val="ar_AE" w:bidi="ar_AE"/>
        </w:rPr>
      </w:r>
    </w:p>
    <w:p>
      <w:pPr>
        <w:bidi/>
      </w:pPr>
      <w:r>
        <w:rPr>
          <w:rtl/>
          <w:cs/>
          <w:lang w:val="ar_AE" w:bidi="ar_AE"/>
        </w:rPr>
      </w:r>
      <w:r>
        <w:rPr>
          <w:b/>
          <w:rtl/>
          <w:cs/>
          <w:lang w:val="ar_AE" w:bidi="ar_AE"/>
        </w:rPr>
        <w:t>إذا كانت تقدمة الدقيق مخبوزة في تنور، كيف يجب أن تكون؟</w:t>
      </w:r>
    </w:p>
    <w:p>
      <w:pPr>
        <w:bidi/>
      </w:pPr>
      <w:r>
        <w:rPr>
          <w:rtl/>
          <w:cs/>
          <w:lang w:val="ar_AE" w:bidi="ar_AE"/>
        </w:rPr>
      </w:r>
      <w:r>
        <w:rPr>
          <w:rtl/>
          <w:cs/>
          <w:lang w:val="ar_AE" w:bidi="ar_AE"/>
        </w:rPr>
        <w:t>إذا كانت تقدمة الدقيق مخبوزة في تنور، تكون أقراصًا من دقيق، فطيرًا ملتوتة بزيت.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 11</w:t>
      </w:r>
      <w:r>
        <w:rPr>
          <w:rtl/>
          <w:cs/>
          <w:lang w:val="ar_AE" w:bidi="ar_AE"/>
        </w:rPr>
      </w:r>
    </w:p>
    <w:p>
      <w:pPr>
        <w:bidi/>
      </w:pPr>
      <w:r>
        <w:rPr>
          <w:rtl/>
          <w:cs/>
          <w:lang w:val="ar_AE" w:bidi="ar_AE"/>
        </w:rPr>
      </w:r>
      <w:r>
        <w:rPr>
          <w:b/>
          <w:rtl/>
          <w:cs/>
          <w:lang w:val="ar_AE" w:bidi="ar_AE"/>
        </w:rPr>
        <w:t>ما المواد التي لا ينبغي أن تكون في مكونات تقدمة الدقيق؟</w:t>
      </w:r>
    </w:p>
    <w:p>
      <w:pPr>
        <w:bidi/>
      </w:pPr>
      <w:r>
        <w:rPr>
          <w:rtl/>
          <w:cs/>
          <w:lang w:val="ar_AE" w:bidi="ar_AE"/>
        </w:rPr>
      </w:r>
      <w:r>
        <w:rPr>
          <w:rtl/>
          <w:cs/>
          <w:lang w:val="ar_AE" w:bidi="ar_AE"/>
        </w:rPr>
        <w:t>يجب أن تكون تقدمة الدقيق خالية من الخمير والعسل.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 13</w:t>
      </w:r>
      <w:r>
        <w:rPr>
          <w:rtl/>
          <w:cs/>
          <w:lang w:val="ar_AE" w:bidi="ar_AE"/>
        </w:rPr>
      </w:r>
    </w:p>
    <w:p>
      <w:pPr>
        <w:bidi/>
      </w:pPr>
      <w:r>
        <w:rPr>
          <w:rtl/>
          <w:cs/>
          <w:lang w:val="ar_AE" w:bidi="ar_AE"/>
        </w:rPr>
      </w:r>
      <w:r>
        <w:rPr>
          <w:b/>
          <w:rtl/>
          <w:cs/>
          <w:lang w:val="ar_AE" w:bidi="ar_AE"/>
        </w:rPr>
        <w:t>ما المادة التي يجب توافرها دائمًا في تقدمة الدقيق؟</w:t>
      </w:r>
    </w:p>
    <w:p>
      <w:pPr>
        <w:bidi/>
      </w:pPr>
      <w:r>
        <w:rPr>
          <w:rtl/>
          <w:cs/>
          <w:lang w:val="ar_AE" w:bidi="ar_AE"/>
        </w:rPr>
      </w:r>
      <w:r>
        <w:rPr>
          <w:rtl/>
          <w:cs/>
          <w:lang w:val="ar_AE" w:bidi="ar_AE"/>
        </w:rPr>
        <w:t xml:space="preserve">يجب ألّا تخلو التقدمة من الملح.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3: 1</w:t>
      </w:r>
      <w:r>
        <w:rPr>
          <w:rtl/>
          <w:cs/>
          <w:lang w:val="ar_AE" w:bidi="ar_AE"/>
        </w:rPr>
      </w:r>
    </w:p>
    <w:p>
      <w:pPr>
        <w:bidi/>
      </w:pPr>
      <w:r>
        <w:rPr>
          <w:rtl/>
          <w:cs/>
          <w:lang w:val="ar_AE" w:bidi="ar_AE"/>
        </w:rPr>
      </w:r>
      <w:r>
        <w:rPr>
          <w:b/>
          <w:rtl/>
          <w:cs/>
          <w:lang w:val="ar_AE" w:bidi="ar_AE"/>
        </w:rPr>
        <w:t>ما ذبيحة السلامة التي يمكن تقديمها؟</w:t>
      </w:r>
    </w:p>
    <w:p>
      <w:pPr>
        <w:bidi/>
      </w:pPr>
      <w:r>
        <w:rPr>
          <w:rtl/>
          <w:cs/>
          <w:lang w:val="ar_AE" w:bidi="ar_AE"/>
        </w:rPr>
      </w:r>
      <w:r>
        <w:rPr>
          <w:rtl/>
          <w:cs/>
          <w:lang w:val="ar_AE" w:bidi="ar_AE"/>
        </w:rPr>
        <w:t xml:space="preserve">يمكن أن يكون قربان ذبيحة السلامة من البقر ذكرًا صحيحًا أو أنثى صحيحة.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3: 2</w:t>
      </w:r>
      <w:r>
        <w:rPr>
          <w:rtl/>
          <w:cs/>
          <w:lang w:val="ar_AE" w:bidi="ar_AE"/>
        </w:rPr>
      </w:r>
    </w:p>
    <w:p>
      <w:pPr>
        <w:bidi/>
      </w:pPr>
      <w:r>
        <w:rPr>
          <w:rtl/>
          <w:cs/>
          <w:lang w:val="ar_AE" w:bidi="ar_AE"/>
        </w:rPr>
      </w:r>
      <w:r>
        <w:rPr>
          <w:b/>
          <w:rtl/>
          <w:cs/>
          <w:lang w:val="ar_AE" w:bidi="ar_AE"/>
        </w:rPr>
        <w:t>أين يجب أن يُذبح قربان السلامة؟</w:t>
      </w:r>
    </w:p>
    <w:p>
      <w:pPr>
        <w:bidi/>
      </w:pPr>
      <w:r>
        <w:rPr>
          <w:rtl/>
          <w:cs/>
          <w:lang w:val="ar_AE" w:bidi="ar_AE"/>
        </w:rPr>
      </w:r>
      <w:r>
        <w:rPr>
          <w:rtl/>
          <w:cs/>
          <w:lang w:val="ar_AE" w:bidi="ar_AE"/>
        </w:rPr>
        <w:t>كان يجب ذبح قربان السلامة لدى باب خيمة الاجتماع.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3: 3–4</w:t>
      </w:r>
      <w:r>
        <w:rPr>
          <w:rtl/>
          <w:cs/>
          <w:lang w:val="ar_AE" w:bidi="ar_AE"/>
        </w:rPr>
      </w:r>
    </w:p>
    <w:p>
      <w:pPr>
        <w:bidi/>
      </w:pPr>
      <w:r>
        <w:rPr>
          <w:rtl/>
          <w:cs/>
          <w:lang w:val="ar_AE" w:bidi="ar_AE"/>
        </w:rPr>
      </w:r>
      <w:r>
        <w:rPr>
          <w:b/>
          <w:rtl/>
          <w:cs/>
          <w:lang w:val="ar_AE" w:bidi="ar_AE"/>
        </w:rPr>
        <w:t>ما أجزاء ذبيحة السلامة التي يجب أن تُنتزع وتوضع على المذبح؟</w:t>
      </w:r>
    </w:p>
    <w:p>
      <w:pPr>
        <w:bidi/>
      </w:pPr>
      <w:r>
        <w:rPr>
          <w:rtl/>
          <w:cs/>
          <w:lang w:val="ar_AE" w:bidi="ar_AE"/>
        </w:rPr>
      </w:r>
      <w:r>
        <w:rPr>
          <w:rtl/>
          <w:cs/>
          <w:lang w:val="ar_AE" w:bidi="ar_AE"/>
        </w:rPr>
        <w:t>يُوضع على المذبح الشحم الذي يُغشي الأحشاء، وفص الكبد مع الكليتين بعد نزع زيادتهما.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3: 6–8</w:t>
      </w:r>
      <w:r>
        <w:rPr>
          <w:rtl/>
          <w:cs/>
          <w:lang w:val="ar_AE" w:bidi="ar_AE"/>
        </w:rPr>
      </w:r>
    </w:p>
    <w:p>
      <w:pPr>
        <w:bidi/>
      </w:pPr>
      <w:r>
        <w:rPr>
          <w:rtl/>
          <w:cs/>
          <w:lang w:val="ar_AE" w:bidi="ar_AE"/>
        </w:rPr>
      </w:r>
      <w:r>
        <w:rPr>
          <w:b/>
          <w:rtl/>
          <w:cs/>
          <w:lang w:val="ar_AE" w:bidi="ar_AE"/>
        </w:rPr>
        <w:t>أهناك أي اختلاف في ذبيحة السلامة إن قُدمت من الغنم لا من الضأن؟</w:t>
      </w:r>
    </w:p>
    <w:p>
      <w:pPr>
        <w:bidi/>
      </w:pPr>
      <w:r>
        <w:rPr>
          <w:rtl/>
          <w:cs/>
          <w:lang w:val="ar_AE" w:bidi="ar_AE"/>
        </w:rPr>
      </w:r>
      <w:r>
        <w:rPr>
          <w:rtl/>
          <w:cs/>
          <w:lang w:val="ar_AE" w:bidi="ar_AE"/>
        </w:rPr>
        <w:t>كلا، ليس من اختلاف ما بين تقديم الغنم أو الضأن.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3: 9</w:t>
      </w:r>
      <w:r>
        <w:rPr>
          <w:rtl/>
          <w:cs/>
          <w:lang w:val="ar_AE" w:bidi="ar_AE"/>
        </w:rPr>
      </w:r>
    </w:p>
    <w:p>
      <w:pPr>
        <w:bidi/>
      </w:pPr>
      <w:r>
        <w:rPr>
          <w:rtl/>
          <w:cs/>
          <w:lang w:val="ar_AE" w:bidi="ar_AE"/>
        </w:rPr>
      </w:r>
      <w:r>
        <w:rPr>
          <w:b/>
          <w:rtl/>
          <w:cs/>
          <w:lang w:val="ar_AE" w:bidi="ar_AE"/>
        </w:rPr>
        <w:t>ما الجزء المختلف الذي يجب فصله، وإزالته عن ذبيحة السلامة إن كان القربان من الضأن؟</w:t>
      </w:r>
    </w:p>
    <w:p>
      <w:pPr>
        <w:bidi/>
      </w:pPr>
      <w:r>
        <w:rPr>
          <w:rtl/>
          <w:cs/>
          <w:lang w:val="ar_AE" w:bidi="ar_AE"/>
        </w:rPr>
      </w:r>
      <w:r>
        <w:rPr>
          <w:rtl/>
          <w:cs/>
          <w:lang w:val="ar_AE" w:bidi="ar_AE"/>
        </w:rPr>
        <w:t>يقطع كل الذيل من نهاية العمود الفقري إن كانت ذبيحة السلامة المقدمة من الضأن.</w:t>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3 :16</w:t>
      </w:r>
      <w:r>
        <w:rPr>
          <w:rtl/>
          <w:cs/>
          <w:lang w:val="ar_AE" w:bidi="ar_AE"/>
        </w:rPr>
      </w:r>
    </w:p>
    <w:p>
      <w:pPr>
        <w:bidi/>
      </w:pPr>
      <w:r>
        <w:rPr>
          <w:rtl/>
          <w:cs/>
          <w:lang w:val="ar_AE" w:bidi="ar_AE"/>
        </w:rPr>
      </w:r>
      <w:r>
        <w:rPr>
          <w:b/>
          <w:rtl/>
          <w:cs/>
          <w:lang w:val="ar_AE" w:bidi="ar_AE"/>
        </w:rPr>
        <w:t>لمن كان يُخصص الشحم؟</w:t>
      </w:r>
    </w:p>
    <w:p>
      <w:pPr>
        <w:bidi/>
      </w:pPr>
      <w:r>
        <w:rPr>
          <w:rtl/>
          <w:cs/>
          <w:lang w:val="ar_AE" w:bidi="ar_AE"/>
        </w:rPr>
      </w:r>
      <w:r>
        <w:rPr>
          <w:rtl/>
          <w:cs/>
          <w:lang w:val="ar_AE" w:bidi="ar_AE"/>
        </w:rPr>
        <w:t xml:space="preserve">كان الشحم مخصصًا للرب وحده.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3 :17</w:t>
      </w:r>
      <w:r>
        <w:rPr>
          <w:rtl/>
          <w:cs/>
          <w:lang w:val="ar_AE" w:bidi="ar_AE"/>
        </w:rPr>
      </w:r>
    </w:p>
    <w:p>
      <w:pPr>
        <w:bidi/>
      </w:pPr>
      <w:r>
        <w:rPr>
          <w:rtl/>
          <w:cs/>
          <w:lang w:val="ar_AE" w:bidi="ar_AE"/>
        </w:rPr>
      </w:r>
      <w:r>
        <w:rPr>
          <w:b/>
          <w:rtl/>
          <w:cs/>
          <w:lang w:val="ar_AE" w:bidi="ar_AE"/>
        </w:rPr>
        <w:t>ماذا طلب الرب من الشعب ألا يأكلوا في أي من مساكنهم؟</w:t>
      </w:r>
    </w:p>
    <w:p>
      <w:pPr>
        <w:bidi/>
      </w:pPr>
      <w:r>
        <w:rPr>
          <w:rtl/>
          <w:cs/>
          <w:lang w:val="ar_AE" w:bidi="ar_AE"/>
        </w:rPr>
      </w:r>
      <w:r>
        <w:rPr>
          <w:rtl/>
          <w:cs/>
          <w:lang w:val="ar_AE" w:bidi="ar_AE"/>
        </w:rPr>
        <w:t xml:space="preserve">أمر الرب الشعب ألا يأكلوا شيئًا من الشحم ولا من الدَّم في أي موضع يقيمون فيه.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4 :3</w:t>
      </w:r>
      <w:r>
        <w:rPr>
          <w:rtl/>
          <w:cs/>
          <w:lang w:val="ar_AE" w:bidi="ar_AE"/>
        </w:rPr>
      </w:r>
    </w:p>
    <w:p>
      <w:pPr>
        <w:bidi/>
      </w:pPr>
      <w:r>
        <w:rPr>
          <w:rtl/>
          <w:cs/>
          <w:lang w:val="ar_AE" w:bidi="ar_AE"/>
        </w:rPr>
      </w:r>
      <w:r>
        <w:rPr>
          <w:b/>
          <w:rtl/>
          <w:cs/>
          <w:lang w:val="ar_AE" w:bidi="ar_AE"/>
        </w:rPr>
        <w:t>ما نوع الذبائح الذي يتحدث عنه الأصحاح الرابع من سفر اللاويين؟</w:t>
      </w:r>
    </w:p>
    <w:p>
      <w:pPr>
        <w:bidi/>
      </w:pPr>
      <w:r>
        <w:rPr>
          <w:rtl/>
          <w:cs/>
          <w:lang w:val="ar_AE" w:bidi="ar_AE"/>
        </w:rPr>
      </w:r>
      <w:r>
        <w:rPr>
          <w:rtl/>
          <w:cs/>
          <w:lang w:val="ar_AE" w:bidi="ar_AE"/>
        </w:rPr>
        <w:t>يتحدث الإصحاح الرابع من سفر اللاويين عن ذبيحة الخطية.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4 :6</w:t>
      </w:r>
      <w:r>
        <w:rPr>
          <w:rtl/>
          <w:cs/>
          <w:lang w:val="ar_AE" w:bidi="ar_AE"/>
        </w:rPr>
      </w:r>
    </w:p>
    <w:p>
      <w:pPr>
        <w:bidi/>
      </w:pPr>
      <w:r>
        <w:rPr>
          <w:rtl/>
          <w:cs/>
          <w:lang w:val="ar_AE" w:bidi="ar_AE"/>
        </w:rPr>
      </w:r>
      <w:r>
        <w:rPr>
          <w:b/>
          <w:rtl/>
          <w:cs/>
          <w:lang w:val="ar_AE" w:bidi="ar_AE"/>
        </w:rPr>
        <w:t>كم مرة يجب على الكاهن أن ينضح الدَّم من ذبيحة الخطية أمام الرب عند حجاب القدس؟</w:t>
      </w:r>
    </w:p>
    <w:p>
      <w:pPr>
        <w:bidi/>
      </w:pPr>
      <w:r>
        <w:rPr>
          <w:rtl/>
          <w:cs/>
          <w:lang w:val="ar_AE" w:bidi="ar_AE"/>
        </w:rPr>
      </w:r>
      <w:r>
        <w:rPr>
          <w:rtl/>
          <w:cs/>
          <w:lang w:val="ar_AE" w:bidi="ar_AE"/>
        </w:rPr>
        <w:t>يجب على الكاهن أن ينضح من دَّم ذبيحة الخطية سبع مرات أمام الرب عند حجاب القدس.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4 :11</w:t>
      </w:r>
      <w:r>
        <w:rPr>
          <w:rtl/>
          <w:cs/>
          <w:lang w:val="ar_AE" w:bidi="ar_AE"/>
        </w:rPr>
      </w:r>
    </w:p>
    <w:p>
      <w:pPr>
        <w:bidi/>
      </w:pPr>
      <w:r>
        <w:rPr>
          <w:rtl/>
          <w:cs/>
          <w:lang w:val="ar_AE" w:bidi="ar_AE"/>
        </w:rPr>
      </w:r>
      <w:r>
        <w:rPr>
          <w:b/>
          <w:rtl/>
          <w:cs/>
          <w:lang w:val="ar_AE" w:bidi="ar_AE"/>
        </w:rPr>
        <w:t>ما الأجزاء التي يجب إخراجها من الثور إلى موضع نظيف حيث يُطرح الرماد؟</w:t>
      </w:r>
    </w:p>
    <w:p>
      <w:pPr>
        <w:bidi/>
      </w:pPr>
      <w:r>
        <w:rPr>
          <w:rtl/>
          <w:cs/>
          <w:lang w:val="ar_AE" w:bidi="ar_AE"/>
        </w:rPr>
      </w:r>
      <w:r>
        <w:rPr>
          <w:rtl/>
          <w:cs/>
          <w:lang w:val="ar_AE" w:bidi="ar_AE"/>
        </w:rPr>
        <w:t>كان يجب إخراج جلد الثور وكل لحمه مع رأسه وأكارعه وأحشائه وفرثه إلى حيث يُطرح الرماد.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4 :15</w:t>
      </w:r>
      <w:r>
        <w:rPr>
          <w:rtl/>
          <w:cs/>
          <w:lang w:val="ar_AE" w:bidi="ar_AE"/>
        </w:rPr>
      </w:r>
    </w:p>
    <w:p>
      <w:pPr>
        <w:bidi/>
      </w:pPr>
      <w:r>
        <w:rPr>
          <w:rtl/>
          <w:cs/>
          <w:lang w:val="ar_AE" w:bidi="ar_AE"/>
        </w:rPr>
      </w:r>
      <w:r>
        <w:rPr>
          <w:b/>
          <w:rtl/>
          <w:cs/>
          <w:lang w:val="ar_AE" w:bidi="ar_AE"/>
        </w:rPr>
        <w:t>إن أخطأ شعب إسرائيل كله سهوًا، من الذي يجب أن يضع يديه على ذبيحة الخطية؟</w:t>
      </w:r>
    </w:p>
    <w:p>
      <w:pPr>
        <w:bidi/>
      </w:pPr>
      <w:r>
        <w:rPr>
          <w:rtl/>
          <w:cs/>
          <w:lang w:val="ar_AE" w:bidi="ar_AE"/>
        </w:rPr>
      </w:r>
      <w:r>
        <w:rPr>
          <w:rtl/>
          <w:cs/>
          <w:lang w:val="ar_AE" w:bidi="ar_AE"/>
        </w:rPr>
        <w:t>يضع شيوخ الجماعة أيديهم على ذبيحة الخطية إن خطئت جماعة بني إِسْرَائِيل كلها سهوًا.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4 :20</w:t>
      </w:r>
      <w:r>
        <w:rPr>
          <w:rtl/>
          <w:cs/>
          <w:lang w:val="ar_AE" w:bidi="ar_AE"/>
        </w:rPr>
      </w:r>
    </w:p>
    <w:p>
      <w:pPr>
        <w:bidi/>
      </w:pPr>
      <w:r>
        <w:rPr>
          <w:rtl/>
          <w:cs/>
          <w:lang w:val="ar_AE" w:bidi="ar_AE"/>
        </w:rPr>
      </w:r>
      <w:r>
        <w:rPr>
          <w:b/>
          <w:rtl/>
          <w:cs/>
          <w:lang w:val="ar_AE" w:bidi="ar_AE"/>
        </w:rPr>
        <w:t>ما الذي سيحدث لجماعة بني إسرائيل إذا اتبعوا أوامر تقديم ذبيحة الخطية؟</w:t>
      </w:r>
    </w:p>
    <w:p>
      <w:pPr>
        <w:bidi/>
      </w:pPr>
      <w:r>
        <w:rPr>
          <w:rtl/>
          <w:cs/>
          <w:lang w:val="ar_AE" w:bidi="ar_AE"/>
        </w:rPr>
      </w:r>
      <w:r>
        <w:rPr>
          <w:rtl/>
          <w:cs/>
          <w:lang w:val="ar_AE" w:bidi="ar_AE"/>
        </w:rPr>
        <w:t>إذا اتبعت جماعة بني إسرائيل أوامر تقديم ذبيحة الخطية، فسيُكفر عنهم.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4 :23</w:t>
      </w:r>
      <w:r>
        <w:rPr>
          <w:rtl/>
          <w:cs/>
          <w:lang w:val="ar_AE" w:bidi="ar_AE"/>
        </w:rPr>
      </w:r>
    </w:p>
    <w:p>
      <w:pPr>
        <w:bidi/>
      </w:pPr>
      <w:r>
        <w:rPr>
          <w:rtl/>
          <w:cs/>
          <w:lang w:val="ar_AE" w:bidi="ar_AE"/>
        </w:rPr>
      </w:r>
      <w:r>
        <w:rPr>
          <w:b/>
          <w:rtl/>
          <w:cs/>
          <w:lang w:val="ar_AE" w:bidi="ar_AE"/>
        </w:rPr>
        <w:t>ما الحيوان الذي يجب تقديمه إن أخطأ أحد قادة الشعب؟</w:t>
      </w:r>
    </w:p>
    <w:p>
      <w:pPr>
        <w:bidi/>
      </w:pPr>
      <w:r>
        <w:rPr>
          <w:rtl/>
          <w:cs/>
          <w:lang w:val="ar_AE" w:bidi="ar_AE"/>
        </w:rPr>
      </w:r>
      <w:r>
        <w:rPr>
          <w:rtl/>
          <w:cs/>
          <w:lang w:val="ar_AE" w:bidi="ar_AE"/>
        </w:rPr>
        <w:t>إن أخطأ أحد قادة الشعب، عليه أن يجيء بقربانه تيسًا من المعز ذكرًا صحيحًا.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4 :27</w:t>
      </w:r>
      <w:r>
        <w:rPr>
          <w:rtl/>
          <w:cs/>
          <w:lang w:val="ar_AE" w:bidi="ar_AE"/>
        </w:rPr>
      </w:r>
    </w:p>
    <w:p>
      <w:pPr>
        <w:bidi/>
      </w:pPr>
      <w:r>
        <w:rPr>
          <w:rtl/>
          <w:cs/>
          <w:lang w:val="ar_AE" w:bidi="ar_AE"/>
        </w:rPr>
      </w:r>
      <w:r>
        <w:rPr>
          <w:b/>
          <w:rtl/>
          <w:cs/>
          <w:lang w:val="ar_AE" w:bidi="ar_AE"/>
        </w:rPr>
        <w:t>ما الذي كان يجب على عامة الناس تقديمه ذبيحة إن أخطأ أحدهم؟</w:t>
      </w:r>
    </w:p>
    <w:p>
      <w:pPr>
        <w:bidi/>
      </w:pPr>
      <w:r>
        <w:rPr>
          <w:rtl/>
          <w:cs/>
          <w:lang w:val="ar_AE" w:bidi="ar_AE"/>
        </w:rPr>
      </w:r>
      <w:r>
        <w:rPr>
          <w:rtl/>
          <w:cs/>
          <w:lang w:val="ar_AE" w:bidi="ar_AE"/>
        </w:rPr>
        <w:t>إن خطئ أحد من عامة الناس كان عليه أن يجئ بقربانه عنزا من المعز صحيحة.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4 :32</w:t>
      </w:r>
      <w:r>
        <w:rPr>
          <w:rtl/>
          <w:cs/>
          <w:lang w:val="ar_AE" w:bidi="ar_AE"/>
        </w:rPr>
      </w:r>
    </w:p>
    <w:p>
      <w:pPr>
        <w:bidi/>
      </w:pPr>
      <w:r>
        <w:rPr>
          <w:rtl/>
          <w:cs/>
          <w:lang w:val="ar_AE" w:bidi="ar_AE"/>
        </w:rPr>
      </w:r>
      <w:r>
        <w:rPr>
          <w:b/>
          <w:rtl/>
          <w:cs/>
          <w:lang w:val="ar_AE" w:bidi="ar_AE"/>
        </w:rPr>
        <w:t>هل يمكن لأي من عامة الناس أن يقدم من الضأن الأنثى ذبيحة خطية؟</w:t>
      </w:r>
    </w:p>
    <w:p>
      <w:pPr>
        <w:bidi/>
      </w:pPr>
      <w:r>
        <w:rPr>
          <w:rtl/>
          <w:cs/>
          <w:lang w:val="ar_AE" w:bidi="ar_AE"/>
        </w:rPr>
      </w:r>
      <w:r>
        <w:rPr>
          <w:rtl/>
          <w:cs/>
          <w:lang w:val="ar_AE" w:bidi="ar_AE"/>
        </w:rPr>
        <w:t>نعم،</w:t>
      </w:r>
      <w:r>
        <w:rPr>
          <w:rtl/>
          <w:cs/>
          <w:lang w:val="ar_AE" w:bidi="ar_AE"/>
        </w:rPr>
        <w:t xml:space="preserve"> يمكن للرجل أن يُقدِّم نعجةً بلا عيب كذبيحةٍ لخطيته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5 :1</w:t>
      </w:r>
      <w:r>
        <w:rPr>
          <w:rtl/>
          <w:cs/>
          <w:lang w:val="ar_AE" w:bidi="ar_AE"/>
        </w:rPr>
      </w:r>
    </w:p>
    <w:p>
      <w:pPr>
        <w:bidi/>
      </w:pPr>
      <w:r>
        <w:rPr>
          <w:rtl/>
          <w:cs/>
          <w:lang w:val="ar_AE" w:bidi="ar_AE"/>
        </w:rPr>
      </w:r>
      <w:r>
        <w:rPr>
          <w:b/>
          <w:rtl/>
          <w:cs/>
          <w:lang w:val="ar_AE" w:bidi="ar_AE"/>
        </w:rPr>
        <w:t>ما هي إحدى خطايا السهو التي يمكن أن يُحاسب عليها الشخص؟</w:t>
      </w:r>
    </w:p>
    <w:p>
      <w:pPr>
        <w:bidi/>
      </w:pPr>
      <w:r>
        <w:rPr>
          <w:rtl/>
          <w:cs/>
          <w:lang w:val="ar_AE" w:bidi="ar_AE"/>
        </w:rPr>
      </w:r>
      <w:r>
        <w:rPr>
          <w:rtl/>
          <w:cs/>
          <w:lang w:val="ar_AE" w:bidi="ar_AE"/>
        </w:rPr>
        <w:t>إذا أخطأ أحد بأن سمع صوت الدعوة إلى الشهادة في قضية رآها أو علم بها ولم يخبر بذلك، تحَمَّل عاقبة إثمه.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5 :2</w:t>
      </w:r>
      <w:r>
        <w:rPr>
          <w:rtl/>
          <w:cs/>
          <w:lang w:val="ar_AE" w:bidi="ar_AE"/>
        </w:rPr>
      </w:r>
    </w:p>
    <w:p>
      <w:pPr>
        <w:bidi/>
      </w:pPr>
      <w:r>
        <w:rPr>
          <w:rtl/>
          <w:cs/>
          <w:lang w:val="ar_AE" w:bidi="ar_AE"/>
        </w:rPr>
      </w:r>
      <w:r>
        <w:rPr>
          <w:b/>
          <w:rtl/>
          <w:cs/>
          <w:lang w:val="ar_AE" w:bidi="ar_AE"/>
        </w:rPr>
        <w:t>بمّ يسمّى من مس شيئًا نجسًا؟</w:t>
      </w:r>
    </w:p>
    <w:p>
      <w:pPr>
        <w:bidi/>
      </w:pPr>
      <w:r>
        <w:rPr>
          <w:rtl/>
          <w:cs/>
          <w:lang w:val="ar_AE" w:bidi="ar_AE"/>
        </w:rPr>
      </w:r>
      <w:r>
        <w:rPr>
          <w:rtl/>
          <w:cs/>
          <w:lang w:val="ar_AE" w:bidi="ar_AE"/>
        </w:rPr>
        <w:t>إذا مس أحد شيئًا نجسًا، يدعى نجس وآثم.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5: 5–6</w:t>
      </w:r>
      <w:r>
        <w:rPr>
          <w:rtl/>
          <w:cs/>
          <w:lang w:val="ar_AE" w:bidi="ar_AE"/>
        </w:rPr>
      </w:r>
    </w:p>
    <w:p>
      <w:pPr>
        <w:bidi/>
      </w:pPr>
      <w:r>
        <w:rPr>
          <w:rtl/>
          <w:cs/>
          <w:lang w:val="ar_AE" w:bidi="ar_AE"/>
        </w:rPr>
      </w:r>
      <w:r>
        <w:rPr>
          <w:b/>
          <w:rtl/>
          <w:cs/>
          <w:lang w:val="ar_AE" w:bidi="ar_AE"/>
        </w:rPr>
        <w:t>ماذا يجب أن يفعل من أخطأ في أي شيء من ذلك؟</w:t>
      </w:r>
    </w:p>
    <w:p>
      <w:pPr>
        <w:bidi/>
      </w:pPr>
      <w:r>
        <w:rPr>
          <w:rtl/>
          <w:cs/>
          <w:lang w:val="ar_AE" w:bidi="ar_AE"/>
        </w:rPr>
      </w:r>
      <w:r>
        <w:rPr>
          <w:rtl/>
          <w:cs/>
          <w:lang w:val="ar_AE" w:bidi="ar_AE"/>
        </w:rPr>
        <w:t>على كل من أخطأ في أي شيء من ذلك أن يعترف بخطيته ويجئ بذبيحة خطية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5: 6</w:t>
      </w:r>
      <w:r>
        <w:rPr>
          <w:rtl/>
          <w:cs/>
          <w:lang w:val="ar_AE" w:bidi="ar_AE"/>
        </w:rPr>
      </w:r>
    </w:p>
    <w:p>
      <w:pPr>
        <w:bidi/>
      </w:pPr>
      <w:r>
        <w:rPr>
          <w:rtl/>
          <w:cs/>
          <w:lang w:val="ar_AE" w:bidi="ar_AE"/>
        </w:rPr>
      </w:r>
      <w:r>
        <w:rPr>
          <w:b/>
          <w:rtl/>
          <w:cs/>
          <w:lang w:val="ar_AE" w:bidi="ar_AE"/>
        </w:rPr>
        <w:t>ما الحيوان الذي يجب تقديمه للرب ذبيحة للإثم؟</w:t>
      </w:r>
    </w:p>
    <w:p>
      <w:pPr>
        <w:bidi/>
      </w:pPr>
      <w:r>
        <w:rPr>
          <w:rtl/>
          <w:cs/>
          <w:lang w:val="ar_AE" w:bidi="ar_AE"/>
        </w:rPr>
      </w:r>
      <w:r>
        <w:rPr>
          <w:rtl/>
          <w:cs/>
          <w:lang w:val="ar_AE" w:bidi="ar_AE"/>
        </w:rPr>
        <w:t>يجب تقديم نعجة من الغنم أو عنزًا من المعز ذبيحة للإثم.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5: 7</w:t>
      </w:r>
      <w:r>
        <w:rPr>
          <w:rtl/>
          <w:cs/>
          <w:lang w:val="ar_AE" w:bidi="ar_AE"/>
        </w:rPr>
      </w:r>
    </w:p>
    <w:p>
      <w:pPr>
        <w:bidi/>
      </w:pPr>
      <w:r>
        <w:rPr>
          <w:rtl/>
          <w:cs/>
          <w:lang w:val="ar_AE" w:bidi="ar_AE"/>
        </w:rPr>
      </w:r>
      <w:r>
        <w:rPr>
          <w:b/>
          <w:rtl/>
          <w:cs/>
          <w:lang w:val="ar_AE" w:bidi="ar_AE"/>
        </w:rPr>
        <w:t>إن كان (من تنجس) غير قادر أن يقدم نعجة أو عنزًا ماذا يمكن أن يقدم للرب ذبيحة خطية؟</w:t>
      </w:r>
    </w:p>
    <w:p>
      <w:pPr>
        <w:bidi/>
      </w:pPr>
      <w:r>
        <w:rPr>
          <w:rtl/>
          <w:cs/>
          <w:lang w:val="ar_AE" w:bidi="ar_AE"/>
        </w:rPr>
      </w:r>
      <w:r>
        <w:rPr>
          <w:rtl/>
          <w:cs/>
          <w:lang w:val="ar_AE" w:bidi="ar_AE"/>
        </w:rPr>
        <w:t>إن كان (من تنجس) غير قادر أن يقدم نعجة أو عنزًا، يجيء بيمامتين أو فرخي حمام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5: 11</w:t>
      </w:r>
      <w:r>
        <w:rPr>
          <w:rtl/>
          <w:cs/>
          <w:lang w:val="ar_AE" w:bidi="ar_AE"/>
        </w:rPr>
      </w:r>
    </w:p>
    <w:p>
      <w:pPr>
        <w:bidi/>
      </w:pPr>
      <w:r>
        <w:rPr>
          <w:rtl/>
          <w:cs/>
          <w:lang w:val="ar_AE" w:bidi="ar_AE"/>
        </w:rPr>
      </w:r>
      <w:r>
        <w:rPr>
          <w:b/>
          <w:rtl/>
          <w:cs/>
          <w:lang w:val="ar_AE" w:bidi="ar_AE"/>
        </w:rPr>
        <w:t>إن كان (من تنجس) غير قادر أن يقدم يمامتين أو فرخي حمام، ما ذبيحة الخطية التي عليه أن يقدمها؟</w:t>
      </w:r>
    </w:p>
    <w:p>
      <w:pPr>
        <w:bidi/>
      </w:pPr>
      <w:r>
        <w:rPr>
          <w:rtl/>
          <w:cs/>
          <w:lang w:val="ar_AE" w:bidi="ar_AE"/>
        </w:rPr>
      </w:r>
      <w:r>
        <w:rPr>
          <w:rtl/>
          <w:cs/>
          <w:lang w:val="ar_AE" w:bidi="ar_AE"/>
        </w:rPr>
        <w:t>إن كان غير قادر أن يقدم يمامتين أو فرخي حمام، فعليه أن يقرب عن خطيته التي ارتكبها عُشر قفة من الدقيق لا يَصُب عليه زيتًا ولا يضع عليه لبانًا.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5: 15</w:t>
      </w:r>
      <w:r>
        <w:rPr>
          <w:rtl/>
          <w:cs/>
          <w:lang w:val="ar_AE" w:bidi="ar_AE"/>
        </w:rPr>
      </w:r>
    </w:p>
    <w:p>
      <w:pPr>
        <w:bidi/>
      </w:pPr>
      <w:r>
        <w:rPr>
          <w:rtl/>
          <w:cs/>
          <w:lang w:val="ar_AE" w:bidi="ar_AE"/>
        </w:rPr>
      </w:r>
      <w:r>
        <w:rPr>
          <w:b/>
          <w:rtl/>
          <w:cs/>
          <w:lang w:val="ar_AE" w:bidi="ar_AE"/>
        </w:rPr>
        <w:t>ما الذبيحة التي يجب تقديمها إذا خان أحد خيانة وأخطأ سهوًا في أقداس الرب؟</w:t>
      </w:r>
    </w:p>
    <w:p>
      <w:pPr>
        <w:bidi/>
      </w:pPr>
      <w:r>
        <w:rPr>
          <w:rtl/>
          <w:cs/>
          <w:lang w:val="ar_AE" w:bidi="ar_AE"/>
        </w:rPr>
      </w:r>
      <w:r>
        <w:rPr>
          <w:rtl/>
          <w:cs/>
          <w:lang w:val="ar_AE" w:bidi="ar_AE"/>
        </w:rPr>
        <w:t>يأتي إلى الرب بذبيحة لإثمه: كبشًا صحيحًا من الغنم يُقدره بشواقل فضة.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 6: 1–4</w:t>
      </w:r>
      <w:r>
        <w:rPr>
          <w:rtl/>
          <w:cs/>
          <w:lang w:val="ar_AE" w:bidi="ar_AE"/>
        </w:rPr>
      </w:r>
    </w:p>
    <w:p>
      <w:pPr>
        <w:bidi/>
      </w:pPr>
      <w:r>
        <w:rPr>
          <w:rtl/>
          <w:cs/>
          <w:lang w:val="ar_AE" w:bidi="ar_AE"/>
        </w:rPr>
      </w:r>
      <w:r>
        <w:rPr>
          <w:b/>
          <w:rtl/>
          <w:cs/>
          <w:lang w:val="ar_AE" w:bidi="ar_AE"/>
        </w:rPr>
        <w:t>ماذا ينبغي للمرء أن يفعل إذا أخطأ في حق جاره؟</w:t>
      </w:r>
    </w:p>
    <w:p>
      <w:pPr>
        <w:bidi/>
      </w:pPr>
      <w:r>
        <w:rPr>
          <w:rtl/>
          <w:cs/>
          <w:lang w:val="ar_AE" w:bidi="ar_AE"/>
        </w:rPr>
      </w:r>
      <w:r>
        <w:rPr>
          <w:rtl/>
          <w:cs/>
          <w:lang w:val="ar_AE" w:bidi="ar_AE"/>
        </w:rPr>
        <w:t>إذا أخطأ المرء في حق جاره، فعليه أن يرد ما سلبه أو المفقود الذي عثر عليه.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6: 5</w:t>
      </w:r>
      <w:r>
        <w:rPr>
          <w:rtl/>
          <w:cs/>
          <w:lang w:val="ar_AE" w:bidi="ar_AE"/>
        </w:rPr>
      </w:r>
    </w:p>
    <w:p>
      <w:pPr>
        <w:bidi/>
      </w:pPr>
      <w:r>
        <w:rPr>
          <w:rtl/>
          <w:cs/>
          <w:lang w:val="ar_AE" w:bidi="ar_AE"/>
        </w:rPr>
      </w:r>
      <w:r>
        <w:rPr>
          <w:b/>
          <w:rtl/>
          <w:cs/>
          <w:lang w:val="ar_AE" w:bidi="ar_AE"/>
        </w:rPr>
        <w:t>ما الذي يجب على من يكذب بشأن أي مسألة أن يفعله؟</w:t>
      </w:r>
    </w:p>
    <w:p>
      <w:pPr>
        <w:bidi/>
      </w:pPr>
      <w:r>
        <w:rPr>
          <w:rtl/>
          <w:cs/>
          <w:lang w:val="ar_AE" w:bidi="ar_AE"/>
        </w:rPr>
      </w:r>
      <w:r>
        <w:rPr>
          <w:rtl/>
          <w:cs/>
          <w:lang w:val="ar_AE" w:bidi="ar_AE"/>
        </w:rPr>
        <w:t>إذا كذب امرؤ بشأن أي مسألة، فعليه أن يعوض قيمة الشيء مضافًا إليه خُمسه.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6: 6</w:t>
      </w:r>
      <w:r>
        <w:rPr>
          <w:rtl/>
          <w:cs/>
          <w:lang w:val="ar_AE" w:bidi="ar_AE"/>
        </w:rPr>
      </w:r>
    </w:p>
    <w:p>
      <w:pPr>
        <w:bidi/>
      </w:pPr>
      <w:r>
        <w:rPr>
          <w:rtl/>
          <w:cs/>
          <w:lang w:val="ar_AE" w:bidi="ar_AE"/>
        </w:rPr>
      </w:r>
      <w:r>
        <w:rPr>
          <w:b/>
          <w:rtl/>
          <w:cs/>
          <w:lang w:val="ar_AE" w:bidi="ar_AE"/>
        </w:rPr>
        <w:t>ما الذي كان يجب على المرء أن يقدمه للكاهن ذبيحة إثم إذا كان مذنبًا بالخطايا المذكورة سالفًا؟</w:t>
      </w:r>
    </w:p>
    <w:p>
      <w:pPr>
        <w:bidi/>
      </w:pPr>
      <w:r>
        <w:rPr>
          <w:rtl/>
          <w:cs/>
          <w:lang w:val="ar_AE" w:bidi="ar_AE"/>
        </w:rPr>
      </w:r>
      <w:r>
        <w:rPr>
          <w:rtl/>
          <w:cs/>
          <w:lang w:val="ar_AE" w:bidi="ar_AE"/>
        </w:rPr>
        <w:t>إذا ارتكب أحدهم الخطايا المذكورة سالفًا، فعليه أن يُحضر كبشًا سليمًا.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6: 9</w:t>
      </w:r>
      <w:r>
        <w:rPr>
          <w:rtl/>
          <w:cs/>
          <w:lang w:val="ar_AE" w:bidi="ar_AE"/>
        </w:rPr>
      </w:r>
    </w:p>
    <w:p>
      <w:pPr>
        <w:bidi/>
      </w:pPr>
      <w:r>
        <w:rPr>
          <w:rtl/>
          <w:cs/>
          <w:lang w:val="ar_AE" w:bidi="ar_AE"/>
        </w:rPr>
      </w:r>
      <w:r>
        <w:rPr>
          <w:b/>
          <w:rtl/>
          <w:cs/>
          <w:lang w:val="ar_AE" w:bidi="ar_AE"/>
        </w:rPr>
        <w:t>كم يستلزم ترك تقدمة المحرقة على المذبح من وقت؟</w:t>
      </w:r>
    </w:p>
    <w:p>
      <w:pPr>
        <w:bidi/>
      </w:pPr>
      <w:r>
        <w:rPr>
          <w:rtl/>
          <w:cs/>
          <w:lang w:val="ar_AE" w:bidi="ar_AE"/>
        </w:rPr>
      </w:r>
      <w:r>
        <w:rPr>
          <w:rtl/>
          <w:cs/>
          <w:lang w:val="ar_AE" w:bidi="ar_AE"/>
        </w:rPr>
        <w:t>كانت تقدمة المحرقة تُترك على الموقدة فوق المذبح كل الليل حتى الصباح.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6: 10</w:t>
      </w:r>
      <w:r>
        <w:rPr>
          <w:rtl/>
          <w:cs/>
          <w:lang w:val="ar_AE" w:bidi="ar_AE"/>
        </w:rPr>
      </w:r>
    </w:p>
    <w:p>
      <w:pPr>
        <w:bidi/>
      </w:pPr>
      <w:r>
        <w:rPr>
          <w:rtl/>
          <w:cs/>
          <w:lang w:val="ar_AE" w:bidi="ar_AE"/>
        </w:rPr>
      </w:r>
      <w:r>
        <w:rPr>
          <w:b/>
          <w:rtl/>
          <w:cs/>
          <w:lang w:val="ar_AE" w:bidi="ar_AE"/>
        </w:rPr>
        <w:t>ماذا كان يجب على الكاهن أن يرتدي لإزالة الرماد من المذبح؟</w:t>
      </w:r>
    </w:p>
    <w:p>
      <w:pPr>
        <w:bidi/>
      </w:pPr>
      <w:r>
        <w:rPr>
          <w:rtl/>
          <w:cs/>
          <w:lang w:val="ar_AE" w:bidi="ar_AE"/>
        </w:rPr>
      </w:r>
      <w:r>
        <w:rPr>
          <w:rtl/>
          <w:cs/>
          <w:lang w:val="ar_AE" w:bidi="ar_AE"/>
        </w:rPr>
        <w:t>كان يجب على الكاهن أن يرتدي ثوبه وسراويله الكتانية وينظف المذبح من رماد المحرقة.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6: 11</w:t>
      </w:r>
      <w:r>
        <w:rPr>
          <w:rtl/>
          <w:cs/>
          <w:lang w:val="ar_AE" w:bidi="ar_AE"/>
        </w:rPr>
      </w:r>
    </w:p>
    <w:p>
      <w:pPr>
        <w:bidi/>
      </w:pPr>
      <w:r>
        <w:rPr>
          <w:rtl/>
          <w:cs/>
          <w:lang w:val="ar_AE" w:bidi="ar_AE"/>
        </w:rPr>
      </w:r>
      <w:r>
        <w:rPr>
          <w:b/>
          <w:rtl/>
          <w:cs/>
          <w:lang w:val="ar_AE" w:bidi="ar_AE"/>
        </w:rPr>
        <w:t>ما الذي كان يجب على الكاهن فعله قبل نقل الرماد خارج المخيم؟</w:t>
      </w:r>
    </w:p>
    <w:p>
      <w:pPr>
        <w:bidi/>
      </w:pPr>
      <w:r>
        <w:rPr>
          <w:rtl/>
          <w:cs/>
          <w:lang w:val="ar_AE" w:bidi="ar_AE"/>
        </w:rPr>
      </w:r>
      <w:r>
        <w:rPr>
          <w:rtl/>
          <w:cs/>
          <w:lang w:val="ar_AE" w:bidi="ar_AE"/>
        </w:rPr>
        <w:t>كان يجب على الكاهن أن يستبدل بملابسه الكتانية ملابس أخرى قبل أن يحمل الرماد إلى خارج المخيم.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6: 12–13</w:t>
      </w:r>
      <w:r>
        <w:rPr>
          <w:rtl/>
          <w:cs/>
          <w:lang w:val="ar_AE" w:bidi="ar_AE"/>
        </w:rPr>
      </w:r>
    </w:p>
    <w:p>
      <w:pPr>
        <w:bidi/>
      </w:pPr>
      <w:r>
        <w:rPr>
          <w:rtl/>
          <w:cs/>
          <w:lang w:val="ar_AE" w:bidi="ar_AE"/>
        </w:rPr>
      </w:r>
      <w:r>
        <w:rPr>
          <w:b/>
          <w:rtl/>
          <w:cs/>
          <w:lang w:val="ar_AE" w:bidi="ar_AE"/>
        </w:rPr>
        <w:t>ما الذي كان يظل مستمرًا كل الأوقات؟</w:t>
      </w:r>
    </w:p>
    <w:p>
      <w:pPr>
        <w:bidi/>
      </w:pPr>
      <w:r>
        <w:rPr>
          <w:rtl/>
          <w:cs/>
          <w:lang w:val="ar_AE" w:bidi="ar_AE"/>
        </w:rPr>
      </w:r>
      <w:r>
        <w:rPr>
          <w:rtl/>
          <w:cs/>
          <w:lang w:val="ar_AE" w:bidi="ar_AE"/>
        </w:rPr>
        <w:t>كانت النار تظل تتوهج على المذبح لا تُطفأ.</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6: 16</w:t>
      </w:r>
      <w:r>
        <w:rPr>
          <w:rtl/>
          <w:cs/>
          <w:lang w:val="ar_AE" w:bidi="ar_AE"/>
        </w:rPr>
      </w:r>
    </w:p>
    <w:p>
      <w:pPr>
        <w:bidi/>
      </w:pPr>
      <w:r>
        <w:rPr>
          <w:rtl/>
          <w:cs/>
          <w:lang w:val="ar_AE" w:bidi="ar_AE"/>
        </w:rPr>
      </w:r>
      <w:r>
        <w:rPr>
          <w:b/>
          <w:rtl/>
          <w:cs/>
          <w:lang w:val="ar_AE" w:bidi="ar_AE"/>
        </w:rPr>
        <w:t>ماذا كان يجب على الكهنة أن يفعلوا ببقايا تقدمة الدقيق؟</w:t>
      </w:r>
    </w:p>
    <w:p>
      <w:pPr>
        <w:bidi/>
      </w:pPr>
      <w:r>
        <w:rPr>
          <w:rtl/>
          <w:cs/>
          <w:lang w:val="ar_AE" w:bidi="ar_AE"/>
        </w:rPr>
      </w:r>
      <w:r>
        <w:rPr>
          <w:rtl/>
          <w:cs/>
          <w:lang w:val="ar_AE" w:bidi="ar_AE"/>
        </w:rPr>
        <w:t>يمكن للكهنة أن يأكلوا من بقايا تقدمة الدقيق الخالية من الخمير.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6: 20</w:t>
      </w:r>
      <w:r>
        <w:rPr>
          <w:rtl/>
          <w:cs/>
          <w:lang w:val="ar_AE" w:bidi="ar_AE"/>
        </w:rPr>
      </w:r>
    </w:p>
    <w:p>
      <w:pPr>
        <w:bidi/>
      </w:pPr>
      <w:r>
        <w:rPr>
          <w:rtl/>
          <w:cs/>
          <w:lang w:val="ar_AE" w:bidi="ar_AE"/>
        </w:rPr>
      </w:r>
      <w:r>
        <w:rPr>
          <w:b/>
          <w:rtl/>
          <w:cs/>
          <w:lang w:val="ar_AE" w:bidi="ar_AE"/>
        </w:rPr>
        <w:t>ماذا كان يجب على أبناء هارون تقديمه للرب يوم تكريسهم كهنة؟</w:t>
      </w:r>
    </w:p>
    <w:p>
      <w:pPr>
        <w:bidi/>
      </w:pPr>
      <w:r>
        <w:rPr>
          <w:rtl/>
          <w:cs/>
          <w:lang w:val="ar_AE" w:bidi="ar_AE"/>
        </w:rPr>
      </w:r>
      <w:r>
        <w:rPr>
          <w:rtl/>
          <w:cs/>
          <w:lang w:val="ar_AE" w:bidi="ar_AE"/>
        </w:rPr>
        <w:t>كان يجب على أبناء هارون أن يقدموا للرب عُشر الإيفة (نحو لترين ونصف اللتر) تقدمة دائمة من الدقيق، نصفها في الصباح ونصفها في المساء.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6: 21</w:t>
      </w:r>
      <w:r>
        <w:rPr>
          <w:rtl/>
          <w:cs/>
          <w:lang w:val="ar_AE" w:bidi="ar_AE"/>
        </w:rPr>
      </w:r>
    </w:p>
    <w:p>
      <w:pPr>
        <w:bidi/>
      </w:pPr>
      <w:r>
        <w:rPr>
          <w:rtl/>
          <w:cs/>
          <w:lang w:val="ar_AE" w:bidi="ar_AE"/>
        </w:rPr>
      </w:r>
      <w:r>
        <w:rPr>
          <w:b/>
          <w:rtl/>
          <w:cs/>
          <w:lang w:val="ar_AE" w:bidi="ar_AE"/>
        </w:rPr>
        <w:t>كيف كانت تُعد تقدمة الدقيق هذه؟</w:t>
      </w:r>
    </w:p>
    <w:p>
      <w:pPr>
        <w:bidi/>
      </w:pPr>
      <w:r>
        <w:rPr>
          <w:rtl/>
          <w:cs/>
          <w:lang w:val="ar_AE" w:bidi="ar_AE"/>
        </w:rPr>
      </w:r>
      <w:r>
        <w:rPr>
          <w:rtl/>
          <w:cs/>
          <w:lang w:val="ar_AE" w:bidi="ar_AE"/>
        </w:rPr>
        <w:t>كانت تقدمة الدقيق هذه تعجن بزيت عجنًا جيدًا وتخبز على صاج وتقطع إلى فتات.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6: 22</w:t>
      </w:r>
      <w:r>
        <w:rPr>
          <w:rtl/>
          <w:cs/>
          <w:lang w:val="ar_AE" w:bidi="ar_AE"/>
        </w:rPr>
      </w:r>
    </w:p>
    <w:p>
      <w:pPr>
        <w:bidi/>
      </w:pPr>
      <w:r>
        <w:rPr>
          <w:rtl/>
          <w:cs/>
          <w:lang w:val="ar_AE" w:bidi="ar_AE"/>
        </w:rPr>
      </w:r>
      <w:r>
        <w:rPr>
          <w:b/>
          <w:rtl/>
          <w:cs/>
          <w:lang w:val="ar_AE" w:bidi="ar_AE"/>
        </w:rPr>
        <w:t>من يقدم تقدمة الدقيق هذه؟</w:t>
      </w:r>
    </w:p>
    <w:p>
      <w:pPr>
        <w:bidi/>
      </w:pPr>
      <w:r>
        <w:rPr>
          <w:rtl/>
          <w:cs/>
          <w:lang w:val="ar_AE" w:bidi="ar_AE"/>
        </w:rPr>
      </w:r>
      <w:r>
        <w:rPr>
          <w:rtl/>
          <w:cs/>
          <w:lang w:val="ar_AE" w:bidi="ar_AE"/>
        </w:rPr>
        <w:t>الكاهن الممسوح من أبناء هارون، الذي من المقرر أن يصبح رئيس الكهنة الجديد، هو من يقدم تقدمة الدقيق هذه.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6: 26</w:t>
      </w:r>
      <w:r>
        <w:rPr>
          <w:rtl/>
          <w:cs/>
          <w:lang w:val="ar_AE" w:bidi="ar_AE"/>
        </w:rPr>
      </w:r>
    </w:p>
    <w:p>
      <w:pPr>
        <w:bidi/>
      </w:pPr>
      <w:r>
        <w:rPr>
          <w:rtl/>
          <w:cs/>
          <w:lang w:val="ar_AE" w:bidi="ar_AE"/>
        </w:rPr>
      </w:r>
      <w:r>
        <w:rPr>
          <w:b/>
          <w:rtl/>
          <w:cs/>
          <w:lang w:val="ar_AE" w:bidi="ar_AE"/>
        </w:rPr>
        <w:t>وفقًا لشريعة ذبيحة الخطية، ما الذي يجب على الكاهن فعله بالذبيحة؟</w:t>
      </w:r>
    </w:p>
    <w:p>
      <w:pPr>
        <w:bidi/>
      </w:pPr>
      <w:r>
        <w:rPr>
          <w:rtl/>
          <w:cs/>
          <w:lang w:val="ar_AE" w:bidi="ar_AE"/>
        </w:rPr>
      </w:r>
      <w:r>
        <w:rPr>
          <w:rtl/>
          <w:cs/>
          <w:lang w:val="ar_AE" w:bidi="ar_AE"/>
        </w:rPr>
        <w:t>كان يجب على الكاهن أن يأكل ذبيحة الخطية.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6: 28</w:t>
      </w:r>
      <w:r>
        <w:rPr>
          <w:rtl/>
          <w:cs/>
          <w:lang w:val="ar_AE" w:bidi="ar_AE"/>
        </w:rPr>
      </w:r>
    </w:p>
    <w:p>
      <w:pPr>
        <w:bidi/>
      </w:pPr>
      <w:r>
        <w:rPr>
          <w:rtl/>
          <w:cs/>
          <w:lang w:val="ar_AE" w:bidi="ar_AE"/>
        </w:rPr>
      </w:r>
      <w:r>
        <w:rPr>
          <w:b/>
          <w:rtl/>
          <w:cs/>
          <w:lang w:val="ar_AE" w:bidi="ar_AE"/>
        </w:rPr>
        <w:t>ما الذي كان يجب فعله بوعاء الخزف الذي يجري غلي الثوب الملطخ بالدماء فيه؟</w:t>
      </w:r>
    </w:p>
    <w:p>
      <w:pPr>
        <w:bidi/>
      </w:pPr>
      <w:r>
        <w:rPr>
          <w:rtl/>
          <w:cs/>
          <w:lang w:val="ar_AE" w:bidi="ar_AE"/>
        </w:rPr>
      </w:r>
      <w:r>
        <w:rPr>
          <w:rtl/>
          <w:cs/>
          <w:lang w:val="ar_AE" w:bidi="ar_AE"/>
        </w:rPr>
        <w:t xml:space="preserve">الوعاء الخزفي الذي جرى غلي الثوب الملطخ بالدماء فيه لابد من كسره.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6: 30</w:t>
      </w:r>
      <w:r>
        <w:rPr>
          <w:rtl/>
          <w:cs/>
          <w:lang w:val="ar_AE" w:bidi="ar_AE"/>
        </w:rPr>
      </w:r>
    </w:p>
    <w:p>
      <w:pPr>
        <w:bidi/>
      </w:pPr>
      <w:r>
        <w:rPr>
          <w:rtl/>
          <w:cs/>
          <w:lang w:val="ar_AE" w:bidi="ar_AE"/>
        </w:rPr>
      </w:r>
      <w:r>
        <w:rPr>
          <w:b/>
          <w:rtl/>
          <w:cs/>
          <w:lang w:val="ar_AE" w:bidi="ar_AE"/>
        </w:rPr>
        <w:t>أي جزء من ذبيحة الخطية لا يؤكل؟</w:t>
      </w:r>
    </w:p>
    <w:p>
      <w:pPr>
        <w:bidi/>
      </w:pPr>
      <w:r>
        <w:rPr>
          <w:rtl/>
          <w:cs/>
          <w:lang w:val="ar_AE" w:bidi="ar_AE"/>
        </w:rPr>
      </w:r>
      <w:r>
        <w:rPr>
          <w:rtl/>
          <w:cs/>
          <w:lang w:val="ar_AE" w:bidi="ar_AE"/>
        </w:rPr>
        <w:t>كل ذبيحة خطية يؤخذ من دمها إلى خيمة الاجتماع للتكفير عن الخطية في قدس خيمة الاجتماع لا تُؤكل، بل تحرق كلها بنار.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7: 7</w:t>
      </w:r>
      <w:r>
        <w:rPr>
          <w:rtl/>
          <w:cs/>
          <w:lang w:val="ar_AE" w:bidi="ar_AE"/>
        </w:rPr>
      </w:r>
    </w:p>
    <w:p>
      <w:pPr>
        <w:bidi/>
      </w:pPr>
      <w:r>
        <w:rPr>
          <w:rtl/>
          <w:cs/>
          <w:lang w:val="ar_AE" w:bidi="ar_AE"/>
        </w:rPr>
      </w:r>
      <w:r>
        <w:rPr>
          <w:b/>
          <w:rtl/>
          <w:cs/>
          <w:lang w:val="ar_AE" w:bidi="ar_AE"/>
        </w:rPr>
        <w:t>ما الذبيحة التي كانت تشبه ذبيحة الإثم؟</w:t>
      </w:r>
    </w:p>
    <w:p>
      <w:pPr>
        <w:bidi/>
      </w:pPr>
      <w:r>
        <w:rPr>
          <w:rtl/>
          <w:cs/>
          <w:lang w:val="ar_AE" w:bidi="ar_AE"/>
        </w:rPr>
      </w:r>
      <w:r>
        <w:rPr>
          <w:rtl/>
          <w:cs/>
          <w:lang w:val="ar_AE" w:bidi="ar_AE"/>
        </w:rPr>
        <w:t>ذبيحة الخطية كذبيحة الإثم.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7: 8</w:t>
      </w:r>
      <w:r>
        <w:rPr>
          <w:rtl/>
          <w:cs/>
          <w:lang w:val="ar_AE" w:bidi="ar_AE"/>
        </w:rPr>
      </w:r>
    </w:p>
    <w:p>
      <w:pPr>
        <w:bidi/>
      </w:pPr>
      <w:r>
        <w:rPr>
          <w:rtl/>
          <w:cs/>
          <w:lang w:val="ar_AE" w:bidi="ar_AE"/>
        </w:rPr>
      </w:r>
      <w:r>
        <w:rPr>
          <w:b/>
          <w:rtl/>
          <w:cs/>
          <w:lang w:val="ar_AE" w:bidi="ar_AE"/>
        </w:rPr>
        <w:t>ما الذي يمكن للكاهن الاحتفاظ به من المحرقة المقدمة من أي إنسان؟</w:t>
      </w:r>
    </w:p>
    <w:p>
      <w:pPr>
        <w:bidi/>
      </w:pPr>
      <w:r>
        <w:rPr>
          <w:rtl/>
          <w:cs/>
          <w:lang w:val="ar_AE" w:bidi="ar_AE"/>
        </w:rPr>
      </w:r>
      <w:r>
        <w:rPr>
          <w:rtl/>
          <w:cs/>
          <w:lang w:val="ar_AE" w:bidi="ar_AE"/>
        </w:rPr>
        <w:t>يستطيع الكاهن الاحتفاظ بجلد تلك المحرقة.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7: 9–10</w:t>
      </w:r>
      <w:r>
        <w:rPr>
          <w:rtl/>
          <w:cs/>
          <w:lang w:val="ar_AE" w:bidi="ar_AE"/>
        </w:rPr>
      </w:r>
    </w:p>
    <w:p>
      <w:pPr>
        <w:bidi/>
      </w:pPr>
      <w:r>
        <w:rPr>
          <w:rtl/>
          <w:cs/>
          <w:lang w:val="ar_AE" w:bidi="ar_AE"/>
        </w:rPr>
      </w:r>
      <w:r>
        <w:rPr>
          <w:b/>
          <w:rtl/>
          <w:cs/>
          <w:lang w:val="ar_AE" w:bidi="ar_AE"/>
        </w:rPr>
        <w:t>ما التقدمة التي كانت تخص الكاهن؟</w:t>
      </w:r>
    </w:p>
    <w:p>
      <w:pPr>
        <w:bidi/>
      </w:pPr>
      <w:r>
        <w:rPr>
          <w:rtl/>
          <w:cs/>
          <w:lang w:val="ar_AE" w:bidi="ar_AE"/>
        </w:rPr>
      </w:r>
      <w:r>
        <w:rPr>
          <w:rtl/>
          <w:cs/>
          <w:lang w:val="ar_AE" w:bidi="ar_AE"/>
        </w:rPr>
        <w:t>كانت تقدمة الدقيق مخصصة للكاهن.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7: 17</w:t>
      </w:r>
      <w:r>
        <w:rPr>
          <w:rtl/>
          <w:cs/>
          <w:lang w:val="ar_AE" w:bidi="ar_AE"/>
        </w:rPr>
      </w:r>
    </w:p>
    <w:p>
      <w:pPr>
        <w:bidi/>
      </w:pPr>
      <w:r>
        <w:rPr>
          <w:rtl/>
          <w:cs/>
          <w:lang w:val="ar_AE" w:bidi="ar_AE"/>
        </w:rPr>
      </w:r>
      <w:r>
        <w:rPr>
          <w:b/>
          <w:rtl/>
          <w:cs/>
          <w:lang w:val="ar_AE" w:bidi="ar_AE"/>
        </w:rPr>
        <w:t>ماذا كان يُعمل بلحم الذبيحة الذي يتبقى لليوم الثالث؟</w:t>
      </w:r>
    </w:p>
    <w:p>
      <w:pPr>
        <w:bidi/>
      </w:pPr>
      <w:r>
        <w:rPr>
          <w:rtl/>
          <w:cs/>
          <w:lang w:val="ar_AE" w:bidi="ar_AE"/>
        </w:rPr>
      </w:r>
      <w:r>
        <w:rPr>
          <w:rtl/>
          <w:cs/>
          <w:lang w:val="ar_AE" w:bidi="ar_AE"/>
        </w:rPr>
        <w:t>كان يُحرق كل ما يتبقى من الذبيحة لليوم الثالث.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7: 25–26</w:t>
      </w:r>
      <w:r>
        <w:rPr>
          <w:rtl/>
          <w:cs/>
          <w:lang w:val="ar_AE" w:bidi="ar_AE"/>
        </w:rPr>
      </w:r>
    </w:p>
    <w:p>
      <w:pPr>
        <w:bidi/>
      </w:pPr>
      <w:r>
        <w:rPr>
          <w:rtl/>
          <w:cs/>
          <w:lang w:val="ar_AE" w:bidi="ar_AE"/>
        </w:rPr>
      </w:r>
      <w:r>
        <w:rPr>
          <w:b/>
          <w:rtl/>
          <w:cs/>
          <w:lang w:val="ar_AE" w:bidi="ar_AE"/>
        </w:rPr>
        <w:t>ماذا كان يُعمل بأي إنسان يأكل شحم بهائم المحرقات أو من دَم الطير أو البهائم؟</w:t>
      </w:r>
    </w:p>
    <w:p>
      <w:pPr>
        <w:bidi/>
      </w:pPr>
      <w:r>
        <w:rPr>
          <w:rtl/>
          <w:cs/>
          <w:lang w:val="ar_AE" w:bidi="ar_AE"/>
        </w:rPr>
      </w:r>
      <w:r>
        <w:rPr>
          <w:rtl/>
          <w:cs/>
          <w:lang w:val="ar_AE" w:bidi="ar_AE"/>
        </w:rPr>
        <w:t>أي إنسان يأكل شحم بهائم المحرقات أو من دَم الطير أو البهائم يُباد من بين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7: 32</w:t>
      </w:r>
      <w:r>
        <w:rPr>
          <w:rtl/>
          <w:cs/>
          <w:lang w:val="ar_AE" w:bidi="ar_AE"/>
        </w:rPr>
      </w:r>
    </w:p>
    <w:p>
      <w:pPr>
        <w:bidi/>
      </w:pPr>
      <w:r>
        <w:rPr>
          <w:rtl/>
          <w:cs/>
          <w:lang w:val="ar_AE" w:bidi="ar_AE"/>
        </w:rPr>
      </w:r>
      <w:r>
        <w:rPr>
          <w:b/>
          <w:rtl/>
          <w:cs/>
          <w:lang w:val="ar_AE" w:bidi="ar_AE"/>
        </w:rPr>
        <w:t>ما الذي كان يقدم للكاهن بعد حرق الشحم على المذبح؟</w:t>
      </w:r>
    </w:p>
    <w:p>
      <w:pPr>
        <w:bidi/>
      </w:pPr>
      <w:r>
        <w:rPr>
          <w:rtl/>
          <w:cs/>
          <w:lang w:val="ar_AE" w:bidi="ar_AE"/>
        </w:rPr>
      </w:r>
      <w:r>
        <w:rPr>
          <w:rtl/>
          <w:cs/>
          <w:lang w:val="ar_AE" w:bidi="ar_AE"/>
        </w:rPr>
        <w:t>بعد حرق الشحم على المذبح، تُقدم الساق اليمنى إلى الكاهن نصيبًا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8: 1</w:t>
      </w:r>
      <w:r>
        <w:rPr>
          <w:rtl/>
          <w:cs/>
          <w:lang w:val="ar_AE" w:bidi="ar_AE"/>
        </w:rPr>
      </w:r>
    </w:p>
    <w:p>
      <w:pPr>
        <w:bidi/>
      </w:pPr>
      <w:r>
        <w:rPr>
          <w:rtl/>
          <w:cs/>
          <w:lang w:val="ar_AE" w:bidi="ar_AE"/>
        </w:rPr>
      </w:r>
      <w:r>
        <w:rPr>
          <w:b/>
          <w:rtl/>
          <w:cs/>
          <w:lang w:val="ar_AE" w:bidi="ar_AE"/>
        </w:rPr>
        <w:t>ماذا طلب الرب من موسى أن يفعل مع هارون وأبنائه؟</w:t>
      </w:r>
    </w:p>
    <w:p>
      <w:pPr>
        <w:bidi/>
      </w:pPr>
      <w:r>
        <w:rPr>
          <w:rtl/>
          <w:cs/>
          <w:lang w:val="ar_AE" w:bidi="ar_AE"/>
        </w:rPr>
      </w:r>
      <w:r>
        <w:rPr>
          <w:rtl/>
          <w:cs/>
          <w:lang w:val="ar_AE" w:bidi="ar_AE"/>
        </w:rPr>
        <w:t>طلب الرب من موسى أن يحضر هارون وأبناءه وثيابهم ودهن المَسحة وثور ذبيحة الخطية والكبشين وسل الفطير عند مدخل خيمة الاجتماع.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8: 3</w:t>
      </w:r>
      <w:r>
        <w:rPr>
          <w:rtl/>
          <w:cs/>
          <w:lang w:val="ar_AE" w:bidi="ar_AE"/>
        </w:rPr>
      </w:r>
    </w:p>
    <w:p>
      <w:pPr>
        <w:bidi/>
      </w:pPr>
      <w:r>
        <w:rPr>
          <w:rtl/>
          <w:cs/>
          <w:lang w:val="ar_AE" w:bidi="ar_AE"/>
        </w:rPr>
      </w:r>
      <w:r>
        <w:rPr>
          <w:b/>
          <w:rtl/>
          <w:cs/>
          <w:lang w:val="ar_AE" w:bidi="ar_AE"/>
        </w:rPr>
        <w:t>من هم الذين أمر الرب موسى أن يدعوهم إلى مدخل خيمة الاجتماع؟</w:t>
      </w:r>
    </w:p>
    <w:p>
      <w:pPr>
        <w:bidi/>
      </w:pPr>
      <w:r>
        <w:rPr>
          <w:rtl/>
          <w:cs/>
          <w:lang w:val="ar_AE" w:bidi="ar_AE"/>
        </w:rPr>
      </w:r>
      <w:r>
        <w:rPr>
          <w:rtl/>
          <w:cs/>
          <w:lang w:val="ar_AE" w:bidi="ar_AE"/>
        </w:rPr>
        <w:t>أمر الرب موسى بأن يجمع سائر بني إسرائيل عند مدخل خيمة الاجتماع.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8: 7</w:t>
      </w:r>
      <w:r>
        <w:rPr>
          <w:rtl/>
          <w:cs/>
          <w:lang w:val="ar_AE" w:bidi="ar_AE"/>
        </w:rPr>
      </w:r>
    </w:p>
    <w:p>
      <w:pPr>
        <w:bidi/>
      </w:pPr>
      <w:r>
        <w:rPr>
          <w:rtl/>
          <w:cs/>
          <w:lang w:val="ar_AE" w:bidi="ar_AE"/>
        </w:rPr>
      </w:r>
      <w:r>
        <w:rPr>
          <w:b/>
          <w:rtl/>
          <w:cs/>
          <w:lang w:val="ar_AE" w:bidi="ar_AE"/>
        </w:rPr>
        <w:t>ما الملابس التي وضعها موسى على هارون؟</w:t>
      </w:r>
    </w:p>
    <w:p>
      <w:pPr>
        <w:bidi/>
      </w:pPr>
      <w:r>
        <w:rPr>
          <w:rtl/>
          <w:cs/>
          <w:lang w:val="ar_AE" w:bidi="ar_AE"/>
        </w:rPr>
      </w:r>
      <w:r>
        <w:rPr>
          <w:rtl/>
          <w:cs/>
          <w:lang w:val="ar_AE" w:bidi="ar_AE"/>
        </w:rPr>
        <w:t xml:space="preserve">ألبس موسى هارون القميص ونطقه بالحزام وكساه بالجبة.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8: 8</w:t>
      </w:r>
      <w:r>
        <w:rPr>
          <w:rtl/>
          <w:cs/>
          <w:lang w:val="ar_AE" w:bidi="ar_AE"/>
        </w:rPr>
      </w:r>
    </w:p>
    <w:p>
      <w:pPr>
        <w:bidi/>
      </w:pPr>
      <w:r>
        <w:rPr>
          <w:rtl/>
          <w:cs/>
          <w:lang w:val="ar_AE" w:bidi="ar_AE"/>
        </w:rPr>
      </w:r>
      <w:r>
        <w:rPr>
          <w:b/>
          <w:rtl/>
          <w:cs/>
          <w:lang w:val="ar_AE" w:bidi="ar_AE"/>
        </w:rPr>
        <w:t>ماذا وضع موسى في الصُّدرة؟</w:t>
      </w:r>
    </w:p>
    <w:p>
      <w:pPr>
        <w:bidi/>
      </w:pPr>
      <w:r>
        <w:rPr>
          <w:rtl/>
          <w:cs/>
          <w:lang w:val="ar_AE" w:bidi="ar_AE"/>
        </w:rPr>
      </w:r>
      <w:r>
        <w:rPr>
          <w:rtl/>
          <w:cs/>
          <w:lang w:val="ar_AE" w:bidi="ar_AE"/>
        </w:rPr>
        <w:t>وضع موسى في الصُّدرة الأُوريم والتُميم.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8: 9</w:t>
      </w:r>
      <w:r>
        <w:rPr>
          <w:rtl/>
          <w:cs/>
          <w:lang w:val="ar_AE" w:bidi="ar_AE"/>
        </w:rPr>
      </w:r>
    </w:p>
    <w:p>
      <w:pPr>
        <w:bidi/>
      </w:pPr>
      <w:r>
        <w:rPr>
          <w:rtl/>
          <w:cs/>
          <w:lang w:val="ar_AE" w:bidi="ar_AE"/>
        </w:rPr>
      </w:r>
      <w:r>
        <w:rPr>
          <w:b/>
          <w:rtl/>
          <w:cs/>
          <w:lang w:val="ar_AE" w:bidi="ar_AE"/>
        </w:rPr>
        <w:t>ما الإكليل المقدس؟</w:t>
      </w:r>
    </w:p>
    <w:p>
      <w:pPr>
        <w:bidi/>
      </w:pPr>
      <w:r>
        <w:rPr>
          <w:rtl/>
          <w:cs/>
          <w:lang w:val="ar_AE" w:bidi="ar_AE"/>
        </w:rPr>
      </w:r>
      <w:r>
        <w:rPr>
          <w:rtl/>
          <w:cs/>
          <w:lang w:val="ar_AE" w:bidi="ar_AE"/>
        </w:rPr>
        <w:t>الإكليل المقدس هو صفيحة الذهب.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8: 10</w:t>
      </w:r>
      <w:r>
        <w:rPr>
          <w:rtl/>
          <w:cs/>
          <w:lang w:val="ar_AE" w:bidi="ar_AE"/>
        </w:rPr>
      </w:r>
    </w:p>
    <w:p>
      <w:pPr>
        <w:bidi/>
      </w:pPr>
      <w:r>
        <w:rPr>
          <w:rtl/>
          <w:cs/>
          <w:lang w:val="ar_AE" w:bidi="ar_AE"/>
        </w:rPr>
      </w:r>
      <w:r>
        <w:rPr>
          <w:b/>
          <w:rtl/>
          <w:cs/>
          <w:lang w:val="ar_AE" w:bidi="ar_AE"/>
        </w:rPr>
        <w:t>ما الذي مسحه موسى بدهن المَسْحَة؟</w:t>
      </w:r>
    </w:p>
    <w:p>
      <w:pPr>
        <w:bidi/>
      </w:pPr>
      <w:r>
        <w:rPr>
          <w:rtl/>
          <w:cs/>
          <w:lang w:val="ar_AE" w:bidi="ar_AE"/>
        </w:rPr>
      </w:r>
      <w:r>
        <w:rPr>
          <w:rtl/>
          <w:cs/>
          <w:lang w:val="ar_AE" w:bidi="ar_AE"/>
        </w:rPr>
        <w:t>أخذ موسى دُهْن المَسْحَة ومسح المسكن وكل ما فيه وقدسه.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8: 12</w:t>
      </w:r>
      <w:r>
        <w:rPr>
          <w:rtl/>
          <w:cs/>
          <w:lang w:val="ar_AE" w:bidi="ar_AE"/>
        </w:rPr>
      </w:r>
    </w:p>
    <w:p>
      <w:pPr>
        <w:bidi/>
      </w:pPr>
      <w:r>
        <w:rPr>
          <w:rtl/>
          <w:cs/>
          <w:lang w:val="ar_AE" w:bidi="ar_AE"/>
        </w:rPr>
      </w:r>
      <w:r>
        <w:rPr>
          <w:b/>
          <w:rtl/>
          <w:cs/>
          <w:lang w:val="ar_AE" w:bidi="ar_AE"/>
        </w:rPr>
        <w:t>كيف قام موسى بتقديس هارون؟</w:t>
      </w:r>
    </w:p>
    <w:p>
      <w:pPr>
        <w:bidi/>
      </w:pPr>
      <w:r>
        <w:rPr>
          <w:rtl/>
          <w:cs/>
          <w:lang w:val="ar_AE" w:bidi="ar_AE"/>
        </w:rPr>
      </w:r>
      <w:r>
        <w:rPr>
          <w:rtl/>
          <w:cs/>
          <w:lang w:val="ar_AE" w:bidi="ar_AE"/>
        </w:rPr>
        <w:t>صب موسى من دُهْن المَسْحَة على رأس هارون ومسحه لتقديسه.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8: 14–15</w:t>
      </w:r>
      <w:r>
        <w:rPr>
          <w:rtl/>
          <w:cs/>
          <w:lang w:val="ar_AE" w:bidi="ar_AE"/>
        </w:rPr>
      </w:r>
    </w:p>
    <w:p>
      <w:pPr>
        <w:bidi/>
      </w:pPr>
      <w:r>
        <w:rPr>
          <w:rtl/>
          <w:cs/>
          <w:lang w:val="ar_AE" w:bidi="ar_AE"/>
        </w:rPr>
      </w:r>
      <w:r>
        <w:rPr>
          <w:b/>
          <w:rtl/>
          <w:cs/>
          <w:lang w:val="ar_AE" w:bidi="ar_AE"/>
        </w:rPr>
        <w:t>ماذا فعل موسى بدم الثور الذي قُدم ذبيحة خطية؟</w:t>
      </w:r>
    </w:p>
    <w:p>
      <w:pPr>
        <w:bidi/>
      </w:pPr>
      <w:r>
        <w:rPr>
          <w:rtl/>
          <w:cs/>
          <w:lang w:val="ar_AE" w:bidi="ar_AE"/>
        </w:rPr>
      </w:r>
      <w:r>
        <w:rPr>
          <w:rtl/>
          <w:cs/>
          <w:lang w:val="ar_AE" w:bidi="ar_AE"/>
        </w:rPr>
        <w:t>أخذ موسى الدَّم وجعله على قرون المذبح مستديرًا بإصبعه، ثم صب الدَّم إلى أسفل المذبح.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8: 18–19</w:t>
      </w:r>
      <w:r>
        <w:rPr>
          <w:rtl/>
          <w:cs/>
          <w:lang w:val="ar_AE" w:bidi="ar_AE"/>
        </w:rPr>
      </w:r>
    </w:p>
    <w:p>
      <w:pPr>
        <w:bidi/>
      </w:pPr>
      <w:r>
        <w:rPr>
          <w:rtl/>
          <w:cs/>
          <w:lang w:val="ar_AE" w:bidi="ar_AE"/>
        </w:rPr>
      </w:r>
      <w:r>
        <w:rPr>
          <w:b/>
          <w:rtl/>
          <w:cs/>
          <w:lang w:val="ar_AE" w:bidi="ar_AE"/>
        </w:rPr>
        <w:t>ماذا فعل موسى بدَّم كبش المحرقة؟</w:t>
      </w:r>
    </w:p>
    <w:p>
      <w:pPr>
        <w:bidi/>
      </w:pPr>
      <w:r>
        <w:rPr>
          <w:rtl/>
          <w:cs/>
          <w:lang w:val="ar_AE" w:bidi="ar_AE"/>
        </w:rPr>
      </w:r>
      <w:r>
        <w:rPr>
          <w:rtl/>
          <w:cs/>
          <w:lang w:val="ar_AE" w:bidi="ar_AE"/>
        </w:rPr>
        <w:t>ذبح موسى الكبش ورش دمه على المذبح مستديرًا.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8: 23</w:t>
      </w:r>
      <w:r>
        <w:rPr>
          <w:rtl/>
          <w:cs/>
          <w:lang w:val="ar_AE" w:bidi="ar_AE"/>
        </w:rPr>
      </w:r>
    </w:p>
    <w:p>
      <w:pPr>
        <w:bidi/>
      </w:pPr>
      <w:r>
        <w:rPr>
          <w:rtl/>
          <w:cs/>
          <w:lang w:val="ar_AE" w:bidi="ar_AE"/>
        </w:rPr>
      </w:r>
      <w:r>
        <w:rPr>
          <w:b/>
          <w:rtl/>
          <w:cs/>
          <w:lang w:val="ar_AE" w:bidi="ar_AE"/>
        </w:rPr>
        <w:t>ماذا فعل موسى ببعض الدَّم من الكبش الثاني، كبش التكريس؟</w:t>
      </w:r>
    </w:p>
    <w:p>
      <w:pPr>
        <w:bidi/>
      </w:pPr>
      <w:r>
        <w:rPr>
          <w:rtl/>
          <w:cs/>
          <w:lang w:val="ar_AE" w:bidi="ar_AE"/>
        </w:rPr>
      </w:r>
      <w:r>
        <w:rPr>
          <w:rtl/>
          <w:cs/>
          <w:lang w:val="ar_AE" w:bidi="ar_AE"/>
        </w:rPr>
        <w:t>أخذ موسى من دم كبش التكريس ووضعه على شحمة أذن هارون اليمنى، وعلى إبهام يده اليمنى، وإبهام رجله اليمنى.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8: 35</w:t>
      </w:r>
      <w:r>
        <w:rPr>
          <w:rtl/>
          <w:cs/>
          <w:lang w:val="ar_AE" w:bidi="ar_AE"/>
        </w:rPr>
      </w:r>
    </w:p>
    <w:p>
      <w:pPr>
        <w:bidi/>
      </w:pPr>
      <w:r>
        <w:rPr>
          <w:rtl/>
          <w:cs/>
          <w:lang w:val="ar_AE" w:bidi="ar_AE"/>
        </w:rPr>
      </w:r>
      <w:r>
        <w:rPr>
          <w:b/>
          <w:rtl/>
          <w:cs/>
          <w:lang w:val="ar_AE" w:bidi="ar_AE"/>
        </w:rPr>
        <w:t>ما المدة التي كان يجب على الكهنة المكوث فيها عند مدخل خيمة الاجتماع؟</w:t>
      </w:r>
    </w:p>
    <w:p>
      <w:pPr>
        <w:bidi/>
      </w:pPr>
      <w:r>
        <w:rPr>
          <w:rtl/>
          <w:cs/>
          <w:lang w:val="ar_AE" w:bidi="ar_AE"/>
        </w:rPr>
      </w:r>
      <w:r>
        <w:rPr>
          <w:rtl/>
          <w:cs/>
          <w:lang w:val="ar_AE" w:bidi="ar_AE"/>
        </w:rPr>
        <w:t>كان يجب على الكهنة أن يمكثوا عند مدخل خيمة الاجتماع سبعة أيام ليلًا ونهارًا.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8: 36</w:t>
      </w:r>
      <w:r>
        <w:rPr>
          <w:rtl/>
          <w:cs/>
          <w:lang w:val="ar_AE" w:bidi="ar_AE"/>
        </w:rPr>
      </w:r>
    </w:p>
    <w:p>
      <w:pPr>
        <w:bidi/>
      </w:pPr>
      <w:r>
        <w:rPr>
          <w:rtl/>
          <w:cs/>
          <w:lang w:val="ar_AE" w:bidi="ar_AE"/>
        </w:rPr>
      </w:r>
      <w:r>
        <w:rPr>
          <w:b/>
          <w:rtl/>
          <w:cs/>
          <w:lang w:val="ar_AE" w:bidi="ar_AE"/>
        </w:rPr>
        <w:t>ماذا كان رد فعل هارون وبنيه تجاه ما طلبه الرب منهم؟</w:t>
      </w:r>
    </w:p>
    <w:p>
      <w:pPr>
        <w:bidi/>
      </w:pPr>
      <w:r>
        <w:rPr>
          <w:rtl/>
          <w:cs/>
          <w:lang w:val="ar_AE" w:bidi="ar_AE"/>
        </w:rPr>
      </w:r>
      <w:r>
        <w:rPr>
          <w:rtl/>
          <w:cs/>
          <w:lang w:val="ar_AE" w:bidi="ar_AE"/>
        </w:rPr>
        <w:t>نفذ هارون وأبناؤه كل ما أمر به الرب على لسان 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9: 1</w:t>
      </w:r>
      <w:r>
        <w:rPr>
          <w:rtl/>
          <w:cs/>
          <w:lang w:val="ar_AE" w:bidi="ar_AE"/>
        </w:rPr>
      </w:r>
    </w:p>
    <w:p>
      <w:pPr>
        <w:bidi/>
      </w:pPr>
      <w:r>
        <w:rPr>
          <w:rtl/>
          <w:cs/>
          <w:lang w:val="ar_AE" w:bidi="ar_AE"/>
        </w:rPr>
      </w:r>
      <w:r>
        <w:rPr>
          <w:b/>
          <w:rtl/>
          <w:cs/>
          <w:lang w:val="ar_AE" w:bidi="ar_AE"/>
        </w:rPr>
        <w:t>في أي يوم دعا موسى هارون وأبناءه وشيوخ إسرائيل؟</w:t>
      </w:r>
    </w:p>
    <w:p>
      <w:pPr>
        <w:bidi/>
      </w:pPr>
      <w:r>
        <w:rPr>
          <w:rtl/>
          <w:cs/>
          <w:lang w:val="ar_AE" w:bidi="ar_AE"/>
        </w:rPr>
      </w:r>
      <w:r>
        <w:rPr>
          <w:rtl/>
          <w:cs/>
          <w:lang w:val="ar_AE" w:bidi="ar_AE"/>
        </w:rPr>
        <w:t>في اليوم الثامن، دعا موسى هارون وأبناءه وشيوخ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9: 2</w:t>
      </w:r>
      <w:r>
        <w:rPr>
          <w:rtl/>
          <w:cs/>
          <w:lang w:val="ar_AE" w:bidi="ar_AE"/>
        </w:rPr>
      </w:r>
    </w:p>
    <w:p>
      <w:pPr>
        <w:bidi/>
      </w:pPr>
      <w:r>
        <w:rPr>
          <w:rtl/>
          <w:cs/>
          <w:lang w:val="ar_AE" w:bidi="ar_AE"/>
        </w:rPr>
      </w:r>
      <w:r>
        <w:rPr>
          <w:b/>
          <w:rtl/>
          <w:cs/>
          <w:lang w:val="ar_AE" w:bidi="ar_AE"/>
        </w:rPr>
        <w:t>ما الحيوانان اللذان طلب موسى من هارون وبنيه أن يقدموهما للرب؟</w:t>
      </w:r>
    </w:p>
    <w:p>
      <w:pPr>
        <w:bidi/>
      </w:pPr>
      <w:r>
        <w:rPr>
          <w:rtl/>
          <w:cs/>
          <w:lang w:val="ar_AE" w:bidi="ar_AE"/>
        </w:rPr>
      </w:r>
      <w:r>
        <w:rPr>
          <w:rtl/>
          <w:cs/>
          <w:lang w:val="ar_AE" w:bidi="ar_AE"/>
        </w:rPr>
        <w:t xml:space="preserve">طلب موسى من هارون أن يحضر عجلًا ابن بقر لذبيحة الخطية وكبشًا لمحرقة صحيحين.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9: 3–4</w:t>
      </w:r>
      <w:r>
        <w:rPr>
          <w:rtl/>
          <w:cs/>
          <w:lang w:val="ar_AE" w:bidi="ar_AE"/>
        </w:rPr>
      </w:r>
    </w:p>
    <w:p>
      <w:pPr>
        <w:bidi/>
      </w:pPr>
      <w:r>
        <w:rPr>
          <w:rtl/>
          <w:cs/>
          <w:lang w:val="ar_AE" w:bidi="ar_AE"/>
        </w:rPr>
      </w:r>
      <w:r>
        <w:rPr>
          <w:b/>
          <w:rtl/>
          <w:cs/>
          <w:lang w:val="ar_AE" w:bidi="ar_AE"/>
        </w:rPr>
        <w:t>ما الحيوانات التي طلب موسى من هارون أن يأمر شعب إسرائيل بإحضارها لتقديمها للرب؟</w:t>
      </w:r>
    </w:p>
    <w:p>
      <w:pPr>
        <w:bidi/>
      </w:pPr>
      <w:r>
        <w:rPr>
          <w:rtl/>
          <w:cs/>
          <w:lang w:val="ar_AE" w:bidi="ar_AE"/>
        </w:rPr>
      </w:r>
      <w:r>
        <w:rPr>
          <w:rtl/>
          <w:cs/>
          <w:lang w:val="ar_AE" w:bidi="ar_AE"/>
        </w:rPr>
        <w:t>طلب موسى من هارون أن يأمر شعب إسرائيل بإحضار تيس من المعز، وعجل، وخروف، وثور وكبش ليقدمونها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9: 6</w:t>
      </w:r>
      <w:r>
        <w:rPr>
          <w:rtl/>
          <w:cs/>
          <w:lang w:val="ar_AE" w:bidi="ar_AE"/>
        </w:rPr>
      </w:r>
    </w:p>
    <w:p>
      <w:pPr>
        <w:bidi/>
      </w:pPr>
      <w:r>
        <w:rPr>
          <w:rtl/>
          <w:cs/>
          <w:lang w:val="ar_AE" w:bidi="ar_AE"/>
        </w:rPr>
      </w:r>
      <w:r>
        <w:rPr>
          <w:b/>
          <w:rtl/>
          <w:cs/>
          <w:lang w:val="ar_AE" w:bidi="ar_AE"/>
        </w:rPr>
        <w:t>لماذا أمرهم الرب بالقيام بذلك؟</w:t>
      </w:r>
    </w:p>
    <w:p>
      <w:pPr>
        <w:bidi/>
      </w:pPr>
      <w:r>
        <w:rPr>
          <w:rtl/>
          <w:cs/>
          <w:lang w:val="ar_AE" w:bidi="ar_AE"/>
        </w:rPr>
      </w:r>
      <w:r>
        <w:rPr>
          <w:rtl/>
          <w:cs/>
          <w:lang w:val="ar_AE" w:bidi="ar_AE"/>
        </w:rPr>
        <w:t>أمرهم الرب بفعل ذلك لكي يتراءى بمجده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9: 22</w:t>
      </w:r>
      <w:r>
        <w:rPr>
          <w:rtl/>
          <w:cs/>
          <w:lang w:val="ar_AE" w:bidi="ar_AE"/>
        </w:rPr>
      </w:r>
    </w:p>
    <w:p>
      <w:pPr>
        <w:bidi/>
      </w:pPr>
      <w:r>
        <w:rPr>
          <w:rtl/>
          <w:cs/>
          <w:lang w:val="ar_AE" w:bidi="ar_AE"/>
        </w:rPr>
      </w:r>
      <w:r>
        <w:rPr>
          <w:b/>
          <w:rtl/>
          <w:cs/>
          <w:lang w:val="ar_AE" w:bidi="ar_AE"/>
        </w:rPr>
        <w:t>بعد أن قدم هارون القرابين كما أمره موسى، ماذا فعل للشعب؟</w:t>
      </w:r>
    </w:p>
    <w:p>
      <w:pPr>
        <w:bidi/>
      </w:pPr>
      <w:r>
        <w:rPr>
          <w:rtl/>
          <w:cs/>
          <w:lang w:val="ar_AE" w:bidi="ar_AE"/>
        </w:rPr>
      </w:r>
      <w:r>
        <w:rPr>
          <w:rtl/>
          <w:cs/>
          <w:lang w:val="ar_AE" w:bidi="ar_AE"/>
        </w:rPr>
        <w:t>بعد أن قدم هارون القرابين، رفع يده نحو الشعب وباركهم.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9: 24</w:t>
      </w:r>
      <w:r>
        <w:rPr>
          <w:rtl/>
          <w:cs/>
          <w:lang w:val="ar_AE" w:bidi="ar_AE"/>
        </w:rPr>
      </w:r>
    </w:p>
    <w:p>
      <w:pPr>
        <w:bidi/>
      </w:pPr>
      <w:r>
        <w:rPr>
          <w:rtl/>
          <w:cs/>
          <w:lang w:val="ar_AE" w:bidi="ar_AE"/>
        </w:rPr>
      </w:r>
      <w:r>
        <w:rPr>
          <w:b/>
          <w:rtl/>
          <w:cs/>
          <w:lang w:val="ar_AE" w:bidi="ar_AE"/>
        </w:rPr>
        <w:t>ماذا حدث عندما تراءى مجد الرب لكل الشعب؟</w:t>
      </w:r>
    </w:p>
    <w:p>
      <w:pPr>
        <w:bidi/>
      </w:pPr>
      <w:r>
        <w:rPr>
          <w:rtl/>
          <w:cs/>
          <w:lang w:val="ar_AE" w:bidi="ar_AE"/>
        </w:rPr>
      </w:r>
      <w:r>
        <w:rPr>
          <w:rtl/>
          <w:cs/>
          <w:lang w:val="ar_AE" w:bidi="ar_AE"/>
        </w:rPr>
        <w:t>عندما تراءى مجد الرب لكل الشعب، خرجت نار من عند الرب وأحرقت على المذبح المحرقة والشحم.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9: 24 (#2)</w:t>
      </w:r>
      <w:r>
        <w:rPr>
          <w:rtl/>
          <w:cs/>
          <w:lang w:val="ar_AE" w:bidi="ar_AE"/>
        </w:rPr>
      </w:r>
    </w:p>
    <w:p>
      <w:pPr>
        <w:bidi/>
      </w:pPr>
      <w:r>
        <w:rPr>
          <w:rtl/>
          <w:cs/>
          <w:lang w:val="ar_AE" w:bidi="ar_AE"/>
        </w:rPr>
      </w:r>
      <w:r>
        <w:rPr>
          <w:b/>
          <w:rtl/>
          <w:cs/>
          <w:lang w:val="ar_AE" w:bidi="ar_AE"/>
        </w:rPr>
        <w:t>ماذا فعل الشعب عندما خرجت نار من عند الرب؟</w:t>
      </w:r>
    </w:p>
    <w:p>
      <w:pPr>
        <w:bidi/>
      </w:pPr>
      <w:r>
        <w:rPr>
          <w:rtl/>
          <w:cs/>
          <w:lang w:val="ar_AE" w:bidi="ar_AE"/>
        </w:rPr>
      </w:r>
      <w:r>
        <w:rPr>
          <w:rtl/>
          <w:cs/>
          <w:lang w:val="ar_AE" w:bidi="ar_AE"/>
        </w:rPr>
        <w:t>عندما خرجت النار من عند الرب، رأى جميع الشعب وهتفوا وسقطوا على وجوههم.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10: 1</w:t>
      </w:r>
      <w:r>
        <w:rPr>
          <w:rtl/>
          <w:cs/>
          <w:lang w:val="ar_AE" w:bidi="ar_AE"/>
        </w:rPr>
      </w:r>
    </w:p>
    <w:p>
      <w:pPr>
        <w:bidi/>
      </w:pPr>
      <w:r>
        <w:rPr>
          <w:rtl/>
          <w:cs/>
          <w:lang w:val="ar_AE" w:bidi="ar_AE"/>
        </w:rPr>
      </w:r>
      <w:r>
        <w:rPr>
          <w:b/>
          <w:rtl/>
          <w:cs/>
          <w:lang w:val="ar_AE" w:bidi="ar_AE"/>
        </w:rPr>
        <w:t>من الذي قدم نارًا غريبة لم يأمر بها الرب؟</w:t>
      </w:r>
    </w:p>
    <w:p>
      <w:pPr>
        <w:bidi/>
      </w:pPr>
      <w:r>
        <w:rPr>
          <w:rtl/>
          <w:cs/>
          <w:lang w:val="ar_AE" w:bidi="ar_AE"/>
        </w:rPr>
      </w:r>
      <w:r>
        <w:rPr>
          <w:rtl/>
          <w:cs/>
          <w:lang w:val="ar_AE" w:bidi="ar_AE"/>
        </w:rPr>
        <w:t>قدَّم ناداب وأبيهو، ابنا هارون، نارًا غريبة لم يأمرهما بها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10: 2</w:t>
      </w:r>
      <w:r>
        <w:rPr>
          <w:rtl/>
          <w:cs/>
          <w:lang w:val="ar_AE" w:bidi="ar_AE"/>
        </w:rPr>
      </w:r>
    </w:p>
    <w:p>
      <w:pPr>
        <w:bidi/>
      </w:pPr>
      <w:r>
        <w:rPr>
          <w:rtl/>
          <w:cs/>
          <w:lang w:val="ar_AE" w:bidi="ar_AE"/>
        </w:rPr>
      </w:r>
      <w:r>
        <w:rPr>
          <w:b/>
          <w:rtl/>
          <w:cs/>
          <w:lang w:val="ar_AE" w:bidi="ar_AE"/>
        </w:rPr>
        <w:t>ما الذي حدث لهذين الرجلين نتيجة لهذا الفعل؟</w:t>
      </w:r>
    </w:p>
    <w:p>
      <w:pPr>
        <w:bidi/>
      </w:pPr>
      <w:r>
        <w:rPr>
          <w:rtl/>
          <w:cs/>
          <w:lang w:val="ar_AE" w:bidi="ar_AE"/>
        </w:rPr>
      </w:r>
      <w:r>
        <w:rPr>
          <w:rtl/>
          <w:cs/>
          <w:lang w:val="ar_AE" w:bidi="ar_AE"/>
        </w:rPr>
        <w:t>خرجت نار من الرب وأكلتهما.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10: 4</w:t>
      </w:r>
      <w:r>
        <w:rPr>
          <w:rtl/>
          <w:cs/>
          <w:lang w:val="ar_AE" w:bidi="ar_AE"/>
        </w:rPr>
      </w:r>
    </w:p>
    <w:p>
      <w:pPr>
        <w:bidi/>
      </w:pPr>
      <w:r>
        <w:rPr>
          <w:rtl/>
          <w:cs/>
          <w:lang w:val="ar_AE" w:bidi="ar_AE"/>
        </w:rPr>
      </w:r>
      <w:r>
        <w:rPr>
          <w:b/>
          <w:rtl/>
          <w:cs/>
          <w:lang w:val="ar_AE" w:bidi="ar_AE"/>
        </w:rPr>
        <w:t>من الذي طلب منهما موسى رفع الجثث إلى خارج المحلة؟</w:t>
      </w:r>
    </w:p>
    <w:p>
      <w:pPr>
        <w:bidi/>
      </w:pPr>
      <w:r>
        <w:rPr>
          <w:rtl/>
          <w:cs/>
          <w:lang w:val="ar_AE" w:bidi="ar_AE"/>
        </w:rPr>
      </w:r>
      <w:r>
        <w:rPr>
          <w:rtl/>
          <w:cs/>
          <w:lang w:val="ar_AE" w:bidi="ar_AE"/>
        </w:rPr>
        <w:t xml:space="preserve">دعا موسى ميشائيل وألصافان، ابني عزيئيل عم هارون، لرفع الجثث إلى خارج المحلة.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10: 7</w:t>
      </w:r>
      <w:r>
        <w:rPr>
          <w:rtl/>
          <w:cs/>
          <w:lang w:val="ar_AE" w:bidi="ar_AE"/>
        </w:rPr>
      </w:r>
    </w:p>
    <w:p>
      <w:pPr>
        <w:bidi/>
      </w:pPr>
      <w:r>
        <w:rPr>
          <w:rtl/>
          <w:cs/>
          <w:lang w:val="ar_AE" w:bidi="ar_AE"/>
        </w:rPr>
      </w:r>
      <w:r>
        <w:rPr>
          <w:b/>
          <w:rtl/>
          <w:cs/>
          <w:lang w:val="ar_AE" w:bidi="ar_AE"/>
        </w:rPr>
        <w:t>ماذا قال موسى لهارون وابنيه؟</w:t>
      </w:r>
    </w:p>
    <w:p>
      <w:pPr>
        <w:bidi/>
      </w:pPr>
      <w:r>
        <w:rPr>
          <w:rtl/>
          <w:cs/>
          <w:lang w:val="ar_AE" w:bidi="ar_AE"/>
        </w:rPr>
      </w:r>
      <w:r>
        <w:rPr>
          <w:rtl/>
          <w:cs/>
          <w:lang w:val="ar_AE" w:bidi="ar_AE"/>
        </w:rPr>
        <w:t>قال موسى لهم من باب خيمة الاجتماع ألا يخرجوا لئلا يموتوا.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10: 9</w:t>
      </w:r>
      <w:r>
        <w:rPr>
          <w:rtl/>
          <w:cs/>
          <w:lang w:val="ar_AE" w:bidi="ar_AE"/>
        </w:rPr>
      </w:r>
    </w:p>
    <w:p>
      <w:pPr>
        <w:bidi/>
      </w:pPr>
      <w:r>
        <w:rPr>
          <w:rtl/>
          <w:cs/>
          <w:lang w:val="ar_AE" w:bidi="ar_AE"/>
        </w:rPr>
      </w:r>
      <w:r>
        <w:rPr>
          <w:b/>
          <w:rtl/>
          <w:cs/>
          <w:lang w:val="ar_AE" w:bidi="ar_AE"/>
        </w:rPr>
        <w:t>ما الذي كلم الرب به هارون وأبنائه عما لا ينبغي أن يشربوا؟</w:t>
      </w:r>
    </w:p>
    <w:p>
      <w:pPr>
        <w:bidi/>
      </w:pPr>
      <w:r>
        <w:rPr>
          <w:rtl/>
          <w:cs/>
          <w:lang w:val="ar_AE" w:bidi="ar_AE"/>
        </w:rPr>
      </w:r>
      <w:r>
        <w:rPr>
          <w:rtl/>
          <w:cs/>
          <w:lang w:val="ar_AE" w:bidi="ar_AE"/>
        </w:rPr>
        <w:t xml:space="preserve">كلم الرب هارون وأبناءه بألا يشربوا خمرًا ومسكرًا عند دخولهم إلى خيمة الاجتماع.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10: 16</w:t>
      </w:r>
      <w:r>
        <w:rPr>
          <w:rtl/>
          <w:cs/>
          <w:lang w:val="ar_AE" w:bidi="ar_AE"/>
        </w:rPr>
      </w:r>
    </w:p>
    <w:p>
      <w:pPr>
        <w:bidi/>
      </w:pPr>
      <w:r>
        <w:rPr>
          <w:rtl/>
          <w:cs/>
          <w:lang w:val="ar_AE" w:bidi="ar_AE"/>
        </w:rPr>
      </w:r>
      <w:r>
        <w:rPr>
          <w:b/>
          <w:rtl/>
          <w:cs/>
          <w:lang w:val="ar_AE" w:bidi="ar_AE"/>
        </w:rPr>
        <w:t>لماذا سخط موسى على ألعازار وإيثامار، ابني هارون الباقيين؟</w:t>
      </w:r>
    </w:p>
    <w:p>
      <w:pPr>
        <w:bidi/>
      </w:pPr>
      <w:r>
        <w:rPr>
          <w:rtl/>
          <w:cs/>
          <w:lang w:val="ar_AE" w:bidi="ar_AE"/>
        </w:rPr>
      </w:r>
      <w:r>
        <w:rPr>
          <w:rtl/>
          <w:cs/>
          <w:lang w:val="ar_AE" w:bidi="ar_AE"/>
        </w:rPr>
        <w:t>سخط موسى على ألعازار وإيثامار لأنهما تركا تيس ذبيحة الخطية يحترق.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11: 3</w:t>
      </w:r>
      <w:r>
        <w:rPr>
          <w:rtl/>
          <w:cs/>
          <w:lang w:val="ar_AE" w:bidi="ar_AE"/>
        </w:rPr>
      </w:r>
    </w:p>
    <w:p>
      <w:pPr>
        <w:bidi/>
      </w:pPr>
      <w:r>
        <w:rPr>
          <w:rtl/>
          <w:cs/>
          <w:lang w:val="ar_AE" w:bidi="ar_AE"/>
        </w:rPr>
      </w:r>
      <w:r>
        <w:rPr>
          <w:b/>
          <w:rtl/>
          <w:cs/>
          <w:lang w:val="ar_AE" w:bidi="ar_AE"/>
        </w:rPr>
        <w:t>ما الكائنات الحية التي على الأرض الذي أخبر الرب موسى وهارون أن شعب إسرائيل يمكنهم أكلها؟</w:t>
      </w:r>
    </w:p>
    <w:p>
      <w:pPr>
        <w:bidi/>
      </w:pPr>
      <w:r>
        <w:rPr>
          <w:rtl/>
          <w:cs/>
          <w:lang w:val="ar_AE" w:bidi="ar_AE"/>
        </w:rPr>
      </w:r>
      <w:r>
        <w:rPr>
          <w:rtl/>
          <w:cs/>
          <w:lang w:val="ar_AE" w:bidi="ar_AE"/>
        </w:rPr>
        <w:t>أخبر الرب موسى وهارون أن يكلما شعب إسرائيل بأنه يمكنهم أكل كُل ما شق ظلفًا وقسمه ظلفين، ويجتر من البهائم.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11: 4</w:t>
      </w:r>
      <w:r>
        <w:rPr>
          <w:rtl/>
          <w:cs/>
          <w:lang w:val="ar_AE" w:bidi="ar_AE"/>
        </w:rPr>
      </w:r>
    </w:p>
    <w:p>
      <w:pPr>
        <w:bidi/>
      </w:pPr>
      <w:r>
        <w:rPr>
          <w:rtl/>
          <w:cs/>
          <w:lang w:val="ar_AE" w:bidi="ar_AE"/>
        </w:rPr>
      </w:r>
      <w:r>
        <w:rPr>
          <w:b/>
          <w:rtl/>
          <w:cs/>
          <w:lang w:val="ar_AE" w:bidi="ar_AE"/>
        </w:rPr>
        <w:t>هل كان يُسمح للشعب بأكل الحيوان الذي يشق الظلف فقط أو يجتر فقط؟</w:t>
      </w:r>
    </w:p>
    <w:p>
      <w:pPr>
        <w:bidi/>
      </w:pPr>
      <w:r>
        <w:rPr>
          <w:rtl/>
          <w:cs/>
          <w:lang w:val="ar_AE" w:bidi="ar_AE"/>
        </w:rPr>
      </w:r>
      <w:r>
        <w:rPr>
          <w:rtl/>
          <w:cs/>
          <w:lang w:val="ar_AE" w:bidi="ar_AE"/>
        </w:rPr>
        <w:t>إذا كان الحيوان يمتلك صفة واحدة فقط من الصفتين، فلا يُسمح بأكله.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11: 9</w:t>
      </w:r>
      <w:r>
        <w:rPr>
          <w:rtl/>
          <w:cs/>
          <w:lang w:val="ar_AE" w:bidi="ar_AE"/>
        </w:rPr>
      </w:r>
    </w:p>
    <w:p>
      <w:pPr>
        <w:bidi/>
      </w:pPr>
      <w:r>
        <w:rPr>
          <w:rtl/>
          <w:cs/>
          <w:lang w:val="ar_AE" w:bidi="ar_AE"/>
        </w:rPr>
      </w:r>
      <w:r>
        <w:rPr>
          <w:b/>
          <w:rtl/>
          <w:cs/>
          <w:lang w:val="ar_AE" w:bidi="ar_AE"/>
        </w:rPr>
        <w:t>ما الكائنات التي تعيش في المياه ويمكن لبني إسرائيل أكلها؟</w:t>
      </w:r>
    </w:p>
    <w:p>
      <w:pPr>
        <w:bidi/>
      </w:pPr>
      <w:r>
        <w:rPr>
          <w:rtl/>
          <w:cs/>
          <w:lang w:val="ar_AE" w:bidi="ar_AE"/>
        </w:rPr>
      </w:r>
      <w:r>
        <w:rPr>
          <w:rtl/>
          <w:cs/>
          <w:lang w:val="ar_AE" w:bidi="ar_AE"/>
        </w:rPr>
        <w:t>يمكن لبني إسرائيل أن يأكلوا من جميع ما في المياه: كُل ما له زعانف وحرشف.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11: 13–16</w:t>
      </w:r>
      <w:r>
        <w:rPr>
          <w:rtl/>
          <w:cs/>
          <w:lang w:val="ar_AE" w:bidi="ar_AE"/>
        </w:rPr>
      </w:r>
    </w:p>
    <w:p>
      <w:pPr>
        <w:bidi/>
      </w:pPr>
      <w:r>
        <w:rPr>
          <w:rtl/>
          <w:cs/>
          <w:lang w:val="ar_AE" w:bidi="ar_AE"/>
        </w:rPr>
      </w:r>
      <w:r>
        <w:rPr>
          <w:b/>
          <w:rtl/>
          <w:cs/>
          <w:lang w:val="ar_AE" w:bidi="ar_AE"/>
        </w:rPr>
        <w:t>ما أنواع الصقور والنسور والغربان التي ذكر الرب أنها مكروهة ولا يمكن أكلها؟</w:t>
      </w:r>
    </w:p>
    <w:p>
      <w:pPr>
        <w:bidi/>
      </w:pPr>
      <w:r>
        <w:rPr>
          <w:rtl/>
          <w:cs/>
          <w:lang w:val="ar_AE" w:bidi="ar_AE"/>
        </w:rPr>
      </w:r>
      <w:r>
        <w:rPr>
          <w:rtl/>
          <w:cs/>
          <w:lang w:val="ar_AE" w:bidi="ar_AE"/>
        </w:rPr>
        <w:t>قال الرب ما تُؤكل الصقور أو النسور أو الغربان. فجميعها مكروهة.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11: 21</w:t>
      </w:r>
      <w:r>
        <w:rPr>
          <w:rtl/>
          <w:cs/>
          <w:lang w:val="ar_AE" w:bidi="ar_AE"/>
        </w:rPr>
      </w:r>
    </w:p>
    <w:p>
      <w:pPr>
        <w:bidi/>
      </w:pPr>
      <w:r>
        <w:rPr>
          <w:rtl/>
          <w:cs/>
          <w:lang w:val="ar_AE" w:bidi="ar_AE"/>
        </w:rPr>
      </w:r>
      <w:r>
        <w:rPr>
          <w:b/>
          <w:rtl/>
          <w:cs/>
          <w:lang w:val="ar_AE" w:bidi="ar_AE"/>
        </w:rPr>
        <w:t>ما أنواع الحشرات التي يمكن للشعب أن يأكلها؟</w:t>
      </w:r>
    </w:p>
    <w:p>
      <w:pPr>
        <w:bidi/>
      </w:pPr>
      <w:r>
        <w:rPr>
          <w:rtl/>
          <w:cs/>
          <w:lang w:val="ar_AE" w:bidi="ar_AE"/>
        </w:rPr>
      </w:r>
      <w:r>
        <w:rPr>
          <w:rtl/>
          <w:cs/>
          <w:lang w:val="ar_AE" w:bidi="ar_AE"/>
        </w:rPr>
        <w:t>يمكن للشعب أن يأكل الحشرات التي تمشي على أربع ما له ساقان أطول من يديه يقفز بهما على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11: 23</w:t>
      </w:r>
      <w:r>
        <w:rPr>
          <w:rtl/>
          <w:cs/>
          <w:lang w:val="ar_AE" w:bidi="ar_AE"/>
        </w:rPr>
      </w:r>
    </w:p>
    <w:p>
      <w:pPr>
        <w:bidi/>
      </w:pPr>
      <w:r>
        <w:rPr>
          <w:rtl/>
          <w:cs/>
          <w:lang w:val="ar_AE" w:bidi="ar_AE"/>
        </w:rPr>
      </w:r>
      <w:r>
        <w:rPr>
          <w:b/>
          <w:rtl/>
          <w:cs/>
          <w:lang w:val="ar_AE" w:bidi="ar_AE"/>
        </w:rPr>
        <w:t>ماذا يفعل بنو إسرائيل بدبيب الطير ذوات الأربع الأرجل؟</w:t>
      </w:r>
    </w:p>
    <w:p>
      <w:pPr>
        <w:bidi/>
      </w:pPr>
      <w:r>
        <w:rPr>
          <w:rtl/>
          <w:cs/>
          <w:lang w:val="ar_AE" w:bidi="ar_AE"/>
        </w:rPr>
      </w:r>
      <w:r>
        <w:rPr>
          <w:rtl/>
          <w:cs/>
          <w:lang w:val="ar_AE" w:bidi="ar_AE"/>
        </w:rPr>
        <w:t>دبيب الطير ذوات الأربع الأرجل محظور على بني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11: 29–30</w:t>
      </w:r>
      <w:r>
        <w:rPr>
          <w:rtl/>
          <w:cs/>
          <w:lang w:val="ar_AE" w:bidi="ar_AE"/>
        </w:rPr>
      </w:r>
    </w:p>
    <w:p>
      <w:pPr>
        <w:bidi/>
      </w:pPr>
      <w:r>
        <w:rPr>
          <w:rtl/>
          <w:cs/>
          <w:lang w:val="ar_AE" w:bidi="ar_AE"/>
        </w:rPr>
      </w:r>
      <w:r>
        <w:rPr>
          <w:b/>
          <w:rtl/>
          <w:cs/>
          <w:lang w:val="ar_AE" w:bidi="ar_AE"/>
        </w:rPr>
        <w:t>ما الحيوانات الدابة فوق الأرض والمحظورة لنجاستها؟</w:t>
      </w:r>
    </w:p>
    <w:p>
      <w:pPr>
        <w:bidi/>
      </w:pPr>
      <w:r>
        <w:rPr>
          <w:rtl/>
          <w:cs/>
          <w:lang w:val="ar_AE" w:bidi="ar_AE"/>
        </w:rPr>
      </w:r>
      <w:r>
        <w:rPr>
          <w:rtl/>
          <w:cs/>
          <w:lang w:val="ar_AE" w:bidi="ar_AE"/>
        </w:rPr>
        <w:t>الحيوانات الدابة فوق الأرض والمحظورة لنجاستها هي: ابن عِرس والفأر وكل أنواع السحالي الكبيرة، والحَرزون والتمساح والعضاءة وسحلية الرمل والحرباء.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11: 35</w:t>
      </w:r>
      <w:r>
        <w:rPr>
          <w:rtl/>
          <w:cs/>
          <w:lang w:val="ar_AE" w:bidi="ar_AE"/>
        </w:rPr>
      </w:r>
    </w:p>
    <w:p>
      <w:pPr>
        <w:bidi/>
      </w:pPr>
      <w:r>
        <w:rPr>
          <w:rtl/>
          <w:cs/>
          <w:lang w:val="ar_AE" w:bidi="ar_AE"/>
        </w:rPr>
      </w:r>
      <w:r>
        <w:rPr>
          <w:b/>
          <w:rtl/>
          <w:cs/>
          <w:lang w:val="ar_AE" w:bidi="ar_AE"/>
        </w:rPr>
        <w:t>ما الذي يحدث لأي شيء يلمسه حيوان نجس؟</w:t>
      </w:r>
    </w:p>
    <w:p>
      <w:pPr>
        <w:bidi/>
      </w:pPr>
      <w:r>
        <w:rPr>
          <w:rtl/>
          <w:cs/>
          <w:lang w:val="ar_AE" w:bidi="ar_AE"/>
        </w:rPr>
      </w:r>
      <w:r>
        <w:rPr>
          <w:rtl/>
          <w:cs/>
          <w:lang w:val="ar_AE" w:bidi="ar_AE"/>
        </w:rPr>
        <w:t>كل شيء يلمسه حيوان نجس يصير نجسًا.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11: 42</w:t>
      </w:r>
      <w:r>
        <w:rPr>
          <w:rtl/>
          <w:cs/>
          <w:lang w:val="ar_AE" w:bidi="ar_AE"/>
        </w:rPr>
      </w:r>
    </w:p>
    <w:p>
      <w:pPr>
        <w:bidi/>
      </w:pPr>
      <w:r>
        <w:rPr>
          <w:rtl/>
          <w:cs/>
          <w:lang w:val="ar_AE" w:bidi="ar_AE"/>
        </w:rPr>
      </w:r>
      <w:r>
        <w:rPr>
          <w:b/>
          <w:rtl/>
          <w:cs/>
          <w:lang w:val="ar_AE" w:bidi="ar_AE"/>
        </w:rPr>
        <w:t>ماذا يقول الرب عن الحيوانات الزاحفة؟</w:t>
      </w:r>
    </w:p>
    <w:p>
      <w:pPr>
        <w:bidi/>
      </w:pPr>
      <w:r>
        <w:rPr>
          <w:rtl/>
          <w:cs/>
          <w:lang w:val="ar_AE" w:bidi="ar_AE"/>
        </w:rPr>
      </w:r>
      <w:r>
        <w:rPr>
          <w:rtl/>
          <w:cs/>
          <w:lang w:val="ar_AE" w:bidi="ar_AE"/>
        </w:rPr>
        <w:t>كل الحيوانات التي تزحف على الأرض نجسة ومحظورة.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11: 45</w:t>
      </w:r>
      <w:r>
        <w:rPr>
          <w:rtl/>
          <w:cs/>
          <w:lang w:val="ar_AE" w:bidi="ar_AE"/>
        </w:rPr>
      </w:r>
    </w:p>
    <w:p>
      <w:pPr>
        <w:bidi/>
      </w:pPr>
      <w:r>
        <w:rPr>
          <w:rtl/>
          <w:cs/>
          <w:lang w:val="ar_AE" w:bidi="ar_AE"/>
        </w:rPr>
      </w:r>
      <w:r>
        <w:rPr>
          <w:b/>
          <w:rtl/>
          <w:cs/>
          <w:lang w:val="ar_AE" w:bidi="ar_AE"/>
        </w:rPr>
        <w:t>لماذا قال الرب إن شعب إسرائيل يجب أن يكونوا قديسين؟</w:t>
      </w:r>
    </w:p>
    <w:p>
      <w:pPr>
        <w:bidi/>
      </w:pPr>
      <w:r>
        <w:rPr>
          <w:rtl/>
          <w:cs/>
          <w:lang w:val="ar_AE" w:bidi="ar_AE"/>
        </w:rPr>
      </w:r>
      <w:r>
        <w:rPr>
          <w:rtl/>
          <w:cs/>
          <w:lang w:val="ar_AE" w:bidi="ar_AE"/>
        </w:rPr>
        <w:t>قال الرب إن شعب إسرائيل يجب أن يكونوا قديسين لأنه هو قدوس.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12: 2–3</w:t>
      </w:r>
      <w:r>
        <w:rPr>
          <w:rtl/>
          <w:cs/>
          <w:lang w:val="ar_AE" w:bidi="ar_AE"/>
        </w:rPr>
      </w:r>
    </w:p>
    <w:p>
      <w:pPr>
        <w:bidi/>
      </w:pPr>
      <w:r>
        <w:rPr>
          <w:rtl/>
          <w:cs/>
          <w:lang w:val="ar_AE" w:bidi="ar_AE"/>
        </w:rPr>
      </w:r>
      <w:r>
        <w:rPr>
          <w:b/>
          <w:rtl/>
          <w:cs/>
          <w:lang w:val="ar_AE" w:bidi="ar_AE"/>
        </w:rPr>
        <w:t>ماذا قال الرب لموسى عن النساء اللواتي يلدن ذكرًا؟</w:t>
      </w:r>
    </w:p>
    <w:p>
      <w:pPr>
        <w:bidi/>
      </w:pPr>
      <w:r>
        <w:rPr>
          <w:rtl/>
          <w:cs/>
          <w:lang w:val="ar_AE" w:bidi="ar_AE"/>
        </w:rPr>
      </w:r>
      <w:r>
        <w:rPr>
          <w:rtl/>
          <w:cs/>
          <w:lang w:val="ar_AE" w:bidi="ar_AE"/>
        </w:rPr>
        <w:t>قال الرب لموسى إذا حملت امرأة وولدت ذكرًا، تظل الأم في حالة نجاسة سبعة أيام، وفي اليوم الثامن يُجرى ختان الطفل.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12: 4</w:t>
      </w:r>
      <w:r>
        <w:rPr>
          <w:rtl/>
          <w:cs/>
          <w:lang w:val="ar_AE" w:bidi="ar_AE"/>
        </w:rPr>
      </w:r>
    </w:p>
    <w:p>
      <w:pPr>
        <w:bidi/>
      </w:pPr>
      <w:r>
        <w:rPr>
          <w:rtl/>
          <w:cs/>
          <w:lang w:val="ar_AE" w:bidi="ar_AE"/>
        </w:rPr>
      </w:r>
      <w:r>
        <w:rPr>
          <w:b/>
          <w:rtl/>
          <w:cs/>
          <w:lang w:val="ar_AE" w:bidi="ar_AE"/>
        </w:rPr>
        <w:t>ماذا على المرأة أن تفعل بعد أن أصبحت غير طاهرة؟</w:t>
      </w:r>
    </w:p>
    <w:p>
      <w:pPr>
        <w:bidi/>
      </w:pPr>
      <w:r>
        <w:rPr>
          <w:rtl/>
          <w:cs/>
          <w:lang w:val="ar_AE" w:bidi="ar_AE"/>
        </w:rPr>
      </w:r>
      <w:r>
        <w:rPr>
          <w:rtl/>
          <w:cs/>
          <w:lang w:val="ar_AE" w:bidi="ar_AE"/>
        </w:rPr>
        <w:t>على المرأة أن تبقى ثلاثة وثلاثين يومًا أخرى إلى أن تطهر من نزيفها، فلا تمس أي شيء مقدس، ولا تحضر إلى المقدس إلى أن تتم أيام تطهيرها.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12: 5</w:t>
      </w:r>
      <w:r>
        <w:rPr>
          <w:rtl/>
          <w:cs/>
          <w:lang w:val="ar_AE" w:bidi="ar_AE"/>
        </w:rPr>
      </w:r>
    </w:p>
    <w:p>
      <w:pPr>
        <w:bidi/>
      </w:pPr>
      <w:r>
        <w:rPr>
          <w:rtl/>
          <w:cs/>
          <w:lang w:val="ar_AE" w:bidi="ar_AE"/>
        </w:rPr>
      </w:r>
      <w:r>
        <w:rPr>
          <w:b/>
          <w:rtl/>
          <w:cs/>
          <w:lang w:val="ar_AE" w:bidi="ar_AE"/>
        </w:rPr>
        <w:t>ماذا كان يُطلب من المرأة أن تفعله بشكل مختلف إن ولدت أثنى؟</w:t>
      </w:r>
    </w:p>
    <w:p>
      <w:pPr>
        <w:bidi/>
      </w:pPr>
      <w:r>
        <w:rPr>
          <w:rtl/>
          <w:cs/>
          <w:lang w:val="ar_AE" w:bidi="ar_AE"/>
        </w:rPr>
      </w:r>
      <w:r>
        <w:rPr>
          <w:rtl/>
          <w:cs/>
          <w:lang w:val="ar_AE" w:bidi="ar_AE"/>
        </w:rPr>
        <w:t>إن ولدت المرأة أنثى فإنها تظل في حالة نجاسة مدة أسبوعين كما في مدّة الحيض، وتبقى ستة وستين يومًا حتى تطهر من نزيفها.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12: 6</w:t>
      </w:r>
      <w:r>
        <w:rPr>
          <w:rtl/>
          <w:cs/>
          <w:lang w:val="ar_AE" w:bidi="ar_AE"/>
        </w:rPr>
      </w:r>
    </w:p>
    <w:p>
      <w:pPr>
        <w:bidi/>
      </w:pPr>
      <w:r>
        <w:rPr>
          <w:rtl/>
          <w:cs/>
          <w:lang w:val="ar_AE" w:bidi="ar_AE"/>
        </w:rPr>
      </w:r>
      <w:r>
        <w:rPr>
          <w:b/>
          <w:rtl/>
          <w:cs/>
          <w:lang w:val="ar_AE" w:bidi="ar_AE"/>
        </w:rPr>
        <w:t>ما الذي على المرأة فعله عندما تكتمل أيام تطهيرها؟</w:t>
      </w:r>
    </w:p>
    <w:p>
      <w:pPr>
        <w:bidi/>
      </w:pPr>
      <w:r>
        <w:rPr>
          <w:rtl/>
          <w:cs/>
          <w:lang w:val="ar_AE" w:bidi="ar_AE"/>
        </w:rPr>
      </w:r>
      <w:r>
        <w:rPr>
          <w:rtl/>
          <w:cs/>
          <w:lang w:val="ar_AE" w:bidi="ar_AE"/>
        </w:rPr>
        <w:t>عندما تكتمل أيام تطهيرها، تحضر المرأة حملًا حوليًا تقدمه محرقة، وكذلك فرخ حمامة أو يمامة ذبيحة خطية إلى مدخل خيمة الاجتماع إلى الكاهن.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12: 8</w:t>
      </w:r>
      <w:r>
        <w:rPr>
          <w:rtl/>
          <w:cs/>
          <w:lang w:val="ar_AE" w:bidi="ar_AE"/>
        </w:rPr>
      </w:r>
    </w:p>
    <w:p>
      <w:pPr>
        <w:bidi/>
      </w:pPr>
      <w:r>
        <w:rPr>
          <w:rtl/>
          <w:cs/>
          <w:lang w:val="ar_AE" w:bidi="ar_AE"/>
        </w:rPr>
      </w:r>
      <w:r>
        <w:rPr>
          <w:b/>
          <w:rtl/>
          <w:cs/>
          <w:lang w:val="ar_AE" w:bidi="ar_AE"/>
        </w:rPr>
        <w:t>ماذا لو لم تتمكن المرأة التي أنجبت طفلًا من تحمل تكلفة الحَمَل؟</w:t>
      </w:r>
    </w:p>
    <w:p>
      <w:pPr>
        <w:bidi/>
      </w:pPr>
      <w:r>
        <w:rPr>
          <w:rtl/>
          <w:cs/>
          <w:lang w:val="ar_AE" w:bidi="ar_AE"/>
        </w:rPr>
      </w:r>
      <w:r>
        <w:rPr>
          <w:rtl/>
          <w:cs/>
          <w:lang w:val="ar_AE" w:bidi="ar_AE"/>
        </w:rPr>
        <w:t>إن كانت المرأة أفقر من أن تقدم حملًا فلتأتِ بيمامتين أو فرخي حمام، فيكون أحدهما محرقة والآخر ذبيحة خطية.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12: 8 (#2)</w:t>
      </w:r>
      <w:r>
        <w:rPr>
          <w:rtl/>
          <w:cs/>
          <w:lang w:val="ar_AE" w:bidi="ar_AE"/>
        </w:rPr>
      </w:r>
    </w:p>
    <w:p>
      <w:pPr>
        <w:bidi/>
      </w:pPr>
      <w:r>
        <w:rPr>
          <w:rtl/>
          <w:cs/>
          <w:lang w:val="ar_AE" w:bidi="ar_AE"/>
        </w:rPr>
      </w:r>
      <w:r>
        <w:rPr>
          <w:b/>
          <w:rtl/>
          <w:cs/>
          <w:lang w:val="ar_AE" w:bidi="ar_AE"/>
        </w:rPr>
        <w:t>ما الذي يحدث للمرأة بعد تقديمها لهذه القرابين؟</w:t>
      </w:r>
    </w:p>
    <w:p>
      <w:pPr>
        <w:bidi/>
      </w:pPr>
      <w:r>
        <w:rPr>
          <w:rtl/>
          <w:cs/>
          <w:lang w:val="ar_AE" w:bidi="ar_AE"/>
        </w:rPr>
      </w:r>
      <w:r>
        <w:rPr>
          <w:rtl/>
          <w:cs/>
          <w:lang w:val="ar_AE" w:bidi="ar_AE"/>
        </w:rPr>
        <w:t>تطهر المرأة بعد أن يكفر الكاهن عنها بهذه القرابين.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2</w:t>
      </w:r>
      <w:r>
        <w:rPr>
          <w:rtl/>
          <w:cs/>
          <w:lang w:val="ar_AE" w:bidi="ar_AE"/>
        </w:rPr>
      </w:r>
    </w:p>
    <w:p>
      <w:pPr>
        <w:bidi/>
      </w:pPr>
      <w:r>
        <w:rPr>
          <w:rtl/>
          <w:cs/>
          <w:lang w:val="ar_AE" w:bidi="ar_AE"/>
        </w:rPr>
      </w:r>
      <w:r>
        <w:rPr>
          <w:b/>
          <w:rtl/>
          <w:cs/>
          <w:lang w:val="ar_AE" w:bidi="ar_AE"/>
        </w:rPr>
        <w:t>إذا أصيب جلد إنسان بورم أو جرب أو بقع لامعة ماذا قال الرب عليه أن يفعل؟</w:t>
      </w:r>
    </w:p>
    <w:p>
      <w:pPr>
        <w:bidi/>
      </w:pPr>
      <w:r>
        <w:rPr>
          <w:rtl/>
          <w:cs/>
          <w:lang w:val="ar_AE" w:bidi="ar_AE"/>
        </w:rPr>
      </w:r>
      <w:r>
        <w:rPr>
          <w:rtl/>
          <w:cs/>
          <w:lang w:val="ar_AE" w:bidi="ar_AE"/>
        </w:rPr>
        <w:t xml:space="preserve">قال الرب إذا أي إنسان أصيب بعدوى جلدية يؤخذ إلى هارون أو إلى أحد أبنائه الكهنة ليعاينه.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4</w:t>
      </w:r>
      <w:r>
        <w:rPr>
          <w:rtl/>
          <w:cs/>
          <w:lang w:val="ar_AE" w:bidi="ar_AE"/>
        </w:rPr>
      </w:r>
    </w:p>
    <w:p>
      <w:pPr>
        <w:bidi/>
      </w:pPr>
      <w:r>
        <w:rPr>
          <w:rtl/>
          <w:cs/>
          <w:lang w:val="ar_AE" w:bidi="ar_AE"/>
        </w:rPr>
      </w:r>
      <w:r>
        <w:rPr>
          <w:b/>
          <w:rtl/>
          <w:cs/>
          <w:lang w:val="ar_AE" w:bidi="ar_AE"/>
        </w:rPr>
        <w:t>ماذا يجب أن يُفعل إذا قرر الكاهن أن الورم أو الجرب أو البقع اللامعة على الجلد غير معدية؟</w:t>
      </w:r>
    </w:p>
    <w:p>
      <w:pPr>
        <w:bidi/>
      </w:pPr>
      <w:r>
        <w:rPr>
          <w:rtl/>
          <w:cs/>
          <w:lang w:val="ar_AE" w:bidi="ar_AE"/>
        </w:rPr>
      </w:r>
      <w:r>
        <w:rPr>
          <w:rtl/>
          <w:cs/>
          <w:lang w:val="ar_AE" w:bidi="ar_AE"/>
        </w:rPr>
        <w:t>إذا لم يستطع الكاهن تحديد ما إذا كان الورم أو الجرب أو البقع اللامعة مُعدية، فإنه يعزل المصاب لسبعة أيام أخرى وفي اليوم السابع يعاينه ثانية.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6</w:t>
      </w:r>
      <w:r>
        <w:rPr>
          <w:rtl/>
          <w:cs/>
          <w:lang w:val="ar_AE" w:bidi="ar_AE"/>
        </w:rPr>
      </w:r>
    </w:p>
    <w:p>
      <w:pPr>
        <w:bidi/>
      </w:pPr>
      <w:r>
        <w:rPr>
          <w:rtl/>
          <w:cs/>
          <w:lang w:val="ar_AE" w:bidi="ar_AE"/>
        </w:rPr>
      </w:r>
      <w:r>
        <w:rPr>
          <w:b/>
          <w:rtl/>
          <w:cs/>
          <w:lang w:val="ar_AE" w:bidi="ar_AE"/>
        </w:rPr>
        <w:t>ماذا لو تبين أن الورم أو الجرب أو البقع اللامعة غير معدية؟</w:t>
      </w:r>
    </w:p>
    <w:p>
      <w:pPr>
        <w:bidi/>
      </w:pPr>
      <w:r>
        <w:rPr>
          <w:rtl/>
          <w:cs/>
          <w:lang w:val="ar_AE" w:bidi="ar_AE"/>
        </w:rPr>
      </w:r>
      <w:r>
        <w:rPr>
          <w:rtl/>
          <w:cs/>
          <w:lang w:val="ar_AE" w:bidi="ar_AE"/>
        </w:rPr>
        <w:t>إذا لم يكن الورم أو الجرب أو البقع الساطعة معدية، يعلن الكاهن أن المصاب طاهر وعليه أن يغسل ثيابه.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9–10</w:t>
      </w:r>
      <w:r>
        <w:rPr>
          <w:rtl/>
          <w:cs/>
          <w:lang w:val="ar_AE" w:bidi="ar_AE"/>
        </w:rPr>
      </w:r>
    </w:p>
    <w:p>
      <w:pPr>
        <w:bidi/>
      </w:pPr>
      <w:r>
        <w:rPr>
          <w:rtl/>
          <w:cs/>
          <w:lang w:val="ar_AE" w:bidi="ar_AE"/>
        </w:rPr>
      </w:r>
      <w:r>
        <w:rPr>
          <w:b/>
          <w:rtl/>
          <w:cs/>
          <w:lang w:val="ar_AE" w:bidi="ar_AE"/>
        </w:rPr>
        <w:t>ما العلامات الثلاث التي على أساسها يُعلن الكاهن أن الورم أو الجرب أو البقع اللامعة مُعدية؟</w:t>
      </w:r>
    </w:p>
    <w:p>
      <w:pPr>
        <w:bidi/>
      </w:pPr>
      <w:r>
        <w:rPr>
          <w:rtl/>
          <w:cs/>
          <w:lang w:val="ar_AE" w:bidi="ar_AE"/>
        </w:rPr>
      </w:r>
      <w:r>
        <w:rPr>
          <w:rtl/>
          <w:cs/>
          <w:lang w:val="ar_AE" w:bidi="ar_AE"/>
        </w:rPr>
        <w:t>العلامات الثلاث التي تُظهر أن الورم أو الجرب أو البقع اللامعة معدية هي: نتوء في الجلد وظهور بعض الشعر الأبيض مع وجود لحم حي متقرح في النتوء.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11</w:t>
      </w:r>
      <w:r>
        <w:rPr>
          <w:rtl/>
          <w:cs/>
          <w:lang w:val="ar_AE" w:bidi="ar_AE"/>
        </w:rPr>
      </w:r>
    </w:p>
    <w:p>
      <w:pPr>
        <w:bidi/>
      </w:pPr>
      <w:r>
        <w:rPr>
          <w:rtl/>
          <w:cs/>
          <w:lang w:val="ar_AE" w:bidi="ar_AE"/>
        </w:rPr>
      </w:r>
      <w:r>
        <w:rPr>
          <w:b/>
          <w:rtl/>
          <w:cs/>
          <w:lang w:val="ar_AE" w:bidi="ar_AE"/>
        </w:rPr>
        <w:t>إذا قرر الكاهن أن هذه حالة مرض جلدي مزمن، ماذا ينبغي أن يفعل؟</w:t>
      </w:r>
    </w:p>
    <w:p>
      <w:pPr>
        <w:bidi/>
      </w:pPr>
      <w:r>
        <w:rPr>
          <w:rtl/>
          <w:cs/>
          <w:lang w:val="ar_AE" w:bidi="ar_AE"/>
        </w:rPr>
      </w:r>
      <w:r>
        <w:rPr>
          <w:rtl/>
          <w:cs/>
          <w:lang w:val="ar_AE" w:bidi="ar_AE"/>
        </w:rPr>
        <w:t>إذا قرر الكاهن أن هذه حالة مرض جلدي مزمن، عليه أن يعلن أن المصاب نجس، ولا يحجزه لثبوت الداء فيه.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14</w:t>
      </w:r>
      <w:r>
        <w:rPr>
          <w:rtl/>
          <w:cs/>
          <w:lang w:val="ar_AE" w:bidi="ar_AE"/>
        </w:rPr>
      </w:r>
    </w:p>
    <w:p>
      <w:pPr>
        <w:bidi/>
      </w:pPr>
      <w:r>
        <w:rPr>
          <w:rtl/>
          <w:cs/>
          <w:lang w:val="ar_AE" w:bidi="ar_AE"/>
        </w:rPr>
      </w:r>
      <w:r>
        <w:rPr>
          <w:b/>
          <w:rtl/>
          <w:cs/>
          <w:lang w:val="ar_AE" w:bidi="ar_AE"/>
        </w:rPr>
        <w:t>إذا غطى المرض الجلدي جسم الإنسان بالكامل وظهر لحم حي، ما الذي يُعرف به هذا المصاب؟</w:t>
      </w:r>
    </w:p>
    <w:p>
      <w:pPr>
        <w:bidi/>
      </w:pPr>
      <w:r>
        <w:rPr>
          <w:rtl/>
          <w:cs/>
          <w:lang w:val="ar_AE" w:bidi="ar_AE"/>
        </w:rPr>
      </w:r>
      <w:r>
        <w:rPr>
          <w:rtl/>
          <w:cs/>
          <w:lang w:val="ar_AE" w:bidi="ar_AE"/>
        </w:rPr>
        <w:t>إذا غطى المرض الجلدي جسم الإنسان بالكامل وظهر لحم حي، فإن هذا المصاب يكون نجسًا.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16–17</w:t>
      </w:r>
      <w:r>
        <w:rPr>
          <w:rtl/>
          <w:cs/>
          <w:lang w:val="ar_AE" w:bidi="ar_AE"/>
        </w:rPr>
      </w:r>
    </w:p>
    <w:p>
      <w:pPr>
        <w:bidi/>
      </w:pPr>
      <w:r>
        <w:rPr>
          <w:rtl/>
          <w:cs/>
          <w:lang w:val="ar_AE" w:bidi="ar_AE"/>
        </w:rPr>
      </w:r>
      <w:r>
        <w:rPr>
          <w:b/>
          <w:rtl/>
          <w:cs/>
          <w:lang w:val="ar_AE" w:bidi="ar_AE"/>
        </w:rPr>
        <w:t>كيف يمكن للإنسان النجس أن يصبح طاهرًا مرة أخرى؟</w:t>
      </w:r>
    </w:p>
    <w:p>
      <w:pPr>
        <w:bidi/>
      </w:pPr>
      <w:r>
        <w:rPr>
          <w:rtl/>
          <w:cs/>
          <w:lang w:val="ar_AE" w:bidi="ar_AE"/>
        </w:rPr>
      </w:r>
      <w:r>
        <w:rPr>
          <w:rtl/>
          <w:cs/>
          <w:lang w:val="ar_AE" w:bidi="ar_AE"/>
        </w:rPr>
        <w:t>يمكن أن يصبح الإنسان النجس طاهرًا مرة أخرى إن رجع اللحم الحي فابيض فيحكم الكاهن بطهارته.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18–19</w:t>
      </w:r>
      <w:r>
        <w:rPr>
          <w:rtl/>
          <w:cs/>
          <w:lang w:val="ar_AE" w:bidi="ar_AE"/>
        </w:rPr>
      </w:r>
    </w:p>
    <w:p>
      <w:pPr>
        <w:bidi/>
      </w:pPr>
      <w:r>
        <w:rPr>
          <w:rtl/>
          <w:cs/>
          <w:lang w:val="ar_AE" w:bidi="ar_AE"/>
        </w:rPr>
      </w:r>
      <w:r>
        <w:rPr>
          <w:b/>
          <w:rtl/>
          <w:cs/>
          <w:lang w:val="ar_AE" w:bidi="ar_AE"/>
        </w:rPr>
        <w:t>ماذا يجب أن يفعل الكاهن إذا فحص إنسانًا وكان في جلد بدنه دُملة فبرئت، فصار في موضع الدمُلة نتوء أبيض أو لمعة بيضاء تميل إلى حمرة، ورأى منظرها أعمق من الجلد وشعرها أبيض؟</w:t>
      </w:r>
    </w:p>
    <w:p>
      <w:pPr>
        <w:bidi/>
      </w:pPr>
      <w:r>
        <w:rPr>
          <w:rtl/>
          <w:cs/>
          <w:lang w:val="ar_AE" w:bidi="ar_AE"/>
        </w:rPr>
      </w:r>
      <w:r>
        <w:rPr>
          <w:rtl/>
          <w:cs/>
          <w:lang w:val="ar_AE" w:bidi="ar_AE"/>
        </w:rPr>
        <w:t>يجب على الكاهن أن يحكم على هذا الإنسان بنجاسته.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29</w:t>
      </w:r>
      <w:r>
        <w:rPr>
          <w:rtl/>
          <w:cs/>
          <w:lang w:val="ar_AE" w:bidi="ar_AE"/>
        </w:rPr>
      </w:r>
    </w:p>
    <w:p>
      <w:pPr>
        <w:bidi/>
      </w:pPr>
      <w:r>
        <w:rPr>
          <w:rtl/>
          <w:cs/>
          <w:lang w:val="ar_AE" w:bidi="ar_AE"/>
        </w:rPr>
      </w:r>
      <w:r>
        <w:rPr>
          <w:b/>
          <w:rtl/>
          <w:cs/>
          <w:lang w:val="ar_AE" w:bidi="ar_AE"/>
        </w:rPr>
        <w:t>ما المرض الذي إذا أصاب رجلًا أو امرأة في الرأس أو في الذقن يجعلهما نجسين؟</w:t>
      </w:r>
    </w:p>
    <w:p>
      <w:pPr>
        <w:bidi/>
      </w:pPr>
      <w:r>
        <w:rPr>
          <w:rtl/>
          <w:cs/>
          <w:lang w:val="ar_AE" w:bidi="ar_AE"/>
        </w:rPr>
      </w:r>
      <w:r>
        <w:rPr>
          <w:rtl/>
          <w:cs/>
          <w:lang w:val="ar_AE" w:bidi="ar_AE"/>
        </w:rPr>
        <w:t>إذا أصيب رجل أو امرأة بقرحة في الرأس أو في الذقن، قد يكون هذا معديًا ويُحكم بنجاسة المصاب.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40</w:t>
      </w:r>
      <w:r>
        <w:rPr>
          <w:rtl/>
          <w:cs/>
          <w:lang w:val="ar_AE" w:bidi="ar_AE"/>
        </w:rPr>
      </w:r>
    </w:p>
    <w:p>
      <w:pPr>
        <w:bidi/>
      </w:pPr>
      <w:r>
        <w:rPr>
          <w:rtl/>
          <w:cs/>
          <w:lang w:val="ar_AE" w:bidi="ar_AE"/>
        </w:rPr>
      </w:r>
      <w:r>
        <w:rPr>
          <w:b/>
          <w:rtl/>
          <w:cs/>
          <w:lang w:val="ar_AE" w:bidi="ar_AE"/>
        </w:rPr>
        <w:t>بماذا يُحكم على إنسان سقط شعره؟</w:t>
      </w:r>
    </w:p>
    <w:p>
      <w:pPr>
        <w:bidi/>
      </w:pPr>
      <w:r>
        <w:rPr>
          <w:rtl/>
          <w:cs/>
          <w:lang w:val="ar_AE" w:bidi="ar_AE"/>
        </w:rPr>
      </w:r>
      <w:r>
        <w:rPr>
          <w:rtl/>
          <w:cs/>
          <w:lang w:val="ar_AE" w:bidi="ar_AE"/>
        </w:rPr>
        <w:t>إذا سقط شعر إنسان فهو أقرع، ويكون طاهرًا.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44</w:t>
      </w:r>
      <w:r>
        <w:rPr>
          <w:rtl/>
          <w:cs/>
          <w:lang w:val="ar_AE" w:bidi="ar_AE"/>
        </w:rPr>
      </w:r>
    </w:p>
    <w:p>
      <w:pPr>
        <w:bidi/>
      </w:pPr>
      <w:r>
        <w:rPr>
          <w:rtl/>
          <w:cs/>
          <w:lang w:val="ar_AE" w:bidi="ar_AE"/>
        </w:rPr>
      </w:r>
      <w:r>
        <w:rPr>
          <w:b/>
          <w:rtl/>
          <w:cs/>
          <w:lang w:val="ar_AE" w:bidi="ar_AE"/>
        </w:rPr>
        <w:t>ما الأعراض التي بسببها يُحكم على الأقرع أنه نجس؟</w:t>
      </w:r>
    </w:p>
    <w:p>
      <w:pPr>
        <w:bidi/>
      </w:pPr>
      <w:r>
        <w:rPr>
          <w:rtl/>
          <w:cs/>
          <w:lang w:val="ar_AE" w:bidi="ar_AE"/>
        </w:rPr>
      </w:r>
      <w:r>
        <w:rPr>
          <w:rtl/>
          <w:cs/>
          <w:lang w:val="ar_AE" w:bidi="ar_AE"/>
        </w:rPr>
        <w:t>إذا فحصه الكاهن ووجد أن الورم في قرعته أو صلعته أبيض ضارب إلى الحمرة، مماثل للبرص في جلد البدن يكون آنئذ نجسًا.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45–46</w:t>
      </w:r>
      <w:r>
        <w:rPr>
          <w:rtl/>
          <w:cs/>
          <w:lang w:val="ar_AE" w:bidi="ar_AE"/>
        </w:rPr>
      </w:r>
    </w:p>
    <w:p>
      <w:pPr>
        <w:bidi/>
      </w:pPr>
      <w:r>
        <w:rPr>
          <w:rtl/>
          <w:cs/>
          <w:lang w:val="ar_AE" w:bidi="ar_AE"/>
        </w:rPr>
      </w:r>
      <w:r>
        <w:rPr>
          <w:b/>
          <w:rtl/>
          <w:cs/>
          <w:lang w:val="ar_AE" w:bidi="ar_AE"/>
        </w:rPr>
        <w:t>كيف يمكن للإنسان النجس إبلاغ الآخرين بحالته؟</w:t>
      </w:r>
    </w:p>
    <w:p>
      <w:pPr>
        <w:bidi/>
      </w:pPr>
      <w:r>
        <w:rPr>
          <w:rtl/>
          <w:cs/>
          <w:lang w:val="ar_AE" w:bidi="ar_AE"/>
        </w:rPr>
      </w:r>
      <w:r>
        <w:rPr>
          <w:rtl/>
          <w:cs/>
          <w:lang w:val="ar_AE" w:bidi="ar_AE"/>
        </w:rPr>
        <w:t>على النجس أن يشق ثيابه ويكشف رأسه ويغطي شاربيه، وينادي: نجس! نجس!. ويظل طول فترة مرضه نجسًا يقيم وحده خارج المخيم معزولًا.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57</w:t>
      </w:r>
      <w:r>
        <w:rPr>
          <w:rtl/>
          <w:cs/>
          <w:lang w:val="ar_AE" w:bidi="ar_AE"/>
        </w:rPr>
      </w:r>
    </w:p>
    <w:p>
      <w:pPr>
        <w:bidi/>
      </w:pPr>
      <w:r>
        <w:rPr>
          <w:rtl/>
          <w:cs/>
          <w:lang w:val="ar_AE" w:bidi="ar_AE"/>
        </w:rPr>
      </w:r>
      <w:r>
        <w:rPr>
          <w:b/>
          <w:rtl/>
          <w:cs/>
          <w:lang w:val="ar_AE" w:bidi="ar_AE"/>
        </w:rPr>
        <w:t>ما الذي يجب أن يفعله الكاهن إن كان هناك عفن في ثوب صوف أو كَتَّان أو في جلد، أو في كل مصنوع من جلد؟</w:t>
      </w:r>
    </w:p>
    <w:p>
      <w:pPr>
        <w:bidi/>
      </w:pPr>
      <w:r>
        <w:rPr>
          <w:rtl/>
          <w:cs/>
          <w:lang w:val="ar_AE" w:bidi="ar_AE"/>
        </w:rPr>
      </w:r>
      <w:r>
        <w:rPr>
          <w:rtl/>
          <w:cs/>
          <w:lang w:val="ar_AE" w:bidi="ar_AE"/>
        </w:rPr>
        <w:t>إذا وُجد أي ثوب صوف أو جلد أو في كل مصنوع من جلد مصاب بالعفن، يجب على الكاهن إحراقه.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3</w:t>
      </w:r>
      <w:r>
        <w:rPr>
          <w:rtl/>
          <w:cs/>
          <w:lang w:val="ar_AE" w:bidi="ar_AE"/>
        </w:rPr>
      </w:r>
    </w:p>
    <w:p>
      <w:pPr>
        <w:bidi/>
      </w:pPr>
      <w:r>
        <w:rPr>
          <w:rtl/>
          <w:cs/>
          <w:lang w:val="ar_AE" w:bidi="ar_AE"/>
        </w:rPr>
      </w:r>
      <w:r>
        <w:rPr>
          <w:b/>
          <w:rtl/>
          <w:cs/>
          <w:lang w:val="ar_AE" w:bidi="ar_AE"/>
        </w:rPr>
        <w:t>أين يجب على الكاهن فحص المريض في يوم تطهيره؟</w:t>
      </w:r>
    </w:p>
    <w:p>
      <w:pPr>
        <w:bidi/>
      </w:pPr>
      <w:r>
        <w:rPr>
          <w:rtl/>
          <w:cs/>
          <w:lang w:val="ar_AE" w:bidi="ar_AE"/>
        </w:rPr>
      </w:r>
      <w:r>
        <w:rPr>
          <w:rtl/>
          <w:cs/>
          <w:lang w:val="ar_AE" w:bidi="ar_AE"/>
        </w:rPr>
        <w:t>يجب على الكاهن فحص المصاب خارج المخيم ليتأكد مما إذا كانت العدوى قد شُفيت.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4</w:t>
      </w:r>
      <w:r>
        <w:rPr>
          <w:rtl/>
          <w:cs/>
          <w:lang w:val="ar_AE" w:bidi="ar_AE"/>
        </w:rPr>
      </w:r>
    </w:p>
    <w:p>
      <w:pPr>
        <w:bidi/>
      </w:pPr>
      <w:r>
        <w:rPr>
          <w:rtl/>
          <w:cs/>
          <w:lang w:val="ar_AE" w:bidi="ar_AE"/>
        </w:rPr>
      </w:r>
      <w:r>
        <w:rPr>
          <w:b/>
          <w:rtl/>
          <w:cs/>
          <w:lang w:val="ar_AE" w:bidi="ar_AE"/>
        </w:rPr>
        <w:t>ماذا يأمر الكاهن المريض أن يُحضر لإعلان تطهيره؟</w:t>
      </w:r>
    </w:p>
    <w:p>
      <w:pPr>
        <w:bidi/>
      </w:pPr>
      <w:r>
        <w:rPr>
          <w:rtl/>
          <w:cs/>
          <w:lang w:val="ar_AE" w:bidi="ar_AE"/>
        </w:rPr>
      </w:r>
      <w:r>
        <w:rPr>
          <w:rtl/>
          <w:cs/>
          <w:lang w:val="ar_AE" w:bidi="ar_AE"/>
        </w:rPr>
        <w:t>يأمر الكاهن أن يؤتى للمتطهر بعصفورين حيين طاهرين، وخشب أرز، وخيط أحمر وباقة زوفا.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7</w:t>
      </w:r>
      <w:r>
        <w:rPr>
          <w:rtl/>
          <w:cs/>
          <w:lang w:val="ar_AE" w:bidi="ar_AE"/>
        </w:rPr>
      </w:r>
    </w:p>
    <w:p>
      <w:pPr>
        <w:bidi/>
      </w:pPr>
      <w:r>
        <w:rPr>
          <w:rtl/>
          <w:cs/>
          <w:lang w:val="ar_AE" w:bidi="ar_AE"/>
        </w:rPr>
      </w:r>
      <w:r>
        <w:rPr>
          <w:b/>
          <w:rtl/>
          <w:cs/>
          <w:lang w:val="ar_AE" w:bidi="ar_AE"/>
        </w:rPr>
        <w:t>بعد أن يرش الكاهن خليط الدَّم والماء وخشب الأرز والزوفا على المتطهر سبع مرات، ماذا يفعل بالعصفور الحي المتبقي؟</w:t>
      </w:r>
    </w:p>
    <w:p>
      <w:pPr>
        <w:bidi/>
      </w:pPr>
      <w:r>
        <w:rPr>
          <w:rtl/>
          <w:cs/>
          <w:lang w:val="ar_AE" w:bidi="ar_AE"/>
        </w:rPr>
      </w:r>
      <w:r>
        <w:rPr>
          <w:rtl/>
          <w:cs/>
          <w:lang w:val="ar_AE" w:bidi="ar_AE"/>
        </w:rPr>
        <w:t>بعد أن يرش الكاهن الخليط على المتطهر سبع مرات، يطلق العُصفور الحي على وجه الصحراء.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8–9</w:t>
      </w:r>
      <w:r>
        <w:rPr>
          <w:rtl/>
          <w:cs/>
          <w:lang w:val="ar_AE" w:bidi="ar_AE"/>
        </w:rPr>
      </w:r>
    </w:p>
    <w:p>
      <w:pPr>
        <w:bidi/>
      </w:pPr>
      <w:r>
        <w:rPr>
          <w:rtl/>
          <w:cs/>
          <w:lang w:val="ar_AE" w:bidi="ar_AE"/>
        </w:rPr>
      </w:r>
      <w:r>
        <w:rPr>
          <w:b/>
          <w:rtl/>
          <w:cs/>
          <w:lang w:val="ar_AE" w:bidi="ar_AE"/>
        </w:rPr>
        <w:t>ما الذي يجب على المتطهر فعله بعد أن يُعلن الكاهن أنه طاهر؟</w:t>
      </w:r>
    </w:p>
    <w:p>
      <w:pPr>
        <w:bidi/>
      </w:pPr>
      <w:r>
        <w:rPr>
          <w:rtl/>
          <w:cs/>
          <w:lang w:val="ar_AE" w:bidi="ar_AE"/>
        </w:rPr>
      </w:r>
      <w:r>
        <w:rPr>
          <w:rtl/>
          <w:cs/>
          <w:lang w:val="ar_AE" w:bidi="ar_AE"/>
        </w:rPr>
        <w:t>يجب على المتطهر أن يغسل ثيابه، ويحلق كل رأسه، ويستحم بماء فيطهر، ثم يدخل المخيم. لكن يقيم خارج خيمته سبعة أيام.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10</w:t>
      </w:r>
      <w:r>
        <w:rPr>
          <w:rtl/>
          <w:cs/>
          <w:lang w:val="ar_AE" w:bidi="ar_AE"/>
        </w:rPr>
      </w:r>
    </w:p>
    <w:p>
      <w:pPr>
        <w:bidi/>
      </w:pPr>
      <w:r>
        <w:rPr>
          <w:rtl/>
          <w:cs/>
          <w:lang w:val="ar_AE" w:bidi="ar_AE"/>
        </w:rPr>
      </w:r>
      <w:r>
        <w:rPr>
          <w:b/>
          <w:rtl/>
          <w:cs/>
          <w:lang w:val="ar_AE" w:bidi="ar_AE"/>
        </w:rPr>
        <w:t>في اليوم الثامن، ما الحيوانات التي يجب على المتطهر إحضارها إلى الكاهن إذا كان يستطيع تحمل تكلفتها؟</w:t>
      </w:r>
    </w:p>
    <w:p>
      <w:pPr>
        <w:bidi/>
      </w:pPr>
      <w:r>
        <w:rPr>
          <w:rtl/>
          <w:cs/>
          <w:lang w:val="ar_AE" w:bidi="ar_AE"/>
        </w:rPr>
      </w:r>
      <w:r>
        <w:rPr>
          <w:rtl/>
          <w:cs/>
          <w:lang w:val="ar_AE" w:bidi="ar_AE"/>
        </w:rPr>
        <w:t>في اليوم الثامن، إذا كان المتطهر يستطيع تحمل التكلفة، فهو يُحضر إلى الكاهن، كبشين صحيحين، ونعجة حولية سليمة وثلاثة أعشار (نحو سبعة لترات) من الدقيق المعجون بزيت ولُج (نحو ثلث لتر) زيت.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21</w:t>
      </w:r>
      <w:r>
        <w:rPr>
          <w:rtl/>
          <w:cs/>
          <w:lang w:val="ar_AE" w:bidi="ar_AE"/>
        </w:rPr>
      </w:r>
    </w:p>
    <w:p>
      <w:pPr>
        <w:bidi/>
      </w:pPr>
      <w:r>
        <w:rPr>
          <w:rtl/>
          <w:cs/>
          <w:lang w:val="ar_AE" w:bidi="ar_AE"/>
        </w:rPr>
      </w:r>
      <w:r>
        <w:rPr>
          <w:b/>
          <w:rtl/>
          <w:cs/>
          <w:lang w:val="ar_AE" w:bidi="ar_AE"/>
        </w:rPr>
        <w:t>إذا كان المتطهر فقيرًا وعاجزًا عن إحضار هذه التقدمات، فمَا الذي يمكنه تقديمه بدلًا من ذلك؟</w:t>
      </w:r>
    </w:p>
    <w:p>
      <w:pPr>
        <w:bidi/>
      </w:pPr>
      <w:r>
        <w:rPr>
          <w:rtl/>
          <w:cs/>
          <w:lang w:val="ar_AE" w:bidi="ar_AE"/>
        </w:rPr>
      </w:r>
      <w:r>
        <w:rPr>
          <w:rtl/>
          <w:cs/>
          <w:lang w:val="ar_AE" w:bidi="ar_AE"/>
        </w:rPr>
        <w:t>إذا كان المتطهر فقيرًا وعاجزًا عن ذلك، يُحضر كبشًا واحدًا، وعُشرًا (نحو لترين ونصف اللتر) من دقيق معجون بزيت، ولُج (نحو ثلث لتر) زيت، ويمامتين أو فرخي حمام.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28–29</w:t>
      </w:r>
      <w:r>
        <w:rPr>
          <w:rtl/>
          <w:cs/>
          <w:lang w:val="ar_AE" w:bidi="ar_AE"/>
        </w:rPr>
      </w:r>
    </w:p>
    <w:p>
      <w:pPr>
        <w:bidi/>
      </w:pPr>
      <w:r>
        <w:rPr>
          <w:rtl/>
          <w:cs/>
          <w:lang w:val="ar_AE" w:bidi="ar_AE"/>
        </w:rPr>
      </w:r>
      <w:r>
        <w:rPr>
          <w:b/>
          <w:rtl/>
          <w:cs/>
          <w:lang w:val="ar_AE" w:bidi="ar_AE"/>
        </w:rPr>
        <w:t>ما الذي يدهنه الكاهن بزيت التطهير؟</w:t>
      </w:r>
    </w:p>
    <w:p>
      <w:pPr>
        <w:bidi/>
      </w:pPr>
      <w:r>
        <w:rPr>
          <w:rtl/>
          <w:cs/>
          <w:lang w:val="ar_AE" w:bidi="ar_AE"/>
        </w:rPr>
      </w:r>
      <w:r>
        <w:rPr>
          <w:rtl/>
          <w:cs/>
          <w:lang w:val="ar_AE" w:bidi="ar_AE"/>
        </w:rPr>
        <w:t>يضع الكاهن من الزيت الذي في كفه على شحمة أذن المتطهر اليمنى، وعلى إبهامي يده اليمنى ورجله اليمنى، ويسكب ما تبقى من زيت في كفه على رأس المتطهر.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44</w:t>
      </w:r>
      <w:r>
        <w:rPr>
          <w:rtl/>
          <w:cs/>
          <w:lang w:val="ar_AE" w:bidi="ar_AE"/>
        </w:rPr>
      </w:r>
    </w:p>
    <w:p>
      <w:pPr>
        <w:bidi/>
      </w:pPr>
      <w:r>
        <w:rPr>
          <w:rtl/>
          <w:cs/>
          <w:lang w:val="ar_AE" w:bidi="ar_AE"/>
        </w:rPr>
      </w:r>
      <w:r>
        <w:rPr>
          <w:b/>
          <w:rtl/>
          <w:cs/>
          <w:lang w:val="ar_AE" w:bidi="ar_AE"/>
        </w:rPr>
        <w:t>ما الذي قد يدفع الكاهن لإعلان عن بيت أنه نجس؟</w:t>
      </w:r>
    </w:p>
    <w:p>
      <w:pPr>
        <w:bidi/>
      </w:pPr>
      <w:r>
        <w:rPr>
          <w:rtl/>
          <w:cs/>
          <w:lang w:val="ar_AE" w:bidi="ar_AE"/>
        </w:rPr>
      </w:r>
      <w:r>
        <w:rPr>
          <w:rtl/>
          <w:cs/>
          <w:lang w:val="ar_AE" w:bidi="ar_AE"/>
        </w:rPr>
        <w:t>يمكن للكاهن أن يعلن عن بيت أنه نجس إذا هناك عفن قد انتشر فيه.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45</w:t>
      </w:r>
      <w:r>
        <w:rPr>
          <w:rtl/>
          <w:cs/>
          <w:lang w:val="ar_AE" w:bidi="ar_AE"/>
        </w:rPr>
      </w:r>
    </w:p>
    <w:p>
      <w:pPr>
        <w:bidi/>
      </w:pPr>
      <w:r>
        <w:rPr>
          <w:rtl/>
          <w:cs/>
          <w:lang w:val="ar_AE" w:bidi="ar_AE"/>
        </w:rPr>
      </w:r>
      <w:r>
        <w:rPr>
          <w:b/>
          <w:rtl/>
          <w:cs/>
          <w:lang w:val="ar_AE" w:bidi="ar_AE"/>
        </w:rPr>
        <w:t>ما الذي يحدث لبيت انتشر العفن به ولم يكن من الممكن إيقافه؟</w:t>
      </w:r>
    </w:p>
    <w:p>
      <w:pPr>
        <w:bidi/>
      </w:pPr>
      <w:r>
        <w:rPr>
          <w:rtl/>
          <w:cs/>
          <w:lang w:val="ar_AE" w:bidi="ar_AE"/>
        </w:rPr>
      </w:r>
      <w:r>
        <w:rPr>
          <w:rtl/>
          <w:cs/>
          <w:lang w:val="ar_AE" w:bidi="ar_AE"/>
        </w:rPr>
        <w:t>إذا انتشر العفن في بيت ولم يكن من الممكن إيقافه ينبغي هدم البيت.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52</w:t>
      </w:r>
      <w:r>
        <w:rPr>
          <w:rtl/>
          <w:cs/>
          <w:lang w:val="ar_AE" w:bidi="ar_AE"/>
        </w:rPr>
      </w:r>
    </w:p>
    <w:p>
      <w:pPr>
        <w:bidi/>
      </w:pPr>
      <w:r>
        <w:rPr>
          <w:rtl/>
          <w:cs/>
          <w:lang w:val="ar_AE" w:bidi="ar_AE"/>
        </w:rPr>
      </w:r>
      <w:r>
        <w:rPr>
          <w:b/>
          <w:rtl/>
          <w:cs/>
          <w:lang w:val="ar_AE" w:bidi="ar_AE"/>
        </w:rPr>
        <w:t>كيف يحكم على البيت أنه طاهرًا إذا توقف العفن؟</w:t>
      </w:r>
    </w:p>
    <w:p>
      <w:pPr>
        <w:bidi/>
      </w:pPr>
      <w:r>
        <w:rPr>
          <w:rtl/>
          <w:cs/>
          <w:lang w:val="ar_AE" w:bidi="ar_AE"/>
        </w:rPr>
      </w:r>
      <w:r>
        <w:rPr>
          <w:rtl/>
          <w:cs/>
          <w:lang w:val="ar_AE" w:bidi="ar_AE"/>
        </w:rPr>
        <w:t>يُطهر البيت بدم العُصفور وبالماء الجاري وبخشب الأرز والزوفا والخيط الأحمر، فيعلن الكاهن البيت طاهرًا.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3</w:t>
      </w:r>
      <w:r>
        <w:rPr>
          <w:rtl/>
          <w:cs/>
          <w:lang w:val="ar_AE" w:bidi="ar_AE"/>
        </w:rPr>
      </w:r>
    </w:p>
    <w:p>
      <w:pPr>
        <w:bidi/>
      </w:pPr>
      <w:r>
        <w:rPr>
          <w:rtl/>
          <w:cs/>
          <w:lang w:val="ar_AE" w:bidi="ar_AE"/>
        </w:rPr>
      </w:r>
      <w:r>
        <w:rPr>
          <w:b/>
          <w:rtl/>
          <w:cs/>
          <w:lang w:val="ar_AE" w:bidi="ar_AE"/>
        </w:rPr>
        <w:t>ماذا قال الرب لموسى وهارون عن كل رجل جسده مصاب بالسيلان؟</w:t>
      </w:r>
    </w:p>
    <w:p>
      <w:pPr>
        <w:bidi/>
      </w:pPr>
      <w:r>
        <w:rPr>
          <w:rtl/>
          <w:cs/>
          <w:lang w:val="ar_AE" w:bidi="ar_AE"/>
        </w:rPr>
      </w:r>
      <w:r>
        <w:rPr>
          <w:rtl/>
          <w:cs/>
          <w:lang w:val="ar_AE" w:bidi="ar_AE"/>
        </w:rPr>
        <w:t>قال الرب لموسى وهارون إن كل رجل جسده مصاب بالسيلان فهو نجس.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7</w:t>
      </w:r>
      <w:r>
        <w:rPr>
          <w:rtl/>
          <w:cs/>
          <w:lang w:val="ar_AE" w:bidi="ar_AE"/>
        </w:rPr>
      </w:r>
    </w:p>
    <w:p>
      <w:pPr>
        <w:bidi/>
      </w:pPr>
      <w:r>
        <w:rPr>
          <w:rtl/>
          <w:cs/>
          <w:lang w:val="ar_AE" w:bidi="ar_AE"/>
        </w:rPr>
      </w:r>
      <w:r>
        <w:rPr>
          <w:b/>
          <w:rtl/>
          <w:cs/>
          <w:lang w:val="ar_AE" w:bidi="ar_AE"/>
        </w:rPr>
        <w:t>ما الذي يحدث لمن يمس جسد المصاب بالسيلان؟</w:t>
      </w:r>
    </w:p>
    <w:p>
      <w:pPr>
        <w:bidi/>
      </w:pPr>
      <w:r>
        <w:rPr>
          <w:rtl/>
          <w:cs/>
          <w:lang w:val="ar_AE" w:bidi="ar_AE"/>
        </w:rPr>
      </w:r>
      <w:r>
        <w:rPr>
          <w:rtl/>
          <w:cs/>
          <w:lang w:val="ar_AE" w:bidi="ar_AE"/>
        </w:rPr>
        <w:t>من يمس جسد المصاب بالسيلان يكون نجسًا ويحتاج لأن يغسل ثيابه ويستحم بماء، ويكون نجسًا إلى المساء.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13</w:t>
      </w:r>
      <w:r>
        <w:rPr>
          <w:rtl/>
          <w:cs/>
          <w:lang w:val="ar_AE" w:bidi="ar_AE"/>
        </w:rPr>
      </w:r>
    </w:p>
    <w:p>
      <w:pPr>
        <w:bidi/>
      </w:pPr>
      <w:r>
        <w:rPr>
          <w:rtl/>
          <w:cs/>
          <w:lang w:val="ar_AE" w:bidi="ar_AE"/>
        </w:rPr>
      </w:r>
      <w:r>
        <w:rPr>
          <w:b/>
          <w:rtl/>
          <w:cs/>
          <w:lang w:val="ar_AE" w:bidi="ar_AE"/>
        </w:rPr>
        <w:t>ما نوع الماء الذي يجب أن يستخدمه المتطهر من داء السيلان عندما يستحم؟</w:t>
      </w:r>
    </w:p>
    <w:p>
      <w:pPr>
        <w:bidi/>
      </w:pPr>
      <w:r>
        <w:rPr>
          <w:rtl/>
          <w:cs/>
          <w:lang w:val="ar_AE" w:bidi="ar_AE"/>
        </w:rPr>
      </w:r>
      <w:r>
        <w:rPr>
          <w:rtl/>
          <w:cs/>
          <w:lang w:val="ar_AE" w:bidi="ar_AE"/>
        </w:rPr>
        <w:t>إذا برئ المصاب بالسيلان من دائه يستحم بماء جارِ فيطهر.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15</w:t>
      </w:r>
      <w:r>
        <w:rPr>
          <w:rtl/>
          <w:cs/>
          <w:lang w:val="ar_AE" w:bidi="ar_AE"/>
        </w:rPr>
      </w:r>
    </w:p>
    <w:p>
      <w:pPr>
        <w:bidi/>
      </w:pPr>
      <w:r>
        <w:rPr>
          <w:rtl/>
          <w:cs/>
          <w:lang w:val="ar_AE" w:bidi="ar_AE"/>
        </w:rPr>
      </w:r>
      <w:r>
        <w:rPr>
          <w:b/>
          <w:rtl/>
          <w:cs/>
          <w:lang w:val="ar_AE" w:bidi="ar_AE"/>
        </w:rPr>
        <w:t>ما الذي يجب أن يقدمه المتطهر للكاهن كذبيحة خطية وذبيحة محرقة؟</w:t>
      </w:r>
    </w:p>
    <w:p>
      <w:pPr>
        <w:bidi/>
      </w:pPr>
      <w:r>
        <w:rPr>
          <w:rtl/>
          <w:cs/>
          <w:lang w:val="ar_AE" w:bidi="ar_AE"/>
        </w:rPr>
      </w:r>
      <w:r>
        <w:rPr>
          <w:rtl/>
          <w:cs/>
          <w:lang w:val="ar_AE" w:bidi="ar_AE"/>
        </w:rPr>
        <w:t>يأخذ المتطهر لنفسه يمامتين أو فرخي حمام ويأتي أمام الرب ويعطيهما للكاهن فيقدم الكاهن أحدهما ذبيحة خطية والآخر محرقة.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15:16–18</w:t>
      </w:r>
      <w:r>
        <w:rPr>
          <w:rtl/>
          <w:cs/>
          <w:lang w:val="ar_AE" w:bidi="ar_AE"/>
        </w:rPr>
      </w:r>
    </w:p>
    <w:p>
      <w:pPr>
        <w:bidi/>
      </w:pPr>
      <w:r>
        <w:rPr>
          <w:rtl/>
          <w:cs/>
          <w:lang w:val="ar_AE" w:bidi="ar_AE"/>
        </w:rPr>
      </w:r>
      <w:r>
        <w:rPr>
          <w:b/>
          <w:rtl/>
          <w:cs/>
          <w:lang w:val="ar_AE" w:bidi="ar_AE"/>
        </w:rPr>
        <w:t>ما حالة أي شيء أو أي إنسان يقع عليه إفراز السائل المنوي لرجل؟</w:t>
      </w:r>
    </w:p>
    <w:p>
      <w:pPr>
        <w:bidi/>
      </w:pPr>
      <w:r>
        <w:rPr>
          <w:rtl/>
          <w:cs/>
          <w:lang w:val="ar_AE" w:bidi="ar_AE"/>
        </w:rPr>
      </w:r>
      <w:r>
        <w:rPr>
          <w:rtl/>
          <w:cs/>
          <w:lang w:val="ar_AE" w:bidi="ar_AE"/>
        </w:rPr>
        <w:t>يغتسل بالماء ويصبح نجسًا إلى المساء.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19</w:t>
      </w:r>
      <w:r>
        <w:rPr>
          <w:rtl/>
          <w:cs/>
          <w:lang w:val="ar_AE" w:bidi="ar_AE"/>
        </w:rPr>
      </w:r>
    </w:p>
    <w:p>
      <w:pPr>
        <w:bidi/>
      </w:pPr>
      <w:r>
        <w:rPr>
          <w:rtl/>
          <w:cs/>
          <w:lang w:val="ar_AE" w:bidi="ar_AE"/>
        </w:rPr>
      </w:r>
      <w:r>
        <w:rPr>
          <w:b/>
          <w:rtl/>
          <w:cs/>
          <w:lang w:val="ar_AE" w:bidi="ar_AE"/>
        </w:rPr>
        <w:t>ما المدة التي تبقى فيها المرأة نجسة فترة حيضها؟</w:t>
      </w:r>
    </w:p>
    <w:p>
      <w:pPr>
        <w:bidi/>
      </w:pPr>
      <w:r>
        <w:rPr>
          <w:rtl/>
          <w:cs/>
          <w:lang w:val="ar_AE" w:bidi="ar_AE"/>
        </w:rPr>
      </w:r>
      <w:r>
        <w:rPr>
          <w:rtl/>
          <w:cs/>
          <w:lang w:val="ar_AE" w:bidi="ar_AE"/>
        </w:rPr>
        <w:t>إذا حاضت المرأة فسبعة أيام تكون نجسة.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24</w:t>
      </w:r>
      <w:r>
        <w:rPr>
          <w:rtl/>
          <w:cs/>
          <w:lang w:val="ar_AE" w:bidi="ar_AE"/>
        </w:rPr>
      </w:r>
    </w:p>
    <w:p>
      <w:pPr>
        <w:bidi/>
      </w:pPr>
      <w:r>
        <w:rPr>
          <w:rtl/>
          <w:cs/>
          <w:lang w:val="ar_AE" w:bidi="ar_AE"/>
        </w:rPr>
      </w:r>
      <w:r>
        <w:rPr>
          <w:b/>
          <w:rtl/>
          <w:cs/>
          <w:lang w:val="ar_AE" w:bidi="ar_AE"/>
        </w:rPr>
        <w:t>كم وقتًا يظل الرجل نجسًا إن عاشر امرأة بطمثها؟</w:t>
      </w:r>
    </w:p>
    <w:p>
      <w:pPr>
        <w:bidi/>
      </w:pPr>
      <w:r>
        <w:rPr>
          <w:rtl/>
          <w:cs/>
          <w:lang w:val="ar_AE" w:bidi="ar_AE"/>
        </w:rPr>
      </w:r>
      <w:r>
        <w:rPr>
          <w:rtl/>
          <w:cs/>
          <w:lang w:val="ar_AE" w:bidi="ar_AE"/>
        </w:rPr>
        <w:t>إن عاشرها رجل وأصابه شيء من طمثها، يكون نجسًا سبعة أيام.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29</w:t>
      </w:r>
      <w:r>
        <w:rPr>
          <w:rtl/>
          <w:cs/>
          <w:lang w:val="ar_AE" w:bidi="ar_AE"/>
        </w:rPr>
      </w:r>
    </w:p>
    <w:p>
      <w:pPr>
        <w:bidi/>
      </w:pPr>
      <w:r>
        <w:rPr>
          <w:rtl/>
          <w:cs/>
          <w:lang w:val="ar_AE" w:bidi="ar_AE"/>
        </w:rPr>
      </w:r>
      <w:r>
        <w:rPr>
          <w:b/>
          <w:rtl/>
          <w:cs/>
          <w:lang w:val="ar_AE" w:bidi="ar_AE"/>
        </w:rPr>
        <w:t>ما الذي تقدمه المرأة ذبيحة إذا برئت من نزفها؟</w:t>
      </w:r>
    </w:p>
    <w:p>
      <w:pPr>
        <w:bidi/>
      </w:pPr>
      <w:r>
        <w:rPr>
          <w:rtl/>
          <w:cs/>
          <w:lang w:val="ar_AE" w:bidi="ar_AE"/>
        </w:rPr>
      </w:r>
      <w:r>
        <w:rPr>
          <w:rtl/>
          <w:cs/>
          <w:lang w:val="ar_AE" w:bidi="ar_AE"/>
        </w:rPr>
        <w:t>إذا برئت المرأة من نزفها تقدم يمامتين أو فرخي حمام.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2</w:t>
      </w:r>
      <w:r>
        <w:rPr>
          <w:rtl/>
          <w:cs/>
          <w:lang w:val="ar_AE" w:bidi="ar_AE"/>
        </w:rPr>
      </w:r>
    </w:p>
    <w:p>
      <w:pPr>
        <w:bidi/>
      </w:pPr>
      <w:r>
        <w:rPr>
          <w:rtl/>
          <w:cs/>
          <w:lang w:val="ar_AE" w:bidi="ar_AE"/>
        </w:rPr>
      </w:r>
      <w:r>
        <w:rPr>
          <w:b/>
          <w:rtl/>
          <w:cs/>
          <w:lang w:val="ar_AE" w:bidi="ar_AE"/>
        </w:rPr>
        <w:t>ماذا قال الرب لموسى ليحذر به هارون عند دخوله إلى قدس الأقداس وراء الحجاب؟</w:t>
      </w:r>
    </w:p>
    <w:p>
      <w:pPr>
        <w:bidi/>
      </w:pPr>
      <w:r>
        <w:rPr>
          <w:rtl/>
          <w:cs/>
          <w:lang w:val="ar_AE" w:bidi="ar_AE"/>
        </w:rPr>
      </w:r>
      <w:r>
        <w:rPr>
          <w:rtl/>
          <w:cs/>
          <w:lang w:val="ar_AE" w:bidi="ar_AE"/>
        </w:rPr>
        <w:t>قال الرب لموسى أن يحذر هارون من الدخول متى أراد إلى قدس الأقداس وراء الحجاب.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3</w:t>
      </w:r>
      <w:r>
        <w:rPr>
          <w:rtl/>
          <w:cs/>
          <w:lang w:val="ar_AE" w:bidi="ar_AE"/>
        </w:rPr>
      </w:r>
    </w:p>
    <w:p>
      <w:pPr>
        <w:bidi/>
      </w:pPr>
      <w:r>
        <w:rPr>
          <w:rtl/>
          <w:cs/>
          <w:lang w:val="ar_AE" w:bidi="ar_AE"/>
        </w:rPr>
      </w:r>
      <w:r>
        <w:rPr>
          <w:b/>
          <w:rtl/>
          <w:cs/>
          <w:lang w:val="ar_AE" w:bidi="ar_AE"/>
        </w:rPr>
        <w:t>ما الذي يحضره هارون معه عند دخوله القدس؟</w:t>
      </w:r>
    </w:p>
    <w:p>
      <w:pPr>
        <w:bidi/>
      </w:pPr>
      <w:r>
        <w:rPr>
          <w:rtl/>
          <w:cs/>
          <w:lang w:val="ar_AE" w:bidi="ar_AE"/>
        </w:rPr>
      </w:r>
      <w:r>
        <w:rPr>
          <w:rtl/>
          <w:cs/>
          <w:lang w:val="ar_AE" w:bidi="ar_AE"/>
        </w:rPr>
        <w:t>بهذا يدخل هارون إلى القدس: يأتي بثور لذبيحة خطية وكبش لمحرقة.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4</w:t>
      </w:r>
      <w:r>
        <w:rPr>
          <w:rtl/>
          <w:cs/>
          <w:lang w:val="ar_AE" w:bidi="ar_AE"/>
        </w:rPr>
      </w:r>
    </w:p>
    <w:p>
      <w:pPr>
        <w:bidi/>
      </w:pPr>
      <w:r>
        <w:rPr>
          <w:rtl/>
          <w:cs/>
          <w:lang w:val="ar_AE" w:bidi="ar_AE"/>
        </w:rPr>
      </w:r>
      <w:r>
        <w:rPr>
          <w:b/>
          <w:rtl/>
          <w:cs/>
          <w:lang w:val="ar_AE" w:bidi="ar_AE"/>
        </w:rPr>
        <w:t>ما الذي يجب على هارون فعله قبل ارتداء الثياب الكهنوتية؟</w:t>
      </w:r>
    </w:p>
    <w:p>
      <w:pPr>
        <w:bidi/>
      </w:pPr>
      <w:r>
        <w:rPr>
          <w:rtl/>
          <w:cs/>
          <w:lang w:val="ar_AE" w:bidi="ar_AE"/>
        </w:rPr>
      </w:r>
      <w:r>
        <w:rPr>
          <w:rtl/>
          <w:cs/>
          <w:lang w:val="ar_AE" w:bidi="ar_AE"/>
        </w:rPr>
        <w:t>على هارون أن يغتسل بماء قبل أن يرتدي الثياب الكهنوتية.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5</w:t>
      </w:r>
      <w:r>
        <w:rPr>
          <w:rtl/>
          <w:cs/>
          <w:lang w:val="ar_AE" w:bidi="ar_AE"/>
        </w:rPr>
      </w:r>
    </w:p>
    <w:p>
      <w:pPr>
        <w:bidi/>
      </w:pPr>
      <w:r>
        <w:rPr>
          <w:rtl/>
          <w:cs/>
          <w:lang w:val="ar_AE" w:bidi="ar_AE"/>
        </w:rPr>
      </w:r>
      <w:r>
        <w:rPr>
          <w:b/>
          <w:rtl/>
          <w:cs/>
          <w:lang w:val="ar_AE" w:bidi="ar_AE"/>
        </w:rPr>
        <w:t>من الذي يجب أن يقدم لهارون تيسين من المعز وكبشًا واحدًا؟</w:t>
      </w:r>
    </w:p>
    <w:p>
      <w:pPr>
        <w:bidi/>
      </w:pPr>
      <w:r>
        <w:rPr>
          <w:rtl/>
          <w:cs/>
          <w:lang w:val="ar_AE" w:bidi="ar_AE"/>
        </w:rPr>
      </w:r>
      <w:r>
        <w:rPr>
          <w:rtl/>
          <w:cs/>
          <w:lang w:val="ar_AE" w:bidi="ar_AE"/>
        </w:rPr>
        <w:t>على شعب إسرائيل أن يقدموا لهارون تيسين من المعز وكبشًا واحدًا.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8</w:t>
      </w:r>
      <w:r>
        <w:rPr>
          <w:rtl/>
          <w:cs/>
          <w:lang w:val="ar_AE" w:bidi="ar_AE"/>
        </w:rPr>
      </w:r>
    </w:p>
    <w:p>
      <w:pPr>
        <w:bidi/>
      </w:pPr>
      <w:r>
        <w:rPr>
          <w:rtl/>
          <w:cs/>
          <w:lang w:val="ar_AE" w:bidi="ar_AE"/>
        </w:rPr>
      </w:r>
      <w:r>
        <w:rPr>
          <w:b/>
          <w:rtl/>
          <w:cs/>
          <w:lang w:val="ar_AE" w:bidi="ar_AE"/>
        </w:rPr>
        <w:t>لماذا قام هارون بإلقاء قرعة على التيسين؟</w:t>
      </w:r>
    </w:p>
    <w:p>
      <w:pPr>
        <w:bidi/>
      </w:pPr>
      <w:r>
        <w:rPr>
          <w:rtl/>
          <w:cs/>
          <w:lang w:val="ar_AE" w:bidi="ar_AE"/>
        </w:rPr>
      </w:r>
      <w:r>
        <w:rPr>
          <w:rtl/>
          <w:cs/>
          <w:lang w:val="ar_AE" w:bidi="ar_AE"/>
        </w:rPr>
        <w:t>قام هارون بإلقاء قرعة على التيسين لتحديد أيهمَا يُقدَّم للرب وأيهمَا يكون كبش الفداء.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10</w:t>
      </w:r>
      <w:r>
        <w:rPr>
          <w:rtl/>
          <w:cs/>
          <w:lang w:val="ar_AE" w:bidi="ar_AE"/>
        </w:rPr>
      </w:r>
    </w:p>
    <w:p>
      <w:pPr>
        <w:bidi/>
      </w:pPr>
      <w:r>
        <w:rPr>
          <w:rtl/>
          <w:cs/>
          <w:lang w:val="ar_AE" w:bidi="ar_AE"/>
        </w:rPr>
      </w:r>
      <w:r>
        <w:rPr>
          <w:b/>
          <w:rtl/>
          <w:cs/>
          <w:lang w:val="ar_AE" w:bidi="ar_AE"/>
        </w:rPr>
        <w:t>ماذا يحدث للتيس الذي وقعت عليه قرعة كبش الفداء؟</w:t>
      </w:r>
    </w:p>
    <w:p>
      <w:pPr>
        <w:bidi/>
      </w:pPr>
      <w:r>
        <w:rPr>
          <w:rtl/>
          <w:cs/>
          <w:lang w:val="ar_AE" w:bidi="ar_AE"/>
        </w:rPr>
      </w:r>
      <w:r>
        <w:rPr>
          <w:rtl/>
          <w:cs/>
          <w:lang w:val="ar_AE" w:bidi="ar_AE"/>
        </w:rPr>
        <w:t>التيس الذي وقعت عليه قرعة كبش الفداء يوقف حيًا أمام الرب ليكفر عنه، ثم يُطلق إلى الصحراء.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11</w:t>
      </w:r>
      <w:r>
        <w:rPr>
          <w:rtl/>
          <w:cs/>
          <w:lang w:val="ar_AE" w:bidi="ar_AE"/>
        </w:rPr>
      </w:r>
    </w:p>
    <w:p>
      <w:pPr>
        <w:bidi/>
      </w:pPr>
      <w:r>
        <w:rPr>
          <w:rtl/>
          <w:cs/>
          <w:lang w:val="ar_AE" w:bidi="ar_AE"/>
        </w:rPr>
      </w:r>
      <w:r>
        <w:rPr>
          <w:b/>
          <w:rtl/>
          <w:cs/>
          <w:lang w:val="ar_AE" w:bidi="ar_AE"/>
        </w:rPr>
        <w:t>عن أي إنسان يُقدِّم هارون الثور للتكفير؟</w:t>
      </w:r>
    </w:p>
    <w:p>
      <w:pPr>
        <w:bidi/>
      </w:pPr>
      <w:r>
        <w:rPr>
          <w:rtl/>
          <w:cs/>
          <w:lang w:val="ar_AE" w:bidi="ar_AE"/>
        </w:rPr>
      </w:r>
      <w:r>
        <w:rPr>
          <w:rtl/>
          <w:cs/>
          <w:lang w:val="ar_AE" w:bidi="ar_AE"/>
        </w:rPr>
        <w:t>يقدم هارون ثور الخطية تكفيرًا عن نفسه وعن أسرته.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16:13</w:t>
      </w:r>
      <w:r>
        <w:rPr>
          <w:rtl/>
          <w:cs/>
          <w:lang w:val="ar_AE" w:bidi="ar_AE"/>
        </w:rPr>
      </w:r>
    </w:p>
    <w:p>
      <w:pPr>
        <w:bidi/>
      </w:pPr>
      <w:r>
        <w:rPr>
          <w:rtl/>
          <w:cs/>
          <w:lang w:val="ar_AE" w:bidi="ar_AE"/>
        </w:rPr>
      </w:r>
      <w:r>
        <w:rPr>
          <w:b/>
          <w:rtl/>
          <w:cs/>
          <w:lang w:val="ar_AE" w:bidi="ar_AE"/>
        </w:rPr>
        <w:t>ما الذي يجب أن يغشي غطاء التابوت فلا يموت هارون؟</w:t>
      </w:r>
    </w:p>
    <w:p>
      <w:pPr>
        <w:bidi/>
      </w:pPr>
      <w:r>
        <w:rPr>
          <w:rtl/>
          <w:cs/>
          <w:lang w:val="ar_AE" w:bidi="ar_AE"/>
        </w:rPr>
      </w:r>
      <w:r>
        <w:rPr>
          <w:rtl/>
          <w:cs/>
          <w:lang w:val="ar_AE" w:bidi="ar_AE"/>
        </w:rPr>
        <w:t>يجب أن تغشي سحابة البَخُور غطاء التابوت فلا يموت هارون.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17</w:t>
      </w:r>
      <w:r>
        <w:rPr>
          <w:rtl/>
          <w:cs/>
          <w:lang w:val="ar_AE" w:bidi="ar_AE"/>
        </w:rPr>
      </w:r>
    </w:p>
    <w:p>
      <w:pPr>
        <w:bidi/>
      </w:pPr>
      <w:r>
        <w:rPr>
          <w:rtl/>
          <w:cs/>
          <w:lang w:val="ar_AE" w:bidi="ar_AE"/>
        </w:rPr>
      </w:r>
      <w:r>
        <w:rPr>
          <w:b/>
          <w:rtl/>
          <w:cs/>
          <w:lang w:val="ar_AE" w:bidi="ar_AE"/>
        </w:rPr>
        <w:t>من يجب أن يكون في الخيمة مع هارون في قدس الأقداس عند التكفير عن نفسه؟</w:t>
      </w:r>
    </w:p>
    <w:p>
      <w:pPr>
        <w:bidi/>
      </w:pPr>
      <w:r>
        <w:rPr>
          <w:rtl/>
          <w:cs/>
          <w:lang w:val="ar_AE" w:bidi="ar_AE"/>
        </w:rPr>
      </w:r>
      <w:r>
        <w:rPr>
          <w:rtl/>
          <w:cs/>
          <w:lang w:val="ar_AE" w:bidi="ar_AE"/>
        </w:rPr>
        <w:t>لا يَكُن أحد في خيمة الاجتماع عند دخول هارون إلى قدس الأقداس للتكفير عن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21</w:t>
      </w:r>
      <w:r>
        <w:rPr>
          <w:rtl/>
          <w:cs/>
          <w:lang w:val="ar_AE" w:bidi="ar_AE"/>
        </w:rPr>
      </w:r>
    </w:p>
    <w:p>
      <w:pPr>
        <w:bidi/>
      </w:pPr>
      <w:r>
        <w:rPr>
          <w:rtl/>
          <w:cs/>
          <w:lang w:val="ar_AE" w:bidi="ar_AE"/>
        </w:rPr>
      </w:r>
      <w:r>
        <w:rPr>
          <w:b/>
          <w:rtl/>
          <w:cs/>
          <w:lang w:val="ar_AE" w:bidi="ar_AE"/>
        </w:rPr>
        <w:t>ماذا يجب أن يفعل هارون عندما يضع يديه على رأس التيس الذي يُطلق في الصحراء؟</w:t>
      </w:r>
    </w:p>
    <w:p>
      <w:pPr>
        <w:bidi/>
      </w:pPr>
      <w:r>
        <w:rPr>
          <w:rtl/>
          <w:cs/>
          <w:lang w:val="ar_AE" w:bidi="ar_AE"/>
        </w:rPr>
      </w:r>
      <w:r>
        <w:rPr>
          <w:rtl/>
          <w:cs/>
          <w:lang w:val="ar_AE" w:bidi="ar_AE"/>
        </w:rPr>
        <w:t>يضع هارون يديه على رأسه، ويعترف بجميع خطايا بني إسرائيل وسيئاتهم وذنوبهم، ويُحَمّلها على رأس التيس.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23</w:t>
      </w:r>
      <w:r>
        <w:rPr>
          <w:rtl/>
          <w:cs/>
          <w:lang w:val="ar_AE" w:bidi="ar_AE"/>
        </w:rPr>
      </w:r>
    </w:p>
    <w:p>
      <w:pPr>
        <w:bidi/>
      </w:pPr>
      <w:r>
        <w:rPr>
          <w:rtl/>
          <w:cs/>
          <w:lang w:val="ar_AE" w:bidi="ar_AE"/>
        </w:rPr>
      </w:r>
      <w:r>
        <w:rPr>
          <w:b/>
          <w:rtl/>
          <w:cs/>
          <w:lang w:val="ar_AE" w:bidi="ar_AE"/>
        </w:rPr>
        <w:t>ما الذي على هارون فعله بالثياب الكهنوتية؟</w:t>
      </w:r>
    </w:p>
    <w:p>
      <w:pPr>
        <w:bidi/>
      </w:pPr>
      <w:r>
        <w:rPr>
          <w:rtl/>
          <w:cs/>
          <w:lang w:val="ar_AE" w:bidi="ar_AE"/>
        </w:rPr>
      </w:r>
      <w:r>
        <w:rPr>
          <w:rtl/>
          <w:cs/>
          <w:lang w:val="ar_AE" w:bidi="ar_AE"/>
        </w:rPr>
        <w:t>يجب على هارون خلع الثياب الكهنوتية وتركها في خيمة الاجتماع.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29</w:t>
      </w:r>
      <w:r>
        <w:rPr>
          <w:rtl/>
          <w:cs/>
          <w:lang w:val="ar_AE" w:bidi="ar_AE"/>
        </w:rPr>
      </w:r>
    </w:p>
    <w:p>
      <w:pPr>
        <w:bidi/>
      </w:pPr>
      <w:r>
        <w:rPr>
          <w:rtl/>
          <w:cs/>
          <w:lang w:val="ar_AE" w:bidi="ar_AE"/>
        </w:rPr>
      </w:r>
      <w:r>
        <w:rPr>
          <w:b/>
          <w:rtl/>
          <w:cs/>
          <w:lang w:val="ar_AE" w:bidi="ar_AE"/>
        </w:rPr>
        <w:t>ما الوقت الذي حدده الرب ليكون يوم الكفارة؟</w:t>
      </w:r>
    </w:p>
    <w:p>
      <w:pPr>
        <w:bidi/>
      </w:pPr>
      <w:r>
        <w:rPr>
          <w:rtl/>
          <w:cs/>
          <w:lang w:val="ar_AE" w:bidi="ar_AE"/>
        </w:rPr>
      </w:r>
      <w:r>
        <w:rPr>
          <w:rtl/>
          <w:cs/>
          <w:lang w:val="ar_AE" w:bidi="ar_AE"/>
        </w:rPr>
        <w:t>في اليوم العاشر من الشهر السابع، يُجرى التكفير سنويًا.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17: 3–4</w:t>
      </w:r>
      <w:r>
        <w:rPr>
          <w:rtl/>
          <w:cs/>
          <w:lang w:val="ar_AE" w:bidi="ar_AE"/>
        </w:rPr>
      </w:r>
    </w:p>
    <w:p>
      <w:pPr>
        <w:bidi/>
      </w:pPr>
      <w:r>
        <w:rPr>
          <w:rtl/>
          <w:cs/>
          <w:lang w:val="ar_AE" w:bidi="ar_AE"/>
        </w:rPr>
      </w:r>
      <w:r>
        <w:rPr>
          <w:b/>
          <w:rtl/>
          <w:cs/>
          <w:lang w:val="ar_AE" w:bidi="ar_AE"/>
        </w:rPr>
        <w:t>مَا الذنب الذي يرتكبه من يذبح من بيت إسرائيل قربانًا بقرًا أو غنمًا أو معزى ليس عند مدخل خيمة الاجتماع حيث يجب عليه تقديمه أمام مسكن الرب؟</w:t>
      </w:r>
    </w:p>
    <w:p>
      <w:pPr>
        <w:bidi/>
      </w:pPr>
      <w:r>
        <w:rPr>
          <w:rtl/>
          <w:cs/>
          <w:lang w:val="ar_AE" w:bidi="ar_AE"/>
        </w:rPr>
      </w:r>
      <w:r>
        <w:rPr>
          <w:rtl/>
          <w:cs/>
          <w:lang w:val="ar_AE" w:bidi="ar_AE"/>
        </w:rPr>
        <w:t>أي إنسان من بيت إسرائيل ذبح قربانًا بقرًا أو غنمًا أو معزى ليس عند مدخل خيمة الاجتماع حيث يجب عليه تقديمه أمام مسكن الرب، يُعتبر قاتلًا قد سفك دمًا، ويجب أن يستأصل ذلك الإنسان من بين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17: 5</w:t>
      </w:r>
      <w:r>
        <w:rPr>
          <w:rtl/>
          <w:cs/>
          <w:lang w:val="ar_AE" w:bidi="ar_AE"/>
        </w:rPr>
      </w:r>
    </w:p>
    <w:p>
      <w:pPr>
        <w:bidi/>
      </w:pPr>
      <w:r>
        <w:rPr>
          <w:rtl/>
          <w:cs/>
          <w:lang w:val="ar_AE" w:bidi="ar_AE"/>
        </w:rPr>
      </w:r>
      <w:r>
        <w:rPr>
          <w:b/>
          <w:rtl/>
          <w:cs/>
          <w:lang w:val="ar_AE" w:bidi="ar_AE"/>
        </w:rPr>
        <w:t>ما هدف هذه الشريعة؟</w:t>
      </w:r>
    </w:p>
    <w:p>
      <w:pPr>
        <w:bidi/>
      </w:pPr>
      <w:r>
        <w:rPr>
          <w:rtl/>
          <w:cs/>
          <w:lang w:val="ar_AE" w:bidi="ar_AE"/>
        </w:rPr>
      </w:r>
      <w:r>
        <w:rPr>
          <w:rtl/>
          <w:cs/>
          <w:lang w:val="ar_AE" w:bidi="ar_AE"/>
        </w:rPr>
        <w:t>هدف هذه الشريعة أن يٌحضر بنو إسرائيل الذبائح التي كانوا يذبحونها في البرية إلى الرب عند مدخل خيمة الاجتماع.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17: 7</w:t>
      </w:r>
      <w:r>
        <w:rPr>
          <w:rtl/>
          <w:cs/>
          <w:lang w:val="ar_AE" w:bidi="ar_AE"/>
        </w:rPr>
      </w:r>
    </w:p>
    <w:p>
      <w:pPr>
        <w:bidi/>
      </w:pPr>
      <w:r>
        <w:rPr>
          <w:rtl/>
          <w:cs/>
          <w:lang w:val="ar_AE" w:bidi="ar_AE"/>
        </w:rPr>
      </w:r>
      <w:r>
        <w:rPr>
          <w:b/>
          <w:rtl/>
          <w:cs/>
          <w:lang w:val="ar_AE" w:bidi="ar_AE"/>
        </w:rPr>
        <w:t>ما الذي ستحققه هذه الشريعة؟</w:t>
      </w:r>
    </w:p>
    <w:p>
      <w:pPr>
        <w:bidi/>
      </w:pPr>
      <w:r>
        <w:rPr>
          <w:rtl/>
          <w:cs/>
          <w:lang w:val="ar_AE" w:bidi="ar_AE"/>
        </w:rPr>
      </w:r>
      <w:r>
        <w:rPr>
          <w:rtl/>
          <w:cs/>
          <w:lang w:val="ar_AE" w:bidi="ar_AE"/>
        </w:rPr>
        <w:t>هذه الشريعة ستمنع الشعب من تقديم الذبائح محرقاتٍ لأوثان التيوس.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17: 11</w:t>
      </w:r>
      <w:r>
        <w:rPr>
          <w:rtl/>
          <w:cs/>
          <w:lang w:val="ar_AE" w:bidi="ar_AE"/>
        </w:rPr>
      </w:r>
    </w:p>
    <w:p>
      <w:pPr>
        <w:bidi/>
      </w:pPr>
      <w:r>
        <w:rPr>
          <w:rtl/>
          <w:cs/>
          <w:lang w:val="ar_AE" w:bidi="ar_AE"/>
        </w:rPr>
      </w:r>
      <w:r>
        <w:rPr>
          <w:b/>
          <w:rtl/>
          <w:cs/>
          <w:lang w:val="ar_AE" w:bidi="ar_AE"/>
        </w:rPr>
        <w:t>حسب قول الرب، ما الذي يكفّرُ عن النفس؟</w:t>
      </w:r>
    </w:p>
    <w:p>
      <w:pPr>
        <w:bidi/>
      </w:pPr>
      <w:r>
        <w:rPr>
          <w:rtl/>
          <w:cs/>
          <w:lang w:val="ar_AE" w:bidi="ar_AE"/>
        </w:rPr>
      </w:r>
      <w:r>
        <w:rPr>
          <w:rtl/>
          <w:cs/>
          <w:lang w:val="ar_AE" w:bidi="ar_AE"/>
        </w:rPr>
        <w:t xml:space="preserve">يقول الرب إن الدَّم يكفر عن النفس.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17: 13</w:t>
      </w:r>
      <w:r>
        <w:rPr>
          <w:rtl/>
          <w:cs/>
          <w:lang w:val="ar_AE" w:bidi="ar_AE"/>
        </w:rPr>
      </w:r>
    </w:p>
    <w:p>
      <w:pPr>
        <w:bidi/>
      </w:pPr>
      <w:r>
        <w:rPr>
          <w:rtl/>
          <w:cs/>
          <w:lang w:val="ar_AE" w:bidi="ar_AE"/>
        </w:rPr>
      </w:r>
      <w:r>
        <w:rPr>
          <w:b/>
          <w:rtl/>
          <w:cs/>
          <w:lang w:val="ar_AE" w:bidi="ar_AE"/>
        </w:rPr>
        <w:t>ما الذي يوصي الرب بفعله بحيوان أو طير محللًا أكله يقتنصه أي إنسان من بني إسرائيل أو من الغرباء النازلين وسطهم؟</w:t>
      </w:r>
    </w:p>
    <w:p>
      <w:pPr>
        <w:bidi/>
      </w:pPr>
      <w:r>
        <w:rPr>
          <w:rtl/>
          <w:cs/>
          <w:lang w:val="ar_AE" w:bidi="ar_AE"/>
        </w:rPr>
      </w:r>
      <w:r>
        <w:rPr>
          <w:rtl/>
          <w:cs/>
          <w:lang w:val="ar_AE" w:bidi="ar_AE"/>
        </w:rPr>
        <w:t xml:space="preserve"> يقول الرب، إذا اقتنص أي إنسان من بني إِسْرَائِيل أو من الغرباء النازلين وسطهم حيوانًا أو طيرًا محللًا أكله </w:t>
      </w:r>
      <w:r>
        <w:rPr>
          <w:rtl/>
          <w:cs/>
          <w:lang w:val="ar_AE" w:bidi="ar_AE"/>
        </w:rPr>
        <w:t xml:space="preserve">يَسْفِكُ دَمَه </w:t>
      </w:r>
      <w:r>
        <w:rPr>
          <w:rtl/>
          <w:cs/>
          <w:lang w:val="ar_AE" w:bidi="ar_AE"/>
        </w:rPr>
        <w:t>ويغطيه بالتراب.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17: 15</w:t>
      </w:r>
      <w:r>
        <w:rPr>
          <w:rtl/>
          <w:cs/>
          <w:lang w:val="ar_AE" w:bidi="ar_AE"/>
        </w:rPr>
      </w:r>
    </w:p>
    <w:p>
      <w:pPr>
        <w:bidi/>
      </w:pPr>
      <w:r>
        <w:rPr>
          <w:rtl/>
          <w:cs/>
          <w:lang w:val="ar_AE" w:bidi="ar_AE"/>
        </w:rPr>
      </w:r>
      <w:r>
        <w:rPr>
          <w:b/>
          <w:rtl/>
          <w:cs/>
          <w:lang w:val="ar_AE" w:bidi="ar_AE"/>
        </w:rPr>
        <w:t>ما الذي يجب أن يفعله أي إنسان أكل من جيفة أو فريسة؟</w:t>
      </w:r>
    </w:p>
    <w:p>
      <w:pPr>
        <w:bidi/>
      </w:pPr>
      <w:r>
        <w:rPr>
          <w:rtl/>
          <w:cs/>
          <w:lang w:val="ar_AE" w:bidi="ar_AE"/>
        </w:rPr>
      </w:r>
      <w:r>
        <w:rPr>
          <w:rtl/>
          <w:cs/>
          <w:lang w:val="ar_AE" w:bidi="ar_AE"/>
        </w:rPr>
        <w:t>أي إنسان أكل من جيفة أو فريسة، عليه أن يغسل ثيابه ويستحم بماء ويبقى نجسًا إلى المساء.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17: 15 (#2)</w:t>
      </w:r>
      <w:r>
        <w:rPr>
          <w:rtl/>
          <w:cs/>
          <w:lang w:val="ar_AE" w:bidi="ar_AE"/>
        </w:rPr>
      </w:r>
    </w:p>
    <w:p>
      <w:pPr>
        <w:bidi/>
      </w:pPr>
      <w:r>
        <w:rPr>
          <w:rtl/>
          <w:cs/>
          <w:lang w:val="ar_AE" w:bidi="ar_AE"/>
        </w:rPr>
      </w:r>
      <w:r>
        <w:rPr>
          <w:b/>
          <w:rtl/>
          <w:cs/>
          <w:lang w:val="ar_AE" w:bidi="ar_AE"/>
        </w:rPr>
        <w:t>ماذا يحدث إذا لم يغسل ثيابه أو يستحم بماء؟</w:t>
      </w:r>
    </w:p>
    <w:p>
      <w:pPr>
        <w:bidi/>
      </w:pPr>
      <w:r>
        <w:rPr>
          <w:rtl/>
          <w:cs/>
          <w:lang w:val="ar_AE" w:bidi="ar_AE"/>
        </w:rPr>
      </w:r>
      <w:r>
        <w:rPr>
          <w:rtl/>
          <w:cs/>
          <w:lang w:val="ar_AE" w:bidi="ar_AE"/>
        </w:rPr>
        <w:t>إذا لم يغسل ثيابه ولم يستحم يتحمل عقاب ذنبه.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3</w:t>
      </w:r>
      <w:r>
        <w:rPr>
          <w:rtl/>
          <w:cs/>
          <w:lang w:val="ar_AE" w:bidi="ar_AE"/>
        </w:rPr>
      </w:r>
    </w:p>
    <w:p>
      <w:pPr>
        <w:bidi/>
      </w:pPr>
      <w:r>
        <w:rPr>
          <w:rtl/>
          <w:cs/>
          <w:lang w:val="ar_AE" w:bidi="ar_AE"/>
        </w:rPr>
      </w:r>
      <w:r>
        <w:rPr>
          <w:b/>
          <w:rtl/>
          <w:cs/>
          <w:lang w:val="ar_AE" w:bidi="ar_AE"/>
        </w:rPr>
        <w:t>ما المكانان اللذان أخبر يهوه بني إسرائيل ألَّا يعملوا مثل أهلهما؟</w:t>
      </w:r>
    </w:p>
    <w:p>
      <w:pPr>
        <w:bidi/>
      </w:pPr>
      <w:r>
        <w:rPr>
          <w:rtl/>
          <w:cs/>
          <w:lang w:val="ar_AE" w:bidi="ar_AE"/>
        </w:rPr>
      </w:r>
      <w:r>
        <w:rPr>
          <w:rtl/>
          <w:cs/>
          <w:lang w:val="ar_AE" w:bidi="ar_AE"/>
        </w:rPr>
        <w:t>أخبر يهوه بني إسرائيل ألَّا يعملوا مثل أهل أرض مِصْر أو أرض كَنْعَان.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6</w:t>
      </w:r>
      <w:r>
        <w:rPr>
          <w:rtl/>
          <w:cs/>
          <w:lang w:val="ar_AE" w:bidi="ar_AE"/>
        </w:rPr>
      </w:r>
    </w:p>
    <w:p>
      <w:pPr>
        <w:bidi/>
      </w:pPr>
      <w:r>
        <w:rPr>
          <w:rtl/>
          <w:cs/>
          <w:lang w:val="ar_AE" w:bidi="ar_AE"/>
        </w:rPr>
      </w:r>
      <w:r>
        <w:rPr>
          <w:b/>
          <w:rtl/>
          <w:cs/>
          <w:lang w:val="ar_AE" w:bidi="ar_AE"/>
        </w:rPr>
        <w:t>ما الفئة التي حرَّم الله مُعاشرتها؟</w:t>
      </w:r>
    </w:p>
    <w:p>
      <w:pPr>
        <w:bidi/>
      </w:pPr>
      <w:r>
        <w:rPr>
          <w:rtl/>
          <w:cs/>
          <w:lang w:val="ar_AE" w:bidi="ar_AE"/>
        </w:rPr>
      </w:r>
      <w:r>
        <w:rPr>
          <w:rtl/>
          <w:cs/>
          <w:lang w:val="ar_AE" w:bidi="ar_AE"/>
        </w:rPr>
        <w:t>أخبر يهوه الشعب أنه لا يمكنهم مُعاشرة الأقارب.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19</w:t>
      </w:r>
      <w:r>
        <w:rPr>
          <w:rtl/>
          <w:cs/>
          <w:lang w:val="ar_AE" w:bidi="ar_AE"/>
        </w:rPr>
      </w:r>
    </w:p>
    <w:p>
      <w:pPr>
        <w:bidi/>
      </w:pPr>
      <w:r>
        <w:rPr>
          <w:rtl/>
          <w:cs/>
          <w:lang w:val="ar_AE" w:bidi="ar_AE"/>
        </w:rPr>
      </w:r>
      <w:r>
        <w:rPr>
          <w:b/>
          <w:rtl/>
          <w:cs/>
          <w:lang w:val="ar_AE" w:bidi="ar_AE"/>
        </w:rPr>
        <w:t>لماذا يجب على الرَّجُل أن يتجنب مُعاشرة امرأة في أثناء فترة حيضها؟</w:t>
      </w:r>
    </w:p>
    <w:p>
      <w:pPr>
        <w:bidi/>
      </w:pPr>
      <w:r>
        <w:rPr>
          <w:rtl/>
          <w:cs/>
          <w:lang w:val="ar_AE" w:bidi="ar_AE"/>
        </w:rPr>
      </w:r>
      <w:r>
        <w:rPr>
          <w:rtl/>
          <w:cs/>
          <w:lang w:val="ar_AE" w:bidi="ar_AE"/>
        </w:rPr>
        <w:t>يتجنب الرَّجُل مُعاشرة امرأة في أثناء فترة حيضها لأنها في تلك الفترة تكون غير طاهرة.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21</w:t>
      </w:r>
      <w:r>
        <w:rPr>
          <w:rtl/>
          <w:cs/>
          <w:lang w:val="ar_AE" w:bidi="ar_AE"/>
        </w:rPr>
      </w:r>
    </w:p>
    <w:p>
      <w:pPr>
        <w:bidi/>
      </w:pPr>
      <w:r>
        <w:rPr>
          <w:rtl/>
          <w:cs/>
          <w:lang w:val="ar_AE" w:bidi="ar_AE"/>
        </w:rPr>
      </w:r>
      <w:r>
        <w:rPr>
          <w:b/>
          <w:rtl/>
          <w:cs/>
          <w:lang w:val="ar_AE" w:bidi="ar_AE"/>
        </w:rPr>
        <w:t>ما الذي يمتنع الشعب عن تقديمه قربانًا للوثن مُولَك (إله النار)؟</w:t>
      </w:r>
    </w:p>
    <w:p>
      <w:pPr>
        <w:bidi/>
      </w:pPr>
      <w:r>
        <w:rPr>
          <w:rtl/>
          <w:cs/>
          <w:lang w:val="ar_AE" w:bidi="ar_AE"/>
        </w:rPr>
      </w:r>
      <w:r>
        <w:rPr>
          <w:rtl/>
          <w:cs/>
          <w:lang w:val="ar_AE" w:bidi="ar_AE"/>
        </w:rPr>
        <w:t>يجب أن يمتنع الشعب عن تقديم أطفالهم قربانًا للوثن مُولَك (إله النار).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22–23</w:t>
      </w:r>
      <w:r>
        <w:rPr>
          <w:rtl/>
          <w:cs/>
          <w:lang w:val="ar_AE" w:bidi="ar_AE"/>
        </w:rPr>
      </w:r>
    </w:p>
    <w:p>
      <w:pPr>
        <w:bidi/>
      </w:pPr>
      <w:r>
        <w:rPr>
          <w:rtl/>
          <w:cs/>
          <w:lang w:val="ar_AE" w:bidi="ar_AE"/>
        </w:rPr>
      </w:r>
      <w:r>
        <w:rPr>
          <w:b/>
          <w:rtl/>
          <w:cs/>
          <w:lang w:val="ar_AE" w:bidi="ar_AE"/>
        </w:rPr>
        <w:t>ما الأمران اللذان تُحرِّمهما الآيتان 22 و23؟</w:t>
      </w:r>
    </w:p>
    <w:p>
      <w:pPr>
        <w:bidi/>
      </w:pPr>
      <w:r>
        <w:rPr>
          <w:rtl/>
          <w:cs/>
          <w:lang w:val="ar_AE" w:bidi="ar_AE"/>
        </w:rPr>
      </w:r>
      <w:r>
        <w:rPr>
          <w:rtl/>
          <w:cs/>
          <w:lang w:val="ar_AE" w:bidi="ar_AE"/>
        </w:rPr>
        <w:t>الآيتان 22 و23 تحرِّمان مضاجعة ذكور آخرين أو حيوانات.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28</w:t>
      </w:r>
      <w:r>
        <w:rPr>
          <w:rtl/>
          <w:cs/>
          <w:lang w:val="ar_AE" w:bidi="ar_AE"/>
        </w:rPr>
      </w:r>
    </w:p>
    <w:p>
      <w:pPr>
        <w:bidi/>
      </w:pPr>
      <w:r>
        <w:rPr>
          <w:rtl/>
          <w:cs/>
          <w:lang w:val="ar_AE" w:bidi="ar_AE"/>
        </w:rPr>
      </w:r>
      <w:r>
        <w:rPr>
          <w:b/>
          <w:rtl/>
          <w:cs/>
          <w:lang w:val="ar_AE" w:bidi="ar_AE"/>
        </w:rPr>
        <w:t>ماذا حدث للشعوب التي عاشت هناك قبل شعب إسْرَائيل؟</w:t>
      </w:r>
    </w:p>
    <w:p>
      <w:pPr>
        <w:bidi/>
      </w:pPr>
      <w:r>
        <w:rPr>
          <w:rtl/>
          <w:cs/>
          <w:lang w:val="ar_AE" w:bidi="ar_AE"/>
        </w:rPr>
      </w:r>
      <w:r>
        <w:rPr>
          <w:rtl/>
          <w:cs/>
          <w:lang w:val="ar_AE" w:bidi="ar_AE"/>
        </w:rPr>
        <w:t>الشعوب التي عاشت هناك قبل شعب إسْرَائيل نَجسُّوا الأرض، فقذفتهم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29</w:t>
      </w:r>
      <w:r>
        <w:rPr>
          <w:rtl/>
          <w:cs/>
          <w:lang w:val="ar_AE" w:bidi="ar_AE"/>
        </w:rPr>
      </w:r>
    </w:p>
    <w:p>
      <w:pPr>
        <w:bidi/>
      </w:pPr>
      <w:r>
        <w:rPr>
          <w:rtl/>
          <w:cs/>
          <w:lang w:val="ar_AE" w:bidi="ar_AE"/>
        </w:rPr>
      </w:r>
      <w:r>
        <w:rPr>
          <w:b/>
          <w:rtl/>
          <w:cs/>
          <w:lang w:val="ar_AE" w:bidi="ar_AE"/>
        </w:rPr>
        <w:t>ماذا سيحدث لأي شخص من الشعب أو الغرباء الذين يعيشون بينهم ممَّن يعملون مثل هذه الرَّجاسات؟</w:t>
      </w:r>
    </w:p>
    <w:p>
      <w:pPr>
        <w:bidi/>
      </w:pPr>
      <w:r>
        <w:rPr>
          <w:rtl/>
          <w:cs/>
          <w:lang w:val="ar_AE" w:bidi="ar_AE"/>
        </w:rPr>
      </w:r>
      <w:r>
        <w:rPr>
          <w:rtl/>
          <w:cs/>
          <w:lang w:val="ar_AE" w:bidi="ar_AE"/>
        </w:rPr>
        <w:t>كلُّ من عمل مثل هذه الرَّجاسات سيُقطع من بين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3–4</w:t>
      </w:r>
      <w:r>
        <w:rPr>
          <w:rtl/>
          <w:cs/>
          <w:lang w:val="ar_AE" w:bidi="ar_AE"/>
        </w:rPr>
      </w:r>
    </w:p>
    <w:p>
      <w:pPr>
        <w:bidi/>
      </w:pPr>
      <w:r>
        <w:rPr>
          <w:rtl/>
          <w:cs/>
          <w:lang w:val="ar_AE" w:bidi="ar_AE"/>
        </w:rPr>
      </w:r>
      <w:r>
        <w:rPr>
          <w:b/>
          <w:rtl/>
          <w:cs/>
          <w:lang w:val="ar_AE" w:bidi="ar_AE"/>
        </w:rPr>
        <w:t>ما الأمران اللذان أخبر الرب الشعب بضرورة فعلهما؟</w:t>
      </w:r>
    </w:p>
    <w:p>
      <w:pPr>
        <w:bidi/>
      </w:pPr>
      <w:r>
        <w:rPr>
          <w:rtl/>
          <w:cs/>
          <w:lang w:val="ar_AE" w:bidi="ar_AE"/>
        </w:rPr>
      </w:r>
      <w:r>
        <w:rPr>
          <w:rtl/>
          <w:cs/>
          <w:lang w:val="ar_AE" w:bidi="ar_AE"/>
        </w:rPr>
        <w:t>أخبر الرب الشعب بضرورة احترام الأب والأم وحفظ سُبُوته.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10</w:t>
      </w:r>
      <w:r>
        <w:rPr>
          <w:rtl/>
          <w:cs/>
          <w:lang w:val="ar_AE" w:bidi="ar_AE"/>
        </w:rPr>
      </w:r>
    </w:p>
    <w:p>
      <w:pPr>
        <w:bidi/>
      </w:pPr>
      <w:r>
        <w:rPr>
          <w:rtl/>
          <w:cs/>
          <w:lang w:val="ar_AE" w:bidi="ar_AE"/>
        </w:rPr>
      </w:r>
      <w:r>
        <w:rPr>
          <w:b/>
          <w:rtl/>
          <w:cs/>
          <w:lang w:val="ar_AE" w:bidi="ar_AE"/>
        </w:rPr>
        <w:t>لماذا أمر الرب الشعب بترك زوايا حقولهم دون حصاد وترك بعض عناقيد العنب على الكروم أو ما ينفرط منها على الأرض؟</w:t>
      </w:r>
    </w:p>
    <w:p>
      <w:pPr>
        <w:bidi/>
      </w:pPr>
      <w:r>
        <w:rPr>
          <w:rtl/>
          <w:cs/>
          <w:lang w:val="ar_AE" w:bidi="ar_AE"/>
        </w:rPr>
      </w:r>
      <w:r>
        <w:rPr>
          <w:rtl/>
          <w:cs/>
          <w:lang w:val="ar_AE" w:bidi="ar_AE"/>
        </w:rPr>
        <w:t>يجب ترك الحبوب والعنب غير المحصودين ليلتقطها المساكين والغرباء.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15</w:t>
      </w:r>
      <w:r>
        <w:rPr>
          <w:rtl/>
          <w:cs/>
          <w:lang w:val="ar_AE" w:bidi="ar_AE"/>
        </w:rPr>
      </w:r>
    </w:p>
    <w:p>
      <w:pPr>
        <w:bidi/>
      </w:pPr>
      <w:r>
        <w:rPr>
          <w:rtl/>
          <w:cs/>
          <w:lang w:val="ar_AE" w:bidi="ar_AE"/>
        </w:rPr>
      </w:r>
      <w:r>
        <w:rPr>
          <w:b/>
          <w:rtl/>
          <w:cs/>
          <w:lang w:val="ar_AE" w:bidi="ar_AE"/>
        </w:rPr>
        <w:t>لمن ينبغي على الشعب ألا يحابي لهم؟</w:t>
      </w:r>
    </w:p>
    <w:p>
      <w:pPr>
        <w:bidi/>
      </w:pPr>
      <w:r>
        <w:rPr>
          <w:rtl/>
          <w:cs/>
          <w:lang w:val="ar_AE" w:bidi="ar_AE"/>
        </w:rPr>
      </w:r>
      <w:r>
        <w:rPr>
          <w:rtl/>
          <w:cs/>
          <w:lang w:val="ar_AE" w:bidi="ar_AE"/>
        </w:rPr>
        <w:t>يجب ألَّا يُظهِر الشعب محاباةً أو تحيزًا لشخص ما لأنه فقير أو غني، بل يجب أن يحكموا لأقاربهم بالعدل.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18</w:t>
      </w:r>
      <w:r>
        <w:rPr>
          <w:rtl/>
          <w:cs/>
          <w:lang w:val="ar_AE" w:bidi="ar_AE"/>
        </w:rPr>
      </w:r>
    </w:p>
    <w:p>
      <w:pPr>
        <w:bidi/>
      </w:pPr>
      <w:r>
        <w:rPr>
          <w:rtl/>
          <w:cs/>
          <w:lang w:val="ar_AE" w:bidi="ar_AE"/>
        </w:rPr>
      </w:r>
      <w:r>
        <w:rPr>
          <w:b/>
          <w:rtl/>
          <w:cs/>
          <w:lang w:val="ar_AE" w:bidi="ar_AE"/>
        </w:rPr>
        <w:t>ما الذي ينبغي أن يفعله الشخص عوضًا عن الانتقام أو الحِقد؟</w:t>
      </w:r>
    </w:p>
    <w:p>
      <w:pPr>
        <w:bidi/>
      </w:pPr>
      <w:r>
        <w:rPr>
          <w:rtl/>
          <w:cs/>
          <w:lang w:val="ar_AE" w:bidi="ar_AE"/>
        </w:rPr>
      </w:r>
      <w:r>
        <w:rPr>
          <w:rtl/>
          <w:cs/>
          <w:lang w:val="ar_AE" w:bidi="ar_AE"/>
        </w:rPr>
        <w:t>عوضًا عن الانتقام أو الحِقد، على الشخص أن يحب قريبه كنفسه.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19:19</w:t>
      </w:r>
      <w:r>
        <w:rPr>
          <w:rtl/>
          <w:cs/>
          <w:lang w:val="ar_AE" w:bidi="ar_AE"/>
        </w:rPr>
      </w:r>
    </w:p>
    <w:p>
      <w:pPr>
        <w:bidi/>
      </w:pPr>
      <w:r>
        <w:rPr>
          <w:rtl/>
          <w:cs/>
          <w:lang w:val="ar_AE" w:bidi="ar_AE"/>
        </w:rPr>
      </w:r>
      <w:r>
        <w:rPr>
          <w:b/>
          <w:rtl/>
          <w:cs/>
          <w:lang w:val="ar_AE" w:bidi="ar_AE"/>
        </w:rPr>
        <w:t>ما الذي يجب أن يفعله الشعب عند زراعة البذور في الحقل؟</w:t>
      </w:r>
    </w:p>
    <w:p>
      <w:pPr>
        <w:bidi/>
      </w:pPr>
      <w:r>
        <w:rPr>
          <w:rtl/>
          <w:cs/>
          <w:lang w:val="ar_AE" w:bidi="ar_AE"/>
        </w:rPr>
      </w:r>
      <w:r>
        <w:rPr>
          <w:rtl/>
          <w:cs/>
          <w:lang w:val="ar_AE" w:bidi="ar_AE"/>
        </w:rPr>
        <w:t>عند زراعة الحقل، على الشعب تجنب زراعة صنفين من البذور في ذات الحقل.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25</w:t>
      </w:r>
      <w:r>
        <w:rPr>
          <w:rtl/>
          <w:cs/>
          <w:lang w:val="ar_AE" w:bidi="ar_AE"/>
        </w:rPr>
      </w:r>
    </w:p>
    <w:p>
      <w:pPr>
        <w:bidi/>
      </w:pPr>
      <w:r>
        <w:rPr>
          <w:rtl/>
          <w:cs/>
          <w:lang w:val="ar_AE" w:bidi="ar_AE"/>
        </w:rPr>
      </w:r>
      <w:r>
        <w:rPr>
          <w:b/>
          <w:rtl/>
          <w:cs/>
          <w:lang w:val="ar_AE" w:bidi="ar_AE"/>
        </w:rPr>
        <w:t>كم من الوقت يجب أن ينتظر المزارع قبل أن يمكنه الأكل من الثمر؟</w:t>
      </w:r>
    </w:p>
    <w:p>
      <w:pPr>
        <w:bidi/>
      </w:pPr>
      <w:r>
        <w:rPr>
          <w:rtl/>
          <w:cs/>
          <w:lang w:val="ar_AE" w:bidi="ar_AE"/>
        </w:rPr>
      </w:r>
      <w:r>
        <w:rPr>
          <w:rtl/>
          <w:cs/>
          <w:lang w:val="ar_AE" w:bidi="ar_AE"/>
        </w:rPr>
        <w:t>يجب على المزارع الانتظار حتى السنة الخامسة قبل أن يأكل من الثمر.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27</w:t>
      </w:r>
      <w:r>
        <w:rPr>
          <w:rtl/>
          <w:cs/>
          <w:lang w:val="ar_AE" w:bidi="ar_AE"/>
        </w:rPr>
      </w:r>
    </w:p>
    <w:p>
      <w:pPr>
        <w:bidi/>
      </w:pPr>
      <w:r>
        <w:rPr>
          <w:rtl/>
          <w:cs/>
          <w:lang w:val="ar_AE" w:bidi="ar_AE"/>
        </w:rPr>
      </w:r>
      <w:r>
        <w:rPr>
          <w:b/>
          <w:rtl/>
          <w:cs/>
          <w:lang w:val="ar_AE" w:bidi="ar_AE"/>
        </w:rPr>
        <w:t>ما العادات الوثنية التي طُلب من الشعب عدم اتِّباعها؟</w:t>
      </w:r>
    </w:p>
    <w:p>
      <w:pPr>
        <w:bidi/>
      </w:pPr>
      <w:r>
        <w:rPr>
          <w:rtl/>
          <w:cs/>
          <w:lang w:val="ar_AE" w:bidi="ar_AE"/>
        </w:rPr>
      </w:r>
      <w:r>
        <w:rPr>
          <w:rtl/>
          <w:cs/>
          <w:lang w:val="ar_AE" w:bidi="ar_AE"/>
        </w:rPr>
        <w:t>العادات الوثنية التي طُلب من الشعب عدم اتِّباعها تشمل حلق الرأس بشكل مستدير وقصّ جوانب اللحية.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32</w:t>
      </w:r>
      <w:r>
        <w:rPr>
          <w:rtl/>
          <w:cs/>
          <w:lang w:val="ar_AE" w:bidi="ar_AE"/>
        </w:rPr>
      </w:r>
    </w:p>
    <w:p>
      <w:pPr>
        <w:bidi/>
      </w:pPr>
      <w:r>
        <w:rPr>
          <w:rtl/>
          <w:cs/>
          <w:lang w:val="ar_AE" w:bidi="ar_AE"/>
        </w:rPr>
      </w:r>
      <w:r>
        <w:rPr>
          <w:b/>
          <w:rtl/>
          <w:cs/>
          <w:lang w:val="ar_AE" w:bidi="ar_AE"/>
        </w:rPr>
        <w:t>من الذي طلب الرب من الشعب أن يقف احترامًا لهم ويكرمهم؟</w:t>
      </w:r>
    </w:p>
    <w:p>
      <w:pPr>
        <w:bidi/>
      </w:pPr>
      <w:r>
        <w:rPr>
          <w:rtl/>
          <w:cs/>
          <w:lang w:val="ar_AE" w:bidi="ar_AE"/>
        </w:rPr>
      </w:r>
      <w:r>
        <w:rPr>
          <w:rtl/>
          <w:cs/>
          <w:lang w:val="ar_AE" w:bidi="ar_AE"/>
        </w:rPr>
        <w:t>أمر الرب الشعب أن يقف في حضرة كبار السن وتوقير الشيوخ.</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34</w:t>
      </w:r>
      <w:r>
        <w:rPr>
          <w:rtl/>
          <w:cs/>
          <w:lang w:val="ar_AE" w:bidi="ar_AE"/>
        </w:rPr>
      </w:r>
    </w:p>
    <w:p>
      <w:pPr>
        <w:bidi/>
      </w:pPr>
      <w:r>
        <w:rPr>
          <w:rtl/>
          <w:cs/>
          <w:lang w:val="ar_AE" w:bidi="ar_AE"/>
        </w:rPr>
      </w:r>
      <w:r>
        <w:rPr>
          <w:b/>
          <w:rtl/>
          <w:cs/>
          <w:lang w:val="ar_AE" w:bidi="ar_AE"/>
        </w:rPr>
        <w:t>لماذا قال الرب إنه على بني إسْرَائيل أن يحبوا الغريب كما يحبون أنفسهم؟</w:t>
      </w:r>
    </w:p>
    <w:p>
      <w:pPr>
        <w:bidi/>
      </w:pPr>
      <w:r>
        <w:rPr>
          <w:rtl/>
          <w:cs/>
          <w:lang w:val="ar_AE" w:bidi="ar_AE"/>
        </w:rPr>
      </w:r>
      <w:r>
        <w:rPr>
          <w:rtl/>
          <w:cs/>
          <w:lang w:val="ar_AE" w:bidi="ar_AE"/>
        </w:rPr>
        <w:t>أخبر الرب الشعب أن يحبوا الغريب لأنَّ شعب إِسْرَائِيل كانوا غرباء في أرض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2</w:t>
      </w:r>
      <w:r>
        <w:rPr>
          <w:rtl/>
          <w:cs/>
          <w:lang w:val="ar_AE" w:bidi="ar_AE"/>
        </w:rPr>
      </w:r>
    </w:p>
    <w:p>
      <w:pPr>
        <w:bidi/>
      </w:pPr>
      <w:r>
        <w:rPr>
          <w:rtl/>
          <w:cs/>
          <w:lang w:val="ar_AE" w:bidi="ar_AE"/>
        </w:rPr>
      </w:r>
      <w:r>
        <w:rPr>
          <w:b/>
          <w:rtl/>
          <w:cs/>
          <w:lang w:val="ar_AE" w:bidi="ar_AE"/>
        </w:rPr>
        <w:t>ماذا سيحدث لأي شخص من شعب إسْرَائيل يقدم طفله للوثن مُولَك؟</w:t>
      </w:r>
    </w:p>
    <w:p>
      <w:pPr>
        <w:bidi/>
      </w:pPr>
      <w:r>
        <w:rPr>
          <w:rtl/>
          <w:cs/>
          <w:lang w:val="ar_AE" w:bidi="ar_AE"/>
        </w:rPr>
      </w:r>
      <w:r>
        <w:rPr>
          <w:rtl/>
          <w:cs/>
          <w:lang w:val="ar_AE" w:bidi="ar_AE"/>
        </w:rPr>
        <w:t>أي شخص يقدم طفله للوثن مُولَك سيُرجم حتى 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3</w:t>
      </w:r>
      <w:r>
        <w:rPr>
          <w:rtl/>
          <w:cs/>
          <w:lang w:val="ar_AE" w:bidi="ar_AE"/>
        </w:rPr>
      </w:r>
    </w:p>
    <w:p>
      <w:pPr>
        <w:bidi/>
      </w:pPr>
      <w:r>
        <w:rPr>
          <w:rtl/>
          <w:cs/>
          <w:lang w:val="ar_AE" w:bidi="ar_AE"/>
        </w:rPr>
      </w:r>
      <w:r>
        <w:rPr>
          <w:b/>
          <w:rtl/>
          <w:cs/>
          <w:lang w:val="ar_AE" w:bidi="ar_AE"/>
        </w:rPr>
        <w:t>ماذا سيفعل يَهوه بهذا الرَّجُل إذا لم يقتله بنو إسْرَائيل؟</w:t>
      </w:r>
    </w:p>
    <w:p>
      <w:pPr>
        <w:bidi/>
      </w:pPr>
      <w:r>
        <w:rPr>
          <w:rtl/>
          <w:cs/>
          <w:lang w:val="ar_AE" w:bidi="ar_AE"/>
        </w:rPr>
      </w:r>
      <w:r>
        <w:rPr>
          <w:rtl/>
          <w:cs/>
          <w:lang w:val="ar_AE" w:bidi="ar_AE"/>
        </w:rPr>
        <w:t>يقول يَهوه إنه سيقطعه من وسط شعبه، إذا لم يقتله بنو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6</w:t>
      </w:r>
      <w:r>
        <w:rPr>
          <w:rtl/>
          <w:cs/>
          <w:lang w:val="ar_AE" w:bidi="ar_AE"/>
        </w:rPr>
      </w:r>
    </w:p>
    <w:p>
      <w:pPr>
        <w:bidi/>
      </w:pPr>
      <w:r>
        <w:rPr>
          <w:rtl/>
          <w:cs/>
          <w:lang w:val="ar_AE" w:bidi="ar_AE"/>
        </w:rPr>
      </w:r>
      <w:r>
        <w:rPr>
          <w:b/>
          <w:rtl/>
          <w:cs/>
          <w:lang w:val="ar_AE" w:bidi="ar_AE"/>
        </w:rPr>
        <w:t>من الذين أمر يهوه بني إسْرَائيل بعدم التواصل معهم؟</w:t>
      </w:r>
    </w:p>
    <w:p>
      <w:pPr>
        <w:bidi/>
      </w:pPr>
      <w:r>
        <w:rPr>
          <w:rtl/>
          <w:cs/>
          <w:lang w:val="ar_AE" w:bidi="ar_AE"/>
        </w:rPr>
      </w:r>
      <w:r>
        <w:rPr>
          <w:rtl/>
          <w:cs/>
          <w:lang w:val="ar_AE" w:bidi="ar_AE"/>
        </w:rPr>
        <w:t>أمر يَهوه بني إسْرَائيل ألّا يتواصلوا مع الذين يتكلمون مع الموتى أو الأرواح.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13</w:t>
      </w:r>
      <w:r>
        <w:rPr>
          <w:rtl/>
          <w:cs/>
          <w:lang w:val="ar_AE" w:bidi="ar_AE"/>
        </w:rPr>
      </w:r>
    </w:p>
    <w:p>
      <w:pPr>
        <w:bidi/>
      </w:pPr>
      <w:r>
        <w:rPr>
          <w:rtl/>
          <w:cs/>
          <w:lang w:val="ar_AE" w:bidi="ar_AE"/>
        </w:rPr>
      </w:r>
      <w:r>
        <w:rPr>
          <w:b/>
          <w:rtl/>
          <w:cs/>
          <w:lang w:val="ar_AE" w:bidi="ar_AE"/>
        </w:rPr>
        <w:t>ما الذى سينتج عن مضاجعة رَجُلٍ لذكرٍ مضاجعة امرأة؟</w:t>
      </w:r>
    </w:p>
    <w:p>
      <w:pPr>
        <w:bidi/>
      </w:pPr>
      <w:r>
        <w:rPr>
          <w:rtl/>
          <w:cs/>
          <w:lang w:val="ar_AE" w:bidi="ar_AE"/>
        </w:rPr>
      </w:r>
      <w:r>
        <w:rPr>
          <w:rtl/>
          <w:cs/>
          <w:lang w:val="ar_AE" w:bidi="ar_AE"/>
        </w:rPr>
        <w:t>الرَّجُل الذي ضاجع رَجُلٍ آخر قد ارتكب رجسًا، وكلاهما يُقتلان.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15–16</w:t>
      </w:r>
      <w:r>
        <w:rPr>
          <w:rtl/>
          <w:cs/>
          <w:lang w:val="ar_AE" w:bidi="ar_AE"/>
        </w:rPr>
      </w:r>
    </w:p>
    <w:p>
      <w:pPr>
        <w:bidi/>
      </w:pPr>
      <w:r>
        <w:rPr>
          <w:rtl/>
          <w:cs/>
          <w:lang w:val="ar_AE" w:bidi="ar_AE"/>
        </w:rPr>
      </w:r>
      <w:r>
        <w:rPr>
          <w:b/>
          <w:rtl/>
          <w:cs/>
          <w:lang w:val="ar_AE" w:bidi="ar_AE"/>
        </w:rPr>
        <w:t>إذا ضاجع رجُلٌ أو امرأةٌ حيوانًا، فما عقوبة ذلك؟</w:t>
      </w:r>
    </w:p>
    <w:p>
      <w:pPr>
        <w:bidi/>
      </w:pPr>
      <w:r>
        <w:rPr>
          <w:rtl/>
          <w:cs/>
          <w:lang w:val="ar_AE" w:bidi="ar_AE"/>
        </w:rPr>
      </w:r>
      <w:r>
        <w:rPr>
          <w:rtl/>
          <w:cs/>
          <w:lang w:val="ar_AE" w:bidi="ar_AE"/>
        </w:rPr>
        <w:t>يُقتل الرَّجُل، والمرأة والحيوان جميعًا.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24</w:t>
      </w:r>
      <w:r>
        <w:rPr>
          <w:rtl/>
          <w:cs/>
          <w:lang w:val="ar_AE" w:bidi="ar_AE"/>
        </w:rPr>
      </w:r>
    </w:p>
    <w:p>
      <w:pPr>
        <w:bidi/>
      </w:pPr>
      <w:r>
        <w:rPr>
          <w:rtl/>
          <w:cs/>
          <w:lang w:val="ar_AE" w:bidi="ar_AE"/>
        </w:rPr>
      </w:r>
      <w:r>
        <w:rPr>
          <w:b/>
          <w:rtl/>
          <w:cs/>
          <w:lang w:val="ar_AE" w:bidi="ar_AE"/>
        </w:rPr>
        <w:t>كيف وصف يَهوه الأرض التي وهبها لشعب إسْرَائيل؟</w:t>
      </w:r>
    </w:p>
    <w:p>
      <w:pPr>
        <w:bidi/>
      </w:pPr>
      <w:r>
        <w:rPr>
          <w:rtl/>
          <w:cs/>
          <w:lang w:val="ar_AE" w:bidi="ar_AE"/>
        </w:rPr>
      </w:r>
      <w:r>
        <w:rPr>
          <w:rtl/>
          <w:cs/>
          <w:lang w:val="ar_AE" w:bidi="ar_AE"/>
        </w:rPr>
        <w:t>وصف يَهوه الأرض بأنها "تفيض لبنًا وعسلًا".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2–3</w:t>
      </w:r>
      <w:r>
        <w:rPr>
          <w:rtl/>
          <w:cs/>
          <w:lang w:val="ar_AE" w:bidi="ar_AE"/>
        </w:rPr>
      </w:r>
    </w:p>
    <w:p>
      <w:pPr>
        <w:bidi/>
      </w:pPr>
      <w:r>
        <w:rPr>
          <w:rtl/>
          <w:cs/>
          <w:lang w:val="ar_AE" w:bidi="ar_AE"/>
        </w:rPr>
      </w:r>
      <w:r>
        <w:rPr>
          <w:b/>
          <w:rtl/>
          <w:cs/>
          <w:lang w:val="ar_AE" w:bidi="ar_AE"/>
        </w:rPr>
        <w:t>من هم الموتى الذين كان يُسمح للكاهن بأن ينجِّس نفسه من أجلهم؟</w:t>
      </w:r>
    </w:p>
    <w:p>
      <w:pPr>
        <w:bidi/>
      </w:pPr>
      <w:r>
        <w:rPr>
          <w:rtl/>
          <w:cs/>
          <w:lang w:val="ar_AE" w:bidi="ar_AE"/>
        </w:rPr>
      </w:r>
      <w:r>
        <w:rPr>
          <w:rtl/>
          <w:cs/>
          <w:lang w:val="ar_AE" w:bidi="ar_AE"/>
        </w:rPr>
        <w:t xml:space="preserve">لم يكن يسمح للكهنة أن ينجسوا أنفسهم إلا من أجل </w:t>
      </w:r>
      <w:r>
        <w:rPr>
          <w:rtl/>
          <w:cs/>
          <w:lang w:val="ar_AE" w:bidi="ar_AE"/>
        </w:rPr>
        <w:t xml:space="preserve">أَحد أَفراد العائلة القريبين.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5</w:t>
      </w:r>
      <w:r>
        <w:rPr>
          <w:rtl/>
          <w:cs/>
          <w:lang w:val="ar_AE" w:bidi="ar_AE"/>
        </w:rPr>
      </w:r>
    </w:p>
    <w:p>
      <w:pPr>
        <w:bidi/>
      </w:pPr>
      <w:r>
        <w:rPr>
          <w:rtl/>
          <w:cs/>
          <w:lang w:val="ar_AE" w:bidi="ar_AE"/>
        </w:rPr>
      </w:r>
      <w:r>
        <w:rPr>
          <w:b/>
          <w:rtl/>
          <w:cs/>
          <w:lang w:val="ar_AE" w:bidi="ar_AE"/>
        </w:rPr>
        <w:t>ما القيود المفروضة على الكهنة بشأن شعورهم ولِحاهم؟</w:t>
      </w:r>
    </w:p>
    <w:p>
      <w:pPr>
        <w:bidi/>
      </w:pPr>
      <w:r>
        <w:rPr>
          <w:rtl/>
          <w:cs/>
          <w:lang w:val="ar_AE" w:bidi="ar_AE"/>
        </w:rPr>
      </w:r>
      <w:r>
        <w:rPr>
          <w:rtl/>
          <w:cs/>
          <w:lang w:val="ar_AE" w:bidi="ar_AE"/>
        </w:rPr>
        <w:t>لم يُسمح للكهنة بحلق شعر رؤوسهم بالكامل أو أطراف لِحاهم.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9</w:t>
      </w:r>
      <w:r>
        <w:rPr>
          <w:rtl/>
          <w:cs/>
          <w:lang w:val="ar_AE" w:bidi="ar_AE"/>
        </w:rPr>
      </w:r>
    </w:p>
    <w:p>
      <w:pPr>
        <w:bidi/>
      </w:pPr>
      <w:r>
        <w:rPr>
          <w:rtl/>
          <w:cs/>
          <w:lang w:val="ar_AE" w:bidi="ar_AE"/>
        </w:rPr>
      </w:r>
      <w:r>
        <w:rPr>
          <w:b/>
          <w:rtl/>
          <w:cs/>
          <w:lang w:val="ar_AE" w:bidi="ar_AE"/>
        </w:rPr>
        <w:t>ماذا سيحدث لابنة الكاهن التي تَدَنَّسَت بالزنى؟</w:t>
      </w:r>
    </w:p>
    <w:p>
      <w:pPr>
        <w:bidi/>
      </w:pPr>
      <w:r>
        <w:rPr>
          <w:rtl/>
          <w:cs/>
          <w:lang w:val="ar_AE" w:bidi="ar_AE"/>
        </w:rPr>
      </w:r>
      <w:r>
        <w:rPr>
          <w:rtl/>
          <w:cs/>
          <w:lang w:val="ar_AE" w:bidi="ar_AE"/>
        </w:rPr>
        <w:t>ابنة الكاهن التي تَدَنَّسَت بالزنى تُحرَق.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11</w:t>
      </w:r>
      <w:r>
        <w:rPr>
          <w:rtl/>
          <w:cs/>
          <w:lang w:val="ar_AE" w:bidi="ar_AE"/>
        </w:rPr>
      </w:r>
    </w:p>
    <w:p>
      <w:pPr>
        <w:bidi/>
      </w:pPr>
      <w:r>
        <w:rPr>
          <w:rtl/>
          <w:cs/>
          <w:lang w:val="ar_AE" w:bidi="ar_AE"/>
        </w:rPr>
      </w:r>
      <w:r>
        <w:rPr>
          <w:b/>
          <w:rtl/>
          <w:cs/>
          <w:lang w:val="ar_AE" w:bidi="ar_AE"/>
        </w:rPr>
        <w:t>ما الذي ينبغي أن يتفاداه الكاهن الأعظم حتى إذا كان الأمر يتعلق بأبيه أو أمه؟</w:t>
      </w:r>
    </w:p>
    <w:p>
      <w:pPr>
        <w:bidi/>
      </w:pPr>
      <w:r>
        <w:rPr>
          <w:rtl/>
          <w:cs/>
          <w:lang w:val="ar_AE" w:bidi="ar_AE"/>
        </w:rPr>
      </w:r>
      <w:r>
        <w:rPr>
          <w:rtl/>
          <w:cs/>
          <w:lang w:val="ar_AE" w:bidi="ar_AE"/>
        </w:rPr>
        <w:t>ينبغي أن يتفادى الكاهن الأعظم الدخول إلى أي مكان توجد فيه جُثَّة ميت، حتى لو كانت لأبيه أو لأمه.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14</w:t>
      </w:r>
      <w:r>
        <w:rPr>
          <w:rtl/>
          <w:cs/>
          <w:lang w:val="ar_AE" w:bidi="ar_AE"/>
        </w:rPr>
      </w:r>
    </w:p>
    <w:p>
      <w:pPr>
        <w:bidi/>
      </w:pPr>
      <w:r>
        <w:rPr>
          <w:rtl/>
          <w:cs/>
          <w:lang w:val="ar_AE" w:bidi="ar_AE"/>
        </w:rPr>
      </w:r>
      <w:r>
        <w:rPr>
          <w:b/>
          <w:rtl/>
          <w:cs/>
          <w:lang w:val="ar_AE" w:bidi="ar_AE"/>
        </w:rPr>
        <w:t>من المرأة التي لا ينبغي للكاهن الزواج منها؟</w:t>
      </w:r>
    </w:p>
    <w:p>
      <w:pPr>
        <w:bidi/>
      </w:pPr>
      <w:r>
        <w:rPr>
          <w:rtl/>
          <w:cs/>
          <w:lang w:val="ar_AE" w:bidi="ar_AE"/>
        </w:rPr>
      </w:r>
      <w:r>
        <w:rPr>
          <w:rtl/>
          <w:cs/>
          <w:lang w:val="ar_AE" w:bidi="ar_AE"/>
        </w:rPr>
        <w:t>ينبغي ألَّا يتزوج الكاهن من أرملة، أو مُطلَّقة، أو زانية.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18</w:t>
      </w:r>
      <w:r>
        <w:rPr>
          <w:rtl/>
          <w:cs/>
          <w:lang w:val="ar_AE" w:bidi="ar_AE"/>
        </w:rPr>
      </w:r>
    </w:p>
    <w:p>
      <w:pPr>
        <w:bidi/>
      </w:pPr>
      <w:r>
        <w:rPr>
          <w:rtl/>
          <w:cs/>
          <w:lang w:val="ar_AE" w:bidi="ar_AE"/>
        </w:rPr>
      </w:r>
      <w:r>
        <w:rPr>
          <w:b/>
          <w:rtl/>
          <w:cs/>
          <w:lang w:val="ar_AE" w:bidi="ar_AE"/>
        </w:rPr>
        <w:t>ما مواصفات الشخص الذي منع الرَّب اقترابه من المذبح ليقدم تقدمات الله؟</w:t>
      </w:r>
    </w:p>
    <w:p>
      <w:pPr>
        <w:bidi/>
      </w:pPr>
      <w:r>
        <w:rPr>
          <w:rtl/>
          <w:cs/>
          <w:lang w:val="ar_AE" w:bidi="ar_AE"/>
        </w:rPr>
      </w:r>
      <w:r>
        <w:rPr>
          <w:rtl/>
          <w:cs/>
          <w:lang w:val="ar_AE" w:bidi="ar_AE"/>
        </w:rPr>
        <w:t>منع الرَّب أي إنسان لديه عيب جسدي من الاقتراب إلى المذبح.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2–3</w:t>
      </w:r>
      <w:r>
        <w:rPr>
          <w:rtl/>
          <w:cs/>
          <w:lang w:val="ar_AE" w:bidi="ar_AE"/>
        </w:rPr>
      </w:r>
    </w:p>
    <w:p>
      <w:pPr>
        <w:bidi/>
      </w:pPr>
      <w:r>
        <w:rPr>
          <w:rtl/>
          <w:cs/>
          <w:lang w:val="ar_AE" w:bidi="ar_AE"/>
        </w:rPr>
      </w:r>
      <w:r>
        <w:rPr>
          <w:b/>
          <w:rtl/>
          <w:cs/>
          <w:lang w:val="ar_AE" w:bidi="ar_AE"/>
        </w:rPr>
        <w:t>من الذي يقول عنه الرَّب إنه يُدنِّس اسمه القُدُّوس؟</w:t>
      </w:r>
    </w:p>
    <w:p>
      <w:pPr>
        <w:bidi/>
      </w:pPr>
      <w:r>
        <w:rPr>
          <w:rtl/>
          <w:cs/>
          <w:lang w:val="ar_AE" w:bidi="ar_AE"/>
        </w:rPr>
      </w:r>
      <w:r>
        <w:rPr>
          <w:rtl/>
          <w:cs/>
          <w:lang w:val="ar_AE" w:bidi="ar_AE"/>
        </w:rPr>
        <w:t>يقول الرَّب إنَّ أي شخص، غير طاهرٍ لأي سبب، يقترب من التقدمات المُقدَّسة سوف يُدنِّس اسمه القُدُّوس.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6</w:t>
      </w:r>
      <w:r>
        <w:rPr>
          <w:rtl/>
          <w:cs/>
          <w:lang w:val="ar_AE" w:bidi="ar_AE"/>
        </w:rPr>
      </w:r>
    </w:p>
    <w:p>
      <w:pPr>
        <w:bidi/>
      </w:pPr>
      <w:r>
        <w:rPr>
          <w:rtl/>
          <w:cs/>
          <w:lang w:val="ar_AE" w:bidi="ar_AE"/>
        </w:rPr>
      </w:r>
      <w:r>
        <w:rPr>
          <w:b/>
          <w:rtl/>
          <w:cs/>
          <w:lang w:val="ar_AE" w:bidi="ar_AE"/>
        </w:rPr>
        <w:t>ما الذي ينبغي أن يفعله الكاهن عندما يلمس شيئًا يجعله نجسًا؟</w:t>
      </w:r>
    </w:p>
    <w:p>
      <w:pPr>
        <w:bidi/>
      </w:pPr>
      <w:r>
        <w:rPr>
          <w:rtl/>
          <w:cs/>
          <w:lang w:val="ar_AE" w:bidi="ar_AE"/>
        </w:rPr>
      </w:r>
      <w:r>
        <w:rPr>
          <w:rtl/>
          <w:cs/>
          <w:lang w:val="ar_AE" w:bidi="ar_AE"/>
        </w:rPr>
        <w:t>ينبغي أن يغتسل بالماء ويظل نجسًا حتى المساء.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9</w:t>
      </w:r>
      <w:r>
        <w:rPr>
          <w:rtl/>
          <w:cs/>
          <w:lang w:val="ar_AE" w:bidi="ar_AE"/>
        </w:rPr>
      </w:r>
    </w:p>
    <w:p>
      <w:pPr>
        <w:bidi/>
      </w:pPr>
      <w:r>
        <w:rPr>
          <w:rtl/>
          <w:cs/>
          <w:lang w:val="ar_AE" w:bidi="ar_AE"/>
        </w:rPr>
      </w:r>
      <w:r>
        <w:rPr>
          <w:b/>
          <w:rtl/>
          <w:cs/>
          <w:lang w:val="ar_AE" w:bidi="ar_AE"/>
        </w:rPr>
        <w:t>ما الذي سيحدث للكهنة الذين لا يحفظون شعائِر الرَّب؟</w:t>
      </w:r>
    </w:p>
    <w:p>
      <w:pPr>
        <w:bidi/>
      </w:pPr>
      <w:r>
        <w:rPr>
          <w:rtl/>
          <w:cs/>
          <w:lang w:val="ar_AE" w:bidi="ar_AE"/>
        </w:rPr>
      </w:r>
      <w:r>
        <w:rPr>
          <w:rtl/>
          <w:cs/>
          <w:lang w:val="ar_AE" w:bidi="ar_AE"/>
        </w:rPr>
        <w:t>سيكونون مذنبين وقد يموتون بسبب تدنيسهم لشعائِر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10–11</w:t>
      </w:r>
      <w:r>
        <w:rPr>
          <w:rtl/>
          <w:cs/>
          <w:lang w:val="ar_AE" w:bidi="ar_AE"/>
        </w:rPr>
      </w:r>
    </w:p>
    <w:p>
      <w:pPr>
        <w:bidi/>
      </w:pPr>
      <w:r>
        <w:rPr>
          <w:rtl/>
          <w:cs/>
          <w:lang w:val="ar_AE" w:bidi="ar_AE"/>
        </w:rPr>
      </w:r>
      <w:r>
        <w:rPr>
          <w:b/>
          <w:rtl/>
          <w:cs/>
          <w:lang w:val="ar_AE" w:bidi="ar_AE"/>
        </w:rPr>
        <w:t>مَن الأشخاص الذين يمكنهم تناول الذبائح المُقدَّسة؟</w:t>
      </w:r>
    </w:p>
    <w:p>
      <w:pPr>
        <w:bidi/>
      </w:pPr>
      <w:r>
        <w:rPr>
          <w:rtl/>
          <w:cs/>
          <w:lang w:val="ar_AE" w:bidi="ar_AE"/>
        </w:rPr>
      </w:r>
      <w:r>
        <w:rPr>
          <w:rtl/>
          <w:cs/>
          <w:lang w:val="ar_AE" w:bidi="ar_AE"/>
        </w:rPr>
        <w:t>الأشخاص الذين يمكنهم تناول الذبائح المُقدَّسة هم الكاهن وأسرته والعبيد الذين قد اشتراهم.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13</w:t>
      </w:r>
      <w:r>
        <w:rPr>
          <w:rtl/>
          <w:cs/>
          <w:lang w:val="ar_AE" w:bidi="ar_AE"/>
        </w:rPr>
      </w:r>
    </w:p>
    <w:p>
      <w:pPr>
        <w:bidi/>
      </w:pPr>
      <w:r>
        <w:rPr>
          <w:rtl/>
          <w:cs/>
          <w:lang w:val="ar_AE" w:bidi="ar_AE"/>
        </w:rPr>
      </w:r>
      <w:r>
        <w:rPr>
          <w:b/>
          <w:rtl/>
          <w:cs/>
          <w:lang w:val="ar_AE" w:bidi="ar_AE"/>
        </w:rPr>
        <w:t>هل يمكن لابنة الكاهن المتزوجة من غير كاهن أن تأكل من الذبائح المُقدَّسة؟</w:t>
      </w:r>
    </w:p>
    <w:p>
      <w:pPr>
        <w:bidi/>
      </w:pPr>
      <w:r>
        <w:rPr>
          <w:rtl/>
          <w:cs/>
          <w:lang w:val="ar_AE" w:bidi="ar_AE"/>
        </w:rPr>
      </w:r>
      <w:r>
        <w:rPr>
          <w:rtl/>
          <w:cs/>
          <w:lang w:val="ar_AE" w:bidi="ar_AE"/>
        </w:rPr>
        <w:t>لا، إلَّا إذا أصبحت مُطلَّقة أو أرملة وعادت لتعيش في بيت أبيها.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14</w:t>
      </w:r>
      <w:r>
        <w:rPr>
          <w:rtl/>
          <w:cs/>
          <w:lang w:val="ar_AE" w:bidi="ar_AE"/>
        </w:rPr>
      </w:r>
    </w:p>
    <w:p>
      <w:pPr>
        <w:bidi/>
      </w:pPr>
      <w:r>
        <w:rPr>
          <w:rtl/>
          <w:cs/>
          <w:lang w:val="ar_AE" w:bidi="ar_AE"/>
        </w:rPr>
      </w:r>
      <w:r>
        <w:rPr>
          <w:b/>
          <w:rtl/>
          <w:cs/>
          <w:lang w:val="ar_AE" w:bidi="ar_AE"/>
        </w:rPr>
        <w:t>ما الذي ينبغي أن يفعله الشخص الذي يأكل من الذبائح المُقدَّسة سهوًا؟</w:t>
      </w:r>
    </w:p>
    <w:p>
      <w:pPr>
        <w:bidi/>
      </w:pPr>
      <w:r>
        <w:rPr>
          <w:rtl/>
          <w:cs/>
          <w:lang w:val="ar_AE" w:bidi="ar_AE"/>
        </w:rPr>
      </w:r>
      <w:r>
        <w:rPr>
          <w:rtl/>
          <w:cs/>
          <w:lang w:val="ar_AE" w:bidi="ar_AE"/>
        </w:rPr>
        <w:t>إذا أكل أحدٌ من الذبائح المُقدَّسة سهوًا، يرُّد للكاهن قيمة ما أكله من الذبيحة، مُضافًا إليه خُمسه.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18</w:t>
      </w:r>
      <w:r>
        <w:rPr>
          <w:rtl/>
          <w:cs/>
          <w:lang w:val="ar_AE" w:bidi="ar_AE"/>
        </w:rPr>
      </w:r>
    </w:p>
    <w:p>
      <w:pPr>
        <w:bidi/>
      </w:pPr>
      <w:r>
        <w:rPr>
          <w:rtl/>
          <w:cs/>
          <w:lang w:val="ar_AE" w:bidi="ar_AE"/>
        </w:rPr>
      </w:r>
      <w:r>
        <w:rPr>
          <w:b/>
          <w:rtl/>
          <w:cs/>
          <w:lang w:val="ar_AE" w:bidi="ar_AE"/>
        </w:rPr>
        <w:t>ما نوع الحيوان الذي يمكن قبوله قربانًا؟</w:t>
      </w:r>
    </w:p>
    <w:p>
      <w:pPr>
        <w:bidi/>
      </w:pPr>
      <w:r>
        <w:rPr>
          <w:rtl/>
          <w:cs/>
          <w:lang w:val="ar_AE" w:bidi="ar_AE"/>
        </w:rPr>
      </w:r>
      <w:r>
        <w:rPr>
          <w:rtl/>
          <w:cs/>
          <w:lang w:val="ar_AE" w:bidi="ar_AE"/>
        </w:rPr>
        <w:t>يجب أن يكون ذكرًا صحيحًا لا عيب فيه، من البقر أو الغنم أو الماعِز.</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20</w:t>
      </w:r>
      <w:r>
        <w:rPr>
          <w:rtl/>
          <w:cs/>
          <w:lang w:val="ar_AE" w:bidi="ar_AE"/>
        </w:rPr>
      </w:r>
    </w:p>
    <w:p>
      <w:pPr>
        <w:bidi/>
      </w:pPr>
      <w:r>
        <w:rPr>
          <w:rtl/>
          <w:cs/>
          <w:lang w:val="ar_AE" w:bidi="ar_AE"/>
        </w:rPr>
      </w:r>
      <w:r>
        <w:rPr>
          <w:b/>
          <w:rtl/>
          <w:cs/>
          <w:lang w:val="ar_AE" w:bidi="ar_AE"/>
        </w:rPr>
        <w:t>ما أهم شرط لتقديم أي حيوان ذبيحةٍ للرَّب؟</w:t>
      </w:r>
    </w:p>
    <w:p>
      <w:pPr>
        <w:bidi/>
      </w:pPr>
      <w:r>
        <w:rPr>
          <w:rtl/>
          <w:cs/>
          <w:lang w:val="ar_AE" w:bidi="ar_AE"/>
        </w:rPr>
      </w:r>
      <w:r>
        <w:rPr>
          <w:rtl/>
          <w:cs/>
          <w:lang w:val="ar_AE" w:bidi="ar_AE"/>
        </w:rPr>
        <w:t>يجب أن يكون أي حيوان يُقدَّم ذبيحةً للرَّب بلا عيب.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26</w:t>
      </w:r>
      <w:r>
        <w:rPr>
          <w:rtl/>
          <w:cs/>
          <w:lang w:val="ar_AE" w:bidi="ar_AE"/>
        </w:rPr>
      </w:r>
    </w:p>
    <w:p>
      <w:pPr>
        <w:bidi/>
      </w:pPr>
      <w:r>
        <w:rPr>
          <w:rtl/>
          <w:cs/>
          <w:lang w:val="ar_AE" w:bidi="ar_AE"/>
        </w:rPr>
      </w:r>
      <w:r>
        <w:rPr>
          <w:b/>
          <w:rtl/>
          <w:cs/>
          <w:lang w:val="ar_AE" w:bidi="ar_AE"/>
        </w:rPr>
        <w:t>ما العمر المناسب لتقديم العجل أو الخروف أو الماعز ذبيحةٍ للرَّب؟</w:t>
      </w:r>
    </w:p>
    <w:p>
      <w:pPr>
        <w:bidi/>
      </w:pPr>
      <w:r>
        <w:rPr>
          <w:rtl/>
          <w:cs/>
          <w:lang w:val="ar_AE" w:bidi="ar_AE"/>
        </w:rPr>
      </w:r>
      <w:r>
        <w:rPr>
          <w:rtl/>
          <w:cs/>
          <w:lang w:val="ar_AE" w:bidi="ar_AE"/>
        </w:rPr>
        <w:t>يجب أن يكون العجل أو الخروف أو الماعز قد أكمل ثمانية أيام على الأقل لتقديمه ذبيحةٍ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30</w:t>
      </w:r>
      <w:r>
        <w:rPr>
          <w:rtl/>
          <w:cs/>
          <w:lang w:val="ar_AE" w:bidi="ar_AE"/>
        </w:rPr>
      </w:r>
    </w:p>
    <w:p>
      <w:pPr>
        <w:bidi/>
      </w:pPr>
      <w:r>
        <w:rPr>
          <w:rtl/>
          <w:cs/>
          <w:lang w:val="ar_AE" w:bidi="ar_AE"/>
        </w:rPr>
      </w:r>
      <w:r>
        <w:rPr>
          <w:b/>
          <w:rtl/>
          <w:cs/>
          <w:lang w:val="ar_AE" w:bidi="ar_AE"/>
        </w:rPr>
        <w:t>متى ينبغي أكل ذبيحة الشكر؟</w:t>
      </w:r>
    </w:p>
    <w:p>
      <w:pPr>
        <w:bidi/>
      </w:pPr>
      <w:r>
        <w:rPr>
          <w:rtl/>
          <w:cs/>
          <w:lang w:val="ar_AE" w:bidi="ar_AE"/>
        </w:rPr>
      </w:r>
      <w:r>
        <w:rPr>
          <w:rtl/>
          <w:cs/>
          <w:lang w:val="ar_AE" w:bidi="ar_AE"/>
        </w:rPr>
        <w:t>ينبغي أن تُؤكل في نفس اليوم الذي تُذبَح فيه.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3</w:t>
      </w:r>
      <w:r>
        <w:rPr>
          <w:rtl/>
          <w:cs/>
          <w:lang w:val="ar_AE" w:bidi="ar_AE"/>
        </w:rPr>
      </w:r>
    </w:p>
    <w:p>
      <w:pPr>
        <w:bidi/>
      </w:pPr>
      <w:r>
        <w:rPr>
          <w:rtl/>
          <w:cs/>
          <w:lang w:val="ar_AE" w:bidi="ar_AE"/>
        </w:rPr>
      </w:r>
      <w:r>
        <w:rPr>
          <w:b/>
          <w:rtl/>
          <w:cs/>
          <w:lang w:val="ar_AE" w:bidi="ar_AE"/>
        </w:rPr>
        <w:t>ماذا يقول الرَّب عن العمل والسبت؟</w:t>
      </w:r>
    </w:p>
    <w:p>
      <w:pPr>
        <w:bidi/>
      </w:pPr>
      <w:r>
        <w:rPr>
          <w:rtl/>
          <w:cs/>
          <w:lang w:val="ar_AE" w:bidi="ar_AE"/>
        </w:rPr>
      </w:r>
      <w:r>
        <w:rPr>
          <w:rtl/>
          <w:cs/>
          <w:lang w:val="ar_AE" w:bidi="ar_AE"/>
        </w:rPr>
        <w:t>يقول الرَّب إنَّ الشعب يمكنه العمل مدّة ستة أيام، ولكن اليوم السابع، السبت، يجب أن يكون يومًا للراحة.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5</w:t>
      </w:r>
      <w:r>
        <w:rPr>
          <w:rtl/>
          <w:cs/>
          <w:lang w:val="ar_AE" w:bidi="ar_AE"/>
        </w:rPr>
      </w:r>
    </w:p>
    <w:p>
      <w:pPr>
        <w:bidi/>
      </w:pPr>
      <w:r>
        <w:rPr>
          <w:rtl/>
          <w:cs/>
          <w:lang w:val="ar_AE" w:bidi="ar_AE"/>
        </w:rPr>
      </w:r>
      <w:r>
        <w:rPr>
          <w:b/>
          <w:rtl/>
          <w:cs/>
          <w:lang w:val="ar_AE" w:bidi="ar_AE"/>
        </w:rPr>
        <w:t>ما المناسبة التي يحتفلون بها في اليوم الرابع عشر من الشهر الأول؟</w:t>
      </w:r>
    </w:p>
    <w:p>
      <w:pPr>
        <w:bidi/>
      </w:pPr>
      <w:r>
        <w:rPr>
          <w:rtl/>
          <w:cs/>
          <w:lang w:val="ar_AE" w:bidi="ar_AE"/>
        </w:rPr>
      </w:r>
      <w:r>
        <w:rPr>
          <w:rtl/>
          <w:cs/>
          <w:lang w:val="ar_AE" w:bidi="ar_AE"/>
        </w:rPr>
        <w:t>يجب الاحتفال بفِصح الرَّب في اليوم الرابع عشر من الشهر الأول.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6</w:t>
      </w:r>
      <w:r>
        <w:rPr>
          <w:rtl/>
          <w:cs/>
          <w:lang w:val="ar_AE" w:bidi="ar_AE"/>
        </w:rPr>
      </w:r>
    </w:p>
    <w:p>
      <w:pPr>
        <w:bidi/>
      </w:pPr>
      <w:r>
        <w:rPr>
          <w:rtl/>
          <w:cs/>
          <w:lang w:val="ar_AE" w:bidi="ar_AE"/>
        </w:rPr>
      </w:r>
      <w:r>
        <w:rPr>
          <w:b/>
          <w:rtl/>
          <w:cs/>
          <w:lang w:val="ar_AE" w:bidi="ar_AE"/>
        </w:rPr>
        <w:t>ما العيد الذي يأتي بعد الفِصح في اليوم الخامس عشر من الشهر الأول؟</w:t>
      </w:r>
    </w:p>
    <w:p>
      <w:pPr>
        <w:bidi/>
      </w:pPr>
      <w:r>
        <w:rPr>
          <w:rtl/>
          <w:cs/>
          <w:lang w:val="ar_AE" w:bidi="ar_AE"/>
        </w:rPr>
      </w:r>
      <w:r>
        <w:rPr>
          <w:rtl/>
          <w:cs/>
          <w:lang w:val="ar_AE" w:bidi="ar_AE"/>
        </w:rPr>
        <w:t>يأتي عيد الفطير بعد الفِصح في اليوم الخامس عشر من الشهر الأول.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10</w:t>
      </w:r>
      <w:r>
        <w:rPr>
          <w:rtl/>
          <w:cs/>
          <w:lang w:val="ar_AE" w:bidi="ar_AE"/>
        </w:rPr>
      </w:r>
    </w:p>
    <w:p>
      <w:pPr>
        <w:bidi/>
      </w:pPr>
      <w:r>
        <w:rPr>
          <w:rtl/>
          <w:cs/>
          <w:lang w:val="ar_AE" w:bidi="ar_AE"/>
        </w:rPr>
      </w:r>
      <w:r>
        <w:rPr>
          <w:b/>
          <w:rtl/>
          <w:cs/>
          <w:lang w:val="ar_AE" w:bidi="ar_AE"/>
        </w:rPr>
        <w:t>ما الذي يجب أن يُحضره الشعب للكاهن بعد الحصاد الأول من الأرض التي سيعطيها الرَّب لهم؟</w:t>
      </w:r>
    </w:p>
    <w:p>
      <w:pPr>
        <w:bidi/>
      </w:pPr>
      <w:r>
        <w:rPr>
          <w:rtl/>
          <w:cs/>
          <w:lang w:val="ar_AE" w:bidi="ar_AE"/>
        </w:rPr>
      </w:r>
      <w:r>
        <w:rPr>
          <w:rtl/>
          <w:cs/>
          <w:lang w:val="ar_AE" w:bidi="ar_AE"/>
        </w:rPr>
        <w:t>يجب أن يُحضر الشعب للكاهن باكورة حصادهم من الأرض التي سيعطيها الرَّب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27</w:t>
      </w:r>
      <w:r>
        <w:rPr>
          <w:rtl/>
          <w:cs/>
          <w:lang w:val="ar_AE" w:bidi="ar_AE"/>
        </w:rPr>
      </w:r>
    </w:p>
    <w:p>
      <w:pPr>
        <w:bidi/>
      </w:pPr>
      <w:r>
        <w:rPr>
          <w:rtl/>
          <w:cs/>
          <w:lang w:val="ar_AE" w:bidi="ar_AE"/>
        </w:rPr>
      </w:r>
      <w:r>
        <w:rPr>
          <w:b/>
          <w:rtl/>
          <w:cs/>
          <w:lang w:val="ar_AE" w:bidi="ar_AE"/>
        </w:rPr>
        <w:t>ما التاريخ الذي حدَّده الرَّب ليوم الكَفَّارة؟</w:t>
      </w:r>
    </w:p>
    <w:p>
      <w:pPr>
        <w:bidi/>
      </w:pPr>
      <w:r>
        <w:rPr>
          <w:rtl/>
          <w:cs/>
          <w:lang w:val="ar_AE" w:bidi="ar_AE"/>
        </w:rPr>
      </w:r>
      <w:r>
        <w:rPr>
          <w:rtl/>
          <w:cs/>
          <w:lang w:val="ar_AE" w:bidi="ar_AE"/>
        </w:rPr>
        <w:t>حدَّد الرَّب اليوم العاشر من الشهر السابع ليكون يوم الكَفَّارة.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31</w:t>
      </w:r>
      <w:r>
        <w:rPr>
          <w:rtl/>
          <w:cs/>
          <w:lang w:val="ar_AE" w:bidi="ar_AE"/>
        </w:rPr>
      </w:r>
    </w:p>
    <w:p>
      <w:pPr>
        <w:bidi/>
      </w:pPr>
      <w:r>
        <w:rPr>
          <w:rtl/>
          <w:cs/>
          <w:lang w:val="ar_AE" w:bidi="ar_AE"/>
        </w:rPr>
      </w:r>
      <w:r>
        <w:rPr>
          <w:b/>
          <w:rtl/>
          <w:cs/>
          <w:lang w:val="ar_AE" w:bidi="ar_AE"/>
        </w:rPr>
        <w:t>ما الذي ينبغي أن يتوقَّف الشعب عن القيام به في يوم الكَفَّارة؟</w:t>
      </w:r>
    </w:p>
    <w:p>
      <w:pPr>
        <w:bidi/>
      </w:pPr>
      <w:r>
        <w:rPr>
          <w:rtl/>
          <w:cs/>
          <w:lang w:val="ar_AE" w:bidi="ar_AE"/>
        </w:rPr>
      </w:r>
      <w:r>
        <w:rPr>
          <w:rtl/>
          <w:cs/>
          <w:lang w:val="ar_AE" w:bidi="ar_AE"/>
        </w:rPr>
        <w:t>يجب على الشعب التوقُّف عن القيام بأي عمل في يوم الكَفَّارة.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33</w:t>
      </w:r>
      <w:r>
        <w:rPr>
          <w:rtl/>
          <w:cs/>
          <w:lang w:val="ar_AE" w:bidi="ar_AE"/>
        </w:rPr>
      </w:r>
    </w:p>
    <w:p>
      <w:pPr>
        <w:bidi/>
      </w:pPr>
      <w:r>
        <w:rPr>
          <w:rtl/>
          <w:cs/>
          <w:lang w:val="ar_AE" w:bidi="ar_AE"/>
        </w:rPr>
      </w:r>
      <w:r>
        <w:rPr>
          <w:b/>
          <w:rtl/>
          <w:cs/>
          <w:lang w:val="ar_AE" w:bidi="ar_AE"/>
        </w:rPr>
        <w:t>ما الاحتفال الذي ذكر الرَّب أنه سيُقام في اليوم الخامس عشر من الشهر السابع؟</w:t>
      </w:r>
    </w:p>
    <w:p>
      <w:pPr>
        <w:bidi/>
      </w:pPr>
      <w:r>
        <w:rPr>
          <w:rtl/>
          <w:cs/>
          <w:lang w:val="ar_AE" w:bidi="ar_AE"/>
        </w:rPr>
      </w:r>
      <w:r>
        <w:rPr>
          <w:rtl/>
          <w:cs/>
          <w:lang w:val="ar_AE" w:bidi="ar_AE"/>
        </w:rPr>
        <w:t>ذكر الرَّب أنَّ عيد المظال إكرامًا له سيُقام في اليوم الخامس عشر من الشهر السابع.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40</w:t>
      </w:r>
      <w:r>
        <w:rPr>
          <w:rtl/>
          <w:cs/>
          <w:lang w:val="ar_AE" w:bidi="ar_AE"/>
        </w:rPr>
      </w:r>
    </w:p>
    <w:p>
      <w:pPr>
        <w:bidi/>
      </w:pPr>
      <w:r>
        <w:rPr>
          <w:rtl/>
          <w:cs/>
          <w:lang w:val="ar_AE" w:bidi="ar_AE"/>
        </w:rPr>
      </w:r>
      <w:r>
        <w:rPr>
          <w:b/>
          <w:rtl/>
          <w:cs/>
          <w:lang w:val="ar_AE" w:bidi="ar_AE"/>
        </w:rPr>
        <w:t>ما الذي ينبغي أن يجمعه الشعب للاحتفال بعيد المظال؟</w:t>
      </w:r>
    </w:p>
    <w:p>
      <w:pPr>
        <w:bidi/>
      </w:pPr>
      <w:r>
        <w:rPr>
          <w:rtl/>
          <w:cs/>
          <w:lang w:val="ar_AE" w:bidi="ar_AE"/>
        </w:rPr>
      </w:r>
      <w:r>
        <w:rPr>
          <w:rtl/>
          <w:cs/>
          <w:lang w:val="ar_AE" w:bidi="ar_AE"/>
        </w:rPr>
        <w:t xml:space="preserve">يجب على الشعب أن يجمع </w:t>
      </w:r>
      <w:r>
        <w:rPr>
          <w:rtl/>
          <w:cs/>
          <w:lang w:val="ar_AE" w:bidi="ar_AE"/>
        </w:rPr>
        <w:t xml:space="preserve">ثمار أشجار نضرة وسعف نخل وأغصان أشجار كثيفة الورق، وأغصان صفصاف نهري ليفرحوا أمام </w:t>
      </w:r>
      <w:r>
        <w:rPr>
          <w:rtl/>
          <w:cs/>
          <w:lang w:val="ar_AE" w:bidi="ar_AE"/>
        </w:rPr>
        <w:t>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42</w:t>
      </w:r>
      <w:r>
        <w:rPr>
          <w:rtl/>
          <w:cs/>
          <w:lang w:val="ar_AE" w:bidi="ar_AE"/>
        </w:rPr>
      </w:r>
    </w:p>
    <w:p>
      <w:pPr>
        <w:bidi/>
      </w:pPr>
      <w:r>
        <w:rPr>
          <w:rtl/>
          <w:cs/>
          <w:lang w:val="ar_AE" w:bidi="ar_AE"/>
        </w:rPr>
      </w:r>
      <w:r>
        <w:rPr>
          <w:b/>
          <w:rtl/>
          <w:cs/>
          <w:lang w:val="ar_AE" w:bidi="ar_AE"/>
        </w:rPr>
        <w:t>أين كان ينبغي أن يسكن بنو إسْرَائيل خلال عيد المظال؟</w:t>
      </w:r>
    </w:p>
    <w:p>
      <w:pPr>
        <w:bidi/>
      </w:pPr>
      <w:r>
        <w:rPr>
          <w:rtl/>
          <w:cs/>
          <w:lang w:val="ar_AE" w:bidi="ar_AE"/>
        </w:rPr>
      </w:r>
      <w:r>
        <w:rPr>
          <w:rtl/>
          <w:cs/>
          <w:lang w:val="ar_AE" w:bidi="ar_AE"/>
        </w:rPr>
        <w:t>كان ينبغي أن يسكن بنو إسْرَائيل في مظال صغيرة مدّة سبعة أيام خلال عيد المظال.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3</w:t>
      </w:r>
      <w:r>
        <w:rPr>
          <w:rtl/>
          <w:cs/>
          <w:lang w:val="ar_AE" w:bidi="ar_AE"/>
        </w:rPr>
      </w:r>
    </w:p>
    <w:p>
      <w:pPr>
        <w:bidi/>
      </w:pPr>
      <w:r>
        <w:rPr>
          <w:rtl/>
          <w:cs/>
          <w:lang w:val="ar_AE" w:bidi="ar_AE"/>
        </w:rPr>
      </w:r>
      <w:r>
        <w:rPr>
          <w:b/>
          <w:rtl/>
          <w:cs/>
          <w:lang w:val="ar_AE" w:bidi="ar_AE"/>
        </w:rPr>
        <w:t>ما الذي ينبغي أن يفعله هَارون بالزيت النقي الذي يُحضِره الشعب له؟</w:t>
      </w:r>
    </w:p>
    <w:p>
      <w:pPr>
        <w:bidi/>
      </w:pPr>
      <w:r>
        <w:rPr>
          <w:rtl/>
          <w:cs/>
          <w:lang w:val="ar_AE" w:bidi="ar_AE"/>
        </w:rPr>
      </w:r>
      <w:r>
        <w:rPr>
          <w:rtl/>
          <w:cs/>
          <w:lang w:val="ar_AE" w:bidi="ar_AE"/>
        </w:rPr>
        <w:t>ينبغي أن يشرف هَارون على إنارة السُّرُج خارج حجاب الشهادة في خيمة الاجتماع من المساء حتى الصباح يوميًا.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5–6</w:t>
      </w:r>
      <w:r>
        <w:rPr>
          <w:rtl/>
          <w:cs/>
          <w:lang w:val="ar_AE" w:bidi="ar_AE"/>
        </w:rPr>
      </w:r>
    </w:p>
    <w:p>
      <w:pPr>
        <w:bidi/>
      </w:pPr>
      <w:r>
        <w:rPr>
          <w:rtl/>
          <w:cs/>
          <w:lang w:val="ar_AE" w:bidi="ar_AE"/>
        </w:rPr>
      </w:r>
      <w:r>
        <w:rPr>
          <w:b/>
          <w:rtl/>
          <w:cs/>
          <w:lang w:val="ar_AE" w:bidi="ar_AE"/>
        </w:rPr>
        <w:t>ما الذي يجب أن يضعه الكاهن في صَفَّين، في كلِّ صفٍّ ستة، كل سبت؟</w:t>
      </w:r>
    </w:p>
    <w:p>
      <w:pPr>
        <w:bidi/>
      </w:pPr>
      <w:r>
        <w:rPr>
          <w:rtl/>
          <w:cs/>
          <w:lang w:val="ar_AE" w:bidi="ar_AE"/>
        </w:rPr>
      </w:r>
      <w:r>
        <w:rPr>
          <w:rtl/>
          <w:cs/>
          <w:lang w:val="ar_AE" w:bidi="ar_AE"/>
        </w:rPr>
        <w:t>يجب على الكاهن أن يضع اثني عشر رغيفًا في صَفَّين، كل سبت.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9</w:t>
      </w:r>
      <w:r>
        <w:rPr>
          <w:rtl/>
          <w:cs/>
          <w:lang w:val="ar_AE" w:bidi="ar_AE"/>
        </w:rPr>
      </w:r>
    </w:p>
    <w:p>
      <w:pPr>
        <w:bidi/>
      </w:pPr>
      <w:r>
        <w:rPr>
          <w:rtl/>
          <w:cs/>
          <w:lang w:val="ar_AE" w:bidi="ar_AE"/>
        </w:rPr>
      </w:r>
      <w:r>
        <w:rPr>
          <w:b/>
          <w:rtl/>
          <w:cs/>
          <w:lang w:val="ar_AE" w:bidi="ar_AE"/>
        </w:rPr>
        <w:t>من الذين يُسمح لهم بأكل تقدمة الأرغفة الاثني عشر؟</w:t>
      </w:r>
    </w:p>
    <w:p>
      <w:pPr>
        <w:bidi/>
      </w:pPr>
      <w:r>
        <w:rPr>
          <w:rtl/>
          <w:cs/>
          <w:lang w:val="ar_AE" w:bidi="ar_AE"/>
        </w:rPr>
      </w:r>
      <w:r>
        <w:rPr>
          <w:rtl/>
          <w:cs/>
          <w:lang w:val="ar_AE" w:bidi="ar_AE"/>
        </w:rPr>
        <w:t>هَارون وأبناؤه سيأكلونها في مكان 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14</w:t>
      </w:r>
      <w:r>
        <w:rPr>
          <w:rtl/>
          <w:cs/>
          <w:lang w:val="ar_AE" w:bidi="ar_AE"/>
        </w:rPr>
      </w:r>
    </w:p>
    <w:p>
      <w:pPr>
        <w:bidi/>
      </w:pPr>
      <w:r>
        <w:rPr>
          <w:rtl/>
          <w:cs/>
          <w:lang w:val="ar_AE" w:bidi="ar_AE"/>
        </w:rPr>
      </w:r>
      <w:r>
        <w:rPr>
          <w:b/>
          <w:rtl/>
          <w:cs/>
          <w:lang w:val="ar_AE" w:bidi="ar_AE"/>
        </w:rPr>
        <w:t>ما الذي طُلب من شعب إسْرَائيل بشأن الرَّجُل الذي جدَّف على اسم الرَّب؟</w:t>
      </w:r>
    </w:p>
    <w:p>
      <w:pPr>
        <w:bidi/>
      </w:pPr>
      <w:r>
        <w:rPr>
          <w:rtl/>
          <w:cs/>
          <w:lang w:val="ar_AE" w:bidi="ar_AE"/>
        </w:rPr>
      </w:r>
      <w:r>
        <w:rPr>
          <w:rtl/>
          <w:cs/>
          <w:lang w:val="ar_AE" w:bidi="ar_AE"/>
        </w:rPr>
        <w:t>أمر الرَّب شعب إِسْرَائِيل بأن يُخرجوا ذلك الرَّجُل إلى خارج المحلَّة، ويضعوا أيديهم عليه، ويرجموه حتى 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17</w:t>
      </w:r>
      <w:r>
        <w:rPr>
          <w:rtl/>
          <w:cs/>
          <w:lang w:val="ar_AE" w:bidi="ar_AE"/>
        </w:rPr>
      </w:r>
    </w:p>
    <w:p>
      <w:pPr>
        <w:bidi/>
      </w:pPr>
      <w:r>
        <w:rPr>
          <w:rtl/>
          <w:cs/>
          <w:lang w:val="ar_AE" w:bidi="ar_AE"/>
        </w:rPr>
      </w:r>
      <w:r>
        <w:rPr>
          <w:b/>
          <w:rtl/>
          <w:cs/>
          <w:lang w:val="ar_AE" w:bidi="ar_AE"/>
        </w:rPr>
        <w:t>ما عقوبة الشخص الذي يقتل شخصًا آخر؟</w:t>
      </w:r>
    </w:p>
    <w:p>
      <w:pPr>
        <w:bidi/>
      </w:pPr>
      <w:r>
        <w:rPr>
          <w:rtl/>
          <w:cs/>
          <w:lang w:val="ar_AE" w:bidi="ar_AE"/>
        </w:rPr>
      </w:r>
      <w:r>
        <w:rPr>
          <w:rtl/>
          <w:cs/>
          <w:lang w:val="ar_AE" w:bidi="ar_AE"/>
        </w:rPr>
        <w:t>يجب أن يُقتَل.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19–20</w:t>
      </w:r>
      <w:r>
        <w:rPr>
          <w:rtl/>
          <w:cs/>
          <w:lang w:val="ar_AE" w:bidi="ar_AE"/>
        </w:rPr>
      </w:r>
    </w:p>
    <w:p>
      <w:pPr>
        <w:bidi/>
      </w:pPr>
      <w:r>
        <w:rPr>
          <w:rtl/>
          <w:cs/>
          <w:lang w:val="ar_AE" w:bidi="ar_AE"/>
        </w:rPr>
      </w:r>
      <w:r>
        <w:rPr>
          <w:b/>
          <w:rtl/>
          <w:cs/>
          <w:lang w:val="ar_AE" w:bidi="ar_AE"/>
        </w:rPr>
        <w:t>ماذا قال الرَّب عمَّا ينبغي فعله بأي شخص يتسبب في موت أو إصابة شخص آخر؟</w:t>
      </w:r>
    </w:p>
    <w:p>
      <w:pPr>
        <w:bidi/>
      </w:pPr>
      <w:r>
        <w:rPr>
          <w:rtl/>
          <w:cs/>
          <w:lang w:val="ar_AE" w:bidi="ar_AE"/>
        </w:rPr>
      </w:r>
      <w:r>
        <w:rPr>
          <w:rtl/>
          <w:cs/>
          <w:lang w:val="ar_AE" w:bidi="ar_AE"/>
        </w:rPr>
        <w:t>قال الرَّب للشعب إنَّ ما يفعلونه بالآخرين يجب أن يُفعل بهم؛ عين بعين، وسِنّ بسِنّ.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4</w:t>
      </w:r>
      <w:r>
        <w:rPr>
          <w:rtl/>
          <w:cs/>
          <w:lang w:val="ar_AE" w:bidi="ar_AE"/>
        </w:rPr>
      </w:r>
    </w:p>
    <w:p>
      <w:pPr>
        <w:bidi/>
      </w:pPr>
      <w:r>
        <w:rPr>
          <w:rtl/>
          <w:cs/>
          <w:lang w:val="ar_AE" w:bidi="ar_AE"/>
        </w:rPr>
      </w:r>
      <w:r>
        <w:rPr>
          <w:b/>
          <w:rtl/>
          <w:cs/>
          <w:lang w:val="ar_AE" w:bidi="ar_AE"/>
        </w:rPr>
        <w:t>بماذا أمر الرَّب بعد زراعة وتقليم وحصاد الحقول والكروم مدّة ست سنوات؟</w:t>
      </w:r>
    </w:p>
    <w:p>
      <w:pPr>
        <w:bidi/>
      </w:pPr>
      <w:r>
        <w:rPr>
          <w:rtl/>
          <w:cs/>
          <w:lang w:val="ar_AE" w:bidi="ar_AE"/>
        </w:rPr>
      </w:r>
      <w:r>
        <w:rPr>
          <w:rtl/>
          <w:cs/>
          <w:lang w:val="ar_AE" w:bidi="ar_AE"/>
        </w:rPr>
        <w:t>أمر الرَّب أنه بعد ست سنوات من زراعة وتقليم وحصاد الحقول والكروم، يجب أن يكون العام السابع سبتًا لراحة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9</w:t>
      </w:r>
      <w:r>
        <w:rPr>
          <w:rtl/>
          <w:cs/>
          <w:lang w:val="ar_AE" w:bidi="ar_AE"/>
        </w:rPr>
      </w:r>
    </w:p>
    <w:p>
      <w:pPr>
        <w:bidi/>
      </w:pPr>
      <w:r>
        <w:rPr>
          <w:rtl/>
          <w:cs/>
          <w:lang w:val="ar_AE" w:bidi="ar_AE"/>
        </w:rPr>
      </w:r>
      <w:r>
        <w:rPr>
          <w:b/>
          <w:rtl/>
          <w:cs/>
          <w:lang w:val="ar_AE" w:bidi="ar_AE"/>
        </w:rPr>
        <w:t>ما الذي يجب القيام به في السنة التاسعة والأربعين، في اليوم العاشر من الشهر السابع؟</w:t>
      </w:r>
    </w:p>
    <w:p>
      <w:pPr>
        <w:bidi/>
      </w:pPr>
      <w:r>
        <w:rPr>
          <w:rtl/>
          <w:cs/>
          <w:lang w:val="ar_AE" w:bidi="ar_AE"/>
        </w:rPr>
      </w:r>
      <w:r>
        <w:rPr>
          <w:rtl/>
          <w:cs/>
          <w:lang w:val="ar_AE" w:bidi="ar_AE"/>
        </w:rPr>
        <w:t>ينبغي أن يُنفخ في بوق الهتاف في كل مكان في أثناء السنة التاسعة والأربعين، في اليوم العاشر من الشهر السابع.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10</w:t>
      </w:r>
      <w:r>
        <w:rPr>
          <w:rtl/>
          <w:cs/>
          <w:lang w:val="ar_AE" w:bidi="ar_AE"/>
        </w:rPr>
      </w:r>
    </w:p>
    <w:p>
      <w:pPr>
        <w:bidi/>
      </w:pPr>
      <w:r>
        <w:rPr>
          <w:rtl/>
          <w:cs/>
          <w:lang w:val="ar_AE" w:bidi="ar_AE"/>
        </w:rPr>
      </w:r>
      <w:r>
        <w:rPr>
          <w:b/>
          <w:rtl/>
          <w:cs/>
          <w:lang w:val="ar_AE" w:bidi="ar_AE"/>
        </w:rPr>
        <w:t>ماذا سيُطلق على السنة الخمسين؟</w:t>
      </w:r>
    </w:p>
    <w:p>
      <w:pPr>
        <w:bidi/>
      </w:pPr>
      <w:r>
        <w:rPr>
          <w:rtl/>
          <w:cs/>
          <w:lang w:val="ar_AE" w:bidi="ar_AE"/>
        </w:rPr>
      </w:r>
      <w:r>
        <w:rPr>
          <w:rtl/>
          <w:cs/>
          <w:lang w:val="ar_AE" w:bidi="ar_AE"/>
        </w:rPr>
        <w:t>سيُطلق على السنة الخمسين سنة اليُوبيل.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10 (#2)</w:t>
      </w:r>
      <w:r>
        <w:rPr>
          <w:rtl/>
          <w:cs/>
          <w:lang w:val="ar_AE" w:bidi="ar_AE"/>
        </w:rPr>
      </w:r>
    </w:p>
    <w:p>
      <w:pPr>
        <w:bidi/>
      </w:pPr>
      <w:r>
        <w:rPr>
          <w:rtl/>
          <w:cs/>
          <w:lang w:val="ar_AE" w:bidi="ar_AE"/>
        </w:rPr>
      </w:r>
      <w:r>
        <w:rPr>
          <w:b/>
          <w:rtl/>
          <w:cs/>
          <w:lang w:val="ar_AE" w:bidi="ar_AE"/>
        </w:rPr>
        <w:t>ما الحدث المميز الذي سيحدث خلال سنة اليوبيل؟</w:t>
      </w:r>
    </w:p>
    <w:p>
      <w:pPr>
        <w:bidi/>
      </w:pPr>
      <w:r>
        <w:rPr>
          <w:rtl/>
          <w:cs/>
          <w:lang w:val="ar_AE" w:bidi="ar_AE"/>
        </w:rPr>
      </w:r>
      <w:r>
        <w:rPr>
          <w:rtl/>
          <w:cs/>
          <w:lang w:val="ar_AE" w:bidi="ar_AE"/>
        </w:rPr>
        <w:t>خلال سنة اليوبيل، سيُعتق العبيد ويرجع كل واحد إلى مُلكه وعشيرته.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12</w:t>
      </w:r>
      <w:r>
        <w:rPr>
          <w:rtl/>
          <w:cs/>
          <w:lang w:val="ar_AE" w:bidi="ar_AE"/>
        </w:rPr>
      </w:r>
    </w:p>
    <w:p>
      <w:pPr>
        <w:bidi/>
      </w:pPr>
      <w:r>
        <w:rPr>
          <w:rtl/>
          <w:cs/>
          <w:lang w:val="ar_AE" w:bidi="ar_AE"/>
        </w:rPr>
      </w:r>
      <w:r>
        <w:rPr>
          <w:b/>
          <w:rtl/>
          <w:cs/>
          <w:lang w:val="ar_AE" w:bidi="ar_AE"/>
        </w:rPr>
        <w:t>ما الذي ينبغي أن يأكلوه في أثناء سنة اليوبيل؟</w:t>
      </w:r>
    </w:p>
    <w:p>
      <w:pPr>
        <w:bidi/>
      </w:pPr>
      <w:r>
        <w:rPr>
          <w:rtl/>
          <w:cs/>
          <w:lang w:val="ar_AE" w:bidi="ar_AE"/>
        </w:rPr>
      </w:r>
      <w:r>
        <w:rPr>
          <w:rtl/>
          <w:cs/>
          <w:lang w:val="ar_AE" w:bidi="ar_AE"/>
        </w:rPr>
        <w:t>ينبغي أن يأكلوا من غلال الحقول فقط في أثناء سنة اليوبيل.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15–17</w:t>
      </w:r>
      <w:r>
        <w:rPr>
          <w:rtl/>
          <w:cs/>
          <w:lang w:val="ar_AE" w:bidi="ar_AE"/>
        </w:rPr>
      </w:r>
    </w:p>
    <w:p>
      <w:pPr>
        <w:bidi/>
      </w:pPr>
      <w:r>
        <w:rPr>
          <w:rtl/>
          <w:cs/>
          <w:lang w:val="ar_AE" w:bidi="ar_AE"/>
        </w:rPr>
      </w:r>
      <w:r>
        <w:rPr>
          <w:b/>
          <w:rtl/>
          <w:cs/>
          <w:lang w:val="ar_AE" w:bidi="ar_AE"/>
        </w:rPr>
        <w:t>ما الذي يجب أن يضعه الشعب في اعتباره عند شراء أو بيع الأراضي؟</w:t>
      </w:r>
    </w:p>
    <w:p>
      <w:pPr>
        <w:bidi/>
      </w:pPr>
      <w:r>
        <w:rPr>
          <w:rtl/>
          <w:cs/>
          <w:lang w:val="ar_AE" w:bidi="ar_AE"/>
        </w:rPr>
      </w:r>
      <w:r>
        <w:rPr>
          <w:rtl/>
          <w:cs/>
          <w:lang w:val="ar_AE" w:bidi="ar_AE"/>
        </w:rPr>
        <w:t>يجب أن يفكروا في عدد السنوات من بعد سنة اليوبيل. كلما كثُرَ عدد السنوات، زادت قيمة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21</w:t>
      </w:r>
      <w:r>
        <w:rPr>
          <w:rtl/>
          <w:cs/>
          <w:lang w:val="ar_AE" w:bidi="ar_AE"/>
        </w:rPr>
      </w:r>
    </w:p>
    <w:p>
      <w:pPr>
        <w:bidi/>
      </w:pPr>
      <w:r>
        <w:rPr>
          <w:rtl/>
          <w:cs/>
          <w:lang w:val="ar_AE" w:bidi="ar_AE"/>
        </w:rPr>
      </w:r>
      <w:r>
        <w:rPr>
          <w:b/>
          <w:rtl/>
          <w:cs/>
          <w:lang w:val="ar_AE" w:bidi="ar_AE"/>
        </w:rPr>
        <w:t>كيف سيعتني الرَّب بشعبه في أثناء السنة السابعة، سنة السبت، عندما لا يزرعون المحاصيل؟</w:t>
      </w:r>
    </w:p>
    <w:p>
      <w:pPr>
        <w:bidi/>
      </w:pPr>
      <w:r>
        <w:rPr>
          <w:rtl/>
          <w:cs/>
          <w:lang w:val="ar_AE" w:bidi="ar_AE"/>
        </w:rPr>
      </w:r>
      <w:r>
        <w:rPr>
          <w:rtl/>
          <w:cs/>
          <w:lang w:val="ar_AE" w:bidi="ar_AE"/>
        </w:rPr>
        <w:t>أخبر الرَّب الشعب أنَّ حصاد السنة السادسة سيكفي ثلاث سنوات، فيكون هناك طعام كافٍ للسنة السابعة.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23</w:t>
      </w:r>
      <w:r>
        <w:rPr>
          <w:rtl/>
          <w:cs/>
          <w:lang w:val="ar_AE" w:bidi="ar_AE"/>
        </w:rPr>
      </w:r>
    </w:p>
    <w:p>
      <w:pPr>
        <w:bidi/>
      </w:pPr>
      <w:r>
        <w:rPr>
          <w:rtl/>
          <w:cs/>
          <w:lang w:val="ar_AE" w:bidi="ar_AE"/>
        </w:rPr>
      </w:r>
      <w:r>
        <w:rPr>
          <w:b/>
          <w:rtl/>
          <w:cs/>
          <w:lang w:val="ar_AE" w:bidi="ar_AE"/>
        </w:rPr>
        <w:t>ما الذي قاله الرَّب للشعب عن ملكية الأرض؟</w:t>
      </w:r>
    </w:p>
    <w:p>
      <w:pPr>
        <w:bidi/>
      </w:pPr>
      <w:r>
        <w:rPr>
          <w:rtl/>
          <w:cs/>
          <w:lang w:val="ar_AE" w:bidi="ar_AE"/>
        </w:rPr>
      </w:r>
      <w:r>
        <w:rPr>
          <w:rtl/>
          <w:cs/>
          <w:lang w:val="ar_AE" w:bidi="ar_AE"/>
        </w:rPr>
        <w:t>قال الرَّب إنَّه لا ينبغي بيع الأرض مُطلقًا لمالك جديد لأنَّ الأرض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30</w:t>
      </w:r>
      <w:r>
        <w:rPr>
          <w:rtl/>
          <w:cs/>
          <w:lang w:val="ar_AE" w:bidi="ar_AE"/>
        </w:rPr>
      </w:r>
    </w:p>
    <w:p>
      <w:pPr>
        <w:bidi/>
      </w:pPr>
      <w:r>
        <w:rPr>
          <w:rtl/>
          <w:cs/>
          <w:lang w:val="ar_AE" w:bidi="ar_AE"/>
        </w:rPr>
      </w:r>
      <w:r>
        <w:rPr>
          <w:b/>
          <w:rtl/>
          <w:cs/>
          <w:lang w:val="ar_AE" w:bidi="ar_AE"/>
        </w:rPr>
        <w:t>ما الممتلكات (الأراضي- المباني) التي لا يجب استردادها خلال سنة اليوبيل؟</w:t>
      </w:r>
    </w:p>
    <w:p>
      <w:pPr>
        <w:bidi/>
      </w:pPr>
      <w:r>
        <w:rPr>
          <w:rtl/>
          <w:cs/>
          <w:lang w:val="ar_AE" w:bidi="ar_AE"/>
        </w:rPr>
      </w:r>
      <w:r>
        <w:rPr>
          <w:rtl/>
          <w:cs/>
          <w:lang w:val="ar_AE" w:bidi="ar_AE"/>
        </w:rPr>
        <w:t>سيصبح البيت الذي تم شراءه في مدينة مُسوَّرة من حق شاريه بعد مرور 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35–36</w:t>
      </w:r>
      <w:r>
        <w:rPr>
          <w:rtl/>
          <w:cs/>
          <w:lang w:val="ar_AE" w:bidi="ar_AE"/>
        </w:rPr>
      </w:r>
    </w:p>
    <w:p>
      <w:pPr>
        <w:bidi/>
      </w:pPr>
      <w:r>
        <w:rPr>
          <w:rtl/>
          <w:cs/>
          <w:lang w:val="ar_AE" w:bidi="ar_AE"/>
        </w:rPr>
      </w:r>
      <w:r>
        <w:rPr>
          <w:b/>
          <w:rtl/>
          <w:cs/>
          <w:lang w:val="ar_AE" w:bidi="ar_AE"/>
        </w:rPr>
        <w:t>كيف ينبغي أن يعامل الشعب الشخص الذي افتقر ولم يعد قادرًا على إعالة نفسه؟</w:t>
      </w:r>
    </w:p>
    <w:p>
      <w:pPr>
        <w:bidi/>
      </w:pPr>
      <w:r>
        <w:rPr>
          <w:rtl/>
          <w:cs/>
          <w:lang w:val="ar_AE" w:bidi="ar_AE"/>
        </w:rPr>
      </w:r>
      <w:r>
        <w:rPr>
          <w:rtl/>
          <w:cs/>
          <w:lang w:val="ar_AE" w:bidi="ar_AE"/>
        </w:rPr>
        <w:t>ينبغي على الشعب إعانته ولا يأخذون منه رِبا أو ربحًا بأي شكل من الأشكال.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40</w:t>
      </w:r>
      <w:r>
        <w:rPr>
          <w:rtl/>
          <w:cs/>
          <w:lang w:val="ar_AE" w:bidi="ar_AE"/>
        </w:rPr>
      </w:r>
    </w:p>
    <w:p>
      <w:pPr>
        <w:bidi/>
      </w:pPr>
      <w:r>
        <w:rPr>
          <w:rtl/>
          <w:cs/>
          <w:lang w:val="ar_AE" w:bidi="ar_AE"/>
        </w:rPr>
      </w:r>
      <w:r>
        <w:rPr>
          <w:b/>
          <w:rtl/>
          <w:cs/>
          <w:lang w:val="ar_AE" w:bidi="ar_AE"/>
        </w:rPr>
        <w:t>كيف يجب أن يعامل الشعب الشخص الذي بيع لهم عبدًا؟</w:t>
      </w:r>
    </w:p>
    <w:p>
      <w:pPr>
        <w:bidi/>
      </w:pPr>
      <w:r>
        <w:rPr>
          <w:rtl/>
          <w:cs/>
          <w:lang w:val="ar_AE" w:bidi="ar_AE"/>
        </w:rPr>
      </w:r>
      <w:r>
        <w:rPr>
          <w:rtl/>
          <w:cs/>
          <w:lang w:val="ar_AE" w:bidi="ar_AE"/>
        </w:rPr>
        <w:t>يجب على الشعب أن يعامل الشخص الذي بيع لهم عبدًا معاملة الأجير، وألّا يُستعبَد.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1</w:t>
      </w:r>
      <w:r>
        <w:rPr>
          <w:rtl/>
          <w:cs/>
          <w:lang w:val="ar_AE" w:bidi="ar_AE"/>
        </w:rPr>
      </w:r>
    </w:p>
    <w:p>
      <w:pPr>
        <w:bidi/>
      </w:pPr>
      <w:r>
        <w:rPr>
          <w:rtl/>
          <w:cs/>
          <w:lang w:val="ar_AE" w:bidi="ar_AE"/>
        </w:rPr>
      </w:r>
      <w:r>
        <w:rPr>
          <w:b/>
          <w:rtl/>
          <w:cs/>
          <w:lang w:val="ar_AE" w:bidi="ar_AE"/>
        </w:rPr>
        <w:t>ما الذي أمر الرَّب بألّا يفعله الشعب؟</w:t>
      </w:r>
    </w:p>
    <w:p>
      <w:pPr>
        <w:bidi/>
      </w:pPr>
      <w:r>
        <w:rPr>
          <w:rtl/>
          <w:cs/>
          <w:lang w:val="ar_AE" w:bidi="ar_AE"/>
        </w:rPr>
      </w:r>
      <w:r>
        <w:rPr>
          <w:rtl/>
          <w:cs/>
          <w:lang w:val="ar_AE" w:bidi="ar_AE"/>
        </w:rPr>
        <w:t>أمر الرَّب الشعب ألّا يصنعوا الأوثان.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3</w:t>
      </w:r>
      <w:r>
        <w:rPr>
          <w:rtl/>
          <w:cs/>
          <w:lang w:val="ar_AE" w:bidi="ar_AE"/>
        </w:rPr>
      </w:r>
    </w:p>
    <w:p>
      <w:pPr>
        <w:bidi/>
      </w:pPr>
      <w:r>
        <w:rPr>
          <w:rtl/>
          <w:cs/>
          <w:lang w:val="ar_AE" w:bidi="ar_AE"/>
        </w:rPr>
      </w:r>
      <w:r>
        <w:rPr>
          <w:b/>
          <w:rtl/>
          <w:cs/>
          <w:lang w:val="ar_AE" w:bidi="ar_AE"/>
        </w:rPr>
        <w:t>ما الذي يجب أن يفعله الشعب لكي يرسل الرَّب المطر والحصاد؟</w:t>
      </w:r>
    </w:p>
    <w:p>
      <w:pPr>
        <w:bidi/>
      </w:pPr>
      <w:r>
        <w:rPr>
          <w:rtl/>
          <w:cs/>
          <w:lang w:val="ar_AE" w:bidi="ar_AE"/>
        </w:rPr>
      </w:r>
      <w:r>
        <w:rPr>
          <w:rtl/>
          <w:cs/>
          <w:lang w:val="ar_AE" w:bidi="ar_AE"/>
        </w:rPr>
        <w:t>يقول الرَّب إنَّ على الشعب أن يسلك في فرائضه وأن يحفظ وصاياه ليسكب عليهم المطر وتعطي الأرض غلَّتها.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6</w:t>
      </w:r>
      <w:r>
        <w:rPr>
          <w:rtl/>
          <w:cs/>
          <w:lang w:val="ar_AE" w:bidi="ar_AE"/>
        </w:rPr>
      </w:r>
    </w:p>
    <w:p>
      <w:pPr>
        <w:bidi/>
      </w:pPr>
      <w:r>
        <w:rPr>
          <w:rtl/>
          <w:cs/>
          <w:lang w:val="ar_AE" w:bidi="ar_AE"/>
        </w:rPr>
      </w:r>
      <w:r>
        <w:rPr>
          <w:b/>
          <w:rtl/>
          <w:cs/>
          <w:lang w:val="ar_AE" w:bidi="ar_AE"/>
        </w:rPr>
        <w:t>ما الذي سيفعله الرَّب ليعيش الشعب في أمان؟</w:t>
      </w:r>
    </w:p>
    <w:p>
      <w:pPr>
        <w:bidi/>
      </w:pPr>
      <w:r>
        <w:rPr>
          <w:rtl/>
          <w:cs/>
          <w:lang w:val="ar_AE" w:bidi="ar_AE"/>
        </w:rPr>
      </w:r>
      <w:r>
        <w:rPr>
          <w:rtl/>
          <w:cs/>
          <w:lang w:val="ar_AE" w:bidi="ar_AE"/>
        </w:rPr>
        <w:t>سيُبيد الرَّب الوحوش البريَّة ولا يجيز سيفًا في ديارهم.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12</w:t>
      </w:r>
      <w:r>
        <w:rPr>
          <w:rtl/>
          <w:cs/>
          <w:lang w:val="ar_AE" w:bidi="ar_AE"/>
        </w:rPr>
      </w:r>
    </w:p>
    <w:p>
      <w:pPr>
        <w:bidi/>
      </w:pPr>
      <w:r>
        <w:rPr>
          <w:rtl/>
          <w:cs/>
          <w:lang w:val="ar_AE" w:bidi="ar_AE"/>
        </w:rPr>
      </w:r>
      <w:r>
        <w:rPr>
          <w:b/>
          <w:rtl/>
          <w:cs/>
          <w:lang w:val="ar_AE" w:bidi="ar_AE"/>
        </w:rPr>
        <w:t>إذا امتثل الشعب لأوامر الرَّب، فبماذا يَعِدهم؟</w:t>
      </w:r>
    </w:p>
    <w:p>
      <w:pPr>
        <w:bidi/>
      </w:pPr>
      <w:r>
        <w:rPr>
          <w:rtl/>
          <w:cs/>
          <w:lang w:val="ar_AE" w:bidi="ar_AE"/>
        </w:rPr>
      </w:r>
      <w:r>
        <w:rPr>
          <w:rtl/>
          <w:cs/>
          <w:lang w:val="ar_AE" w:bidi="ar_AE"/>
        </w:rPr>
        <w:t>إذا امتثل الشعب لأوامر الرَّب، فإنه يَعِد بأن يسير بينهم، وأن يكون إلههم، وسيكونون له شعبًا.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16</w:t>
      </w:r>
      <w:r>
        <w:rPr>
          <w:rtl/>
          <w:cs/>
          <w:lang w:val="ar_AE" w:bidi="ar_AE"/>
        </w:rPr>
      </w:r>
    </w:p>
    <w:p>
      <w:pPr>
        <w:bidi/>
      </w:pPr>
      <w:r>
        <w:rPr>
          <w:rtl/>
          <w:cs/>
          <w:lang w:val="ar_AE" w:bidi="ar_AE"/>
        </w:rPr>
      </w:r>
      <w:r>
        <w:rPr>
          <w:b/>
          <w:rtl/>
          <w:cs/>
          <w:lang w:val="ar_AE" w:bidi="ar_AE"/>
        </w:rPr>
        <w:t>ما الدَّاء والحُمَّى التي توعَّد الرَّب أن يبتلي شعب إِسْرَائِيل بهما إذا لم يطيعوا وصاياه؟</w:t>
      </w:r>
    </w:p>
    <w:p>
      <w:pPr>
        <w:bidi/>
      </w:pPr>
      <w:r>
        <w:rPr>
          <w:rtl/>
          <w:cs/>
          <w:lang w:val="ar_AE" w:bidi="ar_AE"/>
        </w:rPr>
      </w:r>
      <w:r>
        <w:rPr>
          <w:rtl/>
          <w:cs/>
          <w:lang w:val="ar_AE" w:bidi="ar_AE"/>
        </w:rPr>
        <w:t>يقول الرَّب إنه سيرسل داء السُّل وحُمَّى تُفني العينين وتُتلف النَّفَس إذا لم يطيعوا وصاياه.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18</w:t>
      </w:r>
      <w:r>
        <w:rPr>
          <w:rtl/>
          <w:cs/>
          <w:lang w:val="ar_AE" w:bidi="ar_AE"/>
        </w:rPr>
      </w:r>
    </w:p>
    <w:p>
      <w:pPr>
        <w:bidi/>
      </w:pPr>
      <w:r>
        <w:rPr>
          <w:rtl/>
          <w:cs/>
          <w:lang w:val="ar_AE" w:bidi="ar_AE"/>
        </w:rPr>
      </w:r>
      <w:r>
        <w:rPr>
          <w:b/>
          <w:rtl/>
          <w:cs/>
          <w:lang w:val="ar_AE" w:bidi="ar_AE"/>
        </w:rPr>
        <w:t>ماذا سيفعل الرَّب إذا لم يُطِع الشعب وصاياه وفرائضه؟</w:t>
      </w:r>
    </w:p>
    <w:p>
      <w:pPr>
        <w:bidi/>
      </w:pPr>
      <w:r>
        <w:rPr>
          <w:rtl/>
          <w:cs/>
          <w:lang w:val="ar_AE" w:bidi="ar_AE"/>
        </w:rPr>
      </w:r>
      <w:r>
        <w:rPr>
          <w:rtl/>
          <w:cs/>
          <w:lang w:val="ar_AE" w:bidi="ar_AE"/>
        </w:rPr>
        <w:t>يقول الرَّب إنه إذا لم يُطِع الشعب وصاياه، فسوف يزيد على تأديبهم سبعة أضعاف وفقًا لخطاياهم.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18–19</w:t>
      </w:r>
      <w:r>
        <w:rPr>
          <w:rtl/>
          <w:cs/>
          <w:lang w:val="ar_AE" w:bidi="ar_AE"/>
        </w:rPr>
      </w:r>
    </w:p>
    <w:p>
      <w:pPr>
        <w:bidi/>
      </w:pPr>
      <w:r>
        <w:rPr>
          <w:rtl/>
          <w:cs/>
          <w:lang w:val="ar_AE" w:bidi="ar_AE"/>
        </w:rPr>
      </w:r>
      <w:r>
        <w:rPr>
          <w:b/>
          <w:rtl/>
          <w:cs/>
          <w:lang w:val="ar_AE" w:bidi="ar_AE"/>
        </w:rPr>
        <w:t>ماذا سيفعل الرَّب بالطبيعة إذا لم تُطِع إسْرَائيل وصاياه؟</w:t>
      </w:r>
    </w:p>
    <w:p>
      <w:pPr>
        <w:bidi/>
      </w:pPr>
      <w:r>
        <w:rPr>
          <w:rtl/>
          <w:cs/>
          <w:lang w:val="ar_AE" w:bidi="ar_AE"/>
        </w:rPr>
      </w:r>
      <w:r>
        <w:rPr>
          <w:rtl/>
          <w:cs/>
          <w:lang w:val="ar_AE" w:bidi="ar_AE"/>
        </w:rPr>
        <w:t>قال الرَّب إنه سيجعل السماء مثل الحديد (إشارة إلى الجفاف).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21–22</w:t>
      </w:r>
      <w:r>
        <w:rPr>
          <w:rtl/>
          <w:cs/>
          <w:lang w:val="ar_AE" w:bidi="ar_AE"/>
        </w:rPr>
      </w:r>
    </w:p>
    <w:p>
      <w:pPr>
        <w:bidi/>
      </w:pPr>
      <w:r>
        <w:rPr>
          <w:rtl/>
          <w:cs/>
          <w:lang w:val="ar_AE" w:bidi="ar_AE"/>
        </w:rPr>
      </w:r>
      <w:r>
        <w:rPr>
          <w:b/>
          <w:rtl/>
          <w:cs/>
          <w:lang w:val="ar_AE" w:bidi="ar_AE"/>
        </w:rPr>
        <w:t>قال الرَّب إنه إذا لم تُصغِ إِسْرَائِيل إليه، فإنه سيُطلق عليهم وحوش البَرِّيَّة. ماذا ستفعل تلك الوحوش طبقًا لِما يقوله الرَّب؟</w:t>
      </w:r>
    </w:p>
    <w:p>
      <w:pPr>
        <w:bidi/>
      </w:pPr>
      <w:r>
        <w:rPr>
          <w:rtl/>
          <w:cs/>
          <w:lang w:val="ar_AE" w:bidi="ar_AE"/>
        </w:rPr>
      </w:r>
      <w:r>
        <w:rPr>
          <w:rtl/>
          <w:cs/>
          <w:lang w:val="ar_AE" w:bidi="ar_AE"/>
        </w:rPr>
        <w:t>قال الرَّب إنَّ تلك الوحوش ستفترس أولادهم، وتُهلِك بهائمهم وتُنقِص من عددهم.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40–42</w:t>
      </w:r>
      <w:r>
        <w:rPr>
          <w:rtl/>
          <w:cs/>
          <w:lang w:val="ar_AE" w:bidi="ar_AE"/>
        </w:rPr>
      </w:r>
    </w:p>
    <w:p>
      <w:pPr>
        <w:bidi/>
      </w:pPr>
      <w:r>
        <w:rPr>
          <w:rtl/>
          <w:cs/>
          <w:lang w:val="ar_AE" w:bidi="ar_AE"/>
        </w:rPr>
      </w:r>
      <w:r>
        <w:rPr>
          <w:b/>
          <w:rtl/>
          <w:cs/>
          <w:lang w:val="ar_AE" w:bidi="ar_AE"/>
        </w:rPr>
        <w:t>إذا لم يُطِع الشعب الرَّب، فهل يفقدون الأمل في الخلاص؟</w:t>
      </w:r>
    </w:p>
    <w:p>
      <w:pPr>
        <w:bidi/>
      </w:pPr>
      <w:r>
        <w:rPr>
          <w:rtl/>
          <w:cs/>
          <w:lang w:val="ar_AE" w:bidi="ar_AE"/>
        </w:rPr>
      </w:r>
      <w:r>
        <w:rPr>
          <w:rtl/>
          <w:cs/>
          <w:lang w:val="ar_AE" w:bidi="ar_AE"/>
        </w:rPr>
        <w:t>يقول الرَّب إنه إذا اعترف الشعب بخطاياهم وبخطايا آبائهم وبخيانتهم وعداوتهم للرَّب، وقبلوا بتواضعٍ عقابه لخطاياهم، فإنه سيتذكر عهده مع يعقوب، وإسحاق، وإبراهيم.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45</w:t>
      </w:r>
      <w:r>
        <w:rPr>
          <w:rtl/>
          <w:cs/>
          <w:lang w:val="ar_AE" w:bidi="ar_AE"/>
        </w:rPr>
      </w:r>
    </w:p>
    <w:p>
      <w:pPr>
        <w:bidi/>
      </w:pPr>
      <w:r>
        <w:rPr>
          <w:rtl/>
          <w:cs/>
          <w:lang w:val="ar_AE" w:bidi="ar_AE"/>
        </w:rPr>
      </w:r>
      <w:r>
        <w:rPr>
          <w:b/>
          <w:rtl/>
          <w:cs/>
          <w:lang w:val="ar_AE" w:bidi="ar_AE"/>
        </w:rPr>
        <w:t>على الرغم من خطايا الشعب، ما الذي يَعِد الرَّب بأن يفعله؟</w:t>
      </w:r>
    </w:p>
    <w:p>
      <w:pPr>
        <w:bidi/>
      </w:pPr>
      <w:r>
        <w:rPr>
          <w:rtl/>
          <w:cs/>
          <w:lang w:val="ar_AE" w:bidi="ar_AE"/>
        </w:rPr>
      </w:r>
      <w:r>
        <w:rPr>
          <w:rtl/>
          <w:cs/>
          <w:lang w:val="ar_AE" w:bidi="ar_AE"/>
        </w:rPr>
        <w:t>يَعِدُ الرَّب بأن يذكر عهده مع آبائهم الأولين الذين أخرجهم من أرض مصر ليكون لهم إلهًا.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2</w:t>
      </w:r>
      <w:r>
        <w:rPr>
          <w:rtl/>
          <w:cs/>
          <w:lang w:val="ar_AE" w:bidi="ar_AE"/>
        </w:rPr>
      </w:r>
    </w:p>
    <w:p>
      <w:pPr>
        <w:bidi/>
      </w:pPr>
      <w:r>
        <w:rPr>
          <w:rtl/>
          <w:cs/>
          <w:lang w:val="ar_AE" w:bidi="ar_AE"/>
        </w:rPr>
      </w:r>
      <w:r>
        <w:rPr>
          <w:b/>
          <w:rtl/>
          <w:cs/>
          <w:lang w:val="ar_AE" w:bidi="ar_AE"/>
        </w:rPr>
        <w:t>ما الهدف من القيمة المُقدَّرة؟</w:t>
      </w:r>
    </w:p>
    <w:p>
      <w:pPr>
        <w:bidi/>
      </w:pPr>
      <w:r>
        <w:rPr>
          <w:rtl/>
          <w:cs/>
          <w:lang w:val="ar_AE" w:bidi="ar_AE"/>
        </w:rPr>
      </w:r>
      <w:r>
        <w:rPr>
          <w:rtl/>
          <w:cs/>
          <w:lang w:val="ar_AE" w:bidi="ar_AE"/>
        </w:rPr>
        <w:t>عندما يكون الشخص مكرسًا للرَّب، قد ينذر نذرًا خاصًا يتطلب منه استخدام القيمة المُقدَّرة.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3</w:t>
      </w:r>
      <w:r>
        <w:rPr>
          <w:rtl/>
          <w:cs/>
          <w:lang w:val="ar_AE" w:bidi="ar_AE"/>
        </w:rPr>
      </w:r>
    </w:p>
    <w:p>
      <w:pPr>
        <w:bidi/>
      </w:pPr>
      <w:r>
        <w:rPr>
          <w:rtl/>
          <w:cs/>
          <w:lang w:val="ar_AE" w:bidi="ar_AE"/>
        </w:rPr>
      </w:r>
      <w:r>
        <w:rPr>
          <w:b/>
          <w:rtl/>
          <w:cs/>
          <w:lang w:val="ar_AE" w:bidi="ar_AE"/>
        </w:rPr>
        <w:t>ما القيمة المُقدَّرة للذكر من سن العشرين إلى سن الستين؟</w:t>
      </w:r>
    </w:p>
    <w:p>
      <w:pPr>
        <w:bidi/>
      </w:pPr>
      <w:r>
        <w:rPr>
          <w:rtl/>
          <w:cs/>
          <w:lang w:val="ar_AE" w:bidi="ar_AE"/>
        </w:rPr>
      </w:r>
      <w:r>
        <w:rPr>
          <w:rtl/>
          <w:cs/>
          <w:lang w:val="ar_AE" w:bidi="ar_AE"/>
        </w:rPr>
        <w:t>القيمة المُقدَّرة للذكر من سن العشرين إلى سن الستين خمسون شاقل من الفضة.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4</w:t>
      </w:r>
      <w:r>
        <w:rPr>
          <w:rtl/>
          <w:cs/>
          <w:lang w:val="ar_AE" w:bidi="ar_AE"/>
        </w:rPr>
      </w:r>
    </w:p>
    <w:p>
      <w:pPr>
        <w:bidi/>
      </w:pPr>
      <w:r>
        <w:rPr>
          <w:rtl/>
          <w:cs/>
          <w:lang w:val="ar_AE" w:bidi="ar_AE"/>
        </w:rPr>
      </w:r>
      <w:r>
        <w:rPr>
          <w:b/>
          <w:rtl/>
          <w:cs/>
          <w:lang w:val="ar_AE" w:bidi="ar_AE"/>
        </w:rPr>
        <w:t>ما هي القيمة المُقدَّرة للمرأة بين سن العشرين والستين؟</w:t>
      </w:r>
    </w:p>
    <w:p>
      <w:pPr>
        <w:bidi/>
      </w:pPr>
      <w:r>
        <w:rPr>
          <w:rtl/>
          <w:cs/>
          <w:lang w:val="ar_AE" w:bidi="ar_AE"/>
        </w:rPr>
      </w:r>
      <w:r>
        <w:rPr>
          <w:rtl/>
          <w:cs/>
          <w:lang w:val="ar_AE" w:bidi="ar_AE"/>
        </w:rPr>
        <w:t>المرأة التي يتراوح عمرها بين العشرين والستين لها قيمة مُقدَّرة تبلغ ثلاثين شاقل.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8</w:t>
      </w:r>
      <w:r>
        <w:rPr>
          <w:rtl/>
          <w:cs/>
          <w:lang w:val="ar_AE" w:bidi="ar_AE"/>
        </w:rPr>
      </w:r>
    </w:p>
    <w:p>
      <w:pPr>
        <w:bidi/>
      </w:pPr>
      <w:r>
        <w:rPr>
          <w:rtl/>
          <w:cs/>
          <w:lang w:val="ar_AE" w:bidi="ar_AE"/>
        </w:rPr>
      </w:r>
      <w:r>
        <w:rPr>
          <w:b/>
          <w:rtl/>
          <w:cs/>
          <w:lang w:val="ar_AE" w:bidi="ar_AE"/>
        </w:rPr>
        <w:t>ماذا لو كان الناذِر يعجز عن دفع القيمة المُقدَّرة للشخص الذي يفرزه؟</w:t>
      </w:r>
    </w:p>
    <w:p>
      <w:pPr>
        <w:bidi/>
      </w:pPr>
      <w:r>
        <w:rPr>
          <w:rtl/>
          <w:cs/>
          <w:lang w:val="ar_AE" w:bidi="ar_AE"/>
        </w:rPr>
      </w:r>
      <w:r>
        <w:rPr>
          <w:rtl/>
          <w:cs/>
          <w:lang w:val="ar_AE" w:bidi="ar_AE"/>
        </w:rPr>
        <w:t>إذا كان الناِذِر يعجز عن دفع القيمة المُقدَّرة، يمكن أن يحضر إلى الكاهن، فيقدِّر الكاهن فداءه وفقًا لقدرة الناذِر الماديّة.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11</w:t>
      </w:r>
      <w:r>
        <w:rPr>
          <w:rtl/>
          <w:cs/>
          <w:lang w:val="ar_AE" w:bidi="ar_AE"/>
        </w:rPr>
      </w:r>
    </w:p>
    <w:p>
      <w:pPr>
        <w:bidi/>
      </w:pPr>
      <w:r>
        <w:rPr>
          <w:rtl/>
          <w:cs/>
          <w:lang w:val="ar_AE" w:bidi="ar_AE"/>
        </w:rPr>
      </w:r>
      <w:r>
        <w:rPr>
          <w:b/>
          <w:rtl/>
          <w:cs/>
          <w:lang w:val="ar_AE" w:bidi="ar_AE"/>
        </w:rPr>
        <w:t>ما الأشياء الأخرى التي قد يقدِّر قيمتها الكاهن ويمكن تقديمها للرَّب؟</w:t>
      </w:r>
    </w:p>
    <w:p>
      <w:pPr>
        <w:bidi/>
      </w:pPr>
      <w:r>
        <w:rPr>
          <w:rtl/>
          <w:cs/>
          <w:lang w:val="ar_AE" w:bidi="ar_AE"/>
        </w:rPr>
      </w:r>
      <w:r>
        <w:rPr>
          <w:rtl/>
          <w:cs/>
          <w:lang w:val="ar_AE" w:bidi="ar_AE"/>
        </w:rPr>
        <w:t>يمكن للكاهن أيضًا تقدير قيمة حيوان ليُقدَّم ذبيحةٍ، أو بيت رَجُلٍ، أو جزء من أرضه.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14</w:t>
      </w:r>
      <w:r>
        <w:rPr>
          <w:rtl/>
          <w:cs/>
          <w:lang w:val="ar_AE" w:bidi="ar_AE"/>
        </w:rPr>
      </w:r>
    </w:p>
    <w:p>
      <w:pPr>
        <w:bidi/>
      </w:pPr>
      <w:r>
        <w:rPr>
          <w:rtl/>
          <w:cs/>
          <w:lang w:val="ar_AE" w:bidi="ar_AE"/>
        </w:rPr>
      </w:r>
      <w:r>
        <w:rPr>
          <w:b/>
          <w:rtl/>
          <w:cs/>
          <w:lang w:val="ar_AE" w:bidi="ar_AE"/>
        </w:rPr>
        <w:t>ما الأشياء الأخرى التي قد يقدِّر قيمتها الكاهن ويمكن تقديمها للرَّب؟</w:t>
      </w:r>
    </w:p>
    <w:p>
      <w:pPr>
        <w:bidi/>
      </w:pPr>
      <w:r>
        <w:rPr>
          <w:rtl/>
          <w:cs/>
          <w:lang w:val="ar_AE" w:bidi="ar_AE"/>
        </w:rPr>
      </w:r>
      <w:r>
        <w:rPr>
          <w:rtl/>
          <w:cs/>
          <w:lang w:val="ar_AE" w:bidi="ar_AE"/>
        </w:rPr>
        <w:t>يمكن للكاهن أيضًا تقدير قيمة حيوان لتقديمه ذبيحةٍ، أو بيت رَجُلٍ، أو جزء من أرضه.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16</w:t>
      </w:r>
      <w:r>
        <w:rPr>
          <w:rtl/>
          <w:cs/>
          <w:lang w:val="ar_AE" w:bidi="ar_AE"/>
        </w:rPr>
      </w:r>
    </w:p>
    <w:p>
      <w:pPr>
        <w:bidi/>
      </w:pPr>
      <w:r>
        <w:rPr>
          <w:rtl/>
          <w:cs/>
          <w:lang w:val="ar_AE" w:bidi="ar_AE"/>
        </w:rPr>
      </w:r>
      <w:r>
        <w:rPr>
          <w:b/>
          <w:rtl/>
          <w:cs/>
          <w:lang w:val="ar_AE" w:bidi="ar_AE"/>
        </w:rPr>
        <w:t>ما الأشياء الأخرى التي قد يقدِّرها الكاهن ويمكن تقديمها للرَّب؟</w:t>
      </w:r>
    </w:p>
    <w:p>
      <w:pPr>
        <w:bidi/>
      </w:pPr>
      <w:r>
        <w:rPr>
          <w:rtl/>
          <w:cs/>
          <w:lang w:val="ar_AE" w:bidi="ar_AE"/>
        </w:rPr>
      </w:r>
      <w:r>
        <w:rPr>
          <w:rtl/>
          <w:cs/>
          <w:lang w:val="ar_AE" w:bidi="ar_AE"/>
        </w:rPr>
        <w:t>يمكن للكاهن أيضًا تقدير قيمة حيوان لتقديمه ذبيحةٍ، أو بيت رَجُلٍ، أو جزء من أرضه.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23</w:t>
      </w:r>
      <w:r>
        <w:rPr>
          <w:rtl/>
          <w:cs/>
          <w:lang w:val="ar_AE" w:bidi="ar_AE"/>
        </w:rPr>
      </w:r>
    </w:p>
    <w:p>
      <w:pPr>
        <w:bidi/>
      </w:pPr>
      <w:r>
        <w:rPr>
          <w:rtl/>
          <w:cs/>
          <w:lang w:val="ar_AE" w:bidi="ar_AE"/>
        </w:rPr>
      </w:r>
      <w:r>
        <w:rPr>
          <w:b/>
          <w:rtl/>
          <w:cs/>
          <w:lang w:val="ar_AE" w:bidi="ar_AE"/>
        </w:rPr>
        <w:t>ما الذي يجب أن يفعله المرء بحقل قدّسه (خصّصه) للرَّب في سنة اليوبيل؟</w:t>
      </w:r>
    </w:p>
    <w:p>
      <w:pPr>
        <w:bidi/>
      </w:pPr>
      <w:r>
        <w:rPr>
          <w:rtl/>
          <w:cs/>
          <w:lang w:val="ar_AE" w:bidi="ar_AE"/>
        </w:rPr>
      </w:r>
      <w:r>
        <w:rPr>
          <w:rtl/>
          <w:cs/>
          <w:lang w:val="ar_AE" w:bidi="ar_AE"/>
        </w:rPr>
        <w:t>عندما يقدّس (يخصّص) المرء حقلًا للرب ويأتي عام اليوبيل، يقدّر الكاهن قيمة الحقل حتى عام اليوبيل، ويجب على هذا المرء دفع قيمته في ذلك اليوم قدسًا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26</w:t>
      </w:r>
      <w:r>
        <w:rPr>
          <w:rtl/>
          <w:cs/>
          <w:lang w:val="ar_AE" w:bidi="ar_AE"/>
        </w:rPr>
      </w:r>
    </w:p>
    <w:p>
      <w:pPr>
        <w:bidi/>
      </w:pPr>
      <w:r>
        <w:rPr>
          <w:rtl/>
          <w:cs/>
          <w:lang w:val="ar_AE" w:bidi="ar_AE"/>
        </w:rPr>
      </w:r>
      <w:r>
        <w:rPr>
          <w:b/>
          <w:rtl/>
          <w:cs/>
          <w:lang w:val="ar_AE" w:bidi="ar_AE"/>
        </w:rPr>
        <w:t>أي حيوان يُفرَز للرَّب؟</w:t>
      </w:r>
    </w:p>
    <w:p>
      <w:pPr>
        <w:bidi/>
      </w:pPr>
      <w:r>
        <w:rPr>
          <w:rtl/>
          <w:cs/>
          <w:lang w:val="ar_AE" w:bidi="ar_AE"/>
        </w:rPr>
      </w:r>
      <w:r>
        <w:rPr>
          <w:rtl/>
          <w:cs/>
          <w:lang w:val="ar_AE" w:bidi="ar_AE"/>
        </w:rPr>
        <w:t>البكر من جميع الحيوانات يُفرَز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28</w:t>
      </w:r>
      <w:r>
        <w:rPr>
          <w:rtl/>
          <w:cs/>
          <w:lang w:val="ar_AE" w:bidi="ar_AE"/>
        </w:rPr>
      </w:r>
    </w:p>
    <w:p>
      <w:pPr>
        <w:bidi/>
      </w:pPr>
      <w:r>
        <w:rPr>
          <w:rtl/>
          <w:cs/>
          <w:lang w:val="ar_AE" w:bidi="ar_AE"/>
        </w:rPr>
      </w:r>
      <w:r>
        <w:rPr>
          <w:b/>
          <w:rtl/>
          <w:cs/>
          <w:lang w:val="ar_AE" w:bidi="ar_AE"/>
        </w:rPr>
        <w:t>ما الأشياء المُكرَّسة للرَّب التي يمكن بيعها أو استردادها؟</w:t>
      </w:r>
    </w:p>
    <w:p>
      <w:pPr>
        <w:bidi/>
      </w:pPr>
      <w:r>
        <w:rPr>
          <w:rtl/>
          <w:cs/>
          <w:lang w:val="ar_AE" w:bidi="ar_AE"/>
        </w:rPr>
      </w:r>
      <w:r>
        <w:rPr>
          <w:rtl/>
          <w:cs/>
          <w:lang w:val="ar_AE" w:bidi="ar_AE"/>
        </w:rPr>
        <w:t>لا يمكن بيع أو استرداد أي شيء مُكرَّس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31</w:t>
      </w:r>
      <w:r>
        <w:rPr>
          <w:rtl/>
          <w:cs/>
          <w:lang w:val="ar_AE" w:bidi="ar_AE"/>
        </w:rPr>
      </w:r>
    </w:p>
    <w:p>
      <w:pPr>
        <w:bidi/>
      </w:pPr>
      <w:r>
        <w:rPr>
          <w:rtl/>
          <w:cs/>
          <w:lang w:val="ar_AE" w:bidi="ar_AE"/>
        </w:rPr>
      </w:r>
      <w:r>
        <w:rPr>
          <w:b/>
          <w:rtl/>
          <w:cs/>
          <w:lang w:val="ar_AE" w:bidi="ar_AE"/>
        </w:rPr>
        <w:t>إذا استرد أحدٌ شيء من عُشره، ماذا يجب أن يضيف إليه؟</w:t>
      </w:r>
    </w:p>
    <w:p>
      <w:pPr>
        <w:bidi/>
      </w:pPr>
      <w:r>
        <w:rPr>
          <w:rtl/>
          <w:cs/>
          <w:lang w:val="ar_AE" w:bidi="ar_AE"/>
        </w:rPr>
      </w:r>
      <w:r>
        <w:rPr>
          <w:rtl/>
          <w:cs/>
          <w:lang w:val="ar_AE" w:bidi="ar_AE"/>
        </w:rPr>
        <w:t>إذا استرد أحدٌ شيء من عُشره، عليه أن يضيف خُمس ثمنه إليه.</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