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JAS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كتب يَعْقوبَ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يعقوب هذه الرسالة إلى الأسباط الإثني عشر الذين كانوا في الشتات.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 مواجهة المشكلات، ما الموقف الذي يوصي يَعْقوبَ قُرَّاءه أن يتحلُّوا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يوصيهم يعقوب بأنْ يحسبوا كل ذلك فرحًا عند مواجهة المشكلات.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ينتج عن اختبار إيماننا؟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اختبار إيماننا يُنتج صبرًا.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نطلب من ٱللهِ إذا كُنَّا بحاجة إليها؟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نطلب من ٱللهِ الحكمة إذا كنا بحاجة إليها.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يكون الشخص المُتشكِّك؟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المُتشكِّك يشبه موج البحر الذي تتلاعب به الرياح.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يتوقع المُتشكِّك نواله؟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مَن يسأل بتشكُّك لا ينبغي أنْ يتوقع نَيْل أي شيء من عند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أن يكون الأغنياء متواضعين؟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الأغنياء متواضعين لأنهم سيموتون مثل الزهور.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يمكن مقارنة الأغنياء؟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مقارنة الأغنياء بزهر العُشب الذي ييبس، يسقط ويفنَى.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علامَ سيحصُل أولئك الذين يجتازون تجرِبة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يجتازون تجرِبة الإيمان سيحصلون على إكليل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١: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يجعل الشخص مُجرَّبًا بالشر؟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إنَّ شهوات الإنسان الشريرة تجعله مُجرَّبًا بالشر.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١: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نتيجة الخطيئة التي كمُلَتْ؟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نتيجة الخطيئة المُكتملة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ينزل من عند أبي الأنوار؟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عطية صالحة وكل موهبة كاملة تنزل من عند الآب، أبي الأنوار.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وسيلة اختار ٱلله أن يمنحنا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ٱلله أن يمنحنا الحياة بكلمة الحق.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يخبرنا يَعْقوب أن نفعل فيمَا يخص سمعنا وكلامنا ومشاعرنا؟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يخبرنا يَعْقوب أن نكون مسرعين في الاستماع، بطيئين في الكلام وبطيئين في الغضب.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أن نخدع أنفسنا، كما يقول يَعْقوب؟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يَعْقوبَ إننا يمكن أن نخدع أنفسنا بسماع الكلمة دون تنفيذها.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التحكُّم فيه لكي نكون مُتدينين حقًا؟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التحكُّم في اللسان لكي نكون مُتديِّنين حقًا.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الديانة الطاهرة والنقية أمام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الديانة النقية غير الدنسة أمام ٱللهِ هي زيارة الأيتام والأرامل وحماية أنفسنا من فساد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السلوك الذي يجب ألا يتحلَّى به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أن يكون للمؤمنين موقف مُحاباة.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المؤمنون لرجُل غني يدخل اجتماعهم؟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يطلبون منه أن يتقدَّم إلى الأمام إلى أفضل موقع.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2: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المؤمنون للرجُل الفقير الذي يدخل اجتماعهم؟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يطلبون منه الوقوف بعيدًا أو في مكان سيء.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أصبح المؤمنون بسبب محاباتهم؟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أصبحوا قضاة الأفكار الشريرة.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يعقوب عن اختيار الله للفقراء؟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يعقوب إن الله اختار الفقراء ليكونوا أغنياء في الإيمان ولكي يرثوا الملكوت.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2: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يَعْقوب عمَّا كان يفعل الأغنياء؟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يَعْقوب إنَّ الأغنياء كانوا يضطهدون الإخوة ويُجدِّفون على اسم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القانون الملَوكي للكتب المقدسة؟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القانون الملوكي هو: "تُحب قريبك كنفسك".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يكون مذنبًا مَن يكسر وصية واحدة من شريعة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مَن يكسر وصية واحدة من شريعة ٱللهِ يكون مذنبًا بكسر كل الشريعة.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يأتي على الذين لم يُظهروا الرحمة؟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يأتي الحُكم بلا رحمة على أولئك الذين لم يُظهروا الرحمة.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يعقوب عن أولئك الذين يدَّعون الإيمان، لكنهم لا يساعدون المحتاجين؟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يَعْقوب إنَّ الذين يدَّعون الإيمان ولكنهم لا يساعدون المحتاجين لن يُخلِّصهم إيمانهم.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إذا قلنا للفقير استدفئ وامتلئ، لكن لم نعطه شيئًا، فنحن نساعده؟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لا تُعد هذه مساعدة إنْ لم نعطه شيئًا لتدفئته أو إطعامه.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الإيمان بذاته، إذا لم يكن له أعمال؟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الإيمان دون أعمال مَيِّت.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يقول يَعْقوب أنه يجب علينا إظهار إيماننا؟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يَعْقوبَ إننا يجب أن نظهر إيماننا مِن خلال أعمالنا.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تؤمن ٱلشياطين وأولئك الذين يدَّعون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يدَّعون الإيمان وكذا الشياطين، كلاهما يؤمن بوجود إله واحد.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2: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إِبْرَاهِيم إيمانه مِن خلال أعماله؟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إِبْرَاهِيمَ إيمانه مِن خلال أعماله عندما قدَّم إِسْحَاق على المذبح.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أُكمِل إيمان إِبْرَاهِيم؟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أُكمِلَ إيمان إِبْرَاهِيم بأعماله.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المكتوب الذي تحقَّق بإيمان وأعمال إِبْرَاهِيم؟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تحقَّق المكتوب الذي يقول: "آمن إِبْرَاهِيم بٱللهِ وحُسب له بِرًّا".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أَظهرت رَاحَاب إيمانها مِن خلال أعمالها؟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أظهرتْ رَاحَاب إيمانها مِن خلال أعمالها عندما رحَّبت بالرسولَيْن وأرسلتهما في طريق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٢: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الجسد بعيدًا عن الروح؟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الجسد دون الروح مَيِّت.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3: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يَعْقوب إنه لا ينبغي للكثيرين أن يصبحوا مُعلِّمين؟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للكثيرين أن يصبحوا معلمين لأنهم سيواجهون دينونة أعظم.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يعثُر، وبكم طريقة؟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نحن جميعًا نعثُر بطرق عدّة.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3: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الشخص الذي يستطيع التحكم في جسمه بالكامل؟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لا يعثر بكلماته قادر أيضًا على التحكم في جسمه بالكامل.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3:3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الصغير الذي يمكنه توجيه سفينة كبيرة إلى حيث يريد القبطان أن تذهب؟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دفَّة صغيرة قادرة على توجيه سفينة كبيرة.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الصغير الذي يمكنه أن يشعل حريقًا كبيرًا في غابة؟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لنار صغيرة أنْ تُشعل حريقًا كبيرًا في غابة.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٣: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يمكن للِّسان الآثم أن يفعل بالجسد كله؟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اللسان الخاطئ قادر على تدنيس الجسد كله.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يستطِع أحد من الرجال ترويضه؟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يتمكن أحد من بين الرجال من ترويض اللسان.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الطريقتان اللتان يعامل بهما الناس كلًّا من الله والآخرين بألسنتهم؟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بلسان واحد، يباركون ٱلله ويلعنون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الشيئان اللَّذان لا يمكن لنبع الماء توفيرهما؟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يمكن لنبع واحد أنْ يوفر الماء الحلو والمر في الوقت ذاته.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3: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يُظهر الشخص الحكمة والفهم؟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يُظهر الشخص الحكمة والفهم مِن خلال أعماله التي تتم بتواضع.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نوع من الحكمة يجعل الشخص غَيورًا وطموحًا، يكذب؟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الحكمة الأرضية، نفسية وشيطانية تجعل الشخص غيورًا وطموحًا، ويكذب.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٣: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نتائج الغَيْرَة والطموح؟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الغَيْرَة والطموح يسببان الاضطراب وكل فِعل شرير.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٣: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المواقف التي تُظهر حكمة من فوق؟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يحب السلام، لطيف، دفيء القلب، مملوء بالرحمة والثمار الجيدة، بلا محاباة، ووفي، لديه حكمة من فوق.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يقوله يَعْقوب عن مصدر الشِجار والنزاع بين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المصدر هو الرغبات الشريرة التي تحارب بينهم.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لا يتلقى المؤمنون طلباتهم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يتلقونها لأنهم يطلبون أشياء سيئة ليُنفقوا على رغباتهم الشريرة.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قرر شخص أن يكون صديقًا للعالم، فمَا عَلاقة هذا الشخص بٱللهِ؟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يقرر أن يكون صديقًا للعالم يجعل نفسه عدوًا 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4: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يقاومه ٱلله، ولمَن يعطي النعمة؟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يقاوم ٱللهِ المتكبرين، لكنه يمنح النعمة للمتواضعين.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الشيطان عندما يخضع المؤمن لله ويقاوم الشيطان؟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سيهرب الشيطان.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ٱلله لأولئك الذين يقتربون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يقترب الله إلى الذين يقتربون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٤: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يخبر يَعْقوب المؤمنين بعدم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يَعْقوبَ المؤمنين بعدم التحدُّث ضد بعضهم بعضًا.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٤: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يُخبر يَعْقوب للمؤمنين أن يقولوا عمَّا سيحدث في المستقبل؟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يَعْقوب المؤمنين أن يقولوا: "إنْ شاء الرب سنعيش ونفعل هذا أو ذاك".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يَعْقوب عن أولئك الذين يتفاخرون بخططهم؟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يَعْقوب إنَّ الذين يتفاخرون بخططهم يرتكبون 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يعني أنْ يعرف شخص كيف يفعل الخير، لكنه لا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خطيئة إذا كان شخص ما يعرف أن يفعل الخير، لكنه لا يفعله.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الأغنياء، الذين يتحدَّث عنهم يَعْقوبَ، في الأيام الأخيرة، الذي سيكون شاهدًا ضدهم؟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كنز الأثرياء ثرواتهم.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عامَل هؤلاء الأثرياء عُمَّالهم؟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هؤلاء الأغنياء لم يدفعوا أجور عُمَّالهم.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عامَل هؤلاء الأغنياء البار؟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أدان هؤلاء الأغنياء البار وقتلوه.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يَعْقوبَ عن موقف المؤمن تجاه قدوم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انتظار قدوم الرب بصبر.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المؤمنين تقوية قلوبهم في أثناء انتظارهم بصبر مجيء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يقووا قلوبهم لأن مجيء الرب قريب.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تصبح معاناة وصبر أنبياء العهد القديم لنا؟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تصبح معاناة وصبر أنبياء العهد القديم مثالًا لنا.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الصفة الإيجابية التي أظهرها أَيّوبَ؟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أَيّوبَ الصبر.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يعقوب عن مِصداقية "نعم" و "لا" للمؤمن؟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"نعم" المؤمن تعني "نعم" و"لا" تعني "لا".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المرضى؟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المريض أن يدعو الشيوخ حتى يتمكنوا من الصلاة عليه ودهنه بالزيت.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الأمران اللَّذان يقول يَعْقوبَ إنه على المؤمنين فعلهما مع بعضهم بعضًا من أجل الشفاء؟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يعترفوا لبعضهم بعضًا ويصلوا من أجل بعضهم بعضًا.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صلَّى إِيلِيَّا لعدم هطول المطر؟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تمطر الأرض مدة ثلاث سنوات وستة أشهر.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هذه المرَّة عندما صلَّى إِيلِيَّا مرة أخرى من أجل المطر؟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صلَّى مرة أخرى، أعطت السماء المطر وأنتجت الأرض الثمار.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يعقوب 5: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يحقق الشخص الذي يقود الخاطئ للخروج من خطأ طريقه؟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يقود الخاطئ للخروج من خطأ طريقه ينقذ نفسًا من الموت ويستر كثرة من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