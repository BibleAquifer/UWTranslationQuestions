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ACT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وجه لوقا هذا السفر؟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كتب لوقا هذا السفر إلى </w:t>
      </w:r>
      <w:r>
        <w:rPr>
          <w:rtl/>
          <w:cs/>
          <w:lang w:val="ar_AE" w:bidi="ar_AE"/>
        </w:rPr>
        <w:t>ثَاوُفِيلُسُ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يسوع لمدة أربعين يومًا بعد موته؟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ظهر الرب يسوع حيًا لرسله، متحدثًا عن ملكوت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أمر الرب يسوع رسله أن ينتظروه؟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الرب يسوع لتلاميذه أن ينتظروا </w:t>
      </w:r>
      <w:r>
        <w:rPr>
          <w:rtl/>
          <w:cs/>
          <w:lang w:val="ar_AE" w:bidi="ar_AE"/>
        </w:rPr>
        <w:t>مَوْعِدَ ٱلْآبِ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 سيعتمد الرسل في غضون بضعة أيام؟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سيعتمد الرسل بالروح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أراد الرسل معرفة ميعاد استرداد المُلك، كيف أجابهم الرب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أخبرهم الرب يسوع أنه ليس لهم أن يعرفوا الوقت.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يسوع للرسل أنهم سينالوه من الروح القدس؟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الرب يسوع إن الرسل </w:t>
      </w:r>
      <w:r>
        <w:rPr>
          <w:rtl/>
          <w:cs/>
          <w:lang w:val="ar_AE" w:bidi="ar_AE"/>
        </w:rPr>
        <w:t>سَينَالُونَ قُوَّةً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1: 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الأماكن التي قال الرب يسوع أن الرسل سيشهدون له فيها؟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الرب يسوع إن الرسل سيكونون له شهودًا له </w:t>
      </w:r>
      <w:r>
        <w:rPr>
          <w:rtl/>
          <w:cs/>
          <w:lang w:val="ar_AE" w:bidi="ar_AE"/>
        </w:rPr>
        <w:t>شُهُودًا فِي أُورُشَلِيمَ وَفِي كُلِّ ٱلْيَهُودِيَّةِ وَٱلسَّامِرَةِ وَإِلَى أَقْصَى ٱلْأَرْضِ.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غادر الرب يسوع رسله؟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صعد الرب يسوع وأخفته سحابة عن أعينهم.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سيعود الرب يسوع مرة أخرى إلى الأرض بحسب ما قالته الملائكة؟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الملائكة إن الرب يسوع سيعود بنفس الطريقة التي صعد بها إلى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الرسل والنساء ومريم وإخوة الرب يسوع يفعلون في العلية؟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يصلون بلجاجة.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تحقق في حياة يهوذا الذي خان الرب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تحققت النبوات بواسطة يهوذا.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ليهوذا بعد أن استلم المال لخيانة الرب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اشترى يهوذا حقلًا، وسقط على رأسه، فانفجر جسده وانسكبت أحشاؤه كلها.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سفر المزامير، ماذا قيل عما يجب أن يحدث بمكانة يهوذا القيادية؟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المزامير إنه ينبغي أن يشغل شخص آخر منصب القيادة الذي ليهوذا.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كانت المتطلبات الواجب توافرها في الشخص الذي سيحل محل يَهوذَا في موقع القيادة؟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الشخص الذي يتولى المنصب، قد رافق الرسل منذ وقت معمودية يوحَنَّا، ويجب أن يكون قد شهد قيامة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24–26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قرر الرسل أي من المرشحين يجب أن يأخذ مكان يَهوذَا؟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صلى الرسل طالبين أن يعلن ٱللهِ عن اختياره، ثم ألقوا القرعة.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أصبح يُعد مع الرسل الأحد عشر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ثم تم ضم مَتِّيَاسَ إلى الأحد عشر رسولًا.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عيد من الأعياد اليهودية كان جميع التلاميذ معًا؟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التلاميذ معًا في يوم الخمسين.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بدأ التلاميذ يفعلون عندما دخل ٱلرّوحِ القدس إلى المنزل؟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 التلاميذ يتحدثون بلغات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جاء اليهود الأتقياء في هذا الوقت إلى أورشَلِيمَ؟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اليهود الأتقياء قد أتوا من كل أمة تحت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تحير الجمع عندما سمعوا التلاميذ يتحدثون؟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تحير الجمع؛ لأن كل شخص سمعهم يتحدثون بلغته الخاصة.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عما كان التلاميذ يتحدثون؟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التلاميذ يتحدثون عن أعمال الله العظيمة.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١٣–١٥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ظن بعض الذين كانوا يسخرون من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سخر البعض معتقدين أنهم ممتلئون بالنبيذ الجديد.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2: 16–20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بطْرس أنه يتم تحقيقه في هذا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إن نبوءة يوئِيل كانت تتحقق، والتي تقول إن ٱللهِ سيسكب روحه على كل بشر.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نبوءة يوئِيل، من هم الذين سيخلصون؟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يدعون باسم الرب سيخلصون.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أكد الله على خدمة الرب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أكد الله على صحة خدمة الرب يَسوع بالأعمال العظيمة والعجائب والآيات التي قام بها ٱللهِ بيده.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صاحب الخطة أن يُصلب الرب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صُلب الرب يَسوع وفقًا لخطة ٱللهِ المحددة.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٢٥–٢٧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تنبأ الملك دَاودَ عن قدوس ٱللهِ في العهد القديم؟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الملك دَاودَ إن ٱللهِ لن يسمح لقدّوسه أن يرى فسادًا.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قطعه ٱللهِ للملك دَاودَ بشأن نسله؟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الله الملك داود أن أحد أحفاده سيجلس على عرشه.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٣١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تنبأ الملك دَاودَ عن قدوس ٱللهِ في العهد القديم؟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الملك دَاودَ إن ٱللهِ لن يسمح لقدّوسه أن يرى فسادًا.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قدوس ٱللهِ الذي لم يرَ فسادًا والذي سيجلس على العرش؟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يَسوع هو ٱلْقدّوسِ والملك المُتنبأ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اللقبان اللذان أعطاهما ٱللهِ للرب يَسوع بحسب عظة بطْرس؟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جعل الله الرب يسوع ربًا ومسيحًا.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٣٧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سمع الجمع وعظ بطْرس، ما كان رد فعلهم؟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الكثيرون ماذا يجب أن يفعلوا.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بطْرس للجمع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بطرس للجمع أن يتوبوا ويعتمدوا باسم الرب يسوع المسيح لمغفرة خطاياهم.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٣٩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موعد ٱللهِ بحسب ما قاله بطْرس؟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إن موعد ٱللهِ كان للجمع، ولأطفالهم، ولكل من كان بعيدًا.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٤١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الأشخاص الذين اعتمدوا في ذلك اليوم؟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اعتمد حوالي ثلاثة آلاف شخص.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استمر عليه الأشخاص الذين اعتمدوا؟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استمروا في تعليم الرسل والشركة، في كسر الخبز وفي الصلوات.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٢: ٤٤–٤٥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الذين آمنوا لمساعدة المحتاجين؟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باعوا ممتلكاتهم ومقتنياتهم ووزعوها على الجميع حسب احتياج كل شخص.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2: 46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المؤمنون يجتمعون في هذا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المؤمنون يجتمعون في الهيكل.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2: 47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كان يضيف يومًا بعد يوم الذين يخلصون إلى جماعة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أضاف الرب يومًا بعد يوم أولئك الذين يخلصون.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رآه بطْرس ويوحَنَّا في طريقهما إلى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بطْرس ويوحَنَّا إنسانًا أعرج منذ الولادة يستعطي عند باب الهيكل.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يُعطِه بطْرس للرجل؟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يُعطِ بطْرس الفضة والذهب للرجل.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بطْرس للرجل؟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بطْرس الرجل القدرة على المشي.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ماذاكان رد فعل الرجل على ما أعطاه له بطْرس؟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دخل الرجل الهيكل </w:t>
      </w:r>
      <w:r>
        <w:rPr>
          <w:rtl/>
          <w:cs/>
          <w:lang w:val="ar_AE" w:bidi="ar_AE"/>
        </w:rPr>
        <w:t>وَهُوَ يَمْشِي وَيَطْفُرُ وَيُسَبِّحُ ٱللهَ.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الناس الذين رأوا الرجل في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امتلأ الناس بالدهشة والذهول.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٣: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بطْرس مذكرًا الناس بما فعلوه مع الرب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ذكر بطْرس الناس أنهم قتلوا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شفى الرجل حسب كلام بطرس؟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إن الإيمان باسم الرب يَسوع شفى الرجل.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بطْرس للناس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للناس أن يتوبوا.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قال بطْرس إن السماوات ستستقبل الرب يَسوع حتى أي 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إنه حتى وقت استرداد كل الأشياء، سيتم استقبال الرب يَسوع في السماوات.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موسى عن الرب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موسَى إن الرب الإله سيقيم نبيًا مثل نفسه، والذي سيستمع إليه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لكل شخص لا يستمع إلى الرب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لا يستمع إلى الرب يَسوع سيتدمر بالكامل.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وعد العهد القديم الذي ذكر به بطْرس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ذكّر بطْرس الناس بأنهم أبناء العهد الذي قطعه ٱللهِ مع إِبْرَاهِيمَ عندما قال ٱللهِ، "</w:t>
      </w:r>
      <w:r>
        <w:rPr>
          <w:rtl/>
          <w:cs/>
          <w:lang w:val="ar_AE" w:bidi="ar_AE"/>
        </w:rPr>
        <w:t>بِنَسْلِكَ تَتَبَارَكُ جَمِيعُ قَبَائِلِ ٱلْأَرْضِ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3: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أراد ٱللهِ أن يبارك اليهود؟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الله أن يبارك اليهود بإرسال الرب يسوع إليهم أولًا، ليردهم عن شرورهم.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بطْرس ويوحَنَّا يُعلمان الناس في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بطْرس ويوحَنَّا يُعلمان عن الرب يَسوع وقيامته من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جند الهيكل والكهنة والصدوقيين على تعليم بطْرس ويوحَنَّا؟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اعتقلوا بطْرس ويوحَنَّا ووضعوهما في السجن.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الناس على تعليم بطْرس ويوحَنَّا؟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آمن الكثير من الناس، حوالي خمسة آلاف.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قوة أو بأي اسم شُفى الرجل في الهيكل بحسب ما قاله بطرس؟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إنه باسم الرب يَسوع ٱلْمَسِيحِ شفى الرجل في الهيكل.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بطْرس أنه الطريقة الوحيدة للخلاص؟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إنه لا يوجد اسم آخر سوى اسم الرب يَسوع الذي يمكننا أن نخلص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يستطع قادة اليهود قول أي شيء ضد بطْرس ويوحَنَّا؟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يستطع القادة قول شيء لأن الرجل الذي شُفي كان يقف مع بطْرس ويوحَنَّا.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أمر قادة اليهود بطْرس ويوحَنَّا قائلين ألا يفعلوه؟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قادة اليهود بطْرس ويوحَنَّا بعدم التحدث أو التعليم عن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أجاب بطْرس ويوحَنَّا قادة اليهود؟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ويوحَنَّا إنهما لا يستطيعان إلا التحدث عن الأشياء التي شاهداها وسمعاها.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المؤمنون من ٱللهِ ردًا على تحذيرات قادة اليهود؟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المؤمنون الجرأة للتحدث بالكلمة، وأن تتم الآيات والعجائب باسم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بعد أن أنهى المؤمنون صلاتهم؟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أنهى المؤمنون صلاتهم، اهتز المكان الذي كانوا مجتمعين فيه، وامتلأوا بالروح القدس، وتكلموا بكلمة الله بجرأة.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تم تسديد احتياجات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المؤمنون يشتركون في كل شيء، والذين كانوا يملكون ممتلكات باعوها وأعطوا المال ليتم توزيعه حسب الحاجة.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4: 34–35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تم تلبية احتياجات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كل شيء مشتركًا بين المؤمنون، والذين كانوا يملكون ممتلكات باعوها وأعطوا المال ليتم توزيعه حسب الحاجة.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٤: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الاسم الجديد، الذي يعني "ابن الوعظ"، الذي أُعطي للرجل الذي باع حقله وأعطى المال للرسل؟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الاسم الجديد الذي أُعطي ليوسف، الذي باع حقله وأعطى المال للرسل، كان "بَرْنَابَا."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الخطية التي ارتكبها حَنَانِيَّا وسَفِّيرَة؟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كذب حَنَانِيَّا وسَفِّيرَة، قائلين إنهما يقدمان كامل ثمن بيع ممتلكاتهما، لكنهما في الواقع قدما جزءًا فقط من ثمن البيع.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قال بطْرس أن حَنَانِيَّا وسَفِّيرَة كذبا على 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إن حَنَانِيَّا وسَفِّيرَة لم يكذبا على الناس، بل على ٱلرّوحِ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حكم ٱللهِ على حَنَانِيَّا؟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قَتَلَ ٱللهُ حَنَانِيَّا.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حكم ٱللهِ على سَفِّيرَة؟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قَتَلَ ٱللهُ سَفِّيرَة.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رد فعل الكنيسة وكل من سمع عن حَنَانِيَّا وسَفِّيرَة؟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خوف عظيم على الكنيسة وكل من سمع عن حنانيا وسفيرة.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٥: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بعض الناس يفعلوا من أجل شفاء المرضى؟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البعض يحملون المرضى إلى الشوارع حتى يسقط ظل بطْرس عليهم، وآخرون جلبوا المرضى من بلدات أخرى إلى أورشَلِيمَ.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الصدوقيين تجاه شفاء جميع المرضى في أورشَلِيمَ؟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امتلأ الصدوقيون بالغيرة ووضعوا الرسل في السجن.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خرج الرسل من السجن؟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مَلَاك وفتح أبواب السجن وأخرجهم.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 خدام رئيس الكهنة عندما ذهبوا إلى السجن؟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 الخدام السجن مغلقًا بإحكام، لكن لم يكن هناك أحد بالداخل.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أعاد الخدام الرسل مرة أخرى إلى رئيس الكهنة والمجلس دون عنف؟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خشي الخدام أن يرجمهم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الرسل عندما سُئلوا عن سبب تعليمهم باسم الرب يَسوع بينما أوصوهم بعدم القيام بذلك؟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الرسل: "</w:t>
      </w:r>
      <w:r>
        <w:rPr>
          <w:rtl/>
          <w:cs/>
          <w:lang w:val="ar_AE" w:bidi="ar_AE"/>
        </w:rPr>
        <w:t>يَنْبَغِي أَنْ يُطَاعَ ٱللهُ أَكْثَرَ مِنَ ٱلنَّاسِ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بحسب ما قاله الرسل، من كان مسؤولاً عن قتل الرب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الرسل إن رئيس الكهنة وأعضاء المجلس كانوا مسؤولين عن قتل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أعضاء المجلس على قوله بأنهم المسؤولين عن قتل الرب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غضب أعضاء المجلس وأرادوا قتل الرسل.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38–39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كانت نصيحة غَمَالاَئِيلُ للمجمع؟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نصح </w:t>
      </w:r>
      <w:r>
        <w:rPr>
          <w:b/>
          <w:rtl/>
          <w:cs/>
          <w:lang w:val="ar_AE" w:bidi="ar_AE"/>
        </w:rPr>
        <w:t>غَمَالاَئِيلُ</w:t>
      </w:r>
      <w:r>
        <w:rPr>
          <w:rtl/>
          <w:cs/>
          <w:lang w:val="ar_AE" w:bidi="ar_AE"/>
        </w:rPr>
        <w:t xml:space="preserve"> المجمع بترك الرجال وشأنهم.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حذر غَمَالاَئِيلُ المجمع من أنه قد ينتهي بهم الأمر بفعله إذا حاولوا الإطاحة بالرسل؟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حذر غَمَالاَئِيلُ المجمع من أنه قد ينتهي بهم الأمر بمحاربة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المجمع أخيرًا بالرسل؟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المجمع بضربهم وأمرهم بعدم التحدث باسم الرب يَسوع، ثم أطلق سراحهم.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الرسل على المعاملة التي تلقوها من المجمع؟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فرح الرسل لأنهم اعتبروا مستحقين أن يهانوا من أجل اسم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5: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الرسل كل يوم بعد اجتماعهم مع المجلس؟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بشر الرسل وعلموا كل يوم بأن الرب يَسوع هو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الشكوى التي أثارها اليهود اليونانيون ضد العبرانيين؟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اشتكى اليهود اليونانيون من أن أراملهم يتم تجاهلهم في توزيع الطعام اليومي.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٦: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اختار الرجال السبعة لتولي مهمة توزيع الطعام؟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التلاميذ (الإخوة) الرجال السبعة.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6: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المؤهلات المطلوبة في الرجال السبعة؟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الرجال السبعة ذوي سمعة جيدة، ممتلئين بالروح والحكمة.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٦: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علما سيواظب الرسل؟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سيواظب الرسل على الصلاة وفي خدمة الكلمة.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6:6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الرسل عندما جلب المؤمنون الرجال السبعة أمامهم؟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صلى الرسل ووضعوا أيديهم على الرجال السبعة.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يحدث مع التلاميذ في أورشَلِيمَ؟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عدد التلاميذ يزداد بشكل كبير، وكان يشمل عددًا كبيرًا من الكهنة.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يفوز في المناظرات بين اليهود غير المؤمنين وٱسْتِفَانوسَ؟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يستطع اليهود غير المؤمنين مقاومة الحكمة والروح اللذان تحدث بهما ٱسْتِفَانوسَ.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التهمة التي وجهها شهود الزور ضد ٱسْتِفَانوسَ امام المجمع؟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ادعى شهود الزور أن ٱسْتِفَانوسَ قال إن الرب يَسوع سيدمر هذا المكان ويغير عادات موسَى.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6: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المجمع عندما نظروا إلى ٱسْتِفَانوسَ؟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رأوا أن وجهه مثل وجه مَلَاك.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بدأ ٱسْتِفَانوسَ في مراجعة تاريخ الشعب اليهودي بدءًا بوعد ٱللهِ لمن؟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 استفانوس تاريخه بالحديث عن وعد الله لإبراهيم.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وعد ٱللهِ لإِبْرَاهِيمَ؟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الله إبراهيم ونسله بأرض.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بدا وعد ٱللهِ لإِبْرَاهِيمَ مستحيلاً؟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بدا وعد الله مستحيلاً لأن إبراهيم لم يكن لديه أي أبناء.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ٱللهِ أنه سيحدث لنسل إِبْرَاهِيمَ أولًا ولمدة 400 عام؟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 نسل إبراهيم سيكونون عبيدًا في أرض أجنبية لمدة 400 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العهد الذي أعطاه ٱللهِ لإِبْرَاهِيمَ؟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الله إبراهيم عهد الختان.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أصبح يوسف عبدًا في مِصْرَ؟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غار إخوته منه وباعوه إلى مصر.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أصبح يوسف حاكمًا على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منح الله يوسف النعمة والحكمة في حضرة فرعون.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يَعْقوبَ عندما كانت هناك مجاعة في كَنْعَان؟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يَعْقوبَ أبناءه إلى مِصْرَ لأنه سمع أن هناك قمحًا.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انتقل يَعْقوبَ وأقرباؤه إلى مِصْرَ؟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يوسف إخوته ليخبروا يَعْقوبَ أن يأتي إلى مِصْرَ حتى يتمكن من توفير الطعام لهم خلال المجاعة.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لعدد بني إسرائيل في مِصْرَ عندما اقترب الميعاد الموعود لإِبْرَاهِيمَ؟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زاد عدد بني إسرائيل في مِصْرَ وتكاثروا.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حاول الملك الجديد لمِصْرَ تقليل عدد بني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أجبر الملك الجديد لمصر بني إسرائيل على التخلص من أطفالهم حتى لا يبقوا على قيد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نجا موسى عندما تم إلقاؤه في النهر؟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أخذت ابنة فرعون موسى وربته بصفته ابنها.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تعلم موسى؟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تعلّم موسَى جميع علوم المصريين.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موسى عندما كان عمره 40 عامًا عندما رأى إسرائيليًا يتعرض لسوء المعاملة؟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دافع موسى عن الإسرائيلي وضرب المصري.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هرب موسى؟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هرب موسى إلى مديان.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كان موسى في الثمانين من عمره، ماذا رأى موسى؟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موسَى مَلَاكًا في لهيب نار في شجيرة.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أمر الرب موسَى أن يذهب، وماذا كان ٱللهِ سيفعل هناك؟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الله موسى بالذهاب إلى مصر؛ لأن الله سينقذ بني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قاد موسى بني إسرائيل في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قاد موسى بني إسرائيل في البرية لمدة 40 عامًا.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٣٧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تنبأ موسى للإسرائيليين؟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تنبأ موسَى لبني إسرائيل أن ٱللهِ سيقيم نبيًا مثلَه من بين إخوتهم.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أعاد بنو إسرائيل قلوبهم إلى مِصْرَ؟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صنع بنو إسرائيل عجلاً من ذهب وقدموا الذبائح للصنم الذي صنعوه.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ٱللهِ ردًا على انصراف بني إسرائيل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تحول الله عن بني إسرائيل وتركهم ليعبدوا جند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٤٣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قال ٱللهِ إنه سيحمل بني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سيحمل بني إسرائيل بعيدًا حتى ما وراء بابل.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44–45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أمر الله بني إسرائيل ببنائه في البرية، والذي حملوه لاحقًا إلى أرض الموعد؟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البرية، بنى الإسرائيليون خيمة الشهادة.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٤٥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طرد الأمم أمام بني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طرد الله الأمم أمام بني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46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طلب بناء مكان سكن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دَاودَ بناء مكان سكنى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47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بنى بيتًا لله بالفعل؟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سلَيْمَانَ، ابن الملك دَاودَ، بنى بيتًا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49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يوجد عرش ٱلْعَلِيِّ؟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لِلْعَلِيِّ السماء عرشًا.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٥١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اتهم ٱسْتِفَانوسَ الشعب، قائلًا بأنهم يفعلونه دائمًا، كما فعل آباؤهم؟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اتهم ٱسْتِفَانوسَ الشعب بمقاومة ٱلرّوحِ القدوس.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٥٢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ٱسْتِفَانوسَ أن الناس مذنبون بفعله للبار؟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ٱسْتِفَانوسَ إن الناس قد خانوا وقتلوا البار.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54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أعضاء المجمع على اتهامات ٱسْتِفَانوسَ؟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شعر أعضاء المجمع بالغضب وصروا على أسنانهم على ٱسْتِفَانوسَ.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٥٥–٥٦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ٱسْتِفَانوسَ إنه يراه عندما نظر إلى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استفانوس إنه يرى الرب يسوع واقفًا عن يمين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٥٧–٥٨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أعضاء المجمع بعد ذلك بٱسْتِفَانوسَ؟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أسرع أعضاء المجمع نحوه، أخرجوه من المدينة، ورجموه.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٧: ٥٨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وضع الشهود ثيابهم الخارجية أثناء رجم ٱسْتِفَانوسَ؟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الشهود ثيابهم الخارجية عند أقدام شاب يُدعى شَاولَ.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7: 60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آخر شيء طلبه ٱسْتِفَانوسَ قبل أن يموت؟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ٱسْتِفَانوسَ من ٱللهِ ألا يحسب هذه الخطية على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رأي شاول في رجم استفانوس؟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شَاولَ موافقًا على موت ٱسْتِفَانوسَ.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 :1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بدأ في اليوم الذي رُجِم فيه ٱسْتِفَانوسَ؟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 اضطهاد عظيم ضد الكنيسة في أورشليم في اليوم الذي رُجِم فيه استفانوس.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8: 1 (#3)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المؤمنون في أورشَلِيمَ؟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تفرق المؤمنون في أورشَلِيمَ في جميع أنحاء مناطق اليهودية وٱلسَّامِرَةِ، مما أدى إلى انتشار الإيمان في مناطق جديدة.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اهتم أهل ٱلسَّامِرَةِ بما قاله فِيلبّسَ؟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انتبه الناس عندما رأوا الآيات التي قام بها فِيلبّسَ.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9–11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أولى أهل ٱلسَّامِرَةِ اهتمامًا لسِمْعَان؟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أولى الناس اهتمامًا لسمعان عندما رأوا سحره.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سِمْعَان عندما سمع رسالة فِيلبّسَ؟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آمن سِمْعَان أيضًا واعتمد.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وضع بطْرس ويوحَنَّا أيديهما على المؤمنين في ٱلسَّامِرَةِ؟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قبل المؤمنون في ٱلسَّامِرَةِ ٱلرّوحِ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العرض الذي قدمه سِمْعَان للرسل؟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عرض سِمْعَان المال على الرسل مقابل اعطائه القدرة على منح ٱلرّوحِ القدس بوضع الأيدي.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بطْرس عن حالة سمعان الروحية بعد أن قدم سِمْعَان هذا العرض للرسل؟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بطرس إن سمعان كان في </w:t>
      </w:r>
      <w:r>
        <w:rPr>
          <w:rtl/>
          <w:cs/>
          <w:lang w:val="ar_AE" w:bidi="ar_AE"/>
        </w:rPr>
        <w:t>مَرَارَةِ ٱلْمُرِّ وَرِبَاطِ ٱلظُّلْمِ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لفيلبس أن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المَلَك لفِيلبّسَ أن يذهب جنوبًا إلى الطريق الصحراوي بالقرب من غَزَّةَ.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27–28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قابله فِيلبّسَ؟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التقى فيلبس بخصي من الحبشة، وهو رجل ذو سلطة كبيرة كان قد جاء للعبادة في أورشليم.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فِيلبّسَ على الرجل، الذي سمعه يقرأ من سفر النبي إِشَعْيَاء؟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فِيلبّسَ الرجل، قائلًا: "</w:t>
      </w:r>
      <w:r>
        <w:rPr>
          <w:rtl/>
          <w:cs/>
          <w:lang w:val="ar_AE" w:bidi="ar_AE"/>
        </w:rPr>
        <w:t>أَلَعَلَّكَ تَفْهَمُ مَا أَنْتَ تَقْرَأُ؟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الرجل من فِيلبّسَ أن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الرجل من فِيلبّسَ أن يصعد إلى العربة معه ويشرح له ما كان يقرأه.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8: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للشخص الذي يتم وصفه في الكتاب المقدس في سفر إِشَعْيَاء الذي كان يُقرأ؟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يُساق الشخص كشاة إلى الذبح، لكنه لا يفتح 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الرجل على فِيلبّسَ عن الجزء الكتابي الذي كان يقرأه؟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الرجل فِيلبّسَ إذا كان النبي يتحدث عن نفسه أو عن شخص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٨: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فِيلبّسَ عن الشخص المذكور في الكتاب المقدس في سفر إِشَعْيَاء؟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شرح فِيلبّسَ أن الشخص المذكور في الكتاب المقدس في سفر إِشَعْيَاء هو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فِيلبّسَ بعد ذلك للرجل؟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فيلبس والخصي كلاهما إلى الماء وعمّد فيلبس الخصي.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8: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لفِيلبّسَ عندما خرج من الماء؟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خرج فِيلبّسَ من الماء، أخذ روح الله فِيلبّسَ بعيدًا.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8: 39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الخصي عندما خرج من الماء؟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خرج الخصي من الماء، واصل طريقه مبتهجًا.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شَاولَ من رئيس الكهنة في أورشَلِيمَ لكي يعطيه الإذن للقيام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شَاولَ رسائل تفويض حتى يتمكن من السفر إلى دِمَشْقَ، لتقييد وإحضار أي شخص ينتمي إلى الطريق.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اقترب شَاولَ من دِمَشْقَ، ماذا رأى؟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اقترب شَاولَ من دِمَشْقَ، رأى نورًا من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لشَاولَ؟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الصوت، "</w:t>
      </w:r>
      <w:r>
        <w:rPr>
          <w:rtl/>
          <w:cs/>
          <w:lang w:val="ar_AE" w:bidi="ar_AE"/>
        </w:rPr>
        <w:t>شَاوُلُ، شَاوُلُ! لِمَاذَا تَضْطَهِدُنِي؟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سأل شَاولَ عن المتحدث إليه، ما كانت الإجابة؟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الإجابة، "</w:t>
      </w:r>
      <w:r>
        <w:rPr>
          <w:rtl/>
          <w:cs/>
          <w:lang w:val="ar_AE" w:bidi="ar_AE"/>
        </w:rPr>
        <w:t>أَنَا يَسُوعُ ٱلَّذِي أَنْتَ تَضْطَهِدُهُ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لشاول عندما نهض من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نهض شَاولَ، لم يستطع رؤية أي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شاول لمدة ثلاثة أيام في دمشق؟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لم يأكل شَاولَ أو يشرب لمدة ثلاثة أيام.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لحَنَانِيَّا أن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الرب حَنَانِيَّا أن يذهب ويضع يديه على شَاولَ، لكي يستعيد بصره.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القلق الذي عبر عنه حَنَانِيَّا إلى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حَنَانِيَّا قلقًا؛ لأنه يعلم أن شَاولَ جاء إلى دِمَشْقَ لاعتقال كل من يدعو باسم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المهمة التي قال الرب إنه سيوكلها لشاول بصفته أداته المختارة؟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شاول سيحمل اسم الرب أمام الأمم، والملوك، وبني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قال الرب إن مهمة شَاولَ ستكون سهلة أم صعبة؟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أن شاول سيتألم كثيرًا من أجل اسم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بعد أن وضع حَنَانِيَّا يديه على شَاولَ؟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وضع حَنَانِيَّا يديه على شَاولَ، استعاد شَاولَ بصره، واتعمد، وأكل.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بدأ شَاولَ فعله فورًا؟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 شَاولَ فورًا في الحديث عن الرب يَسوع في المجامع، قائلاً إن الرب يَسوع هو ابن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خطط اليهود أخيرًا لقتل شَاولَ، كيف هرب؟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خطط اليهود لقتله، هرب شَاولَ ليلاً عن طريق إنزاله من السور في سلٍ.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جاء شَاولَ إلى أورشَلِيمَ، كيف استقبله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أورشَلِيمَ، كان التلاميذ خائفين من شَاولَ؛ لأنهم لم يعرفوا أنه أصبح مؤمنًا حقًا.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أحضر شَاولَ إلى الرسل وشرح ما حدث له في دِمَشْقَ؟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أحضر بَرْنَابَا شَاولَ إلى الرسل وشرح ما حدث لشَاولَ في دِمَشْقَ.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شَاولَ في أورشَلِيمَ؟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تحدث شَاولَ بجرأة باسم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حال الكنيسة في اليهودية، وٱلْجَلِيلِ، وٱلسَّامِرَةِ بعد أن أُرسل شَاولَ إلى طَرْسوسِ؟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الكنيسة في اليهودية، وٱلْجَلِيلِ، وٱلسَّامِرَةِ كان لها سلام وكانت تُبنى وتزداد في العدد.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33–35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حدث في </w:t>
      </w:r>
      <w:r>
        <w:rPr>
          <w:rtl/>
          <w:cs/>
          <w:lang w:val="ar_AE" w:bidi="ar_AE"/>
        </w:rPr>
        <w:t>لُدَّةَ،</w:t>
      </w:r>
      <w:r>
        <w:rPr>
          <w:b/>
          <w:rtl/>
          <w:cs/>
          <w:lang w:val="ar_AE" w:bidi="ar_AE"/>
        </w:rPr>
        <w:t xml:space="preserve"> وجعل الجميع هناك يرجعون إلى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في </w:t>
      </w:r>
      <w:r>
        <w:rPr>
          <w:rtl/>
          <w:cs/>
          <w:lang w:val="ar_AE" w:bidi="ar_AE"/>
        </w:rPr>
        <w:t>لُدَّةَ</w:t>
      </w:r>
      <w:r>
        <w:rPr>
          <w:rtl/>
          <w:cs/>
          <w:lang w:val="ar_AE" w:bidi="ar_AE"/>
        </w:rPr>
        <w:t>، تكلم بطْرس مع رجل مشلول شُفاه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9: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يَافَا وجعل الكثير من الناس يؤمنون بالرب؟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صلى بطْرس من أجل امرأة ميتة تدعى طَابِيثَا، فعادت إلى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كَرْنِيلِيوس؟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كَرْنِيلِيوس رجلًا تقيًا يخاف ٱللهِ، وكان كريمًا ودائم الصلاة إلى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ٱللهِ يتذكر كَرْنِيلِيوس بحسب قول الملاك؟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 صلوات كَرْنِيلِيوس وصدقاته للفقراء ذكرت ٱللهِ بكَرْنِيلِيوس.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لكَرْنِيلِيوس أن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لكَرْنِيلِيوس أن يرسل رجالًا إلى يَافَا ليحضروا بطْرس إلى منزل كَرْنِيلِيوس.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اليوم التالي، ماذا رأى بطْرس في رؤية بينما كان يصلي على سطح المنزل؟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بطْرس ملاءة كبيرة مليئة بجميع أنواع الحيوانات، والزواحف، والطيور.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رأى بطْرس الرؤية، ماذا قال له الصوت؟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صوت لبطْرس، "</w:t>
      </w:r>
      <w:r>
        <w:rPr>
          <w:rtl/>
          <w:cs/>
          <w:lang w:val="ar_AE" w:bidi="ar_AE"/>
        </w:rPr>
        <w:t>قُمْ يَا بُطْرُسُ، ٱذْبَحْ وَكُلْ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رد بطْرس على الصوت؟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رفض بطْرس، قائلاً إنه لم يأكل شيئًا دنسًا وغير طاهر من قبل.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الصوت لبطْرس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الصوت: "</w:t>
      </w:r>
      <w:r>
        <w:rPr>
          <w:rtl/>
          <w:cs/>
          <w:lang w:val="ar_AE" w:bidi="ar_AE"/>
        </w:rPr>
        <w:t>مَا طَهَّرَهُ ٱللهُ لَا تُدَنِّسْهُ أَنْتَ!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الروح القدس لبطْرس أن يفعله عندما وصل الرجال الذين من عند كَرْنِيلِيوس إلى المنزل؟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الروح القدس بطْرس أن ينزل ويذهب 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الرجال الذين من عند كَرْنِيلِيوس يتوقعون من بطرس أن يأتي ويفعله في بيت كَرْنِيلِيوس؟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الرجال الذين من عند كَرْنِيلِيوس يتوقعون أن يأتي بطْرس ويقدم رسالة في بيت كَرْنِيلِيوس.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بطْرس عندما سجد كَرْنِيلِيوس عند قدميه؟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بطرس لكَرْنِيلِيوس أن يقف؛ لأنه مجرد 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بطْرس يفعله والذي لم يكن مسموحًا به لليهود من قبل، ولماذا أصبح يفعله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بطْرس يتواصل مع أشخاص من أمة أخرى؛ لأن ٱللهِ أراه أنه لا ينبغي أن يدعو أي إنسان نجسًا أو غير طاهر.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المقبول لدى ٱللهِ بحسب كلام بطْرس؟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إن أي شخص يخاف ٱللهِ ويعمل الأعمال الصالحة مقبول لدى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الرسالة التي سمعها الناس في بيت كَرْنِيلِيوس عن الرب يَسوع بالفعل؟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الناس قد سمعوا بالفعل أن الرب يَسوع كان ممسوحًا من ٱلرّوحِ القدس وبالقوة، وأنه شفى </w:t>
      </w:r>
      <w:r>
        <w:rPr>
          <w:rtl/>
          <w:cs/>
          <w:lang w:val="ar_AE" w:bidi="ar_AE"/>
        </w:rPr>
        <w:t>جَمِيعَ ٱلْمُتَسَلِّطِ عَلَيْهِمْ إِبْلِيسُ، لِأَنَّ ٱللهَ كَانَ مَعَهُ.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40–41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أعلن بطْرس عما حدث للرب يَسوع بعد موته، وكيف عرف بطْرس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أعلن بطْرس أن ٱللهِ أقام الرب يَسوع في اليوم الثالث، وأن بطْرس تناول الطعام مع الرب يَسوع بعد قيامته.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بطْرس عما أمرهم الرب يَسوع أن يعظوا به للناس؟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أمرهم الرب يَسوع أن يعظوا بأن الله اختار الرب يَسوع ليدين الأحياء والأموات.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10: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بطْرس عما سيحصل عليه كل من يؤمن بالرب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بطْرس إن كل من يؤمن بالرب يسوع سيحصل على مغفرة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للأشخاص الذين كانوا يستمعون إلى بطْرس بينما كان لا يزال يتحدث؟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حل الروح القدس على جميع الذين كانوا يستمعون لبطرس.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45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اندهش المؤمنون الذين ينتمون إلى جماعة الختان؟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اندهش المؤمنون الذين ينتمون إلى جماعة الختان؛ لأن </w:t>
      </w:r>
      <w:r>
        <w:rPr>
          <w:rtl/>
          <w:cs/>
          <w:lang w:val="ar_AE" w:bidi="ar_AE"/>
        </w:rPr>
        <w:t>مَوْهِبَةَ ٱلرُّوحِ ٱلْقُدُسِ قَدِ ٱنْسَكَبَتْ عَلَى ٱلْأُمَمِ أَيْضًا.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46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الناس يفعلون، والذي أثبت أن الروح القدس حل عليهم؟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الناس يتحدثون بلغات أخرى ويمجدون الله، مما أثبت أن الروح القدس قد حل عليهم.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10: 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أمر بطرس أن يُفعل بالناس بعد أن رأى إنهم نالوا الروح القدس؟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بطرس أن يعتمد الناس باسم الرب يسوع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الأخبار التي سمعها الرسل والإخوة في اليهودية؟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الرسل والإخوة في اليهودية أن الأمم قد قبلوا كلمة الله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النقد الذي وجهته مجموعة الختان في أورشليم لبطرس؟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انتقد الذين من مجموعة الختان بطرس لتناوله الطعام مع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الدليل الذي قدمه بطرس لإثبات أن الله قبل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 بطرس حقيقة أن الروح القدس حل على الأمم تمامًا كما حل على اليهود في البداية.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توصل إليه الذين في جماعة الختان عندما سمعوا تفسير بطرس؟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سبحوا الله واستنتجوا أن الله منح التوبة للحياة للأمم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معظم المؤمنين الذين تشتتوا بعد موت استفانوس؟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أغلب المؤمنين المتشتتين أخبروا بالرسالة عن الرب يسوع لليهود فقط.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بشر بعض المؤمنين المتشتتين بالرب يسوع لليونانيين؟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بشروا بالرب يسوع لليونانيين، آمن عدد كبير.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 22–23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برنابا من أورشليم لليونانيين المؤمنين في أنطاكية؟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شجع برنابا اليونانيين على البقاء مع الرب بكل قلوبهم.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قضاه برنابا وشاول في الكنيسة في أنطاكية؟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قضى برنابا وشاول سنة كاملة في الكنيسة في أنطاكية.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 26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أُطلق على التلاميذ لأول مرة في أنطاكية؟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أطلق على التلاميذ اسم المسيحيين في أنطاكية أولاً.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تنبأ النبي أغابوس بحدوثه؟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تنبأ أغابوس بحدوث مجاعة عظيمة في جميع أنحاء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11: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التلاميذ لنبوة أغابوس؟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التلاميذ المساعدة إلى الإخوة في اليهودية بيد برنابا وشاول.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12:2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الملك هيرودس بيعقوب، أخا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قتل هيرودس الملك يعقوب، أخا يوحنا، بالسيف.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12: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الملك هيرودس لبطرس؟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اعتقل هيرودس بطرس ووضعه في السجن، وكان ينوي تقديمه للشعب بعد عيد الفصح.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١٢: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الجماعة تفعل من أجل بطرس؟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الجماعة تصلي بلجاجة من أجل بطرس.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12: 8–10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تمكن بطرس من تجاوز الحارس الأول والثاني والخروج من بوابة السجن؟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تبع بطرس ملاكًا متجاوزًا الحراس، ثم انفتح الباب من تلقاء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١٢: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وصل بطرس إلى المنزل حيث كان المؤمنون يصلون، من أجاب على الباب وماذا فعلت؟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أجابت خادمة تدعى رودا على الباب وأبلغت أن بطرس يقف عند الباب، لكنها لم تفتح.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١٢: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المؤمنين عندما سمعوا تقريرها لأول مرة؟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البداية، اعتقدوا أن رودا مجنونة.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١٢: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أخبر بطرس المؤمنين بما حدث له، ماذا طلب منهم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أخبرهم بطرس أن يبلغوا هذه الأمور ليعقوب والإخوة.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١٢: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للرجال الذين كانوا يحرسون بطرس؟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إعدام الرجال بعد أن استجوبهم هيرودس.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12: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صرخ الناس قائلين عندما ألقى هيرودس خطابه؟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 الناس، قائلين: "</w:t>
      </w:r>
      <w:r>
        <w:rPr>
          <w:rtl/>
          <w:cs/>
          <w:lang w:val="ar_AE" w:bidi="ar_AE"/>
        </w:rPr>
        <w:t>هَذَا صَوْتُ إِلَهٍ لَا صَوْتُ إِنْسَانٍ!"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لهيرودس بعد خطابه،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هيرودس لم يعط المجد لله، ضربه ملاك، فأكله الدود ومات.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12: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يحدث لكلمة الله خلال هذا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كلمة الله نمت وتضاعفت خلال هذه الفترة.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12: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أخذه برنابا وشاول معهما؟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برنابا وشاول يوحنا مرقس معهما.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الجماعة في أنطاكية تفعل عندما تحدث إليهم الروح القدس؟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الجماعة في أنطاكية تعبد الرب وتصوم عندما تحدث إليهم الروح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لهم الروح القدس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الروح القدس لهم أن يخصصوا برنابا وشاول للعمل الذي دعاهما الروح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الجماعة بعد سماعها الكلمة من الروح القدس؟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صام الجميع، وصلوا، ووضعوا أيديهم على برنابا وشاول وأرسلوهما.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١٣: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ذهب برنابا وشاول إلى سلاميس، من كان معهم أيضًا؟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سلاميس، كان يوحنا مرقس معهما مساعدًا لهما.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بار-يشوع؟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بار-يشوع كان نبيًا يهوديًا كاذبًا ارتبط بالحاكم الروماني.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استدعى الوالي برنابا وشاول؟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استدعى الوالي برنابا وشاول؛ لأنه أراد أن يسمع كلمة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الاسم الآخر الذي عُرف به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شاول معروفًا أيضًا باسم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 سيحدث لبار-يشوع لأنه حاول تحويل الوالي عن 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بولس بار-يشوع أنه سيكون أعمى لفترة من الوقت.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الحاكم عندما رأى ما حدث لبار-يشوع؟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آمن الحاكم.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يوحنا مرقس عندما أبحر بولس وأصدقاؤه إلى برجة؟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غادر يوحنا مرقس بولس وأصدقائه وعاد إلى أورشليم.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طُلب من بولس أن يتحدث في أنطاكية بيسيدية؟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أنطاكية بيسيدية، طُلب من بولس أن يتحدث في المجمع اليهودي.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خطاب بولس، من يقول بولس أن الله اختاره في الماضي؟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خطاب بولس، قال بولس إن الله اختار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نسل من أتى الله لإسرائيل بمخلص؟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أقام الله لإسرائيل مخلصًا من نسل الملك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24–25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قال بولس إنه أعد الطريق للمخلص القادم؟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 يوحنا المعمدان قد أعد الطريق للمخلص القادم.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أتم الناس والحكام في أورشليم رسائل الأنبياء؟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الشعب والحكام في أورشليم حققوا رسائل الأنبياء بإدانة الرب يسوع بالموت.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كانوا شهود الرب يسوع أمام الشعب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الأشخاص الذين رأوا الرب يسوع بعد قيامته من الموت أصبحوا الآن شهوده.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أثبت الله أنه أوفى بوعوده التي قطعها لليهود؟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أثبت الله أنه أوفى بوعوده لليهود بإقامة الرب يسوع من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وعد الله للقدوس في أحد المزامير؟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الله بأن القدوس لن يرى فسادًا.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أعلنه بولس لكل من يؤمن بالرب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أعلن بولس مغفرة الخطايا لكل من يؤمن بالرب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40–41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التحذير الذي قدمه بولس لمستمعيه أيضًا؟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حذر بولس مستمعيه من أن يكونوا مثل أولئك الذين تحدث عنهم الأنبياء الذين يسمعون إعلان عمل الله لكنهم لا يصدقونه.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أنطاكية، من جاء ليسمع كلمة الرب في السبت التالي؟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جاءت المدينة بأكملها تقريبًا لسماع كلمة الرب في السبت التالي.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45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اليهود عندما رأوا الحشود؟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امتلأ اليهود بالغيرة وتحدثوا ضد رسالة بولس، مهينين إياه.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13:46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 عما يفعله اليهود بكلمة الله التي قالها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 اليهود يرفضون كلمة الله التي قيلت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الأمم عندما سمعوا أن بولس سيتوجه إليهم؟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الأمم سعداء وسبحوا كلمة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48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الوثنيين الذين آمنوا؟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من كان معينًا للحياة الأبدية آمن.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50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اليهود ببولس وبرنابا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أثار اليهود اضطهادًا ضد بولس وبرنابا وطردوهما من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13: 51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وبرنابا قبل أن يذهبا إلى مدينة إيقونية؟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نفض بولس وبرنابا الغبار عن أقدامهما ضد أولئك الساكنين في مدينة أنطاكية الذين طردوهما.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١٤: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اليهود غير المؤمنين في إيقونية بعد أن آمن جمع غفير بوعظ بولس وبرنابا؟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أثار اليهود غير المؤمنين عقول الأمم وجعلوهم يشعرون بالمرارة من الإخوة.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قدم الله دليلاً على رسالة نعمته؟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الله دليلًا على رسالة نعمته من خلال منح الآيات والعجائب التي قام بها على يد بولس وبرنابا.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5–7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غادر بولس وبرنابا إيقونية؟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حاول بعض الوثنيين واليهود إقناع قادتهم بإساءة معاملة بولس وبرنابا ورجمهما.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8–10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بولس ليتسبب في ضجة في لسترة؟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شفى بولس رجلًا كان معاقًا منذ ولادته.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11–13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أهل لسترة أن يفعلوا لبولس وبرنابا؟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الناس تقديم الذبائح عبر كاهن زيوس لبولس وبرنابا.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رد فعل برنابا وبولس لما أراد الناس أن يفعلوه لهما؟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مزق برنابا وبولس ملابسهما، واندفعا إلى الجموع، وصرخا قائلين إنه على الناس أن يتوقفوا عن هذه الأمور الباطلة ويتحولوا إلى الله الحي.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لم يترك الله نفسه بلا شاهد في الماضي؟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منح الله الأمم المطر والمواسم المثمرة، وملأ قلوبهم بالطعام والفرح.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أراد أهل لسترة أن يفعلوا لبولس وبرنابا؟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الناس تقديم الذبائح لبولس وبرنابا.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فعلته الجموع في لسترة لاحقًا ببولس؟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لاحقًا، رجمت الجموع في لسترة بولس وجروه إلى خارج المدينة، معتقدين أنه كان ميتًا.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بينما كان التلاميذ واقفون حوله؟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نهض بولس ودخل المدينة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قال بولس أنه يجب على التلاميذ أن يدخلوا إلى ملكوت الله من خلال 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 التلاميذ يجب أن يدخلوا ملكوت الله من خلال الكثير من الألم.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وبرنابا في كل جماعة من المؤمنين قبل أن يغادروا؟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كل جماعة، عيّن بولس وبرنابا شيوخًا، وصلّيا بأصوام، واستودعوا المؤمنين إلى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14: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وبرنابا عندما عادا إلى أنطاكية؟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عادوا إلى أنطاكية، جمعوا الكنيسة وأخبروهم بكل ما فعله الله معهم وكيف فتح باب الإيمان للأمم.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علّمه بعض الرجال الذين أتوا من اليهودية للإخوة؟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علم بعض الرجال الذين أتوا من اليهودية أنه ما لم يتم ختان الإخوة، فلن يخلصوا.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قرر الإخوة حل هذا السؤال؟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الإخوة أن يذهب بولس وبرنابا وبعض الآخرين إلى أورشليم إلى الرسل والشيوخ بهذا السؤال.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أثناء المرور عبر فينيقيا والسامرة، ما الأخبار التي أعلنها بولس ورفاقه؟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أعلن بولس ورفاقه عن تحول الأمم للإيمان.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مجموعة من المؤمنين اعتقدت أنه على الأمم أن يُختتنوا ويجب أن يحفظوا شريعة موسى؟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اعتقدت مجموعة من الفريسيين أن الأمم يجب أن يُختتنوا وأن يحفظوا شريعة موسى.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بطرس أن الله أعطاه للأمم وفعله معهم؟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بطرس إن الله أعطى الروح القدس للأمم وجعل قلوبهم طاهرة بالإيمان.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قال بطرس إن كلًا من اليهود والأمم يخلصون؟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بطرس إن كلًا من اليهود والأمم يخلصون بنعمة الرب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تقرير بولس وبرنابا الذي قالوه للجماعة؟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أبلغ بولس وبرنابا عن الآيات والعجائب التي عملها الله بين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النبوة التي اقتبسها يعقوب، ما الذي سيعيد الله بنائه، وماذا سيشمل؟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النبوءة إن الله سيعيد بناء خيمة داود الساقطة، وأنها ستشمل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الوصايا التي اقترح يعقوب إعطاءها للمؤمنين من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اقترح يعقوب أن يُطلب من المؤمنين من الأمم الابتعاد عن الأوثان، والزنا، وأكل ما يُخنق، والدم.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الرسالة المكتوبة إلى الأمم، من الذي وافق على ما توصلوا إليه، بإعطاء الأمم بعض الأوامر الضرورية فقط؟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نقرأ إن كُتّاب الرسالة والروح القدس متفقون مع ما توصلوا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رد فعل الأمم عندما سمعوا الرسالة من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ابتهج الأمم بسبب التشجيع الذي في الرسالة.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بولسَ وبَرْنَابَا أثناء إقامتهم في أَنْطَاكِيَةِ؟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علّم بولسَ وبَرْنَابَا ووعظا بكلمة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بولسَ لبَرْنَابَا أنه يريد أن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بولس بَرْنَابَا أنه يريد العودة وزيارة الإخوة في كل مدينة أعلنوا فيها كلمة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15: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انفصل بولس وبرنابا وسافرا في اتجاهات مختلفة؟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هناك خلاف حاد بينهما حول ما إذا كان يجب إحضار يوحَنَّا مَرْقسَ معهم، حتى إنهما انفصلا عن بعضهما البعض.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بولسَ بتِيموثَاوس قبل أن يسافرا معًا،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بولس بختان تيموثاوس؛ لأن اليهود في تلك المناطق كانوا يعلمون أن والد تيموثاوس يونانيًا.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التعليمات التي قدمها بولس للكنائس في طريقهم؟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بولسَ بتسليم التعليمات التي كتبها الرسل والشيوخ في أورشَلِيمَ. كانت تلك التعليمات للحفاظ على القرارات التي اتخذها الرسل والشيوخ في أورشَلِيمَ.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عرف بولسَ أن ٱللهِ يدعوه ليبشر بالإنجيل في مَكِدونِية؟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رأى بولس رؤية لرجل من مكدونية يدعوه للمجيء ولمساعدتهم.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يوم السبت، لماذا ذهب بولسَ إلى ٱلنَّهْرِ خارج بوابة فِيلِبِّي؟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بولسَ أنه سيكون هناك مكان للصلاة.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لِلِيدِيَّة بينما كان بولسَ يتحدث؟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فتح الرب قلب لِيدِيَّة للانتباه إلى الأمور التي تحدث عنها بولسَ.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اعتمد بعد أن تحدث بولس عند النهر؟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اعتمدت لِيدِيَّة وأسرتها بعد أن تحدث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كانت الشابة التي بها روح العرافة تكسب المال لأسيادها؟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تكسب المال لأسيادها من خلال قراءة الطالع.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بعد أن تبعته الشابة لعدة أيام؟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استدار بولس وأمر الروح، باسم الرب يَسوع ٱلْمَسِيحِ، أن يخرج منها.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التهمة التي وجهها أسياد الشابة ضد بولسَ وسِيلَا؟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اتهموا بولسَ وسِيلَا بتعليم أشياء لا يجوز للرومان قبولها أو مراعاتها.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22–24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العقوبة التي نالها بولس وسِيلا من القضاة؟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تعرضوا للضرب بالعصي، وألقي بهم في السجن، ووضعوا في المقطرة.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بولسَ وسِيلَا يفعلان عند منتصف الليل في السجن؟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كانا يصليان ويرتلان الترانيم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حدث وجعل السجان يستعد لقتل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حدث زلزال، وفُتحت جميع أبواب السجن، وانفكت قيود الجميع.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السجان على بولس وسِيلا؟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السجان بولسَ وسِيلَا، "</w:t>
      </w:r>
      <w:r>
        <w:rPr>
          <w:rtl/>
          <w:cs/>
          <w:lang w:val="ar_AE" w:bidi="ar_AE"/>
        </w:rPr>
        <w:t>يَا سَيِّدَيَّ، مَاذَا يَنْبَغِي أَنْ أَفْعَلَ لِكَيْ أَخْلُصَ؟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الجواب الذي أعطاه بولسَ وسِيلَا للسجان؟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بولسَ وسِيلَا، "</w:t>
      </w:r>
      <w:r>
        <w:rPr>
          <w:rtl/>
          <w:cs/>
          <w:lang w:val="ar_AE" w:bidi="ar_AE"/>
        </w:rPr>
        <w:t>آمِنْ بِٱلرَّبِّ يَسُوعَ ٱلْمَسِيحِ فَتَخْلُصَ أَنْتَ وَأَهْلُ بَيْتِكَ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اعتمد في تلك الليلة؟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اعتمد السجان وكل أفراد أسرته تلك الليلة.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37–38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القضاة يشعرون بالخوف بعدما أرسلوا أمرًا للسماح لبولس وسِيلا بالذهاب؟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القضاة خائفين؛ لأنهم أدركوا أنهم ضربوا علنًا اثنين من المواطنين الرومان غير المدانين، وهو فعل مخالف للقانون الروماني.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16: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طلب منهم القضاة مغادرة المدينة، ماذا فعل بولسَ وسِيلَا؟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بولسَ وسِيلَا إلى بيت لِيدِيَّة، وشجعوا الإخوة، ثم غادروا فِيلِبِّي.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١٧ :١–٢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 وصوله إلى تَسَالونِيكِي، أين ذهب بولسَ أولاً ليتحدث من الأسفار المقدسة عن الرب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بولسَ أولاً إلى مجمع اليهود ليتحدث من الأسفار المقدسة عن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أثبت بولس أنه لازم من الأسفار المقدسة؟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أثبت بولسَ أنه من اللازم أن يتألم ٱلْمَسِيحِ وأن يقوم من بين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التهمة التي وجهها الولاة إلى بولسَ وسِيلَا؟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اتُهم بولسَ وسِيلَا بالتصرف ضد أحكام قَيْصَرَ، بقولهم أن هناك ملكًا آخر، وهو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 بولس وسِيلا عندما وصلا إلى بِيرِيَّةَ؟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بولسَ وسِيلَا إلى مجمع اليهود.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١٧: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البيريون عندما سمعوا رسالة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استقبل البيريون الكلمة وفحصوا الكتب المقدسة ليروا إن كان ما يقوله بولسَ صحيحًا.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١٧: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اضطر بولسَ لمغادرة بِيرِيَّةَ؟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اضطر بولسَ لمغادرة بِيرِيَّةَ؛ لأن اليهود من تَسَالونِيكِي أثاروا الحشود في بِيرِيَّةَ.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 بولس عندما وصل إلى أثينا؟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بولس إلى المجمع اليهودي والسوق ليتحاور مع الناس من الأسفار المقدسة.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19–20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أُحضر بولس لشرح تعاليمه بشكل أعمق؟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أُحضر بولسَ إلى </w:t>
      </w:r>
      <w:r>
        <w:rPr>
          <w:rtl/>
          <w:cs/>
          <w:lang w:val="ar_AE" w:bidi="ar_AE"/>
        </w:rPr>
        <w:t>أَرِيُوسَ بَاغُوسَ</w:t>
      </w:r>
      <w:r>
        <w:rPr>
          <w:rtl/>
          <w:cs/>
          <w:lang w:val="ar_AE" w:bidi="ar_AE"/>
        </w:rPr>
        <w:t xml:space="preserve"> لشرح تعليمه بشكل أعمق.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المذبح الذي وجده بولسَ في أَثِينَا، والذي أراد أن يشرحه للناس؟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 بولس مذبحًا عليه نقش، يقول: "</w:t>
      </w:r>
      <w:r>
        <w:rPr>
          <w:rtl/>
          <w:cs/>
          <w:lang w:val="ar_AE" w:bidi="ar_AE"/>
        </w:rPr>
        <w:t>لِإِلَهٍ مَجْهُولٍ"،</w:t>
      </w:r>
      <w:r>
        <w:rPr>
          <w:rtl/>
          <w:cs/>
          <w:lang w:val="ar_AE" w:bidi="ar_AE"/>
        </w:rPr>
        <w:t xml:space="preserve"> والذي أراد أن يشرحه للناس.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بولسَ عما يعطيه ٱللهِ خالق كل الشيء للناس؟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إنَّ ٱللهِ خالق كل شيء يمنح الناس الحياة والنَفَس وكل شيء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خلق الله كل أمة من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رجل واحد خلق الله كل أمة من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مدى بُعد ٱللهِ عن أي شخص حسب قول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إن ٱللهِ ليس بعيدًا عن أي شخص.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لا ينبغي أن نظن ٱللهِ بحسب 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إنه لا ينبغي أن نظن أن ٱللهِ شبيه بذهب أو فضة أو حجارة نحتها 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يدعو ٱللهِ جميع الناس في كل مكان لفعله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يدعو الله الآن جميع الناس في كل مكان إلى التوبة.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شيء حدد ٱللهِ يومًا معينًا؟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حدد الله يومًا معينًا سيدين فيه الرب يسوع العالم بالعدل والبر.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31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الدليل الذي قدمه ٱللهِ على أن الرب يَسوع اُختير قاضيًا للعالم؟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أثبت الله أن الرب يسوع اُختير قاضيًا للعالم بإقامته من بين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البعض عندما سمعوا بولسَ يتحدث عن قيامة الأموات؟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سخر البعض من بولسَ عندما سمعوه يتحدث عن قيامة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17: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صدق أحد ما قاله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نعم، بعض الرجال وامرأة صدقوا بولسَ، و</w:t>
      </w:r>
      <w:r>
        <w:rPr>
          <w:rtl/>
          <w:cs/>
          <w:lang w:val="ar_AE" w:bidi="ar_AE"/>
        </w:rPr>
        <w:t>آخَرُونَ مَعَهُمَا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العمل الذي قام به بولس ليعيل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عمل بولس صانع خيام ليعيل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شهد بولس لليهود في كورِنْثوسَ؟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شهد بولس لليهود أن الرب يسوع هو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عندما رفضه اليهود؟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لليهود إن دمهم على رؤوسهم، ثم ذهب إلى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التشجيع الذي تلقاه بولس من الرب في كورِنْثوسَ؟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لبولسَ أن يستمر في الحديث عنه؛ لأنه لن يؤذيه أحد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التهمة التي اشتكى بها اليهود على بولسَ إلى الوالي؟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 اليهود بولسَ بتعليم الناس عبادة مخالفة للشريعة.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تجاوب الوالي مع اتهامات اليهود ضد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الوالي إنه لا يرغب في أن يكون قاضيًا في الأمور المتعلقة الناموس اليهودي.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السَيِّدة وزوجها الذين سافرا مع بولسَ إلى أَفَسسَ؟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أَكِيلَا و بِرِيسْكِلَّا سافرا مع بولسَ إلى أَفَسسَ.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أول مكانين ذهب إليهما بولس بعد مغادرته أَفَسسَ؟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غادر أَفَسسَ، سافر بولسَ ليُسلم على الكنيسة في أورشَلِيمَ ثم ذهب إلى أَنْطَاكِيَةِ.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التعليم الذي فهمه أَبلّوس بدقة، وفي أي تعليم احتاج إلى مزيد من الإرشاد؟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فهم أَبلّوس الأمور المتعلقة بالرب يسوع بدقة، لكنه لم يعرف سوى معمودية يوحَنَّا فقط.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بِرِيسْكِلَّا وأَكِيلَا لأَبلّوس؟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بِرِيسْكِلَّا وأَكِيلَا أصدقاء أَبلّوس وشرحوا له طريق ٱللهِ بأكثر دقة.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18: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أَبلّوس قادرًا على فعله بخطابه البليغ ومعرفته بالأسفار المقدسة؟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أَبلّوس قادرًا على أن يفحم اليهود علنًا، موضحًا أن الرب يَسوع هو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يسمع عنه التلاميذ الذين قابلهم بولس في أفسس عندما آمنوا؟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التلاميذ قد سمعوا عن ٱلرّوحِ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معمودية يوحَنَّا كانت معمودية 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معمودية يوحَنَّا كانت معمودية التوبة.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من أشار يوحَنَّا قائلًا للناس أن يؤمنوا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يوحَنَّا للناس أن يؤمنوا بالذي سيأتي بعده، أي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اسم عمد بولس التلاميذ الذين من أفسس؟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بولس بتعميدهم باسم الرب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للرجال بعد أن اعتمدوا ووضع بولسَ يديه عليهم؟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جاءت الروح عليهم، وتحدثوا بلغات أخرى، وتنبأوا.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عندما بدأ بعض اليهود في أَفَسسَ يتحدثون بشكل سيء عن طريق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انسحب بولس مع المؤمنين وبدأ يتحدث في قاعة المحاضرات الخاصة بـ</w:t>
      </w:r>
      <w:r>
        <w:rPr>
          <w:rtl/>
          <w:cs/>
          <w:lang w:val="ar_AE" w:bidi="ar_AE"/>
        </w:rPr>
        <w:t>تِيرَانُّسُ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المعجزات الخاصة التي فعلها ٱللهِ بيد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كانت المناديل والمآزر تؤخذ من عن بولسَ، كانت تشفي المرضى وتطرد الأرواح الشريرة.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حاول سبعة من طاردي الأرواح اليهود طرد روح شرير باسم الرب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ضرب الروح الشرير طاردي الأرواح وهربوا عراة ومجروحين.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الكثيرون ممن مارسوا الفنون السحرية في أَفَسسَ؟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الكثيرون ممن مارسوا الفنون السحرية في أَفَسسَ أحرقوا كتبهم أمام الجميع.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قال بولسَ إنه سيذهب بعد أن ذهب إلى أورشَلِيمَ؟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إنه سيذهب إلى روما بعد أن يذهب إلى أورشَلِيمَ.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المخاوف التي أعرب عنها دِيمِتْرِيُوسُ الصائغ للعمال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دِيمِتْرِيُوسُ قلقًا؛ لأن بولس يُعلِّم الناس أن الأشياء المصنوعة بالأيدي ليست آلهة، وأن معبد إلاهتهم ديانا يُعتبر بلا قيمة.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28–29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الناس على مخاوف دِيمِتْرِيوس؟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الناس غاضبين وصرخوا قائلين إن ديانا كانت عظيمة، مما ملأ المدينة كلها بالارتباك.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30–31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يخاطب بولسُ الحشد، رغم أنه أراد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يسمح له التلاميذ وبعض المسؤولين المحليين بالتحدث إلى الحشد؛ لأن الحشد كان في حالة هياج شديد.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كاتب المدينة للناس أن يفعلوا بدلاً من الشغب؟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كاتب المدينة الناس بتقديم اتهاماتهم إلى المحاكم.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19: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الخطر الذي قال كاتب المدينة أن الناس يقعون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كاتب المدينة إن الناس كانوا في خطر اتهامهم بالفوضى، وأنه لا يوجد تفسيرًا لهذا.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تسبب في تغيير بولس لخططه والعودة عبر مَكِدونِيّة بدلاً من الإبحار إلى سورية؟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غيّر بولسَ خططه؛ لأن اليهود دبروا مؤامرة ضده عندما كان على وشك الإبحار إلى سورية.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يوم من أيام الأسبوع اجتمع بولسُ والمؤمنون لكسر الخبز؟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اليوم الأول من الأسبوع اجتمع بولسَ والمؤمنون لكسر الخبز.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للشاب الذي سقط من النافذة بينما كان بولسَ يعظ؟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سقط الشاب من الطابق الثالث ووجد ميتًا، لكن بولسَ تمدد عليه فعاد إلى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بولسُ يُسرع نحو أورشَلِيمَ؟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بولسَ يُسرع نحو أورشَلِيمَ ليكون هناك في يوم الخمسين.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18–21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عما شهد بولس لكل من اليهود واليونانيين منذ أن وطأت قدمه في أَسِيَّا؟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إنه شهد لكل من اليهود واليونانيين عن التوبة والرجوع إلى ٱللهِ، والإيمان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عما كان الروح القدس يشهد لبولسَ في كل مدينة أثناء سفره نحو أورشَلِيمَ؟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الروح القدس يشهد لبولسَ أن السلاسل والألم تنتظرانه.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الخدمة التي تلقاها بولس من الر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خدمة بولسَ أن يشهد لإنجيل نعمة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بولس إنه بريء من دم أي شخص؟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إنه بريء من دمهم؛ لأنه أعلن لهم كل مشيئة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أمر بولس شيوخ أفسس أن يفعلوا بعناية بعد رحيله؟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بولس الشيوخ برعاية القطيع بعناية.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بولسَ إنه سيحدث بين شيوخ أفسس بعد رحيله؟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 بعض الشيوخ سيقولون أشياء فاسدة لجذب التلاميذ وراءهم.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٢٠: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عهد بولسَ بشيوخ أفسس؟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عهد بولسَ بشيوخ أفسس إلى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34–35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المثال الذي قدمه بولس للأفسسيين بخصوص العمل؟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عمل بولسَ من أجل تسديد احتياجاته الشخصية واحتياجات من كانوا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20: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شيوخ أفسس حزانى أكثر من أي شيء آخر؟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حزن شيوخ أفسس بشكل خاص لأن بولسَ قال إنهم لن يروا وجهه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التلاميذ في صورَ لبولسَ بالروح القدس؟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التلاميذ لبولسَ بالروح القدس أنه لا ينبغي له أن يطأ أورشَلِيمَ.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نعرف عن أبناء فيلبس الواعظ؟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لفيلبس </w:t>
      </w:r>
      <w:r>
        <w:rPr>
          <w:rtl/>
          <w:cs/>
          <w:lang w:val="ar_AE" w:bidi="ar_AE"/>
        </w:rPr>
        <w:t>أَرْبَعُ بَنَاتٍ عَذَارَى كُنَّ يَتَنَبَّأْنَ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النبي أَغَابُوسُ لبولسَ؟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أَغَابوس بولسَ أن اليهود في أورشَلِيمَ سيربطون بولس ويسلمونه للأمم.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 عندما توسل إليه الجميع ألا يصعد إلى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إنه مستعدًا لأن يُربَط ويموت في أورشَلِيمَ من أجل اسم الرب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من التقى بولس عندما وصل إلى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التقى بولسَ يَعْقوبَ وجميع الشيوخ.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التهمة التي كان اليهود يتهمون بها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اليهود يتهمون بولسَ بتعليم اليهود الذين يعيشون بين الأمم بالتخلي عن ناموس موسَى.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أراد يَعْقوبَ والشيوخ أن يتطَهِّر بولسَ مع الرجال الأربعة الذين نذروا نذرًا؟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أرادوا أن يعرف الجميع أن بولسَ عاش حافظًا للناموس أيضًا بصفته يهوديًا.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يَعْقوبَ عما يجب على الأممين الذين آمنوا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يَعْقوبَ إنه على الأممين الامتناع عن الأشياء المذبوحة للأوثان، وعن الدم، والمخنوق، وعن الزنا.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الاتهامات التي وجهها بعض اليهود من أَسِيَّا ضد بولسَ في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 اليهود بولسَ بالتعليم ضد الناموس وبتدنيس الهيكل بإدخال اليونانيين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30–31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توجيه هذه الاتهامات، ماذا فعل اليهود ببولسَ؟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سحب اليهود بولسَ خارج الهيكل وحاولوا قتله.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قائد الحرس عندما سمع أن أورشَلِيمَ في حالة اضطراب؟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قبض قائد الحرس على بولس وقيده بسلسلتين، سائلًا من هو وماذا فعل.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الحشد يهتف عندما حمل الجنود بولسَ إلى الحصن؟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الحشد يهتف، قائلين: "</w:t>
      </w:r>
      <w:r>
        <w:rPr>
          <w:rtl/>
          <w:cs/>
          <w:lang w:val="ar_AE" w:bidi="ar_AE"/>
        </w:rPr>
        <w:t>خُذْهُ</w:t>
      </w:r>
      <w:r>
        <w:rPr>
          <w:rtl/>
          <w:cs/>
          <w:lang w:val="ar_AE" w:bidi="ar_AE"/>
        </w:rPr>
        <w:t>!"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الطلب الذي قدمه بولسَ إلى قائد الجند؟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بولسَ أن يُسمح له بالتحدث إلى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21: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لغة تحدث بولس إلى أهل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تحدث بولسَ إلى أهل أورشَلِيمَ بالعبرية.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الجمهور عندما سمعوا بولسَ يتحدث بالعبرية؟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سمع الجمهور بولسَ يتحدث بالعبرية، سكتوا.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تلقى بولسَ تعليمه، ومن كان معلمه؟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تلقى بولس تعليمه في أورشليم، وكان </w:t>
      </w:r>
      <w:r>
        <w:rPr>
          <w:rtl/>
          <w:cs/>
          <w:lang w:val="ar_AE" w:bidi="ar_AE"/>
        </w:rPr>
        <w:t>غَمَالَائِيلَ</w:t>
      </w:r>
      <w:r>
        <w:rPr>
          <w:rtl/>
          <w:cs/>
          <w:lang w:val="ar_AE" w:bidi="ar_AE"/>
        </w:rPr>
        <w:t xml:space="preserve"> معلمه.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عامل بولس أولئك الذين تبعوا الطريق؟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اضطهد بولس أولئك الذين تبعوا الطريق حتى الموت، وألقى بهم في السجن.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من السماء لبولسَ عندما اقترب من دِمَشْقَ؟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 من السماء، "</w:t>
      </w:r>
      <w:r>
        <w:rPr>
          <w:rtl/>
          <w:cs/>
          <w:lang w:val="ar_AE" w:bidi="ar_AE"/>
        </w:rPr>
        <w:t>شَاوُلُ، شَاوُلُ! لِمَاذَا تَضْطَهِدُنِي</w:t>
      </w:r>
      <w:r>
        <w:rPr>
          <w:rtl/>
          <w:cs/>
          <w:lang w:val="ar_AE" w:bidi="ar_AE"/>
        </w:rPr>
        <w:t>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كان بولس يضطهده؟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بولسَ يضطهد يَسوع النَاصِرَي.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يعد بولس قادرًا على الرؤية؟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يعد بولسَ قادرًا على الرؤية بسبب بهاء الضوء الذي رآه عندما اقترب من دِمَشْقَ.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استعاد بولسَ بصره؟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رجل تقي يُدْعَى حَنَانِيَّا ووقف بجانب بولسَ وقال، "</w:t>
      </w:r>
      <w:r>
        <w:rPr>
          <w:rtl/>
          <w:cs/>
          <w:lang w:val="ar_AE" w:bidi="ar_AE"/>
        </w:rPr>
        <w:t>أَيُّهَا ٱلْأَخُ شَاوُلُ، أَبْصِرْ!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حَنَانِيَّا لبولسَ أن يقوم ويفعله،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حَنَانِيَّا لبولسَ أن يقوم ويعتمد ليغسل خطاياه.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تحدث الرب يَسوع إلى بولسَ في الهيكل، كيف قال له سيكون رد فعل اليهود على شهادة بولسَ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يَسوع إن اليهود لن يقبلوا شهادة بولسَ عنه.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أرسل الرب يسوع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الرب يَسوع بولسَ إلى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الناس عندما سمعوا بولسَ يتحدث عن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 الناس وخلعوا ملابسهم وألقوا بها، وألقوا الغبار في الهواء.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بولس على قائد المئة قبل أن يُجلد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بولسَ إذا كان من القانوني أن يُجلد وهو مواطن روماني غير مُدان.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أصبح بولسُ مواطنًا رومانيًا؟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وُلد بولسَ الجنسية الرومانية.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22: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قائد المئة عندما علم أن بولسَ مواطنًا رومانيًا؟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قائد المئة بفك قيود بولسَ، وأمر رؤساء الكهنة وكل مجمعهم بالاجتماع، ووضع بولسَ في وسطهم.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أمر رئيس الكهنة الذين كانوا بجانب بولسَ أن يضربوه على فمه؟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رئيس الكهنة غاضبًا؛ لأن بولسَ قال إنه عاش بضمير صالح أمام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سبب قال بولس إنه يُحاكم أمام المجلس؟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إنه يُحاكم بسبب إيمانه بالقيامة.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بدأ جدال في المجلس عندما قدم بولسَ سبب محاكمته؟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 جدال لأن الفريسيين يؤمنون بوجود القيامة، لكن الصدوقيين يقولون بعدم وجود القيامة.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أخذ الأمير بولسَ من المجلس إلى الحصن؟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خاف الأمير أن يتمزق بولس إلى قطع بيد أعضاء المجلس.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أعطاه الرب لبولس في الليلة التالية؟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لبولس ألا يخاف؛ لأنه سيشهد في روما كما شهد في أورشليم.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العهد الذي أبرمه بعض الرجال اليهود بشأن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حوالي 40 رجلًا يهوديًا عقدوا عهدًا بأنهم لن يأكلوا أو يشربوا حتى يقتلوا بولسَ.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الخطة التي قدمها الأربعون رجلًا اليهوديًا لرؤساء الكهنة والشيوخ؟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طلبوا من رؤساء الكهنة والشيوخ أن يُحضَر بولس إلى المجمع حتى يتمكنوا من قتله قبل وصوله.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علم بولس بالخطة التي وضعها الأربعون رجلًا اليهوديًا؟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ابن أخت بولسَ بالخطة وأخبر بولسَ.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الأمير عندما علم بخطة الأربعين رجلًا اليهوديًا؟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الأمير حارسًا كبيرًا بأخذ بولس بأمان إلى فيلكس الوالي في الساعة الثالثة من الليل.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رسالته إلى فِيلِكْسَ الوالي، ماذا قال الأمير عن الاتهامات الموجهة ضد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الأمير إن بولسَ لا يستحق الموت أو السجن، ولكن الاتهامات كانت تتعلق بأسئلة تخص الناموس اليهودي.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قال فِيلِكْسَ الوالي إنه سيسمع قضية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فِيلِكْسَ إنه سيسمع قضية بولسَ عندما يصل مُتَّهِمُو بولسَ.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23: 35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تم احتجاز بولس حتى محاكمته؟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احتجاز بولس في قصر هيرودس حتى محاكمته.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قال تَرْتُلُّسُ أن بولس كان قائدًا لأي طائفة؟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</w:t>
      </w:r>
      <w:r>
        <w:rPr>
          <w:b/>
          <w:rtl/>
          <w:cs/>
          <w:lang w:val="ar_AE" w:bidi="ar_AE"/>
        </w:rPr>
        <w:t>تَرْتُلُّسُ</w:t>
      </w:r>
      <w:r>
        <w:rPr>
          <w:rtl/>
          <w:cs/>
          <w:lang w:val="ar_AE" w:bidi="ar_AE"/>
        </w:rPr>
        <w:t xml:space="preserve"> أن بولسَ كان قائدًا لطائفة الناصريين.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الاتهامات التي وجهها الخطيب تَرْتُلُّسُ ضد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 تَرْتُلُّسُ بولسَ بإثارة اليهود للتمرد وبتدنيس الهيكل.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بولسَ إنه فعل في الهيكل والمجامع اليهودية والمدينة؟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إنه لم يجادل مع أحد ولم يثر حشدًا.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قال بولس إنه مخلصًا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بولسَ إنه مخلصًا لكل ما هو في الشريعة وكتابات الأنبياء وأنه خدم ٱللهِ وفقًا للطريق الذي يسمونه الطائفة.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الرجاء الذي اشترك فيه بولسَ مع اليهود الذين يتهمونه؟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اشتركوا جميعهم في نفس الثقة في ٱللهِ بشأن القيامة الآتية للأموات الأبرار والأشرار.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بولس إنه جاء إلى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إنه جاء ليقدم المساعدة لأمته وهدايا من المال.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بولسَ إنه كان يفعل في الهيكل عندما وجده بعض اليهود من أَسِيَّا؟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إنه كان في مراسم تطهير عندما وجدوه.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فِيلِكْسَ الوالي يعرفه جيدًا؟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فِيلِكْسَ الوالي على دراية جيدة بالطريق.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22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قال فِيلِكْسَ إنه سيقرر في قضية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فِيلِكْسَ إنه سيقرر قضية بولسَ عندما يأتي </w:t>
      </w:r>
      <w:r>
        <w:rPr>
          <w:rtl/>
          <w:cs/>
          <w:lang w:val="ar_AE" w:bidi="ar_AE"/>
        </w:rPr>
        <w:t>لِيسِيَاسُ</w:t>
      </w:r>
      <w:r>
        <w:rPr>
          <w:rtl/>
          <w:cs/>
          <w:lang w:val="ar_AE" w:bidi="ar_AE"/>
        </w:rPr>
        <w:t xml:space="preserve"> الأمير من أورشَلِيمَ.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24–25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أخبر بولس فِيلِكْس الوالي بعد بضعة أيام؟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بولس فِيلِكْسَ عن الإيمان بٱلْمَسِيحِ يَسوع، والبر، وضبط النفس، والدينونة الآتية.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فِيلِكْسَ بعدما سمع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خاف فِيلِكْسَ، وطلب من بولسَ أن يرحل في الوقت الحالي.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24: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وبعد عامين، لماذا ترك فِيلِكْسَ الوالي بولس تحت الحراسة عندما جاء الحاكم الجديد؟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ترك فِيلِكْسَ بولسَ مسجونًا؛ لأنه أراد كسب رضا اليهود.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الطلب الذي طلبه رئيس الكهنة واليهود البارزون من فَسْتوسَ؟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طلبوا من فَسْتوسَ أن يستدعي بولسَ إلى أورشَلِيمَ حتى يتمكنوا من قتل بولسَ على الطريق.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25: 4–5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فَسْتوسَ لرئيس الكهنة واليهود البارزين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أخبرهم فَسْتوسَ أن يذهبوا إلى قَيْصَرِيَّةَ، حيث كان فَسْتوسَ ذاهبًا، وأن يتهموا بولسَ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أثناء النظر في قضية بولسَ في قَيْصَرِيَّةَ، ما السؤال الذي طرحه فَسْتوسَ على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فَسْتوسَ بولسَ إذا كان يريد الذهاب إلى أورشَلِيمَ ليُحاكم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25: 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سأل فَسْتوسَ بولسَ هذا السؤال؟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فَسْتوسَ بولس هذا السؤال؛ لأنه أراد كسب رضا اليهود.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٢٥: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رد بولس على سؤال فستوس؟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إنه وقف أمام كرسي قضاء قَيْصَرَ حيث يجب أن يُحاكم.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قرر فَسْتوسَ أن يفعل بقضية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فَسْتوسَ أنه بما أن بولسَ طلب الذهاب إلى قَيْصَرَ، فإنه سيذهب إلى قَيْصَرَ.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فَسْتوسَ عن العرف القانوني لدى الرومان بخصوص الأشخاص المتهمين بجرائم؟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فَسْتوسَ إن الرومان أعطوا الشخص المتهم فرصة لمواجهة مُتَّهِميه ولتقديم دفاع عن التهم.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25: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التهم التي قال فَسْتوسَ إن اليهود وجهوها ضد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فَسْتوسَ إن التهم تتعلق ببعض الخلافات حول دينهم وعن يَسوع الذي كان ميتًا، ولكن بولسَ ادعى أنه حي.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25: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أحضر فَسْتوسَ بولسَ ليتحدث أمام الملك </w:t>
      </w:r>
      <w:r>
        <w:rPr>
          <w:b/>
          <w:rtl/>
          <w:cs/>
          <w:lang w:val="ar_AE" w:bidi="ar_AE"/>
        </w:rPr>
        <w:t>أَغْرِيبَاسُ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فَسْتوسَ أراد من الملك </w:t>
      </w:r>
      <w:r>
        <w:rPr>
          <w:rtl/>
          <w:cs/>
          <w:lang w:val="ar_AE" w:bidi="ar_AE"/>
        </w:rPr>
        <w:t>أَغْرِيبَاسُ</w:t>
      </w:r>
      <w:r>
        <w:rPr>
          <w:rtl/>
          <w:cs/>
          <w:lang w:val="ar_AE" w:bidi="ar_AE"/>
        </w:rPr>
        <w:t xml:space="preserve"> أن يساعده في كتابة شيء منطقي بشأن قضية بولسَ إلى الإمبراطور.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25: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فَسْتوسَ أنه سيكون غير منطقي بالنسبة له أن يفعله وهو يرسل بولسَ إلى الإمبراطور؟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فَسْتوسَ إنه سيكون من غير المنطقي أن يرسل بولسَ إلى الإمبراطور دون توضيح التهم الموجهة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كان بولس سعيدًا بقدرته على الدفاع عن نفسه أمام الملك </w:t>
      </w:r>
      <w:r>
        <w:rPr>
          <w:b/>
          <w:rtl/>
          <w:cs/>
          <w:lang w:val="ar_AE" w:bidi="ar_AE"/>
        </w:rPr>
        <w:t>أَغْرِيبَاسُ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بولس سعيدًا بقدرته على تقديم دفاعه أمام الملك </w:t>
      </w:r>
      <w:r>
        <w:rPr>
          <w:rtl/>
          <w:cs/>
          <w:lang w:val="ar_AE" w:bidi="ar_AE"/>
        </w:rPr>
        <w:t>أَغْرِيبَاسُ؛</w:t>
      </w:r>
      <w:r>
        <w:rPr>
          <w:rtl/>
          <w:cs/>
          <w:lang w:val="ar_AE" w:bidi="ar_AE"/>
        </w:rPr>
        <w:t xml:space="preserve"> لأن </w:t>
      </w:r>
      <w:r>
        <w:rPr>
          <w:rtl/>
          <w:cs/>
          <w:lang w:val="ar_AE" w:bidi="ar_AE"/>
        </w:rPr>
        <w:t>أَغْرِيبَاسُ</w:t>
      </w:r>
      <w:r>
        <w:rPr>
          <w:rtl/>
          <w:cs/>
          <w:lang w:val="ar_AE" w:bidi="ar_AE"/>
        </w:rPr>
        <w:t xml:space="preserve"> كان خبيرًا في جميع العادات والأسئلة اليهودية.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٢٦: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عاش بولسَ منذ شبابه في أورشَلِيمَ؟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بولس كفريسي، وهي طائفة صارمة جدًا من اليهودية.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6–8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وعد الله الذي يقول بولس إنه هو واليهود يأملون في الوصول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إنّه واليهود يأملون في الوصول إلى وعد القيامة.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9–11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قبل تحوله للإيمان، ماذا كان بولس يفعل ضد اسم يسوع الناصري؟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بولسَ يسجن العديد من القديسين، ويوافق على قتلهم، ويطاردهم إلى مدن أجنبية.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بولس في طريقه إلى دِمَشْقَ؟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بولسَ نورًا من السماء كان أكثر لمعانًا من الشمس.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سمع بولس في طريقه إلى دِمَشْقَ؟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بولسَ صوتًا يقول، "</w:t>
      </w:r>
      <w:r>
        <w:rPr>
          <w:rtl/>
          <w:cs/>
          <w:lang w:val="ar_AE" w:bidi="ar_AE"/>
        </w:rPr>
        <w:t>شَاوُلُ، شَاوُلُ! لِمَاذَا تَضْطَهِدُنِي</w:t>
      </w:r>
      <w:r>
        <w:rPr>
          <w:rtl/>
          <w:cs/>
          <w:lang w:val="ar_AE" w:bidi="ar_AE"/>
        </w:rPr>
        <w:t>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٢٦: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كان يتحدث إلى بولسَ في الطريق إلى دِمَشْقَ؟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الرب يَسوع يتحدث إلى بولسَ في الطريق إلى دِمَشْقَ.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عيّن الرب يَسوع لبولسَ أن يكون؟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عَيَّنَ الرب يَسوع لبولسَ أن يكون خادمًا وشاهدًا للأمم.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يَسوع إنه يريد أن يعطيه للأمم؟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يَسوع إنه يريد أن ينال الأمم مغفرة الخطايا والميراث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الشيئان اللذان يقول بولس إنه وعظ بهما في كل مكان ذهب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بولسَ إنه وعظ بأن الناس يجب أن يتوبوا ويعودوا إلى ٱللهِ، ويعملوا أعمالًا تليق بالتوبة.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22–23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الأنبياء وموسى إنه سيحدث؟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الأنبياء وموسى إن ٱلْمَسِيحِ يجب أن يتألم، ويُقام من بين الأموات، ويعلن النور للشعب اليهودي وللأمم.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24–25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رأي فَسْتوسَ في بولسَ بعد أن سمع دفاع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 فَسْتوسَ أن بولسَ مجنونًا.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28–29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كانت رغبة بولسَ للملك أَغْرِيبَاس؟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رغب بولس أن يصبح الملك أَغْرِيبَاس مسيحيًا.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26: 31–32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الاستنتاج الذي توصل إليه أَغْرِيبَاس، فَسْتوس، وبَرْنِيكِي بشأن الاتهامات الموجهة ضد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اتفقوا على أن بولسَ لم يفعل شيئًا يستحق الموت أو القيود، وأنه كان يمكن أن يُطلق سراحه لو لم يرفع دعواه إلى قَيْصَرَ.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عامل قائد المئة يولِيوس بولسَ في بداية الرحلة إلى روما؟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عامل يولِيوس بولسَ بلطف وسمح له بالذهاب إلى أصدقائه وتلقي رعايتهم.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الجزيرة التي أبحرت سفينة بولس حولها بصعوبة؟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أبحرت السفينة حول جزيرة كريت بصعوبة.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يتبع قائد المئة يولِيوس تحذير بولسَ بشأن مخاطر مواصلة الإبحار؟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يتبع يولِيوس تحذير بولسَ لأنه أولى اهتمامًا أكبر لمالك السفينة.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بداية هادئة للرحلة، أي ريح بدأت تضرب السفينة؟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بداية هادئة، بدأت ريح تُسمى الريح الشمالية الشرقية تضرب السفينة.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أيام عديدة، ما الأمل الذي تخلى عنه طاقم السفينة؟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أيام عديدة، تخلى الطاقم عن أي أمل في النجاة.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٢٧: ٢٣–٢٤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الرسالة التي أعطاها مَلَاك الله لبولسَ بخصوص الناس في الرحلة؟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الملاك بولسَ أنه هو وجميع البحارة سينجون.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ظن البحارة أنه يحدث للسفينة في منتصف الليل في الليلة الرابعة عشرة؟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البحارة أن السفينة تقترب من أرض 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البحارة يحاولون القيام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البحارة يبحثون عن طريقة لترك السفينة.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٢٧: ٣١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بولسُ لقائد المئة والجنود عن البحارة؟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بولسُ لقائد المئة والجنود إنه إذا لم يبقَ البحارة على السفينة، فلن يتمكن قائد المئة والجنود من النجاة.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حث بولسَ الجميع على فعله عندما كان النهار يطلع؟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حث بولسَ الجميع على تناول بعض الطعام.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39–41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قرر الطاقم إيصال السفينة إلى الشاطئ، وماذا 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قررت الطاقم إيصال السفينة إلى الشاطئ بالإبحار مباشرة نحو الشاطئ، لكن مقدمة السفينة علقت في الأرض وبدأ الجزء الخلفي في التحطم.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الجنود سيفعلون مع الأسرى في ذلك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الجنود سيقتلون الأسرى حتى لا يتمكن أي منهم من الهروب.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أوقف قائد المئة خطة الجنود؟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أوقف قائد المئة خطة الجنود؛ لأنه أراد إنقاذ بولسَ.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27: 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وصل جميع الأشخاص الذين على السفينة بأمان إلى اليابسة؟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يستطيعون السباحة قفزوا من السفينة أولًا، وتبعهم الباقون على ألواح أو أشياء أخرى من السفينة.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عامل السكان الأصليون في جزيرة مَلِيطَةَ بولسَ وطاقم السفينة؟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عاملهم الناس بلطف غير عادي.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ظن الناس عندما رأوا الأفعى معلقة في يد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الناس أن بولسَ كان قاتلًا، وأن العدالة لم تسمح له بالعيش.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رأي الناس عندما رأوا أن بولس لم يُقتل بسم الأفعى؟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الناس أن بولسَ إلهًا.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حدث بعد أن شفى بولسُ والد </w:t>
      </w:r>
      <w:r>
        <w:rPr>
          <w:b/>
          <w:rtl/>
          <w:cs/>
          <w:lang w:val="ar_AE" w:bidi="ar_AE"/>
        </w:rPr>
        <w:t>بُوبْلِيُوسَ</w:t>
      </w:r>
      <w:r>
        <w:rPr>
          <w:b/>
          <w:rtl/>
          <w:cs/>
          <w:lang w:val="ar_AE" w:bidi="ar_AE"/>
        </w:rPr>
        <w:t>، رئيس الجزيرة؟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بقية الناس الذين كانوا مرضى على الجزيرة جاؤوا أيضًا وشفاهم.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بقي بولسَ والطاقم في جزيرة مَلِيطَةَ؟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بقي بولسَ والطاقم على جزيرة مَلِيطَةَ لمدة ثلاثة أشهر.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عندما رأى الإخوة من روما الذين جاءوا للقائه؟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رأى الإخوة، شكر بولس الله وتشجع.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كانت ترتيبات سكن بولس في روما كسجين؟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سُمح لبولس أن يعيش بمفرده مع جندي كان يحرسه.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بولس لقادة اليهود في روما عن سبب تقييده؟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بولس قادة اليهود في روما أنه مقيد بسبب رجاء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٢٨: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يعرفه قادة اليهود في روما عن طائفة المسيحيين؟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قادة اليهود في روما يعلمون أن تلك الطائفة تُنتقد في كل مكان.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جاء قادة اليهود مرة أخرى إلى بولس في مكان إقامته، ما الذي كان بولس يحاول فعله من الصباح حتى المساء؟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حاول بولس إقناعهم بخصوص الرب يسوع، من خلال شريعة موسى والأنبياء.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قادة اليهود على عرض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اقتنع بعض القادة اليهود، بينما لم يصدقه الآخرون.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آخر اقتباس اقتبسه بولس من الأسفار المقدسة يقول عن قادة اليهود الذين لم يؤمنوا؟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الاقتباس الأخير الذي اقتبسه بولس من الأسفار المقدسة قال إن الذين لم يؤمنوا لن يفهموا ولن يدركوا ما سمعوه ورأوه.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قال بولس إن رسالة الله للخلاص قد أُرسلت، وما سيكون رد الفعل؟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 رسالة الله للخلاص قد أُرسلت إلى الأمم، وأنهم سيستمعون.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بولس أثناء سجنه في روما؟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بشر بولس بملكوت الله وعلّم عن الرب يسوع المسيح بكل جرأة وبدون عائق.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أعمال الرسل 28: 31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منع بولس من الوعظ والتعليم أثناء سجنه في روما لمدة عامين؟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عبارة "</w:t>
      </w:r>
      <w:r>
        <w:rPr>
          <w:rtl/>
          <w:cs/>
          <w:lang w:val="ar_AE" w:bidi="ar_AE"/>
        </w:rPr>
        <w:t>بِلَا مَانِعٍ</w:t>
      </w:r>
      <w:r>
        <w:rPr>
          <w:rtl/>
          <w:cs/>
          <w:lang w:val="ar_AE" w:bidi="ar_AE"/>
        </w:rPr>
        <w:t>" تعني أن لا أحد منعه.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