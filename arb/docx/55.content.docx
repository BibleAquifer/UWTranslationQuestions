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unfoldingWord® Translation Questions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license.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 by Mission Mutual</w:t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2TI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١:١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أصبح بولس رسولًا للمسيح؟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أصبح بولس رسولًا للمسيح بمشيئة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١: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بولس عن علاقته بتيموثاوس؟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يصف بولس تِيموثَاوس بأنه "ابنه المحبوب".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١: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يتذكر بولس تِيموثَاوس في صلواته، ماذا يتوق بولسَ أن يفعل؟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يتوق بولس إلى رؤية تِيموثَاوس.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١: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عائلة تيموثاوس، من كان لديه إيمان حقيقي قبل تيموثاوس؟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لدى جَدَّة وأم تيموثاوس إيمان حقيقي.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١: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نوع الروح الذي أعطاه ٱلله لتِيموثَاوس؟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أعطى ٱلله تِيموثَاوس روح القوة والمحبة والنُصح.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١: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يخبر بولس تيموثاوس بألا يفعل؟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يخبر بولسَ تِيموثَاوس بألا يخجل من الشهادة عن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١: ٨ (#٢)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بولس لتيموثاوس أن يفعل؟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يخبر بولس تِيموثَاوس أن يحتمل المشقَّات مع بولس من أجل الإنجيل.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١: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أُعطيت لنا خِطَّة الله ونعمة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أعطيت لنا خِطَّة ونعمة الله قبل الأزمنة الأبدية.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١: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كشف ٱلله عن خطته للخلاص؟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كُشِفَ عن خِطَّة الله للخلاص بظهور مخلصنا المسيح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١: ١٠ (#٢)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ظهر يَسوع، ماذا فعل بخصوص الموت، الحياة والخلود؟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وضع يسوع حدًا للموت، وأظهر الحياة والخلود مِن خلال الإنجيل.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١: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يثق بولس أن ٱلله قادر على فعله له مما يجعل بولس لا يخجل من الإنجيل؟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بولس مقتنع بأن ٱلله قادر على حفظ الوديعة التي ائتمن ٱلله عليها حتى ذلك اليوم.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١: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يجب على تيموثاوس فعله بالوديعة الصالحة التي عهَد بها الله إليه؟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تيموثاوس أن يحفظ بالروح القدس الوديعة الصالحة التي عهد بها الله إليه.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١: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جميع رفاق بولس الذين من آسيا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ابتعد كل الذين من أَسِيَّا عن بولسَ.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١: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يطلب بولس من الرب أن يمنح الرحمة لبيت أنِيسِيفورسَ؟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يطلب بولس من الرب أن يمنح الرحمة لبيت أنِيسِيفورسَ لأن أنِيسِيفورسَ أنعش بولس ولم يخجل من سلسلته.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١: 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أنِيسِيفورس لبولس عندما كان بولس في رومَا؟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بحَثَ أنِيسِيفورس بجد عن بولس في رومَا ووجده.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١: 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يطلب بولس من الرب أن يمنح أنِيسِيفورسَ؟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يطلب بولس من الرب أن يمنح الرحمة لأنِيسِيفورس.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٢: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يمكن أن يُقوي تيموثاوس؟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النعمة التي في ٱلْمَسِيحِ يَسوع يمكن أن تقوي تِيموثَاوس.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٢:٢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لمَن يجب على تيموثاوس أن يودع الرسالة التي علَّمه إياها 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يودع تيموثاوس الرسالة لدى أشخاص أمناء سيكونون قادرين على تعليم الآخرين أيضًا.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٢: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كمثال توضيحي لتيموثاوس، فيمَ لا يتورَّط الجندي الصالح كما يقول 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الجندي الصالِح لا يتورط في شؤون الحياة.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٢: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يكتب إلى تِيموثَاوس، في أي حالة يحتمل بولس المشقَّات بسبب تبشيره بكلمة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يحتمل بولس المشقَّات كونه مقيدًا مثل المُجرم.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٢: ٩ (#٢)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 ماذا يقول بولس أنها لا تُقيَّد؟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كلمة ٱللهِ لا تُقيَّد.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٢: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يتحمل بولس كل هذه الأشياء؟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يتحمل بولس كل شيء من أجل المختارين من قبل ٱللهِ، لكي يحصلوا على الخلاص الذي في ٱلْمَسِيحِ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٢: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وعد ٱلْمَسِيحِ لأولئك الذين يصبرون؟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الذين يصبرون سوف يملكون مع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٢: ١٢ (#٢)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تحذير ٱلْمَسِيحِ لأولئك الذين ينكرونه؟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ينكرون ٱلْمَسِيحِ، سوف يُنكرهم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٢: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يجب أن يُحذر تيموثاوس الناس من أي نوع من الجدال؟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تيموثاوس أن يُحذِّر الناس من الجدال بالكلمات، الأمر الغير مفيد على الإطلاق.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٢: 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العقيدة الباطلة التي ذكرها الرجلان الزائغان عن الحق؟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كانا يقولان إن القيامة قد حدثت فعلًا.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٢: 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يجب على المؤمنين أن يهيئوا أنفسهم لكل عمل صالح؟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المؤمنين أن يطهروا أنفسهم من الأعمال المُخزية ليكونوا مستعدين لكل عمل صالح.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٢: ٢٢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مما يجب أنْ يهرب تيموثاوس؟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تيموثاوس أن يهرب من الشهوات الشبابية.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٢: ٢٤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يجب أنْ يكون خادم الرب، كما يقول 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يكون خادم الرب صبورًا، لطيفًا مع الجميع وقادرًا على التعليم.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٢: ٢٥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يجب أن يُعامل خادم الرب من يعارضه؟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خادم الرب أن يُعلّم بوداعة أولئك الذين يعارضونه.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٢: ٢٦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الشيطان بغير المؤمنين؟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أوقع الشيطان غير المؤمنين في فخِّه وأسرَهم كي يُتمِّموا إرادته.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٣: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بولس أنه سيحدث في الأيام الأخيرة؟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 إن أوقاتًا صعبة ستأتي في الأيام الأخيرة.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٣: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الأيام الأخيرة، ماذا سيحب الناس بدلًا من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الأيام الأخيرة، سيحب الناس أنفسهم ويحبون المال بدلًا من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٣: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الأيام الأخيرة، ما الشيء الآخر الذي سيحبه الناس بدلًا من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الأيام الأخيرة، سيحب الناس المتعة بدلًا من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٣: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بولس لتيموثاوس أن يفعل مع أولئك الذين لديهم صورة التقوى فقط؟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يخبر بولس تِيموثَاوس أن يبتعد عن الذين لديهم صورة فقط من التقوى.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٣: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يفعل بعض هؤلاء الرجال غير المتديِّنين؟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بعض هؤلاء الرجال الفاسدين يدخلون المنازل ويأسرون النساء الجاهلات اللواتي ينقَدْن وراء شهوات متنوعة.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٣: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يشبه هؤلاء الرجال الفاسقين يَنِّيس ويَمْبِرِيس في العهد القديم؟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هؤلاء الرجال الفاسدين يعارضون الحقيقة تمامًا كما فعل يَنِّيس ويَمْبِرِيس مع موسَى.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٣: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بدلًا من المُعلِّمين الكذَبة، مَن الذي تبع تيموثاوس؟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تبع تيموثاوس بولس.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٣: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مما أنقذ الرب 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أنقذ الرب بولس من جميع اضطهاداته وآلامه.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٣: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بولس أنه سيحدث لكل الذين يريدون أن يعيشوا بالتقوى؟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 إن كل الذين يريدون أن يعيشوا بالتقوى سيتعرضون للاضطهاد.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٣: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سيصبح أردأ في الأيام الأخيرة؟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سيصبح الأشرار والمُضلُّون أردأ في الأيام الأخيرة.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٣: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منذ متى في حياة تيموثاوس كان يعرف الكتب المقدسة؟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تيموثاوس يعرف الكتب المقدسة منذ الطفولية.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٣: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جاء كل الكتاب المقدس إلى الوجود؟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كُل الكتاب مُوحَى به من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٣: ١٦ (#٢)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لأي شيء يكون كل الكتاب نافِع؟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 الكتاب نافع للتعليم والتوبيخ، للتقويم والتأديب الذي في البِرّ.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٣: 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الغرض من تدريب الشخص على معرفة الكتب المقدسة؟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يتدرَّّب الشخص على نَهج الكتب المقدسة ليكون ماهرًا، مُجهَّزًا لكل عمل صالح.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٤: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الذين سيدينهم يَسوع ٱلْمَسِيحِ؟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سوف يدين يَسوع ٱلْمَسِيحِ الأحياء والأموات.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٤: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أوصى بولس تيموثاوس أنْ يفعله بجدية؟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أوصى بولس تيموثاوس أن يعظ بالكلمة بجدية.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٤: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حذّر بولس من قدوم أزمنة سيسلك فيها الناس مسلكًا معينًا من جهة العقيدة، ما هو؟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لن يتحمل الناس التعليم السليم، بل سيستمعون إلى التعاليم التي تتفق مع رغباتهم الخاصة.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٤: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العمل والخدمة التي أُسندت إلى تيموثاوس؟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أُسنِدَ إلى تِيموثَاوس عمل وخدمة المُبشر.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٤: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الوقت في حياته الذي قال بولس إنه قد حان الآن؟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بولس إنَّ وقت رحيله قد حان.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٤: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المكافأة التي قال بولس إن جميع الذين يحبون ظهور ٱلْمَسِيحِ سيحصلون عليها؟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بولس إن جميع الذين يحبون ظهور ٱلْمَسِيحِ سيحصلون على إكليل البِرّ.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٤: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ترك رفيق بولس، دِيمَاس، 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ترك دِيمَاس بولسَ لأنَّ ديماس أحبَّ هذا العصر الحالي.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٤: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كان الرفيق الوحيد لبولس الذي بقي معه؟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لوقا فقط لا يزال ماكثًا مع بولس.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٤: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سيجازي الرب الإسكندر، كما قال 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بولسَ أنَّ الرب سَيُجازي ٱلْإِسْكَنْدَرِ وفقًا لأعماله.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تيموثاوس ٤: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الأشخاص الذين حضروا مع بولس في دفاعه الأول؟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دفاع بولس الأول، لم يحضر أحد مع بولس.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