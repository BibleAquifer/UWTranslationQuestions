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unfoldingWord® Translation Questions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license.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rtl/>
          <w:cs/>
          <w:lang w:val="ar_AE" w:bidi="ar_AE"/>
        </w:rPr>
        <w:t>unfoldingWord® Translation Questions</w:t>
      </w:r>
      <w:r>
        <w:rPr>
          <w:rtl/>
          <w:cs/>
          <w:lang w:val="ar_AE" w:bidi="ar_AE"/>
        </w:rPr>
        <w:t xml:space="preserve"> © 2022 unfoldingWord. Released under CC BY-SA 4.0 license by Mission Mutual</w:t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2TH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يشكر بولس الله من جهة أمرَيْن حادثَيْن في كنيسة تَسَالونِيكِي، ما هُما؟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يشكر بولس ٱلله على إيمانهم المُتزايد وعلى محبتهم تجاه بعضهم بعضًا.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الظروف التي يتحمَّلها المؤمنون في تَسَالونِيكِي؟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يتحمَّل المؤمنون الاضطهادات والضيقات.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النتيجة الإيجابية للظروف التي يتحمَّلها المؤمنون؟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سوف يؤهَّل المؤمنين لملكوت ٱللهِ.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٦–٨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ٱلله بمَن يُضايقون المؤمنين؟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سيجازي الله الذين يضايقون المؤمنين، بمعاقبتهم بنار مُلتهبة.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سيرتاح المؤمنون من المُعاناة؟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سيشعر المؤمنون بالراحة عند استعلان يَسوع ٱلْمَسِيحِ من السماء.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مُدَّة العقاب لأولئك الذين لا يعرفون ٱلله؟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سيكون العقاب لأولئك الذين لا يعرفون الله عقابًا أبديًا.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٩ (#٢)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ماذا سيُفصل الذين لا يعرفون الله كجزءٍ من عقوبتهم؟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أولئك الذين لا يعرفون ٱللهِ يُفصلون عن محضر الرب كجزء من عقوبتهم.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المؤمنون عندما يرون ٱلْمَسِيح آتيًا في يومه؟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سيتعجَّب المؤمنون من ٱلْمَسِيحِ عندما يأتي في يوم مجيئه.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١: ١١–١٢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نتيجة أعمال الإيمان الصالحة التي يقوم بها المؤمنون بقوة الله؟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نتيجة أعمالهم الصالحة تمجيد اسم الرب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عن أي حدَث يقول بولس إنه سيكتب الآن؟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يقول بولس إنه سيكتب الآن بخصوص مجيء الرب يَسوع ٱلْمَسِيحِ.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يطلب منهم بولس ألا يصدقوا؟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يخبرهم بولس ألا يُصدقوا أنَّ يوم الرب قد جاء فعلًا.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٣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يجب أن يحدث قبل يوم الرب، كما يقول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أن يحدث الارتداد ويُكشف إنسان الإثم قبل يوم الرب.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يفعل المُقاوِم المُرتفِع؟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يُعارض المقاوم ويرفع نفسه ضد ٱللهِ، جالسًا في هيكل ٱللهِ ويظهِر نفسه أنه إله.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٦–٧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متى سيُستعلَن المُقاوِم الأثيم؟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سيُستعلَن المُقاوِم الأثيم عندما يحين الوقت، عندما يُزال من الطريق الشخص الذي يقيده.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سيفعل يسوع برجُل الإثم عندما يظهر الرب بمجيئه؟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عندما يظهر يَسوع، سيقتل رجُل الإثم.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٩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مَن يعمل مع رجُل الأثم ليمنحه القوة والآيات والعجائب الكاذبة؟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يعمل ٱلشَّيْطَان مع رجُل الإثم ليمنحه القوة والآيات والعجائب الكاذبة.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يُخدَع البعض برجُل الإثم ويهلكون؟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يُخدَع البعض لأنهم لم يقبلوا محبة الحق، لكي يخلصوا.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فيمَا يجد الذين يُخدعون ويهلكون مُتعتهم؟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الذين يُخدَعون ويهلكون يجدون متعة في الظُلم.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١٣–١٤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اختاره ٱلله لأهل تسالونيكي لكي يحصلوا عليه مِن خلال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اختار الله لأهل تسالونيكي أنْ يحصلوا على مجد الرب يسوع المسيح مِن خلال الإنجيل.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١٥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يدعو بولس أهل تسالونيكي ليفعلوا الآن بعد أن قبلوا الإنجيل؟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يدعو بولس أهل تسالونيكي إلى الثبات والتمسُّك بالتقاليد التي تعلَّموها.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٢: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يرغب بولس أن يثبت في قلوب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أنْ يثبت أهل تسالونيكي في كل كلام وعمل صالح.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الطِلبة التي يطلب بولس من أهل تسالونيكي أن يصلُّوها بخصوص كلمة الرب؟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يريد بولس من أهل تسالونيكي أن يصلُّوا لكي تنتشر كلمة الرب بسرعة وتتمجد.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ممَّن يرغب بولس في أن يُنقذ؟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يتمنى بولس أن يُنقَذ من الأشخاص الأشرار والسيئين الذين ليس لهم إيمان.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الذي يخبر بولس أهل تسالونيكي أنْ يستمروا في فعله؟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يخبر بولس أهل تسالونيكي بأنْ يستمروا في فعل الأشياء التي أوصاهم بها.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يجب أن يتصرف المؤمنون تجاه كل أخ يسلك بلا ترتيب ولا يتبع التقاليد التي تسلَّموها من بولس؟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على المؤمنين أنْ يتجنبوا كل أخ يسلك بلا ترتيب ولا يتبع التقاليد التي تسلَّموها من بولس.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٧–٨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المثال الذي قدَّمه بولس لأهل تسالونيكي بخصوص عمله ودعمه؟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عمل بولس ليلًا ونهارًا، يدفع ثمن طعامه، دون أن يكون عبئًا على أحد.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١٠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أوصى بولس بشأن أي شخص لا يريد أنْ يعمل؟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أوصى بولس بأنَّ مَن لا يريد العمل يَجِبُ ألاّ يأكل.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١٢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بدلًا من الكسل، ماذا يوصي بولس هؤلاء الناس أن يفعلوا؟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يوصي بولس الكسالَى أن يعملوا بهدوء ويأكلوا طعامهم الخاص.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١٤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يجب أن يفعل الإخوة مع أي شخص لا يطيع إرشادات بولس في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يجب ألا يكون للإخوة أي ارتباط مع أي شخص لا يطيع إرشادات بولس في هذه الرسالة.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١٦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ماذا يرغب بولس أن يُعطي الرب أهل تسالونيكي؟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يرغب بولس أن يُعطي الرب أهل تسالونيكي السلام في جميع الأوقات وبكل الطُرُق.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٢ تسالونيكي ٣: ١٧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كيف يُظهِر بولس أنه كاتِب هذه الرسالة؟</w:t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كتب بولس التحية بيده علامةً على أنه المؤلف.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