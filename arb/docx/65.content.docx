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JUD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كان يَهوذَا خادمًا؟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يَهوذَا خادمًا لِيَسوع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شقيق يَهوذَا؟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يَعْقوبَ شقيق يَهوذَا.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1:1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مَن كتب يَهوذَا؟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إلى المدعوين، المحبوبين في ٱللهِ ٱلْآبِ والمحفوظين ليَسوع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يَهوذَا أن يُكثِر لأولئك الذين كتب إليهم؟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يَهوذَا أنْ تكثر الرحمة والسلام والمحبة.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 يَهوذَا الكتابة عنه أولًا؟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يَهوذَا الكتابة عن خلاصهم المشترك أولًا.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كتب يَهوذَا فعلًا؟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يَهوذَا عن الحاجة إلى الاجتهاد من أجل الإيمان المُسلَّم للقديسين.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جاء بعض الرجال المُدانين وغير الأتقياء؟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بعض الرجال المُدانين وغير الأتقياء خُلْسَة.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الرجال المُدانون وغير الأتقياء؟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حولوا نعمة ٱللهِ إلى الفجور الجنسي وأنكروا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خلَّص الرب الشعب 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خلَّصهم الرب من أرض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فعلَ الرب لأولئك الذين لم يؤمنوا؟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أهلكَ أولئك الذين لم يؤمنوا.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بالملائكة الذين تركوا رياستهم؟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وضعهم الرب في قيود وظلام إلى دينونة اليوم العظيم.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سَدومَ، عَمورَةَ، والمدن المحيطة بهما؟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مارسوا الزنى وتبعوا رغبات غير طبيعية.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مثل سَدومَ، عَمورَةَ، والمدن المحيطة بهما، ماذا يفعل الرجال المُدانون وغير الأتقياء؟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يدنسون أجسادهم في أحلامهم، يرفضون السلطة ويتكلَّمون بكلام 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ميخائيل للشيطان؟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مِيخَائِيلَ: "لينتهرك الرب!"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يرعى الرجال المُدانون والفاسقون بلا خجل؟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يرعون أنفسهم بلا خجل.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في أي مكان كان أَخْنوخَ في سلالة آدَم؟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أَخْنوخَ السابع في السلالة من آدَم.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مَن سينفذ الرب الحُكم؟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ينفذ الرب الحُكم على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الرجال الفاسقون الذين سيُدانون؟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المتذمِّرون، الشاكون، الذين يتبعون رغباتهم الشريرة، الذين يرفعون أصوات الافتخار عالية والذين يَمدحون لتحقيق مصلحتهم الشخصية هُم الفاسقون الذين سيُدانون.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تحدث في الماضي عن المستهزئين؟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تحدَّث رُسُل الرب يسوع المسيح بكلمات في الماضي عن المستهزئين.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الصحيح عن المستهزئين الذين يتبعون شهواتهم الفاجرة، الذين يسببون الانقسامات ونفسانيون؟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لديهم 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الأحباء يبنون أنفسهم ويُصلُّون؟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الأحِّباء يبنون أنفسهم على إيمانهم الأقدس ويُصلُّون في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على الأحباء المحافظة عليه والبحث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الأحباء المحافظة على أنفسهم والنظر إلى محبة الله ورحمة الرب يسوع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١: ٢٢–٢٣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مِن المُفترض أن ينقذهم الأحباء؟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مِن المفترض أن ينقذ الأحباء أولئك الذين لديهم ثوب ملوث بالجسد، وأولئك الذين في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ٱلله مُخَلِّصهم قادرًا على فعله، مِن خلال يَسوع ٱلْمَسِيحِ ربِّهم؟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ٱلله قادرًا على أنْ يحفظهم غير عاثرين ويوقفهم أمام حضوره المجيد بلا عيب.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التي يجب أن يُقدَّم إلى الإله الوحيد مُخلِّصنا مِن خلال يسوع المسيح ربنا؟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يُقدَّم للإله الوحيد مخلصنا مِن خلال يسوع المسيح ربنا كل المجد والعظمة والقوة والسلطان.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يَهوذَا 1: 25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كان لله المجد؟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لله المجد قبل كل الزمان، الآن وإلى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