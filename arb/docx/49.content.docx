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EPH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بولسُ الأشخاص الذين يكتب إليهم في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يصف بولس الأشخاص الذين يكتب إليهم بأنهم قدِّيسون، ويثقون بأمانة في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بارك الله الآب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بارك الله الآب المؤمنين بكل بركة روحية في الأماكن السماوية في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متَى اختار ٱلله ٱلْآبِ الذين يؤمنون بٱلْمَسِيحِ؟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الله الآب الذين يؤمنون بالمسيح قبل تأسيس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اختار ٱلله ٱلْآب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الله الآب المؤمنين لكي يكونوا قديسين وبلا لوم أمامه.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سبَق الله فعيَّن المؤمنين للتبني؟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عيَّن ٱللهُ المؤمنين مُسبقًا لأنه كان مسرورًا بفعل 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عيَّن الله المؤمنين مسبقًا للتبني؟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عيَّن الله المؤمنين مُسبقًا لكي يُحمَد على نعمته المجيدة.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ينال المؤمنون بواسطة دَم ٱلْمَسِيحِ، المحبوب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يَحْصُلُ المؤمنون على الفداء، أي مغفرة خطاياهم بواسطة دَم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ٱلله عندما يحين وقت إتمام خطته؟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يجمع ٱلله كل شيء في السماء وعلى الأرض تحت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الخَتْم الذي تلقَّاه المؤمنون عندما سمعوا كلمة الحق؟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خُتِم المؤمنين بـمَوْعِد ٱلرّوحِ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١: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غرَض يكون الروح عربونًا؟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الروح هو عربون ميراث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يصلي بولس أنْ يستنير أهل أفسس لفهم أمور مُعيَّنة، ما هي؟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يصلي بولس لكي يستنير أهل أفسس لفهم رجاء دعوتهم وغنى ميراث ٱلْمَسِيحِ المجيد في القديسين.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في ٱلْمَسِيحِ ذات القوة التي تعمل الآن في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أقامت تلك القوة ذاتها ٱلْمَسِيحِ من الموت، وأجلسته عن يمين ٱللهِ في الأماكن السماوية.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وضع اللهُ تحت أقدام المسيح؟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الله كل الأشياء تحت أقدام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22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مركز سلطان ٱلْمَسِيحِ داخل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ٱلْمَسِيحِ هو الرأس فوق كل شيء في الكنيسة.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1: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الكنيسةُ هي جسد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الحالة الروحية لغير المؤمنين جميعهم؟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جميع غير المؤمنين أموات في ذنوبهم وخطاياهم.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يعمل في أبناء المعصية؟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رئيس سلطان الهواء هو مَن يعمل في أبناء المعصية.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حالة غير المؤمنين جميعهم، بالطبيعة؟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غير المؤمنين هم بطبيعتهم أبناء الغضب.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يتميَّز الله برحمته الغنية تجاه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غني بالرحمة بسبب محبته العظيمة.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نال المؤمنون الخلاص؟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خلُصَ المؤمنون بواسطة نعمة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يجلس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جالسون في الأماكن السماوية مع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خلَّص الله ورَفعَ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خلَّص الله ورفع المؤمنين لكي يُظهر لهم في العصور القادمة عنى نعمته.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خُلِّصنا؟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خُلِّصنا بالنعمة مِن خلال الإيمان الذي هو عطية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 ألا يتفاخر؟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لأي مؤمن أن يتفاخر لأنه لم يخلُص بأعماله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خلق الله مؤمنين في المسيح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غرض الله للمؤمنين في المسيح يسوع أن يسلكوا في الأعمال الصالحة.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الحالة الروحية للأمم غير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الأمم غير المؤمنين منفصلون عن ٱلْمَسِيحِ، مغتربون عن إِسْرَائِيلَ، غرباء عن العهود، بلا رجاء وبِلا إله.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البعض من غير المؤمنين من الأمم قريبين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بعض غير المؤمنين من الأمم قريبين إلى ٱللهِ بواسطة دَم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غيّر ٱلْمَسِيح العَلاقة بين الأمم واليهود؟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ٱلْمَسِيحِ المؤمنين من الأمم واليهود مجموعة واحدة، ناقضًا العداوة التي كانت تفصل بينهما.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أبطل ٱلْمَسِيح ليقرّ السلام بين اليهود والأمم؟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أبطل ٱلْمَسِيحِ ناموس الوصايا والفرائض من أجل إقرار السلام بين اليهود والأمم.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وسيلة يتمكَّن جميع المؤمنين من الوصول إلى ٱلْآبِ؟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جميع المؤمنين لديهم وصول إلى ٱلْآبِ بواسطة ٱلرّوحِ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أساس تكون عائلة ٱللهِ مَبنية؟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عائلة الله مَبنية على أساس الرسل والأنبياء والمسيح يسوع حجر الزاوية.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البناء الذي يصبح المؤمنون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يصبح المؤمنون هيكلًا مقدسًا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يسكن ٱلله بالروح؟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يسكن الله بالروح داخل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لفائدة مَن أعطى ٱلله وكالته لبولس؟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الله بولسَ وكالته لفائدة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3:3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أُعلِنَ لبولسَ؟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أُعلِنَ السر لبولس.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أعلَن ٱلله السِر المَخفي عن البشر في الأجيال الأخرى؟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كشف الله الحقيقة المخفية عن المسيح لرسله وأنبيائه.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الحقيقة المخفية التي أُعلِنَتْ؟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الحقيقة المخفية التي أُعلِنَتْ أنَّ الأمم شركاء في الميراث وأعضاء مشاركون في الجسد، ومشاركون في الموعد في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٣: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الموهبة التي أُعطيت لبولس؟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أُعطِيَتْ موهبة نعمة ٱللهِ لبولس.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أُرسل بولس كي يساعد الأمم على فهمه؟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أُرسِلَ بولس لمساعدة الأمم على فهم تدبير السر الذي كان مَخفيًا عبر الدهور في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ستُعرَف حكمة الله المتنوعة؟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ستُعرف الحكمة المتنوعة لله مِن خلال الكنيسة.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يرى بولس المؤمنين يتمتَّعون به بسبب الإيمان بٱلْمَسِيحِ؟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المؤمنين يتمتَّعون بالجرأة والقدوم بثقة بسبب الإيمان بٱلْمَسِيحِ.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يُسمى ويُخلَق مُنتسبًا للآب؟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عائلة في السماء وعلى الأرض تُسمى وتُخلق مُنتسبةً للآب.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يُصلي بولس من أجل تأييد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بولسَ يصلي من أجل أن يتأبد المؤمنون بالقوة مِن خلال روح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3: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يُصلي بولس لكي يتمكن المؤمنون من فهمه؟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يصلي بولس أن يتمكن المؤمنون من فهم مدى اتساع وطول وارتفاع وعُمق محبة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٣: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يصلي بولس أنْ يُقدَّم للآب في كل الأجيال؟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يُصلي بولس أنَّ المجد الذي في الكنيسة وفي ٱلْمَسِيحِ يَسوع يُقدَّم للآب في جميع الأجيال.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يحِّث بولس المؤمنين على العيش؟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يحث بولس المؤمنين على السلوك بطريقة تليق بدعوتهم.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أعطى ٱلْمَسِيح كل مؤمن بعد صعوده؟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ٱلْمَسِيحِ كل مؤمن نعمة حسب قياس هِبَّة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أنواع الناس الخمسة التي أعطاها المسيح كما يقول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المسيح الرسل والأنبياء والمبشرين والرعاة والمعلمين.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المُنتَظَر من أنواع الناس الخمسة هذه أنْ تفعل للكنيسة؟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المُفترض أنْ يقوم هؤلاء الخمسة من أنماط الناس بتجهيز المؤمنين لعمَل الخدمة، لبناء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أنْ يكون المؤمنون مثل الأطفال، وفقًا لما قاله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للمؤمنين أن يكونوا مثل الأطفال مِن خلال التلاعُب بهم وحملهم بعيدًا بخداع الناس وضلالهم.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يكون بناء جسد المؤمنين وفقًا لما قاله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يُركَّب جسد المؤمنين معًا، مرتبطًا بكل مِفصَل، كل جزء يعمل من أجل نمو الجسد، لبناء كل واحد في المحبة.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يسلك الأمم، كما يقول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يسلك الأمم حَسَبَ الباطل في عقولهم.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بولسُ عمّا حدث لفَهْم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أنَّ فَهْم الأمم قد أُظلِم.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إلامَ أسلَم الوثنيون ذواتهم؟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أسلم الوثنيون ذواتهم إلى الشهوات ليفعلوا كل أنواع النجاسة.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عمَّا يجب أنْ يخلعه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أنْ يتخلَّى المؤمنون عن جميع تصرُّفات الإنسان العتيق.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عمَّا يجب أنْ يلبسه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أنْ يلبسوا الإنسان الجديد.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يجب على المؤمن ألا يعطيه فرصة أبدًا؟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ألا يعطي للشيطان فرصةً أبدًا.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المؤمنون بدلًا من السرقة؟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يعملوا حتى يتمكَّنوا من المشاركة مع مَن لديهم احتياج.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الكلام الذي يجب أن يخرج من فمّ المؤمن كما يقول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تخرج أي كلمات رديَّة من فم المؤمن، بل كلمات تبني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4: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يجب على المؤمن ألا يحزنه؟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يحزن المؤمن ٱلروح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٤: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المؤمن مُتمثِّلًا بغفران ٱلله له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أن يغفر للآخرين كما غفر ٱلله له في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بمَن يجب أنْ يتمثَّل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أنْ يتمثَّلوا بٱللهِ ٱلْآبِ كأولاده.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ٱلْمَسِيحِ وكان بفعله هذا رائحة طيبة مُقدَّمة إلى اللهِ؟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قدَّم ٱلْمَسِيحِ ذاته قربانًا وذبيحة إلى ٱللهِ من أجل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٥: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عدم ذكره بين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عدم ذكر الفجور الجنسي أو النجاسة أو الطمع بين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السلوك الذي ينبغي أن يظهر بين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لدى المؤمنين بدلًا من ذلك موقف من الشكر.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ليس له ميراث في مملكة ٱلْمَسِيحِ وٱللهِ؟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الأشخاص الزُناة والنجسون والطماعون ليس لهم ميراث في ملكوت ٱلْمَسِيحِ وٱللهِ.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لأبناء المعصية؟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 غضب الله على أبناء المعصية.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ثمر النور الذي يرضي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ثمر الصلاح، ٱلبِرّ والحق هو ما يُرضي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يجب على المؤمنين فعله بأعمال الظلام؟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للمؤمنين أن يشاركوا في أعمال الظلام، بل عليهم فضحها.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٥: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يُظهَر بالنور؟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شيء يُظهَر بواسطة النور.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لأن الأيام شريرة، كيف يجب أن يكون تصرُّف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يستغلوا الوقت لأنَّ الأيام شريرة.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يؤدي إلى الخلاعة؟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السُكر بالخمر يؤدي إلى الخلاعة.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يجب أن يتحدَّث المؤمنون مع 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أنْ يتحدَّث المؤمنون بالمزامير والتسابيح والأغاني الروحية.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تكون الزوجات خاضعات لأزواجهن؟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تكون الزوجات خاضعات لأزواجهنَّ كما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رأس مَن الزوج، ورأس مَن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الزوج هو رأس الزوجة، والمسيح هو رأس الكنيسة.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يُقدّس ٱلْمَسِيحِ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يُقدِّس ٱلْمَسِيحِ الكنيسة مُطهِّرًا إياها بغسلها بالماء وبالكلمة.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يحب الأزواج زوجاتهم؟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الأزواج أن يحبوا زوجاتهم كما يحبون أجسادهم.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يعامل الشخص جسده؟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يُغذي الشخص جسده ويحبه.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عندما يجتمع الرجُل إلى زوجته؟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يجتمع الرجُل إلى زوجته، يصبحان جسدًا واحدًا.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5: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الحقيقة الخفية التي تظهر مِن خلال اتحاد رجُلٍ مع زوجته؟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تتبرهن الحقيقة الخفية عن ٱلْمَسِيحِ وكنيسته في اجتماع الرجُل بزوجته.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يُعامل الأولاد المسيحيون والدَيهم؟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الأولاد المسيحيين طاعة والديهم.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الآباء المسيحيون لأولادهم؟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الآباء المسيحيين أن يربُّوا أولادهم بتأديب الرب وإرشاده.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سلوك يجب أن يطيع العبيد المسيحيون سادتهم؟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يجب على العبيد المسيحيين أن يطيعوا سادتهم بصدق قلوبهم كما لو كانوا يفعلون ذلك للرب.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يعلم المؤمن مِن جهة أي عمل صالح يقوم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يعلم المؤمن أنه مهما كان ما يقوم به مِن عَمَل صالح، سيحصل على مكافأة من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يعلم السيد المسيحي عن سيده؟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يعلم السيد المسيحي أنَّ سيده وسيد عبده حيٌّ في السماء، وليس لديه مُحاباة.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 أن يلبس سلاح الله الكامل؟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أن يلبس سلاح الله الكامل لكي يقف ضد خطط إبليس الشريرة.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ضد مَن يصارِع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يُصارع المؤمن ضد الحكومات ووُلاة ظلمة هذا الدهر وضد قُوى الشر الروحية.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 أنْ يلبس سلاح الله الكامل؟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أن يلبس سلاح الله الكامِل لكي يقف ضد خطط إبليس الشريرة.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جزء من سلاح ٱللهِ يطفئ سهام الشرير الملتهبة؟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تُرْس الإيمان يطفئ سهام الشرير الملتهبة.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سيف الروح؟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سيف الروح هو كلمة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يتصرف المؤمنون من جهة الصلاة؟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يصلوا في جميع الأوقات، مثابرين وساهرين في انتظار إجابة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يتمنى بولس أن يحصل عليه مِن خلال صلوات أهل أفسس؟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بولس أن تُعطَى له الكلمة بجرأة عندما يتحدث عن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يجلس بولس وهو يكتب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يجلس مُقيَّدًا بسلاسل في السجن وقت كتابة هذه الرسالة.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أفسس 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بولس أنْ يمنح ٱلله ٱلْآب والرب يَسوع ٱلْمَسِيحِ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بولس أن يمنحهم ٱلله السلام والمحبة مع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