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HEB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تحدَّث ٱلله في الماضي؟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الله في الماضي بواسطة الأنبياء في أوقات عدّة وبطرق متعددة.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تكلم ٱلله في هذه الأيام الأخيرة؟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تحدَّث الله في هذه الأيام الأخيرة في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عُملَتْ به العالمين؟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عُمِلَتْ العالمين بواسطة ابن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يتم الحفاظ على كل الأشياء؟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الأشياء محفوظة بكلمة قدرة ابن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يُظهِر الابن مجد وجوهر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الابن هو بهاء مجد ٱللهِ وتمثيل جوهره.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يُقارَن ابن ٱللهِ بالملائكة؟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ابن الله أسمى بكثير من الملائكة.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أوصى الله الملائكة أن يفعلوا عندما أُدخل الابن إلى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الله الملائكة بالسجود للابن عندما أُدخِل الابن إلى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سيحكُم الابن ملكًا؟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سيحكم الابن ملكًا إلى دهر الدهور.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يُحب الابن وماذا يُبغض؟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يحب الابن ٱلبِر ويُبغض الظُلم.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١: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للأرض والسموات مع مرور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الأرض والسموات ستبلَى كالثوب وتفنَى.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قال ٱلله للابن أن يجلس، حتى متى سيحدُث هذا؟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للابن أن يجلس عن يمينه حتى يجعل الله أعداء الابن موطئًا لقدميه.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بمَن تهتم الملائكة؟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تعتني الملائكة بأولئك الذين سيرثون الخلاص.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المؤمنين الانتباه لما سمعوا؟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ينتبهوا لما سمعوا حتى لا يبتعدون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2:2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سينال كل تجاوز ومعصية؟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تجاوز ومعصية سينالان عقابًا عادلًا.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شهد ٱلله لرسالة الخلاص التي أعلنها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شهد الله للرسالة بالآيات والعجائب والأعمال القوية وبمواهب 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لن يحكم العالَم العتيد؟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تحكم الملائكة العالَم العتيد.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سيحكم العالَم العتيد؟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سيحكُم ابن الإنسان العالَم العتيد.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كُلِّلَ يَسوع بالمجد والكرامة؟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كُلِّلَ يَسوع بالمجد والكرامة بسبب آلامه وموته.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2: 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أجل مَن ذاق يَسوع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ذاق يسوع الموت من أجل كل 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يُخطِّط ٱلله لجلبه إلى المجد؟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يُخطِّط الله لجلب العديد من الأبناء إلى 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الاثنان اللَّذان يأتيان من المصدر الواحد،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يُقدِّس والذين يتم تقديسهم يأتون من مصدر واحد، ٱلله.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أصبح غير مؤثِّر بسبب موت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الشيطان غير مؤثِّر بسبب موت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عبودية يتم تحرير الناس مِن خلال موت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بموت يَسوع، يتحرر الناس من خوفهم من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من الضروري أن يشبه يَسوع إخوته في كل شيء؟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هذا مِن الضروري لكي يصبح رئيس كهنة رحيمًا وأمينًا على أمور ٱلله، لكي يحصل على مغفرة لخطايا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يستطيع يسوع مساعدة الذين يتعرضون للتجربة؟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يستطيع يَسوع مساعدة الذين يُجرَّبون لأنه جُرِّبَ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الوظيفتان اللَّتان يقول كاتب رسالة العبرانيين أنَّ يَسوع يشغلهما؟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الكاتب إن يَسوع رسولٌ ورئيس 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٣: ٢–٣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يُعدُّ يَسوع مستحقًا لمجد أعظم من موسَى؟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يُعدّ يَسوع مستحقًا لمجد أعظم لأنه حين كان موسَى أمينًا في كل بيت ٱللهِ، فإنَّ يَسوع هو باني البيت.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دوْر موسى في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موسَى خادمًا في بيت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3: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شهد موسى؟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موسَى شهادة عن الأمور التي سيتم التحدُّث عنها في المستقبل.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دوْر يسوع في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دوْر يسوع ابن مسؤول عن بيت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3: 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يُمثِّل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هُم بيت الله إذا تمسَّكوا بثقتهم.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٣: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بنو إسرائيل في البرية عندما سمعوا صوت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قسَّى بنو إسرائيل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3: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أقسم ٱلله بشأن بني إسرائيل الذين ضلُّوا في قلوبهم؟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أقسم الله أنهم لن يدخلوا راحته.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ممَّا يُنبَّه الإخوة أنْ يحذروا؟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يُنبَّه الإخوة أنْ يكونوا حذِرين حتى لا يبتعدون عن الله الحي بعدم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الإخوة لتجنُّب القساوة الناتجة عن خداع الخطيئة؟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الإخوة تشجيع بعضهم بعضًا يوميًا.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بصفتهم شركاء المسيح، ماذا يجب على المؤمنين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بصفتهم شركاء ٱلْمَسِيحِ، يجب على المؤمنين أن يتمسكوا بثقتهم فيه من البداية إلى النهاية.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مَن كان ٱلله غاضبًا مدة 40 عامًا؟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الله غاضبًا من أولئك الذين أخطأوا في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3: 17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لأولئك الذين غضب ٱلله عليهم؟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سقطتْ جُثثهم الميتة في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يتمكَّن الإسرائيليون العُصاة من دخول راحة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يتمكَّنوا من دخول راحة ٱللهِ بسبب عدم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الخبر السار الذي سمعه المؤمنون والإسرائيليون معًا؟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المؤمنون والإسرائيليون قد سمعوا كلاهما الخبر السار عن راحة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ينفع الخبر السار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ينفع الخبر السار بني إسرائيل لأنهم لم يتحِّدوا بالإيمان مع الذين آمنوا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يدخلون في راحة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آمنوا يدخلون راحة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أكمل ٱلله أعماله المخلوقة ثم استراح؟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أكمل ٱلله أعماله المخلوقة منذ بداية العالَم ثم استراح في اليوم السابع.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٤: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ٱلله عن بني إسرائيل وراحته؟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 بني إسرائيل لن يدخلوا راحته.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اليوم الذي حدَّده ٱلله الآن للناس لدخول راحته؟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حدَّد ٱلله "اليوم" ليكون هو يوم دخول الناس إلى راحته.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الشخص لكي يدخل راحة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الشخص أن يستمع إلى صوت ٱللهِ وألا يُقسي قلبه.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٤: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يزال محفوظًا لشعب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 تزال راحة السبت محفوظة لشعب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مِمَّا يسترِح أيضًا الشخص الذي يدخل راحة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يدخل راحة ٱللهِ يستريح أيضًا من أعماله.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٤: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أن يكون المؤمنون حريصين على دخول راحة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المؤمنون حريصين على دخول راحة ٱللهِ حتى لا يسقطوا في العصيان كما فعل الإسرائيليون.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تكون كلمة ٱللهِ أمضى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كلمة ٱللهِ أَمضى مِنْ كُلِّ سَيْفٍ ذِي حَدَّيْنِ.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تستطيع كلمة الله أنْ تخرق؟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كلمة ٱللهِ قادرة على أن تخرق النفس عن الروح والمفاصل والمِخاخ.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12 (#3)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تستطيع كلمة ٱللهِ تمييزه؟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كلمة ٱللهِ قادرة على تمييز الأفكار ونوايا القلب.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٤: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أو ماذا يختبئ عن عينَي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شيء مخلوق مخفي عن عينَي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يخدم بصفته رئيس الكهنة الأعظم للمؤمنين؟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يسوع، ابن الله، يخدم رئيس الكهنة الأعظم للمؤمنين.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يشعر يسوع بالتعاطُف مع أوجه ضعف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يشعر يسوع بالتعاطف مع أوجه ضعف المؤمنين لأنه كان مُجرَّبًا في كل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مرة أخطأ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يخطئ يَسوع أبدًا. كان يَسوع بلا 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وقت الحاجة، ماذا يجب أن يفعل المؤمنون لنوال الرحمة وليجدوا نعمة؟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وقت الحاجة، يجب على المؤمنين الاقتراب بثقة إلى عرش النعمة.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كل رئيس كهنة نيابة عن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أجل الناس، يقدم كل رئيس كهنة قرابين وذبائح عن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بالإضافة إلى الناس، لمَن يقدم رئيس الكهنة أيضًا الذبائح؟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يُقدم رئيس الكهنة أيضًا ذبائح عن خطاياه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ينال رجُلٌ شرفَ مكانة رئيس كهنة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يُدعى الرجُل من قبل ٱللهِ ليكون كاهنًا عظيمًا 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أعلن ٱلْمَسِيحِ رئيس 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الله المسيح رئيس 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حتى متى يكون ٱلْمَسِيح رئيس كهنة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ٱلْمَسِيح رئيس كهنة الله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رُتبة يكون ٱلْمَسِيحِ رئيس 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المسيح رئيس كهنة على رتبة ملكي صادق.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سُمِعَ للْمَسِيح من قِبَل ٱللهِ عندما صلَّى؟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للْمَسِيح سُمِعَ مِن قِبَلِ ٱللهِ بسبب حياته التقية.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تعلَّم ٱلْمَسِيح الطاعة؟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تعلَّم ٱلْمَسِيح الطاعة من الأشياء التي تألَّم بسببها.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أصبح ٱلْمَسِيحِ سببًا للخلاص الأبدي؟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لكُل مَن يطيعه، أصبح ٱلْمَسِيح سبب خلاصهم الأبدي.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5: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الحالة الروحية للقُرَّاء الأصليين لهذه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القُرَّاء الأصليُّون بطيئي الفهم.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يوضح كاتب الرسالة أنَّ المؤمنين ينمون من أطفال روحيين إلى بالغين ناضجين؟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ينمو المؤمنون روحيًا مِن خلال التدرُّب على التمييز بين الصواب والخطأ، والتفريق بين الخير والشر.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يريد كاتب الرسالة إلى العبرانيين أن يتقدَّم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كاتب الرسالة إلى العبرانيين أن يتقدم المؤمنون نحو النُضج.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٦: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التعاليم التي يذكرها كاتب الرسالة أساسًا لرسالة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التعاليم الأساسية هي التوبة من الأعمال الميتة، الإيمان بالله، المعموديات، وضع الأيادي، قيامة الأموات والدينونة الأبدية.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٦: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نال هؤلاء الأشخاص المستنيرين؟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ذاق هؤلاء الأشخاص المستنيرين الموهبة السماوية، وأصبحوا شركاء ٱلرّوحِ القدس كما ذاقوا كلمة ٱللهِ وقوات الدهر الآتي.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4–6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يستحيل أنْ يفعله مّن ذاقوا الكثير في ٱلْمَسِيحِ ثم سقطوا؟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المستحيل لأولئك الذين ذاقوا الكثير في ٱلْمَسِيحِ ثم سقطوا بعد ذلك، أن يُسترَّدوا إلى حياة التوبة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٦: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يمكن استرداد هؤلاء الأشخاص بالتوبة؟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يمكن استعادتهم لأنهم صلبوا لأنفسهم ابن الله ذاته وسبَّبوا له الخزي العلني.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تشبيه كاتب الرسالة، ماذا يحدث للأرض التي تتلقى المطر ولكنها تنبت الشوك والحسك؟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الأرض التي تتلقى المطر ولكنها تنبت الشوك والحَسَك يكون مصيرها الحريق.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توقُّع كاتب الرسالة بشأن المؤمنين الذين يكتب إليهم؟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يتوقع كاتب الرسالة أمورًا أفضل بشأن هؤلاء المؤمنين، أمورًا تتعلَّق بالخلاص.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ينساهُ ٱلله عن هؤلاء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ينسى الله عملهم ومحبتهم لله وخدمتهم للقديسين.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مَا الذي يجب على المؤمنين التمثُّل به من حياة الذين يرثون وعود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يتمثَّلوا بإيمان وصبر أولئك الذين يرثون وعود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6: 13–15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على إِبْرَاهِيمَ أن يفعل للحصول على وعد ٱللهِ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إِبْرَاهِيمَ أن ينتظر بصبر للحصول على وعده ٱللهِ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ضمن الله وعده بقَسَم؟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ضمن الله وعده بقَسَم ليُظهِر بوضوح أكبر مدى عدَم تغيُّر قصده.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يستحيل على ٱللهِ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مِن المستحيل أنْ يكذب ٱلله.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رجاء المؤمن بٱللهِ في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رجاء المؤمن بٱللهِ مرساة آمنة ومضمونة لنفسه.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٦: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دخل يسوع فأصبح السابق للمؤمنين؟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دخل يَسوع إلى المكان الداخلي وراء الحجاب بصفته السابِق للمؤمنين.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اللقبان اللذان يُنسبان إلى مَلْكِي صادق؟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مَلْكِي صادق ملِك سالِيمَ وكاهن الله العليّ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إِبْرَاهِيمَ لمَلْكِي صادق؟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أَعْطَى إِبْرَاهِيمَ مَلْكِي صادق عُشْرَ كُلِّ مَا أَغتنمه.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يعني الاسم مَلْكِي صادق؟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الاسم مَلْكِي صادق يعني "ملك ٱلبِرّ" و"ملِك السلام".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كانوا أسلاف مَلْكِي صادق، ومتى توفَّي؟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مَلْكِي صادق بلا أسلاف وليس له نهاية حياة.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٧: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أين ينحدر نسل الكهنة الذين هُم كهنة حسب الشريعة ويجمعون العشور من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ينحدر كهنة الشريعة من سِبط لاوِي وقبله من إِبْرَاهِيمَ.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٧:٧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الشخصية الأعظم، إِبْرَاهِيمَ أم مَلْكِي صادق؟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مَلْكِي الشخصية الأعظم لأنه بارك إِبْرَاهِيمَ.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٧: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طريقة دفع لَّاوِي نفسه أيضًا العشور إلى مَلْكِي صادق؟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دفع لَّاوِي العشور إلى مَلْكِي صادق، لأنَّ لَّاوِي كان من نسل إِبْرَاهِيمَ، وإِبْرَاهِيمَ دفع العشور إلى مَلْكِي صادق.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7: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تغييره أيضًا عندما يتغير الكهنوت؟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تغيير الناموس عندما يتغيَّر الكهنوت.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٧: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سبط انحدر يَسوع، وهل خدَم هذا السِبط الخدمة الكهنوتية من قبل في المذبح؟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انحدر يسوع من سِبط يهوذا، الذي لم يخدم الخدمة الكهنوتية مِن قبل في المذبح.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أي أساس أصبح يَسوع كاهنًا على رتبة مَلْكِي صادق؟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يَسوع كاهنًا على رتبة مَلْكِي صادَق بناءً على قوة حياة لا تزول.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٧: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سيُبطَل لأنه ضعيف وعديم النفع؟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ستُبطَل الوصية السابقة، الشريعة، لأنها ضعيفة وعديمة النفع.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٧: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القَسَم الذي أقسمه ٱلله بشأن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أقسم الله أن يكون يسوع كاهنًا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الضمان الذي يقدمه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يَسوع هو الضمان لعهد أفضل.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يستطيع يَسوع أن يخلص بالتمام أولئك الذين يقتربون إلى ٱللهِ مِن خلاله؟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يَسوع قادر على أن يخلص بالتمام الذين يقتربون إلى ٱللهِ مِن خلاله لأنه يعيش دائمًا ليشفع فيهم.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الصفات الأربع التي يمتلكها يسوع التي تجعله الكاهن المناسب للمؤمنين؟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يَسوع مقدس، بريء، نقي، ومنفصل عن الخطاة.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26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الذبيحة التي على يَسوع تقديمها عن خطاياه الخاصة؟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يَسوع بحاجة إلى تقديم أي ذبيحة عن خطاياه، لأنه بلا 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٧: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الذبيحة التي قدَّمها يسوع عن خطايا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يَسوع نفسه مرة واحدة من أجل خطايا الشعب.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7: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يختلف يسوع عن الكهنة الذين عُيِّنوا مِن خلال الشريعة؟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الكهنة الذين عُيِّنوا مِن خلال الشريعة ضعفاء لكن يَسوع قد أصبح كاملًا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٨: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يجلس رئيس كهنة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يجلس رئيس كهنة المؤمنين في يمين عرش العظمة في السماويات.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٨: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المسكن الحقيقي؟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المسكن الحقيقي في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يمتلكه كل كاهن؟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لدى كل كاهن شيء ليقدمه.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الكهنة الذين قدموا القرابين وفقًا للناموس؟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الكهنة الذين قدموا القرابين وفقًا للناموس يقدِّمونها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٨: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خدَم الكهنة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خدم الكهنة على الأرض مثالًا وظلًا للأشياء السماوية.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8: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لأي نمط بُنيَ المسكن الأرضي؟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بُنيَ المسكن الأرضي وفقًا للمثال الذي أظهره ٱلله لموسَى على الجبل.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٨: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يمتلك ٱلْمَسِيح خدمة كهنوتية أسمى؟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للمسيح خدمة كهنوتية أسمى لأنه وسيط عهد أفضل، مؤسس على مواعيد أفضل.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8:8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وعد الله عندما وجد عيبًا في الناس تحت العهد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بإقامة عهد جديد مع بيت إسرائيل ومع بيت يهوذا.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٨: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ٱلله إنه سيفعل في العهد الجديد؟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سيضع نواميسه في أذهان الناس، ويكتبها على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العهد الجديد، من سيعرف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العهد الجديد، سيعرف الجميع الرب، من الأصغر إلى الأكبر.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ٱلله إنه سيفعل بخطايا الشعب في العهد الجديد؟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لن يتذكر خطايا الشعب بعد الآن.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 الإعلان عن عهد جديد، ماذا جعل ٱلله العهد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 الإعلان عن عهد جديد، جعل ٱللهِ العهد الأول قديمًا، يشيخ ويختفي.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مكان العبادة للعهد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مكان العبادة للعهد الأول هو المقدس الأرضي الذي كان يُطلق عليه "المسكن".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موجودًا في قُدْسِ المسكن الأرضي؟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قُدس المسكن الأرضي كانت المنارة، المائدة، وخُبز التقدمة.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9: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موجودًا في قدس أَقْدَاسِ المسكن الأرضي؟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قُدس أَقْدَاسِ المسكن الأرضي كان مذبح البَخُور وتابوت العهد.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مَرة دخل رئيس الكهنة إلى قدس الأقداس، وماذا فعل قبل أن يدخل؟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دخل رئيس الكهنة قدس الأقداس مرَّة كل عام، بعد تقديم ذبيحة دموية عن نفسه والشعب.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خدَم رمزًا في الوقت الحاضر لقُرَّاء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المسكن الأرضي والقرابين والذبائح المُقدَّمة هناك تقوم مقام رمز في الوقت الحاضر.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تستطع قرابين المسكن الأرضي القيام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تستطِع قرابين المسكن الأرضي تكميل ضمير الذي يخدم.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حتى متى قُدِّمَتْ قواعد المسكن الأرضي؟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قُدِّمَتْ قواعد المسكن الأرضي حتى يوضع النظام الجديد في مكانه.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المختلِف في الخيمة المقدسة التي يخدم فيها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الخيمة المقدسة التي يخدم فيها ٱلْمَسِيحِ أكثر كمالًا، ليست مصنوعة بأيدي بشرية، ولا تنتمي إلى هذا العالم المخلوق.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الذبيحة التي قدَّمها ٱلْمَسِيحِ، التي دخل بها إلى قدس الأقداس؟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ٱلْمَسِيحِ ذبيحة بدَم نفسه الذي به دخل إلى قدس الأقداس.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12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حقَّقت تقدمة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ضمنتْ تقدمة ٱلْمَسِيح الفداء الأبدي للجميع.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9: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دَم ٱلْمَسِيحِ للمؤمن؟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دَم المسيح يُطهِّر ضمير المؤمن من الأعمال الميتة لكي يخدم الله الحي.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ٱلْمَسِيح، وسيط 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ٱلْمَسِيحِ وسيط العهد الجديد.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المطلوب لكي تكون الوصية سارية المفعول؟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حدوث وفاة لكي تكون الوصية سارية المفعول.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٩: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الموت الذي كان مطلوبًا للعهد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موت العجول والماعز مطلوبًا للعهد الأول.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يمكن أن يحدث دون سفك الدماء؟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 مِن غفران للخطايا يمكن أنْ يحدث دون سفك الدماء.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يظهر ٱلْمَسِيح الآن نيابة عنا؟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يظهر ٱلْمَسِيحِ الآن في السماء ذاتها، في حضرة ٱللهِ، نيابة عنَّا.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مرة يجب أن يقدم ٱلْمَسِيح نفسه لكي يزيل الخطيئة بتقديم ذاته ذبيحة؟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يقدم ٱلْمَسِيحِ نفسه مرة واحدة، في نهاية العصور، لكي يزيل الخطيئة بذبيحة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لكل شخص بعد وفاته؟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وفاة كل شخص، يواجه الدينونة.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9: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سيظهر ٱلْمَسِيح مرة ثانية؟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سيظهر ٱلْمَسِيحِ مرة ثانية لخلاص الذين ينتظرونه بلهفة.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الناموس مقارنة بواقع الخيرات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الناموس ليس سوى ظِل الخيرات في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تُذكِّر التضحيات المتكررة التي تُقدَّم مِن خلال الشريعة الخادمين؟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التضحيات المتكررة التي تُقدَّم وفقًا للشريعة تُذكِّر الخادمين بالخطايا التي ارتكبوها عامًا بعد 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يستحيل على دماء الثيران والتيوس أن تفعله؟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المستحيل أن تزيل دماء الثيران والتيوس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هيَّأ الله للمسيح عندما جاء المسيح إلى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هيَّأ الله جسدًا للمسيح.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الممارسة التي نحَّاها الله عندما جاء المسيح إلى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نحَّى الله الممارسة الأولى للذبائح المُقدَّمة وِفقًا للشريعة.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10:10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الممارسة التي أسَّسها ٱلله عندما جاء ٱلْمَسِيح إلى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أسس ٱلله الممارسة الثانية، ألا وهي تقديم جسد يَسوع ٱلْمَسِيحِ مرة واحدة للجميع.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ينتظر ٱلْمَسِيح وهو جالِس عن يمين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ينتظر المسيح حتى يتم إذلال أعدائه وجعلهم موطئًا لقدميه.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بقربانه الواحد، ماذا فعل ٱلْمَسِيحِ للمُقدَّسين؟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أَكْمَلَ ٱلْمَسِيحُ إلى الأبد الذين قدَّسهم بقربانه الواحِد.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10: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يعد مطلوبًا حيث تكون مغفرة للخطايا؟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تعد هناك حاجة لتقديم ذبائح إضافية طالمَا توجد مغفرة للخطايا.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10: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مكان يمكن للمؤمنين الآن الدخول بدم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للمؤمنين الآن دخول ٱلْأَقْدَاسِ بدَم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رُشَّ وما الذي اغتُسل في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رُشَّ قلب المؤمن لتطهيره من ضمير شرير، واغتسل جسده بماء نقي.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يجب أن يتمسّك المؤمنون بشدة؟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التمسُّك بشدة باعتراف رجائهم.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على المؤمنين فعله عندما يرون اقتراب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يشجعوا بعضهم بعضًا أكثر فأكثر مع اقتراب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المُتوقَّع من أولئك الذين يستمرون في ارتكاب الخطايا عًمدًا بعد تلقيهم معرفة الحق؟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التوقُّع لأولئك الذين يستمرُّون في ارتكاب الذنوب عمدًا بعد تلقِّي معرفة الحق هو قَبُول مخيف للدينونة وغَيرة نار عتيدة أنْ تأكل أعداء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10: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يستحقه الشخص الذي يعامِل دَم ٱلْمَسِيحِ الذي قُدِّس به على أنه شيء غير مقدس؟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يعامِل دَم ٱلْمَسِيحِ الذي قُدِّس به على أنه شيء غير مقدس، يستحق العقاب بلا رحمة أكثر من العقاب الذي يستحقه مَن خالَف شريعة موسَى.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الانتقام؟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الانتقام يخص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المؤمنين، الذين استقبلوا هذه الرسالة، من جهة مصادرة ممتلكاتهم؟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قبِل المؤمنين بفرح مصادرة ممتلكاتهم وهُم يعلمون أنَّ لديهم في السماوات مالًا أفضل باقيًا.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10: 35–36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على المؤمن ألا يتخلى عنه حتى ينال ما وعد الله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يحتاج المؤمن إلى الحفاظ على ثقته لكي ينال ما وعده الله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10: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سيعيش الأبرار؟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سيعيش الأبرار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10: 38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رأي ٱلله بشأن المُرتدِّين؟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يرضى الله عن المُرتدِّين.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10: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توقع كاتب الرسالة من مستقبليها؟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توقع كاتب الرسالة أنَّ الذين استقبلوها سيكون لديهم إيمان للحفاظ على نفوسهم.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الشخص المؤمن تجاه وعود الله التي لم تتحقق بعد؟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ينتظر الشخص المؤمن بثقة ويكون لديه يقين تجاه وعود ٱللهِ التي لم تتحقق بعد.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ماذا خُلِقتْ الأشياء المرئية في الكون؟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تُصنَع الأشياء المرئية في الكون من أشياء كانت مرئية.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مدح ٱلله هَابِيلَ لكونه بارًا؟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مدَح الله هابيل لأن هابيل بالإيمان قدم لله ذبيحة تليق أفضل من التي قدَّمها قايين.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يؤمن به عن الله الشخص الذي يأتي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مَن يأتي إلى ٱللهِ يجب أن يؤمن بأنَّ ٱلله موجود وأنه يجازي الذين يطلبونه.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نوحٌ إيمانه؟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نوحٌ إيمانه ببناء فُلك لخلاص عائلته وفقًا لتحذير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تلقَّاه إِبْرَاهِيم وسَارَة بالإيمان؟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إِبْرَاهِيم و سَارَة بالإيمان القدرة على الإنجاب حتى عندما كانا مُتقدِّمَيْن في السِن جدًّا.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١١: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أسلاف الإيمان من بعيد؟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أسلاف الإيمان وعود ٱللهِ من بعيد ورحَّبوا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رأى أسلاف الإيمان حياتهم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أسلاف الإيمان أنهم غرباء ونزلاء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أعدّ ٱلله للمؤمنين؟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أعدّ الله مدينة سماوية للمؤمنين.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١١: ١٧–١٩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آمن إِبْرَاهِيمَ أن ٱللهِ سيكون قادرًا على فعله حتى عندما قدم إِسْحَاق ابنه الوحيد؟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آمَنَ إِبْرَاهِيمَ أنَّ ٱلله قادر على إقامة إِسْحَاق من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تنبأ يُوسُف بالإيمان عندما اقتربت نهايته؟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تنبأ يُوسُف بخروج بني إِسْرَائِيلَ من مِصْرَ عندما اقتربت نهايته.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11: 24–26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اختار موسى أن يفعل بالإيمان عندما كبر؟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موسَى بالإيمان أنْ يُعامَل مُعاملة سيئة مع شعب ٱللهِ، معتبرًا أنَّ العار الناتج عن اتِّباع ٱلْمَسِيحِ غِنى أعظم.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موسى بالإيمان لإنقاذ الأبناء البِكر لشعب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بالإيمان، احتفل موسى بالفصح ورش الدَم لإنقاذ الأبناء البِكر لشعب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رَاحَاب بالإيمان مما منعها من الهلاك؟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بالإيمان، استقبلت رَاحَاب الجاسوسَيْن بأمان، مما منعها من الهلاك.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33–34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حقَّق بعض أسلاف الإيمان في الحرب؟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بعض أسلاف الإيمان قهروا الممالك، نجوا من السيف، أصبحوا أقوياء في الحَرب، وهزموا الجيوش الأجنبية فهَربتْ.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١١: ٣٥–٣٨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ممَّ عانَى بعض أسلاف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عانَى بعض أسلاف الإيمان من التعذيب، السخرية، الجَلد، السلاسل، السجون، الرجْم، النشر إلى نصفين، الموت والعوَز.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11: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بالرغْم من إيمان هؤلاء الأجداد، ما الذي لم ينالوه في حياتهم الأرضية؟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بالرغم من إيمان هؤلاء الأجداد، لم ينالوا في حياتهم الأرضية ما وعدَ ٱلله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11: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مَن سوف يستقبل أسلاف الإيمان وعود ٱللهِ ويُكمَلوا؟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يستقبل أسلاف الإيمان وعود ٱللهِ ويُكمَلوا مع المؤمنين بالعهد الجديد في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 أن يتخلص من الخطيئة التي تحيط به بسهولة؟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أنْ يتخلَّص من الخطيئة التي بسهولة تحيط به، لكي يتمكَّن من الجرْي بصبر في السباق الموضوع أمامه.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تحمَّل يَسوع الصليب واستخَّف بخِزيه؟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تحمَّل يَسوع الصليب واستخَّف بِخِزيه من أجل السرور الذي كان موضوعًا أمامه.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للمؤمن تجنُّب الشعور بالتعب أو ضعف النفس؟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مِن خلال التفكير في يَسوع، الذي تحمَّل الكلام البغيض من الخطاة، يمكن للمؤمن تجنُّب الشعور بالتعب أو ضعف النفس.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الرب لأولئك الذين يحبهم ويقبلهم؟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يؤدب الرب مَن يحبهم ويقبلهم.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الشخص الذي يفتقر إلى تأديب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يفتقر إلى تأديب الرب هو طفل غير شرعي وليس من أولاد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يؤدب ٱلله أولاده؟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يؤدب الله أولاده لخيرهم، لكي يشتركوا في قداسته.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ينتج التأديب؟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يُنتج التأديب ثمر برٍّ مملؤًا سلامًا.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يجب أن يسعى المؤمنون نحو تحقيقه مع جميع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السعي نحو السلام مع جميع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ألا ينمو ويسبب الانزعاج ويُنجِّس الكثيرين؟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تنمو جذور المرارة وتسبب انزعاجًا وتُنجِّس الكثيرين.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لعِيسو عندما رغب بدموع أنْ يرث البَرَكة بعد أن باع حقه بكوريته؟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رُفِض عيسو عندما رغب بدموع أنْ يرث البَرَكة بعد أنْ باع حق بكوريته.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توسَّل بنو إسرائيل من أجله عند الجبل حيث تكلَّم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توسَّل الإسرائيليون ألا تُزاد لهم كلمة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يأتي المؤمنون بالمسيح بدلًا من الجبَل الذي سمع فيه الإسرائيليون صوت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يأتي المؤمنون بالمسيح إلى جبَل صهيون وإلى مدينة الله الحي.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جماعة يأتي المؤمنون بالمسيح؟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يأتي المؤمنون بالمسيح إلى جَماعة الأبكار المكتوبين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مَن يأتي المؤمنون بالمسيح؟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يأتي المؤمنون بالمسيح إلى الله، ديَّان الجميع، إلى أرواح الأبرار وإلى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لأولئك الذين يبتعدون عن الذي يُحذِّرهم من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يبتعدون لن يهربوا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وعد الله بأنْ يزلزله؟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بزلزلة الأرض والسماء.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سيقبل المؤمنون بدلًا من الأشياء التي يمكن أن تتزعزع؟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سيقبل المؤمنون ملكوتًا لا يمكن زعزعته.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12: 28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على المؤمنين عبادة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عبادة ٱلله بتقوى وخشوع.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عبرانيين 12: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المؤمنين عبادة ٱللهِ بهذه الطريقة؟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يعبد المؤمنون ٱلله بهذه الطريقة لأنه نار آكلة.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فعَل البعض مِن خلال إضافة الغرباء؟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استضاف البعض ملائكة دون أن يعلموا.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على المؤمنين أن يذكروا المُقيدين في السجون؟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يذكروهم كما لو كانوا في السجن أيضًا، كأن أجسادهم تتعرض للأذى أيضًا.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يُحترَم من الجميع؟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يُحتَرم الزواج من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ٱلله بالعاهرين والزُناة؟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يدين ٱلله العاهرين والزُناة.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للمؤمن أنْ يتحرَّر من محبة المال؟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للمؤمن أنْ يتحرَّر من محبة المال لأن ٱلله قال إنه لن يتركه ولن يتخلى عنه أبدًا.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يجب على المؤمنين التمثُّل بإيمانهم؟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التمثُّل بإيمان الذين أرشدوهم والذين تحدَّثوا بكلمة ٱللهِ إليهم.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 نوع من التعاليم الغريبة يُحذِّر الكاتب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يُحذِّر الكاتب المؤمنين من التعاليم الغريبة التي تتعلَّق بأنظمة الطعام.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تُحرَق أجسام الحيوانات المستخدمة في الذبيحة في "الأقداس"؟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تُحرَق أجسام الحيوانات خارج المحلة.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تألَّم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تألَّم يَسوع خارج بوابة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يجب أن يذهب المؤمنون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يذهبوا إلى يَسوع خارج المحلَّة، حاملين عاره.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المدينة الدائمة التي يمتلكها المؤمنون هنا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توجد للمؤمنين مدينة دائمة هنا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14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المدينة التي يسعى إليها المؤمنون بدلًا من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يسعى المؤمنون نحو المدينة الآتية.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الذبيحة التي يجب على المؤمنين تقديمها باستمرار إلى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أنْ يُقدِّموا باستمرار ذبيحة تسبيح إلى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١٣: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السلوك الذي يجب أن يسلكه المؤمنون تجاه قادتهم؟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يطيعوا قادتهم ويخضعوا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يعمل الله في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يعمل الله في المؤمن ما هو مرضي أمام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 13: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مَن سيأتي كاتب الرسالة عندما يزور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كاتب الرسالة مع تيموثاوس عندما يزور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