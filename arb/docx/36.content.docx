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ZEP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عمّا سيفعله بالبشر، والبهائم، وطيور السماء، وأسماك البحر؟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إنه سيهلكهم ويزيلهم.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قال الرب إنه سيزيل كل بقيّة الآلهة المزيفة. ما اسم الإله المزيف الذي ورد ذكره؟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سيزيل كل بقيّة عبدة البعل.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كان الناس يصعدون إلى أسطح منازلهم ويسجدون لشيء ما. فمَا هذا الشيء؟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بعض الناس يقفون على أسطح المنازل ليسجدوا لجند (كواكب)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صفنيا من الناس أن يفعلوا في حضرة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أن يلتزموا الصمت في حضرة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أولئك الذين قال الرب إنه سيقوم "بزيارتهم" (بعقابهم)؟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سيعاقب الرب الأمراء وأبناء الملك، وكل من يرتدي ملابس غريبة، وكل الذين يقفزون من فوق العتبة، والذين يملأون بيت سيِّدِهِم‌ جورًا وعنفًا.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الأصوات التي ذكر الرب أنها ستصدر من باب السمك والقسم الثاني؟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ستكون هناك صرخة استغاثة من الضيق ونحيب في ذلك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من جهة ما سيحدث "لشعب كنعان" (التجار)؟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سيهلكهم الرب، وكل من أثقلته الفضة سينقرض ويزول.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يقوله البعض عن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قالوا، "</w:t>
      </w:r>
      <w:r>
        <w:rPr>
          <w:rtl/>
          <w:cs/>
          <w:lang w:val="ar_AE" w:bidi="ar_AE"/>
        </w:rPr>
        <w:t>إِنَّ ٱلرَّبَّ لَا يُحْسِنُ وَلَا يُسِيءُ</w:t>
      </w:r>
      <w:r>
        <w:rPr>
          <w:rtl/>
          <w:cs/>
          <w:lang w:val="ar_AE" w:bidi="ar_AE"/>
        </w:rPr>
        <w:t>!"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يصفه النبي صفنيا في حديثه عن “اليوم العظيم للرب”؟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اليوم العظيم للرب يوم سخط، وضيق وشدّة، يوم ظلام وقتام.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مصير دماء وأحشاء من خَطِئوا إلى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أولئك الذين خَطِئوا إلى الرب تُسفح دِماؤُهُم كالتُّراب ولُحومُهُم </w:t>
      </w:r>
      <w:r>
        <w:rPr>
          <w:rtl/>
          <w:cs/>
          <w:lang w:val="ar_AE" w:bidi="ar_AE"/>
        </w:rPr>
        <w:t>كَٱلْجِلَّةِ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الأشياء التي لا يمكنها إنقاذ الناس من غضب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تتمكن فضتهم ولا ذهبهم من إنقاذهم.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يقول صفنيا إن الناس قد يُسترون في يوم سخط الرب إذا ما فعلوا أمرًا بعينه. فمَا الذي يجب عليهم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الناس أن يطلبوا البر والتواضع كيما يُسترون في يوم سخط الرب.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لمدن غزة، وأشقلون، وأشدود، وعقرون؟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جميع الشعوب التي لن تستجيب لتحذير الرب ستقتلع اقتلاعًا، وتهلك.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2: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المدينتان اللتان ستتشبّه بهما موآب وأبناء العمونيين؟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ستكون موآب مثل سدوم، وشعب العمونيين مثل عمورة.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الطيور التي ستأوي في قمة أعمدة أشور؟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البوم ستأوي في قمم أعمدة أشور.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2: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سيحدث للمدينة المُبتهجة بحسب نبوة صفنيا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ستتحول المدينة المبتهجة خرابًا، وتكون مَأْوى للوُحُوشِ البرِّيَّة.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بأية حيوانات شبّه صفنيا هؤلاء الأمراء والقضاة؟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أمراء المدينة </w:t>
      </w:r>
      <w:r>
        <w:rPr>
          <w:rtl/>
          <w:cs/>
          <w:lang w:val="ar_AE" w:bidi="ar_AE"/>
        </w:rPr>
        <w:t>الجَائِرَة</w:t>
      </w:r>
      <w:r>
        <w:rPr>
          <w:rtl/>
          <w:cs/>
          <w:lang w:val="ar_AE" w:bidi="ar_AE"/>
        </w:rPr>
        <w:t xml:space="preserve"> يشبهون الأسود ال</w:t>
      </w:r>
      <w:r>
        <w:rPr>
          <w:rtl/>
          <w:cs/>
          <w:lang w:val="ar_AE" w:bidi="ar_AE"/>
        </w:rPr>
        <w:t>مُزمجِرة.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يظهر الله عدله (حكمه) إلى النور؟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ينشر الرب عدله ويظهره </w:t>
      </w:r>
      <w:r>
        <w:rPr>
          <w:rtl/>
          <w:cs/>
          <w:lang w:val="ar_AE" w:bidi="ar_AE"/>
        </w:rPr>
        <w:t>صباحًا فصباحًا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الله يأمل أن يفعله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الرب يأمل أن يخشاه الناس (شعب أورشليم) ويقبلوا التأديب.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عما هو مزمع أن يفعل (حكمه- دينونته)؟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الرب أن يجمع الأمم ويصب عليهم سخطه وكل حمو غضبه.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الناس عندما يمنحهم الرب "</w:t>
      </w:r>
      <w:r>
        <w:rPr>
          <w:b/>
          <w:rtl/>
          <w:cs/>
          <w:lang w:val="ar_AE" w:bidi="ar_AE"/>
        </w:rPr>
        <w:t>شِفاهًا طاهِرة</w:t>
      </w:r>
      <w:r>
        <w:rPr>
          <w:b/>
          <w:rtl/>
          <w:cs/>
          <w:lang w:val="ar_AE" w:bidi="ar_AE"/>
        </w:rPr>
        <w:t>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سيدعو الرب الناس ليدعوا باسمه (يعبدوه) بقلب واحد.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الأمور التي لن يفعلها بقيّة بني إسرائيل بعد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يرتكب بقيّة بني إسرائيل الظلم ولا ينطقون بالكذب.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 ينبغي "لابنة أورشليم" (الناس الذين يعيشون في أورشليم) أن تفرح وتبتهج؟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إسرائيل (ابنة أورشليم) أن تغني وتبتهج لأن الرب قد أزال عقابها.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يقول الرب إنه سيحول عار بني إسرائيل إلى شيء آخر. إلى ماذا سيتحول؟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سيخلّص الرب العرجاء ويجمع المطرودين والمنفيين معًا.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صفنيا 3: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سيرّده الرب لبني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ستنال إسرائيل احترام جميع الأمم وثنائها حينما ترى أن الرب قد ردّ سبيها.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