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1PE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١:١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لمَن كان بطْرس رسولًا؟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بطْرس رسولًا ليَسوع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١:١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إلى مَن كتب بطْرس؟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كتب بطرس إلى المُتغربين المُشتَّتين، المختارين، في أنحاء بنتس، غلاطية، كبادوكية، آسيا وبيثينية.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١: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 أراد بطْرس أن يباركه؟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أراد بطْرس أن يُبارك الله وأبا ربِّهم يسوع المسيح.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١: ٣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منحهم ٱللهِ ولادة جديدة؟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برحمته العظيمة، منحهم ٱللهِ ولادة جديدة مِن خلال قيامة يَسوع ٱلْمَسِيحِ من بين الأموات.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١: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لن يفنى الميراث أو يتدنَّس أو يضمحِّل؟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لن يفنى الميراث أو يتدنَّس أو يضمحِّل لأن الميراث كان محفوظًا في السموات 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١: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بأي وسيلة كانوا محروسين في قوة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كانوا محروسين بالإيمان للخلاص المُستعَّد أنْ يُكشف عنه في الأزمنة الأخيرة.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١: ٦–٧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 من الضروري لهم أن يشعروا بالحزن في تجارِب مختلفة عدّة؟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ذلك ضروريًا لكي يتم اختبار إيمانهم ولكي تكون نتيجة إيمانهم المدح والمجد والكرامة عند استعلان يَسوع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١: ٧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أثمن من الذهب الفاني؟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الإيمان أثمن من الذهب.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١: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مع إنَّ المؤمنين لم يروا يَسوع، ماذا فعلوا؟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أحبوه وآمنوا به وكانوا سعداء للغاية بفرح لا يوصف مملوءًا بالمجد.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١: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نال الذين آمنوا به نتيجة لإيمانهم؟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نالوا خلاص نفوسهم.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١: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ماذا بحث الأنبياء واستفسروا بعناية؟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بحث الأنبياء عن الخلاص الذي كان المؤمنون يقبلونه وعن النعمة التي كانت ستصبح لهم.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١: 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ماذا كان روح ٱلْمَسِيحِ يخبر الأنبياء مسبقًا؟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يخبرهم عن آلام ٱلْمَسِيحِ والأمجاد التي ستتبعه.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١: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كان يخدم الأنبياء ببحثهم واستفساراتهم؟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يخدمون المؤمنين.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١: ١٢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 رغب في إعلان نتائج بحث وتحقيق الأنبياء؟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حتى الملائكة رغبت في إعلان النتائج.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١: ١٣–١٤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أمر بطْرس المؤمنين أن يفعلوا بصفتهم أبناءً مطيعين؟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أمرهم بإعداد عقولهم لطاعة ٱللهِ وبأن يكونوا متزنين في تفكيرهم ويكون لديهم ثقة كاملة في النعمة التي ستُجلب لهم، وألا يتشكلوا وفقًا لرغباتهم السابقة.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١: ١٥–١٦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قال بطْرس إن المؤمنين يجب أن يكونوا قديسين؟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لأنَّ الذي دعاهم قدوس.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١: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يجب على المؤمنين قضاء زمان غربتهم في خوف؟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لأنهم أطلقوا على "ٱلْآبِ" الذي يحكم بالعدل وفقًا لعمل كل شخص.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١: 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مِمَّن تعلَّم الغرباء، المختارون، السلوك الباطِل؟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تعلَّموا السلوك الباطِل من آبائهم.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١: ١٨–١٩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تم فداء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يُفدَوا بالفضة أو الذهب، بل بدم ٱلْمَسِيحِ الكريم، كحَمَل بلا عيب وبلا دنس.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١: 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كان ٱلْمَسِيحِ معروفًا مسبقًا، ومتى أُعلِنَ عنه؟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كان معروفًا قبل تأسيس العالم؛ وقد أُعلن للغرباء، المختارين، في ما كان يُعدّ حينها الأزمنة الأخيرة.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١: 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طهّر المؤمنون نفوسهم؟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طهروا نفوسهم بطاعة الحق من أجل المحبة الأخوية.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١: ٢٣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وُلِد المؤمنين من جديد؟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وُلِدُوا مرة أخرى من بَذْرَة غير قابلة للفناء، بكلمة ٱللهِ الحية والدائمة وليس من بَذْرَة قابلة للفناء.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١: 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يشبه الجسد كله، وماذا يشبه مجد الإنسان؟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الجسد مثل العشب؛ مجد الإنسان مثل زهر العشب.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١: ٢٥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يحدث لكلمة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كلمة الرب تبقى إلى الأبد.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٢: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الذي طُلِبَ من المؤمنين طرحه؟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طُلبَ من المؤمنين أنْ يطرحوا كل خداع شرير ونِفاق وحسَد وافتراء.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٢:٢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أُوصيَ المؤمنين بأنْ يشتاقوا إلى اللبَن الروحي النقي؟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عليهم أن يشتاقوا إلى اللبن الروحي النقي لكي ينموا به في الخلاص.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٢: ٤–٥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الحجر الحي الذي رفضه الناس واختاره ٱلله؟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يَسوع ٱلْمَسِيحِ هو الحجَر الحَي.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٢: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 المؤمنون أيضًا مثل الحجارة الحية؟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كانوا مثل الحجارة الحية لأنهم كانوا مَبنيين لكي يكونوا بيتًا روحانيًا.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٢: ٧–٨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تعثَّر البناؤون، مخالفين الكلمة؟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تعثَّر البناؤون لأنهم عُيِّنوا من أجل ذلك العمَل.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٢: ٩–١٠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 المؤمنون جِنسًا مختارًا، كهنوتًا ملوكيًا، أمة مقدسة، وشعبًا اقتناه ٱلله؟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اختيروا حتى يُعلنوا عن أعمال الله العجيبة.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٢: ١١–١٢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دعا بطْرس الأحباء إلى الامتناع عن الرغبات الخاطئة؟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دعاهم إلى الامتناع عنها حتى أنَّ الذين يفترون عليهم ناسبين أفعالًا شريرة لهُم يرون سلوكهم الصالِح ويُمجِّدون ٱلله.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٢: ١٣–١٥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 يجب على المؤمنين طاعة كل سُلطة بشرية؟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عليهم طاعة كل سلطة بشرية لأن ٱلله أراد استخدام طاعتهم لإسكات حديث الجُهَّال الأحمق.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٢: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بدلًا من استخدام حريتهم غطاءً للشر، ماذا كان يجب على الغُرباء، المختارين، أن يفعلوا؟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عليهم استخدام حريتهم ليكونوا خُدامًا لله.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٢: ١٨–٢٠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 من المفترض أن يكون الخُدَّام خاضعين لأسيادهم، حتى العُنفاء منهم؟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مِن المفترض أن يكون الخُدام خاضعين حتى للسادة العنفاء لأنَّ عمَل الصلاح ثم التألُّم على العقاب بسببه أمر يستحق الثناء عند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٢: ٢١–٢٣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دُعيَ الخُدام إلى التألُّم من أجل عملهم الصالِح؟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 ٱلْمَسِيح تألَّم مِن أجلهم، تاركًا مثالًا لهم، وقدَّم ذاته للَّذي يقضي بعدْل.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٢: ٢٤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حمل ٱلْمَسِيح خطايا بطْرس، المؤمنين، وخطايا الخُدَّام في جسده على الخشبة؟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حمَل خطاياهم لكي لا يكون لهم أي نصيب من الخطيئة بعد الآن، بل يعيشون للبِر، ولأنهم بجراحاته نالوا الشفاء.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٢: ٢٥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بعد أنْ كانوا جميعًا تائهين مثل الخِراف الضالة، إلى مَن رجعوا؟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رجعوا جميعًا إلى راعي وأسقف نفوسهم.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٣: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يجب على الزوجات أنْ يخضعنَ لأزواجهنَّ؟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أنْ تخضع الزوجات حتى يمكن لهؤلاء الأزواج الذين لا يطيعون الكلمة، أنْ يُربَحوا دون كلمة.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٣:٣–٤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يجب أن تتزيَّن الزوجات؟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تتزيَّن الزوجات في إنسان قلْبهنَّ الخفي بجمال دائم لروح وديع وهادئ.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٣: ٥–٦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المرأة القديسة التي ذكرها بطْرس مثالًا لزوجة كانت تتَّكل على ٱللهِ وتخضع لزوجها؟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ذكر بطْرس سَارَة مثالًا.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٣: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يجب على الأزواج أن يعيشوا مع زوجاتهم مُراعين التعقُّل؟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يعيش الأزواج مع زوجاتهم بتعقُّل حتى لا تعاق صلواتهم.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٣: ٨–٩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أوصى بطْرس جميع الغرباء، المختارين أن يكونوا مُتحدِي الرأي وأن يستمروا في مُباركة الآخرين؟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لأنهم جميعًا دُعوا لعمَل ذلك، لكي يرثوا برَكة.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٣: ١٠–١٢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يجب على مَن أراد أن يحب الحياة، أنْ يكف لسانه عن الشر ويبتعد عن السيئ ويفعل الخير؟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لأنَّ عينَي الرب ترى الأبرار.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٣: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الذين نالوا التطويب؟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تألَّموا بسبب ٱلبِر طُوِّبوا.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٣: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طُلب من المؤمنين أن يفعلوا للحفاظ على ثقتهم في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طُلِبَ منهم أنْ يُقدِّسوا الرب ٱلْمَسِيحِ في قلوبهم.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٣: ١٥–١٦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المؤمنون يجيبون دائمًا كل مَن سأل عن ثقتهم في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عليهم أن يكونوا مستعدين دائمًا للإجابة بوداعة واحترام.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٣: 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تألَّم ٱلْمَسِيح مرة واحدة من أجل الخطايا؟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تألَّم ٱلْمَسِيح مرَّة واحدة لكي يُحضِر بطْرس والمؤمنين إلى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٣: ١٩–٢٠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كانت الأرواح التي كرزَ لها ٱلْمَسِيح في الروح في السجن الآن؟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الأرواح التي هي الآن في السجن، كانت عاصية عندما كانت أناة ٱللهِ تنتظر في أيام نوح.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٣: ٢١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نوع المعمودية التي تُخلِّص المؤمن؟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المعمودية التي تُخلِّص المؤمن ليست غسلًا بالماء، بل مناشدة الله بضمير صالح مِن خلال قيامة يَسوع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٣: ٢٢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لأن يَسوع في يمين ٱللهِ في السماء، ماذا يجب أن تفعل الملائكة والسلاطين والقوات؟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أنْ يخضعوا له جميعًا.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٤: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بماذا أمر بطْرس المؤمنين أن يتسلَّحوا؟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أمرهم أنْ يتسلَّحوا بالنيَّة عينها التي كانت لدى ٱلْمَسِيحِ عندما تألَّم في الجسد.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٤: ٣–٤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تحدَّث الأمم بالشرور عن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تحدَّثوا بالشرور عن الغرباء، المختارين، لأنهم لم يشتركوا في الفجور والشهوات والسُكْر، والاحتفالات المُصاحبة للشُرب والحفلات الصاخبة وفي عبادة الأوثان الشريرة مثل الأمم.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٤: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الذين يكون الله مُستعِّدًا لدينونتهم؟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الله مستعد لدينونة الأحياء والأموات.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٤: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 يجب على المؤمنين أنْ يكونوا مُتعقِّلين ولهم محبة شديدة لبعضهم بعضًا؟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عليهم الحياة وفقًا لتلك الأمور لأن نهاية كل الأشياء كانت قادمة وكذلك من أجل صلواتهم.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٤: ١٠–١١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 يجب على كل من المؤمنين استخدام المواهب التي استقبلوها لكي يخدموا الآخرين؟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عليهم استخدام مواهبهم لكي يتمجَّد ٱللهِ بيَسوع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٤: ١٢–١٣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طُلب من المؤمنين أن يبتهجوا إذا اختبروا آلام ٱلْمَسِيحِ أو تعرَّضوا للإهانة بسبب اسم ٱلْمَسِيحِ؟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لأنهم كانوا مُبارَكين إذا أُهينوا.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٤: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الأفعال التي لا ينبغي أن يوجد المسيحيون مُذنبين يتألموا بسببها؟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 يكن على المسيحيين أن يتألَّموا بصفتهم مُجرمين أو لصوص أو فاعلي شرٍّ أو مُتدخِّلين.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٤: ١٧–١٨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يجب على الشخص الفاجر والخاطئ أن يطيع إنجيل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يطيع الفاجر والخاطئ إنجيل الله لأن دينونتهم ستكون أشد من دينونة الأشخاص الصالحين.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٤: ١٩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كان يجب أن يتصرف أولئك الذين تألَّموا وفقًا لإرادة ٱللهِ؟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عليهم أن يستودعوا أنفسهم للخالق الأمين فيمَا كانوا يفعلون الخير.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٥: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كان بُطرس؟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بطْرس شيخًا رفيقًا وشاهدًا على آلام ٱلْمَسِيحِ، ومشاركًا في المجد الذي سوف يُستَعلَن.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٥: ١–٢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حثَّ بطْرس رفقاءهُ الشيوخ على 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حثَّهم على رعاية رعِيَّة الله والاعتناء بهم.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٥:٥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لمَن كان يجب على الأحداث أنْ يخضعوا؟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عليهم الخضوع للشيوخ.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٥:٥–٧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كان يجب على الجميع التحلي بالتواضع وخدمة بعضهم بعضًا؟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لأن ٱللهَ يمنح النعمة للمتواضعين، حتى يرفعهم ٱلله في الوقت المناسب.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٥: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يبدو الشيطان؟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الشيطان مثل أسد يزأر ويتجوَّل، يبحث عن شخص ليفترسه.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٥: ٨–٩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أوصيَ الناس أن يفعلوا؟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أوصاهم أنْ يكونوا ساهرين، يقظين، ثابتين ضد الشيطان وأقوياء في إيمانهم.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٥: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سيحدث للناس بعد أن يتألموا مدة قصيرة؟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سوف يُكمّلهم الله ويُثبّتهم ويُقوّيهم.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٥: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كان سِلوانس بالنسبة إلى بطْرس؟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سِلوانس أخًا أمينًا بالنسبة إلى بطْرس.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٥: ١٢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بطْرس عمَّا كتبه؟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إنَّ ما كتبه كان نعمة الله الحقيقية.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١ بطرس ٥: ١٣–١٤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الذي أرسل التحية إلى المؤمنين وكيف كان ينبغي أن يحيوا بعضهم بعضًا؟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أرسل التحية التي كانت في بَابِلَ ومرقص، ابن بطْرس في الإيمان؛ وكان عليهم أن يحيوا بعضهم بعضًا بقبلة المحبة.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