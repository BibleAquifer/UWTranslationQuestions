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1TH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١: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يتذكَّره بولس دائمًا أمام ٱللهِ بخصوص أهل تسالونيكي؟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يتذكَّر بولس عمَل إيمانهم وتعب محبتهم وصبر رجائهم.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١: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الأساليب الأربعة التي وصل بها الإنجيل إلى أهل تسالونيكي؟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وصل الإنجيل إلى أهل تسالونيكي بالكلمة، بالقوة، بالروح القدس وبيقين شديد.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١: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يحدث لأهل تسالونيكي عندما قبلوا كلمة الإنجيل؟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قبِلَ أهل تسالونيكي الكلمة وسْط الكثير من الضيقات.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١: ٦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موقف أهل تسالونيكي عندما قبلوا كلمة الإنجيل؟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قبِلَ أهل تسالونيكي الكلمة بفرح في ٱلرّوحِ القدس.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١: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لكلمة الرب بعد أن استقبلها أهل تسالونيكي؟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أُذيعتْ كلمة الرب في كل مكان انتشر فيه إيمانهم.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١: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يعبد أهل تسالونيكي قبل أن يصبحوا مؤمنين بالله الحقيقي؟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أهل تسالونيكي يعبدون الأوثان قبل أن يصبحوا مؤمنين بالله الحقيقي.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١: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ينتظر بولس وأهل تسالونيكي؟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بولس وأهل تسالونيكي ينتظرون مجيء يسوع من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١: ١٠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ممَ يُنقذنا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يُنقذنا يسوع من الغضب الآتي.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٢:٢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عُومِل بولس ورفاقه قبل القدوم إلى أهل تسالونيكي؟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تألَّم بولس ورفاقه وعُومِلوا معاملة مُخزية.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٢: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 يرغب بولس في إرضائه مِن خلال وعظه بالإنجيل؟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يرغب بولس في إرضاء ٱللهِ مِن خلال وعظه بالإنجيل.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٢: ٥–٦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الذي لم يفعله بولس عند وعظه بالإنجيل؟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يستخدم بولس التملُّق، ولم يسعَ وراء المجد من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٢: ٧–٨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عامَل بولسُ أهل تسالونيكي عندما كان بينهم؟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بولس مُترفِّقًا مع أهل تسالونيكي، مثل الأم أو الأبِ مع أطفالهم.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٢: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بولس ورفاقه حتى لا يكونون عبئًا على أهل تسالونيكي؟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عمِل بولس ورفاقه ليلًا ونهارًا حتى لا يكونون عبئًا على أهل تسالونيكي.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٢: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عامَل بولسُ أهل تسالونيكي عندما كان بينهم؟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بولس لطيفًا مع أهل تسالونيكي مثل الأم أو الأبِ مع أطفالهم.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٢: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وصية بولس إلى أهل تسالونيكي من جهة سلوكهم؟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بولس أهل تسالونيكي أنه ينبغي لهم أن يسلكوا سلوكًا جديرًا بالله الذي يدعوهم إلى ملكوته ومجده.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٢: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استقبل أهل تسالونيكي الرسالة التي بشَّرهم بها بولس، كأنها كلمات مَن؟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استقبل أهل تسالونيكي الرسالة على أنها كلمة ٱللهِ، وليس كلمة إنسان.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٢: ١٤–١٦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الأمر الذي فعله اليهود غير المؤمنين ولم يرضي ٱلله؟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اضطهد اليهود غير المؤمنين الكنائس في اليهودية وقتلوا يَسوع والأنبياء وطردوا بولسَ ومنعوه من التحدُّث إلى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٢: ١٧–١٨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يستطع بولس القدوم إلى أهل تسالونيكي مع أنّه كان يرغب في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يستطع بولس القدوم لأن ٱلشَّيْطَان أعاقَه.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٢: ١٩–٢٠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سيكون أهل تسالونيكي لبولس عند مجيء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سيكون أهل تسالونيكي رجاء بولس وفرحه وإكليل افتخاره عند مجيء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٣: ١–٢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بولس، حتى وإن كان سيُترك في أَثِينَا؟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 بولس تيموثاوس لتقوية وتعزية المؤمنين في تسالونيكي.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٣:٣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عُيِّنَ بولس خادمًا، على حد قوله؟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عُيِّنَ بولس للضيقات.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٣: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سبب قلَق بولس من جهة أهل تسالونيكي؟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بولس قلقًا مِن أن يكون المُجرِّب قد أغراهم ويكون جهده قد ضاع سُدَى.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٣: ٦–٧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عزّى بولس عندما عاد تِيموثَاوس من تَسَالونِيكِي؟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شعر بولس بالراحة لسماع الأخبار السارة عن إيمان ومحبة أهل تسالونيكي، وأنهم اشتاقوا لرؤيته.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٣: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يفعله أهل تسالونيكي فيعيش بولس، على حد قوله؟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إنه يعيش إذا ثبتَ أهل تسالونيكي في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٣: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مِن أجل ماذا يصلي بولس ليلًا ونهارًا؟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يصلي بولس ليلًا ونهارًا ليرى أهل تسالونيكي ويُكمِّل ما ينقص في إيمانهم.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٣: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ماذا يرغب بولس أن يزداد وينمو أهل تسالونيكي؟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يتمنى بولس أن يزداد وينمو أهل تسالونيكي في المحبة تجاه بعضهم بعضًا وتجاه جميع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٣: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حدَث يرغب بولس أن يكون أهل تسالونيكي مُستعدين له بقلوب بلا لوم في القداسة؟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يريد بولس من أهل تسالونيكي أن يكونوا مستعدين لمجيء الرب يَسوع مع جميع قديسيه.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٤: ١–٢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أراد بولس من أهل تسالونيكي أن يفعلوا بالتعليمات التي أعطاهم إياها حول كيفية السلوك وإرضاء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بولس من أهل تسالونيكي أن يستمروا في السلوك وإرضاء ٱللهِ ويزدادوا أكثر في ذلك.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٤: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بولس عن إرادة ٱللهِ لأهل تسالونيكي؟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 إنَّ إرادة ٱللهِ لأهل تسالونيكي هي قداستهم.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٤:٤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ينبغي أن يتعلّمه الناس؟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الناس بحاجة إلى تعلُّم ضبط أنفسهم وعدم الانجراف وراء الشهوات الجنسية.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٤: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لأخ أخطأ في مسألة الفجور الجنسي؟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سيكون الرب مُنتقمًا تجاه أخ أخطأ في مسألة الفجور الجنسي.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٤: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الشخص الذي يرفض الدعوة إلى القداسة، مَن يرفض في أساس الحال؟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الشخص الذي يرفض الدعوة إلى القداسة، يرفض ٱلله.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٤: ٩–١٠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يفعله أهل تسالونيكي وأرادهم بولس أن يفعلوه بالأكثر؟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بولس أن يحب أهل تسالونيكي بعضهم بعضًا بالأكثر.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٤: ١١–١٢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يجب على أهل تسالونيكي فعله لكي يسلكوا بلياقة أمام غير المؤمنين ولا يحتاجون شيئًا؟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على أهل تسالونيكي أن يكونوا هادئين ويهتموا بشؤونهم الخاصة ويعملوا بأيديهم.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٤: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ربما حدث سوء فهم لدى أهل تسالونيكي من جهة موضوع، ما هو؟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ربما كان لدى أهل تسالونيكي سوء فهم حول ما يحدث للذين رقدوا.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٤: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ٱلله لأولئك الذين رقدوا في يَسوع؟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يجلب الله مع يسوع أولئك الذين رقدوا في المسيح.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٤: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سينزل الرب من السماء؟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ينزل الرب من السماء بصوت هتاف مع بوق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٤: ١٦–١٧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سيقوم أولًا، ومن سيقوم معهم بعد 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الأموات في ٱلْمَسِيحِ سيقومون أولًا، ثم الذين ما زالوا أحياءً يُختطفوا معهم.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٤: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سيُقابل القائمين، وكم مِن الوقت؟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يلتقي القائمون مع الرب في الهواء، وسيكونون دائمًا مع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٤: 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بولس من أهل تسالونيكي أن يفعلوا بتعليمه عن الذين رقدوا؟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بولس لأهل تسالونيكي أن يُعزُّوا بعضهم بعضًا بكلماته.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٥: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سيجيء يوم الرب على حدّ قول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إن يوم الرب سيأتي مثل لصٍّ في الليل.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٥: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سيقول بعض الناس عندما يأتي عليهم الهلاك المفاجئ؟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سيقول بعض الناس: "سلام وأمان".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٥: ٤–٥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يقول بولس إن يوم الرب لا ينبغي أن يفاجئ المؤمنين مثل اللص؟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المؤمنين ليسوا في ظلمة، بل هُم أبناء النور، فلا ينبغي أن يفاجئهم اليوم مثل اللص.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٥: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يطلب بولس من المؤمنين أن يفعلوا بشأن يوم الرب الآتي؟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يخبر بولس المؤمنين أن يسهروا ويكونوا يقظين.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٥: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قُدِّرَ للمؤمنين من قِبَلِ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مُقدَّر من قِبَل ٱللهِ للمؤمنين الخلاص بالرب يَسوع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٥: ١٢–١٣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الموقف الذي يجب أنْ يكون عليه المؤمنون تجاه مُدبِّريهم في الرب كما يقول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إنه ينبغي لهم الاعتراف بهم وتقديرهم تقديرًا كبيرًا في محبة.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٥: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يوصي بولس بعدم فعله عندما يُرتكب الشر ضدهم؟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إنه لا ينبغي لأحد أن يجازي عن الشر الذي يُفعل به بشرٍ مُماثِل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٥: 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ينبغي للمؤمنين فعله في كل شيء كما يقول بولس، ولماذا؟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إنه على المؤمنين أن يشكروا في كل شيء، لأن هذه هي مشيئة ٱللهِ من جهتهم.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٥: ٢٠–٢١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التعليمات التي يعطيها بولس للمؤمنين بشأن النبوات؟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يُوجّه بولس المؤمنين إلى عدم ازدراء النبوات وأن يختبروا كل شيء ويتمسكوا بالحَسَن.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٥: 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يصلي بولس أن يفعل ٱلله للمؤمنين؟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يصلي بولس أن يقدس ٱلله المؤمنين تمامًا في الروح والنفس والجسد.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تسالونيكي ٥: ٢٨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يطلب بولس في صلاته أن تكون مع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يصلي بولس أن تكون نعمة الرب يَسوع ٱلْمَسِيحِ مع المؤمنين.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