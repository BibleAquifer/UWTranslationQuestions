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3JN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لقب يُقدم الكاتب يوحَنَّا نفسه في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يُقدم يوحَنَّا نفسه بلقب: "الشيخ".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١:١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العَلاقة بين يوحَنَّا وغَايُس، الذي يتلقَّى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يُحب يوحَنَّا غَايُس بالحَق.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لأي شيء يصلي يوحَنَّا بخصوص غَايُس؟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يصلِّي يوحَنَّا أنْ ينجح غَايُس في كل شيء ويكون صحيحًا، كما أنَّ نفسه ناجحة.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أعظم فرح ليوحَنَّا؟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أعظم فرح ليوحَنَّا أنْ يسمع أنَّ أولاده يسلكون في الحق.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يوحنا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خدَم غَايُس؟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خدَم غَايُس الإخوة بالرغْم من أنهم كانوا غرباء.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يوحنا 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ينبغي لغَايُس إرسال الإخوة؟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عليه أنْ يرسلهم كما يحق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احتاج الإخوة إلى مساعدة المؤمنين عند إرسالهم في رحلتهم؟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بحاجة إلى المساعدة لأنهم لم يقبلوا أي شيء من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يوحَنَّا إنه ينبغي للمؤمنين الترحيب بمثل هؤلاء الأشخاص؟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يوحَنَّا إنه ينبغي للمؤمنين الترحيب بهم لكي يصبحوا شركاء العمَل معهم بالحق.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يحب دِيوتْرِيفِسَ؟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يحب دِيوتْرِيفِسَ أن يكون الأوَّل وسْط شعب كنيسته.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يوحنا ١: ٩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موقف دِيوتْرِيفِسَ تجاه يوحَنَّا؟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دِيوتْرِيفِسَ لا يَستقبل يوحَنَّا.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يوحَنَّا عندما يأتي إلى غَايُس وشعب الكنيسة؟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يأتي يوحَنَّا، سوف يلفت الانتباه إلى الأعمال التي يقوم بها دِيوتْرِيفِسَ.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 ١٠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دِيوتْرِيفِسَ مع الإخوة الذين يُرسلوا؟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لا يستقبل ديوتريفيس هؤلاء الإخوة.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 ١٠ (#٣)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دِيوتْرِيفِسَ مع الذين يرغبون في استقبال هؤلاء الإخوة؟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يمنعهم دِيوتْرِيفِسَ من استقبال الإخوة ويخرج هؤلاء الإخوة من الكنيسة.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3 يوحنا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بِمَاذا يخبر يوحَنَّا غَايُس أن يتمثَّل؟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يُخبر يوحَنَّا غَايُس أنْ يتمثَّل بما هو صالِح.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٣ يوحَنَّا ١: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يتوقع يوحَنَّا أن يفعل في المستقبل؟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يتوقع يوحَنَّا أنْ يأتي ويتحدَّث مع غَايُس شخصيًا.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