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1SA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١: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هما زوجتا ألقانة؟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زوجتا أَلْقَانَة هما حَنَّة وفَنِنَّة.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عدد الأطفال الذين كانوا لدى حَنَّة؟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لدى حَنَّة أي أطفال.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لماذا أعطى أَلْقَانَة </w:t>
      </w:r>
      <w:r>
        <w:rPr>
          <w:b/>
          <w:rtl/>
          <w:cs/>
          <w:lang w:val="ar_AE" w:bidi="ar_AE"/>
        </w:rPr>
        <w:t>نَصِيبَ ٱثْنَيْنِ</w:t>
      </w:r>
      <w:r>
        <w:rPr>
          <w:b/>
          <w:rtl/>
          <w:cs/>
          <w:lang w:val="ar_AE" w:bidi="ar_AE"/>
        </w:rPr>
        <w:t xml:space="preserve"> لحَنَّة؟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أعطى حَنَّة نصيبًا مضاعفًا لأنه كان يحبها.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كانت ضرتها تغيظها؟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تضايق حنة لتثير غضبها، لأن الرب كان قد أغلق رحمها.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حَنَّة عندما بسبب حزنها العميق لعدم قدرتها على الإنجاب؟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ذهبت إلى بيت الرب وصليت وبكيت بمرارة.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وعدت حَنَّة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نذرت حنة أنه إذا أعطاها الرب ابنًا، فإنها ستقدمه للرب، ولن يمس رأسه الموس.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١: ١٢–١٤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 أن حَنَّة كانت تتحدث إلى الرب من قلبها، ماذا ظن عَالِي الكاهن بشأن تصرفاتها؟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رأى عالي شفتَي حنة تتحركان ولكنه لم يسمع صوتها، فظن أنها سكرى من الخمر.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أكدت حَنَّة لعَالِي؟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أكدت حنة لعالي أنها لم تكن سكرى، بل كانت تصلي للرب من قلبها.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١:١ 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عالي لحَنَّة الذي جعلها تذهب في طريقها، تأكل ولم تعد تشعر بالحزن؟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عالي لحنة: "</w:t>
      </w:r>
      <w:r>
        <w:rPr>
          <w:rtl/>
          <w:cs/>
          <w:lang w:val="ar_AE" w:bidi="ar_AE"/>
        </w:rPr>
        <w:t>ٱذْهَبِي بِسَلَامٍ، وَإِلَهُ إِسْرَائِيلَ يُعْطِيكِ سُؤْلَكِ ٱلَّذِي سَأَلْتِهِ مِنْ لَدُنْهُ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أسمت حَنَّة ابنها عندما حبلت به وولدته؟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أسمت حَنَّة ابنها اسم صَموئِيل لأنها طلبته من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١: ٢١–٢٣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تذهب حَنَّة مع ألقانة رجلها إلى اليكل ليذبح للرب الذبيحة السنوية؟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لأنها كانت ما زالت تُرضع ابنها.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١: ٢٤–٢٥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أخذت حَنَّة معها، بالأضافة إلى ابنها، إلى بيت الرب لتقدمه لعَالِي الكاهن؟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أخذت حَنَّة ثورًا عمره ثلاث سنوات كذبيحة، مع إيفة دقيق وزق من الخمر لتقديمها للكاهن.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١: ٢٦–٢٨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قدمت حَنَّة للرب؟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كرست حَنَّة ابنها ليكون للرب طوال أيام حياته.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تحدثت حَنَّة بجرأة ضد خصومها؟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تحدثت حَنَّة بجرأة لأنها تفرح بخلاص يهوه.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تقول حَنَّة إنه لا ينبغي لنا التفاخر أو التحدث بتكبّر؟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ينبغي لنا التفاخر أو التحدث بتكبّر لأن الرب عليم وعنده كل المعرفة، وبه تُوزن جميع الأفعال.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 نشيد حَنَّة، من الذي امتلأ بالحزن؟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المرأة التي لديها العديد من الأطفال تشعر بالحزن الشديد.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يقرر الموت والحياة، ومن الذي يحدد إذا كان يهبط أحدهم إلى الهاوية أو يصعد إلى فوق؟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يقرر الموت والحياة، والهبوط للهاوية أو الصعود لفوق.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يحدد الفقر والغنى؟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الرب هو الذي </w:t>
      </w:r>
      <w:r>
        <w:rPr>
          <w:rtl/>
          <w:cs/>
          <w:lang w:val="ar_AE" w:bidi="ar_AE"/>
        </w:rPr>
        <w:t>يُفْقِرُ وَيُغْنِي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يقيم المسكين، ويرفع الفقير ليجلس مع الشرفاء؟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يرفعهم للجلوس مع الشرفاء.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تقول حَنَّة إنه سيحرس أرجل شعبه الآمناء ويصمت الأشرار في الظلام؟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سيحرس أرجلهم ويُصمت الأشرار.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يدين أطراف الأرض ويعطي العزة لملكه؟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الرب</w:t>
      </w:r>
      <w:r>
        <w:rPr>
          <w:rtl/>
          <w:cs/>
          <w:lang w:val="ar_AE" w:bidi="ar_AE"/>
        </w:rPr>
        <w:t xml:space="preserve"> هو الذي يدين أطراف الأرض ويعطي العزة لمَلِكه.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هو الطفل الذي خدم الرب أمام عالي الكاهن؟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صموئيل هو الذي خدم الرب أمام عالي الكاهن.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أبناء من كانوا رجالًا أشرار؟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أبناء عالي الكاهن كانوا رجالاً أشراراً.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عادة الكهنة مع الشعب في وقت تقديم الذبيحة؟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عادتهم أن يأتي خادم الكهنة بشوكة ذات ثلاث أسنان لينشل بها اللحم للكاهن ليأخذه لنفسه.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الشيء الشرير الذي أمر به أبناء الكاهن خدمهم القيام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بدلاً من أكل اللحم المسلوق، أمر أبناء عالي خدمهم أن يخبروا الناس أنهم يأكلون اللحم النيء فقط.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كانت خطية أبناء عَالِي عظيمة جدًا؟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خطيتهم عظيمة جدًا أمام الرب لأنهم احتقروا تقدمة الرب واستهانوا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تصنع أم صموئيل له كل عام لتُلبسه؟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تصنع له جُبّة من الكتان.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عالي سيبارك ألقانة وزوجته؟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بارك عالي القانة وزوجته بالصلاة لكي يرزقهم الله أبناء آخرين من حنة.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كان رد الرب على صلاة عَالِي من أجل يُرزق والدا صموئيل بأطفال آخرين؟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استجاب الرب مرة أخرى لحَنَّة، فأنجبت ثلاثة أبناء وابنتين.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قال عالي لأبنائه عندما تقدم به العمر؟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عالي لأبنائه أنهم يرتكبون أفعالًا شريرة ويتسببون في عصيان شعب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يستمع أبناء عالي إلى صوته؟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يستمع أبناء عالي إلى صوته لأن الرب أراد أن يميتهم.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ينمو ويزداد نعمة عند الله وأيضًا عند الناس؟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صموئيل هو الذي تزايد نموَا وصلاحًا عند الرب والناس.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٢٧–٢٨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أخبر عالي أن الرب اختار آبائه من بين جميع أسباط إسرائيل ليكونوا كهنة للرب؟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رجل الله هو الذي أخبر عالي بأن الرب اختار أجداده.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احتقر عالي ذبائح الرب وتقدماته؟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احتقر عالي ذبائح الرب وتقدماته بتكريمه أبنائه فوق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٣٣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الرب عالي أنه سيحدث للرجال في 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عالي أن جميع الرجال المولودين في عائلة عالي سيموتون.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العلامة التي قال الرب أنها ستُثبت أن جميع الرجال في عائلة عَالِي سيموتون؟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موت ابني عالي كليهما في نفس اليوم.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٢: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سيسير أمام ملك الرب الممسوح إلى الأبد؟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كاهن أمين يقيمه الرب هو الذي سيسير أمام ملك الرب الممسوح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٢: ٣٥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سيأتي الجميع في عائلة عالي ويسجدون للكاهن الأمين؟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سيطلبون منه وظيفة ككاهن لكي يكون لديهم طعام يأكلونه.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٢–٤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صموئيل عندما سمع الرب يناديه وهو مستلق في سريره؟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أجاب </w:t>
      </w:r>
      <w:r>
        <w:rPr>
          <w:rtl/>
          <w:cs/>
          <w:lang w:val="ar_AE" w:bidi="ar_AE"/>
        </w:rPr>
        <w:t>صَمُوئِيلَ، "هَأَنَذَا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عالي لصموئيل أن يفعل عندما ركض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عالي إنه لم يناده، وطلب منه أن يذهب ويستلقي مرة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يُكشَف لصموئيل من قبل؟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لم يُكشف لصموئيل من قبل رسالة من الرب.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فهم عالي بعد المرة الثالثة التي جاءه فيها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أدرك عالي أن الرب هو الذي نادى الصبي.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عَالِي لصَموئِيل أن يقوله إذا ناداه الرب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عالي لصموئيل: "</w:t>
      </w:r>
      <w:r>
        <w:rPr>
          <w:rtl/>
          <w:cs/>
          <w:lang w:val="ar_AE" w:bidi="ar_AE"/>
        </w:rPr>
        <w:t>تَكَلَّمْ يَارَبُّ لِأَنَّ عَبْدَكَ سَامِعٌ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قال الرب إنه سيحدث لآذان كل من يسمع ما هو عازم على فعله؟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آذان كل من يسمع ما هو عازم على فعله ستطنّ.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جلبه أبناء عَالِي على 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جلب أبناء عَالِي اللعنة على أنفسهم.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لن يُكفّر عنه للأبد بالذبيحة أو بالتقدمة؟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خطايا بيت عالي لن يُكفّر عنها أبدًا بالذبيحة أو بالتقدمة.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كان صموئيل يخاف أن يفعل في الصباح بعد أن فتح أبواب بيت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يخاف أن يخبر عالي بالرؤية التي أعطاها الرب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 صَموئِيلَ 3: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صموئيل بعد أن أخبره عالي بأنه يجب ألا يخفي عنه الكلمات التي تحدث بها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 صموئيل بكل شيء ولم يُخفِ شيئًا عن عالي.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٣: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عرف كل بني إسرائيل من دان إلى بئر سبع عن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عرف كل إسرائيل أن صموئيل قد عُيّن نبيًا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نتيجة المعركة بين إسرائيل والفلسطينيين؟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هُزِمَت إسرائيل أمام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قرر شيوخ إسرائيل أن يفعلوا ليحتموا من قوة أعدائهم؟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قرر الشيوخ أن يأخذوا تابوت عهد الرب ليكون في وسطهم.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كان مع تابوت عهد رب الجنود؟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ابنا عالي، حفني وفينحاس، هناك مع التابوت.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تساءل الفلسطينيون عندما سمعوا صوت الهتاف العظيم في محلة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تساءل الفلسطينيون عن معنى الهتاف العظيم في معسكر العبرانيين.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قال الفلسطينيون إنه قد جاء إلى محلّة العبرانيين؟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الفلسطينيون إن الله قد جاء إلى محلّة العبرانيين.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قال الفلسطينيون إن الله قد ضرب المصريين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إنَّ الله قد ضرب المصريين بأنواع عديدة من الضربات.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لابني عالي عندما حارب الفلسطينيون وهزموا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ابنا عالي، حفني وفينحاس.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المدينة بأكملها عندما دخل الرجل الآتي من خط المعركة إلى المدينة وأخبرهم بما حدث؟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أخبر الرجل بما حدث، صرخت المدينة كلها.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طرحه عالي عندما سمع صوت ضجيج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عالي عن ما وراء هذا الضجيج.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أخبر الرجل عالي عما حدث لابنيه ولتابوت الرب عندما هُزمت إسرائيل أمام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الرجل عالي أن ابنيه الاثنين قد ماتا وأن تابوت الرب قد أُخذ.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الإصابة التي تسببت في موت عَالِي عندما سقط عن الكرسي إلى جانب الباب؟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انكسرت رقبة عالي ومات.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سمعت زوجة فينحاس الحامل أن التابوت قد أُخذ وأن حماها وزوجها قد ماتا؟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ركعت زوجة فينحاس وولدت، ولكن آلام المخاض كانت شديدة عليها.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٤: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الاسم الذي أعطته زوجة فِينَحَاس للطفل ولماذا أسمته بهذا الاسم؟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أسمت الطفل إِيخَابودَ لأن المجد قد زال عن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٥: ١–٣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وجد الناس الصنم داجون في اليوم التالي بعد أن أحضر الفلسطينيون تابوت الله إلى بيت داجون؟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وجدوا داجون ساقطًا على وجهه أمام تابوت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٥: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تبقى من صنم داجون في صباح اليوم التالي بعد أن أعادوه إلى مكانه أمام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يتبقَ سوى جذع داجون بينما كانت رأسه ويداه مقطوعتين وملقيتين على العتبة.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٥: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رجال أَشْدودَ إنه لا ينبغي أن يبقى التابوت معهم؟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يد إله إسرائيل كانت ثقيلة عليهم وعلى داجون إلههم.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٥: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مكان نقل الفلسطينيون تابوت إله لإسرائيل؟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نقل الفلسطينيون التابوت إلى جت.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٥: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ضرب الرب رجال مدينة جت؟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ضربهم الرب بالبواسير.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٥: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أهل عقرون أن الله سيفعل بهم لأن تابوت إسرائيل أُرسل إلى مدينتهم؟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إنَّ إله إسرائيل سيميتهم وشعبهم.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٥: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مكان طلب أهل عَقْرونَ من الحكام إرسال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إرجاع التابوت إلى مكانه.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٥: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 مكان صعد صراخ رجال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صعد صراخ رجال المدينة إلى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٦: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بقي تابوت الرب في بلاد الفلسطنيين؟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بقيت الفلك في بلاد الفلسطينيين لمدة سبعة أشهر.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دعاهم الفلسطينيون ليأخذوا مشورتهم حول كيفية إعادة تابوت الرب إلى مكانه؟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من الكهنة والعرافين أن يخبروهم بكيفية إعادة التابوت إلى مكانه.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٦: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 نصح الكهنة والعرافون شعب الفلسطنيين أن يقدموه كهدية إلى الله إسرائيل كذبيحة إثم؟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أبلغوا الفلسطينيين بإرسال خمس بواسير من ذهب وخمسة فيران من 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٦: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الكهنة والعرافون إن الله قد تعامل بقسوة مع المصريين وفرعون؟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تعامل الله بشدة مع المصريين وفرعون لأنهم قسّوا قلوبهم وأغلظوها.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٦: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الحيوانات التي قال الكهنة والعرافون للفلسطينيين أن بربطوها بالعجلة التي سيضعون عليها تابوت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أبلغوا الفلسطينيين بربط بقرتين مرضعتين بالعربة.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صَموئِيلَ ٦: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سيعرف الفلسطينيون أن الرب هو الذي أنزل بهم هذه الكارثة عليهم؟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الفلسطينيون سيعرفون ذلك إذا ذهبت الأبقار التي تسحب العربة وحدها إلى ب</w:t>
      </w:r>
      <w:r>
        <w:rPr>
          <w:rtl/>
          <w:cs/>
          <w:lang w:val="ar_AE" w:bidi="ar_AE"/>
        </w:rPr>
        <w:t>بَيْتَشَمْس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١٠–١٢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ذهبت البقرتان المرضعتان مع العجلة التي تحمل تابوت الرب والصندوق الذي يحتوي على فيران وبواسير الذهب؟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ذهبت الأبقار مباشرة نحو </w:t>
      </w:r>
      <w:r>
        <w:rPr>
          <w:rtl/>
          <w:cs/>
          <w:lang w:val="ar_AE" w:bidi="ar_AE"/>
        </w:rPr>
        <w:t>بَيْتَشَمْس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أهل بيتشمس عندما رفعوا أعينهم ورأوا التابوت؟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يحصدون قمحهم في الوادي.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أهل بيتشمس بالبقرات التي جرّت العربة؟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قدموا الأبقار كذبيحة محرقة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أنزل تابوت الرب والصندوق الذي كان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أنزل اللاويون تابوت الرب والصندوق الذي كان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أقطاب (حكام) الفلسطينيين الخمسة عندما شاهدوا تصرف رجال بيتشمس؟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رجعوا في ذلك اليوم إلى عقرون.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دلالة عدد بواسير الذهب الخمسة وعدد فيران الذهب الخمسة؟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عدد البواسير والفيران الذهب مساوياً لعدد جميع مدن الفلسطينيين التي تتبع الحكام الخمسة.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ضرب الرب سبعين من رجال بيتشمس؟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ضربهم الرب لأنهم نظروا إلى تابوته.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٦: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الرسل الذين أُرسوا من سكان قرية يعاريم أن يفعلوه بالتابوت الذي أعاده الفلسطينيون؟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الرسل من سكان قرية يعاريم النزول وإصعاد التابوت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رجال قرية يعاريم بابن أَبِينَادَابَ، أَلِعَازَار، لكي يتمكن من حراسة تابوت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قدّسوه لحراسة تابوت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كل بيت إسرائيل خلال العشرين عامًا التي بقي فيها التابوت في قرية يعاريم؟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بكوا خلال ذلك الوقت وطلبوا الرجوع إلى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يجب على شعب إسرائيل أن ينزعوه من وسطهم لكي ينقذهم الرب من يد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 عليهم أن ينزعوا الآلهة الغريبة من وسطهم وأن يعبدوا الرب وحده.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اعترف شعب إسرائيل عندما اجتمعوا في المصفاة وسكبوا الماء أمام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اعترفوا بأنهم أخطأوا إلى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سمعه شعب إسرائيل عن الفلسطينيين جعلهم يخافون ويطلبون من صموئيل أن يطلب من الرب لأجلهم؟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سمعوا أن قادة الفلسطينيين هاجموا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عندما أخذ صموئيل حملاً رضيعًا وقدمه كذبيحة محرقة كاملة للرب صارخًا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استجاب الرب لصموئيل.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الرب ليزعج الفلسطينيين عندما اقتربوا لمهاجمة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ذلك اليوم، أرعد الرب بصوت عظيم على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وضع صموئيل بين </w:t>
      </w:r>
      <w:r>
        <w:rPr>
          <w:b/>
          <w:rtl/>
          <w:cs/>
          <w:lang w:val="ar_AE" w:bidi="ar_AE"/>
        </w:rPr>
        <w:t>ٱلْمِصْفَاةِ وَٱلسِّنِّ</w:t>
      </w:r>
      <w:r>
        <w:rPr>
          <w:b/>
          <w:rtl/>
          <w:cs/>
          <w:lang w:val="ar_AE" w:bidi="ar_AE"/>
        </w:rPr>
        <w:t xml:space="preserve"> كتذكار أن الرب قد أعانهم؟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صموئيل بوضع حجر.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للمدن التي استعادها الفلسطينيون من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أُعيدوا إلى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٧: ١٥–١٧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صموئيل عندما كان يدور فِي بَيْتِ إِيلَ وَٱلْجِلْجَالِ وَٱلْمِصْفَاةِ، ثم إِلَى ٱلرَّامَةِ؟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صموئيل يقضي لإسرائيل بحل النزاعات في جميع تلك الأماكن.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١–٣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الطرق التي لم يتبعها ابنا صموئيل، اللذان كانا قضاة، مقارنة بوالدهما؟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لقد </w:t>
      </w:r>
      <w:r>
        <w:rPr>
          <w:rtl/>
          <w:cs/>
          <w:lang w:val="ar_AE" w:bidi="ar_AE"/>
        </w:rPr>
        <w:t>مَالَا وَرَاءَ ٱلْمَكْسَبِ، وَأَخَذَا رَشْوَةً وَعَوَّجَا ٱلْقَضَاءَ.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الطلب الذي قدمه شيوخ إسرائيل إلى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من صَموئِيل أن يُعيِّن لهم ملكًا ليحكمهم مثل بقية الأمم، لأن صموئيل كان شيخًا وأبناؤه لم يسيروا في طرقه.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٨: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صموئيل عندما كان مستاءً من طلب شيوخ إسرائيل بأن يمنحهم ملكًا؟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صَلَّى صَمُوئِيلُ إِلَى ٱلرَّبِّ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أمر الرب صموئيل بأن يستجيب لصوت الشعب في كل ما يطلبونه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لصَموئِيل أن يسمع لصوتهم لأنهم لم يرفضوا صَموئِيل، بل كانوا يرفضون الرب كملك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التحذير الذي أمر الرب صموئيل بتقديمه لشعب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لصموئيل أن يحذّر شعب إسرائيل بجدية من جهة الطريقة التي سيحكمهم بها الملك.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١٠–١٢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التحذير الذي قدمه صموئيل لشعب إسرائيل بشأن كيفية أخذ الملك لأبنائهم منهم؟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حذّر صموئيل الشعب من أن الملك سيأخذ أبناءهم ليكونوا فرسانًا وجنودًا، ويجعلهم يحرثون الأرض ويحصدون الحصاد، ويستخدم آخرين لصنع الأسلحة وأدوات الحرب.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١٣–١٥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التحذير الذي قدمه صموئيل لشعب إسرائيل بشأن ما سيفعله الملك ببناتهم؟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حَذَّرَهُم صَموئِيل من أن الملك سيأخذ بناتهم ليكونوا عَطَّارات، وطُبّاخات، وخَبَّازات.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التحذير الذي قدمه صموئيل لشعب إسرائيل بشأن ما سيفعله الملك بعبيدهم وشبانهم وحيواناتهم؟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حَذَّرَهُم صَموئِيل من أن الملك سيأخذ عبيدهم، وأفضل شبابهم وحميرهم، وعُشر قطعانهم، وسيجعلهم عبيدًا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حذّر صموئيل شعب إسرائيل منه بشأن ما سيحدث عندما يصرخون بسبب الملك الذي اختاروه لأنفسهم؟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صموئيل إنه عندما يصرخون إلى الرب، لن يستجيب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تجاوب شعب إسرائيل لتحذيرات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أصرّ الناس على أنهم ما زالوا يريدون ملكًا ليكونوا مثل الأمم الأخرى، ويكون لديهم ملك يحكمهم ويقاتل في معاركهم.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٨: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الرب عندما نقل صموئيل كلمات الشعب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يزال الرب يطلب من صموئيل أن يستجيب لرغبة الشعب ويمنحهم ملكًا.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السمات الجسدية المُمَيزة لشاول، ابن قيس؟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شابًا وسيمًا، وكان أطول من أي شخص آخر من كتفيه فما فوق.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كانت النتيجة عندما طلب قَيْس من ابنه شَاولَ أن يذهب للبحث عن أتُنهم المفقودة؟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اصطحب شاول أحد الخدم ومر عبر أماكن عديدة دون أن يعثر على الأُتن الضالة.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شاول من خادمه أن يفعل عندما وصلوا إلى أرض صُوف؟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شاول لغلامه إنه ينبغي أن يرجعوا وإلا سيقلق أبيه عليهم أكثر من قلقه على الأُتن.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الفكرة الجديدة التي قدمها الغلام لشاول؟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أخبر الغلام شاول إنه ينبغي عليهما أن يبحثا عن رجل الله في المدينة، والذي يكون قد يتمكن من أن يخبرهما بالمكان الذي يجب أن يذهبا إليه في رحلتهما.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لدى الخادم ليقدمه لرجل الله لكي يخبرهم بالطريق الذي يجب أن يسلكوه؟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مع الخادم ربع شاقل من الفضة ليعطيه لرجل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٩–١١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سأل شاول وغلامه الفتيات الخارجات لإستقاء الماء؟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شاول وغلامه عما إذا كان الرائي في المدينة حتى يتمكنوا من معرفة إرادة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جاء الرائي إلى المدينة في ذلك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الرائي قادمًا إلى المدينة في ذلك اليوم لأن الناس كانوا يقدمون ذبيحة على المرتفعة، وكان الرائي سيبارك الذبيحة.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أوحى الرب لصموئيل بشأن دور شاول في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صموئيل أنه سيُمسح رئيسًا على إسرائيل وأنه سيخلّص شعب الرب من أيدي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١٧–١٩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الدعوة التي قدمها صموئيل لشاول بعد أن كشف له أنه هو الرائي الذي كان شاول يبحث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صموئيل شاول للصعود وتناول الطعام معه على المرتفعة.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٢٠–٢١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فاجأ صموئيل شاول بما أخبره؟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الرغم من أن شاول كان من عشيرة تُعتبر الأصغر في سبط بنيامين، إلا أن كل رغبة إسرائيل صارت موجّة نحوه ونحو بيت أبيه.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 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قاله صموئيل لشاول بخصوص ما قد تم تقديمه كذبيحة؟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أُبلغ شاول بأنه تم الاحتفاظ به حتى الوقت المحدد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٢٥–٢٦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لشاول بعد نزولهما من المرتفعة إلى المدينة؟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صموئيل لشاول أن يقوم لكي يصرفه في طريقه.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٩: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صموئيل لشاول إنه يجب أن يبقى في أطراف المدينة لبعض الوقت؟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صموئيل شاول أن يبقى حتى يتمكن من إعلان رسالة الله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سكب صموئيل قنينة الدهن على رأس شاول وقبّله؟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سكب الدهن على رأس شاول لأن يهوه قد مسحه ليكون رئيسًا على شعبه.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الحدث المستقبلي الذي أخبر به صموئيل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صموئيل شاول أنه سيجد رجلين بالقرب من قبر راحيل سيخبرانه بأن الحمير قد وُجدت.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أخبر صموئيل شاول أنه سيحدث عندما يصل إلى بلوطة تابور؟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سيلتقي ثلاثة رجال به حاملين ثلاثة جداء صغيرة، ثلاثة أرغفة من الخبز، وقربة من النبيذ، وسيعطونه رغيفين من الخبز، ويجب عليه أن يأخذها.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لشاول سيحدث عندما يصل إلى أنصاب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الروح سيحل عليه فيتحول إلى رجل آخر ويتنبأ مع مجموعة من الأنبياء من المدينة.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التعليمات التي قدمها صموئيل لشاول؟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صموئيل شاول أن ينزل إلى الجلجال، وأن صموئيل سينزل إليه ليُصعد محرقات وذبائح سلامة.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استدار شاول ليغادر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عندما أدار شاول </w:t>
      </w:r>
      <w:r>
        <w:rPr>
          <w:rtl/>
          <w:cs/>
          <w:lang w:val="ar_AE" w:bidi="ar_AE"/>
        </w:rPr>
        <w:t>كَتِفَهُ لِكَيْ يَذْهَبَ</w:t>
      </w:r>
      <w:r>
        <w:rPr>
          <w:rtl/>
          <w:cs/>
          <w:lang w:val="ar_AE" w:bidi="ar_AE"/>
        </w:rPr>
        <w:t>، أعطاه الله قلبًا آخر.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١١–١٣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تساءل الناس عما إذا كان شاول واحدًا من الأنبياء؟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تساءل الناس عما إذا كان هو نبيًا لأنه كان يتنبأ مع أحد الأنبياء.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شاول لعمه عندما سأله عن وجهته؟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شاول عمه أنه عندما لم يتمكن هو وخادمه من العثور على الحمير، قرروا الذهاب لرؤية صموئيل.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يخبر شاول به عمه عن حديث صموئيل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يُخبر صَموئِيل عمه بشأن المملكة.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١٧–١٩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الرب إن إِسْرَائِيل قد رفضه؟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رفض إسرائيل الرب لأنهم طلبوا منه أن يعين ملكًا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٢٠–٢١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تم اختيار شاول ملكًا جديدًا؟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بحث عن شاول، لكنهم لم يجدوه.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يتمكنوا من العثور على شاول عندما تم اختياره ملكًا جديدًا؟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قد اختبأ بين الأمتعة.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شعور صموئيل تجاه الرجل الذي اختاره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صموئيل عن شاول </w:t>
      </w:r>
      <w:r>
        <w:rPr>
          <w:rtl/>
          <w:cs/>
          <w:lang w:val="ar_AE" w:bidi="ar_AE"/>
        </w:rPr>
        <w:t>أَنَّهُ لَيْسَ مِثْلُهُ فِي جَمِيعِ ٱلشَّعْبِ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 تأسيس وحفظ عادات وقواعد الملكية؟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أوضح صموئيل للشعب عادات وقواعد الملكية، ودوّنها في كتاب، ووضعه أمام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١٠: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عبّر بعض الرجال عديمي القيمة عن كراهيتهم لشاول؟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عبّر </w:t>
      </w:r>
      <w:r>
        <w:rPr>
          <w:rtl/>
          <w:cs/>
          <w:lang w:val="ar_AE" w:bidi="ar_AE"/>
        </w:rPr>
        <w:t>بَنُو بَلِيَّعَالَ</w:t>
      </w:r>
      <w:r>
        <w:rPr>
          <w:rtl/>
          <w:cs/>
          <w:lang w:val="ar_AE" w:bidi="ar_AE"/>
        </w:rPr>
        <w:t xml:space="preserve"> عن احتقارهم لشاول بعدم تقديم أي هدايا له والتشكيك في قدرته على إنقاذه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نَاحَاش العموني على طلب المعاهدة الذي طلبه رجال يَابِيش؟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سيعقد معاهدة معهم إذا تمكّن من جلب العار على جميع إِسْرَائِيل بقلع جميع عيونهم اليمنى.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شيوخ يابيش على عرض ناحاش؟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أن يُتركوا وحدهم لمدة سبعة أيام ليروا إن كان هناك أي شخص في جميع أراضي إِسْرَائِيل يمكنه إنقاذهم.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تساءل شاول عن المشكلة التي كانت تواجه الناس في بلدته جِبْعَة؟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شاول بكاءهم بعد أن علموا بما قد يحدث لمدينة يابيش.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٦–٨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شاول على التهديد الآتي ضد يابيش؟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اشتد غضبه فجمع جميع رجال إسرائيل ليتبعوه ويقاتلوا أعداء يابيش.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الرسل لرجال يَابِيش؟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رجال يَابِيش أنهم سيتم إنقاذهم في اليوم التالي بحلول الوقت الذي تشتد فيه حرارة الشمس.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 :١٠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خدع رجال يابيش ناحاش؟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أبلغوا ناحاش أنهم سيستسلمون له في اليوم التالي، ويمكنه أن يفعل بهم ما يريد.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نتيجة المعركة بين شعب إسرائيل وناحاش العموني؟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هاجم شعب إسرائيل العمونيين وهزمهم، وتفرق الناجون.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شاول إنه لن يُقتل أي من معارضيه؟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شاول إنه لن يُقتل أحد لأن الرب قد خلّص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١١: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ذهب صموئيل وشاول وكل شعب إسرائيل إلى الجلجال؟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ذهبوا إلى الجلجال لتقديم الذبائح للرب وتجديد المملكة بجعل شاول ملكًا أمام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هل ارتكب صموئيل أي فعل شرير ضد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أخبر شعب إسرائيل صموئيل بأنه </w:t>
      </w:r>
      <w:r>
        <w:rPr>
          <w:rtl/>
          <w:cs/>
          <w:lang w:val="ar_AE" w:bidi="ar_AE"/>
        </w:rPr>
        <w:t>لَمْ يظْلِمْهم وَلَا سَحَقْهم وَلَا أَخَذْ مِنْ يَدِ أَحَدٍ شَيْئًا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صموئيل من شعب إسرائيل أن يمثلوا أمام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شعب إسرائيل أن يمثلوا أمام الرب لكي يذكرهم بجميع الأعمال الصالحة التي قام بها الرب في الماضي.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الله بآباء شعب إسرائيل بعد أن نسوا الرب الإله بعدما أخرجهم موسى وهارون من مصر؟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سلمهم الرب إلى يد سيسرا، ويد الفلسطينيين، ويد ملك موآب.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الرب بعد أن صرخ آباء إِسْرَائِيل إليه وطلبوا منه إنقاذهم من أعدائهم؟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الرب يَرُبَعْلِ، ودَان، ويَفْتَاح، وصَموئِيل لإنقاذهم من أعدائهم.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الحقيقة التي أراد صموئيل أن يتذكرها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ذَكَّرَ صَموئِيلُ شَعْبَ إِسْرَائِيلَ بِأَنَّهُمْ طَلَبُوا مَلِكًا لِيَحْكُمَ عَلَيْهِمْ.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الخيار الذي عرضه صموئيل على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يمكنهم طاعة أمر الرب وأن يكونوا أتباعًا له، أو يمكنهم عصيان أقواله فيختبروا يده ضدهم.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التحدي الذي وضعه صموئيل أمام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تحدى صموئيل الذين مثلوا أمام الرب ليروا الأمر العظيم الذي يفعله أمام أعينهم.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صموئيل من الرب أن يرسل ليُظهر لشعب إسرائيل مدى شرهم؟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الرب أن يُرسل الرعد والمطر.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صموئيل عندما أدرك شعب إسرائيل خطورة خطيتهم؟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نصح صموئيل الناس بألا يخافوا، بل أن يعبدوا الرب بكل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الطمأنينة التي قدمها صموئيل لشعب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طمأن صَموئِيلَ شعب إِسْرَائِيل بإخبارهم أن الرب لن يتخلى عنهم.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قرره صموئيل لإسرائيل؟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قرر أن يُعلِّم الناس الطريق الصالح والمستقيم، وألا يتوقف عن الصلاة من أجلهم.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١٢: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التحدي الذي قدمه صموئيل لشعب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أخبرهم صموئيل أن ينظروا </w:t>
      </w:r>
      <w:r>
        <w:rPr>
          <w:rtl/>
          <w:cs/>
          <w:lang w:val="ar_AE" w:bidi="ar_AE"/>
        </w:rPr>
        <w:t>فِعْلَهُ ٱلَّذِي عَظَّمَهُ الرب معهم</w:t>
      </w:r>
      <w:r>
        <w:rPr>
          <w:rtl/>
          <w:cs/>
          <w:lang w:val="ar_AE" w:bidi="ar_AE"/>
        </w:rPr>
        <w:t xml:space="preserve"> لكي يتقوه ويعبدوه بالأمانة بكل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بالجنود الذين لم يختارهم ليكونوا معه؟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أعاد شاول بقية الجنود إلى بيوتهم وخيامهم.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أصبحت إسرائيل مصدر إزعاج للفلسطينيين؟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أصبحوا مكروهين لأن شاول هزم نصب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الفلسطينيون على هزيمتهم من شعب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جمعوا العديد من المركبات والفرسان للقتال ضد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شعب إسرائيل على قوات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كانوا في ضيق، لذا اختبأوا </w:t>
      </w:r>
      <w:r>
        <w:rPr>
          <w:rtl/>
          <w:cs/>
          <w:lang w:val="ar_AE" w:bidi="ar_AE"/>
        </w:rPr>
        <w:t>فِي ٱلْمَغَايِرِ وَٱلْغِيَاضِ وَٱلصُّخُورِ وَٱلصُّرُوحِ وَٱلْآبَارِ</w:t>
      </w:r>
      <w:r>
        <w:rPr>
          <w:rtl/>
          <w:cs/>
          <w:lang w:val="ar_AE" w:bidi="ar_AE"/>
        </w:rPr>
        <w:t>، وهرب بعضهم عبر الأردن.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٨–١٠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عندما لم يصل صموئيل إلى الجلجال خلال سبعة أيام؟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أصعد شاول المحرقة والتقدمات للرب بنفسه.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العذر الذي قدمه شاول لصموئيل لعدم انتظاره لتقديم الذبائح؟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رأى الناس يغادرون، فاضطر إلى تقديم المحرقة للرب.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لتوبيخ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صموئيل إن شاول تصرف بحماقة لعدم التزامه بالأمر الذي أمر به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العواقب التي ذكرها صموئيل لأفعال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شاول لم يطع أمر الرب، فإن حكمه على إسرائيل لن يستمر إلى الأبد. بدلاً من ذلك، عيّن الرب رجلاً بحسب قلبه ليكون رئيسًا على شعبه.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١٣:١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الاستراتيجية التي استخدمها الفلسطينيون ضد الإسرائيليين؟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الفلسطينيون مهاجمين من معسكرهم إلى ثلاث مناطق مختلفة في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التحديات التي واجهها جنود إسرائيل في قتالهم ضد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يسمح الفلسطينيون للإسرائيليين بأن يكون لديهم أي حدادين لصنع السيوف أو الرماح.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١٣: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 تعطيل جنود إسرائيل في قتالهم ضد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لدى جنود إسرائيل أي سيوف أو رماح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السر الذي أخفاه يوناثان، ابن شاول، عن أبيه؟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يوناثان وحامل سلاحه متجهين إلى حصن الفلسطينيين الذي كان على الجانب الآخر من الممر، ولم يخبر أباه.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لم يكن معروفًا للستمائة رجل الذين كانوا مع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يكونوا يعلمون أن يوناثان قد ذهب إلى حصن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الاقتراح الذي قدمه يوناثان للشاب حامل سلاحه؟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يوناثان حامل سلاحه أن الرب سيعمل لصالحهم ليخلّص الكثيرين إذا عبرا إلى حصن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حامل السلاح على الاقتراح؟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حامل سلاح يوناثان مستعدًا لإطاعة جميع أوامره، فشجعه على تنفيذ كل ما في قلبه.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٨–١٠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العلامة التي ستُظهر ليوناثان وحامل سلاحه أن الرب قد أسلم الفلسطينيين إلى أيديهم؟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إذا قال الفلسطينيون لهما أن يعبرا إليهم، فستكون هذه العلامة أن الرب قد أسلمهم إلى أيديهما.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يوناثان لحامل سلاحه بعد أن قال له رجال حصن الفلسطينيين، "اصعدا إلينا فنريكم شيئًا"؟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يوناثان لحامل سلاحه: "اصعد ورائي لأن الرب قد دفعهم ليد إسرائيل."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نتيجة الهجوم الذي شنه يوناثان وحامل سلاحه على حصن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يوناثان وحامل سلاحه بقتل نحو عشرين رجلًا.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عندما رأى المراقبون في جِبْعَة بنيامين جنود الفلسطينيين يتفرقون ويذهبون هنا وهناك؟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شاول أن يُعد الشعب لمعرفة من الذي غاب عنهم، فاكتشفوا أن يوناثان وحامل سلاحه ليسا موجودين.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شاول من أخيا الكاهن أن يجلب تابوت الله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أراد أن يسأل الله ويعرف ما يجب أن يفعله.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انضم إلى الإسرائيليين الذين كانوا مع شاول ويوناثان؟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انضم إلى الإسرائيليين الذين كانوا مع شاول ويوناثان أولئك العبرانيون الذين كانوا سابقًا مع الفلسطينيين وذهبوا معهم إلى المعسكر.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أنقذ إسرائيل في ذلك اليوم؟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هو الذي أنقذ إسرائيل في ذلك اليوم.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تسبب في استياء الرجال الجائعين في إسرائيل وضيقهم؟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 شاول الشعب تحت قسم بأن أي رجل يأكل طعامًا قبل المساء يكون ملعونًا.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 xml:space="preserve">ماذا فعل يوناثان ليكسر القَسَم دون أن يدري؟ 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أكل يوناثان من العسل الموجود في الوعر (الغابة).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٢٩–٣٠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انتقد يوناثان القسم الذي قطعه والده؟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يوناثان إنه لو كان الشعب قادرًا على الأكل بحرية من العسل ومن غنائم أعدائهم، لكانت هناك مذبحة أعظم بين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٣٣–٣٤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أخطأ شعب إسرائيل إلى الرب بعد معركتهم ضد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تناول شعب إسرائيل دماء الحيوانات التي قتلوها من الغنائم.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٣٧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منع شاول من مطاردة الفلسطينيين رغم حماسه لذلك؟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يتلقَ أي إجابة من الله في ذلك اليوم.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٣٨–٣٩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شاول إنه سيتعامل مع هذه الخطية في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الرجل الذي ارتكب هذه الخطية سيموت حتمًا، حتى لو كان يونَاثَان ابنه.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 تحديد أن يوناثان هو الشخص الذي أخطأ؟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تحديد ذلك عن طريق القرعة.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 إنقاذ يوناثان من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أنقذ شعب إسرائيل يوناثان من الموت، حيث رفضوا السماح بموته لأنه حقق انتصارًا عظيمًا.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١٤: ٤٧–٤٨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قاد شاول شعب إسرائيل كملك؟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تصرف شاول بشجاعة كعدو وأنقذ إسرائيل من أيدي الذين كانوا ينهبوهم.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٢–٣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الرب أن يهاجم شاول عماليق ويدمرهم تمامًا؟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عماليق قاوموا إسرائيل في الطريق عندما خرجوا من مصر.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شاول من القينيين أن يبتعدوا عن العمالقة؟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القينيين أظهروا لطفًا لشعب إسرائيل عندما خرجوا من مصر.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عصى شاول الأوامر التي أعطاها له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عصى شاول أوامر الرب من خلال الإبقاء على حياة الملك أجاج، وكذلك الاحتفاظ بأفضل الحيوانات من غنائم العمالقة.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حزن الرب لأنه جعل شاول ملكًا؟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شاول ارتد عن اتباع وصايا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الكذبة التي قالها شاول لصموئيل؟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قد نفذ أمر الرب بالكامل.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رد صموئيل على الكذبة التي قالها شاول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صموئيل عن صوت الغنم وصوت البقر الذي كان يسمعه.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١٥: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العذر الذي قدمه شاول لصموئيل ليبرر عصيانه؟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الناس أبقى على أفضل الأغنام والبقر ليقدموها ذبيحة للرب.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١٧–١٩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لتوبيخ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 إن الرب مسحه ملكًا على إسرائيل وأمره بتحريم وتدمير العمالقة تمامًا، ولكنه بدلًا من ذلك استولى على الغنائم وعمل الشر في عيني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٢٠–٢١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نفس العذر الذي قدمه شاول لصموئيل؟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أصر شاول على أن الشعب هو من أخذ أفضل الغنائم ليقدموها كذبيحة للرب.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٢٢–٢٣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صموئيل على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صموئيل إن طاعة الرب أفضل من الذبيحة، وإن التمرد والعناد هما خطية في نظر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قاله شاول لصموئيل أنه أخطأ لأجله؟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شاول إنه خالف وصية الرب لأنه كان يخشى الناس.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الإعلان الذي قدمه صموئيل لشاول من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أعلن صموئيل أن الرب قد رفض شاول من أن يكون ملكًا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كان الرب سيعطي مملكة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صموئيل شاول أن الرب سيعطي مملكة إسرائيل لأخر، وهو شخص أفضل من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١٥: ٣٢–٣٣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صموئيل لإتمام المهمة التي لم يقم بها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استخدم صموئيل سيفه لقتل أجاج أمام الرب.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قال الرب لصموئيل أنه قد رفض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رفض الرب شاول من أن يكون ملكًا على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يخشى صموئيل إذا علم شاول عن بسفره إلى بيت لحم؟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يخشى أن يقتله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١٦: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قال الرب لصموئيل أنه سيعرف من سيمسحه؟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 الرب إنه سيمسح الشخص الذي يخبره الرب عنه.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تصرف شيوخ بيت لحم عندما وصل صموئيل مدينتهم؟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جاءوا للقائه وهم يرتعدون.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في نفسه عندما نظر إلى أليآب؟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في نفسه: "</w:t>
      </w:r>
      <w:r>
        <w:rPr>
          <w:rtl/>
          <w:cs/>
          <w:lang w:val="ar_AE" w:bidi="ar_AE"/>
        </w:rPr>
        <w:t>إِنَّ أَمَامَ ٱلرَّبِّ مَسِيحَهُ</w:t>
      </w:r>
      <w:r>
        <w:rPr>
          <w:rtl/>
          <w:cs/>
          <w:lang w:val="ar_AE" w:bidi="ar_AE"/>
        </w:rPr>
        <w:t>."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١٦: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أوضح الرب لصموئيل أنه لا يرى كما يرى البشر؟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الإنسان ينظر إلى المظهر الخارجي، أما الرب فينظر إلى القلب.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ليسي بعد أن مرّ سبعة من أبنائه؟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صموئيل إن </w:t>
      </w:r>
      <w:r>
        <w:rPr>
          <w:rtl/>
          <w:cs/>
          <w:lang w:val="ar_AE" w:bidi="ar_AE"/>
        </w:rPr>
        <w:t>ٱلرَّبُّ لَمْ يَخْتَرْ هَؤُلَاءِ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كان الابن الأصغر قبل أن يستدعيه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الابن الأصغر يرعى الغنم.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حلّ روح الرب على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حلَّ روح الرب على داود من ذلك اليوم فصاعدًا.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١٦: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الروح الذي أزعج شاول بدلاً من الروح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أزعجه روح رديء من عند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عبيد شاول أن العازف الماهر يمكنه فعله لشاول عندما يحل عليه الروح الرديء؟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الضارب بالعود سيعزف، فيرتاح شاول وتطيب نفسه.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أوضح شاول أي من أبناء يسى يريد أن يُرسل إليه؟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شاول رسلاً إلى يسى، طالبًا منه أن يرسل إليه ابنه داود، الذي كان مع الغنم.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المهمة التي أسندها شاول لداود لأنه أحبه كثيرًا؟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شاول داود حاملًا سلاحه.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١٦: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يذهب عن شاول ليشعر بالراحة والتحسن عندما يعزف داود على العود؟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الروح الرديء يذهب عن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خيّم شاول ورجال إسرائيل في وادي البطم؟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خيموا في وادي البطم ليصطفوا لمواجهة الفلسطينيين في المعركة.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على رأس جليات؟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على رأسه خوذة من نحاس.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يحمل جليات بين كتفيه؟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يحمل رمحًا من نحاس بين كتفيه.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قال جليات إن صفوف إسرائيل تخدم؟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جليات إنهم عبيد لشاول.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جليات سيحدث لصفوف إسرائيل إذا قتل أحد من رجالهم إياه؟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الفلسطينيين سيصبحون عبيدًا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شعر شاول وكل إسرائيل عندما سمعوا ما قاله الفلسطيني؟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شعروا بالإحباط والخوف الشديد.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 من أبناء يَسَّى تبع شاول إلى المعركة؟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أبناء يَسَّى الثلاثة الأكبر سنًا مع شاول إلى الحرب.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لمدة كم من الوقت وكم مرة كان الجبار الفلسطيني يتقدم ليعرض نفسه للمعركة؟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مدار أربعين يومًا، كان يتقدم كل صباح ومساء ليعرض نفسه لدخول إسرائيل معركة معه.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الجيش عندما وصل داود إلى المعسكر؟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الجيش يخرج إلى ساحة المعركة وهو يطلق صيحة الحرب.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بينما كان داود يتحدث مع إخوته، من الذي خرج من صفوف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خرج جليات الجبار من صفوف الفلسطينيين.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الملك لبيت أبي الرجل الذي يقتل جليات؟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سيمنح الملك ذلك الرجل ثروة عظيمة ويجعل بيت أبيه معفيًا من الضرائب في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الأمر الذي قال داود أن الرجل الذي يقتل الفلسطيني سيزيله عن إسرائيل؟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 الرجل الذي يقتل الفلسطيني سيزيل العار عن إسرائيل.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أَلِيآبَ عن الشر الذي في قلب دَاوُد؟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يعرف كبرياء داود، وأنه جاء ليرى الحرب فقط.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داود لشاول أنه سيفعل لكي لا يذوب قلب أحد بسبب الفلسطيني؟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داود شاول أنه سيذهب ليقاتل الفلسطيني.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٣٥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دَاوُد للأسد أو الدب الذي هاجمه؟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أمسكه من لحيته، ثم ضربه وقتله.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داود إن هذا الفلسطيني غير المختون سيكون مثل الأسد أو الدب الذي قتله سابقًا؟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الفلسطيني قد تحدى وعيّر جيوش الله الحي.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٣٩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يتمكن داود من المشي في الدرع الذي قدمه له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لم يكن قد تدرب على استخدامه.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احتقر الفلسطيني داود عندما رأوه؟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داود كان فتى صغيرًا، أشقرًا، وذا مظهر وسيم.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١٧: ٤٥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الفلسطيني بالسيف والرمح والترس، بماذا قال دَاود إنه جاء؟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إنه جاء باسم رب الجنود، إله جيوش إسرائيل، الذي عيّره الفلسطيني.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٤٦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قال داود أن الأرض ستعرفه عندما تُعطى جثث الفلسطينيين لطيور السماء ووحوش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داود إن كل الأرض ستعرف </w:t>
      </w:r>
      <w:r>
        <w:rPr>
          <w:rtl/>
          <w:cs/>
          <w:lang w:val="ar_AE" w:bidi="ar_AE"/>
        </w:rPr>
        <w:t>أَنَّهُ يُوجَدُ إِلَهٌ لِإِسْرَائِيلَ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٤٨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داود عندما اقترب جليات لمواجهته؟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أسرع داود بالجري نحو العدو لملاقاته.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٥١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الفلسطينيون عندما رأوا أن جبارهم قد مات؟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 الفلسطينيون.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٥٣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شعب إسرائيل عندما عادوا من مطاردة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نهب شعب إسرائيل معسكر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١٧: ٥٧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بيد داود عندما أحضره أبنير أمام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بيد داود رأس الفلسطيني.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مدى ارتباط نفس يوناثان بنفس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أحب يوناثان داود كنفسه.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خلعه يوناثان وأعطاه لداود مع درعه؟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خلع يوناثان الجبة التي كان يرتديها وأعطاها لداود.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على من عيَّن شاول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عيَّنه شاول قائدًا على رجال الحرب.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نسبه المغنون إلى دَاوُد وأثار غضب شَاوُل؟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نسبوا إلى داود عشرات الآلاف، بينما نسبوا إلى شاول آلافًا فقط.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 يعتقده شاول عندما رمى الرمح على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شاول أنه سيثبت داود إلى الحائط.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داود ناجحًا ومُفلحًا في كل طرقه؟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ازدهر داود لأن الرب كان معه.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شاول أنه لن يحتاج أن يكون ضد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اعتقد شاول أن يد الفلسطينيين ستكون على داود وضده.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١٨: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يعتقد شاول أن تكون ابنته ميكال بالنسبة لداود إذا أعطاها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شاول أنها قد تكون فخًا لداود.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١٨: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أمر شاول عبيده بالتحدث مع داود بشأن أن يصبح صهر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خدامه بالتحدث مع داود على انفراد.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ظن داود أنه غير جدير بأن يكون صهر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كان رجلًا مسكينًا ومُحتقرًا من قِِبل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١٨: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المهر الوحيد الذي رغب الملك من داود أن يقدمه؟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رغب الملك في مائة غرلة فقط من الفلسطينيين.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تمكن داود ورجاله من تجاوز طلب المهر الذي طلبه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داود مئتين من الفلسطينيين وجلب غلفهم.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١٨: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مدى نجاح داود حتى صار اسمه محل تقدير كبير؟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نجح داود أكثر من جميع عبيد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يوناثان داود بأن يكون حذرًا ويختبئ؟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شاول كان يسعى لقتل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يوناثان لشاول عن الأعمال التي قام بها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يوناثان لشاول إن أعمال داود جلبت له الخير.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حلف شاول بعد أن استمع إلى يوناثان؟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حلف شاول أنه لن يقتل داود.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خرج داود مرة أخرى لمحاربةالفلسطينيين؟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هَزَمَ دَاوُد الفِلِسْطِينِيِّين وضربهم ضربة عَظِيمَةٍ.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أرسل شاول رسلاً إلى بيت داود لمراقبته؟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يريد قتله في الصباح.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ساعدت ميكال داود على الهروب والفرار؟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أنزلت ميكال داود من خلال النافذة.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يخطط شاول أن يفعل عندما أمر بإحضار داود إليه على الفراش؟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يخطط لقتله.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استخدمت ميكال عند رأس تمثال البيت (الترافيم) الذي وضعته في الفراش لجعله يبدو كداود؟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وضعت وسادة مصنوعة من شعر الماعز عند رأس التمثال.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فرَّ داود وهرب، من ذهب ليرى في الرامة؟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داود إلى صموئيل.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لرسل شاول الذين جعلهم يتنبأون؟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حلّ عليهم روح الله.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بعد أن أرس رسلًا للمرة الثالثة؟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شاول أيضًا إلى الرامة.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١٩: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ظل شاول عاريًا أمام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ظل عاريًا طوال ذلك اليوم وطوال تلك الليلة.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الأمر الذي قال يوناثان أن والده لم يفعل دون أن يخبره؟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والده لا يفعل شيئًا سواء كان كبيرًا أو صغيرًا دون أن يخبره بذلك.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داود عن مدى قربه من الموت حسب قوله؟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كان هناك خطوة واحدة فقط تفصل بينه وبين الموت.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داود أن يُفعل له حتى مساء اليوم الثالث؟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أن يختبئ في الحقل حتى مساء اليوم الثالث.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٢٠: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السبب الذي ذكره داود ليوناثان ليخبر به شاول إذا لاحظ غيابه؟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له أن يقول لشاول إنه ذهب إلى بيت لحم مدينته، لأنه هناك تُقام الذبيحة السنوية لكل العشيرة.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طلب داود من يوناثان أن يعامله بلطف كخادم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يوناثان قد أدخل داود، عبده، بعهد الرب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اقترح يوناثان أن يذهبوا لمتابعة مناقشتهم؟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لداود أن يذهب معه إلى الحقل.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أراد يوناثان أن يكشف ردة فعل والده لداود ويرسله بعيدًا؟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يوناثان بإبلاغ داود حتى يتمكن داود من الذهاب بسلام.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جعل يوناثان داود أن يحلف له مرة أخرى؟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جعل داود يحلف له مرة أخرى بسبب محبته التي كان يكنها 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يقول يوناثان إنه سيرسل ليبحث عن السهام التي رماها؟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سيرسل الغلام للعثور على الأسهم.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جاء رأس الشهر، ماذا فعل الملك؟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جلس الملك ليأكل الطعام.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ظن شاول أنه قد حدث لداود ليجعله غائبًا عن الوليمة؟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ظن شاول أن داود لم يكن طاهرًا.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يوناثان إن داود كان يجب أن يحضر ذبيحة عائلته؟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أخا داود طلب منه أن يكون هناك.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٣٠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شاول والدة يوناثان في لحظة غضبه الشديد؟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وصفه بأنه ابن امرأة المتعوجة المتمردة.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يوناثان حزينًا على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حزينًا على داود لأن شاول قد أهانَه.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أين رمى يوناثان السهام بينما كان الغلام يركض ليلتقطها؟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أطلق يوناثان سهمًا أبعد من الغلام.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٢٠: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يوناثان عندما قام داود وذهب؟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 يوناثان إلى المدينة.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قال داود إن الملك أمره ألا يعلم أحد؟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الملك أمره ألا يُعلم أحدًا بأي شيء يتعلق بالأمر الذي أرسله فيه أو بما أوصاه به.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الكاهن داود بشأن الخبز المُحلل؟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 الكاهن أنه لم يكن هناك خبز مُحلل متوفر، ولكن كان هناك خبز مُقدس.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أين أُخِذ خبز الوجوه؟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أُخذ خبز الوجوه من أمام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العمل الذي قام به دواغ الأدومي لشاول؟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دواغ الأدومي هو رئيس رعاة شاول.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داود إنه لا يمكن معه أسلحة؟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 لم يُحضر أي أسلحة لأن أمر الملك كان عاجلًا.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كان دَاوُد يهرب منه عندما ذهب إلى أَخِيش؟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يهرب في ذلك اليوم من شاول.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تظاهر داود عندما غيّر سلوكه أمام أخيش؟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تظاهر بالجنون أمامهم.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٢١: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أَخِيش لعبيده عندما رأى دَاود مجنون؟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سألهم لماذا جلبوا هذا المجنون إليه.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غير بيت أبي داود الذين اجتمعوا إليه في مَغَارَةِ عَدُلاَّم؟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اجتمع معه </w:t>
      </w:r>
      <w:r>
        <w:rPr>
          <w:rtl/>
          <w:cs/>
          <w:lang w:val="ar_AE" w:bidi="ar_AE"/>
        </w:rPr>
        <w:t>كُلُّ رَجُلٍ مُتَضَايِقٍ، وَكُلُّ مَنْ كَانَ عَلَيْهِ دَيْنٌ، وَكُلُّ رَجُلٍ مُرِّ ٱلنَّفْسِ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الوقت بقي أبو داود وأمه مع ملك موآب؟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ظلوا مع الملك طوال الوقت الذي كان فيه داود في حصنه.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اكتُشف أنه مع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اكتشاف الرجال الذين كانوا مع داود أيضًا.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اتهم شاول عبيده بسبب عدم اخبارهم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شاول إنَّ أيًّا من عبيده لم يُخبره بأن ابنه قد حرض عبده داود عليه.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الشيئان اللذان أخبر دواغ الأدومي شاول بأن أخيمالك قد أعطاهما لداود؟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أخيمالك أعطى داود المؤن وسيف جليات الفلسطيني.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شاول أن أخيمالك فعل لابن يسى بالإضافة إلى إعطائه خبزًا وسيفًا؟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شاول إن أخيمالك طلب له من الله لكي يساعده.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الأمر الذي لم يكن عبيد الملك شاول على استعداد للقيام 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يكونوا مستعدين لقتل كهنة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قتلهم دواغ بحد السيف في نوب، مدينة الكهنة؟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قتل </w:t>
      </w:r>
      <w:r>
        <w:rPr>
          <w:rtl/>
          <w:cs/>
          <w:lang w:val="ar_AE" w:bidi="ar_AE"/>
        </w:rPr>
        <w:t>لرِّجَالَ وَٱلنِّسَاءَ وَٱلْأَطْفَالَ وَٱلرُّضُعَ وَٱلثِّيرَانَ وَٱلْحَمِيرَ وَٱلْغَنَمَ بِحَدِّ ٱلسَّيْفِ.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أَبِيَاثَار عندما هرب من القتل؟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 أَبِيَاثَار إلى داود.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٢٢: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داود لأبياثار إنه مسؤول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دَاود إنه مسؤول على كل موت حدث في عائله أبيه..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سعى داود لطلب مساعدته عندما حارب الفلسطينيون قعيلة وسرقوا بيدار الحنطة؟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صلّى داود إلى الرب طلبًا للمساعدة.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صلى داود إلى الرب مرة أخرى بخصوص محاربة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بسبب أن رجال داود أخبروه أنهم خائفين وهم في يهوذا، وكذلك هم خائفين من مهاجمة الفلسطينيين.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كانت النتيجة عندما قاتل داود ورجاله الفلسطينيين كما قال له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منحهم الرب النصرة على الفلسطينيين، فأنقذ داود سكان قعيلة.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ظن شاول أنه يستطيع مهاجمة داود ورجاله؟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داود ورجاله كانوا مُحاصرين في مدينة لها أبواب وعوارض (أقفال).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 علم داود أن شاول كان يخطط لإيذائه، ماذا قال داود لأبياثار الكاهن؟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قال داود </w:t>
      </w:r>
      <w:r>
        <w:rPr>
          <w:rtl/>
          <w:cs/>
          <w:lang w:val="ar_AE" w:bidi="ar_AE"/>
        </w:rPr>
        <w:t>لِأَبِيَاثَار ٱلْكَاهِنِ</w:t>
      </w:r>
      <w:r>
        <w:rPr>
          <w:rtl/>
          <w:cs/>
          <w:lang w:val="ar_AE" w:bidi="ar_AE"/>
        </w:rPr>
        <w:t>، "</w:t>
      </w:r>
      <w:r>
        <w:rPr>
          <w:rtl/>
          <w:cs/>
          <w:lang w:val="ar_AE" w:bidi="ar_AE"/>
        </w:rPr>
        <w:t>قَدِّمِ ٱلْأَفُود</w:t>
      </w:r>
      <w:r>
        <w:rPr>
          <w:rtl/>
          <w:cs/>
          <w:lang w:val="ar_AE" w:bidi="ar_AE"/>
        </w:rPr>
        <w:t>."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داود من الرب بشأن شاول ورجال قعيلة؟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داود أن يعرف ما إذا كان شاول سيأتي إلى قعيلة، وما إذا كان رجال قعيلة سيسلمونه إلى يد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الرب على داود بخصوص رجال قعيلة؟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 الرب داود أن رجال قعيلة سيسلمونه إلى يد شاول.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توقف شاول عن ملاحقة داود في قعيلة وبدأ البحث عنه في مكان آخر؟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أُخبر شاول أن داود قد هرب من قعيلة.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يوناثان، ابن شاول، مساعدًا لداود في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إلى داود وشدده بالله.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يوناثان وداود في الغاب، قبل أن يمضى يوناثان إلى بيته؟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قطعا كلاهما عهدًا أمام الرب.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يكن داود آمناً في البرية وماذا 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الرجال كانوا سيخونونه ويسلمونه إلى شاول، فذهب هو ورجاله إلى برية أخرى.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٢٦–٢٧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عندما كان شاول ورجاله يحيطون بداود ورجاله؟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رسول إلى شاول وأخبره بأن الفلسطينيين قد اقتحموا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٢٣: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فعل شاول على هذا الخبر؟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عاد شاول لمحاربة الفلسطينيين.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عندما علم أن داود كان في برية عين جدي؟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ثلاثة آلاف رجل مختار وذهب للبحث عن داود ورجاله.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فعله داود بشاول في الكهف بدلاً من قتله؟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داود بقطع طرف من جُبّة شاول دون أن يلاحظ ذلك.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٥–٧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يسمح داود لرجاله بمهاجمة شاول، ولكنه سمح له بمغادرة الكهف بأمان؟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قلب داود بالندم وأدرك أن الله لن يريد منه أن يؤذي مسيح الرب.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غادر داود الكهف بعد شاول، كيف أظهر احترامه لشاول؟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نادى داود شاول سيده الملك، ثم سجد بوجهه إلى الأرض.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أظهر داود لشاول أنه لا ينوي إيذاءه؟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أظهر داود له طرف جُبّته، مما يدل على أنه كان قريبًا بما يكفي لقطعها.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شاول على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 شاول داود بابنه، ثم رفع شاول صوته وبكى.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شاول إن داود أبرّ منه؟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داود قد جازى شاول بالخير رغم أن شاول قد أساء إلى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علم شاول عن داود في تلك الفترة؟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علم شاول أن داود سيكون ملكًا، وأن مملكة إسرائيل ستثبت مع 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٢٤: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قبل أن يعود شاول إلى بيته، بماذا حلف داود لشاول بناءً على طلبه؟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وعد داود بأنه لن يقطع نسل شاول، ولن يمحو اسم شاول من بيت أبيه.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٢٥: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طبيعة شخصية نابال؟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قاسيًا وشرير في معاملاته.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كانت زوجة نابال أبيجايل؟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جيدة الفهم وجميلة الصورة.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٢٥: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أرسله داود ليحيّي نابال أثناء جزه لأغنامه؟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داود عشرة غلمان لتحية نابال.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ظن داود أن نابال سيساعده هو والعشرة غلمان الذين 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غلمان داود قد حموا رعاة نابال عندما كانوا مع رعاته.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غلمان داود من نابال أن يعطيهم؟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طلبوا من نَابَال أن يعطيهم ولداود مما لديه في يوم طيب.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٩–١١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رد نابال على غلمان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نَابَال إنه لا يعرف من هو دَاوُد وأنه يحتاج إلى كل ما لديه لجزازيه.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داود لرجاله أن يفعلوا عندما سمع رد نابال؟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 داود رجاله أن يتقلدوا سيوفهم.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١٤–١٥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عندما تحدث الغلام إلى أبيجايل، كيف وصف معاملة داود ورجاله لهم في الحقول؟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إنهم كانوا محسنون إلى رعاة نَابَال أثناء وجودهم معهم في الحقل.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اختار الغلام الذهاب إلى أبيجايل بدلاً من نابال؟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نابال شخصًا تافهًا لدرجة أن لا أحد يستطيع التفاهم معه.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أبيجايل بعد أن سمعت عن رد زوجها؟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عجلت أبيجايل بجمع المؤن وأمرت فتيانها أن يسبقوها، لكنها لم تخبر نابال.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اقترب من أبيجايل بينما كانت تركب حمارها وتحمل المؤن؟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جاء داود ورجاله نحو أبيجايل، فلاقتهم.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٢١–٢٢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الأمر الذي قال دَاوُد إنه يخطط لفعله بعد حراسة ممتلكات نَابَال عبثًا؟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خطط داود لقتل جميع رجال نابال.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أبيجايل عندما التقت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نزلت أبيجايل بسرعة عن حمارها، وسجدت أمام داود على وجهها، وطلبت التحدث إليه كخادمته.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٢٥–٢٦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كانت أَبِيجَايِل تأمل في منعه من خلال حديثها مع دَاود؟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تأمل في وقف سفك دماء أولئك الذين مع نابال.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٢٧–٢٨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تأمل أبيجايل في تحقيقه من خلال تقديم المؤن لداود وغلمانه؟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أَبِيجَايِل تأمل أن يغفر دَاود لنَابَال خطاياه.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عمن تقول أَبِيجَايِل لدَاود بأنه سيصنع له بيتًا أمينًا وخاليًا من الشر؟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تقول أبيجايل إن الرب سيجعل بيت داود ثابتًا.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٢٩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سيرمي بنفس أعداء داود كما يُرم من وسط كفة المقلاع؟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 سيحمي داود حتى إذا حاول الرجال أخذ حياته.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يقول داود إنه هو أرسل أبيجايل للقائه؟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 الرب قد أرسل أبيجايل.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يعتبر داود أن أبيجايل وحكمتها مباركة؟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بفضل تصرف أَبِيجَايِل السريع، تم منع دَاود من سفك الدماء والانتقام لنفسه.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منع دَاوُد من قتل جميع الذكور في بيت نَابَال بإرسال أَبِيجَايِل بسرعة؟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الرب، إله إسرائيل، هو من منع داود من قتل الرجال ببيت نابال.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تتحدث أبيجايل إلى نابال عندما عادت من لقاء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نابال يقيم وليمة وكان في حالة سكر شديدة.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٣٧–٣٨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لنابال في الصباح عندما تحدثت إليه أبيجايل؟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مات قلبه وأصبح كالحجر، وبعد عشرة أيام ضرب الرب نابال فمات.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٣٩–٤٠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داود عندما علم بموت نابال؟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داود خدامه ليطلبوا من أبيجايل أن تكون له زوجة.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٤٢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فعلت أبيجايل عندما سمعت أن داود يريد الزواج منها؟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قامت أَبِيجَايِل بسرعة وركبت الحمار وتبعت رسل دَاود لتصبح زوجته.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٢٥: ٤٤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لزوجة داود، ميكال؟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أعطاها شاول لرجل آخر لتكون زوجة له.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أخذه شاول للبحث عن داود في برية زيف؟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شاول ثلاثة آلاف رجل منتخب من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علم داود أن شاول كان يتبعه إلى البرية؟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دَاوُد قد أرسل جواسيس وعلم منهم أن شَاوُل كان في قادمًا.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داود بعد أن علم أن شاول قد جاء؟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داود وذهب إلى المكان الذي نزل فيه شاول.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أخو يوآب أن يفعل عندما رأى هو وداود شاول نائمًا داخل المحلة؟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أخو يوآب أن يقتل شاول برمحه.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يرغب داود في أن يقتل أخو يوآب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إنه لا يمكن لأحد أن يمد يده إلى مسيح الرب ويكون بريئًا.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وصف داود موت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 الرب سيقتل شاول، أو سيموت من تلقاء نفسه، أو سيموت في المعركة.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أخذ داود من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داود الرمح وكوز الماء من عند رأس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أين ذهب داود بعد مغادرته معسكر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 إلى الجانب الآخر ووقف بعيدًا على قمة الجبل.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داود إن أبنير، الرجل الذي كان من المفترض أن يحرس شاول، يستحق الموت؟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 لم يحفظ الحراسة على سيده شاول عندما جاء أحد لقتله.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السؤال الذي وجهه داود إلى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سأل داود لماذا كان شاول يلاحقه وما الشر الذي فعله داود.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داود أن يحدث لبنو الناس الذين أثاروا شاول ضده؟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داود أن يُلعنوا في عيني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شاول لداود؟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شاول إنه قد أخطأ ولن يؤذي داود بعد الآن.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دَاوُد لشَاوُل أن يفعل برمحه؟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من شاول أن يرسل أحد غلمانه ليأخذه.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٢٦: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القيمة التي أظهرها داود لحياة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حياة شاول ثمينة في عين داود.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داود أنه بحاجة إلى الهروب إلى أرض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شعر داود أن هذه كانت الطريقة الوحيدة التي يمكنه من خلالها الهروب من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جعل شاول يتوقف عن البحث عن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سمع شاول أن داود ومن معه قد هربوا إلى جت.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طلبه داود من أخيش الفلسطيني وأخده؟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داود مكانًا في إحدى المدن في البلاد، فأعطاه أخيش صقلغ.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داود ورجاله بالرجال والنساء، والحيوانات والثياب التي ينهبونها من غاراتهم؟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يقتلون الناس ويستولون على الحيوانات والثياب، ثم يعودون إلى أَخِيش.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أخبر داود أخيش عن حاله عندما عاد من الغارات؟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داود إنه غزا جنوب يهوذا، لذا ظن أخيش أنه هاجم 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لم يُبقِ داود أحدًا على قيد الحياة ولم يجلبهم إلى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دَاود بقتل الجميع حتى لا يتمكنوا من كشف ما فعله.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٢٧: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اعتقد أَخِيش أن دَاود صار مكروهًا تمامًا من شعب إِسْرَائِيل؟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أَخِيش صدّق أكاذيب دَاود بأنه قد هاجم شعب إِسْرَائِيل.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أراد أَخِيش من دَاود أن يفعل عندما تجمع الفلسطينيون لمحاربة إِسْرَائِيل؟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أَخِيش أن يكون دَاوُد حارسًا شخصيًا له بشكل دائم.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٢٨: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الذين طردهم شاول من الأرض بعد وفاة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حظر شاول جميع الذين يتحدثوا مع الموتى أو الأرواح (أصحاب الجان والتوابع)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٢٨: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هما البلدان اللذان اجتمعا للقتال؟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اجتمع الفلسطينيون وإسرائيل.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٥–٧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بحث شاول عن امرأة تدّعي القدرة على التواصل مع الموتى؟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خائفًا من جيش الفلسطينيين ولم يسمع من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مما كانت المرأة خائفة عندما ذهب شاول متنكرًا مع رجلين من رجاله للتحدث معها؟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خائفة لأن شاول قتل كل أصحاب الجان والتوابع من الأرض بعد وفاة صموئيل.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وعد شاول المرأة؟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أخبرها شاول أنها لن تُعاقب إذا قدمت له المساعدة.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عرفت المرأة أن شاول هو الشخص الذي طلب منها إحضار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عرفت أنها قد خُدِعَت عندما رأت صموئيل.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قالت المرأة عن مظهر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رأت المرأة آلهة يصعدون من الأرض، وصورته رجل شيخ صاعد وهو مغطى بجُبّة.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استدعى شاول النبي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شاول في ضيق لأن الفلسطينيين سيحاربونه والله قد تركه.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صموئيل أن الرب قد فعل بمملكة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صموئيل إن الرب قد شق مملكة شاول وأعطاها لداود.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سيموت شاول وأبناؤه ليكونوا مع صموئيل؟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سيموتون في اليوم التالي.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طلبت المرأة وخدام شاول منه أن يفعل؟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حثوه على الأكل لاستعادة قوته.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٢٨: ٢٤–٢٥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قدمت المرأة لشاول وخدامه ليأكلوا؟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ذبحت عجلاً مسمناً وخبزت خبزاً فطيراً ليأكلوه.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٢٩: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الشيء الذي قال أَخِيش إنه لم يجده في دَاوُد؟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أَخِيش إنه لم يجد أي خطأ في دَاود منذ أن جاء إليه.</w:t>
      </w:r>
    </w:p>
    <w:p>
      <w:pPr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٢٩: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يخشى أقطاب (حكام) الفلسطينيين أن يفعله داود أثناء المعركة؟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يخشون أن يتحول داود إلى عدو لهم في المعركة.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٢٩: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أَخِيش من دَاوُد أن يفعل لأن رؤساء الفلسطينيين لم يرغبوا بوجوده هناك؟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لداود أن يعود إلى بيته بسلام.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٢٩: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القرار النهائي الذي أبلغه أخيش لداود؟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أبلغ أخيش داود أن رؤساء الفلسطنين قالوا إنه لا ينبغي لدَاوُد أن يصعد معهم إلى المعركة.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٢٩: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أَخِيشَ من داود أن يفعله في الصباح؟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لداود أن يستيقظ مبكرًا، ويأخذ الرجال الذين جاءوا معه، ويذهب بعيدًا.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وجد داود ورجاله قد حدث لصقلغ أثناء غيابهم؟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العماليق بمداهمة المكان، حيث هاجموه وأحرقوه، وأسروا جميع النساء والآخرين ومضوا في طريقهم.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رد فعل داود ورجاله عندما وجدوا ما حدث في صقلغ؟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رفعوا أصواتهم وبكوا حتى لم تعد لهم قوة على البكاء.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داود منزعجًا؟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لقد تم أسر زوجتيه، ولأن أنفس جميع </w:t>
      </w:r>
      <w:r>
        <w:rPr>
          <w:rtl/>
          <w:cs/>
          <w:lang w:val="ar_AE" w:bidi="ar_AE"/>
        </w:rPr>
        <w:t>ٱلشَّعْبَ المُرّة قَالُوا بِرَجْمِهِ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داود يريد أن يعرف عندما سأل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داود أن يعرف إذا لاحق العمالقة، هل سيتمكن من التغلب عليهم.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٣٠: ٨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جواب الرب لداود؟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له أن يلحقهم، وسينجح، وسينقذ ويسترد كل ما أُخذ.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صموئيل ٣٠: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لمائتي رجل من رجال داود عند وادي البّسور؟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أعيوا لدرجة أنهم اضطروا للبقاء ولم يذهبوا مع الآخرين.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وجد داود ورجاله ذلك الرجل المصري أثناء مطاردتهم للعماليق؟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يأكل خبزًا ولم يشرب ماءً لمدة ثلاثة أيام وثلاث ليالٍ.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تركه السيد المصري؟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لإنه مرِض قبل ثلاثة أيام.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الشرط الذي وضعه المصري قبل أن يُري لدَاوُد مكان الغزاة؟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لدَاوُد أن يحلف له بالله بأنه لن يقتله أو يخونه بتسليمه لسيده.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١٦–١٧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كان يفعل المُغِيرون عندما هاجمهم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يحتفلون بسبب جميع الغنيمة العظيمة التي أخذوها من أرض الفلسطينيين ومن أرض يهوذا.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استرده داود بعد هجومه على المغيرين؟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استعاد داود كل ما أخذه عماليق والغزاة.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فكر الرجال الأشرار أن الغنيمة المستردة يجب ألا توزع على الرجال الذين أعيوا عن الذهاب وراء داود؟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قالوا إن الذين تُركوا خلفهم لم يذهبوا للقتال معهم.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٢٣–٢٤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داود للرجال الأشرار إنه يجب عليهم المشاركة والتقاسم بالتساوي؟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 الرب قد حفظهم ودفع الغزاة الذين هاجموهم لأيديهم.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٣٠: ٢٦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داود بالغنائم التي جلبها من أعداء الرب عندما عاد إلى صقلغ؟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دَاوُد بتوزيع الغنائم على العديد من شيوخ يَهُوذَا وأماكن أخرى كان هو ورجاله يترددون عليها بشكل متكرر.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لرجال إسرائيل عندما قاتلوا الفلسطينيين؟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فرَّ رجال إسرائيل من الفلسطينيين وسقطوا قتلى.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حدث لأبناء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قتل الفلسطينيين أبناء شاول.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جرى لشاول في المعركة؟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تغلّب عليه الرماة، وانجرح جدًا، وكان في ألم شديد.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شاول من حامل سلاحه أن يفعل لأنه كان يعاني من ألم شديد وكان يخشى أن يأتي عدوه ويقبّحونه؟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طلب شاول منه أن يستل سيفه ويقتله.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 :٤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شاول عندما خاف حامل درعه أن يسمع له ولم يقتله؟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أخذ شاول سيفه وسقط عليه.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حامل السلاح بعد أن تأكد من موت 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سقط هو أيضًا على سيفه ومات معه.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ترك رجال إسرائيل من الجانب الآخر من الوادي وما وراء الأردن مدنهم وهربوا؟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هربوا لأنهم رأوا أن رجال إسرائيل قد هربوا وأن شاول وأبناءه قد ماتوا.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الفلسطينيون بجثة شاول عندما عثروا عليها أثناء تجريدهم للموتى؟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قام الفلسطينيون بقطع رأس شاول وثبّتوا جسده على سُورِ (مدينة) بَيْتِ شَان.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رجال الحرب في يابيش جلعاد بعد أن سمع سكانها بما حدث لشاول؟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ذهبوا إلى بيت شان وأخذوا جثث شاول وأبنائه إلى يابيش وقاموا بحرقها.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صَموئِيل ٣١: 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فعل سكان يابيش بعظام شاول وأبنائه؟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دفنوا عظامهم تحت </w:t>
      </w:r>
      <w:r>
        <w:rPr>
          <w:rtl/>
          <w:cs/>
          <w:lang w:val="ar_AE" w:bidi="ar_AE"/>
        </w:rPr>
        <w:t>تَحْتَ ٱلْأَثْلَةِ فِي يَابِيشَ، وَصَامُوا سَبْعَةَ أَيَّامٍ</w:t>
      </w:r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