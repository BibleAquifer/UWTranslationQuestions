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RUT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١: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فترة من التاريخ اليهودي وقعت قصة رَاعوث؟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حدث ذلك في الأيام التي كان فيها القضاة يحكمون.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1: 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انتقل أليمالك إلى موآب مع عائلته؟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انتقل بسبب حدوث مجاعة في أرض يَهوذَا.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حدث لأليمالك في موآب؟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مات، تاركًا نعمي أرملة.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لأبناء نعمي في موآب؟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ماتوا، تاركين وراءهم كنتين لنعمي.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قررت نعمي العودة إلى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سمعت أن يهوه قد أعطى شعب يهوذا طعامًا.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أرادت نُعْمِي أن تذهب كنتاها؟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أن تعودا إلى بيتَيْ أمهاتهما.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أرادت نعمي أن تجد كنتاها؟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أن تجدا زوجين 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ظنت نعمي أنه مصدر مشكلتها؟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اعتقدت أن الرب كان ضدها.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قطعته راعوث لنعمي عندما بقيت معها؟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قالت: "</w:t>
      </w:r>
      <w:r>
        <w:rPr>
          <w:rtl/>
          <w:cs/>
          <w:lang w:val="ar_AE" w:bidi="ar_AE"/>
        </w:rPr>
        <w:t>لِأَنَّهُ حَيْثُمَا ذَهَبْتِ أَذْهَبُ وَحَيْثُمَا بِتِّ أَبِيتُ. شَعْبُكِ شَعْبِي وَإِلَهُكِ إِلَهِي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١: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المدة التي قالت راعوث إنها ستبقى فيها مع نعمي؟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إنها ستبقى مع نعمي حتى الموت. قالت: "</w:t>
      </w:r>
      <w:r>
        <w:rPr>
          <w:rtl/>
          <w:cs/>
          <w:lang w:val="ar_AE" w:bidi="ar_AE"/>
        </w:rPr>
        <w:t>حَيْثُمَا مُتِّ أَمُوتُ وَهُنَاكَ أَنْدَفِنُ. هَكَذَا يَفْعَلُ ٱلرَّبُّ بِي وَهَكَذَا يَزِيدُ. إِنَّمَا ٱلْمَوْتُ يَفْصِلُ بَيْنِي وَبَيْنَكِ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١: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مدينة عادت نعمي؟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عادت إلى بيت لحم.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أرادت نعمي أن تُدعى به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أن تُسمى "مرَّةَ" (والتي تعني "مريرة")، لأنها شعرت أن يهوه قد عاملها معها بمرارة.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وقت من السنة وصلت نُعْمِي وراعوث إلى بيت لحم؟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وصلوا في بداية موسم حصاد الشعير.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العلاقة بين بوعَز وزوج نُعْمِيَ المتوفى؟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بوعَز كان قريبًا لزوج نُعْمِي.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خرجت راعوث لتلتقط لأول مرة، من قالت إنها ستتبع أثناء التقاطها للحنطة؟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ستتبع أي شخص تجد نعمة في عينيه.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التحية التي قدمها بوعَز لرجاله الحصادين؟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</w:t>
      </w:r>
      <w:r>
        <w:rPr>
          <w:rtl/>
          <w:cs/>
          <w:lang w:val="ar_AE" w:bidi="ar_AE"/>
        </w:rPr>
        <w:t>ٱلرَّبُّ مَعَكُمْ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بوعز يرغب في معرفته عن راعوث؟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أن يعرف إلى من تنتمي.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التعليمات التي قدمها بوعز لراعوث بشأن التقاط الحصاد؟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بوعز راعوث ألا تغادر حقله، بل تبقى وتعمل في حقله مع الفتيات العاملات لديه.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تلقي التعليمات المناسبة، ما السؤال الذي طرحته راعوث على بوعز؟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سألت بوعَز كيف وجدت نعمة في عينيه.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التقرير الجيد الذي سمعه بوعَز عن رَاعوث؟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أن رَاعوث غادرت وطنها لتتبع نعْمِيَ.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تحت أجنحة من قال بوعَز إن رَاعوث وجدت ملجأ؟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رَاعوث وجدت ملجأ تحت حماية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الفضل الإضافي الذي أبداه بوعَز لراعوث عندما عادوا إلى العمل بعد وقت تناول الطعام؟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سُمح لراعوث أن تلتقط بين الحزم.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بوعَز من حصاديه أن يفعلوا لرَاعوث؟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الحصادين بأن يسحبوا بعض السنابل من الحزم ويتركوها لراعوث.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رأت نعمي كمية الحبوب الكبيرة التي جلبتها راعوث، ما السؤال الذي طرحته على راعوث؟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سألتها عن المكان الذي التقطت فيه رَاعوث ذلك اليوم.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البركة التي باركت نعمي بها بوعز عندما علمت أن بوعز قد ساعد راعوث؟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قالت: "</w:t>
      </w:r>
      <w:r>
        <w:rPr>
          <w:rtl/>
          <w:cs/>
          <w:lang w:val="ar_AE" w:bidi="ar_AE"/>
        </w:rPr>
        <w:t>مُبَارَكٌ هُوَ مِنَ ٱلرَّبِّ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اعتقدت نُعْمِي أنه من الجيد لراعوث أن تعمل مع الفتيات لدى بوعَز؟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بذلك، لن تتعرض راعوث للأذى في أي حقل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٢: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راعوث خلال فترة حصاد الشعير المتبقية؟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لازمت فتيات بوعَز وسكنت مع حماتها.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نُعْمِي عن رغبتها لراعوث؟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ترغب في أن تجد رَاعوث مكانًا للراحة، أي أن يكون لديها شخص يعاملها معاملة حسنة.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طلبت نعمي من راعوث أن تفعل قبل الذهاب إلى البيدر؟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منها أن تغتسل وتتدهن وترتدي ثيابها.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يجب على راعوث أن تفعل عندما ذهبت إلى المكان الذي كان بوعز نائمًا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عليها أن تكشف ناحية رجليه وتضطجع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موقف راعوث من تعليمات نعمي؟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إنها ستصنع بكل ما طلبته منها نعمي.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تفاجأ بوعَز عند منتصف الليل؟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تفاجأ عندما وجد امرأة مستلقية عند قدميه!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طلبت راعوث من بوعز؟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من بوعَز أن يبسط رداءه عليها، لأنه كان وليها.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بوعَز أن يبارك الرب رَاعوث؟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بارك بوعَز رَاعوث لأنها اختارت المجيء إليه، وليّها القريب، بدلاً من السعي وراء الشبان.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بوعَز أنه سيفعله بشأن طلب رَاعوث؟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سيفعل كل ما طلبته.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منع بوعز من أداء دور الوليّ لرَاعوث على الفور؟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هناك وليّ أقرب في القرابة من بوعَز.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بوعز سيحدد من سيقوم بدور الولي لرَاعوث؟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كان أقرب وليّ مستعدًا لفداء رَاعوث، فسيترك بوعَز له الفرصة. أما إذا لم يكن مستعدًا، فسيكون بوعَز هو الوليّ.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غادرت راعوث البيدر مبكرًا قبل أن يتعرف عليها أحد؟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يرغب بوعَز في أن يعلم الناس بأنها كانت معه طوال الليل في البيدر.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الهدية التي قدمها بوعَز لرَاعوث قبل أن تغادر البيدر؟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أعطاها ستة أكيال كبيرة من الشعير.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٣: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كانت نعمي متأكدة من أن بوعز سيحل المشكلة. متى توقعت أنه سيحلّها؟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سيحلها بحلول نهاية اليوم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 بوعَز لحل مسألة من سيكون الولي لرَاعوث؟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إلى الباب (أي باب المدينة).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طلب منه بوعَز الجلوس كشاهد؟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عشرة رجال من شيوخ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تحدث بوعَز أولاً مع القريب الآخر؟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 أن نعمي كانت تبيع قطعة الأرض التي كانت مملوكة لأليمالك.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اقترح بوعَز على القريب الآخر أن يفعل بخصوص قطعة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اقترح بوعَز أن القريب الآخر يمكنه أن يقوم بفدائها.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4: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القريب الآخر؟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سيستعيدها.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أي متطلب إضافي أخبر بوعَز القريب الآخر؟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 بأنه سيكون عليه أيضًا الزواج من رَاعوث ليقيم اسم الرجل الميت على ميراثه.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القريب الآخر عندما علم أنه يجب عليه الزواج من رَاعوث؟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غير قادر على فداء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4: 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القريب الآخر إنه لا يستطيع أن يكون الوليّ؟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ذلك سيؤثر سلبًا على ميراثه الشخصي.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القريب الآخر ليظهر موافقته على أن يكون بوعَز هو الوليّ؟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خلع نعله وأعطاه إياه أمام الشهود.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الاتفاق الأول الذي قال بوعَز أن الشيوخ شهدوا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شهدوا أن بوعَز اشترى جميع الأراضي التي كانت تخص إليمالك.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الاتفاق الثاني الذي قال بوعَز أن الشيوخ شهدوا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شهدوا أن بوعَز قد تزوج رَاعوث.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البركة التي أراد الناس أن ينالها بوعز؟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يرغبون في أن يمنح الله له نسلًا من رَاعوث، كما أنجبت ثَامَارَ ابنًا ليَهوذَا.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قالت النساء إن رَاعوث كانت أفضل لنعْمِيَ من سبعة أبناء؟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ذلك بسبب حب رَاعوث لنعْمِيَ، ولأن رَاعوث أنجبت حفيدًا 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٤: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علاقة نعمي بابن راعوث؟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أصبحت نعمي تعتني به تقدم له الرعاية.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اسم ابن رَاعوث؟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اسمه عُبيد.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 4: 17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أبناء وأحفاد عوبيد؟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عوبيد كان والد يسى وجد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