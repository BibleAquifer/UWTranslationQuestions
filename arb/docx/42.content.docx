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LUK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"شهود العيان" الذين ذكرهم لوقا؟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"شهود العيان" هم الذين كانوا مع الرسل منذ بداية خدمة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بعض شهود العيان بعد أن رأوا ما فعله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قاموا بكتابة قصة أو رواية عما فعله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قرر لوقا كتابة روايته الخاصة عما قاله وفعله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أراد أن يعرف ثيوفيلوس اليقين بشأن الأمور التي تعلمها.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اعتبر الله زكريا وإليصابات أبرار؟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اعتبرهم الله أبراراً، لأنهم ساروا بلا لوم في وصاياه.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يكن لدى زكريا وإليصابات أطفال؟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لديهم أطفال، لأن إليصابات لم تكن قادرة على إنجاب طفل. وقد صارت هي وزكريا متقدمين في السن.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 :8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كان يقوم به زكريا أمام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زكريا يعمل ككاهن.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زكريا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يٌصعد بخور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الناس بينما كان زكريا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بقي الناس خارج الهيكل وكانوا يصلون.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ظهر لزكريا بينما كان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ملاك من الرب لزكريا في الهيكل.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تصرف زكريا عندما رأى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رأى زكريا الملاك، اضطرب وصار خائفًا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لزكريا؟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الملاك زكريا ألا يخاف وأن زوجته إليصابات ستنجب ابناً. وسيكون اسم ابنه 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أن يوحنا سيفعل لأبناء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يوحنا سيرُد أبناء إسرائيل إلى الرب إلههم.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الاشخاص الذين ستهيئهم أفعال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أفعال يوحنا ستهيئ للرب شعباً مستعداً.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اسم الملاك وأين كان يقيم عادةً؟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اسم الملاك جبرائيل، وعادةً ما كان يقف في حضرة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انه سيحدث لزكريا لأنه لم يصدق كلمات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يتمكن زكريا من الكلام حتى يولد الطفل.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أُرسل جبرائيل من قبل الله، بعد ستة أشهر من حمل إليصابات؟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أُرسل إلى عذراء تُدعى مريم، كانت مخطوبة ليوسف، وهو من نسل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الملاك عن ما سيحدث لمريم؟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مريم ستصبح حاملاً وستلد ابناً وستدعوا اسمه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الطفل؟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الطفل سيملُك علي نسل يعقوب إلى الأبد، ولن يكون لمُلكه نهاية.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الملاك أن هذا سيحدث بما أن مريم كانت عذراء؟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الروح القدس سيحل على مريم وقوة العلي ستظللها.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35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الملاك، ابن من سيكون هذا الطفل المقدس؟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الملاك إن الطفل سيُدعى ابن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قال الملاك أنه غير مستطاع لدى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هناك شيء غير مستطاع لدى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١: ٤١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طفل إليصابات عندما حيّتها مريم؟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قفز الطفل في رحمها فرحًا.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علي من قالت إليصابات إنه مبارك؟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إليصابات إن مريم وطفلها مباركين.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ساعد الله عبده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الله تذكر رحمته.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59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يوم الختان، ما الاسم الذي كانوا سيطلقونه عادة على ابن إليصابات؟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عادة، كانوا سيسمونه زكريا على اسم والده.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63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كتب زكريا عندما سئل عن اسم الطفل؟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زكريا ان "اسمه يوحنا".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64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لزكريا بعد أن كتب اسم الطفل مباشراً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زكريا وسبح الله بعد أن كتب اسم الطفل مباشراً.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66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أدرك الجميع عن الطفل بسبب كل هذه الأحداث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أدركوا أن يد الرب كانت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68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حققه الله الآن مما جعل زكريا يسبح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صنع الله فداء لشعبه.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77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تنبأ به زكريا عن ابنه يوحنا، وما الذي سيساعد الناس في معرفته؟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يساعد يوحنا الناس على معرفة كيف يمكنهم أن يخلصوا من خلال مغفرة 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1: 80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نمى وعاش يوحنا حتى وقت خدمته الجهارية؟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نمي وعاش يوحنا في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ذهب الناس للتسجيل في الاكتتاب؟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الناس إلى مدينتهم للتسجيل.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يوسف إلى بيت لحم مع مريم للتسجيل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يوسف ومريم إلى بيت لحم لأن يوسف كان من نسل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وضعت مريم ابنها عندما أنجبت؟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وُلد الطفل وضعته مريم في مذود.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الرعاة في تلك الليلة؟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يقيمون في العراء ويراقبون قطعانهم.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الرعاة عندما رأوا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الرعاة خائفين جدًا.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الأخبار السارة التي أعلنها الملاك للرعاة؟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الملاك الرعاة أن المخلص قد وُلد، وهو المسيح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الرعاة أن يفعلوا بعد أن رحلت الملائكة؟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الرعاة الذهاب إلى بيت لحم لرؤية الطفل الذي وُلد.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الرعاة في بيت لحم؟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 الرعاة مريم ويوسف والطفل مستلقياً في مذود.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تم ختان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ختان يسوع في اليوم الثامن بعد ولادته.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أحضر يوسف ومريم الطفل يسوع إلى الهيكل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أحضروه إلى الهيكل ليقدموه للرب، ويقدموا ذبيحة حسب وصية شريعة موسى.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كشف الروح القدس لسمعان؟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كشف الروح القدس لسمعان، أنه لن يموت قبل أن يرى مسيح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سمعان أن يسوع سيفعل للأمم ولإسرائيل؟</w:t>
        <w:br/>
      </w:r>
      <w:r>
        <w:rPr>
          <w:rtl/>
          <w:cs/>
          <w:lang w:val="ar_AE" w:bidi="ar_AE"/>
        </w:rPr>
        <w:t>قال سمعان إن يسوع سيكون نور إعلان للأمم، ومجدًا لشعب الله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سمعان أنه سيحدث لمريم لكونها أم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سمعان إن سيفًا سيخترق نفسها.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النبية حنة عندما اقتربت من مريم ويوسف ويسوع؟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بدأت حنة في تسبيح الله وإخبار الجميع عن الطفل.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٤٠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للطفل يسوع بعد عودته إلى الناصرة؟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نما يسوع وأصبح قويًا، وزاد في الحكمة وكانت نعمة الله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٤٤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يُدرك والدا يسوع أنه بقي في أورشليم خلال عيد الفصح؟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يدركوا ذلك لأنهم ظنوا أنه كان مع المجموعة التي كانت مسافرة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أين وجده والداه، وماذا كان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وجده والداه في الهيكل، كان جالسًا بين المعلمين يستمع إليهم ويطرح عليهم الأسئلة.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2: 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أجاب يسوع عندما قالت له مريم إنهم كانوا يبحثون عنه بقلق؟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يسوع: "أَلَمْ تَعْلَمَا أَنَّهُ يَنْبَغِي أَنْ أَكُونَ فِي مَا لِأَبِي؟"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موقف يسوع تجاه والديه عندما عادوا إلى الناصرة؟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خاضعاً لهما.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٢: ٥٢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نوع من الشباب صار يسوع عندما كبر؟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نما يسوع في الحكمة والقامة، وازداد نعمة عند الله والناس.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الرسالة التي وعظ بها يوحنا في جميع أنحاء منطقة نهر الأردن؟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يوحنا وعظ بمعمودية التوبة لمغفرة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يوحنا يقول إنه يعد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إنه كان يعد الطريق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يوحنا للناس أن يفعلوا بدلاً من الثقة في حقيقة أن إبراهيم كان أباهم؟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يوحنا أن يصنعوا ثماراً تليق بالتوبة.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يوحنا انه يحدث للشجرة التي لا تنتج ثمراً جيداً؟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إنه يتم قطعها وإلقاؤه في 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يوحنا لجُباة الضرائب أنه يجب عليهم ان يفعلوا لإظهار التوبة الحقيقية؟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إنه لا يجب عليهم جمع أموال أكثر مما أُمروا بجمعه.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أخبر يوحنا الناس أنه يُعمد بالماء، ولكن بماذا سيعمدهم الشخص الذي سياتي؟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يوحنا إنه سيأتي شخصاً سيعمدهم بالروح القدس والنار.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وبخ يوحنا هيرودس؟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وبخ يوحنا هيرودس لأنه تزوج زوجة أخيه وارتكب العديد من الأفعال الشريرة الأخرى.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وضع يوحنا في السجن؟</w:t>
      </w:r>
      <w:r>
        <w:rPr>
          <w:rtl/>
          <w:cs/>
          <w:lang w:val="ar_AE" w:bidi="ar_AE"/>
        </w:rPr>
        <w:t xml:space="preserve">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هيرودس هو من وضع يوحنا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فوراً بعد أن عمد يوحنا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عمد يوحنا يسوع، انفتحت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نزل من السماء بعد أن عمد يوحنا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نزل الروح القدس على يسوع في هيئة مثل الحمامة.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3: 22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الصادر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الصوت الصادر من السماء: </w:t>
      </w:r>
      <w:r>
        <w:rPr>
          <w:rtl/>
          <w:cs/>
          <w:lang w:val="ar_AE" w:bidi="ar_AE"/>
        </w:rPr>
        <w:t>«أَنْتَ ٱبْنِي ٱلْحَبِيبُ، بِكَ سُرِرْتُ»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٣: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عمر يسوع تقريبًا عندما بدأ في التعليم؟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يسوع يبلغ من العمر حوالي 30 عاماً عندما بدأ في التعليم.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قاد يسوع إلى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القدس هو من قاد يسوع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جرب الشيطان يسوع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جرب الشيطان يسوع في البرية لمدة 40 يوماً.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تحدى الشيطان يسوع أن يفعل بالحجارة التي كانت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الشيطان يسوع أن يحول الحجارة إلى خبز.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 :4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"مَكْتُوبٌ: أَنْ لَيْسَ بِٱلْخُبْزِ وَحْدَهُ يَحْيَا ٱلْإِنْسَانُ."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أظهر الشيطان ليسوع من مكان مرتفع؟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الشيطان ليسوع جميع ممالك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الشيطان من يسوع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الشيطان من يسوع أن يسجد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يسوع على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"</w:t>
      </w:r>
      <w:r>
        <w:rPr>
          <w:rtl/>
          <w:cs/>
          <w:lang w:val="ar_AE" w:bidi="ar_AE"/>
        </w:rPr>
        <w:t>إِنَّهُ مَكْتُوبٌ: لِلرَّبِّ إِلَهِكَ تَسْجُدُ وَإِيَّاهُ وَحْدَهُ تَعْبُدُ"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الشيطان ليسوع أن يفعل عندما أخذه إلى أعلى نقطة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ليسوع أن يقفز من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يسوع على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يسوع إنه مكتوب: </w:t>
      </w:r>
      <w:r>
        <w:rPr>
          <w:rtl/>
          <w:cs/>
          <w:lang w:val="ar_AE" w:bidi="ar_AE"/>
        </w:rPr>
        <w:t>«لَا تُجَرِّبِ ٱلرَّبَّ إِلَهَكَ».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الشيطان بعد أن رفض يسوع القفز من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الشيطان يسوع حتى وقت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كتاب من الكتب المقدسة قرأ يسوع عندما وقف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قرأ يسوع من النبي إشعياء.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تُمم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كلام السفر الذي قرأه للتو من إشعياء قد تُمم في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الاستقبال الذي قال يسوع إن النبي يتلقاه في وطنه؟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لا يُقبل نبي في وطنه.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أرسل الله إيليا لمساعدة شخص ما في المثال الأول الذي قدمه يسوع للناس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الله إيليا إلى صرفة، بالقرب من مدينة صيدون، لمساعدة امرأة أرملة.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بلد كان الشخص الذي جعل الله إليشع يساعده في المثال الثاني الذي قدمه يسوع للناس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الله أليشع يساعد نعمان، الذي كان من سوريا.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في المجمع عندما سمعوا هذه الأمثلة من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ممتلئين بالغضب.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حاول الناس في المجمع قتل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خططوا لإلقائه من حافة الجبل الذي بُنيت عليه بلدتهم.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تجنب يسوع أن يُقتل من قبل الناس في المجمع؟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جاز يسوع من وسطهم مباشرة.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الشيطان الذي كان يتكلم من خلال الرجل في المجمع انه يعرف عن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الشيطان إنه يعرف أن يسوع هو قدّوس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الناس بعد أن طرد يسوع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الناس مندهشين واستمروا في الحديث عن ذلك مع بعضهم البعض.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للمرضى الذين أُحضروا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يسوع يديه على كل واحد منهم وشفاهم.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4: 41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الشياطين عندما كانت تخرج، ولماذا لم يسمح لهم يسوع بالكلام؟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قالت الشياطين ان يسوع هو ابن الله، ولم يسمح لهم بالكلام لأنهم كانوا يعرفون أنه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٤: ٤٣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السبب الذي قال يسوع إنه أُرسل من أجله؟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أُرسل ليبشر بملكوت الله للعديد من المدن.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ماذا طلب يسوع من سمعان أن يفعل بقاربه بعد ان استخدم قاربه كمكان لتعليم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يسوع: خذ القارب إلى المياه العميقة وإلقي شباكك في الماء لاصطياد بعض الأسماك.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بطرس على الرغم من أنه لم يصطد شيئاً في الليلة السابقة؟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أطاع وألقي الشباك.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ألقوا الشباك؟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جمعوا الكثير من السمك لدرجة أن شباكهم بدأت تتمزق.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سمعان من يسوع أن يفعل بعد ذلك؟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سمعان أن يبتعد يسوع عنه لأنه كان يعلم أنه (سمعان) رجل خاطئ.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لسمعان عن عمله المستقبلي؟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ان سمعان سيصير صياد للناس من الآن فصاعداً.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٥: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كانوا يأتون ليسمعوا يسوع يُعلم ولكي يشفوا من أمراضهم في ذلك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حشود كبيرة من الناس تأتي إلى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للرجل المشلول الذي أنزله أصدقاؤه من خلال سقف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 يسوع أن خطاياه قد غُفرت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الكتبة والفريسيون أن هذا التصريح كان تجديفاً؟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كلمات يسوع كانت تجديفاً، لأن الله وحده هو من يمكنه أن يغفر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السلطة التي أظهر يسوع أنها لديه على الأرض، عندما شفى المفلوج بهذه الطريقة؟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شفى يسوع الرجل لكي يعرفوا أن لديه سلطان على الأرض ليغفر الخطايا.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أنه جاء ليفعل، عندما كان يأكل ويشرب في بيت 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ليدعو الخطاة إلى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يسوع أن تلاميذه سيصومون؟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تلاميذه سيصومون بعد أن يُؤخذ منهم.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٥: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يسوع، ماذا سيحدث إذا تم استخدام قطعة قماش جديدة لإصلاح ثوب 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القديم لن يتطابق مع القطعة الجديدة، والجديد سوف يتمزق.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المثل الثاني ليسوع، ماذا سيحدث إذا تم صب الخمر الجديد في زقاق الخمر القديم؟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أ. النبيذ الجديد سوف يفجر القِرَب وسوف يُسكب وستُدمر القِرَب.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5: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انهُ يجب ان يُفعل للحفاظ على الخمر الجديد بشكل صحيح؟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يُسكب الخمر الجديد في زقاق الخمر الجديد.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تلاميذ يسوع في يوم السبت، والفرسيون كانوا يقولون إنه أمر مخالف للشريعة؟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يقطفون رؤوس الحبوب ويفركونها بين أيديهم ويأكلون الحبوب.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اللقب الذي أطلقه يسوع عن نفسه، والذي منحه السلطة ليقول ما يمكن فعله في يوم السبت؟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يسوع لقب، سيد السبت عن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ردة فعل الكتبة والفريسيين عندما شفى يسوع الرجُل ذو اليد اليابسة في يوم السبت؟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ممتلئين بالغضب وتحدثوا عما قد يفعلونه بيسوع.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أطلقه يسوع على الاثني عشر رجلاً الذين اختارهم على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دعاهم يسوع "رسل".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عنهم يسوع إنهم مباركون؟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المساكين هم مباركون.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الأشخاص الذين قال عنهم يسوع إنهم مباركون؟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النائحون مباركون.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قال عنهم يسوع إنهم مباركون؟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المكروهين والمُهانين والمرفوضين من أجل ابن الانسان هم مُباركين.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٦: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لكلام يسوع، لماذا ينبغي لمثل هؤلاء الناس أن يفرحوا ويتهللوا فرحاً؟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يفرحوا لأن أجرهم عظيم في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الطريقة التي قال يسوع لتلاميذه أن يعاملوا بها أعداءهم والذين يكرهونهم؟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يحبوا أعداءهم ويفعلوا الخير لمن يكرههم.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موقف الآب العليّ تجاه غير الشاكرين والأشرار؟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هو لطيف ورحيم تجاههم.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قال يسوع انه يجب أن نفعل قبل إزالة القذى من أعيُن أخَوتنا؟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أولاً أن نزيل الخشبة من أعيننا، حتى نتمكن من الرؤية بوضوح لإزالة القذى من أعيُن أخَوتنا.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يخرج من الكنز الجيد في قلب الانسان الصالح؟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كنز قلب النسان الصالح تخرج الصالحات.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45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يُنتج الانسان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الانسان الشرير يُنتج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6: 47–48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يصف يسوع الشخص الذي يسمع ويعمل حسب كلامه؟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مثل الرجل الذي يبني بيته على الصخر الصلب حتي ينجو بيته من الفيضان.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٦: ٤٩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يبدوا الشخص الذي يسمع كلمات يسوع ولا يطيعها؟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إنه مثل رجل يبني بيتاً بدون أساس، فينهار البيت عندما يأتي الطوفان.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٧: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قائد المئة من يسوع أولاً عندما أرسل شيوخ اليهود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يسوع أن يأتي ويشفي عبده.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قائد المئة أصدقاء ليخبروا يسوع أنه ليس عليه أن يأتي إلى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قائد المئة إنه ليس مستحقاً أن يأتي يسوع إلى منزله.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أراد قائد المئة أن يشفي يَسوع العبد؟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قائد المئة أن يشفي يَسوع العبد بمجرد ان يقول 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عن إيمان قائد المئة؟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 حتى في إسرائيل لم يجد أحداً لديه مثل هذا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٧: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يسوع تجاه الأرملة التي مات ابنها الوحيد؟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تأثر وأشفق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الناس عن يَسوع بعد أن أقام ابن الأرملة من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نبياً عظيماً قد أُقيم بينهم، وأن الله قد افتقد شعبه.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يَسوع لتلاميذ يوحنا أنه هو الذي كان سيأتي؟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شَفى يَسوع العُميان والعُرج والبُرص والصُم وأقام الموتى.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٧: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من يكون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يَسوع إن يوحنا كان أعظم من نبي.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الفريسيون وخبراء الشريعة اليهودية بأنفسهم، عندما رفضوا أن يعتمدوا من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هم رفضوا هدف الله لأنفسهم.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الاتهام الذي وُجِه إلى يوحنا المعمدان لأنه لم يأكل الخبز أو يشرب الخمر؟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قالوا: "</w:t>
      </w:r>
      <w:r>
        <w:rPr>
          <w:rtl/>
          <w:cs/>
          <w:lang w:val="ar_AE" w:bidi="ar_AE"/>
        </w:rPr>
        <w:t>بِهِ شَيْطَانٌ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٧: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التهمة التي وُجِّهَت إلى يَسوع لأنه جاء يأكل ويشرب؟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أنه: "</w:t>
      </w:r>
      <w:r>
        <w:rPr>
          <w:rtl/>
          <w:cs/>
          <w:lang w:val="ar_AE" w:bidi="ar_AE"/>
        </w:rPr>
        <w:t>أَكُولٌ وَشِرِّيبُ خَمْرٍ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المرأة الخاطئة بيسوع في بيت الفريسي؟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بللت قدمي يَسوع بدموعها ومسحتهما بشعرها وقبلت قدميه ومسحتهما بزيت عطري.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ذكره يَسوع انه كان السبب في أن المرأة أحبت كثيرًا؟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أحبت كثيراً لأن خطاياها التي كانت كثيرة قد غُفرت.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7: 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المتكئين على المائدة عندما أخبر يَسوع المرأة أن خطاياها قد غُفرت؟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سألوا: "من هذا الذي يغفر حتى الخطايا؟"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٨: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مجموعة كبيرة من النساء من أجل يسوع وتلاميذه؟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قدمت النساء لهم من ممتلكاتهن الخاصة.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الزارع، ما هي البذرة التي تُزرع؟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البذرة هي كلمة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٨: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البذور التي تسقط على الطريق، وماذا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هم أناس يسمعون الكلمة، ولكن يأتي الشيطان ويأخذها حتى لا يؤمنوا ولا يخلصوا.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٨: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البذور التي تسقط على الأرض الصخرية، وماذا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هم أناس يستقبلون الكلمة بفرح، لكنهم بعد ذلك يسقطون في وقت التجربة.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البذور التي تسقط بين الأشواك، وماذا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هم أناس يسمعون الكلمة ولكنها تختنق بهموم وغنى وملذات هذه الحياة، فلا ينتجون ثمراً ناضجاً.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٨: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البذور التي تسقط على الأرض الجيدة، وماذا يحدث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هم أناس يسمعون الكلمة ويتمسكون بها، ويثمرون بالصبر.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يَسوع إنهم أمه وإخوته؟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 الأشخاص الذين يسمعون كلمة الله ويطيعونها هم أمه وإخوته.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التلاميذ عندما هدأ يَسوع الرياح والماء؟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قالوا: "</w:t>
      </w:r>
      <w:r>
        <w:rPr>
          <w:rtl/>
          <w:cs/>
          <w:lang w:val="ar_AE" w:bidi="ar_AE"/>
        </w:rPr>
        <w:t>مَنْ هُوَ هَذَا؟ فَإِنَّهُ يَأْمُرُ ٱلرِّيَاحَ أَيْضًا وَٱلْمَاءَ فَتُطِيعُهُ!"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تسببت فيه الشياطين للرجل الذي من كورة الجدريين؟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جعلوه يعيش بلا ملابس في القبور ويكسر السلاسل والقيود، وغالبًا ما كانوا يقودونه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ذهبت الشياطين بعد أن أمرهم يَسوع بمغادرة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دخلت الشياطين في قطيع من الخنازير التي اندفعت إلى البحيرة وغرقت.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للرجل أن يذهب ويفعل؟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 يسوع أن يذهب إلى بيته ويُحدث بكل ما صنعه الله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 ليسوع، ما الذي تسبب في شفاء المرأة التي كانت تعاني من النزيف؟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شُفيت بسبب إيمانها بيسوع.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8: 55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يَسوع في بيت يَايِرس؟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 يَسوع ابنة يايِرس من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أرسل يَسوع الاثني عشر ليفعلوا؟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أرسلهم يَسوع ليعلنوا ملكوت لله ويشفوا المرضى.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هيرودس مُتحير عندما سمع عما كان يحدث؟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 مُتحير لأن البعض قالوا ان يوحنا المعمدان قد قام من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اعتقد الناس أيضاً إنه يتسبب في الاشياء التي كانت تحدث؟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البعض إن إيليا قد ظهر، وقال البعض إن نبياً قديماً قد قام.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الطعام الذي كان لدى التلاميذ لإطعام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لديهم خمسة أرغفة من الخبز وسمكتان.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الرجال الذين كانوا يتبعون يَسوع في الجمع الي المكان الخلاء؟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حوالي 5000 رجل في الجمع.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يسوع بالخمس خبزات والسمكتين؟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إلى السماء وباركها وكسرها إلى قطع وأعطاها للتلاميذ ليقدموها للجمع.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سلال الطعام المتبقيه؟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12 سلة مليئة بالطعام المتبقي.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أجاب بطرس عندما سأل يَسوع التلاميذ عن من يكون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بطرس: "</w:t>
      </w:r>
      <w:r>
        <w:rPr>
          <w:rtl/>
          <w:cs/>
          <w:lang w:val="ar_AE" w:bidi="ar_AE"/>
        </w:rPr>
        <w:t>مَسِيحُ اللهِ!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يَسوع إذا أراد أحد أن يتبعه، فماذا يجب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ينكر نفسه ويحمل صليبه يومياً، ويتبع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لمظهر يَسوع على الجبل؟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مظهر وجهه مختلفاً، وأضاءت ملابسه بريقاً مثل البرق.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ظهر مع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ظهر موسى وإيليا مع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الصوت من السحابة التي ظللتهم؟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الصوت: "هذا هو ابني المختار، له اسمعوا."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تسبب الشيطان في أن يفعل ابن الرجل قبل أن يُخرجه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تسبب الشيطان في أن يجعله يصرُخ ويُصاب بتشنجات مع زبد.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التصريح الذي أدلى به يَسوع للتلاميذ ولم يفهموه؟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"سيتم تسليم ابن الانسان إلى أيدي الناس."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يَسوع أنه العظيم بين التلاميذ؟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هو الأقل بينهم هو الشخص العظيم.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٩: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اقتراب الأيام التي كان فيها يَسوع سيصعد إلى السماء، ماذا 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ثبت وجهه للذهاب إلى أورشلِيم.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9: 62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لا يفعل الشخص بمجرد أن "يضع يده على المحراث"، لكي يكون لائقاً بملكوت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ذلك الشخص أن لا ينظر إلى الوراء.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للسبعين ألا يحملوا معهم؟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ألا يحملوا كيس نقود أو حقيبة أو حذاء.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للسبعين أن يفعلوا في كل 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لهم: "أ</w:t>
      </w:r>
      <w:r>
        <w:rPr>
          <w:rtl/>
          <w:cs/>
          <w:lang w:val="ar_AE" w:bidi="ar_AE"/>
        </w:rPr>
        <w:t>شْفُوا ٱلْمَرْضَى ٱلَّذِينَ فِيهَا، وَقُولُوا لَهُمْ: قَدِ ٱقْتَرَبَ مِنْكُمْ مَلَكُوتُ ٱللهِ."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١٠: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لم تستقبل مدينة أولئك الذين أرسلهم يَسوع، ما هو القضاء الذي سيحدث لتلك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أسوأ من القضاء الذي جاء على سدوم.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عاد السبعون وأبلغوا يسوع بفرح أنهم كانوا قادرين على طرد الشياطين، ماذا قال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"افرحوا لأن أسماءكم كُتبت في السماوات."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قال يَسوع إنه كان مُسر لدى الأب أن يكشف لهم عن 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من دواعي سرور الأب أن يكشف عن ملكوت الله لأولئك الذين لم يتعلموا، مثل الأطفال.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١٠: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ليسوع، ماذا تقول الشريعة اليهودية أن علي الشخص أن يفعل ليرث الحياة الأبدية؟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تحب الرب إلهك من كل قلبك، ومن كل نفسك، ومن كل قوتك، ومن كل عقلك، وجارك كنفسك.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ماذا فعل الكاهن اليهودي عندما رأى الرجل نصف ميت على الطريق؟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 على الجانب الآخر من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اللاوي عندما رأى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مر من الجانب الأخر من الطريق.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السامري عندما رأى الرجل؟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ضمد جروحه وضعه على حيوانه وأحضره إلى فندق واعتنى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أخبر يسوع المثل، ماذا قال للناموسي أن يذهب ويفعل؟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اذهب وأظهر الرحمة مثل السامري في المثل.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مريم في ذات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جلست عند قدمي يَسوع واستمعت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تصرفت مرثا عندما جاء يَسوع إلى منزلها؟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مشتته بسبب خدمتها.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يَسوع إنه اختار الشيء الأفضل للقيام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مريم قد اختارت النصيب الصالح الذي لن يُؤخذ منها.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يَسوع من تلاميذه أن يصلوا ليحدث لاسم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منهم أن يصلوا لكي يتقدس اسم الآب.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بينما نطلب من الله أن يغفر لنا ذنوبنا، ماذا يجب أن نفعل تجاه الآخرين الذين يخطئون في حقنا؟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نسامحهم كما سامحنا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مثَل يَسوع، لماذا قام الرجل وأعطى صديقه خبزاً في منتصف الليل؟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إصرار صديقه.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سيعطي الآب الذي في السماء لمن يطلب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يعطيهم الروحِ القدوس.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اتهم البعض يسوع عندما رأوه يُخرج الشياطين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اتهموه بطرد الشياطين بواسطة بعلزبول، رئيس الشياطين.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بماذا أجاب يسوع عن القوة التي يطرد بها الشياطين؟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يطرد الشياطين بإصبع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غادر روح نجس انسان ثم عاد لاحقاً إليه، ماذا ستكون الحالة النهائية لهذا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الحالة النهائية لذلك الانسان ستكون أسوأ من حالته الأولى.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صرخت المرأة، مباركة هي أم يَسوع، عن من قال يَسوع إنه مبارك؟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يسمعون كلمة الله ويحفظونها هم المباركون.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١١: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عن أي رجلين في العهد القديم قال يسوع انه أعظم منهما 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هو أعظم من سليمان ويونان.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١١: 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قال يَسوع أن الفريسيين كانوا مملوئين من الداخل؟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إنهم كانوا مملوئين بالطمع والشر.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أهمل الفريسيون حسب قول يسوع؟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أهملوا العدالة ومحبة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١١: 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كان يفعل معلموا الشريعة (الناموسيون) بالرجال الأخرين حسب قول يسوع؟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يثقلون الرجال بأعباء يصعب حملها، لكنهم لم يلمسوا تلك الأعباء بأنفسهم.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50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شيء سيكون هذا الجيل مسؤولاً، حسب قول يسوع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سيكونوا مسؤولين عن كل دماء الأنبياء التي أُريقت منذ تأسيس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11: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الكتبة والفريسيون بعد سماع كلمات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يراقبونه ليتصيدوا شيء من كلماته.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لكلام يَسوع، ماذا سيحدث لكل ما تقوله في الظلام؟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سيتم سماعه في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ممن قال يسوع أنه يجب ان تخاف 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تخاف من الذي بعد أن يقتلنا، لديه السلطة لإلقائك في جهنم.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يَسوع لكل من يعترف باسم يَسوع أمام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سيعترف يسوع بذلك الشخص أمام ملائكة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ليسوع، مما لا تتكون حياتنا؟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حياتنا لا تتكون من وفرة ممتلكاتنا.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مَثل يَسوع، ماذا كان سيفعل الرجل الغني لأن حقوله أنتجت بوفرة؟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سيهدم مخازنُه ويبني مخازن أكبر ويُخزن كل حبوبه وممتلكاته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الرجل الغني لنفسه أن يفعل بما ان لديه الكثير من الحبوب المُخزنه؟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لنفسه أن يسترخي ويأكل ويشرب ويكون سعيداً.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اللهِ للرجل الغني؟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الله: "</w:t>
      </w:r>
      <w:r>
        <w:rPr>
          <w:rtl/>
          <w:cs/>
          <w:lang w:val="ar_AE" w:bidi="ar_AE"/>
        </w:rPr>
        <w:t>يَا غَبِيُّ! هَذِهِ ٱللَّيْلَةَ تُطْلَبُ نَفْسُكَ مِنْكَ، فَهَذِهِ ٱلَّتِي أَعْدَدْتَهَا لِمَنْ تَكُونُ؟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ماذا قال يَسوع أننا يجب أن نفعل بدلاً من القلق بشأن أمور الحياة؟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نطلب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يجب أن يكون كنزنا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تكون كنوزنا في السماويات.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ليسوع، أي من خدام الله هم المباركون؟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طوبى لأولئك الذين يُوجدون ساهرين عندما يأتي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نعرف الساعة التي سيأتي فيها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فهو سيأتي عندما لا نتوقعه.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للعبد الذي يسيء إلى العبيد الآخرين وليس مستعداً لعودة سيده؟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سيقوم السيد بقطعه إلى نصفين ويُعين له مكاناً مع غير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المطلوب من الذين أُعطوا الكثير؟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سيطلب منهم الكثير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12: 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ليسوع، ما نوع الانقسامات التي سيجلبها على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هناك أشخاص في نفس المنزل منقسمون ضد بعضهم البعض.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١٢: ٥٨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ماذا يجب أن نفعل قبل أن نذهب مع خصمنا أمام القاضي؟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نبذل جهداً للتخلص من إلتزامنا قبل أن نصل إلى القاضي.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١٣: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عانى الجليليون الذين قُتلوا على يد بيلاطس بهذه الطريقة لأنهم كانوا خُطاةً أكثر من الجليليون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يكونوا خُطاةً أكثر من الأخريين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الخادم أن يفعل بشجرة التين التي لم تُثمر في مثل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أن يحفر حولها ويضع السماد عليها حتى تُثمر.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الخادم بشجرة التين إذا لم تثمر بعد أن وضع السماد عليها لمدة 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 تعطي ثمر بعد ذلك، سيقطعها سيده.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المجمع، ما الذي تسبب في انحناء المرأة لمدة ثمانية عشر عاماً؟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روح ضعف جعلها منحنية وغير قادرة على الوقوف بشكل مستقيم.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رئيس المجمع غاضباً عندما شفى يَسوع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غاضبا لأن يَسوع شفى المرأة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يَسوع أن رئيس المجمع كان منافقاً؟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ذكره يسوع بأنه بالتأكيد سيقوم بفك حيوانه في يوم السبت ليسمح له بالشرب، لكنه كان غاضبًا عندما أطلق يسوع المرأة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١٣: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هو وجه الشبه بين ملكوت الله وحبة الخردل؟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مملكة الله تبدأ صغيرة مثل البذرة لكنها تنمو لتصبح شيئاً كبيراً جداً.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يَسوع عندما سُئل إذا كان الكثيرون سيخلصون؟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ٱجْتَهِدُوا أَنْ تَدْخُلُوا مِنَ ٱلْبَابِ ٱلضَّيِّقِ ... إِنَّ كَثِيرِينَ سَيَطْلُبُونَ أَنْ يَدْخُلُوا وَلَا يَقْدِرُونَ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الناس الذين يُلقون خارجاً ولا يستطيعون دخول مملكة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ينوحون ويصرون على أسنانهم.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28–29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سيكون في مملكة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إبراهيم وإسحاق ويعقوب والأنبياء، والكثيرون من الشرق والغرب والشمال والجنوب سيكونون في المملكة.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اي مكان قال يسوع انه يجب ان يُقتل فية النبي؟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يمكن لنبي أن يُقتل في أي مكان إلا في أورشَلِيمَ.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يرغب يَسوع في ان يفعل مع شعب أورشاليم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يرغب في جمعهم كما تجمع الدجاجة صغارها.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34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شعب أورشلِيم لرغبة يَسوع فيهم؟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يكونوا راغبين في أن يجمعهم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13: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يَسوع عن أورشليم وشعبها؟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منزلهم مهجوراً، ولن يروا يَسوع مرة أخرى حتى يقولوا: "</w:t>
      </w:r>
      <w:r>
        <w:rPr>
          <w:rtl/>
          <w:cs/>
          <w:lang w:val="ar_AE" w:bidi="ar_AE"/>
        </w:rPr>
        <w:t>مُبَارَكٌ ٱلْآتِي بِٱسْمِ ٱلرَّبِّ!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سأل يسوع خبراء الشريعة اليهودية والفريسيين؟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إذا كان من القانوني الشفاء في يوم السبت، أم لا؟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الناموسيين والفريسيين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التزموا الصمت.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يسوع أن الناموسيين والفريسيين كانوا منافقين؟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ذكرهم يسوع بأنهم بالتأكيد سيساعدون ابنهم أو ثورهم إذا سقط في بئر في يوم السبت.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لمن يرفع نفسه،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يرفع نفسه سيتضع.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لمن يضع نفسه،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يتواضع سيُرفع.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لكلمات يسوع، كيف سيتم مكافأة الشخص الذي يدعو الفقراء والمعاقين والعرج والعميان إلى منزله؟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سيتم مكافأتهم عند قيامة الأبرار.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مَثل يَسوع عن العشاء، ماذا فعل الأشخاص الذين تمت دعوتهم في البداية؟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بدأوا في تقديم الأعذار حول سبب عدم تمكنهم من الحضور إلى العشاء.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دعاه السيد إلى العشاء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دعا الفقراء والمشلولين والعميان والعرج.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السيد بعد ذلك عن أولئك الذين تمت دعوتهم أولاً إلى عشاءه؟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لن يتذوق أيا منهم عشاءه.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ماذا يجب أن يفعل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يبغضوا عائلتهم وحياتهم ليكونوا تلاميذً ليَسوع.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 الذي يجب أن يفعله تلاميذه أيضاً؟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كل تلميذ أن يحمل صليبه ويتبع يَسوع ليكون تلميذ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مثال يَسوع عن ما يتطلبه الأمر لإتباعه، ماذا يجب أن يفعل الشخص الذي يرغب في بناء برج أولاً؟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ذلك الشخص حساب النفقه.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14: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ماذا يجب أن يفعل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عليهم التخلي عن كل ما يمتلكونه.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١٤: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فقد الملح طعمه، ماذا يُفعل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 التخلُص منه.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ماذا يفعل الراعي الذي يفقد واحدة من خرافه المئة؟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يترك الـ 99 الآخرين ويذهب ليجد الخروف الضائع.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ماذا يفعل الراعي عندما يجد خروفه الضائع؟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يُعيده وهو مبتهجاً.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ماذا تفعل المرأة التي تفقد واحدة من عملاتها العشرة الفضية؟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تبحث بجدية حتى تجده.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ماذا تفعل المرأة عندما تجد عملتها الفضية المفقودة؟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تفرح مع أصدقائها وجيرانها.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في السماء عندما يتوب خاطئ واحد؟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يكون هناك فرح أمام ملائكة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ما الطلب الذي قدمه الابن الأصغر إلى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والده أن يعطيه الثروة التي سيرثها الأن.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الابن الأصغر بميراثه؟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أضاع المال بالعيش بتهور.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الابن الأصغر ليعيش بعد أن نفدت أمواله؟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عمل كأجير لإطعام الخنازير لدي شخص أخر.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الابن الأصغر أن يفعل عندما بدأ يفكر بوضوح؟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أن يذهب ويعترف بخطيئته لأبيه.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خطط الابن الأصغر أن يطلب من أبيه أن يفعل من أجله؟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أن يطلب من أبيه أن يوظفه كأحد من الخدم.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الأب عندما رأى الابن الأصغر قادم إلى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والده مليئًا بالشفقة، فركض إليه، وعانقه وقبله.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الأب بسرعة للابن الأصغر؟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 الأب رداءً وخاتماً وصندلاً.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احتفل الأب بعودة ابنه الأصغر؟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الأب بجعل الخدم يذبحون العجل المسمن حتى يتمكنوا من الأكل والاحتفال.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الابن الأكبر عندما أُخبر عن الوليمة الخاصة بالابن الأصغر؟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غاضباً ولم يدخل إلى الوليمة.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شكوى الابن الأكبر إلى الآب؟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اشتكى الابن الأكبر من أنه اتبع وصايا والده، لكنه لم يُعطَ أبداً ماعزاً ليقيم وليمة مع أصدقائه.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الأب على الابن الأكبر؟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قال، "</w:t>
      </w:r>
      <w:r>
        <w:rPr>
          <w:rtl/>
          <w:cs/>
          <w:lang w:val="ar_AE" w:bidi="ar_AE"/>
        </w:rPr>
        <w:t>يَا بُنَيَّ أَنْتَ مَعِي فِي كُلِّ حِينٍ، وَكُلُّ مَا لِي فَهُوَ لَكَ.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١٥: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الأب إنه كان ينبغي إقامة وليمة للابن الأصغر؟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ينبغي الاحتفال لأن الابن الأصغر كان ضالاً فوجد.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التقرير الذي سمعه الرجل الغني عن وَكيله؟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أن الوَكيل كان يُبدد مُمتلكاته.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الوكيل قبل أن يُجبر على مغادرة وظيفته؟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استدعى كل واحد من مديني سيده.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الوكيل لأول مدين لسيده؟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سمح له بتقليل ديونه.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الوكيل للمدين الثاني لسيده؟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سمح له بتقليل ديونه أيضاً.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16:8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الغني آدَمَ على تصرفات مديره؟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أثنى على المدير لأنه تصرف بذكاء.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للآخرين أن يفعلوا بناءً على هذه القصة؟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قال، "ا</w:t>
      </w:r>
      <w:r>
        <w:rPr>
          <w:rtl/>
          <w:cs/>
          <w:lang w:val="ar_AE" w:bidi="ar_AE"/>
        </w:rPr>
        <w:t>ٱصْنَعُوا لَكُمْ أَصْدِقَاءَ بِمَالِ ٱلظُّلْمِ، حَتَّى إِذَا فَنِيتُمْ يَقْبَلُونَكُمْ فِي ٱلْمَظَالِّ ٱلْأَبَدِيَّةِ.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عن الشخص الأميناً في القليل؟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هذا الشخص أميناً أيضاً في الكثير.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يَسوع إننا لا نستطيع ان نخدم سيدين. فإلى أي سيدين كان يُشير؟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نختار بين خدمة الله وخدمة المال.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١٦: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يُعلن ملكوت الله بأنه الخبر السار منذ وقت يوحنا، فما هما الأمران اللذان كانا ساريين قبل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الشريعة والأنبياء كانا ساريين قبل يوحنا.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16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 الذي يتم التبشير به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الآن يتم التبشير بإنجيل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وفقاً ليَسوع، ما هي الخطيئة التي يرتكبها من يُطلق زوجته ويتزوج بأخرى؟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يُطلق زوجته ويتزوج بأخرى يرتكب خطيئة الزنا.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قصة يَسوع، إلى أين ذهب المتسول لعازر بعد وفاته؟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نقل الرجل المسكين لعازر بواسطة الملائكة إلى حضن إِبراهيم.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للرجل للغني بعد وفاته؟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 معذباً في الهاوية.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الطلب الأول الذي طلبه الرجل الغني من إِبراهيم؟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إِبراهيم أن يرُسل لعازر ليُحضر له قليلاً من الماء لأنه كان يعاني بشدة في اللهب.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إِبراهيم للرجل الغني؟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هناك فجوة عظيمة بينهم لا يمكن لأحد عبورها.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الطلب الثاني الذي طلبه الغني من إِبراهيم؟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إِبراهيم أن يرُسل لعازر إلى بيت ابيه.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الرجل الغني أن يذهب لعازر إلى بيت ابيه؟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لعازر أن يُحذر إخوته من الجحيم.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إِبراهيم للرجل الغني؟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إخوة الرجل الغني لديهم موسى والأنبياء، ويمكنهم الاستماع إليهم.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إِبراهيم إنه إذا لم يستمعوا إلى موسَى والأنبياء، فما الذي سيقنعهم أيضاً؟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يقتنعوا حتى لو قام أحد من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أن نفعل إذا اخطاء أخاً إلينا سبع مرات في اليوم، وعاد سبع مرات قائلاً: "أنا تائب عن ما فعلت"؟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نسامحه في كل مرة.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نقول بعد أن نفعل كل ما أمرنا به سيدنا بصفتنا خُدام؟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نقول: "</w:t>
      </w:r>
      <w:r>
        <w:rPr>
          <w:rtl/>
          <w:cs/>
          <w:lang w:val="ar_AE" w:bidi="ar_AE"/>
        </w:rPr>
        <w:t>إِنَّنَا عَبِيدٌ بَطَّالُونَ، لِأَنَّنَا إِنَّمَا عَمِلْنَا مَا كَانَ يَجِبُ عَلَيْنَا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قابله يَسوع عند دخوله قرية في حدود السامرة والجليلِ؟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قابل عشرة من البرص.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العشرة البرص ليسوع؟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قالوا، "</w:t>
      </w:r>
      <w:r>
        <w:rPr>
          <w:rtl/>
          <w:cs/>
          <w:lang w:val="ar_AE" w:bidi="ar_AE"/>
        </w:rPr>
        <w:t>يَا يَسُوعُ، يَا مُعَلِّمُ، ٱرْحَمْنَا!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للبُرص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أن يذهبوا ويروا أنفسهم للكهنة.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14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للرجال البُرص عندما ذهبوا إلى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تطهيرهم.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البُرص العشرة عاد ليشكر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واحد فقط عاد.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كان الأبرص الذي عاد ليشكر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من السامرة.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تقع مملكة الله، حسب ما قال يسوع عندما سُئل عن مجئ المملكة؟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مملكة الله في داخلهم.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عن كيف سيكون الحال في يوم مجيئه، عندما يظهر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مثل البرق الذي يضيء من ناحية من السماء إلى ناحيه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ان يحدُث قبل ان يعود يسوع حسب كلامه؟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يُعاني من أشياء كثيرة ويتم رفضه من قبل ذلك الجيل.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الناس يفعلون في أيام نوح؟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يأكلون ويشربون ويتزوجون ويزوجون، غير مدركين أن يوم الهلاك قد أتى.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١٧: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المثال الذي استخدمه يَسوع من الطبيعة للإجابة على سؤال تلاميذه، "</w:t>
      </w:r>
      <w:r>
        <w:rPr>
          <w:b/>
          <w:rtl/>
          <w:cs/>
          <w:lang w:val="ar_AE" w:bidi="ar_AE"/>
        </w:rPr>
        <w:t>أَيْنَ يَارَبُّ</w:t>
      </w:r>
      <w:r>
        <w:rPr>
          <w:b/>
          <w:rtl/>
          <w:cs/>
          <w:lang w:val="ar_AE" w:bidi="ar_AE"/>
        </w:rPr>
        <w:t>؟"؟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استخدم يسوع مثال الجثة والنسور. قال إنه حيث توجد الجثة، هناك تجتمع النسور.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يسوع أن يُعلم تلاميذه عن الصلاة من هذه القصة؟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أن يعلمهم أنه ينبغي عليهم الصلاة دائماً وعدم الشعور بالإحباط.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الأرملة تطلب باستمرار من القاضي الظالم؟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العدالة ضد خصمها.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القاضي الظالم لنفسه بعد فترة؟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"ل</w:t>
      </w:r>
      <w:r>
        <w:rPr>
          <w:rtl/>
          <w:cs/>
          <w:lang w:val="ar_AE" w:bidi="ar_AE"/>
        </w:rPr>
        <w:t>إِنِّي لِأَجْلِ أَنَّ هَذِهِ ٱلْأَرْمَلَةَ تُزْعِجُنِي، أُنْصِفُهَا، لِئَلَّا تَأْتِيَ دَائِمًا فَتَقْمَعَنِي!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يَسوع أن يُعلم تلاميذه عن كيفية استجابة الله للصلاة؟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أن يعلمهم أن الله سُيحقق العدالة لأولئك الذين يصرخون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الفريسيين تجاه برهم وتجاه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ظنوا أنهم أكثر صلاحاً من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قصة يسوع، من هما الرجلان اللذان صعدا إلى الهيكل للصلاة؟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فريسي وعشار إلى الهيكل للصلاة.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موقف الفريسي تجاه برُه وتجاه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أنه ليس خاطي مثل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صلاة العشار إلى الله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قائلاً: "</w:t>
      </w:r>
      <w:r>
        <w:rPr>
          <w:rtl/>
          <w:cs/>
          <w:lang w:val="ar_AE" w:bidi="ar_AE"/>
        </w:rPr>
        <w:t>ٱللهُمَّ ٱرْحَمْنِي، أَنَا ٱلْخَاطِئَ.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رجل عاد إلى بيته مبرراً أمام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صار العشار مبرراً أمام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ينتمي ملكوت الله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ينتمي لأولئك الذين هم مثل الأطفال.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الذي طلب يَسوع من الرئيس (الذي أطاع وصايا الله منذ صغره)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منه يَسوع أن يبيع كل ما لديه ويوزعه على الفقراء.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الرئيس لكلام يَسوع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صار حزيناً للغاية، لأنه كان غنياً جداً.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وعد يَسوع الذين تركوا الأمور الأرضية من أجل 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وعدهم يَسوع بأضعاف في هذا العالم، وبالحياة الأبدية في الدهر الأتي.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وفقا ليَسوع، ماذا كتب أنبياء العهد القديم عن ابن الانسان؟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أنه سيتم تسليمه إلى الأمم، ويُستهزأ به ويُعامل بشكل مخزٍ.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كتب أنبياء العهد القديم عن ما سيفعله ابن الانسان في اليوم الثالث؟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كتبوا أنه سيقوم مرة أخرى في اليوم الثالث.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١٨: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صرخ الرجل الأعمى الذي كان بجانب الطريق إلى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يَا يَسُوعُ ٱبْنَ دَاوُدَ، ٱرْحَمْنِي!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18: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الناس بعد رؤية الرجل الأعمى يُشفى؟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مجدوا وسبحوا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تسلق شجرة ليرى يَسوع، وما كانت مهنته؟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تسلق الشجرة كان زَكَّا، وهو رئيس للعشارين وكان غنياً.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الشكوى التي قدمها الجميع عندما ذهب يَسوع إلى بيت زَكَّا؟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قالوا: "يَسوع قد دخل ليكون ضيفاً عند رجل خاطئ."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زَكَّا، بعد أن أعلن زَكَّا عن عطاياه للفقراء؟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"اليوم حدث خلاص لهذا البيت".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توقع الناس أن يحدث عندما وصل يَسوع إلى أورشَلِيم؟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ظنوا أن ملكوت الله سيظهر فوراً.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١٩: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مثل يَسوع، إلى أين كان الرجل النبيل ذاهب؟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ذاهباً إلى بلد بعيد ليأخذ لنفسه مُلكاً، ثم يرجع.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الرجل النبيل للخادم الذي كان مخلصاً وكسب عشر مانات إضافية؟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النبيل له السلطة على عشر مدن.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الرجل النبيل للخادم الذي كان مخلصاً وصنع خمس أمناءٍ إضافية؟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 السلطة على خمس مدن.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 نوع من الرجال كان الرجل النبيل في ظن الخادم الشرير 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يعلم أن الرجل النبيل رجُل مُتطلباً.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الرجل النبيل بالخادم الشرير؟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منا الخادم الشرير.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الرجل النبيل مع الذين لم يرغبوا في أن يملُك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الرجل النبيل بقتلهم قدامه.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الحيوان الذي ركب عليه يسوع عندما دخل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ركب على جحش لم يجلس عليه أحد من قبل.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هتفت الجموع عندما اقترب يسوع من جبل الزيتون؟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هتفوا: "</w:t>
      </w:r>
      <w:r>
        <w:rPr>
          <w:rtl/>
          <w:cs/>
          <w:lang w:val="ar_AE" w:bidi="ar_AE"/>
        </w:rPr>
        <w:t>مُبَارَكٌ ٱلْمَلِكُ ٱلْآتِي بِٱسْمِ ٱلرَّبِّ!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سيحدث إذا لم يهتف الناس بفرح؟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الحجارة ستصرخ.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١٩: ٤١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يَسوع عندما اقترب من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بكى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تنبأ يسوع عما سيحدث للناس وللمدينة؟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الأعداء سوف يُدمرون المدينة تماماً ولن يُترك حجر على حجر.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أراد قتل يَسوع أثناء تعليمه في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رؤساء الكهنة والكتبة وقادة الشعب قتل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19: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يتمكنوا من قتله في هذا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يتمكنوا من قتله لأن الناس كانوا يستمعون إليه بانتباه.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 السؤال الذي طرحُه يسوع علي القادة اليهود عندما سألوه بأي سلطان يُعلم؟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سألهم: "هل كانت معمودية يوحنا من السماء، أم من الناس؟"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القادة اليهود يعتقدون أن يَسوع سيقول لهم إذا أجابوه، "من السماء"؟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القادة اليهود أن يَسوع سيقول: "</w:t>
      </w:r>
      <w:r>
        <w:rPr>
          <w:rtl/>
          <w:cs/>
          <w:lang w:val="ar_AE" w:bidi="ar_AE"/>
        </w:rPr>
        <w:t>فَلِمَاذَا لَمْ تُؤْمِنُوا بِهِ؟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كانوا يعتقدون أن الناس سيفعلون بهم إذا أجابوا، "من الناس"؟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اعتقدوا أن الناس سيرجمونهم.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مَثَل يَسوع، ماذا فعل الكرامون عندما أرسل السيد إليهم خدامه للحصول على ثمار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ضربوا الخدم وعاملوهم بشكل مخزٍ وأرسلوهم فارغين.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أخيرًا، من الذي أرسله السيد إلى مُزارعي الكروم؟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ابنه الحبيب.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مزارعو الكروم عندما جاء الابن إلى الكرم؟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ألقوه خارج الكرم وقتلوه.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صاحب الكرم بأولئك الكرامين؟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ويقتل أولئك الكرامين ويُعطي الكرم 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ضد من قال يسوع هذا المثل؟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هذا المثل ضد الكتبة ورؤساء الكهنة.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يَسوع عن السؤال، حول ما إذا كان من القانوني دفع الضرائب إلى قيصر أم لا؟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أن تعطوا ما لقيصر لقيصر، وما لله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الحدث الذي لم يؤمن به الصدوقيون؟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يؤمنوا بقيامة الموتى.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الزواج في هذا العالم؟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في هذا </w:t>
      </w:r>
      <w:r>
        <w:rPr>
          <w:rtl/>
          <w:cs/>
          <w:lang w:val="ar_AE" w:bidi="ar_AE"/>
        </w:rPr>
        <w:t>الدهر يُزَوِّجُونَ وَيُزَوَّجُونَ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 الزواج بعد القيامة؟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بعد قيامة الأموات، هؤلاء الناس لا </w:t>
      </w:r>
      <w:r>
        <w:rPr>
          <w:rtl/>
          <w:cs/>
          <w:lang w:val="ar_AE" w:bidi="ar_AE"/>
        </w:rPr>
        <w:t>يُزَوِّجُونَ وَيُزَوَّجُونَ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القصة من العهد القديم التي استعادها يسوع لإثبات حقيقة القيامة؟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تذكر قصة موسى والعُليقة، حيث دُعي موسى الرب إله إبراهيم وإله إسحاق وإله يعقوب.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٢٠: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لرب داود في المزامير؟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السيد لداود، "اجلس عن يميني."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الأفعال الشريرة التي كان الكتبة يقومون بها خلف تصرفاتهم الظاهرة البارة؟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يأكلون بيوت الأرامل، ويتظاهرون بأداء صلوات طويلة.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20: 47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سيُحاكم هؤلاء الكتبة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إنهم سيحصلون على إدانة أكبر.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يَسوع إن الأرملة الفقيرة وضعت في الخزانة أكثر من جميع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هذا لانها كان لديها القليل ولكن اعطت كل ما لديها، بينما الآخرون كان لديهم الكثير لكن عطائهم لم يكن عن تضحية.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سيحدُث للهيكل في أورشليم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سيتم هدمه ولن يُترك حجر على حجر.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السؤالين اللذين طرحهما الناس على يسوع حول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سألوا، "</w:t>
      </w:r>
      <w:r>
        <w:rPr>
          <w:rtl/>
          <w:cs/>
          <w:lang w:val="ar_AE" w:bidi="ar_AE"/>
        </w:rPr>
        <w:t>مَتَى يَكُونُ هَذَا؟ ومَا هِيَ ٱلْعَلَامَةُ عِنْدَمَا يَصِيرُ هَذَا؟"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حَذَّر يَسوع من أن العديد من المخادعين سيأتون. ماذا سيقول هؤلاء المخادعون؟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سيقولون: "</w:t>
      </w:r>
      <w:r>
        <w:rPr>
          <w:rtl/>
          <w:cs/>
          <w:lang w:val="ar_AE" w:bidi="ar_AE"/>
        </w:rPr>
        <w:t>أَنَا هُوَ! وَٱلزَّمَانُ قَدْ قَرُبَ!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قبل النهاية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هناك حروب بين الأمم والممالك.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الأحداث الرهيبة التي قال يَسوع إنها ستحدث قبل النهاية؟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هناك زلازل ومجاعات وأوبئة وعلامات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الفرصة التي سيخلقها اضطهاد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سيخلق فرصة لشهادتهم.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سيكره أتباع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سيكرههم الآباء والإخوة والأقارب والأصدقاء.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 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الحدث الذي سيُشير إلى أن دمار أورشليم قد اقترب؟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تُحاط أورشليم بالجيوش، فإن دمارها قريب.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للناس أن يفعلوا عندما يروا أن دمار أورشليم صار قريباً؟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أن يهربوا إلى الجبال ويتركوا المدينة، وألا يدخلوا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سمى يسوع أيام دمار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أطلق عليها أيام الانتقام، لتتميم كل ما هو مكتوب.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٢١: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ستُداس أورشليم من قبل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ستُداس أورشليم من قبل الأمم حتى تكتمل أزمنة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العلامات التي قال يَسوع إنها ستسبق مجيئه بالقوة والمجد العظيم؟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ستكون هناك علامات في الشمس والقمر والنجوم، وضيق للأُمم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٢١: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المثال الذي قدمه يَسوع عن كيفية معرفة مستمعيه بقدوم فصل معين؟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عندما يرون أوراق شجرة التين تنبُت يعرفون أن الصيف اقترب.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سيزول حسب قول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السماء والأرض ستزولان.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33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يزول أبداً؟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كلمات يَسوع لن تزول أبداً.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بماذا حذر يسوع مستمعيه من ان لا يفعلوا بما أن هذا اليوم سيأتي فجأة؟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حذرهم من أن لا تُثقل قلوبهم بالإغواء والسكر وهموم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21: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نبه يَسوع مستمعيه أن يفعلوا لأن ذلك اليوم سيأتي فجأة؟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نبههم أن يكونوا يقظين ويصلون.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أيً من الاعياد اليهودية كان يقترب في هذا الوقت؟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عيد الفطير المعروف بعيد الفصح يقترب في هذ الوقت.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ظروف كان يهوذا يبحث عن فرصة لتسليم يَسوع إلى رؤساء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يبحث عن فرصة لخيانة يَسوع عندما كان بعيداً عن الجموع.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تناول يَسوع والتلاميذ وجبة الفصح؟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أكلوه في </w:t>
      </w:r>
      <w:r>
        <w:rPr>
          <w:rtl/>
          <w:cs/>
          <w:lang w:val="ar_AE" w:bidi="ar_AE"/>
        </w:rPr>
        <w:t>عِلِّيَّةً كبيرةً مفرُوشة</w:t>
      </w:r>
      <w:r>
        <w:rPr>
          <w:rtl/>
          <w:cs/>
          <w:lang w:val="ar_AE" w:bidi="ar_AE"/>
        </w:rPr>
        <w:t xml:space="preserve">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قال يَسوع إنه سيأكل وجبة الفصح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سيأكل وجبة الفصح مرة أخرى عندما يُكمل في ملكوت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كسر الخبز وأعطاه للتلاميذ؟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هَذَا هُوَ جَسَدِي ٱلَّذِي يُبْذَلُ عَنْكُمْ. اِصْنَعُوا هَذَا لِذِكْرِي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عندما أعطى الكأس للتلاميذ؟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هَذِهِ ٱلْكَأْسُ هِيَ ٱلْعَهْدُ ٱلْجَدِيدُ بِدَمِي ٱلَّذِي يُسْفَكُ عَنْكُمْ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كان في خطة الله أن يتم خيانة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نعم، الله قد قرر أنه سيتم خيانة يَسوع 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كان يعرف التلاميذ من كان على وشك أن يخون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لم يكن لدى التلاميذ أي فكرة عن من سيخون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قال يسوع عن ما يجب ان يفعل الاعظم بين تلاميذه؟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الأعظم بينهم يجب أن يكون مثل الأصغر.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عاش يسوع بين تلاميذه؟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بينهم كمن يخدم.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وعد يسوع تلاميذه بأنهم سيجلسون؟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إنهم سيجلسون على عروش، يحكمون القبائل الاثني عشر لإِسرائيل.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تنبأ يسوع عما سيفعله بطرس؟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بطرس سُينكر معرفته بيسوع ثلاث مرات قبل أن يصيح الديك.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النبوءة المكتوبة عن يسوع التي كانت تتحقق في هذه الأحداث؟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النبوءة المكتوبة عن يَسوع التي كانت تتحقق هي التي تقول، "</w:t>
      </w:r>
      <w:r>
        <w:rPr>
          <w:rtl/>
          <w:cs/>
          <w:lang w:val="ar_AE" w:bidi="ar_AE"/>
        </w:rPr>
        <w:t>وَأُحْصِيَ مَعَ أَثَمَةٍ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٤٠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لأي امر قال يَسوع لتلاميذه أن يصلوا وهم على جبل الزيتونِ؟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منهم أن يصلوا حتى لا يدخلوا في تجربة.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صلى يَسوع وهو على جبل الزيتونِ؟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صلى قائلاً: "</w:t>
      </w:r>
      <w:r>
        <w:rPr>
          <w:rtl/>
          <w:cs/>
          <w:lang w:val="ar_AE" w:bidi="ar_AE"/>
        </w:rPr>
        <w:t>يَا أَبَتَاهُ، إِنْ شِئْتَ أَنْ تُجِيزَ عَنِّي هَذِهِ ٱلْكَأْسَ. وَلَكِنْ لِتَكُنْ لَا إِرَادَتِي بَلْ إِرَادَتُكَ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 :٤٥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التلاميذ عندما عاد يَسوع من الصلاة؟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نائمين.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٤٨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خان يهوذا يَسوع أمام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خان يَسوع بقبلة.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22: 51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يسوع مع الرجُل الذي قُطعت أذنه؟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 أذنه وشفاه.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قال يَسوع إنه كان مع رؤساء الكهنة يومياً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كان في الهيكل كل 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القبض علي يسوع، إلى أين أخذته الجموع؟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أخذته الجموع إلى بيت رئيس الكهنة.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57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عندما قالت خادمة معينة أنه كان مع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لَسْتُ أَعْرِفُهُ يَا ٱمْرَأَةُ!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60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مباشراً بعد أن أنكر بطْرس معرفته بيسوع للمرة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صاح الديك مباشراً بعد أن أنكر معرفته بيسوع.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٦٢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بطْرس بعد أن نظر إليه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إلى الخارج وبكى بمرارة.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22: 63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الرجال الذين كانوا يحرسون يَسوع بهِ؟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سخروا منه وضربوه.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٦٤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سخر الرجال الذين كانوا يحرسون يَسوع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قاموا بتغطية عينيه وسألوه من الذي ضربه.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٦٧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طالب المجلس يسوع أن يخبرهم إذا كان هو المسيحِ. ولكن ماذا قال يَسوع أنهم لن يفعلوا إذا أخبرهم؟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إنهم بالتأكيد لن يصدقوا.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٢٢: ٧١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المجلس إنهم لا يحتاجون إلى شهود لإثبات أن يَسوع ادعى أنه المسيحِ؟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إنهم لا يحتاجون إلى مزيد من الشهود لأنهم سمعوا يَسوع بفمه الخاص، يدعي أنه هو المسيحِ.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 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الاتهامات التي وجهها القادة اليهود ضد يَسوع إلى بيلاطس؟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يَسوع كان يُفسد الأمة، ويمنع دفع الجزية إلى قَيْصَرَ، ويقول إنه هو المسيحِ،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استجواب يسوع، ماذا قال بيلاطس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إِنِّي لَا أَجِدُ عِلَّةً فِي هَذَا ٱلْإِنْسَانِ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هيرودس رؤية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هيرودس أن يرى يسوع يقوم ببعض الآيات.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أجاب يَسوع على أسئلة هيرودس؟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يُجب هيرودس بشيء.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ماذا قال بيلاطس للجمهور عن يَسوع عندما عاد يَسوع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لم يجد شيئاً في يَسوع من الاتهامات التي كانوا يتهمونه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أراد الجمهور أن يُطلق بيلاطس سراحه من السجن لعيد الفصح؟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أرادوا منه أن يُطلق سراح باراباس، وهو مجرم.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صرخ الحشد ان يُفعل بيسوع؟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صرخوا، "اصلبه، اصلبه."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للمرة الثالثة، ماذا قال بيلاطس للجمهور عن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بِيلَاطسَ، "</w:t>
      </w:r>
      <w:r>
        <w:rPr>
          <w:rtl/>
          <w:cs/>
          <w:lang w:val="ar_AE" w:bidi="ar_AE"/>
        </w:rPr>
        <w:t>لَمْ أَجِدْ فِيهِ عِلَّةً لِلْمَوْتِ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وافق بيلاطس في النهاية على طلب الجموع بصلب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منحهم طلبهم لأنهم كانوا يصرون بأصوات عالية.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حمل صليب يَسوع وتبعه من الخلف؟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سمعان القيرواني حمل صليب 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من قال يسوع إن نساء أورشليم يجب ان يبكين، بدلاً من بكائهم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يسوع إنهم يجب أن يبكوا على أنفسهم وأطفالهم.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صُلب مع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صلب مجرمين مع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٢٣: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تحدى الناس والجنود وأحد المجرمين يَسوع أن يفعل، بما أنه ادعى أنه المسيحِ؟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تحدوه ان يُنقذ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مكتوباً على الافتة فوق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اللافتة كُتب، "هذا هو ملك اليهود".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23: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الطلب الذي قدمه المجرم الثاني إلى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</w:t>
      </w:r>
      <w:r>
        <w:rPr>
          <w:rtl/>
          <w:cs/>
          <w:lang w:val="ar_AE" w:bidi="ar_AE"/>
        </w:rPr>
        <w:t>ٱذْكُرْنِي يَارَبُّ مَتَى جِئْتَ فِي مَلَكُوتِكَ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قدمه يسوع للمجرم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"اليوم تكون معي في الفردوس."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44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الحدث المعجزي الذي حدث مباشرة قبل موت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 الظلام على الأرض كلها لمدة ثلاث ساعات.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٢٣: 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الأحداث المعجزية التي وقعت قبل وفاة يَسوع مباشرة؟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أظلمت الشمس وانشق حجاب الهيكل من المنتصف.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47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قائد المئة عن يَسوع بعد موته؟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قال: "ب</w:t>
      </w:r>
      <w:r>
        <w:rPr>
          <w:rtl/>
          <w:cs/>
          <w:lang w:val="ar_AE" w:bidi="ar_AE"/>
        </w:rPr>
        <w:t>ٱلْحَقِيقَةِ كَانَ هَذَا ٱلْإِنْسَانُ بَارًّا!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52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يوسف الذي من الرامة أن يُعطيه بيلاطس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بيلاطس جسد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يوسف الذي من الرامه بجسد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جسد يَسوع في قبر جديد.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يوم كان على وشك أن يبدأ عندما دُفن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يوم السبت على وشك أن يبدأ.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23: 56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النساء اللواتي كن مع يسوع في يوم السبت؟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استراحوا، وفقًا لوصايا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جاءت النساء إلى قبر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جاءوا في وقت مبكر جدًا في اليوم الأول من الأسبوع.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وجدت النساء انه قد حدث في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وجدوا أن الحجر قد دُحرج بعيداً عن القبر.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وجدت النساء داخل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وجدوا أن جسد يَسوع لم يكن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الرجلان في الملابس البراقة (الملائكة) انه قد حدث ليَسوع؟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أخبروا النساء أن يَسوع قد قام.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 رد فعل الرسل عندما أخبرتهم النساء بما أختبروه عند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بدت هذه الكلمات أمامهم كأنها هراء، ولم يصدقوها.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رأى بطرس عندما نظر داخل القبر؟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بطرس الأقمشة الكتان موضوعة وحدها.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يتعرف التلميذان اللذان كانا ذاهبين إلى عِمْوَاس على يَسوع عندما انضم إليهما؟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أُمسكت أعينهما عن معرفته.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يأمُل التلاميذ أن يفعل يسوع حينما كان حياً؟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يأمُلون أن يُخلص إِسرائيل.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شرح يسوع للرجلين من الكتب المقدسة؟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شرح ما قالته الكتب المقدسة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للتلميذان عندما بارك يَسوع الخبز وكسر وأعطاه 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انفتحت أعينهم وتعرفوا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يسوع أولاً عندما ظهر للتلاميذ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قال، "</w:t>
      </w:r>
      <w:r>
        <w:rPr>
          <w:rtl/>
          <w:cs/>
          <w:lang w:val="ar_AE" w:bidi="ar_AE"/>
        </w:rPr>
        <w:t>سَلَامٌ لَكُمْ!</w:t>
      </w:r>
      <w:r>
        <w:rPr>
          <w:rtl/>
          <w:cs/>
          <w:lang w:val="ar_AE" w:bidi="ar_AE"/>
        </w:rPr>
        <w:t>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 ٢٤: 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برهن يَسوع أنه لم يكن مجرد 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التلاميذ ليلمسوه، وأراهم يديه وقدميه.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استطاع التلاميذ فهم الكتب المقدسة آنذاك؟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فتح يَسوع عقولهم لفهم الكتب المقدسة.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٤٧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يُعلن لجميع الأمم حسب قول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يَسوع، إنه يجب إعلان التوبة ومغفرة الخطايا لجميع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٤٩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يَسوع للتلاميذ أن ينتظروا؟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لهم أن ينتظروا حتى يلبسوا قوة من العلاء.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ليسوع عندما بارك التلاميذ بالقرب من بيت عنيا؟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أُصعدَ إلى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لوقَا ٢٤: ٥٣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قضى التلاميذ وقتهم بعد ذلك، وماذا 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كل حين في الهيكل يباركون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