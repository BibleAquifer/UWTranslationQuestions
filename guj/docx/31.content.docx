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Resource: unfoldingWord® Translation Questions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unfoldingWord® Translation Questions</w:t>
      </w:r>
      <w:r>
        <w:rPr>
          <w:lang w:val="gu_IN" w:bidi="gu_IN"/>
        </w:rPr>
        <w:t xml:space="preserve"> © 2022 unfoldingWord. Released under CC BY-SA 4.0 license. </w:t>
      </w:r>
      <w:r>
        <w:rPr>
          <w:lang w:val="gu_IN" w:bidi="gu_IN"/>
        </w:rPr>
        <w:t>unfoldingWord® Translation Questions</w:t>
      </w:r>
      <w:r>
        <w:rPr>
          <w:lang w:val="gu_IN" w:bidi="gu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gu_IN" w:bidi="gu_IN"/>
        </w:rPr>
        <w:t>unfoldingWord® Translation Questions</w:t>
      </w:r>
      <w:r>
        <w:rPr>
          <w:lang w:val="gu_IN" w:bidi="gu_IN"/>
        </w:rPr>
        <w:t xml:space="preserve"> © 2022 unfoldingWord. Released under CC BY-SA 4.0 license by Mission Mutual</w:t>
      </w:r>
      <w:r>
        <w:rPr>
          <w:lang w:val="gu_IN" w:bidi="gu_IN"/>
        </w:rPr>
      </w:r>
    </w:p>
    <w:p>
      <w:pPr>
        <w:pStyle w:val="Heading1"/>
      </w:pPr>
      <w:r>
        <w:rPr>
          <w:lang w:val="gu_IN" w:bidi="gu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OBA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 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Obadiah 1:1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કયા હેતુ માટે યહોવાહે દેશોમાં એલચી મોકલ્યા?</w:t>
      </w:r>
    </w:p>
    <w:p>
      <w:pPr/>
      <w:r>
        <w:rPr>
          <w:lang w:val="gu_IN" w:bidi="gu_IN"/>
        </w:rPr>
      </w:r>
      <w:r>
        <w:rPr>
          <w:lang w:val="gu_IN" w:bidi="gu_IN"/>
        </w:rPr>
        <w:t>અદોમ સામે યુદ્ધ કરવા માટે દેશો એકઠા થાય તે માટે યહોવાહે દેશોમાં એલચી મોકલ્યો.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Obadiah 1:3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અદોમના લોકોનું પાપ શું હતું?</w:t>
      </w:r>
    </w:p>
    <w:p>
      <w:pPr/>
      <w:r>
        <w:rPr>
          <w:lang w:val="gu_IN" w:bidi="gu_IN"/>
        </w:rPr>
      </w:r>
      <w:r>
        <w:rPr>
          <w:lang w:val="gu_IN" w:bidi="gu_IN"/>
        </w:rPr>
        <w:t>અદોમના લોકોને તેમના હૃદયમાં ગર્વ હતો અને તેઓ માનતા હતા કે તેઓને જમીન પર નીચે લાવી શકાય નહીં.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Obadiah 1:7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કોણ અદોમને છેતરશે અને તેને સામે જીતશે?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 માણસોએ અદોમ સાથે સુલેહશાંતિમાં રહેતા હતા તેઓ અદોમને છેતરશે અનેતેની સામે જીતશે.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Obadiah 1:10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શા માટે અદોમ શરમથી ઢંકાઈ જશે અને કાયમ માટે નષ્ટ થઇ જશે?</w:t>
      </w:r>
    </w:p>
    <w:p>
      <w:pPr/>
      <w:r>
        <w:rPr>
          <w:lang w:val="gu_IN" w:bidi="gu_IN"/>
        </w:rPr>
      </w:r>
      <w:r>
        <w:rPr>
          <w:lang w:val="gu_IN" w:bidi="gu_IN"/>
        </w:rPr>
        <w:t>અદોમે તેના ભાઈ યાકૂબ સાથે કરેલી હિંસાથી અદોમ શરમથી ઢંકાઈ જશે અને હંમેશ માટે નષ્ટ જશે.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Obadiah 1:11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 દિવસે અદોમ યાકૂબને દૂરથી જોતો હતો તે દિવસે શું થયું?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તે દિવસે અજાણ્યા લોકો યાકુબના દરવાજામાં પ્રવેશ્યા અને તેની સંપત્તિ કબજે કરી.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Obadiah 1:12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યહુદાના સંકટના દિવસે યહોવાહે અદોમને યહુદા વિશે શું ન કરવાનું કહ્યું?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યહોવાએ કહ્યું હતું કે અદોમે જોવું જોઈતું નહોતું, આનંદ કરવો જોઈતો નહોતો, અથવા તેમના મોંએ ગર્વ કરવો જોઈતો નહોતો.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Obadiah 1:13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યહુદાની આફતના દિવસે યહોવાહે અદોમને યહુદા વિશે શું ન કરવાનું કહ્યું?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યહોવાહે કહ્યું કે અદોમે યહુદાના દરવાજામાં પ્રવેશવો જોઈતો નહોતો, આનંદ કરવો જોઈતો નહોતો અથવા યહૂદાની આફતના દિવસે યહૂદાની સંપત્તિ લૂંટવી જોઈતી નહોતો.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Obadiah 1:15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યહોવાહે શું કહ્યું કે અદોમને માથે ફરી આવશે?</w:t>
      </w:r>
    </w:p>
    <w:p>
      <w:pPr/>
      <w:r>
        <w:rPr>
          <w:lang w:val="gu_IN" w:bidi="gu_IN"/>
        </w:rPr>
      </w:r>
      <w:r>
        <w:rPr>
          <w:lang w:val="gu_IN" w:bidi="gu_IN"/>
        </w:rPr>
        <w:t>યહોવાહે કહ્યું કે અદોમનું વળતર અદોમના માથે પાછું આવશે.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Obadiah 1:17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યહુદાહની તકલીફ હોવા છતાં સિયોન પર્વત પરના અમુક લોકો શું કરી શકશે?</w:t>
      </w:r>
    </w:p>
    <w:p>
      <w:pPr/>
      <w:r>
        <w:rPr>
          <w:lang w:val="gu_IN" w:bidi="gu_IN"/>
        </w:rPr>
      </w:r>
      <w:r>
        <w:rPr>
          <w:lang w:val="gu_IN" w:bidi="gu_IN"/>
        </w:rPr>
        <w:t>સિયોન પર્વત પરના કેટલાક યહુદાની તકલીફો છતાં છૂટી જશે.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Obadiah 1:18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અદોમના કેટલા લોકો યહોવાના ચુકાદાથી બચી જશે?</w:t>
      </w:r>
    </w:p>
    <w:p>
      <w:pPr/>
      <w:r>
        <w:rPr>
          <w:lang w:val="gu_IN" w:bidi="gu_IN"/>
        </w:rPr>
      </w:r>
      <w:r>
        <w:rPr>
          <w:lang w:val="gu_IN" w:bidi="gu_IN"/>
        </w:rPr>
        <w:t>યહોવાહના ચુકાદા પછી અદોમમાં કોઈ બચશે નહિ.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Obadiah 1:19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તો પછી એસાવનો પર્વત કોની પાસે હશે?</w:t>
      </w:r>
    </w:p>
    <w:p>
      <w:pPr/>
      <w:r>
        <w:rPr>
          <w:lang w:val="gu_IN" w:bidi="gu_IN"/>
        </w:rPr>
      </w:r>
      <w:r>
        <w:rPr>
          <w:lang w:val="gu_IN" w:bidi="gu_IN"/>
        </w:rPr>
        <w:t>નેગેબના લોકો પછી એસાવ પર્વતનો કબજો લેશે.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Obadiah 1:21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તો પછી એસાવના પર્વતનો ન્યાય ક્યાંથી થશે?</w:t>
      </w:r>
    </w:p>
    <w:p>
      <w:pPr/>
      <w:r>
        <w:rPr>
          <w:lang w:val="gu_IN" w:bidi="gu_IN"/>
        </w:rPr>
      </w:r>
      <w:r>
        <w:rPr>
          <w:lang w:val="gu_IN" w:bidi="gu_IN"/>
        </w:rPr>
        <w:t>એસાવના પર્વતનો પછી સિયોન પર્વત પરથી ન્યાય કરવામાં આવશે.</w:t>
      </w:r>
      <w:r>
        <w:rPr>
          <w:lang w:val="gu_IN" w:bidi="gu_IN"/>
        </w:rPr>
      </w:r>
      <w:r>
        <w:rPr>
          <w:lang w:val="gu_IN" w:bidi="gu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gu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