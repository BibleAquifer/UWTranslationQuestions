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JUD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યહૂદા કોનો દાસ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યહૂદા ઈસુ ખ્રિસ્તનો દાસ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યહૂદા નો ભાઈ કોણ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યહૂદા યાકૂબ નો ભાઈ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 (#3)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યહૂદાએ કોને લખ્યું?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તેણે તેઓને પત્ર લખ્યો જેઓને બોલાવવામાં આવ્યા હતા, દેવ પિતામાં વ્હાલા હતા અને ઈસુ ખ્રિસ્ત માટે રાખવામાં આવ્યા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યહૂદા શું ઇચ્છતો હતો કે જેમને તેણે લખ્યું છે તેઓને વધારો કરે?</w:t>
      </w:r>
    </w:p>
    <w:p>
      <w:pPr/>
      <w:r>
        <w:rPr>
          <w:lang w:val="gu_IN" w:bidi="gu_IN"/>
        </w:rPr>
      </w:r>
      <w:r>
        <w:rPr>
          <w:lang w:val="gu_IN" w:bidi="gu_IN"/>
        </w:rPr>
        <w:t>યહૂદા ઇચ્છતો હતો કે દયા, શાંતિ અને પ્રેમ વધે.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યહૂદા પહેલા શેના વિશે લખવા માંગતો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યહૂદા પ્રથમ તેમના સામાન્ય તારણ વિશે લખવા માંગતો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1:3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યહૂદાએ ખરેખર શેના વિશે લખ્યું?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યહૂદાએ ખરેખર સંતોની વિશ્વાસ માટે સંઘર્ષ કરવાની જરૂરિયાત વિશે લખ્યું હતું.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કેટલાક નિંદા અને અધર્મી માણસો કેવી રીતે આવ્યા?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કેટલાક દોષિત અને અધર્મી માણસો ચોરીછૂપીથી આવ્યા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1:4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નિંદા અને અધર્મી માણસોએ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તેઓએ દેવની કૃપાને જાતીય અનૈતિકતામાં બદલી અને ઈસુ ખ્રિસ્તનો ઇનકાર કર્યો.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પ્રભુએ એકવાર લોકોને ક્યાંથી બચાવ્યા?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પ્રભુએ તેઓને મિસર દેશમાંથી બચાવ્યા.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1:5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દેવે એ લોકોનું શું કર્યું જેઓ વિશ્વાસ કરતા ન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પ્રભુએ તે લોકોનો નાશ કર્યો જેઓ વિશ્વાસ કરતા ન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દેવે એ દૂતોનું શું કર્યું જેઓ તેમની યોગ્ય જગ્યા છોડી ગયા?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પ્રભુએ તેઓને ચુકાદા માટે અંધકારમાં સાંકળો થી બાંધ્યા.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સદોમ, ગમોરા અને તેમની આસપાસના શહેરોએ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તેઓએ વ્યભિચાર કર્યો અને અકુદરતી ઇચ્છાઓને અનુસરી.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સદોમ, ગમોરા અને તેમની આસપાસના શહેરોની જેમ, દોષિત અને અધર્મી માણસો શું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તેમના સપનામાં તેમના શરીરને દૂષિત કરે છે, સત્તાનો અસ્વીકાર કરે છે અને ખરાબ વસ્તુઓ કહે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મુખ્ય દેવદૂત માઇકલે શેતાનને શું કહ્યું?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મુખ્ય દેવદૂત માઇકલે કહ્યું, " દેવ તને ઠપકો આપે."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નિંદા અને અધર્મી માણસો નિર્લજ્જતાથી કોની કાળજી લે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બેશરમપણે પોતાની જાતને સંભાળે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હનોખ આદમથી કયા ક્રમે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હનોખ આદમથી સાતમા ક્રમે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પ્રભુ કોના પર ચુકાદો આપશે?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 બધા લોકો પર ચુકાદો ચલાવશે.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અધર્મી માણસો કોણ છે જેઓ દોષિત ઠરશે?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બડબડાટ કરનારાઓ, ફરિયાદ કરનારાઓ, જેઓ તેમની દુષ્ટ ઇચ્છાઓને અનુસરે છે, મોટેથી બડાઈ મારનારાઓ અને જેઓ અંગત ફાયદા માટે વખાણ કરે છે તેઓ અધર્મી પુરુષો છે જેઓ દોષિત ઠરશે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ભૂતકાળમાં મશ્કરી કરનારાઓ વિશે કોણે શબ્દો બોલ્યા?.</w:t>
      </w:r>
    </w:p>
    <w:p>
      <w:pPr/>
      <w:r>
        <w:rPr>
          <w:lang w:val="gu_IN" w:bidi="gu_IN"/>
        </w:rPr>
      </w:r>
      <w:r>
        <w:rPr>
          <w:lang w:val="gu_IN" w:bidi="gu_IN"/>
        </w:rPr>
        <w:t>દેવ ઇસુ ખ્રિસ્તના પ્રેરિતોએ ભૂતકાળમાં મશ્કરી કરનારાઓ વિશે શબ્દો બોલ્યા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ઉપહાસ કરનારાઓ વિશે શું સાચું છે જેઓ પોતાની અધર્મ વાસનાઓને અનુસરે છે, જેઓ વિભાજન કરે છે અને વિષયાસક્ત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તેમની પાસે પવિત્ર આત્મા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વ્હાલા પોતાને કેવી રીતે બનાવતા હતા અને પ્રાર્થના કરતા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વ્હાલા લોકો તેમના સૌથી પવિત્ર વિશ્વાસમાં પોતાને ઘડતા હતા, અને પવિત્ર આત્મામાં પ્રાર્થના કરતા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વ્હાલાઓ પોતાની જાતને રાખવા અને જોવા માટે શું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વ્હાલાઓએ પોતાની જાતને અંદર રાખવાની હતી અને દેવ ના પ્રેમ અને પ્રભુ ઈસુ ખ્રિસ્તની દયાની શોધ કરવાની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1:22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વ્હાલા કોના પર દયા કરવા અને બચાવવાના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વ્હાલઓએ દયા કરીને જેઓ શંકામાં હતા તેઓને બચાવી લેવાના હતા અથવા દેહ દ્વારા વસ્ત્રો સાથે ડાઘવાળા થયેલા, અને જેઓ અગ્નિમાં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1:23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વ્હાલા કોના પર દયા કરવા અને બચાવવાના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વ્હાલઓએ દયા કરીને જેઓ શંકામાં હતા તેઓને બચાવી લેવાના હતા અથવા દેહ દ્વારા વસ્ત્રો સાથે ડાઘવાળા થયેલા, અને જેઓ અગ્નિમાં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1:24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 તેઓના તારણહાર, તેમના પ્રભુ ઈસુ ખ્રિસ્ત દ્વારા શું કરી શક્યા?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 તેઓને ઠોકર ખાવાથી બચાવવા અને તેમના મહિમાની હાજરીમાં દોષ વિના મૂકવા સક્ષમ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1:25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 તેઓના તારણહાર, તેમના પ્રભુ ઈસુ ખ્રિસ્ત દ્વારા શું કરી શક્યા?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 તેઓને ઠોકર ખાવાથી બચાવવા અને તેમના મહિમાની હાજરીમાં દોષ વિના મૂકવા સક્ષમ હતા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યહૂદાનો પત્ર 1:25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દેવનો મહિમા ક્યારે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 સર્વ સમય પહેલા, હવે અને સર્વદા માટે મહિમા ધરાવતા હતા.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