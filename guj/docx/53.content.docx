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2TH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થેસ્સાલોનીકાના ચર્ચમાં કઈ બે બાબતો માટે પાઉલ ઈશ્વરનો આભાર માને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પોલ તેમની વધતી જતો વિશ્વાસ અને એકબીજા પ્રત્યેના પ્રેમ માટે ઈશ્વરનો આભાર માને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થેસ્સાલોનિકામાં વિશ્વાસીઓ કયા સંજોગોમાં ટકી રહ્યા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 સતાવણી અને મુશ્કેલીઓ સહન કરી રહ્યા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 જે સંજોગો સહન કરી રહ્યા છે તેનું સકારાત્મક પરિણામ શું આવશે?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 ઈશ્વરના રાજ્યને લાયક ગણાશે.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જેઓવિશ્વાસીઓ નોને દુઃખ પહોંચાડે છે તેઓનુંઈશ્વર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વિશ્વાસીઓને પીડિત કરે છે, તેઓને ઈશ્વર સળગતી અગ્નિથી સજા કરશે.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વિશ્વાસીઓને દુઃખ પહોંચાડે છે તેઓનું ઈશ્વર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વિશ્વાસીઓને પીડિત કરે છે, તેઓને ઈશ્વર સળગતી અગ્નિથી સજા કરશે.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1:7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આસ્થાવાનોને તેમની મુશ્કેલીઓમાંથી ક્યારે મુક્તિ મળશે?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જ્યારે ઈસુ ખ્રિસ્ત સ્વર્ગમાંથી પ્રગટ થશે ત્યારે વિશ્વાસીઓને રાહત થશે.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આસ્થાવાનોને દુઃખ પહોંચાડે છે તેઓનું ઈશ્વર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વિશ્વાસીઓને પીડિત કરે છે, તેઓને ઈશ્વર સળગતી અગ્નિથી સજા કરશે.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ઈશ્વરને જાણતા નથી તેમની સજા ક્યાં સુધી?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ઈશ્વરને જાણતા નથી તેમની સજા શાશ્વત હશે.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1:9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ઈશ્વરને જાણતા નથી તેઓને તેમની સજાના ભાગરૂપે અલગ કરવામાં આવે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ઈશ્વરને જાણતા નથી તેઓ તેમની સજાના ભાગરૂપે ઈશ્વરની હાજરીથી અલગ થઈ જાય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તેઓ ખ્રિસ્તને તેમના દિવસે આવતા જોશે ત્યારે વિશ્વાસીઓ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જ્યારે ખ્રિસ્ત તેના દિવસે આવશે ત્યારે વિશ્વાસીઓ આશ્ચર્ય પામશે.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ઈશ્વરની શક્તિમાં વિશ્વાસીઓના વિશ્વાસના સારા કાર્યોનું પરિણામ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તેમના સારા કાર્યોનું પરિણામ એ છે કે પ્રભુ ઈસુ ખ્રિસ્તના નામનો મહિમા થાય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1:12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ઈશ્વરની શક્તિમાં વિશ્વાસીઓના વિશ્વાસના સારા કાર્યોનું પરિણામ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તેમના સારા કાર્યોનું પરિણામ એ છે કે પ્રભુ ઈસુ ખ્રિસ્તના નામનો મહિમા થાય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કઈ ઘટના વિશે પાઉલ કહે છે કે તે હવે લખવા જઈ રહ્યો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તે હવે પ્રભુ ઈસુ ખ્રિસ્તના આગમન વિશે લખવા જઈ રહ્યો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તેઓને શું ન માનવાનું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તેઓને કહે છે કે પ્રભુનો દિવસ પહેલેથી જ આવી ચૂક્યો છે એવું ન માનવું.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શું કહે છે કે પ્રભુના દિવસ પહેલા આવવું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અધર્મના માણસનું પડવું અને પ્રગટ થવું એ પ્રભુના દિવસ પહેલા આવવું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માણસ શું કરે?</w:t>
      </w:r>
    </w:p>
    <w:p>
      <w:pPr/>
      <w:r>
        <w:rPr>
          <w:lang w:val="gu_IN" w:bidi="gu_IN"/>
        </w:rPr>
      </w:r>
      <w:r>
        <w:rPr>
          <w:lang w:val="gu_IN" w:bidi="gu_IN"/>
        </w:rPr>
        <w:t>અધર્મનો માણસ ઈશ્વરના મંદિરમાં બેસીને અને પોતાને ઈશ્વર તરીકે દર્શાવીને ઈશ્વરનો વિરોધ કરે છે અને પોતાની જાતને ઊંચો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અધર્મનો માણસ ક્યારે જાહેર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અધર્મનો માણસ જ્યારે સમય આવશે ત્યારે પ્રગટ થશે, જ્યારે તેને અટકાવનારને માર્ગમાંથી દૂર કરવામાં આવશે.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અધર્મનો માણસ ક્યારે જાહેર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અધર્મનો માણસ જ્યારે સમય આવશે ત્યારે પ્રગટ થશે, જ્યારે તેને અટકાવનારને માર્ગમાંથી દૂર કરવામાં આવશે.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ઇસુ પ્રગટ થશે ત્યારે ઇસુ અધર્મના માણસને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જ્યારે ઈસુ પ્રગટ થશે, ત્યારે તે અધર્મના માણસને મારી નાખશે.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અધર્મના માણસને સત્તા, ચિહ્નો અને ખોટા અજાયબીઓ આપવા માટે તેની સાથે કોણ કામ કરી રહ્યું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શેતાન તેને શક્તિ, ચિહ્નો અને ખોટા અજાયબીઓ આપવા માટે અધર્મના માણસ સાથે કામ કરી રહ્યો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 માટે કેટલાક લોકો અધર્મના માણસથી છેતરાય છે અને નાશ પામે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કેટલાક છેતરાયા છે કારણ કે તેઓને સત્યનો પ્રેમ મળ્યો નથી, જેથી તેઓ બચાવી શકે.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છેતરાઈને નાશ પામ્યા છે તેઓ શામાં આનંદ લે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છેતરાય છે અને નાશ પામે છે તેઓ અધર્મમાં આનંદ લે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ઈશ્વરે થેસ્સાલોનિકીઓ માટે સુવાર્તા દ્વારા શું મેળવવાની પસંદગી કરી?</w:t>
      </w:r>
    </w:p>
    <w:p>
      <w:pPr/>
      <w:r>
        <w:rPr>
          <w:lang w:val="gu_IN" w:bidi="gu_IN"/>
        </w:rPr>
      </w:r>
      <w:r>
        <w:rPr>
          <w:lang w:val="gu_IN" w:bidi="gu_IN"/>
        </w:rPr>
        <w:t>ઈશ્વરે થેસ્સાલોનિકીઓ માટે સુવાર્તા દ્વારા પ્રભુ ઈસુ ખ્રિસ્તનો મહિમા મેળવવા માટે પસંદ કર્યું.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ઈશ્વરે થેસ્સાલોનિકીઓ માટે સુવાર્તા દ્વારા શું મેળવવાની પસંદગી કરી?</w:t>
      </w:r>
    </w:p>
    <w:p>
      <w:pPr/>
      <w:r>
        <w:rPr>
          <w:lang w:val="gu_IN" w:bidi="gu_IN"/>
        </w:rPr>
      </w:r>
      <w:r>
        <w:rPr>
          <w:lang w:val="gu_IN" w:bidi="gu_IN"/>
        </w:rPr>
        <w:t>ઈશ્વરે થેસ્સાલોનિકીઓ માટે સુવાર્તા દ્વારા પ્રભુ ઈસુ ખ્રિસ્તનો મહિમા મેળવવા માટે પસંદ કર્યું.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થેસ્સાલોનિકીઓને સુવાર્તા પ્રાપ્ત કર્યા પછી હવે શું કરવાનું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થેસ્સાલોનિકીઓને મક્કમ રહેવા અને તેઓને શીખવવામાં આવેલી પરંપરાઓને સમજવા માટે બોલાવે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2:17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થેસ્સાલોનિકીઓ તેમના હૃદયમાં સ્થાપિત થાય એવી પાઉલ શું ઈચ્છે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ઈચ્છે છે કે થેસ્સાલોનીકો દરેક સારા કામ અને શબ્દમાં સ્થાપિત થાય.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થેસ્સાલોનિકીઓ પ્રભુના શબ્દ વિષે પ્રાર્થના કરે તે માટે પાઉલ શા માટે ઇચ્છે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ઇચ્છે છે કે થેસ્સાલોનિકીઓ પ્રાર્થના કરે કે પ્રભુનો શબ્દ ઝડપથી ફેલાય અને મહિમા મળે.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કોની પાસેથી છોડાવવા માંગે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પાઊલ દુષ્ટ અને દુષ્ટ લોકોથી છુટકારો મેળવવા માંગે છે જેમને વિશ્વાસ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થેસ્સાલોનિકીઓને શું કરવાનું ચાલુ રાખવા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થેસ્સાલોનિકીઓને કહે છે કે તેણે જે આજ્ઞા આપી છે તે કરવાનું ચાલુ રાખો.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દરેક ભાઈ જે અવ્યવસ્થિત રીતે ચાલે છે અને પાઉલ પાસેથી મળેલી પરંપરાઓ અનુસાર નહીં, તેઓને વિશ્વાસીઓ કેવી રીતે પ્રતિક્રિયા આપે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દરેક ભાઈને ટાળવું જોઈએ જે અવ્યવસ્થિત રીતે ચાલે છે અને પાઉલ પાસેથી મળેલી પરંપરાઓ અનુસાર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પાઊલે થેસ્સાલોનિકીઓ માટે તેમના કામ અને સમર્થન વિશે કયું ઉદાહરણ બેસાડ્યું?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પાઊલે રાત-દિવસ મહેનત કરી, પોતાના ખોરાક માટે ચૂકવણી કરી, અને કોઈ પર બોજ ન બન્યો.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પાઊલે થેસ્સાલોનિકીઓ માટે તેમના કામ અને સમર્થન વિશે કયું ઉદાહરણ બેસાડ્યું?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પાઊલે રાત-દિવસ મહેનત કરી, પોતાના ખોરાક માટે ચૂકવણી કરી, અને કોઈ પર બોજ ન બન્યો.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 કોઈ કામ કરવા માંગતો નથી તેના વિશે પાઉલે શું આજ્ઞા આપી?</w:t>
      </w:r>
    </w:p>
    <w:p>
      <w:pPr/>
      <w:r>
        <w:rPr>
          <w:lang w:val="gu_IN" w:bidi="gu_IN"/>
        </w:rPr>
      </w:r>
      <w:r>
        <w:rPr>
          <w:lang w:val="gu_IN" w:bidi="gu_IN"/>
        </w:rPr>
        <w:t>પાઊલે આજ્ઞા આપી કે જે કોઈ કામ કરવા માંગતો નથી તેણે ખાવું જોઈએ નહિ.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આળસુ બનવાને બદલે, પાઊલ આવા લોકોને શું કરવાની આજ્ઞા આપે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આળસુઓને શાંતિથી કામ કરવા અને પોતાનો ખોરાક ખાવાની આજ્ઞા આપે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 પત્રમાં પાઊલની સૂચનાનું પાલન ન કરનાર વ્યક્તિ સાથે ભાઈઓએ શું કરવું?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આ પત્રમાં પાઊલની સૂચનાનું પાલન ન કરે તેની સાથે ભાઈઓએ કોઈ સંબંધ ન રાખવો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શું ઈચ્છે છે કે પ્રભુ થેસ્સાલોનિકીઓને શું આપે?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ઈચ્છે છે કે પ્રભુ થેસ્સાલોનિકીઓને દરેક સમયે દરેક રીતે શાંતિ આપે.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 થેસ્સલોનિકીઓને 3:17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કેવી રીતે બતાવે છે કે તે આ પત્રનો લેખક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પાઊલે પોતાના હાથથી શુભેચ્છા લખી છે કે તે લેખક છે.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