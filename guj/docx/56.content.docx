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Questions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TIT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ઈશ્વરમાં તેની સેવા વિષે પાઉલનો હેતુ શું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પાઉલનો હેતુ, ઈશ્વરના પસંદ કરાયેલા લોકોને વિશ્વાસમાં સ્થાપિત કરવા અને સત્યના જ્ઞાનમાં સ્થાપિત કરવાનો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તેમના પસંદ કરેલ લોકોને અનંતજીવનનું ખાતરીદાયક વચન ઈશ્વરે ક્યારે આપ્યું?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સમયના સર્વ યુગો પૂર્વે ઈશ્વરે તેઓને વચન આપ્યું હતું.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1:2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શું ઈશ્વર જુઠ્ઠું બોલે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ના.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યોગ્ય સમયે ઈશ્વરે તેમની ઘોષણાનું કાર્ય કોને સુપ્રત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પ્રેરિત પાઉલને સુપ્રત કર્યું.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તિતસ અને પાઉલ વચ્ચે શું સંબંધ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તેઓના સમાન વિશ્વાસને કારણે તિતસ પાઉલના ખરા દીકરા જેવો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વડીલના/અધ્યક્ષના પત્ની અને બાળકો કેવા હોવા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તે એક જ પત્નીના પતિ હોવો જોઈએ અને તેના બાળકો વિશ્વાસી હોવા જોઈએ, જેઓ પર અવિચારી/બેદરકાર વર્તન અને બળવાખોરીનો આરોપ હોવો જોઈએ નહીં.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ડાઘરહિત/દોષરહિત હોવા માટે કઈ લાક્ષણિકતાઓનો નકાર વડીલે/અધ્યક્ષે કરવો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તે ઘમંડી હોવો જોઈએ નહિ અથવા જલ્દીથી ગુસ્સે થઇ જાય તેવો નહિ અથવા દારુનો વ્યસની નહિ અથવા ઝગડાળું અથવા લોભી હોવો જોઈએ નહિ.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1:7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ઈશ્વરના પરિવારમાં અધ્યક્ષ/દેખરેખ રાખનારની, જવાબદારી અને સ્થાન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 ઈશ્વરના પરિવારના સંચાલક/વહીવટ કરનાર, જેવો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કઈ સારી લાક્ષણિકતાઓ વડીલમાં/અધ્યક્ષમાં હોવી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વડીલ પરોણાગત કરનાર, જે સારું છે તેનો મિત્ર, સમજદાર, ન્યાયી, પવિત્ર અને આત્મ-સંયમી હોવો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તેને જે સંદેશ શીખવવામાં આવ્યો છે તે પ્રત્યે વડીલનું વલણ કેવું હોવું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તેણે તે સંદેશને દ્રઢતાથી વળગી રહેવું અને તેમ, બીજાઓને પ્રોત્સાહિત કરવા તથા ધમકાવવા/સુધારવા.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જૂઠા શિક્ષકો તેમના શિક્ષણ દ્વારા શું કરી રહ્યા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સમગ્ર પરિવારોને અસ્વસ્થ કરી દેતા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1:11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જૂઠા શિક્ષકો શું ઈચ્છતા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શરમજનક લાભની અપેક્ષા રાખતા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મંડળી (વિશ્વાસી સમુદાય)ને નુકસાન પહોંચાડનાર, આ જૂઠા શિક્ષકો પ્રત્યે વડીલ/અધ્યક્ષનો વ્યવહાર કેવો હોવો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વિશ્વાસમાં સાચા રહે તે સારું તેણે તેઓને સખ્ત રીતે ધમકાવવા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તેઓએ કઈ બાબતો પ્રત્યે ધ્યાન આપવું નહિ, તેમ પાઉલ જણાવે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યહૂદી દંતકથાઓ અને માણસોની આજ્ઞાઓ પ્રત્યે તેઓએ ધ્યાન આપવું જોઈએ નહિ.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અવિશ્વાસી માણસમાં, શું ભ્રષ્ટ થયેલું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તેનું મન તથા તેનું અંત:કરણ/વિવેકબુદ્ધિ બંને ભ્રષ્ટ થયેલા હોય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1:16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જો કે ભ્રષ્ટ થયેલ માણસ ઈશ્વરને ઓળખવાનો દાવો કરે છે, પણ કેવી રીતે તે ઈશ્વરનો નકાર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 તેના કૃત્યો દ્વારા ઈશ્વરનો નકાર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2:2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મંડળીમાં વૃદ્ધ પુરુષોની અમુક લાક્ષણિકતાઓ શું હોવી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સંયમી, પ્રતિષ્ઠિત, સમજદાર અને વિશ્વાસમાં, પ્રેમમાં તથા સહનશીલતામાં મજબૂત હોવા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2:3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મંડળીમાં વૃદ્ધ સ્ત્રીઓની અમુક લાક્ષણિકતાઓ શું હોવી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સન્માનયોગ્ય, શાંત સંયમી, નિંદાઓ કરનાર નહિ અને જે સાચું જે તેના શિક્ષક હોવા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2:4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યુવાન સ્ત્રીઓને શું કરવા વિષે વૃદ્ધ સ્ત્રીઓએ શીખવવું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તેઓએ તેમને શીખવવું જોઈએ કે તેઓ તેમના પતિઓને આધીન થાય અને તેઓના બાળકોને પ્રેમ કરે.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2:7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તીતસે સ્વયંને સારા કાર્ય કરનારના એક ઉદાહરણ તરીકે કેવી રીતે પ્રસ્તુત કરવો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તેના શિક્ષણમાં તે ભ્રષ્ટ હોવો જોઈએ નહિ, સન્માનજનક વ્યવહાર કરનાર અને ટીકાઓથી પર સાચા સંદેશ પ્રગટ કરનાર હોવો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2:8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તિતસ જો સારું ઉદાહરણ છે તો જેઓ તેનો વિરોધ કરશે તેઓનું શું થશે?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તેનો વિરોધ કરશે તેઓ શરમીંદગી અનુભવશે કારણ કે તેના વિષે ખરાબ કહેવા માટે તેઓ પાસે કશું હશે નહિ.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2:9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દાસો/ગુલામો જેઓ વિશ્વાસીઓ છે તેઓએ કેવી રીતે વર્તવું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તેઓએ તેમના માલિકોને આધીન રહેવું, માલિકોને પસંદ પડે તે રીતે અને માલિકોની સાથે વાદવિવાદ વિના રહેવું.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2:10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જેમ પાઉલે સૂચના આપી છે તેમ ખ્રિસ્તી દાસો/ગુલામો વર્તન કરશે ત્યારે બીજાઓ પર તેની શી અસર થશે?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 ઈશ્વર આપણા ઉદ્ધારક પ્રત્યે સન્માન ઉપજાવશે.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2:11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ઈશ્વરની કૃપા કોનો બચાવ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ઈશ્વરની કૃપા દરેકનો બચાવ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2:12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શાનો ઇનકાર કરવાને ઈશ્વરની કૃપા આપણને તૈયાર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અધર્મીપણાં અને દુન્યવી ભોગવિલાસનો નકાર કરવાને, ઈશ્વરની કૃપા આપણને તાલીમ આપે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2:13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ભવિષ્યની કઈ ઘટનાનો સ્વીકાર કરવાને વિશ્વાસીઓ ભવિષ્ય તરફ મીટ માંડી શકે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ધન્ય આશા પ્રાપ્ત કરવા માટે વિશ્વાસીઓ ભવિષ્ય તરફ મીટ માંડી શકે છે: આપણા મહાન પ્રભુ અને ઉદ્ધારક ઈસુ ખ્રિસ્તના મહિમાવંત રીતે પ્રગટ થવા વિષે.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2:14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આપણા માટે ઈસુએ પોતાને કેમ સમર્પિત કર્યા?</w:t>
      </w:r>
    </w:p>
    <w:p>
      <w:pPr/>
      <w:r>
        <w:rPr>
          <w:lang w:val="gu_IN" w:bidi="gu_IN"/>
        </w:rPr>
      </w:r>
      <w:r>
        <w:rPr>
          <w:lang w:val="gu_IN" w:bidi="gu_IN"/>
        </w:rPr>
        <w:t>ઈસુએ પોતાને સમર્પિત કર્યા કે જેથી તેઓ આપણને અધર્મીપણાંથી મુક્ત કરી શકે અને પોતાને સારું એવા લોકોને શુદ્ધ કરવા કે જેઓ સારા કૃત્યો કરવાને ઉત્સાહી હોય.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3:1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શાસકો અને સત્તાધીશો પ્રત્યે વિશ્વાસીનું વલણ કેવું હોવું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વિશ્વાસીઓએ તેમને સમર્પિત થવું જોઈએ અને દરેક સારું કાર્ય કરવા તૈયાર રહેવું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3:3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વિશ્વાસીઓને અવળે માર્ગે દોરી જઈ, તેમને ગુલામ, શું બનાવે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તેઓના વિવિધ આવેગો તેમને અવળે માર્ગે દોરી જઈ, તેમને ગુલામ બનાવે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3:5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ઈશ્વરે આપણને કયા માધ્યમથી બચાવ્યા?</w:t>
      </w:r>
    </w:p>
    <w:p>
      <w:pPr/>
      <w:r>
        <w:rPr>
          <w:lang w:val="gu_IN" w:bidi="gu_IN"/>
        </w:rPr>
      </w:r>
      <w:r>
        <w:rPr>
          <w:lang w:val="gu_IN" w:bidi="gu_IN"/>
        </w:rPr>
        <w:t>ઈશ્વરે આપણને નવા જન્મના શુદ્ધિકરણથી તથા પવિત્ર આત્માના નવીનીકરણ દ્વારા બચાવ્યા.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3:5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આપણે જે સારા કૃત્યો કર્યા છે તેના દ્વારા આપણો બચાવ થયો છે કે ઈશ્વરની દયા દ્વારા આપણો બચાવ થયો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ઈશ્વરની દયા માત્રથી જ આપણો ઉદ્ધાર થયો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3:7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આપણને ન્યાયી ઠેરવ્યા પછી, ઈશ્વર આપણને શું બનાવે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ઈશ્વર આપણને તેમના વારસદાર બનાવે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3:8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વિશ્વાસીઓએ શું કરવાની ઉત્સુકતા દાખવવી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વિશ્વાસીઓએ સારા કૃત્યો કરવાની ઉત્સુકતા દાખવવી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3:9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વિશ્વાસીઓએ શું ટાળવું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વિશ્વાસીઓએ મૂર્ખ વાદવિવાદ, વંશાવળીઓ, તકરાર અને ધાર્મિક નિયમ વિષેના ઝગડા ટાળવા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3:10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એક કે બે ચેતવણી પછી આપણે કોનો નકાર કરવો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આપણે વિભાજન કરાવનાર વ્યક્તિનો નકાર કરવો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તિતસને પાઉલ પ્રેરિતનો પત્ર 3:14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તેઓ ફળદાયી બને તે માટે વિશ્વાસીઓએ પોતાને શી બાબતમાં વ્યસ્ત કરવા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વિશ્વાસીઓએ પોતાને સારા કાર્યોમાં સામેલ કરવા તથા જરૂરી જરૂરીયાતો પૂરી પાડવામાં વ્યસ્ત કરવા જોઈએ.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