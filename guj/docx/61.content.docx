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2PE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બીજો પિતર કોણે લખ્યો?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સિમોન પિતર ઈસુ ખ્રિસ્તનો દાસ તથા પ્રેરિત.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 કોને લખે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પિતરે તેઓને પત્ર લખ્યો જેમને એ જ અમૂલ્ય વિશ્વાસ મળ્યો હતો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જીવન અને ઈશ્વરભક્તિ માટેની અલૌકિક શક્તિની બધી વસ્તુઓ પિતર અને વિશ્વાસ પ્રાપ્ત કરનારાઓને કેવી રીતે આપવામાં આવી હતી?.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તેઓને દેવના જ્ઞાન દ્વારા આપવામાં આવ્યા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1:3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દેવને પિતર અને વિશ્વાસ પ્રાપ્ત કરનારાઓને જીવન અને ઈશ્વરભક્તિ માટે દૈવી શક્તિની બધી વસ્તુઓ, મહાન અને કિંમતી વચનો સાથે શા માટે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એવું કર્યું જેથી તેઓ દૈવી સ્વભાવના સહભાગી બને.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દેવને પિતર અને વિશ્વાસ પ્રાપ્ત કરનારાઓને જીવન અને ઈશ્વરભક્તિ માટે દૈવી શક્તિની બધી વસ્તુઓ, મહાન અને કિંમતી વચનો સાથે શા માટે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એવું કર્યું જેથી તેઓ દૈવી સ્વભાવના સહભાગી બને.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 પ્રાપ્ત કરનારાઓએ આખરે તેમની શ્રદ્ધા દ્વારા શું મેળવવાનું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આખરે તેમના વિશ્વાસ દ્વારા પ્રેમ મેળવવાના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 પ્રાપ્ત કરનારાઓએ આખરે તેમની શ્રદ્ધા દ્વારા શું મેળવવાનું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આખરે તેમના વિશ્વાસ દ્વારા પ્રેમ મેળવવાના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 પ્રાપ્ત કરનારાઓએ આખરે તેમની શ્રદ્ધા દ્વારા શું મેળવવાનું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આખરે તેમના વિશ્વાસ દ્વારા પ્રેમ મેળવવાના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આધ્યાત્મિક રીતે અંધ વ્યક્તિ શું ભૂલી ગયો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તેના જૂના પાપોમાંથી શુદ્ધિકરણને ભૂલી ગયો છે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ભાઈઓએ તેમના તેડું તથા પસંદગીની ખાતરી કરવા માટે તેમના શ્રેષ્ઠ પ્રયાસો કર્યા, તો શું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ઠોકર ખાશે નહીં, અને તેમને તેમના દેવ અને તારણહાર ઈસુ ખ્રિસ્તના અનંત રાજ્યમાં પ્રવેશ આપવામાં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ભાઈઓએ તેમના તેડું તથા પસંદગીની ખાતરી કરવા માટે તેમના શ્રેષ્ઠ પ્રયાસો કર્યા, તો શું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ઠોકર ખાશે નહીં, અને તેમને તેમના દેવ અને તારણહાર ઈસુ ખ્રિસ્તના અનંત રાજ્યમાં પ્રવેશ આપવામાં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પિતરને શા માટે ભાઈઓને આ બાબતોની યાદ અપાવવાનું યોગ્ય લાગ્યું?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તેમના પ્રભુ ઈસુ ખ્રિસ્તે તેમને બતાવ્યું હતું કે તે ટૂંક સમયમાં તેમનો તંબુ હટાવી દેશે.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પિતરને શા માટે ભાઈઓને આ બાબતોની યાદ અપાવવાનું યોગ્ય લાગ્યું?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તેમના પ્રભુ ઈસુ ખ્રિસ્તે તેમને બતાવ્યું હતું કે તે ટૂંક સમયમાં તેમનો તંબુ હટાવી દેશે.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પિતરને શા માટે ભાઈઓને આ બાબતોની યાદ અપાવવાનું યોગ્ય લાગ્યું?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તેમના પ્રભુ ઈસુ ખ્રિસ્તે તેમને બતાવ્યું હતું કે તે ટૂંક સમયમાં તેમનો તંબુ હટાવી દેશે.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ઈસુના મહિમાના સાક્ષી હતા તેઓએ શું જોયું?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જોયું કે તેને દેવ પિતા તરફથી સન્માન અને મહિમા પ્રાપ્ત થયો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ઈસુના મહિમાના સાક્ષી હતા તેઓએ શું જોયું?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તેઓએ જોયું કે તેને દેવ પિતા તરફથી સન્માન અને મહિમા પ્રાપ્ત થયો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કેવી રીતે ખાતરી કરી શકીએ કે ભવિષ્યવાણીનો શબ્દ ચોક્કસ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લેખિત ભવિષ્યવાણી પ્રબોધકના તર્કથી આવતી નથી, કે કોઈ પણ ભવિષ્યવાણી માણસની ઇચ્છાથી આવતી નથી, પણ પ્રબોધકો પવિત્ર આત્માની પ્રેરણાથી ઈશ્વરનાં વચનો બોલ્યા.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કેવી રીતે ખાતરી કરી શકીએ કે ભવિષ્યવાણીનો શબ્દ ચોક્કસ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લેખિત ભવિષ્યવાણી પ્રબોધકના તર્કથી આવતી નથી, કે કોઈ પણ ભવિષ્યવાણી માણસની ઇચ્છાથી આવતી નથી, પણ પ્રબોધકો પવિત્ર આત્માની પ્રેરણાથી ઈશ્વરનાં વચનો બોલ્યા.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કેવી રીતે ખાતરી કરી શકીએ કે ભવિષ્યવાણીનો શબ્દ ચોક્કસ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લેખિત ભવિષ્યવાણી પ્રબોધકના તર્કથી આવતી નથી, કે કોઈ પણ ભવિષ્યવાણી માણસની ઇચ્છાથી આવતી નથી, પણ પ્રબોધકો પવિત્ર આત્માની પ્રેરણાથી ઈશ્વરનાં વચનો બોલ્યા.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ગુપ્ત રીતે વિશ્વાસીઓ માટે શું લાવશે?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વિનાશક પાખંડ લાવશે અને તેમને ખરીદનાર માલિકોને નકારશે.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પર શું આવશે?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પર ઝડપી વિનાશ અને દંડ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 (#3)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ભ્રામક શબ્દોથી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લાલચથી ભાઈઓ પાસેથી નફો કમાય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ભ્રામક શબ્દોથી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લાલચથી ભાઈઓ પાસેથી નફો કમાય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ભ્રામક શબ્દોથી શું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લાલચથી ભાઈઓ પાસેથી નફો કમાય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કોને છોડ્યા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પાપ કરનારા દૂતો, પ્રાચીન વિશ્વ અને સદોમ અને ગમોરા શહેરોને છોડ્યા ન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કોને છોડ્યા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પાપ કરનારા દૂતો, પ્રાચીન વિશ્વ અને સદોમ અને ગમોરા શહેરોને છોડ્યા ન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2:5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પ્રલયમાં દેવે કોનું રક્ષણ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નુહને બીજા સાત લોકો સાથે બચાવ્યા.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કોને છોડ્યા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પાપ કરનારા દૂતો, પ્રાચીન વિશ્વ અને સદોમ અને ગમોરા શહેરોને છોડ્યા ન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અમુકને બચાવીને અને બીજાને સાચવીને શું બતાવ્યું?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દેવના કાર્યો દર્શાવે છે કે દેવ જાણે છે કે કેવી રીતે ઈશ્વરી માણસોને બચાવવા અને અન્યાયી માણસોને કેવી રીતે અંધકારનાં ખાડાઓમાં રાખવા.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અધર્મી માણસો નિંદા કરવા માટે ડરતા ન હતા તે ભવ્ય લોકો કોણ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મહિમાવાન એક દૂતો હતા, જેઓ દેવ માટે માણસો સામે અપમાનજનક ચુકાદાઓ લાવતા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અધર્મી માણસો નિંદા કરવા માટે ડરતા ન હતા તે મહિમાવાન લોકો કોણ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મહિમાવાન એક દૂતો હતા, જેઓ દેવ માટે માણસો સામે અપમાનજનક ચુકાદાઓ લાવતા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કોને ફસાવે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અસ્થિર આત્માઓને લલચાવે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પ્રબોધક બલામનું ગાંડપણ કોણે રોક્યું?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એક મૂંગા ગધેડે માનવ અવાજમાં બોલતા બલામને રોક્યો.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પ્રબોધક બલામનું ગાંડપણ કોણે રોક્યું?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એક મૂંગા ગધેડે માનવ અવાજમાં બોલતા બલામને રોક્યો.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માણસ શેનો ગુલામ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માણસ તેના પર જે પણ કાબુ મેળવે છે તેનો ગુલામ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ઈસુ ખ્રિસ્તના જ્ઞાન દ્વારા જગતની દુષ્ટતામાંથી છટકી જાય છે અને પછી તેમની પાસે પાછા ફરે છે, તેમના માટે શું સારું રહેશે?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માટે શું સારું રહેશે કે તેઓ ન્યાયીપણાનો માર્ગ જાણતા ન હોય.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2:21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ઈસુ ખ્રિસ્તના જ્ઞાન દ્વારા જગતની દુષ્ટતામાંથી છટકી જાય છે અને પછી તેમની પાસે પાછા ફરે છે, તેમના માટે શું સારું રહેશે?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માટે શું સારું રહેશે કે તેઓ ન્યાયીપણાનો માર્ગ જાણતા ન હોય.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પિતરે આ બીજો પત્ર શા માટે લખ્યો?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લખ્યું જેથી વ્હાલા પ્રબોધકો દ્વારા અને તેમના દેવ અને તારણહારની આજ્ઞા વિશે અગાઉ કહેલા શબ્દો યાદ કરી શકે.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પિતરે આ બીજો પત્ર શા માટે લખ્યો?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તેણે લખ્યું જેથી વ્હાલા પ્રબોધકો દ્વારા અને તેમના દેવ અને તારણહારની આજ્ઞા વિશે અગાઉ કહેલા શબ્દો યાદ કરી શકે.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છેલ્લા દિવસોમાં મશ્કરી કરનારાઓ શું કહેશે?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મશ્કરી કરનારાઓ ઈસુના પાછા ફરવાના વચન પર સવાલ ઉઠાવશે અને કહેશે કે સૃષ્ટિની શરૂઆતથી બધી વસ્તુઓ સમાન રહે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છેલ્લા દિવસોમાં મશ્કરી કરનારાઓ શું કહેશે?</w:t>
      </w:r>
    </w:p>
    <w:p>
      <w:pPr/>
      <w:r>
        <w:rPr>
          <w:lang w:val="gu_IN" w:bidi="gu_IN"/>
        </w:rPr>
      </w:r>
      <w:r>
        <w:rPr>
          <w:lang w:val="gu_IN" w:bidi="gu_IN"/>
        </w:rPr>
        <w:t>મશ્કરી કરનારાઓ ઈસુના પાછા ફરવાના વચન પર સવાલ ઉઠાવશે અને કહેશે કે સૃષ્ટિની શરૂઆતથી બધી વસ્તુઓ સમાન રહે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આકાશો અને પૃથ્વીની સ્થાપના કેવી રીતે કરવામાં આવી હતી, અને તેઓ અગ્નિ અને ન્યાયના દિવસ અને અધર્મી લોકોના વિનાશ માટે કેવી રીતે નાશના દિવસ સુધી મૂક્યા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દેવના શબ્દ દ્વારા સ્થાપિત અને આરક્ષિત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આકાશો અને પૃથ્વીની સ્થાપના કેવી રીતે કરવામાં આવી હતી, અને તેઓ અગ્નિ અને ન્યાયના દિવસ અને અધર્મી લોકોના વિનાશ માટે કેવી રીતે નાશના દિવસ સુધી મૂક્યા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દેવના શબ્દ દ્વારા સ્થાપિત અને આરક્ષિત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આકાશો અને પૃથ્વીની સ્થાપના કેવી રીતે કરવામાં આવી હતી, અને તેઓ અગ્નિ અને ન્યાયના દિવસ અને અધર્મી લોકોના વિનાશ માટે કેવી રીતે નાશના દિવસ સુધી મૂક્યા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તેઓ દેવના શબ્દ દ્વારા સ્થાપિત અને આરક્ષિત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પ્રભુએ વ્હાલાઓ પ્રત્યે ધીરજ કેમ રાખી?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તે ઈચ્છે છે કે તેઓ નાશ ન પામે, પણ બધાને પસ્તાવો કરવાનો સમય મળે.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પ્રભુનો દિવસ કેવી રીતે આવશે?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પ્રભુનો દિવસ ચોરની જેમ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પિતરે શા માટે વ્હાલાઓને પૂછ્યું કે પવિત્ર જીવન અને ઈશ્વરભક્તિના સંદર્ભમાં તેઓએ કેવા પ્રકારના લોકો હોવા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સ્વર્ગ અને પૃથ્વી નાશ પામશે, અને કારણ કે તેઓ નવા સ્વર્ગ અને નવી પૃથ્વીમાં ન્યાયીપણાની અપેક્ષા રાખતા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પિતરે શા માટે વ્હાલાઓને પૂછ્યું કે પવિત્ર જીવન અને ઈશ્વરભક્તિના સંદર્ભમાં તેઓએ કેવા પ્રકારના લોકો હોવા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સ્વર્ગ અને પૃથ્વી નાશ પામશે, અને કારણ કે તેઓ નવા સ્વર્ગ અને નવી પૃથ્વીમાં ન્યાયીપણાની અપેક્ષા રાખતા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પિતરે શા માટે વ્હાલાઓને પૂછ્યું કે પવિત્ર જીવન અને ઈશ્વરભક્તિના સંદર્ભમાં તેઓએ કેવા પ્રકારના લોકો હોવા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કારણ કે સ્વર્ગ અને પૃથ્વી નાશ પામશે, અને કારણ કે તેઓ નવા સ્વર્ગ અને નવી પૃથ્વીમાં ન્યાયીપણાની અપેક્ષા રાખતા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શિષ્યવિહીન અને અસ્થિર પુરુષોનું શું થશે જેઓ પાઉલને આપેલા જ્ઞાનને વિકૃત કરે છે અને અન્ય શાસ્ત્રોને વિકૃત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કાર્યો તેમના પોતાના વિનાશમાં પરિણમશે.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શિષ્યવિહીન અને અસ્થિર પુરુષોનું શું થશે જેઓ પાઉલને આપેલા જ્ઞાનને વિકૃત કરે છે અને અન્ય શાસ્ત્રોને વિકૃત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તેમના કાર્યો તેમના પોતાના વિનાશમાં પરિણમશે.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છેતરપિંડી દ્વારા ગેરમાર્ગે દોરવાને બદલે અને તેમની પોતાની વફાદારી ગુમાવવાને બદલે, પિતરે વ્હાલાઓને શું કરવાની આજ્ઞા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તેમણે તેઓને તેમના પ્રભુ અને તારણહાર ઈસુ ખ્રિસ્તની કૃપા અને જ્ઞાનમાં વૃદ્ધિ કરવાની આજ્ઞા આપી.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પિતરનો બીજો પત્ર 3:18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છેતરપિંડી દ્વારા ગેરમાર્ગે દોરવાને બદલે અને તેમની પોતાની વફાદારી ગુમાવવાને બદલે, પિતરે વ્હાલાઓને શું કરવાની આજ્ઞા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તેમણે તેઓને તેમના પ્રભુ અને તારણહાર ઈસુ ખ્રિસ્તની કૃપા અને જ્ઞાનમાં વૃદ્ધિ કરવાની આજ્ઞા આપી.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