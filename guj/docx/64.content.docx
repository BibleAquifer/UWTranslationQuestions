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Resource: unfoldingWord® Translation Questions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license.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 by Mission Mutual</w:t>
      </w:r>
      <w:r>
        <w:rPr>
          <w:lang w:val="gu_IN" w:bidi="gu_IN"/>
        </w:rPr>
      </w:r>
    </w:p>
    <w:p>
      <w:pPr>
        <w:pStyle w:val="Heading1"/>
      </w:pPr>
      <w:r>
        <w:rPr>
          <w:lang w:val="gu_IN" w:bidi="gu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3JN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 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Book3JN 1:1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 પત્રમાં લેખક યોહાન સ્વયંને કયા શીર્ષકથી પ્રસ્તુત કરે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યોહાન સ્વયંને વડીલ તરીકે પ્રસ્તુત કરે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Book3JN 1:1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ગાયસ કે જે આ પત્ર પામનાર છે, તેની સાથે યોહાનનો સંબંધ શું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યોહાન ગાયસને સત્યમાં પ્રેમ કરે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Book3JN 1:2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ગાયસ સંબંધી યોહાન શું પ્રાર્થના કરે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યોહાન પ્રાર્થના કરે છે કે જેમ ગાયસનો આત્મા સમૃદ્ધ છે તેમ સર્વ બાબતોમાં અને સ્વાસ્થ્યમાં તે સમુદ્ધ થાય,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Book3JN 1:4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યોહાનનો સૌથી મોટો આનંદ શું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તેના બાળકો સત્યમાં ચાલે છે તે સાંભળવું, યોહાનનો સૌથી મોટો આનંદ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Book3JN 1:5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ગાયસ કોના માટે કાર્ય કરતો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જે ભાઈઓ અજાણ્યા હતા તેઓના માટે પણ ગાયસ કાર્ય કરતો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Book3JN 1:6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ભાઈઓને તેમની મુસાફરીમાં ગાયસે કેવી રીતે મોકલ્યા?</w:t>
      </w:r>
    </w:p>
    <w:p>
      <w:pPr/>
      <w:r>
        <w:rPr>
          <w:lang w:val="gu_IN" w:bidi="gu_IN"/>
        </w:rPr>
      </w:r>
      <w:r>
        <w:rPr>
          <w:lang w:val="gu_IN" w:bidi="gu_IN"/>
        </w:rPr>
        <w:t>તેણે તેમને ઈશ્વરને સન્માનયોગ્ય રીતે મોકલ્યા.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Book3JN 1:7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ભાઈઓને તેમની સેવાકીય મુસાફરી માટે વિશ્વાસીઓ તરફથી મદદની જરરુ કેમ હતી?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તેઓને મદદની જરૂર હતી કેમ કે તેઓ વિદેશીઓ પાસેથી કોઈ મદદ પ્રાપ્ત કરતા હતા નહીં.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Book3JN 1:8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આવા ભાઈઓને વિશ્વાસીઓએ આવકાર આપવો જોઈએ તેવું યોહાન કેમ કહે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યોહાન કહે છે કે વિશ્વાસીઓએ તેમનો આવકાર કરવો જોઈએ જેથી તેઓ સત્યમાં તેમના સાથી-કાર્યકરો બને.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Book3JN 1:9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દિયોત્રેફસ શાને પ્રેમ કરતો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સમુદાયમાં પ્રથમ સ્થાનને દિયોત્રેફસ પ્રેમ કરતો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Book3JN 1:9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યોહાન પ્રત્યે દિયોત્રેફસનું વલણ કેવું હતું?</w:t>
      </w:r>
    </w:p>
    <w:p>
      <w:pPr/>
      <w:r>
        <w:rPr>
          <w:lang w:val="gu_IN" w:bidi="gu_IN"/>
        </w:rPr>
      </w:r>
      <w:r>
        <w:rPr>
          <w:lang w:val="gu_IN" w:bidi="gu_IN"/>
        </w:rPr>
        <w:t>દિયોત્રેફસ યોહાનનો સ્વીકાર કરતો નથી.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Book3JN 1:10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જયારે યોહાન ગાયસ અને સમુદાય પાસે આવશે ત્યારે તે શું કરશે?</w:t>
      </w:r>
    </w:p>
    <w:p>
      <w:pPr/>
      <w:r>
        <w:rPr>
          <w:lang w:val="gu_IN" w:bidi="gu_IN"/>
        </w:rPr>
      </w:r>
      <w:r>
        <w:rPr>
          <w:lang w:val="gu_IN" w:bidi="gu_IN"/>
        </w:rPr>
        <w:t>જયારે યોહાન આવશે, ત્યારે તે દિયોત્રેફસના દુષ્કૃત્યોને યાદ કરાવશે.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Book3JN 1:10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 ભાઈઓ સેવા અર્થે બહાર નીકળ્યા હતા તેઓ સાથે દિયોત્રેફસ કેવી રીતે વર્તતો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દિયોત્રેફસ ભાઈઓનો સ્વીકાર કરતો નથી.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Book3JN 1:10 (#3)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આવા ભાઈઓનો સ્વીકાર કરે તેઓ સાથે દિયોત્રેફસ કેવી રીતે વર્તતો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આવા ભાઈઓનો સ્વીકાર કરવાથી દિયોત્રેફસ તેમને અટકાવતો હતો અને તેઓને મંડળી/વિશ્વાસી સમુદાયની બહાર મૂકતો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Book3JN 1:11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યોહાન ગાયસને શાનું અનુકરણ કરવાનું કહે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 સારું છે તેનું અનુકરણ કરવાનું યોહાન ગાયસને કહે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Book3JN 1:14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યોહાન ભવિષ્યમાં શું કરવાની અપેક્ષા રાખે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યોહાન અપેક્ષા રાખે છે કે તે ગાયસને વ્યક્તિગત મળીને તેની સાથે વાત કરે.</w:t>
      </w:r>
      <w:r>
        <w:rPr>
          <w:lang w:val="gu_IN" w:bidi="gu_IN"/>
        </w:rPr>
      </w:r>
      <w:r>
        <w:rPr>
          <w:lang w:val="gu_IN" w:bidi="gu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gu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