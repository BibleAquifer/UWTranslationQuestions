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1TH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હંમેશા ઈશ્વર સમક્ષ થેસ્સલોનિકીઓ વિશે શું યાદ રાખે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તેંમના વિશ્વાસના કામને, તેંમના પ્રેમપૂર્વકની મહેનતને, અને આશાથી ઉત્પન્ન થતી ધીરજને યાદ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 પાસે કઈ ચાર રીતે સુવાર્તા આવી?</w:t>
      </w:r>
    </w:p>
    <w:p>
      <w:pPr/>
      <w:r>
        <w:rPr>
          <w:lang w:val="gu_IN" w:bidi="gu_IN"/>
        </w:rPr>
      </w:r>
      <w:r>
        <w:rPr>
          <w:lang w:val="gu_IN" w:bidi="gu_IN"/>
        </w:rPr>
        <w:t>થેસ્સલોનિકીઓ પાસે સુવાર્તા શબ્દમાં, પરાક્રમમાં, પવિત્ર આત્મામાં, અને ખાતરીપૂર્વક આવી.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થેસ્સલોનિકીઓએ સુવાર્તાને સ્વીકારી ત્યારે શું થયું?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થેસ્સલોનિકીઓએ ઘણી વિપત્તિઓવેઠી ને સુવાર્તા સ્વીકારી.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1:6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થેસ્સલોનિકીઓનું વલણ શું હતું જ્યારે તેમણે સુવાર્તા નો સ્વીકાર કર્યો?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થેસ્સલોનિકીઓએ પવિત્ર આત્માનાં આનંદસહિત પ્રભુની વાત સ્વીકારી.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થેસ્સલોનિકીઓના પ્રાપ્ત કર્યા પછી પ્રભુના વચનનું શું થયું?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પ્રભુની વાતનો પ્રસાર એ દરેક સ્થળે થયો જ્યાં તેમનો વિશ્વાસ પ્રગટ થયો.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 સાચા ઈશ્વરમાં વિશ્વાસ કર્યા પહેલા કોની સેવા કરતાં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થેસ્સલોનિકીઓ સાચા ઈશ્વરમાં વિશ્વાસ કર્યા પહેલા મૂર્તિઓની સેવા કરતાં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અને થેસ્સલોનિકીઓ શાની રાહ જોઈરહ્યા હતા 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અને થેસ્સલોનિકીઓ ઈસુના સ્વર્ગમાથી આવવાની રાહ જોઈ રહ્યા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1:10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ઇસુ આપણને શેનાથી બચાવે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ઈસુ આપણને આવનાર કોપ થી બચાવે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 માં આવતા પહેલા પાઉલ અને તેંના સાથીઓ સાથે કેવું વર્તન કરવામાં આવ્યું હતું 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અને તેંના સાથીઓને સહન કરવું પડ્યું હતું અને તેમની સાથે અપમાનજનક વર્તન કરવામાં આવ્યું હતું.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પોતાના સુવાર્તા પ્રચારના કાર્ય થી કોને પ્રસન્ન કરવા માંગે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પોતાના સુવાર્તાપ્રચારના કાર્ય થી ઈશ્વરને પ્રસન્ન કરવા માંગે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પોતાના સુવાર્તાપ્રચારના કાર્યમાં શું નથી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કદી ખુશામતનો ઉપયોગ કર્યો નથી કે, માણસોને ખુશ કરવા નો પ્રયત્ન કર્યો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સુવાર્તા પ્રગટ કરવામાં શુ કરતો નથી?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ખુશામત કરતો નથી અને લોકો પાસેથી મહિમા શોધતો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પાઉલ થેસ્સલોનિકીના લોકો મધ્યે હતો ત્યારે તેણે તેમની સાથે કેવો વ્યવહાર કર્યો?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જેમ માતા અથવા પિતા બાળકો પ્રત્યે કોમળ હોય તેમ પાઉલ પણ થેસ્સલોનિકી ના લોકો પ્રત્યે કોમળ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પાઉલ થેસ્સલોનિકી ના લોકો સાથે હતો ત્યારે તેણે તેમની સાથે કેવો વ્યવહાર કર્યો?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થેસ્સલોનિકી ના લોકો સાથે જેમ માતા કે પિતા બાળકો સાથે કોમળ અને નમ્ર હોય તેમ કોમળ અને નમ્ર રહ્યો.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અને તેના સાથીઓએ શુ કર્યું કે જેથી તેઓ થેસ્સલોનિકીઓ માટે બોજરૂપ ના બને?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અને તેના સાથીઓએ રાતદિવસ કામ કર્યું કે જેથી તેઓ થેસ્સલોનિકીઓને બોજરૂપ નાબને.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થેસ્સલોનિકીઓ સાથે હતો ત્યારે તેને તેમની સાથે કેવો વ્યવહાર કર્યો?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થેસ્સલોનિકીઓ સાથે એક માં અથવા એક બાપ જેમ કોમળ અને નમ્ર રહે તેમજ કોમળ અને નમ્ર રહ્યો.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થેસ્સલોનિકીઓએ કેવી રીતે ચાલવું જોઈએ તેવું કઈ રીતે કહ્યું?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થેસ્સલોનિકીઓને કહ્યું કે તેમણે ઈશ્વર જે તેમને પોતાના રાજ્ય તથા મહિમા માં તેડે છે તેને યોગ્ય થઈને ચાલવું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થેસ્સલોનિકીઓને જે સંદેશો પ્રગટ કર્યો તેમાં તેમને કેવા પ્રકારનું વચન મળ્યું?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થેસ્સલોનિકીઓને ઈશ્વરના વચનની જેમ સંદેશો મળ્યો; માણસના વચનની જેમ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અવિશ્વાસી યહુદીઓએ શું કર્યું હતું જેનાથી ઈશ્વર પ્રસન્ન નહોતા?</w:t>
      </w:r>
    </w:p>
    <w:p>
      <w:pPr/>
      <w:r>
        <w:rPr>
          <w:lang w:val="gu_IN" w:bidi="gu_IN"/>
        </w:rPr>
      </w:r>
      <w:r>
        <w:rPr>
          <w:lang w:val="gu_IN" w:bidi="gu_IN"/>
        </w:rPr>
        <w:t>અવિશ્વાસી યહુદીઓએ યહુદીયામાં મંડળીઓની સતાવણી કરી, પ્રભુ ઇસુને અને પ્રબોધકોને મારી નાંખ્યા, પાઉલને હાંકી કાઢ્યો, અને પાઉલને વિદેશીઓને વચન કહેવાની મનાઈ કરી.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અવિશ્વાસી યહુદીઓએ શું કર્યું હતું જેનાથી ઈશ્વર પ્રસન્ન નહોતા?</w:t>
      </w:r>
    </w:p>
    <w:p>
      <w:pPr/>
      <w:r>
        <w:rPr>
          <w:lang w:val="gu_IN" w:bidi="gu_IN"/>
        </w:rPr>
      </w:r>
      <w:r>
        <w:rPr>
          <w:lang w:val="gu_IN" w:bidi="gu_IN"/>
        </w:rPr>
        <w:t>અવિશ્વાસી યહુદીઓએ યહુદીયામાં મંડળીઓની સતાવણી કરી, પ્રભુ ઇસુને અને પ્રબોધકોને મારી નાંખ્યા, પાઉલને હાંકી કાઢ્યો, અને પાઉલને વિદેશીઓને વચન કહેવાની મનાઈ કરી.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અવિશ્વાસી યહુદીઓએ યહુદીયામાં મંડળીઓની સતાવણી કરી, પ્રભુ ઇસુને અને પ્રબોધકોને મારી નાંખ્યા, પાઉલને હાંકી કાઢ્યો, અને પાઉલને વિદેશીઓને વચન કહેવાની મનાઈ કરી.</w:t>
      </w:r>
    </w:p>
    <w:p>
      <w:pPr/>
      <w:r>
        <w:rPr>
          <w:lang w:val="gu_IN" w:bidi="gu_IN"/>
        </w:rPr>
      </w:r>
      <w:r>
        <w:rPr>
          <w:lang w:val="gu_IN" w:bidi="gu_IN"/>
        </w:rPr>
        <w:t>અવિશ્વાસી યહુદીઓએ યહુદીયામાં મંડળીઓની સતાવણી કરી, પ્રભુ ઇસુને અને પ્રબોધકોને મારી નાંખ્યા, પાઉલને હાંકી કાઢ્યો, અને પાઉલને વિદેશીઓને વચન કહેવાની મનાઈ કરી.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કે એ પાઉલની ઇચ્છા હતી તેમ છતાં તે થેસ્સલોનિકીઓ પાસે કેમ આવી ના શક્યો?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આવી શક્યો નહીં કારણકે શેતાને તેને અટકાવ્યો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કે એ પાઉલની ઇચ્છા હતી તેમ છતાં તે થેસ્સલોનિકીઓ પાસે કેમ આવી ના શક્યો?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આવી શક્યો નહીં કારણકે શેતાને તેને અટકાવ્યો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પ્રભુના આવવાની વેળાએ થેસ્સલોનિકીઓ પાઉલ માટે શું હશે?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પ્રભુના આવવાની વેળાએ થેસ્સલોનિકીઓ પાઉલની આશા, આનંદ અને મહિમાનો મુગટ હશે.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2:20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પ્રભુના આવવાની વેળાએ થેસ્સલોનિકીઓ પાઉલ માટે શું હશે?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પ્રભુના આવવાની વેળાએ થેસ્સલોનિકીઓ પાઉલની આશા, આનંદ અને મહિમાનો મુગટ હશે.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એથેંસમાં એકલો રહી ગયો ત્યારે તેણે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થેસ્સાલોનિકાના વિશ્વાસીઓને સ્થિર કરવા અને તેમના વિશ્વાસમાં તેમને ઉત્તેજન આપવા તિમોથીને મોકલ્યો.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એથેંસમાં એકલો રહી ગયો ત્યારે તેણે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થેસ્સાલોનિકાના વિશ્વાસીઓને સ્થિર કરવા અને તેમના વિશ્વાસમાં તેમને ઉત્તેજન આપવા તિમોથીને મોકલ્યો.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શા માટે નિર્મિત થયો હતો તે વિષે તેણે શું કહ્યું?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કહ્યું કે તે વિપત્તિ માટે નિર્મિત થયો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 માટે પાઉલની ચિંતા કઈ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ચિંતા હતી કે પરીક્ષણ કરનારે કોઈ પણ રીતે તેમનું પરીક્ષણ કર્યું હોય અને તેની મહેનત વ્યર્થ ગઈ.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તિમોથી થેસ્સાલોનીકાથી પાછો આવ્યો ત્યારે કઈ બાબતથી પાઉલને દિલાસો મળ્યો?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થેસ્સલોનિકીઓના વિશ્વાસ અને પ્રેમની ખબર સાંભળીને, અને તેઓ પાઉલને જોવા આતુર છે તે જાણીને દિલાસો મળ્યો.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તિમોથી થેસ્સાલોનીકાથી પાછો આવ્યો ત્યારે કઈ બાબતથી પાઉલને દિલાસો મળ્યો?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થેસ્સલોનિકીઓના વિશ્વાસ અને પ્રેમની ખબર સાંભળીને, અને તેઓ પાઉલને જોવા આતુર છે તે જાણીને દિલાસો મળ્યો.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 શું કરે તો પાઉલ કહે છે કે તે જીવતો રહે?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જો થેસ્સલોનિકીઓ પ્રભુમાં દ્રઢ રહે તો તે જીવતો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શાના માટે રાતદિવસ પ્રાર્થના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રાતદિવસ પ્રાર્થના કરે છે કે તે થેસ્સલોનિકીઓને રૂબરૂ જોવે અને તેમના વિશ્વાસમાં જે ઉણપ હોય તે સંપૂર્ણ કરે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થેસ્સલોનિકીઓ કઈ બાબત માં પુષ્કળ વધે તેવી ઇચ્છા રાખે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ઇચ્છે છે કે થેસ્સલોનિકીઓ પરસ્પરના તેમજ સર્વ માણસો પરના પ્રેમમાં પુષ્કળ વધે.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3:13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કયા બનાવને માટે થેસ્સલોનિકીઓ તેમના હૃદય પવિત્રતામાં નિર્દોષ રાખીને તૈયાર રહે એવું પાઉલ ઇચ્છે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ઇચ્છે છે કે થેસ્સલોનિકીઓ પ્રભુ ઈસુના તેમના સરવા સંતો સાથે ના આગમન માટે તૈયાર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થેસ્સલોનિકીઓને જે સૂચનાઓ આપી હતી તેના કારણે પાઉલ તેમણે કઈ રીતે વર્તવું અને કઈ રીતે ઈશ્વરને પ્રસન્ન કરવો તેના વિષે શું ઇચ્છતો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ઇચ્છતો હતો કે થેસ્સલોનિકીઓ જેમ ચાલતા હતા તેમ ચાલે અને ઈશ્વરને પ્રસન્ન કરે અને તેમ વધારે અને વધારે વર્તતા જાય.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થેસ્સલોનિકીઓને જે સૂચનાઓ આપી હતી તેના કારણે પાઉલ તેમણે કઈ રીતે વર્તવું અને કઈ રીતે ઈશ્વરને પ્રસન્ન કરવો તેના વિષે શું ઇચ્છતો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ઇચ્છતો હતો કે થેસ્સલોનિકીઓ જેમ ચાલતા હતા તેમ ચાલે અને ઈશ્વરને પ્રસન્ન કરે અને તેમ વધારે અને વધારે વર્તતા જાય.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ઈશ્વરની થેસ્સલોનિકીઓ માટે શું ઈચ્છા હતી તે વિષે પાઉલે શું કહ્યું?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કહ્યું કે ઈશ્વરની થેસ્સલોનિકીઓ માટે ઇચ્છા તેમનું પવિત્રીકરણ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રીતે પતિઓએ પોતાની પત્ની સાથે વર્તવું?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પતિઓએ પોતાની પત્નીની સાથે પવિત્રતામાં અને માનથી વર્તવું.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 ભાઈ જાતીય અનૈતિકતાની બાબતમાં પાપ કરે છે તેનું શું થાય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ભાઈ જાતીય અનૈતિક્તાની બાબતમાં પાપ કરે છે તેની સામે પ્રભુ બદલો લેનાર છે?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 વ્યક્તિ પવિત્રતાના તેડાનો નકાર કરે છે તે કોનો નકાર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વ્યક્તિ પવિત્રતા ના તેડાનો નકાર કરે છે તે ઈશ્વરનો નકાર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 શું કરતાં હતા જે તેઓ વધારે કરે એવું પાઉલ ઇચ્છતો હતો.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ઇચ્છતો હતો કે થેસ્સલોનિકીઓ એક બીજા પર હજુ વધારે પ્રેમ રાખે.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 શું કરતાં હતા જે તેઓ વધારે કરે એવું પાઉલ ઇચ્છતો હતો.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ઇચ્છતો હતો કે થેસ્સલોનિકીઓ એક બીજા પર હજુ વધારે પ્રેમ રાખે.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થેસ્સલોનિકીઓએ શું કરવાનું હતું જેથી બહારના લોકો આગળ તેઓ સારી વર્તણૂક રાખે અને તેમને કશાની અગત્ય રહે નહીં</w:t>
      </w:r>
    </w:p>
    <w:p>
      <w:pPr/>
      <w:r>
        <w:rPr>
          <w:lang w:val="gu_IN" w:bidi="gu_IN"/>
        </w:rPr>
      </w:r>
      <w:r>
        <w:rPr>
          <w:lang w:val="gu_IN" w:bidi="gu_IN"/>
        </w:rPr>
        <w:t>થેસ્સલોનિકીઓએ શાંત રહેવાનુ હતું, પોતાનાજ કામ માં ધ્યાન આપવાનું હતું અને પોતાને હાથે ઉધ્યોગ કરવાનો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થેસ્સલોનિકીઓએ શું કરવાનું હતું જેથી બહારના લોકો આગળ તેઓ સારી વર્તણૂક રાખે અને તેમને કશાની અગત્ય રહે નહીં.</w:t>
      </w:r>
    </w:p>
    <w:p>
      <w:pPr/>
      <w:r>
        <w:rPr>
          <w:lang w:val="gu_IN" w:bidi="gu_IN"/>
        </w:rPr>
      </w:r>
      <w:r>
        <w:rPr>
          <w:lang w:val="gu_IN" w:bidi="gu_IN"/>
        </w:rPr>
        <w:t>થેસ્સલોનિકીઓએ શાંત રહેવાનુ હતું, પોતાનાજ કામ માં ધ્યાન આપવાનું હતું અને પોતાને હાથે ઉધ્યોગ કરવાનો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કયા વિષય પ્રત્યે થેસ્સલોનિકીઓને શક્ય ગેરસમજ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ઊંઘી ગયેલા છે તેમનું શું થયું હશે તે વિષે થેસ્સલોનિકીઓને શક્ય ગેરસમજ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ઇસુમાં ઊંઘી ગયેલા છે તેમને ઈશ્વર શું કરશે 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ખ્રિસ્તમાં ઊંઘી ગયેલા છે તેમને ઈશ્વર ઇસુની સાથે લાવશે.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રીતે પ્રભુ સ્વર્ગમાંથી ઉતરશે?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 ગર્જનાસહિત અને ઈશ્વરના રણશિંગડા સહિત સ્વર્ગમાંથી ઉતરશે.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4:16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પ્રથમ કોણ ઉઠશે અને ત્યારબાદ તેમની સાથે કોણ ઉઠશે?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ખ્રિસ્તમાં મુએલા પ્રથમ ઉઠશે, ત્યારબાદ જેઓ હજી જીવતા રહેલા છે તેઓ તેમની સાથે ખેંચાઇ જશે.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પ્રથમ કોણ ઉઠશે અને ત્યારબાદ તેમની સાથે કોણ ઉઠશે?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ખ્રિસ્તમાં મુએલા પ્રથમ ઉઠશે, ત્યારબાદ જેઓ હજી જીવતા રહેલા છે તેઓ તેમની સાથે ખેંચાઇ જશે.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4:17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પુનરુથાન પામેલા કોને મળશે અને ક્યાં સુધી?</w:t>
      </w:r>
    </w:p>
    <w:p>
      <w:pPr/>
      <w:r>
        <w:rPr>
          <w:lang w:val="gu_IN" w:bidi="gu_IN"/>
        </w:rPr>
      </w:r>
      <w:r>
        <w:rPr>
          <w:lang w:val="gu_IN" w:bidi="gu_IN"/>
        </w:rPr>
        <w:t>પુનરુથાન પામેલા પ્રભુને હવામાં મળશે, અને ત્યારબાદ હમેશા પ્રભુ સાથે રહેશે.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4:18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જેઓ ઊંઘી ગયેલા છે તેમના વિષેના શિક્ષણથી થેસ્સલોનિકીઓને શું કરવા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તેના વચનો થી થેસ્સલોનિકીઓને એકબીજાને ઉત્તેજન આપવાનું કહે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પ્રભુનો દિવસ કેવી રીતે આવે છે તે વિષે પાઉલ શું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જેમ રાત્રે ચોર આવે છે તેમ પ્રભુનો દિવસ આવે છે॰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તેમના પર એકાએક વિનાશ આવી પડશે ત્યારે કેટલાક લોકો શું કહેશે?</w:t>
      </w:r>
    </w:p>
    <w:p>
      <w:pPr/>
      <w:r>
        <w:rPr>
          <w:lang w:val="gu_IN" w:bidi="gu_IN"/>
        </w:rPr>
      </w:r>
      <w:r>
        <w:rPr>
          <w:lang w:val="gu_IN" w:bidi="gu_IN"/>
        </w:rPr>
        <w:t>કેટલાક લોકો કહેશે કે, “શાંતિ અને સલામતી”.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કેમ કહે છે કે પ્રભુનો દિવસ વિશ્વાસીઓ પર ચોરની પેઠે આવી ના પડે?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કારણકે વિશ્વાસીઓ અંધારામાં નથી, પણ પ્રકાશના દીકરાઓ છે, પ્રભુનો દિવસ તેમની પર ચોરની જેમ આવી પડવો જોઈએ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કેમ કહે છે કે પ્રભુનો દિવસ વિશ્વાસીઓ પર ચોરની પેઠે આવી ના પડે?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કારણકે વિશ્વાસીઓ અંધારામાં નથી, પણ પ્રકાશના દીકરાઓ છે, પ્રભુનો દિવસ તેમની પર ચોરની જેમ આવી પડવો જોઈએ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આવનાર પ્રભુના દિવસ માટે વિશ્વાસીઓને શું કરવા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વિશ્વાસીઓને જાગૃત અને સાવધાન રહેવાનુ કહે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પ્રભુએ વિશ્વાસીઓને શા માટે નિર્માણ કર્યા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પ્રભુએ વિશ્વાસીઓને પ્રભુ ઇસુ ખ્રિસ્ત દ્વારા તારણ પામવા માટે નિર્માણ કર્યા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પ્રભુમાં વિશ્વાસીઓ ના આગેવાન છે તેમના માટે કેવું વલણ રાખવાનું પાઉલ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તેમણે તેમની કદર કરવી જોઈએ અને તેમને પ્રેમસહિત માન આપવું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પ્રભુમાં વિશ્વાસીઓ ના આગેવાન છે તેમના માટે કેવું વલણ રાખવાનું પાઉલ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તેમણે તેમની કદર કરવી જોઈએ અને તેમને પ્રેમસહિત માન આપવું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કોઈ તમારું ભૂંડું કરે ત્યારે તમારે તેનું ભૂંડું કરવું નહીં વિષે પાઉલ શું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જ્યારે તમારું ભૂંડું થાય ત્યારે તમારે ભૂંડું કરવું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કહે છે કે વિશ્વાસી દરેક બાબતમાં શું કરવું જોઈને અને કેમ?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વિશ્વાસી દરેક બાબતમાં આભારસ્તુતિ કરવી જોઈએ કારણકે તેમના માટે ઈશ્વરની ઇચ્છા એવી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પ્રબોધવાણીઑ વિષે પાઉલ વિશ્વાસીઓને કઈ સૂચનાઓ આપે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વિશ્વાસીઓને સૂચનાઓ આપે છે કે પ્રબોધવાણીઓને તુચ્છકારશો નહીં, સઘળી બાબતોને પારખો, જે સારું છે તેને વળગી રહો.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પ્રબોધવાણીઑ વિષે પાઉલ વિશ્વાસીઓને કઈ સૂચનાઓ આપે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વિશ્વાસીઓને સૂચનાઓ આપે છે કે પ્રબોધવાણીઓને તુચ્છકારશો નહીં, સઘળી બાબતોને પારખો, જે સારું છે તેને વળગી રહો.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 વિશ્વાસીઓ માટે શું કરશે તે વિષે પાઉલ શું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પ્રાર્થના કરે છે કે ઈશ્વરે વિશ્વાસીઓને આત્મામાં, પ્રાણમાં અને શરીરમાં પવિત્ર કરે.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1 થેસ્સલોનિકીઓને 5:28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વિશ્વાસીઓ સાથે શું હોય એવી પ્રાર્થના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પ્રાર્થના કરે છે કે પ્રભુ ઇસુ ખ્રિસ્તની કૃપા વિશ્વાસીની સાથે હોય.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