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Resource: unfoldingWord® Translation Questions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unfoldingWord® Translation Questions</w:t>
      </w:r>
      <w:r>
        <w:rPr>
          <w:lang w:val="gu_IN" w:bidi="gu_IN"/>
        </w:rPr>
        <w:t xml:space="preserve"> © 2022 unfoldingWord. Released under CC BY-SA 4.0 license. </w:t>
      </w:r>
      <w:r>
        <w:rPr>
          <w:lang w:val="gu_IN" w:bidi="gu_IN"/>
        </w:rPr>
        <w:t>unfoldingWord® Translation Questions</w:t>
      </w:r>
      <w:r>
        <w:rPr>
          <w:lang w:val="gu_IN" w:bidi="gu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gu_IN" w:bidi="gu_IN"/>
        </w:rPr>
        <w:t>unfoldingWord® Translation Questions</w:t>
      </w:r>
      <w:r>
        <w:rPr>
          <w:lang w:val="gu_IN" w:bidi="gu_IN"/>
        </w:rPr>
        <w:t xml:space="preserve"> © 2022 unfoldingWord. Released under CC BY-SA 4.0 license by Mission Mutual</w:t>
      </w:r>
      <w:r>
        <w:rPr>
          <w:lang w:val="gu_IN" w:bidi="gu_IN"/>
        </w:rPr>
      </w:r>
    </w:p>
    <w:p>
      <w:pPr>
        <w:pStyle w:val="Heading1"/>
      </w:pPr>
      <w:r>
        <w:rPr>
          <w:lang w:val="gu_IN" w:bidi="gu_IN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GAL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lang w:val="gu_IN" w:bidi="gu_IN"/>
        </w:rPr>
        <w:t xml:space="preserve"> </w:t>
      </w:r>
      <w:r>
        <w:rPr>
          <w:lang w:val="gu_IN" w:bidi="gu_IN"/>
        </w:rPr>
      </w:r>
      <w:r>
        <w:rPr>
          <w:lang w:val="gu_IN" w:bidi="gu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1:1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કેવી રીતે પ્રેરિત બન્યો?</w:t>
      </w:r>
    </w:p>
    <w:p>
      <w:pPr/>
      <w:r>
        <w:rPr>
          <w:lang w:val="gu_IN" w:bidi="gu_IN"/>
        </w:rPr>
      </w:r>
      <w:r>
        <w:rPr>
          <w:lang w:val="gu_IN" w:bidi="gu_IN"/>
        </w:rPr>
        <w:t>ઈસુ ખ્રિસ્ત અને ઈશ્વર પિતા દ્વારા પાઉલ, પ્રેરિત બન્યો.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1:4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ઈસુ ખ્રિસ્તમાં વિશ્વાસ કરનારાઓને શેમાંથી મુક્ત કરવામાં આવ્યા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ઈસુ ખ્રિસ્તમાં વિશ્વાસ કરનારાઓને આ વર્તમાન દુષ્ટ યુગમાંથી મુક્ત કરવામાં આવ્યા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1:6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ગલાતિયાની મંડળી/વિશ્વાસી સમુદાય સંબંધી પાઉલ શાનાથી આશ્ચર્યચકિત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આશ્ચર્યચકિત છે કે તેઓ આટલી ઝડપથી અલગ સુવાર્તા તરફ વળ્યા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1:7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સાચી સુવાર્તા કેટલી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માત્ર એક જ સાચી સુવાર્તા છે, ખ્રિસ્તની સુવાર્તા.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1:8–9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ખ્રિસ્તની સુવાર્તા કરતાં અલગ સુવાર્તા જાહેર કરનારને શું થવું જોઈએ તે વિષે પાઉલ શું કહે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કહે છે કે કોઈ પણ વ્યક્તિ જે કોઈ અલગ સુવાર્તા જાહેર કરે છે તે શાપિત થવો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1:10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ખ્રિસ્તના સેવકોએ સૌપ્રથમ કોના તરફથી માન્યતા મેળવવી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ખ્રિસ્તના સેવકોએ સૌપ્રથમ ઈશ્વર તરફથી માન્યતા મેળવવી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1:12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ખ્રિસ્તની સુવાર્તા વિષેનું જ્ઞાન પાઉલને કેવી રીતે મળ્યું?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પાઉલે ખ્રિસ્તની સુવાર્તા ઈસુ ખ્રિસ્ત તરફથી સીધી જ પોતાને સાક્ષાત્કાર સ્વરૂપે પ્રાપ્ત કરી.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1:13–14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ખ્રિસ્તની સુવાર્તાનો સાક્ષાત્કાર પ્રાપ્ત થયો તે પહેલાં પાઉલ તેના જીવનમાં શું કરી રહ્યો હતો?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ઉત્સાહપૂર્વક યહુદી ધર્મને અનુસરતો હતો, ઈશ્વરના વિશ્વાસી સમુદાય/મંડળીને સતાવી તે તેનો નાશ કરવા પ્રયત્નશીલ હતો.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1:15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ઈશ્વરે ક્યારે પાઉલને પોતાના પ્રેરિત તરીકે પસંદ કર્યો?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પાઉલને તેની માતાના ગર્ભમાંથી તેમના પ્રેરિત તરીકે પસંદ કરવામાં ઈશ્વર પ્રસન્ન હતા.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1:16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કયા હેતુ માટે ઈશ્વરે પાઉલને પોતાના પ્રેરિત તરીકે પસંદ કર્યો?</w:t>
      </w:r>
    </w:p>
    <w:p>
      <w:pPr/>
      <w:r>
        <w:rPr>
          <w:lang w:val="gu_IN" w:bidi="gu_IN"/>
        </w:rPr>
      </w:r>
      <w:r>
        <w:rPr>
          <w:lang w:val="gu_IN" w:bidi="gu_IN"/>
        </w:rPr>
        <w:t>ઈશ્વરે પાઉલને પોતાના પ્રેરિત તરીકે પસંદ કર્યો જેથી પાઉલ વિદેશીઓમાં ખ્રિસ્તની ઘોષણા કરે.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1:18–19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બીજા કેટલાક પ્રેરિતોને પાઉલ આખરે ક્યાં મળ્યો?</w:t>
      </w:r>
    </w:p>
    <w:p>
      <w:pPr/>
      <w:r>
        <w:rPr>
          <w:lang w:val="gu_IN" w:bidi="gu_IN"/>
        </w:rPr>
      </w:r>
      <w:r>
        <w:rPr>
          <w:lang w:val="gu_IN" w:bidi="gu_IN"/>
        </w:rPr>
        <w:t>અંતે, પાઉલ યરૂશાલેમ ગયો અને પ્રેરિતો કેફા અને યાકૂબને મળ્યો.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1:22–23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યહૂદિયામાંના વિશ્વાસી સમુદાયો/મંડળીઓ પાઉલ વિષે શું સાંભળતા હતા?</w:t>
      </w:r>
    </w:p>
    <w:p>
      <w:pPr/>
      <w:r>
        <w:rPr>
          <w:lang w:val="gu_IN" w:bidi="gu_IN"/>
        </w:rPr>
      </w:r>
      <w:r>
        <w:rPr>
          <w:lang w:val="gu_IN" w:bidi="gu_IN"/>
        </w:rPr>
        <w:t>યહૂદિયામાંના વિશ્વાસી સમુદાયો/મંડળીઓએ સાંભળ્યું હતું કે પાઉલ, જે એક સમયે મંડળીને સતાવતો હતો, તે હવે વિશ્વાસની ઘોષણા કરી રહ્યો હતો.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2:1–2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૧૪ વર્ષ પછી યરૂશાલેમ ગયો ત્યારે તેણે શું કર્યું?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પાઉલે વિશ્વાસી સમુદાયો/મંડળીઓના આગેવાનો સાથે એકાંતમાં વાત કરી, તેઓને તે સુવાર્તા સમજાવી જે તે પ્રગટ કરી રહ્યો હતો.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2:3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તિતસ, એક વિદેશીએ, શું કરવાની જરૂર ન હતી?</w:t>
      </w:r>
    </w:p>
    <w:p>
      <w:pPr/>
      <w:r>
        <w:rPr>
          <w:lang w:val="gu_IN" w:bidi="gu_IN"/>
        </w:rPr>
      </w:r>
      <w:r>
        <w:rPr>
          <w:lang w:val="gu_IN" w:bidi="gu_IN"/>
        </w:rPr>
        <w:t>તિતસને સુન્નત કરાવવાની જરૂર ન હતી.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2:4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જૂઠા ભાઈઓ શું કરવા ઈચ્છતા હતા?</w:t>
      </w:r>
    </w:p>
    <w:p>
      <w:pPr/>
      <w:r>
        <w:rPr>
          <w:lang w:val="gu_IN" w:bidi="gu_IN"/>
        </w:rPr>
      </w:r>
      <w:r>
        <w:rPr>
          <w:lang w:val="gu_IN" w:bidi="gu_IN"/>
        </w:rPr>
        <w:t>જૂઠા ભાઈઓ પાઉલ અને તેના સાથીઓને નિયમશાસ્ત્રના ગુલામ બનાવવા ઈચ્છતા હતા.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2:6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શું યરૂશાલેમના ચર્ચના આગેવાનોએ પાઉલનો સંદેશ બદલ્યો હતો?</w:t>
      </w:r>
    </w:p>
    <w:p>
      <w:pPr/>
      <w:r>
        <w:rPr>
          <w:lang w:val="gu_IN" w:bidi="gu_IN"/>
        </w:rPr>
      </w:r>
      <w:r>
        <w:rPr>
          <w:lang w:val="gu_IN" w:bidi="gu_IN"/>
        </w:rPr>
        <w:t>ના, તેઓએ પાઉલના સંદેશામાં કંઈ ઉમેર્યું નહોતું.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2:7–8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સુવાર્તા જાહેર કરવા માટે મુખ્યત્વે પાઉલને કોની પાસે મોકલવામાં આવ્યો હતો?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પાઉલને સુવાર્તાની ઘોષણા કરવા માટે મુખ્યત્વે બિનસુન્નતીઓ, વિદેશીઓ પાસે મોકલવામાં આવ્યો હતો.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2:7–8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સુવાર્તાની ઘોષણા કરવા માટે પિતરને મુખ્યત્વે કોની તરફ મોકલવામાં આવ્યો હતો?</w:t>
      </w:r>
    </w:p>
    <w:p>
      <w:pPr/>
      <w:r>
        <w:rPr>
          <w:lang w:val="gu_IN" w:bidi="gu_IN"/>
        </w:rPr>
      </w:r>
      <w:r>
        <w:rPr>
          <w:lang w:val="gu_IN" w:bidi="gu_IN"/>
        </w:rPr>
        <w:t>પિતરને મુખ્યત્વે સુન્નતીઓ, યહૂદીઓને સુવાર્તાની ઘોષણા કરવા માટે મોકલવામાં આવ્યો હતો.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2:9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યરૂશાલેમના આગેવાનોએ કઈ રીતે પાઉલના સેવાકાર્યને મંજૂરી આપી?</w:t>
      </w:r>
    </w:p>
    <w:p>
      <w:pPr/>
      <w:r>
        <w:rPr>
          <w:lang w:val="gu_IN" w:bidi="gu_IN"/>
        </w:rPr>
      </w:r>
      <w:r>
        <w:rPr>
          <w:lang w:val="gu_IN" w:bidi="gu_IN"/>
        </w:rPr>
        <w:t>યરૂશાલેમના આગેવાનોએ પાઉલ અને બાર્નાબાસને તેમની સંમતિ દર્શાવવા માટે સંગતનો જમણો હાથ આપ્યો.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2:11–12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જ્યારે પિતર અંત્યોખ આવ્યો ત્યારે તેણે કઈ ભૂલ કરી?</w:t>
      </w:r>
    </w:p>
    <w:p>
      <w:pPr/>
      <w:r>
        <w:rPr>
          <w:lang w:val="gu_IN" w:bidi="gu_IN"/>
        </w:rPr>
      </w:r>
      <w:r>
        <w:rPr>
          <w:lang w:val="gu_IN" w:bidi="gu_IN"/>
        </w:rPr>
        <w:t>પીતરે બિનયહૂદીઓ સાથે ખાવાનું બંધ કર્યું, કારણ કે તે સુન્નત કરાયેલા પુરુષોથી ડરતો હતો.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2:14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પાઉલે કેફાને બધાની સામે શું પૂછ્યું?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પાઉલે કેફાને પૂછ્યું કે જ્યારે કેફા બિનયહૂદીઓની જેમ જીવતો હતો ત્યારે તે વિદેશીઓને યહૂદીઓની જેમ જીવવા માટે કેવી રીતે દબાણ કરી શકે.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2:16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પાઉલે કહ્યું કે કોઈ પણ વ્યક્તિ શાનાથી ન્યાયી ઠરતો નથી?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પાઉલે કહ્યું કે કોઈ પણ વ્યક્તિ નિયમશાસ્ત્રના કાર્યોથી ન્યાયી ઠરતો નથી.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2:16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ઈશ્વર સમક્ષ વ્યક્તિ કેવી રીતે ન્યાયી ઠરે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ખ્રિસ્ત ઈસુમાં વિશ્વાસ દ્વારા વ્યક્તિ ઈશ્વર સમક્ષ ન્યાયી ઠરે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2:18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જો કોઈ વ્યક્તિ ખ્રિસ્તમાં વિશ્વાસ કર્યા પછી નિયમશાસ્ત્રનું પાલન કરવાનો પ્રયાસ કરવા પાછો ફરે છે, તો તે ખરેખર શું બન્યો છે? તે વિષે પાઉલ શું કહે છે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કહે છે કે તે પોતાની જાતને વાસ્તવમાં નિયમશાસ્ત્ર તોડનાર તરીકે દર્શાવે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2:20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પાઉલે કહ્યું કે હવે તેનામાં કોણ રહે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પાઉલે કહ્યું કે હવે તેનામાં ખ્રિસ્ત રહે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2:20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ઈશ્વરના દીકરાએ તેના માટે શું કર્યું, તે વિષે પાઉલ શું કહે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કહે છે કે ઈશ્વરના પુત્રએ તેને પ્રેમ કર્યો અને પાઉલને માટે પોતાને અર્પણ કર્યો.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3:6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ઇબ્રાહિમને ઈશ્વર સમક્ષ કઈ રીતે ન્યાયી ગણવામાં આવ્યો હતો?</w:t>
      </w:r>
    </w:p>
    <w:p>
      <w:pPr/>
      <w:r>
        <w:rPr>
          <w:lang w:val="gu_IN" w:bidi="gu_IN"/>
        </w:rPr>
      </w:r>
      <w:r>
        <w:rPr>
          <w:lang w:val="gu_IN" w:bidi="gu_IN"/>
        </w:rPr>
        <w:t>ઇબ્રાહિમેં ઈશ્વર પર વિશ્વાસ કર્યો અને તે તેને લેખે ન્યાયીપણા તરીકે ગણવામાં આવ્યો હતો.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3:7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ઇબ્રાહિમના પુત્રો કોણ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જેઓ ઈશ્વરમાં વિશ્વાસ કરે છે તેઓ ઇબ્રાહિમના સંતાનો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3:8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શાસ્ત્રએ અગાઉથી જોયું કે વિદેશીઓને કઈ રીતે ન્યાયી ઠેરવવામાં આવશે?</w:t>
      </w:r>
    </w:p>
    <w:p>
      <w:pPr/>
      <w:r>
        <w:rPr>
          <w:lang w:val="gu_IN" w:bidi="gu_IN"/>
        </w:rPr>
      </w:r>
      <w:r>
        <w:rPr>
          <w:lang w:val="gu_IN" w:bidi="gu_IN"/>
        </w:rPr>
        <w:t>શાસ્ત્રએ અગાઉથી જોયું કે વિદેશીઓ વિશ્વાસ દ્વારા ન્યાયી ઠરશે.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3:10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જેઓ ન્યાયી થવા માટે નિયમશાસ્ત્રના કાર્યો પર આધાર રાખે છે તેઓ શેના હેઠળ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જેઓ ન્યાયી થવા માટે નિયમશાસ્ત્રના કાર્યો પર આધાર રાખે છે તેઓ શાપ હેઠળ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3:11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નિયમશાસ્ત્રના કાર્યો દ્વારા ઈશ્વર દ્વારા કેટલા લોકોને ન્યાયી ઠેરવવામાં આવ્યા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નિયમશાસ્ત્રના કાર્યો દ્વારા કોઈને ન્યાયી ઠેરવવામાં આવ્યા નથી.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3:14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શા માટે ખ્રિસ્તે આપણા માટે શાપ બનીને આપણો ઉધ્ધાર કર્યો?</w:t>
      </w:r>
    </w:p>
    <w:p>
      <w:pPr/>
      <w:r>
        <w:rPr>
          <w:lang w:val="gu_IN" w:bidi="gu_IN"/>
        </w:rPr>
      </w:r>
      <w:r>
        <w:rPr>
          <w:lang w:val="gu_IN" w:bidi="gu_IN"/>
        </w:rPr>
        <w:t>ખ્રિસ્તે આપણા માટે શ્રાપ બનીને આપણને છોડાવ્યા જેથી ઇબ્રાહિમ પરનો આશીર્વાદ બિનયહૂદીઓ પર આવે.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3:16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ઇબ્રાહિમને આપેલા વચનમાં જે "વંશજ" વિષે વાત કરવામાં આવી હતી તે કોણ હતું?</w:t>
      </w:r>
    </w:p>
    <w:p>
      <w:pPr/>
      <w:r>
        <w:rPr>
          <w:lang w:val="gu_IN" w:bidi="gu_IN"/>
        </w:rPr>
      </w:r>
      <w:r>
        <w:rPr>
          <w:lang w:val="gu_IN" w:bidi="gu_IN"/>
        </w:rPr>
        <w:t>ઇબ્રાહિમને આપેલા વચનમાં જે "વંશજ" વિષે વાત કરવામાં આવી હતી તે ખ્રિસ્ત હતા.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3:17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શું ઇબ્રાહિમના ૪૩૦ વર્ષ પછી યહૂદી નિયમશાસ્ત્ર આવવાથી ઈશ્વરે ઇબ્રાહિમને આપેલું વચન રદબાતલ કર્યું?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ના, નિયમશાસ્ત્રએ ઇબ્રાહિમને આપેલું વચન રદબાતલ કર્યું નથી.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3:19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તો પછી નિયમશાસ્ત્ર શા માટે હતું?</w:t>
      </w:r>
    </w:p>
    <w:p>
      <w:pPr/>
      <w:r>
        <w:rPr>
          <w:lang w:val="gu_IN" w:bidi="gu_IN"/>
        </w:rPr>
      </w:r>
      <w:r>
        <w:rPr>
          <w:lang w:val="gu_IN" w:bidi="gu_IN"/>
        </w:rPr>
        <w:t>ઇબ્રાહિમના વંશજ આવ્યા ત્યાં સુધી નિયમશાસ્ત્ર ઉલ્લંઘનને કારણે આવ્યું.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3:22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શાસ્ત્રમાંના નિયમશાસ્ત્રએ દરેકને શેના હેઠળ કેદ કર્યા?</w:t>
      </w:r>
    </w:p>
    <w:p>
      <w:pPr/>
      <w:r>
        <w:rPr>
          <w:lang w:val="gu_IN" w:bidi="gu_IN"/>
        </w:rPr>
      </w:r>
      <w:r>
        <w:rPr>
          <w:lang w:val="gu_IN" w:bidi="gu_IN"/>
        </w:rPr>
        <w:t>શાસ્ત્રમાંનું નિયમશાસ્ત્ર દરેકને પાપ હેઠળ કેદ કરે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3:23–26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આપણે નિયમશાસ્ત્રની કેદમાંથી મુક્ત કેવી રીતે થયા?</w:t>
      </w:r>
    </w:p>
    <w:p>
      <w:pPr/>
      <w:r>
        <w:rPr>
          <w:lang w:val="gu_IN" w:bidi="gu_IN"/>
        </w:rPr>
      </w:r>
      <w:r>
        <w:rPr>
          <w:lang w:val="gu_IN" w:bidi="gu_IN"/>
        </w:rPr>
        <w:t>આપણે ખ્રિસ્ત ઈસુમાં વિશ્વાસ દ્વારા નિયમશાસ્ત્રની કેદમાંથી મુક્ત થયા છીએ.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3:27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ખ્રિસ્તમાં કોને વસ્ત્ર પહેરાવામાં આવ્યું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જેમણે ખ્રિસ્તમાં બાપ્તિસ્મા લીધું છે તે બધાને ખ્રિસ્તમાં વસ્ત્રો પહેરાવવામાં આવ્યા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3:28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કેવા પ્રકારની વિભિન્ન વ્યક્તિઓને ખ્રિસ્ત ઈસુમાં એક કરવામાં આવે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યહૂદીઓ, ગ્રીક, ગુલામો, સ્વતંત્ર, પુરુષ અને સ્ત્રી, બધાને ખ્રિસ્ત ઈસુમાં એક કરવામાં આવ્યા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4:1–2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મિલ્કતનો વારસદાર જ્યારે બાળક હોય ત્યારે તે કેવી રીતે જીવે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વારસદાર તેના પિતા દ્વારા નિર્ધારિત સમય સુધી વાલીઓ અને ટ્રસ્ટીઓ હેઠળ ગુલામની જેમ જીવે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4:4–5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ઈતિહાસમાં ઈશ્વરે યોગ્ય સમયે શું કર્યું?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યોગ્ય સમયે, ઈશ્વરે તેમના પુત્રને નિયમશાસ્ત્ર હેઠળના લોકોને છોડાવવા માટે મોકલ્યા.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4:5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જેઓ નિયમશાસ્ત્રને આધીન હતા તેઓને ઈશ્વર પોતાના કુટુંબમાં કેવી રીતે લાવ્યા?</w:t>
      </w:r>
    </w:p>
    <w:p>
      <w:pPr/>
      <w:r>
        <w:rPr>
          <w:lang w:val="gu_IN" w:bidi="gu_IN"/>
        </w:rPr>
      </w:r>
      <w:r>
        <w:rPr>
          <w:lang w:val="gu_IN" w:bidi="gu_IN"/>
        </w:rPr>
        <w:t>ઈશ્વરે નિયમશાસ્ત્ર હેઠળના બાળકોને પુત્ર તરીકે દત્તક લીધા.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4:6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ઈશ્વર તેમના બાળકોના હૃદયમાં શું મોકલે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ઈશ્વર તેમના પુત્રના આત્માને તેમના બાળકોના હૃદયમાં મોકલે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4:8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આપણે ઈશ્વરને ઓળખીએ તે પહેલાં આપણે કોના ગુલામ છીએ?</w:t>
      </w:r>
    </w:p>
    <w:p>
      <w:pPr/>
      <w:r>
        <w:rPr>
          <w:lang w:val="gu_IN" w:bidi="gu_IN"/>
        </w:rPr>
      </w:r>
      <w:r>
        <w:rPr>
          <w:lang w:val="gu_IN" w:bidi="gu_IN"/>
        </w:rPr>
        <w:t>આપણે ઈશ્વરને ઓળખીએ તે પહેલાં, આપણે એવા આત્માઓના ગુલામ છીએ જે જગત પર રાજ કરે છે, જેઓ બિલકુલ દેવતાઓ છે જ નહિ.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4:9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મૂંઝવણમાં હતો કે ગલાતીઓ શાની તરફ પાઉલ મૂંઝવણમાં હતો કે ફરી રહ્યા હતા?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મૂંઝવણમાં હતો કે ગલાતીઓ ફરીથી જગતના શાસક આત્માઓ તરફ પાછા ફરી રહ્યા હતા.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4:9–11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જ્યારે તે ગલાતીઓને પાછા ફરતા જુએ છે, ત્યારે પાઉલ તેઓ માટે શાનો ડર અનુભવે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પાઉલને ડર છે કે ગલાતીઓ ફરીથી ગુલામ બની જશે, અને તેણે તેમના પર વ્યર્થ મહેનત કરી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4:13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ગલાતીઓ પાસે પહેલી વાર આવ્યો ત્યારે, તેને કઈ સમસ્યા હતી?When Paul first came to the Galatians, what problem did he have?</w:t>
      </w:r>
    </w:p>
    <w:p>
      <w:pPr/>
      <w:r>
        <w:rPr>
          <w:lang w:val="gu_IN" w:bidi="gu_IN"/>
        </w:rPr>
      </w:r>
      <w:r>
        <w:rPr>
          <w:lang w:val="gu_IN" w:bidi="gu_IN"/>
        </w:rPr>
        <w:t>જ્યારે પાઉલ ગલાતીઓ પાસે પ્રથમ વખત આવ્યો ત્યારે તેને શારીરિક બીમારી હતી.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4:14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પાઉલની સમસ્યા હોવા છતાં, ગલાતીઓએ તેને કેવી રીતે સ્વીકાર્યો હતો?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પાઉલની સમસ્યા હોવા છતાં, ગલાતીઓએ પાઉલને ઈશ્વરના દેવદૂત તરીકે, ખ્રિસ્ત ઈસુ તરીકે સ્વીકાર્યો.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4:17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ગલાતિયામાંના ખોટા શિક્ષકો કોને અલગ કરવાનો પ્રયાસ કરી રહ્યા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ખોટા શિક્ષકો ગલાતીઓને પાઉલથી અલગ કરવાનો પ્રયાસ કરી રહ્યા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4:20–21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ખોટા શિક્ષકો ગલાતીઓને શેના હેઠળ મૂકવાનો પ્રયાસ કરી રહ્યા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ખોટા શિક્ષકો ગલાતીઓને નિયમશાસ્ત્ર હેઠળ પાછા લાવવાનો પ્રયાસ કરી રહ્યા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4:22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કઈ બે પ્રકારની સ્ત્રીઓમાંથી ઇબ્રાહિમને બે પુત્રો થયા?</w:t>
      </w:r>
    </w:p>
    <w:p>
      <w:pPr/>
      <w:r>
        <w:rPr>
          <w:lang w:val="gu_IN" w:bidi="gu_IN"/>
        </w:rPr>
      </w:r>
      <w:r>
        <w:rPr>
          <w:lang w:val="gu_IN" w:bidi="gu_IN"/>
        </w:rPr>
        <w:t>ઇબ્રાહિમને બે પુત્રો હતા, એક ગુલામ સ્ત્રીથી અને બીજો સ્વતંત્ર સ્ત્રીથી.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4:26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અને વિશ્વાસી ગલાતીઓની સાંકેતિક માતા કોણ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ઉપરના ભાગનું યરૂશાલેમ, મુક્ત સ્ત્રી પાઉલ અને વિશ્વાસી ગલાતીઓની પ્રતીકાત્મક માતા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4:28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શું ખ્રિસ્તમાં વિશ્વાસ કરનારાઓ દેહના બાળકો છે કે વચનના બાળકો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ખ્રિસ્તમાં વિશ્વાસ કરનારાઓ વચનના બાળકો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4:29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વચનના બાળકોને કોણ સતાવે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દેહના બાળકો વચનના બાળકોને સતાવે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4:30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ગુલામ સ્ત્રીના બાળકોને શું વારસામાં નથી મળતું?</w:t>
      </w:r>
    </w:p>
    <w:p>
      <w:pPr/>
      <w:r>
        <w:rPr>
          <w:lang w:val="gu_IN" w:bidi="gu_IN"/>
        </w:rPr>
      </w:r>
      <w:r>
        <w:rPr>
          <w:lang w:val="gu_IN" w:bidi="gu_IN"/>
        </w:rPr>
        <w:t>ગુલામ સ્ત્રીના બાળકો સ્વતંત્ર સ્ત્રીના બાળકો સાથે વારસો મેળવતા નથી.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4:31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શું ખ્રિસ્તમાં વિશ્વાસ કરનારાઓ ગુલામ સ્ત્રીના બાળકો છે કે સ્વતંત્ર સ્ત્રીના બાળકો?</w:t>
      </w:r>
    </w:p>
    <w:p>
      <w:pPr/>
      <w:r>
        <w:rPr>
          <w:lang w:val="gu_IN" w:bidi="gu_IN"/>
        </w:rPr>
      </w:r>
      <w:r>
        <w:rPr>
          <w:lang w:val="gu_IN" w:bidi="gu_IN"/>
        </w:rPr>
        <w:t>ખ્રિસ્તમાં વિશ્વાસીઓ મુક્ત સ્ત્રીના બાળકો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5:1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ખ્રિસ્તે આપણને કયા હેતુ માટે મુક્ત કર્યા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સ્વતંત્રતા માટે ખ્રિસ્તે આપણને મુક્ત કર્યા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5:2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પાઉલે ગલાતીઓને શું ચેતવણી આપી જો તેઓ સુન્નત કરાવે તો?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પાઉલે કહ્યું કે જો ગલાતીઓની સુન્નત થઈ જશે, તો ખ્રિસ્ત તેમને કોઈ રીતે લાભ કરશે નહિ.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5:4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પાઉલે ચેતવણી આપી હતી કે નિયમશાસ્ત્રનું પાલન કરીને ન્યાયી ઠરવા માંગતા સઘળા ગલાતીઓનું શું થશે?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પાઉલે ચેતવણી આપી હતી કે બધા ગલાતીઓ જેઓ નિયમશાસ્ત્રનું પાલન કરીને ન્યાયી ઠરવાનો પ્રયત્ન કરશે તેઓ ખ્રિસ્તથી દૂર થઈ જશે અને કૃપાથી દૂર થઈ જશે.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5:6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સુન્નત અને બેસુન્નતના વિરોધમાં, ખ્રિસ્ત ઈસુમાં ફક્ત એક જ બાબતનો અર્થ શું છે જે અર્થપૂર્ણ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ખ્રિસ્ત ઈસુમાં, પ્રેમ દ્વારા કાર્યરત એકમાત્ર વિશ્વાસનો અર્થ સર્વસ્વ મહત્વતા ધરાવે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5:10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ગલાતીઓને સુવાર્તા વિષે મૂંઝવણમાં મૂકનાર વ્યક્તિ વિષે પાઉલને શું વિશ્વાસ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પાઉલને વિશ્વાસ છે કે જેણે ગલાતીઓને સુવાર્તા વિષે મૂંઝવણમાં મૂક્યા છે તેણે ઈશ્વરના ન્યાયાસનને સહન કરવું પડશે.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5:11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કહે છે કે સુન્નત જાહેર કરવાથી શું થાય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કહે છે કે સુન્નતની ઘોષણા કરવામાં, વધસ્તંભની ઠોકરનો નાશ થશે.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5:13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કેવી રીતે વિશ્વાસીઓએ ખ્રિસ્તમાં તેમની સ્વતંત્રતાનો ઉપયોગ ન કરવો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વિશ્વાસીઓએ ખ્રિસ્તમાં તેમની સ્વતંત્રતાનો ઉપયોગ દેહની તક તરીકે ન કરવો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5:13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વિશ્વાસીઓએ ખ્રિસ્તમાં તેમની સ્વતંત્રતાનો ઉપયોગ કેવી રીતે કરવો?</w:t>
      </w:r>
    </w:p>
    <w:p>
      <w:pPr/>
      <w:r>
        <w:rPr>
          <w:lang w:val="gu_IN" w:bidi="gu_IN"/>
        </w:rPr>
      </w:r>
      <w:r>
        <w:rPr>
          <w:lang w:val="gu_IN" w:bidi="gu_IN"/>
        </w:rPr>
        <w:t>વિશ્વાસીઓએ પ્રેમમાં એકબીજાની સેવા કરવા ખ્રિસ્તમાં તેમની સ્વતંત્રતાનો ઉપયોગ કરવો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5:14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આખું નિયમશાસ્ત્ર કઈ એક આજ્ઞામાં પરિપૂર્ણ થાય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આખું નિયમશાસ્ત્ર એક આજ્ઞામાં પરિપૂર્ણ થાય છે, "તારે તારા પડોશીને તારી જેમ પ્રેમ કરવો જોઈએ".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5:16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વિશ્વાસીઓ કેવી રીતે દેહની વાસનાને પરિપૂર્ણ ના કરવી?</w:t>
      </w:r>
    </w:p>
    <w:p>
      <w:pPr/>
      <w:r>
        <w:rPr>
          <w:lang w:val="gu_IN" w:bidi="gu_IN"/>
        </w:rPr>
      </w:r>
      <w:r>
        <w:rPr>
          <w:lang w:val="gu_IN" w:bidi="gu_IN"/>
        </w:rPr>
        <w:t>વિશ્વાસીઓ આત્મા દ્વારા જીવી શકે છે, અને આમ, દેહની વાસનાને પરિપૂર્ણ ના કરે.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5:17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વિશ્વાસીની અંદર કઈ બે બાબતો એકબીજાના વિરોધમાં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વિશ્વાસીની અંદર આત્મા અને દેહ એકબીજાના વિરોધી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5:20–21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દેહના કાર્યોના ત્રણ ઉદાહરણો શું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દેહના કાર્યોના ત્રણ ઉદાહરણો નીચેની સૂચિમાંથી કોઈપણ ત્રણ છે: જાતીય અનૈતિકતા, અશુદ્ધતા, લંપટતા, મૂર્તિપૂજા, જાદુટોણા, દુશ્મનાવટ, ઝઘડો, ઈર્ષ્યા, ગુસ્સાનો વિસ્ફોટ, દુશ્મનાવટ, મતભેદ, સાંપ્રદાયિક વિભાજન, ઈર્ષ્યા, દારૂડિયાપણું અને નશામાં રમખાણો.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5:21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જેઓ દેહના કામો કર્યા કરે છે તેઓને શું નહિ મળે?</w:t>
      </w:r>
    </w:p>
    <w:p>
      <w:pPr/>
      <w:r>
        <w:rPr>
          <w:lang w:val="gu_IN" w:bidi="gu_IN"/>
        </w:rPr>
      </w:r>
      <w:r>
        <w:rPr>
          <w:lang w:val="gu_IN" w:bidi="gu_IN"/>
        </w:rPr>
        <w:t>જેઓ દેહના કાર્યો કરે છે તેઓ ઈશ્વરના રાજ્યનો વારસો પામશે નહિ.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5:22–23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આત્માનું ફળ શું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આત્માનું ફળ પ્રેમ, આનંદ, શાંતિ, ધીરજ, દયા, ભલાઈ, વિશ્વાસ, નમ્રતા અને આત્મસંયમ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5:24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જેઓ ખ્રિસ્ત ઈસુના છે તેઓએ દેહ અને તેની વાસનાઓનું શું કર્યું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જેઓ ખ્રિસ્ત ઈસુના છે તેઓએ દેહ અને તેની વાસનાઓને વધસ્તંભે જડ્યા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6:1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જો કોઈ માણસ કોઈ અપરાધમાં પકડાઈ જાય તો જેઓ આત્મિક છે તેઓએ શું કરવું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જેઓ આત્મિક છે તેઓએ તે માણસને નમ્રતાની ભાવનામાં પુનઃસ્થાપિત કરવો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6:1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જેઓ આત્મિક છે તેઓએ કયા જોખમથી સાવધ રહેવું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જેઓ આત્મિક છે તેઓએ ધ્યાન રાખવું જોઈએ કે તેઓ પણ પરીક્ષણમાં ન આવે.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6:2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વિશ્વાસીઓ ખ્રિસ્તના નિયમને કેવી રીતે પરિપૂર્ણ કરે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વિશ્વાસીઓ એકબીજાનો બોજો વહન કરીને ખ્રિસ્તના નિયમને પરિપૂર્ણ કરે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6:4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કોઈ વ્યક્તિને પોતાના કામ વિષે ગર્વ કરવા જેવું કંઈક કેવી રીતે હોઈ શકે?</w:t>
      </w:r>
    </w:p>
    <w:p>
      <w:pPr/>
      <w:r>
        <w:rPr>
          <w:lang w:val="gu_IN" w:bidi="gu_IN"/>
        </w:rPr>
      </w:r>
      <w:r>
        <w:rPr>
          <w:lang w:val="gu_IN" w:bidi="gu_IN"/>
        </w:rPr>
        <w:t>વ્યક્તિ પોતાની જાતને બીજા કોઈની સાથે સરખાવ્યા વિના, પોતાના કામની તપાસ કરીને ગર્વ કરવા જેવું કંઈક ધરાવી શકે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6:6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જેને વચન શીખવવામાં આવે છે તેણે તેના શિક્ષક સાથે શું કરવું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જેને વચન શીખવવામાં આવે છે તેણે તેના શિક્ષક સાથે બધી સારી બાબતો વહેંચવી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6:7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માણસ આત્મિક રીતે જે કંઈ રોપશે તેનું શું થાય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માણસ આત્મિક રીતે જે પણ રોપશે તે લણશે.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6:8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પોતાના દેહ માટે રોપનાર માણસ શું લણશે?</w:t>
      </w:r>
    </w:p>
    <w:p>
      <w:pPr/>
      <w:r>
        <w:rPr>
          <w:lang w:val="gu_IN" w:bidi="gu_IN"/>
        </w:rPr>
      </w:r>
      <w:r>
        <w:rPr>
          <w:lang w:val="gu_IN" w:bidi="gu_IN"/>
        </w:rPr>
        <w:t>જે માણસ પોતાના દેહ માટે વાવેતર કરે છે તે તેના દેહમાંથી વિનાશની લણણી કરે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6:8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આત્મા માટે રોપનાર માણસ શાની લણણી કરશે?</w:t>
      </w:r>
    </w:p>
    <w:p>
      <w:pPr/>
      <w:r>
        <w:rPr>
          <w:lang w:val="gu_IN" w:bidi="gu_IN"/>
        </w:rPr>
      </w:r>
      <w:r>
        <w:rPr>
          <w:lang w:val="gu_IN" w:bidi="gu_IN"/>
        </w:rPr>
        <w:t>આત્મામાંથી એક માણસ જે આત્માને વાવે છે તે શાશ્વત જીવનની લણણી કરે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6:9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જો કોઈ વિશ્વાસી હાર ન માને અને સારું કરવાનું ચાલુ રાખે, તો તેને શું પ્રાપ્ત થશે?</w:t>
      </w:r>
    </w:p>
    <w:p>
      <w:pPr/>
      <w:r>
        <w:rPr>
          <w:lang w:val="gu_IN" w:bidi="gu_IN"/>
        </w:rPr>
      </w:r>
      <w:r>
        <w:rPr>
          <w:lang w:val="gu_IN" w:bidi="gu_IN"/>
        </w:rPr>
        <w:t>જે વિશ્વાસી સારું કરવાનું ચાલુ રાખે છે તે પાક લણશે.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6:10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વિશ્વાસીઓએ ખાસ કરીને કોનું સારું કરવું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વિશ્વાસીઓએ ખાસ કરીને વિશ્વાસના ઘરના લોકોનું સારું કરવું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6:12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જેઓ વિશ્વાસીઓને સુન્નત કરાવવાની ફરજ પાડવા માગે છે તેમની પ્રેરણા શું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જેઓ વિશ્વાસીઓને સુન્નત કરાવવાની ફરજ પાડવા માંગે છે તેઓ ખ્રિસ્તના વધસ્તંભ માટે સતાવણી સહન કરવા માંગતા નથી.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6:14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પાઉલે શું કહ્યું કે તેને ગર્વ હતો?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પાઉલે કહ્યું કે તેને આપણા પ્રભુ ઈસુ ખ્રિસ્તના વધસ્તંભ પર ગર્વ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6:15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સુન્નત અથવા બેસુન્નતને બદલે, શું મહત્વનું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જે મહત્વનું છે તે નવી ઉત્પત્તિ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6:16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કોના પર શાંતિ અને દયા ઈચ્છે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જેઓ નવી ઉત્પત્તિના નિયમ પ્રમાણે જીવે છે અને ઈશ્વરના ઈઝરાયલ પર શાંતિ અને દયાની ઈચ્છા રાખે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ગલાતીઓને પાઉલ પ્રેરીતનો પત્ર 6:17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તેના શરીર પર શું વહન કરે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તેના શરીર પર ઈસુના ચિહ્નોની નિશાનીઓને વહન કરે છે.</w:t>
      </w:r>
      <w:r>
        <w:rPr>
          <w:lang w:val="gu_IN" w:bidi="gu_IN"/>
        </w:rPr>
      </w:r>
      <w:r>
        <w:rPr>
          <w:lang w:val="gu_IN" w:bidi="gu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gu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