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Resource: unfoldingWord® Translation Questions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unfoldingWord® Translation Questions</w:t>
      </w:r>
      <w:r>
        <w:rPr>
          <w:lang w:val="gu_IN" w:bidi="gu_IN"/>
        </w:rPr>
        <w:t xml:space="preserve"> © 2022 unfoldingWord. Released under CC BY-SA 4.0 license. </w:t>
      </w:r>
      <w:r>
        <w:rPr>
          <w:lang w:val="gu_IN" w:bidi="gu_IN"/>
        </w:rPr>
        <w:t>unfoldingWord® Translation Questions</w:t>
      </w:r>
      <w:r>
        <w:rPr>
          <w:lang w:val="gu_IN" w:bidi="gu_I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gu_IN" w:bidi="gu_IN"/>
        </w:rPr>
        <w:t>unfoldingWord® Translation Questions</w:t>
      </w:r>
      <w:r>
        <w:rPr>
          <w:lang w:val="gu_IN" w:bidi="gu_IN"/>
        </w:rPr>
        <w:t xml:space="preserve"> © 2022 unfoldingWord. Released under CC BY-SA 4.0 license by Mission Mutual</w:t>
      </w:r>
      <w:r>
        <w:rPr>
          <w:lang w:val="gu_IN" w:bidi="gu_IN"/>
        </w:rPr>
      </w:r>
    </w:p>
    <w:p>
      <w:pPr>
        <w:pStyle w:val="Heading1"/>
      </w:pPr>
      <w:r>
        <w:rPr>
          <w:lang w:val="gu_IN" w:bidi="gu_IN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PHM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lang w:val="gu_IN" w:bidi="gu_IN"/>
        </w:rPr>
        <w:t xml:space="preserve"> </w:t>
      </w:r>
      <w:r>
        <w:rPr>
          <w:lang w:val="gu_IN" w:bidi="gu_IN"/>
        </w:rPr>
      </w:r>
      <w:r>
        <w:rPr>
          <w:lang w:val="gu_IN" w:bidi="gu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ફિલેમોનને પાઉલ પ્રેરિતનો પત્ર 1:1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આ પત્ર લખે છે ત્યારે તે ક્યાં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જ્યારે પાઉલ આ પત્ર લખે છે ત્યારે તે જેલમાં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ફિલેમોનને પાઉલ પ્રેરિતનો પત્ર 1:1 (#2)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આ પત્ર કોને લખાયો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આ પત્ર ફિલેમોનને, પાઉલના પ્રિય મિત્ર અને સાથી કાર્યકરને લખવામાં આવ્યો છે,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ફિલેમોનને પાઉલ પ્રેરિતનો પત્ર 1:2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મંડળીને સભા ક્યા પ્રકારના સ્થળે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મંડળીની સભા એક ઘરમાં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ફિલેમોનને પાઉલ પ્રેરિતનો પત્ર 1:5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ફિલેમોનના ક્યા સારા ગુણધર્મો વિષે પાઉલે સાંભળ્યું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ફિલેમોનના પ્રેમ, ઈશ્વરમાં વિશ્વાસ અને સઘળા સંતો પ્રત્યે વિશ્વાસુપણા વિષે પાઉલે સાંભળ્યું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ફિલેમોનને પાઉલ પ્રેરિતનો પત્ર 1:7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પાઉલના મતે, ફિલેમોને સંતો માટે શું કર્યું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ફિલેમોને સંતોના હ્રદયોને તાજા કર્યા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ફિલેમોનને પાઉલ પ્રેરિતનો પત્ર 1:9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ફિલેમોનને આદેશ આપવાને બદલે બીજું કાંઇક કેમ સૂચવે છે / કેમ કહે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પ્રેમને કારણે પાઉલ ફિલેમોન પાસે માંગણી કરે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ફિલેમોનને પાઉલ પ્રેરિતનો પત્ર 1:10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ઓનેસિમસને શું કહી સંબોધે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ઓનેસિમસને તેના બાળક તરીકે સંબોધે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ફિલેમોનને પાઉલ પ્રેરિતનો પત્ર 1:10 (#2)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જ્યારે તે ઓનેસિમસનો પિતા બન્યો ત્યારે પાઉલ ક્યાં હતો?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સાંકળોમાં, જેલમાં હતો.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ફિલેમોનને પાઉલ પ્રેરિતનો પત્ર 1:12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પાઉલે ઓનેસિમસ સાથે શું કર્યું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પાઉલે ઓનેસિમસને ફિલેમોન પાસે પાછો મોકલ્યો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ફિલેમોનને પાઉલ પ્રેરિતનો પત્ર 1:13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આ પત્ર લખતી વેળાએ પાઉલ ક્યાં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જ્યારે પાઉલ આ પત્ર લખે છે ત્યારે તે જેલમાં હોય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ફિલેમોનને પાઉલ પ્રેરિતનો પત્ર 1:13 (#2)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શું ઈચ્છે છે કે ઓનેસિમસ શું કરી શકે?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ઈચ્છે છે કે ઓનેસિમસ તેને મદદ કરે.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ફિલેમોનને પાઉલ પ્રેરિતનો પત્ર 1:14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શું ઈચ્છે છે કે ફિલેમોન ઓનેસિમસ સાથે કરે?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ઈચ્છે છે કે ફિલેમોન ઓનેસિમસને એક દાસ હોવાથી મુક્ત કરે, અને ઓનેસિમસ પાઉલ પાછો પરત ફરે તે વિષે સમંત થાય.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ફિલેમોનને પાઉલ પ્રેરિતનો પત્ર 1:15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શું ઈચ્છે છે કે ફિલેમોન ઓનેસિમસ સાથે કરે?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ઈચ્છે છે કે ફિલેમોન ઓનેસિમસને એક દાસ હોવાથી મુક્ત કરે, અને ઓનેસિમસ પાઉલ પાછો પરત ફરે તે વિષે સમંત થાય.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ફિલેમોનને પાઉલ પ્રેરિતનો પત્ર 1:16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શું ઈચ્છે છે કે ફિલેમોન ઓનેસિમસ સાથે કરે?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ઈચ્છે છે કે ફિલેમોન ઓનેસિમસને એક દાસ હોવાથી મુક્ત કરે, અને ઓનેસિમસ પાઉલ પાછો પરત ફરે તે વિષે સમંત થાય.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ફિલેમોનને પાઉલ પ્રેરિતનો પત્ર 1:16 (#2)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હવે શું ઈચ્છે છે કે ફિલેમોન ઓનેસિમસ પ્રત્યે ધ્યાન આપે?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ઈચ્છે છે કે ફિલેમોન હવે ઓનેસિમસને પ્રિય ભાઈ તરીકે ગણે.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ફિલેમોનને પાઉલ પ્રેરિતનો પત્ર 1:18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ઓનેસિમસ જે કાંઈ દેવું ફિલેમોન પ્રત્યે ધરાવતો હોય તે વિષે ફિલેમોન શું કરે તેમ પાઉલ ઈચ્છે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ઈચ્છે છે કે જે કાંઈ દેવું ઓનેસિમસ ફિલેમોન પ્રત્યે ધરાવે છે એ ફિલેમોન પાઉલના ખાતામાં લખે.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ફિલેમોનને પાઉલ પ્રેરિતનો પત્ર 1:19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ફિલેમોન પાઉલ પ્રત્યે શું દેવું ધરાવે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ફિલેમોન તેના પોતાના જીવનનું ઋણ પાઉલ પ્રત્યે ધરાવે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ફિલેમોનને પાઉલ પ્રેરિતનો પત્ર 1:21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શું પાઉલ અપેક્ષા રાખે છે કે ફિલેમોન ઓનેસિમસને તેની પાસે પાછો મોકલે?</w:t>
      </w:r>
    </w:p>
    <w:p>
      <w:pPr/>
      <w:r>
        <w:rPr>
          <w:lang w:val="gu_IN" w:bidi="gu_IN"/>
        </w:rPr>
      </w:r>
      <w:r>
        <w:rPr>
          <w:lang w:val="gu_IN" w:bidi="gu_IN"/>
        </w:rPr>
        <w:t>હા, પાઉલ અપેક્ષા રાખે છે કે ફિલેમોન ઓનેસિમસને તેની પાસે પાછો મોકલે.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ફિલેમોનને પાઉલ પ્રેરિતનો પત્ર 1:22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શું ઈચ્છે છે કે ફિલેમોન તેના માટે કરે?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ઈચ્છે છે કે ફિલેમોન તેના માટે મહેમાન ખંડ તૈયાર રાખે.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ફિલેમોનને પાઉલ પ્રેરિતનો પત્ર 1:22 (#2)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ફિલેમોન આવું કરે તેમ પાઉલ કેમ ઈચ્છે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આશા રાખે છે કે ઈશ્વર તેને ફિલેમોન પાસે પાછો મોકલશે.</w:t>
      </w:r>
      <w:r>
        <w:rPr>
          <w:lang w:val="gu_IN" w:bidi="gu_IN"/>
        </w:rPr>
      </w:r>
      <w:r>
        <w:rPr>
          <w:lang w:val="gu_IN" w:bidi="gu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gu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