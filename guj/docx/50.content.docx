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Resource: unfoldingWord® Translation Questions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unfoldingWord® Translation Questions</w:t>
      </w:r>
      <w:r>
        <w:rPr>
          <w:lang w:val="gu_IN" w:bidi="gu_IN"/>
        </w:rPr>
        <w:t xml:space="preserve"> © 2022 unfoldingWord. Released under CC BY-SA 4.0 license. </w:t>
      </w:r>
      <w:r>
        <w:rPr>
          <w:lang w:val="gu_IN" w:bidi="gu_IN"/>
        </w:rPr>
        <w:t>unfoldingWord® Translation Questions</w:t>
      </w:r>
      <w:r>
        <w:rPr>
          <w:lang w:val="gu_IN" w:bidi="gu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gu_IN" w:bidi="gu_IN"/>
        </w:rPr>
        <w:t>unfoldingWord® Translation Questions</w:t>
      </w:r>
      <w:r>
        <w:rPr>
          <w:lang w:val="gu_IN" w:bidi="gu_IN"/>
        </w:rPr>
        <w:t xml:space="preserve"> © 2022 unfoldingWord. Released under CC BY-SA 4.0 license by Mission Mutual</w:t>
      </w:r>
      <w:r>
        <w:rPr>
          <w:lang w:val="gu_IN" w:bidi="gu_IN"/>
        </w:rPr>
      </w:r>
    </w:p>
    <w:p>
      <w:pPr>
        <w:pStyle w:val="Heading1"/>
      </w:pPr>
      <w:r>
        <w:rPr>
          <w:lang w:val="gu_IN" w:bidi="gu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PHP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 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1:1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પાઉલે આ પત્ર કોને સંબોધ્યો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પાઉલે આ પત્ર ફિલિપ્પીમાં ખ્રિસ્ત ઈસુમાં અલગ પડેલા તમામ લોકોને સંબોધ્યો છે, જેમાં અધ્યક્ષો તથા સેવકોનો સમાવેશ થાય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1:5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પાઉલે ફિલિપ્પીઓ માટે શા માટે દેવનો આભાર માન્યો?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પાઉલે પ્રથમ દિવસથી અત્યાર સુધી સુવાર્તામાં ફિલિપ્પીઓની સંગતિ માટે દેવનો આભાર માન્યો.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1:6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ફિલિપ્પીઓ વિષે પાઉલને શું વિશ્વાસ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પાઉલને ભરોસો હતો કે જેણે તેમનામાં સારું કામ શરૂ કર્યું હતું તે તેને પૂરું કરશે.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1:7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ફિલિપ્પીઓ શામાં પાઉલના ભાગીદાર હતા?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પાઉલની કેદમાં, અને તેના બચાવમાં અને સુવાર્તાની પુષ્ટિમાં, ફિલિપ્પીયનો તેના ભાગીદાર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1:9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પાઉલે ફિલિપ્પી લોકોમાં વધુને વધુ શું વધે તેવી પ્રાર્થના કરી?</w:t>
      </w:r>
    </w:p>
    <w:p>
      <w:pPr/>
      <w:r>
        <w:rPr>
          <w:lang w:val="gu_IN" w:bidi="gu_IN"/>
        </w:rPr>
      </w:r>
      <w:r>
        <w:rPr>
          <w:lang w:val="gu_IN" w:bidi="gu_IN"/>
        </w:rPr>
        <w:t>પાઊલે પ્રાર્થના કરી કે ફિલિપ્પીઓમાં પ્રેમ વધુ ને વધુ વધે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1:11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શાનાથી ઈચ્છતો હતો કે ફિલિપ્પીઓ ભરાઈ જાય?.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ઈચ્છતા હતા કે ફિલિપ્પીઓ ન્યાયીપણાના ફળોથી ભરપૂર રહે.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1:12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પાઉલની કેદ સુવાર્તાને કેવી રીતે આગળ વધારી હતી?</w:t>
      </w:r>
    </w:p>
    <w:p>
      <w:pPr/>
      <w:r>
        <w:rPr>
          <w:lang w:val="gu_IN" w:bidi="gu_IN"/>
        </w:rPr>
      </w:r>
      <w:r>
        <w:rPr>
          <w:lang w:val="gu_IN" w:bidi="gu_IN"/>
        </w:rPr>
        <w:t>ખ્રિસ્ત માટે પાઉલની કેદ વ્યાપકપણે જાણીતી બની ગઈ હતી, અને મોટાભાગના ભાઈઓ હવે વધુ હિંમતથી બોલતા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1:13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પાઉલની કેદ સુવાર્તાને કેવી રીતે આગળ વધારી હતી?</w:t>
      </w:r>
    </w:p>
    <w:p>
      <w:pPr/>
      <w:r>
        <w:rPr>
          <w:lang w:val="gu_IN" w:bidi="gu_IN"/>
        </w:rPr>
      </w:r>
      <w:r>
        <w:rPr>
          <w:lang w:val="gu_IN" w:bidi="gu_IN"/>
        </w:rPr>
        <w:t>ખ્રિસ્ત માટે પાઉલની કેદ વ્યાપકપણે જાણીતી બની ગઈ હતી, અને મોટાભાગના ભાઈઓ હવે વધુ હિંમતથી બોલતા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1:14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પાઉલની કેદ સુવાર્તાને કેવી રીતે આગળ વધારી હતી?</w:t>
      </w:r>
    </w:p>
    <w:p>
      <w:pPr/>
      <w:r>
        <w:rPr>
          <w:lang w:val="gu_IN" w:bidi="gu_IN"/>
        </w:rPr>
      </w:r>
      <w:r>
        <w:rPr>
          <w:lang w:val="gu_IN" w:bidi="gu_IN"/>
        </w:rPr>
        <w:t>ખ્રિસ્ત માટે પાઉલની કેદ વ્યાપકપણે જાણીતી બની ગઈ હતી, અને મોટાભાગના ભાઈઓ હવે વધુ હિંમતથી બોલતા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1:17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શા માટે કેટલાક સ્વાર્થી અને અવિવેકી હેતુઓથી ખ્રિસ્તની ઘોષણા કરી રહ્યા હતા?</w:t>
      </w:r>
    </w:p>
    <w:p>
      <w:pPr/>
      <w:r>
        <w:rPr>
          <w:lang w:val="gu_IN" w:bidi="gu_IN"/>
        </w:rPr>
      </w:r>
      <w:r>
        <w:rPr>
          <w:lang w:val="gu_IN" w:bidi="gu_IN"/>
        </w:rPr>
        <w:t>કેટલાક સ્વાર્થી અને નિષ્ઠાવાન હેતુઓથી ખ્રિસ્તની ઘોષણા કરી રહ્યા હતા અને વિચારી રહ્યા હતા કે તેઓ જેલમાં પાઉલની તકલીફમાં વધારો કરી રહ્યા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1:18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ખ્રિસ્તના નિષ્ઠાવાન અને નિષ્ઠાવાન ઉપદેશ માટે પાઉલની પ્રતિક્રિયા શું હતી?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પાઉલને આનંદ થયો કે, કોઈપણ રીતે, ખ્રિસ્તની ઘોષણા કરવામાં આવી રહી હતી.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1:20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જીવનમાં કે મરણ દ્વારા શું કરવા ઈચ્છતા હતા?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જીવનમાં અથવા મૃત્યુ દ્વારા ખ્રિસ્તને મહિમા લાવવા ઈચ્છતા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1:21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પાઉલે કહ્યું કે જીવવું શું છે અને મરવું શું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પાઉલે કહ્યું કે જીવવું એ ખ્રિસ્ત છે, અને મરવું એ લાભ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1:22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કઈ પસંદગીઓએ પાઉલને જુદી જુદી દિશામાં ખેંચ્યો?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મૃત્યુમાં ખ્રિસ્ત સાથે રહેવાની અથવા તેની મહેનત ચાલુ રાખવા માટે દેહમાં રહેવાની પસંદગીઓ દ્વારા ખેંચાયો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1:23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કઈ પસંદગીઓએ પાઉલને જુદી જુદી દિશામાં ખેંચ્યો?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મૃત્યુમાં ખ્રિસ્ત સાથે રહેવાની અથવા તેની મહેનત ચાલુ રાખવા માટે દેહમાં રહેવાની પસંદગીઓ દ્વારા ખેંચાયો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1:24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કઈ પસંદગીઓએ પાઉલને જુદી જુદી દિશામાં ખેંચ્યો?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મૃત્યુમાં ખ્રિસ્ત સાથે રહેવાની અથવા તેની મહેનત ચાલુ રાખવા માટે દેહમાં રહેવાની પસંદગીઓ દ્વારા ખેંચાયો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1:25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પાઉલને કયા હેતુ માટે વિશ્વાસ હતો કે તે ફિલિપ્પીઓ સાથે રહેશે?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પાઉલને વિશ્વાસ હતો કે તેઓ ફિલિપ્પીઓની પ્રગતિ અને વિશ્વાસમાં આનંદ માટે તેમની સાથે રહેશે.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1:27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ફિલિપ્પીઓ સાથે હોય કે તેમનાથી દૂર હોય, પાઉલ ફિલિપ્પીઓ વિશે શું સાંભળવા માંગતો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એ સાંભળવા માંગતો હતો કે ફિલિપ્પીઓ એક ભાવનામાં મજબૂત રીતે ઊભા છે, એક આત્મા સાથે સુવાર્તાના વિશ્વાસ માટે પ્રયત્નશીલ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1:28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જ્યારે ફિલિપ્પીઓ તેમના વિરોધ કરનારાઓથી ડરતા ન હતા, ત્યારે તે શું સંકેત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જ્યારે ફિલિપ્પીયનો તેમનો વિરોધ કરનારાઓથી ડરતા ન હતા, ત્યારે તે તેમના વિરોધીઓના વિનાશની નિશાની હતી, પરંતુ વિશ્વાસીઓના મુક્તિની નિશાની હતી.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1:29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દેવ દ્વારા ફિલિ્પ્પીઓને કઈ બે વસ્તુઓ આપવામાં આવી હતી?</w:t>
      </w:r>
    </w:p>
    <w:p>
      <w:pPr/>
      <w:r>
        <w:rPr>
          <w:lang w:val="gu_IN" w:bidi="gu_IN"/>
        </w:rPr>
      </w:r>
      <w:r>
        <w:rPr>
          <w:lang w:val="gu_IN" w:bidi="gu_IN"/>
        </w:rPr>
        <w:t>તે ફિલિપ્પીઓને મંજૂર કરવામાં આવ્યું હતું કે તેઓ ખ્રિસ્ત પર વિશ્વાસ કરે છે, પરંતુ તે પણ કે તેઓ તેના વતી પીડાય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2:2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કહે છે કે ફિલિપ્પીઓએ તેમનો આનંદ પૂર્ણ કરવા શું કરવું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ફિલિપ્પીયનો સમાન મનના હોવા જોઈએ, સમાન પ્રેમ ધરાવતા હોવા જોઈએ અને ભાવના અને મનમાં એકતા ધરાવતા હોવા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2:3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કેવી રીતે કહે છે કે ફિલિપ્પીઓએ એકબીજાને ધ્યાનમાં લેવું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ફિલિપ્પીયનોએ એકબીજાને પોતાના કરતાં વધુ સારા ગણવા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2:5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કહે છે કે આપણને કોનું મન હોવું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કહે છે કે આપણે ખ્રિસ્ત ઈસુનું મન હોવું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2:6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કહે છે કે આપણને કોનું મન હોવું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કહે છે કે આપણે ખ્રિસ્ત ઈસુનું મન હોવું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2:6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ખ્રિસ્ત ઈસુ કયા સ્વરૂપમાં અસ્તિત્વ ધરાવે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ખ્રિસ્ત ઈસુ દેવના સ્વરૂપમાં અસ્તિત્વ ધરાવે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2:7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ત્યારે ખ્રિસ્ત ઈસુએ કેવું રૂપ ધારણ કર્યું?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ખ્રિસ્ત ઈસુએ પછી એક માણસના દેખાવમાં, સેવકનું રૂપ લીધું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2:8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ઈસુએ કેવી રીતે પોતાને નમ્ર કર્યા?.</w:t>
      </w:r>
    </w:p>
    <w:p>
      <w:pPr/>
      <w:r>
        <w:rPr>
          <w:lang w:val="gu_IN" w:bidi="gu_IN"/>
        </w:rPr>
      </w:r>
      <w:r>
        <w:rPr>
          <w:lang w:val="gu_IN" w:bidi="gu_IN"/>
        </w:rPr>
        <w:t>ઈસુએ વધસ્તંભ પર મૃત્યુ સુધી આજ્ઞાપાલન કરીને પોતાને નમ્ર કર્યા.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2:9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પછી દેવે ઈસુ માટે શું કર્યું?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દેવે ઈસુને ખૂબ ઊંચા કર્યા અને તેમને દરેક નામ ઉપર નામ આપ્યું.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2:11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દરેક જીભ શું કબૂલ કરશે?</w:t>
      </w:r>
    </w:p>
    <w:p>
      <w:pPr/>
      <w:r>
        <w:rPr>
          <w:lang w:val="gu_IN" w:bidi="gu_IN"/>
        </w:rPr>
      </w:r>
      <w:r>
        <w:rPr>
          <w:lang w:val="gu_IN" w:bidi="gu_IN"/>
        </w:rPr>
        <w:t>દરેક જીભ કબૂલ કરશે કે ઈસુ ખ્રિસ્ત પ્રભુ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2:12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ફિલિપ્પીઓને તેમના મુક્તિ માટે કેવી રીતે બોલાવવામાં આવે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ફિલિપ્પીઓએ ભય અને ધ્રુજારી સાથે તેમના મુક્તિ માટે કામ કરવું પડશે.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2:13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દેવ વિશ્વાસીઓમાં શું કામ કરે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દેવ વિશ્વાસીઓમાં ઈચ્છા માટે અને તેમના સારા આનંદ માટે કામ કરવા માટે કામ કરે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2:14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બધું કરવું જ પડશે શેના વગર?</w:t>
      </w:r>
    </w:p>
    <w:p>
      <w:pPr/>
      <w:r>
        <w:rPr>
          <w:lang w:val="gu_IN" w:bidi="gu_IN"/>
        </w:rPr>
      </w:r>
      <w:r>
        <w:rPr>
          <w:lang w:val="gu_IN" w:bidi="gu_IN"/>
        </w:rPr>
        <w:t>ફરિયાદ અને દલીલ કર્યા વિના બધું જ કરવું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2:17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કયા હેતુ માટે પોતાનો જીવ રેડી રહ્યો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ફિલિપ્પીના વિશ્વાસના બલિદાન અને સેવામાં પોતાનું જીવન રેડી રહ્યો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2:20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શા માટે તિમોથી પાઉલ માટે અજોડ સહાયક છે?</w:t>
      </w:r>
    </w:p>
    <w:p>
      <w:pPr/>
      <w:r>
        <w:rPr>
          <w:lang w:val="gu_IN" w:bidi="gu_IN"/>
        </w:rPr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2:20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તિમોથી અજોડ છે કારણ કે તે ખરેખર ફિલિપિયનોની સંભાળ રાખે છે</w:t>
      </w:r>
    </w:p>
    <w:p>
      <w:pPr/>
      <w:r>
        <w:rPr>
          <w:lang w:val="gu_IN" w:bidi="gu_IN"/>
        </w:rPr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2:24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શું પાઉલ ફિલિપ્પીઓને મળવાની અપેક્ષા રાખે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હા, પાઉલ ટૂંક સમયમાં ફિલિપ્પીઓને મળવાની અપેક્ષા રાખે છે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2:30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એપાફ્રોદિતસ લગભગ શા માટે મૃત્યુ પામ્યો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એપાફ્રોદિતસ લગભગ ખ્રિસ્તનું કામ કરીને, પાઉલની સેવા કરતા અને પાઉલની જરૂરિયાતો પૂરી પાડતા મૃત્યુ પામ્યા.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3:2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વિશ્વાસીઓને સાવધાન રહેવાની ચેતવણી કોના માટે આપે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વિશ્વાસીઓને ચેતવણી આપે છે કે તેઓ કૂતરા, દુષ્ટ કામદારો અને વિકૃત કરનારાઓથી સાવધ રહે.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3:3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કહે છે કે સાચી સુન્નત કોણ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કહે છે કે સાચા સુન્નત તે છે જેઓ દેવના આત્મામાં આરાધના કરે છે, ખ્રિસ્ત ઈસુમાં મહિમા કરે છે, અને દેહમાં વિશ્વાસ નથી.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3:6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કાયદાના ન્યાયીપણાના સંદર્ભમાં પાઉલ તેના અગાઉના વર્તનનું કેવી રીતે વર્ણન કરે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કાયદાના ન્યાયીપણાના સંદર્ભમાં તેના અગાઉના વર્તનને દોષરહિત તરીકે વર્ણવે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3:7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હવે દેહ પરના તેના અગાઉના વિશ્વાસને કેવી રીતે માને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હવે ખ્રિસ્તના કારણે દેહ પરના તેના અગાઉના તમામ વિશ્વાસને નકામા ગણે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3:8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ક્યા હેતુ માટે પાઉલ હવે અગાઉની બધી બાબતોને કચરો ગણે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અગાઉની બધી વસ્તુઓને કચરો ગણે છે જેથી તે ખ્રિસ્તને મેળવી શકે.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3:9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હવે પાઉલ પાસે કયું ન્યાયીપણું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પાસે હવે દેવ તરફથી ન્યાયીપણું છે જે ખ્રિસ્તમાં વિશ્વાસ દ્વારા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3:10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શામાં ખ્રિસ્ત સાથે સંગત ધરાવે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પાસે ખ્રિસ્તના વેદનાઓની સંગત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3:12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જો કે તે હજી પૂરો થયો નથી, પાઉલ શું કરવાનું ચાલુ રાખે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 કારણ માટે ઈસુએ તેને પકડ્યો તે સમજવા માટે પાઉલ સંપૂર્ણતાનો પીછો કરે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3:14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કયા ધ્યેય તરફ આગળ વધે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ખ્રિસ્ત ઈસુમાં દેવના ઉપરના તેડાનું ઇનામ જીતવા માટે ધ્યેય તરફ આગળ વધે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3:17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ફિલિપ્પીના લોકોને તેના અનુસરવાના ઉદાહરણ વિશે શું કરવા કહે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ફિલિપ્પીઓને તેમના ચાલમાં જોડાવા અને તેનું અનુકરણ કરવા કહે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3:19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જેઓનું પેટ દેવતા છે અને જેઓ ધરતીની વસ્તુઓ વિશે વિચારે છે તેમનું નસીબ શું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જેમના દેવતા તેમના પેટ છે અને જેઓ પૃથ્વીની વસ્તુઓ વિશે વિચારે છે તેઓ વિનાશ માટે નિર્ધારિત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3:20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કહે છે કે વિશ્વાસીઓની નાગરિકતા ક્યાં સ્થિત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કહે છે કે વિશ્વાસીઓની નાગરિકતા સ્વર્ગમાં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3:21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જ્યારે ખ્રિસ્ત સ્વર્ગમાંથી આવશે ત્યારે વિશ્વાસીઓના શરીરનું શું કરશે?</w:t>
      </w:r>
    </w:p>
    <w:p>
      <w:pPr/>
      <w:r>
        <w:rPr>
          <w:lang w:val="gu_IN" w:bidi="gu_IN"/>
        </w:rPr>
      </w:r>
      <w:r>
        <w:rPr>
          <w:lang w:val="gu_IN" w:bidi="gu_IN"/>
        </w:rPr>
        <w:t>ખ્રિસ્ત વિશ્વાસીઓના નીચા શરીરને તેના ભવ્ય શરીરની જેમ રચાયેલા શરીરમાં રૂપાંતરિત કરશે.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4:1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ફિલિપ્પીમાં રહેતા તેના પ્રિય મિત્રો શું કરવા માંગે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ઇચ્છે છે કે ફિલિપ્પીઓ પ્રભુમાં અડગ રહે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4:2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યુઓદિયા અને સુન્તેખે સાથે શું થાય તે જોવા માંગે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યુઓદિયા અને સુન્તેખેને પ્રભુમાં સમાન મન ધરાવતા જોવા ઈચ્છે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4:4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ફિલિપ્પીઓને હંમેશા શું કરવાનું કહે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તેઓને હંમેશા પ્રભુમાં આનંદ કરવા કહે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4:6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ચિંતા કરવાને બદલે, પાઉલ શું કરવાનું કહે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કહે છે કે ચિંતા કરવાને બદલે, આપણે દેવને પ્રાર્થનામાં જણાવવું જોઈએ કે આપણને શું જોઈએ છે અને તેમનો આભાર માનવો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4:7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જો આપણે આમ, તો તમારા મનનું અને વિચારવાનું શું સુરક્ષા કરશે?</w:t>
      </w:r>
    </w:p>
    <w:p>
      <w:pPr/>
      <w:r>
        <w:rPr>
          <w:lang w:val="gu_IN" w:bidi="gu_IN"/>
        </w:rPr>
      </w:r>
      <w:r>
        <w:rPr>
          <w:lang w:val="gu_IN" w:bidi="gu_IN"/>
        </w:rPr>
        <w:t>જો આપણે એમ કરીશું, તો દેવની શાંતિ આપણા હૃદય અને વિચારોનું રક્ષણ કરશે.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4:8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કેવા પ્રકારની બાબતો પર વિચાર કરવા કહે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કહે છે કે જે વસ્તુઓ માનનીય, ન્યાયી, શુદ્ધ, સુંદર, સારા અહેવાલની, ઉત્તમ અને વખાણવા યોગ્ય છે તેના પર વિચાર કરો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4:10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ફિલિપ્પીનો હવે શું નવીકરણ કરી શક્યા છે?.</w:t>
      </w:r>
    </w:p>
    <w:p>
      <w:pPr/>
      <w:r>
        <w:rPr>
          <w:lang w:val="gu_IN" w:bidi="gu_IN"/>
        </w:rPr>
      </w:r>
      <w:r>
        <w:rPr>
          <w:lang w:val="gu_IN" w:bidi="gu_IN"/>
        </w:rPr>
        <w:t>ફિલિપ્પીઓનો હવે પાઉલ માટે તેમની ચિંતાને નવીકરણ કરવામાં સક્ષમ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4:11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જુદા જુદા સંજોગોમાં જીવવા વિશે પાઉલ કયું રહસ્ય શીખ્યો?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વિપુલતા અને જરૂરિયાત બંનેમાં સંતોષપૂર્વક જીવવાનું રહસ્ય શીખ્યા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4:12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જુદા જુદા સંજોગોમાં જીવવા વિશે પાઉલ કયું રહસ્ય શીખ્યો?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વિપુલતા અને જરૂરિયાત બંનેમાં સંતોષપૂર્વક જીવવાનું રહસ્ય શીખ્યા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4:13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કઈ શક્તિથી સંતોષપૂર્વક જીવી શકે?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ખ્રિસ્ત દ્વારા દરેક સંજોગોમાં સંતોષપૂર્વક જીવી શકે છે, જે તેને મજબૂત બનાવે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4:17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તેમની જરૂરિયાતો પૂરી પાડવા માટે ફિલિપ્પીના લોકો માટે શું શોધે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એ ફળ શોધે છે જે ફિલિપ્પીઓના ખાતામાં વધે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4:18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ફિલિપ્પીઓએ પાઉલને આપેલી ભેટને દેવ કેવી રીતે જુએ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ફિલિપ્પીઓએ પાઊલને આપેલી ભેટથી દેવ ખુશ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4:19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કહે છે કે દેવ ફિલિ્પ્પીઓ માટે શું કરશે?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કહે છે કે દેવ ફિલિ્પ્પીની દરેક જરૂરિયાતને ખ્રિસ્ત ઈસુમાં તેમના મહિમાની સંપત્તિ અનુસાર પૂરી પાડશે.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ફિલિપ્પીઓને પાઉલ પ્રેરીતનો પત્ર 4:22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કહે છે કે કયા ઘરના લોકો ફિલિ્પ્પીઓને શુભેચ્છા પાઠવે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કાઈસારનાં ઘરના લોકો ફિલિપ્પીઓને શુભેચ્છા પાઠવે છે.</w:t>
      </w:r>
      <w:r>
        <w:rPr>
          <w:lang w:val="gu_IN" w:bidi="gu_IN"/>
        </w:rPr>
      </w:r>
      <w:r>
        <w:rPr>
          <w:lang w:val="gu_IN" w:bidi="gu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gu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