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耶和華（雅巍）充滿了什麼？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耶和華（雅巍）充滿了忿怒。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耶和華（雅巍）要向誰報仇？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耶和華（雅巍）要向祂的敵人報仇。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耶和華（雅巍）的道路在哪裡？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耶和華（雅巍）的道路在旋風和暴風中。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黎巴嫩的花草發生了什麼事？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黎巴嫩的花草枯萎了。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在耶和華（雅巍）面前，地會發生什麼事？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在耶和華（雅巍）面前，地會崩塌。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在患難的日子裡，我們可以將耶和華（雅巍）與什麼相比？</w:t>
      </w:r>
    </w:p>
    <w:p>
      <w:pPr/>
      <w:r>
        <w:rPr>
          <w:lang w:val="zh_TW" w:bidi="zh_TW"/>
        </w:rPr>
      </w:r>
      <w:r>
        <w:rPr>
          <w:lang w:val="zh_TW" w:bidi="zh_TW"/>
        </w:rPr>
        <w:t>在患難的日子裡，耶和華（雅巍）是我們的保障。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耶和華（雅巍）會驅趕祂的敵人進入什麼地方？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耶和華（雅巍）會驅趕祂的敵人進入黑暗。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耶和華（雅巍）會怎麼做來解除百姓的軛？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耶和華（雅巍）會把百姓的軛折斷。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為什麼耶和華（雅巍）要為尼尼微人挖墳墓？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耶和華（雅巍）要為他們挖墳墓，因為他們是邪惡的。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傳好消息的人的腳在哪裡？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傳好消息的人的腳在山上。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1:15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為什麼猶大應該守節期並守誓言？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猶大應該守節期並守誓言，因為惡人再也不會侵略他們。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耶和華（雅巍）在恢復什麼？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耶和華（雅巍）在恢復雅各的榮華。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祂勇士的盾牌是什麼顏色？</w:t>
      </w:r>
    </w:p>
    <w:p>
      <w:pPr/>
      <w:r>
        <w:rPr>
          <w:lang w:val="zh_TW" w:bidi="zh_TW"/>
        </w:rPr>
      </w:r>
      <w:r>
        <w:rPr>
          <w:lang w:val="zh_TW" w:bidi="zh_TW"/>
        </w:rPr>
        <w:t>祂勇士的盾牌是紅色的。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什麼在街道上快速行駛？</w:t>
      </w:r>
    </w:p>
    <w:p>
      <w:pPr/>
      <w:r>
        <w:rPr>
          <w:lang w:val="zh_TW" w:bidi="zh_TW"/>
        </w:rPr>
      </w:r>
      <w:r>
        <w:rPr>
          <w:lang w:val="zh_TW" w:bidi="zh_TW"/>
        </w:rPr>
        <w:t>戰車在街道上快速行駛。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什麼事已經被命定？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這些事已經被命定：王后赤身被擄走；她的婢女像鴿子哀哭，捶打自己胸口。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尼尼微的人會怎麼做？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他們將如同奔流的水般潰逃。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獅子害怕什麼？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牠們什麼都不害怕。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獅子用什麼填滿了牠的洞窟和洞穴？</w:t>
      </w:r>
    </w:p>
    <w:p>
      <w:pPr/>
      <w:r>
        <w:rPr>
          <w:lang w:val="zh_TW" w:bidi="zh_TW"/>
        </w:rPr>
      </w:r>
      <w:r>
        <w:rPr>
          <w:lang w:val="zh_TW" w:bidi="zh_TW"/>
        </w:rPr>
        <w:t>獅子用受害者的屍體填滿了牠的洞窟，用獵物充滿了牠的洞穴。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耶和華（雅巍）將對尼尼微做什麼事？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耶和華（雅巍）必將他們的戰車焚燒成煙，吞滅他們的少壯獅子，並從地上除滅他們的獵物。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這座城市充滿了什麼？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這座城市充滿了血、謊言和被偷竊的財物。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進攻的騎兵會殺死多少人？</w:t>
      </w:r>
    </w:p>
    <w:p>
      <w:pPr/>
      <w:r>
        <w:rPr>
          <w:lang w:val="zh_TW" w:bidi="zh_TW"/>
        </w:rPr>
      </w:r>
      <w:r>
        <w:rPr>
          <w:lang w:val="zh_TW" w:bidi="zh_TW"/>
        </w:rPr>
        <w:t>將會有成堆的屍體，極大的屍體堆，無數的屍骸。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這些事情為什麼發生？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這些事情發生是因為那美麗妓女的淫亂行為。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萬軍之耶和華（雅巍）因為忿怒要對這妓女怎麼做？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耶和華（雅巍）將提起她的裙子遮住她的臉，將她的私處顯示給列國，將她的羞恥顯露給各國。祂要將污穢可憎之物撒在她身上，使她變得卑劣。祂要使她成為所有人觀看的對象。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誰的城牆是海？</w:t>
      </w:r>
    </w:p>
    <w:p>
      <w:pPr/>
      <w:r>
        <w:rPr>
          <w:lang w:val="zh_TW" w:bidi="zh_TW"/>
        </w:rPr>
      </w:r>
      <w:r>
        <w:rPr>
          <w:lang w:val="zh_TW" w:bidi="zh_TW"/>
        </w:rPr>
        <w:t>挪亞們的城牆是海。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誰為挪亞們的尊貴人</w:t>
      </w:r>
      <w:r>
        <w:rPr>
          <w:b/>
          <w:lang w:val="zh_TW" w:bidi="zh_TW"/>
        </w:rPr>
        <w:t>拈鬮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挪亞們的敵人為她的尊貴人</w:t>
      </w:r>
      <w:r>
        <w:rPr>
          <w:lang w:val="zh_TW" w:bidi="zh_TW"/>
        </w:rPr>
        <w:t>拈鬮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如果尼尼微的堡壘被搖撼，會發生什麼事？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如果尼尼微的堡壘被搖撼，它們會掉入想吃之人的口中。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那裏有多少首領？</w:t>
      </w:r>
    </w:p>
    <w:p>
      <w:pPr/>
      <w:r>
        <w:rPr>
          <w:lang w:val="zh_TW" w:bidi="zh_TW"/>
        </w:rPr>
      </w:r>
      <w:r>
        <w:rPr>
          <w:lang w:val="zh_TW" w:bidi="zh_TW"/>
        </w:rPr>
        <w:t>首領像蝗蟲一樣多。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凡聽你信息的每一個人都會做什麼？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凡聽你信息的每一個人，必因你而拍手歡呼。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