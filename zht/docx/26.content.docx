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EZK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當以西結看見神的異象時，他正住在哪些人之中？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當以西結看見神的異象時，他正</w:t>
      </w:r>
      <w:r>
        <w:rPr>
          <w:lang w:val="zh_TW" w:bidi="zh_TW"/>
        </w:rPr>
        <w:t>在迦勒底人之地</w:t>
      </w:r>
      <w:r>
        <w:rPr>
          <w:lang w:val="zh_TW" w:bidi="zh_TW"/>
        </w:rPr>
        <w:t>與</w:t>
      </w:r>
      <w:r>
        <w:rPr>
          <w:lang w:val="zh_TW" w:bidi="zh_TW"/>
        </w:rPr>
        <w:t>被擄的人同住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1:4–6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以西結看見從北方來的大雲中有什麼？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在雲中有四個活物的</w:t>
      </w:r>
      <w:r>
        <w:rPr>
          <w:lang w:val="zh_TW" w:bidi="zh_TW"/>
        </w:rPr>
        <w:t>形像</w:t>
      </w:r>
      <w:r>
        <w:rPr>
          <w:lang w:val="zh_TW" w:bidi="zh_TW"/>
        </w:rPr>
        <w:t>，每個活物都有四個</w:t>
      </w:r>
      <w:r>
        <w:rPr>
          <w:lang w:val="zh_TW" w:bidi="zh_TW"/>
        </w:rPr>
        <w:t>臉面</w:t>
      </w:r>
      <w:r>
        <w:rPr>
          <w:lang w:val="zh_TW" w:bidi="zh_TW"/>
        </w:rPr>
        <w:t>和四個翅膀。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</w:t>
      </w:r>
      <w:r>
        <w:rPr>
          <w:b/>
          <w:lang w:val="zh_TW" w:bidi="zh_TW"/>
        </w:rPr>
        <w:t>活物</w:t>
      </w:r>
      <w:r>
        <w:rPr>
          <w:b/>
          <w:lang w:val="zh_TW" w:bidi="zh_TW"/>
        </w:rPr>
        <w:t>是如何移動的？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那些活物行走時不轉彎，各自往前直行。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活物的臉有什麼樣的</w:t>
      </w:r>
      <w:r>
        <w:rPr>
          <w:b/>
          <w:lang w:val="zh_TW" w:bidi="zh_TW"/>
        </w:rPr>
        <w:t>形像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他們的臉有人的形像、獅子的形像、牛的形像和鷹的形像。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是什麼在指引那四個活物的行動？</w:t>
      </w:r>
    </w:p>
    <w:p>
      <w:pPr/>
      <w:r>
        <w:rPr>
          <w:lang w:val="zh_TW" w:bidi="zh_TW"/>
        </w:rPr>
      </w:r>
      <w:r>
        <w:rPr>
          <w:lang w:val="zh_TW" w:bidi="zh_TW"/>
        </w:rPr>
        <w:t>靈在指引那四個活物的行動。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當那四活物來回移動時，他們看起來像什麼？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當那四活物移動時，他們看起來像</w:t>
      </w:r>
      <w:r>
        <w:rPr>
          <w:lang w:val="zh_TW" w:bidi="zh_TW"/>
        </w:rPr>
        <w:t>電光一閃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那四個活物旁邊的四個輪子能做什麼？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四個</w:t>
      </w:r>
      <w:r>
        <w:rPr>
          <w:lang w:val="zh_TW" w:bidi="zh_TW"/>
        </w:rPr>
        <w:t>輪子行走的時候，能向四方直行，且行走時不轉彎。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為什麼活物去哪輪子也會跟著去哪？</w:t>
      </w:r>
    </w:p>
    <w:p>
      <w:pPr/>
      <w:r>
        <w:rPr>
          <w:lang w:val="zh_TW" w:bidi="zh_TW"/>
        </w:rPr>
      </w:r>
      <w:r>
        <w:rPr>
          <w:lang w:val="zh_TW" w:bidi="zh_TW"/>
        </w:rPr>
        <w:t>因為活物的靈在輪子中，輪子會跟隨著活物。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活物的頭上有什麼？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活物的頭上有</w:t>
      </w:r>
      <w:r>
        <w:rPr>
          <w:lang w:val="zh_TW" w:bidi="zh_TW"/>
        </w:rPr>
        <w:t>穹蒼的形像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活物用他們的翅膀做了什麼？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每個活物的翅膀都伸直張開，</w:t>
      </w:r>
      <w:r>
        <w:rPr>
          <w:lang w:val="zh_TW" w:bidi="zh_TW"/>
        </w:rPr>
        <w:t>彼此相對</w:t>
      </w:r>
      <w:r>
        <w:rPr>
          <w:lang w:val="zh_TW" w:bidi="zh_TW"/>
        </w:rPr>
        <w:t>，每個活物也用</w:t>
      </w:r>
      <w:r>
        <w:rPr>
          <w:lang w:val="zh_TW" w:bidi="zh_TW"/>
        </w:rPr>
        <w:t>兩個</w:t>
      </w:r>
      <w:r>
        <w:rPr>
          <w:lang w:val="zh_TW" w:bidi="zh_TW"/>
        </w:rPr>
        <w:t>翅膀</w:t>
      </w:r>
      <w:r>
        <w:rPr>
          <w:lang w:val="zh_TW" w:bidi="zh_TW"/>
        </w:rPr>
        <w:t>遮住</w:t>
      </w:r>
      <w:r>
        <w:rPr>
          <w:lang w:val="zh_TW" w:bidi="zh_TW"/>
        </w:rPr>
        <w:t>自己的身體。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以西結說那些活物的翅膀的</w:t>
      </w:r>
      <w:r>
        <w:rPr>
          <w:b/>
          <w:lang w:val="zh_TW" w:bidi="zh_TW"/>
        </w:rPr>
        <w:t>響聲</w:t>
      </w:r>
      <w:r>
        <w:rPr>
          <w:b/>
          <w:lang w:val="zh_TW" w:bidi="zh_TW"/>
        </w:rPr>
        <w:t>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那些活物的翅膀響聲像奔流的水聲，像全能者的聲音，像暴雨的聲音，也像</w:t>
      </w:r>
      <w:r>
        <w:rPr>
          <w:lang w:val="zh_TW" w:bidi="zh_TW"/>
        </w:rPr>
        <w:t>軍隊喧嚷</w:t>
      </w:r>
      <w:r>
        <w:rPr>
          <w:lang w:val="zh_TW" w:bidi="zh_TW"/>
        </w:rPr>
        <w:t>的聲音。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在活物頭上的穹頂之上有什麼？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在活物頭上的穹蒼之上有寶座</w:t>
      </w:r>
      <w:r>
        <w:rPr>
          <w:lang w:val="zh_TW" w:bidi="zh_TW"/>
        </w:rPr>
        <w:t>的形像</w:t>
      </w:r>
      <w:r>
        <w:rPr>
          <w:lang w:val="zh_TW" w:bidi="zh_TW"/>
        </w:rPr>
        <w:t>，</w:t>
      </w:r>
      <w:r>
        <w:rPr>
          <w:lang w:val="zh_TW" w:bidi="zh_TW"/>
        </w:rPr>
        <w:t>在寶座形像以上有彷彿人的形狀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</w:t>
      </w:r>
      <w:r>
        <w:rPr>
          <w:b/>
          <w:lang w:val="zh_TW" w:bidi="zh_TW"/>
        </w:rPr>
        <w:t>光輝</w:t>
      </w:r>
      <w:r>
        <w:rPr>
          <w:b/>
          <w:lang w:val="zh_TW" w:bidi="zh_TW"/>
        </w:rPr>
        <w:t>的形象向以西結顯現為什麼？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</w:t>
      </w:r>
      <w:r>
        <w:rPr>
          <w:lang w:val="zh_TW" w:bidi="zh_TW"/>
        </w:rPr>
        <w:t>光輝</w:t>
      </w:r>
      <w:r>
        <w:rPr>
          <w:lang w:val="zh_TW" w:bidi="zh_TW"/>
        </w:rPr>
        <w:t>的形象顯現為耶和華（雅巍）榮耀的形像。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1:28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當以西結看見</w:t>
      </w:r>
      <w:r>
        <w:rPr>
          <w:b/>
          <w:lang w:val="zh_TW" w:bidi="zh_TW"/>
        </w:rPr>
        <w:t>光輝</w:t>
      </w:r>
      <w:r>
        <w:rPr>
          <w:b/>
          <w:lang w:val="zh_TW" w:bidi="zh_TW"/>
        </w:rPr>
        <w:t>的形象時，他做了什麼？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當以西結看見</w:t>
      </w:r>
      <w:r>
        <w:rPr>
          <w:lang w:val="zh_TW" w:bidi="zh_TW"/>
        </w:rPr>
        <w:t>光輝</w:t>
      </w:r>
      <w:r>
        <w:rPr>
          <w:lang w:val="zh_TW" w:bidi="zh_TW"/>
        </w:rPr>
        <w:t>的形象時，他就俯伏在地。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當靈對以西結說話時，靈對以西結做了什麼？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當靈對以西結說話時，靈使他站起來。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靈差以西結去誰那裡？</w:t>
      </w:r>
    </w:p>
    <w:p>
      <w:pPr/>
      <w:r>
        <w:rPr>
          <w:lang w:val="zh_TW" w:bidi="zh_TW"/>
        </w:rPr>
      </w:r>
      <w:r>
        <w:rPr>
          <w:lang w:val="zh_TW" w:bidi="zh_TW"/>
        </w:rPr>
        <w:t>靈差以西結去以色列人那裡。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以西結要對以色列百姓說什麼？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以西結要對以色列百姓說：「主耶和華（雅巍）如此說。」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按照靈所說，以色列的後裔是怎樣的百姓？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以色列的後裔是頑固、心硬、悖逆的百姓。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因以西結對以色列百姓說的話，他們會知道什麼？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以色列百姓會知道在他們中間有了先知。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靈告訴以西結，當他對以色列人說話時，不要做什麼？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靈告訴以西結，當他對以色列人說話時，不要害怕他們。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以西結應該要與以色列百姓怎樣不同？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以西結不應像以色列百姓一樣悖逆。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在以西結面前展開了什麼？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在以西結面前展開了</w:t>
      </w:r>
      <w:r>
        <w:rPr>
          <w:lang w:val="zh_TW" w:bidi="zh_TW"/>
        </w:rPr>
        <w:t>一書卷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書卷</w:t>
      </w:r>
      <w:r>
        <w:rPr>
          <w:b/>
          <w:lang w:val="zh_TW" w:bidi="zh_TW"/>
        </w:rPr>
        <w:t>上寫著什麼？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書卷上寫著</w:t>
      </w:r>
      <w:r>
        <w:rPr>
          <w:lang w:val="zh_TW" w:bidi="zh_TW"/>
        </w:rPr>
        <w:t>哀號、歎息、悲痛的話。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靈賜給以西結什麼，然後以西結對它做了什麼？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靈賜給以西結</w:t>
      </w:r>
      <w:r>
        <w:rPr>
          <w:lang w:val="zh_TW" w:bidi="zh_TW"/>
        </w:rPr>
        <w:t>一書卷</w:t>
      </w:r>
      <w:r>
        <w:rPr>
          <w:lang w:val="zh_TW" w:bidi="zh_TW"/>
        </w:rPr>
        <w:t>，然後以西結吃了它。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靈告訴以西結去做什麼？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靈告訴以西結到以色列家那裡去，對他們傳講靈的話語。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根據靈的話語，如果以西結被差到外邦人那裡，他們會如何回應以西結的話？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如果以西結被差到外邦人那裡，他們會聽從以西結的話。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根據靈的話語，以色列家會如何回應以西結的話？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以色列家不會聽從以西結的話。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靈如何使以西結不害怕、不氣餒？</w:t>
      </w:r>
    </w:p>
    <w:p>
      <w:pPr/>
      <w:r>
        <w:rPr>
          <w:lang w:val="zh_TW" w:bidi="zh_TW"/>
        </w:rPr>
      </w:r>
      <w:r>
        <w:rPr>
          <w:lang w:val="zh_TW" w:bidi="zh_TW"/>
        </w:rPr>
        <w:t>靈使以西結變得頑強，並使他的額頭像</w:t>
      </w:r>
      <w:r>
        <w:rPr>
          <w:lang w:val="zh_TW" w:bidi="zh_TW"/>
        </w:rPr>
        <w:t>金鋼鑽</w:t>
      </w:r>
      <w:r>
        <w:rPr>
          <w:lang w:val="zh_TW" w:bidi="zh_TW"/>
        </w:rPr>
        <w:t>一樣堅硬。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以西結身後巨大的聲音對他說了什麼？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那巨大的聲音說：「</w:t>
      </w:r>
      <w:r>
        <w:rPr>
          <w:lang w:val="zh_TW" w:bidi="zh_TW"/>
        </w:rPr>
        <w:t>從耶和華（雅巍）的所在顯出來的榮耀是該稱頌的！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以西結接下來的七天做了什麼，他的狀態如何？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以西結與被擄的人同住了七天，他</w:t>
      </w:r>
      <w:r>
        <w:rPr>
          <w:lang w:val="zh_TW" w:bidi="zh_TW"/>
        </w:rPr>
        <w:t>驚愕得不知所措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耶和華（雅巍）說祂立以西結作以色列家的什麼？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耶和華（雅巍）說祂立以西結作以色列家守望的人。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耶和華（雅巍）說如果以西結因為惡人的惡行而</w:t>
      </w:r>
      <w:r>
        <w:rPr>
          <w:b/>
          <w:lang w:val="zh_TW" w:bidi="zh_TW"/>
        </w:rPr>
        <w:t>警戒他們</w:t>
      </w:r>
      <w:r>
        <w:rPr>
          <w:b/>
          <w:lang w:val="zh_TW" w:bidi="zh_TW"/>
        </w:rPr>
        <w:t>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如果以西結</w:t>
      </w:r>
      <w:r>
        <w:rPr>
          <w:lang w:val="zh_TW" w:bidi="zh_TW"/>
        </w:rPr>
        <w:t>警戒</w:t>
      </w:r>
      <w:r>
        <w:rPr>
          <w:lang w:val="zh_TW" w:bidi="zh_TW"/>
        </w:rPr>
        <w:t>了惡人，那麼以西結就會</w:t>
      </w:r>
      <w:r>
        <w:rPr>
          <w:lang w:val="zh_TW" w:bidi="zh_TW"/>
        </w:rPr>
        <w:t>救自己脫離了罪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耶和華（雅巍）說如果以西結不</w:t>
      </w:r>
      <w:r>
        <w:rPr>
          <w:b/>
          <w:lang w:val="zh_TW" w:bidi="zh_TW"/>
        </w:rPr>
        <w:t>警戒</w:t>
      </w:r>
      <w:r>
        <w:rPr>
          <w:b/>
          <w:lang w:val="zh_TW" w:bidi="zh_TW"/>
        </w:rPr>
        <w:t>惡人有關他們的惡行，會發生什麼事？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如果以西結沒有</w:t>
      </w:r>
      <w:r>
        <w:rPr>
          <w:lang w:val="zh_TW" w:bidi="zh_TW"/>
        </w:rPr>
        <w:t>警戒</w:t>
      </w:r>
      <w:r>
        <w:rPr>
          <w:lang w:val="zh_TW" w:bidi="zh_TW"/>
        </w:rPr>
        <w:t>惡人，耶和華（雅巍）要從以西結的手</w:t>
      </w:r>
      <w:r>
        <w:rPr>
          <w:lang w:val="zh_TW" w:bidi="zh_TW"/>
        </w:rPr>
        <w:t>裏</w:t>
      </w:r>
      <w:r>
        <w:rPr>
          <w:lang w:val="zh_TW" w:bidi="zh_TW"/>
        </w:rPr>
        <w:t>討他們的血</w:t>
      </w:r>
      <w:r>
        <w:rPr>
          <w:lang w:val="zh_TW" w:bidi="zh_TW"/>
        </w:rPr>
        <w:t>債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耶和華（雅巍）說如果以西結不</w:t>
      </w:r>
      <w:r>
        <w:rPr>
          <w:b/>
          <w:lang w:val="zh_TW" w:bidi="zh_TW"/>
        </w:rPr>
        <w:t>警戒</w:t>
      </w:r>
      <w:r>
        <w:rPr>
          <w:b/>
          <w:lang w:val="zh_TW" w:bidi="zh_TW"/>
        </w:rPr>
        <w:t>那</w:t>
      </w:r>
      <w:r>
        <w:rPr>
          <w:b/>
          <w:lang w:val="zh_TW" w:bidi="zh_TW"/>
        </w:rPr>
        <w:t>轉離義而作惡的</w:t>
      </w:r>
      <w:r>
        <w:rPr>
          <w:b/>
          <w:lang w:val="zh_TW" w:bidi="zh_TW"/>
        </w:rPr>
        <w:t>人，會發生什麼事？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如果以西結沒有</w:t>
      </w:r>
      <w:r>
        <w:rPr>
          <w:lang w:val="zh_TW" w:bidi="zh_TW"/>
        </w:rPr>
        <w:t>警戒</w:t>
      </w:r>
      <w:r>
        <w:rPr>
          <w:lang w:val="zh_TW" w:bidi="zh_TW"/>
        </w:rPr>
        <w:t>那</w:t>
      </w:r>
      <w:r>
        <w:rPr>
          <w:lang w:val="zh_TW" w:bidi="zh_TW"/>
        </w:rPr>
        <w:t>轉離義而作惡的人</w:t>
      </w:r>
      <w:r>
        <w:rPr>
          <w:lang w:val="zh_TW" w:bidi="zh_TW"/>
        </w:rPr>
        <w:t>，耶和華（雅巍）會從以西結的手裏討他們的血債。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3:20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耶和華（雅巍）說如果義人</w:t>
      </w:r>
      <w:r>
        <w:rPr>
          <w:b/>
          <w:lang w:val="zh_TW" w:bidi="zh_TW"/>
        </w:rPr>
        <w:t>轉離義而作惡</w:t>
      </w:r>
      <w:r>
        <w:rPr>
          <w:b/>
          <w:lang w:val="zh_TW" w:bidi="zh_TW"/>
        </w:rPr>
        <w:t>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耶和華（雅巍）說如果義人轉離義而作惡，他必死在罪中。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耶和華（雅巍）說如果以西結</w:t>
      </w:r>
      <w:r>
        <w:rPr>
          <w:b/>
          <w:lang w:val="zh_TW" w:bidi="zh_TW"/>
        </w:rPr>
        <w:t>警戒</w:t>
      </w:r>
      <w:r>
        <w:rPr>
          <w:b/>
          <w:lang w:val="zh_TW" w:bidi="zh_TW"/>
        </w:rPr>
        <w:t>那轉離義而作惡的義人，會發生什麼事？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如果以西結</w:t>
      </w:r>
      <w:r>
        <w:rPr>
          <w:lang w:val="zh_TW" w:bidi="zh_TW"/>
        </w:rPr>
        <w:t>警戒</w:t>
      </w:r>
      <w:r>
        <w:rPr>
          <w:lang w:val="zh_TW" w:bidi="zh_TW"/>
        </w:rPr>
        <w:t>了那轉離義而作惡的義人，那麼以西結就會</w:t>
      </w:r>
      <w:r>
        <w:rPr>
          <w:lang w:val="zh_TW" w:bidi="zh_TW"/>
        </w:rPr>
        <w:t>救自己脫離了罪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當以西結在平原上看見耶和華（雅巍）的榮耀時，他做了什麼？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當以西結在平原上看見耶和華（雅巍）的榮耀時，他就俯伏在地。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靈告訴以西結去做什麼？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靈告訴以西結去把自己關在</w:t>
      </w:r>
      <w:r>
        <w:rPr>
          <w:lang w:val="zh_TW" w:bidi="zh_TW"/>
        </w:rPr>
        <w:t>屋</w:t>
      </w:r>
      <w:r>
        <w:rPr>
          <w:lang w:val="zh_TW" w:bidi="zh_TW"/>
        </w:rPr>
        <w:t>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靈對以西結說他無法用自己的話做什麼？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靈對以西結說他無法用自己的話責備以色列家。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靈對以西結說，當靈對他說話時，他將能夠做什麼？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靈對以西結說，當靈對他說話時，他將能夠開口說：「主耶和華（雅巍）如此說。」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4:1–3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耶和華（雅巍）告訴以西結要用磚做什麼？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耶和華（雅巍）告訴以西結要在磚上刻耶路撒冷城，然後</w:t>
      </w:r>
      <w:r>
        <w:rPr>
          <w:lang w:val="zh_TW" w:bidi="zh_TW"/>
        </w:rPr>
        <w:t>圍困這城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為什麼耶和華（雅巍）告訴以西結要用磚做這件事？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耶和華（雅巍）告訴以西結做這件事，是要作為以色列家的</w:t>
      </w:r>
      <w:r>
        <w:rPr>
          <w:lang w:val="zh_TW" w:bidi="zh_TW"/>
        </w:rPr>
        <w:t>預兆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為什麼耶和華（雅巍）告訴以西結</w:t>
      </w:r>
      <w:r>
        <w:rPr>
          <w:b/>
          <w:lang w:val="zh_TW" w:bidi="zh_TW"/>
        </w:rPr>
        <w:t>要向左側臥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</w:t>
      </w:r>
      <w:r>
        <w:rPr>
          <w:lang w:val="zh_TW" w:bidi="zh_TW"/>
        </w:rPr>
        <w:t>要向左側臥</w:t>
      </w:r>
      <w:r>
        <w:rPr>
          <w:lang w:val="zh_TW" w:bidi="zh_TW"/>
        </w:rPr>
        <w:t>，以</w:t>
      </w:r>
      <w:r>
        <w:rPr>
          <w:lang w:val="zh_TW" w:bidi="zh_TW"/>
        </w:rPr>
        <w:t>承當以色列家的罪孽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為什麼以西結要</w:t>
      </w:r>
      <w:r>
        <w:rPr>
          <w:b/>
          <w:lang w:val="zh_TW" w:bidi="zh_TW"/>
        </w:rPr>
        <w:t>向左側臥三百九十</w:t>
      </w:r>
      <w:r>
        <w:rPr>
          <w:b/>
          <w:lang w:val="zh_TW" w:bidi="zh_TW"/>
        </w:rPr>
        <w:t>天？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以西結要</w:t>
      </w:r>
      <w:r>
        <w:rPr>
          <w:lang w:val="zh_TW" w:bidi="zh_TW"/>
        </w:rPr>
        <w:t>向左側臥三百九十</w:t>
      </w:r>
      <w:r>
        <w:rPr>
          <w:lang w:val="zh_TW" w:bidi="zh_TW"/>
        </w:rPr>
        <w:t>天，以代表以色列家要受三百九十年的懲罰。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為什麼以西結</w:t>
      </w:r>
      <w:r>
        <w:rPr>
          <w:b/>
          <w:lang w:val="zh_TW" w:bidi="zh_TW"/>
        </w:rPr>
        <w:t>要向右側臥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</w:t>
      </w:r>
      <w:r>
        <w:rPr>
          <w:lang w:val="zh_TW" w:bidi="zh_TW"/>
        </w:rPr>
        <w:t>要向右側臥</w:t>
      </w:r>
      <w:r>
        <w:rPr>
          <w:lang w:val="zh_TW" w:bidi="zh_TW"/>
        </w:rPr>
        <w:t>，以</w:t>
      </w:r>
      <w:r>
        <w:rPr>
          <w:lang w:val="zh_TW" w:bidi="zh_TW"/>
        </w:rPr>
        <w:t>擔當猶大家的罪孽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為什麼以西結</w:t>
      </w:r>
      <w:r>
        <w:rPr>
          <w:b/>
          <w:lang w:val="zh_TW" w:bidi="zh_TW"/>
        </w:rPr>
        <w:t>要向右側臥四十</w:t>
      </w:r>
      <w:r>
        <w:rPr>
          <w:b/>
          <w:lang w:val="zh_TW" w:bidi="zh_TW"/>
        </w:rPr>
        <w:t>天？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以西結要</w:t>
      </w:r>
      <w:r>
        <w:rPr>
          <w:lang w:val="zh_TW" w:bidi="zh_TW"/>
        </w:rPr>
        <w:t>向右側臥四十</w:t>
      </w:r>
      <w:r>
        <w:rPr>
          <w:lang w:val="zh_TW" w:bidi="zh_TW"/>
        </w:rPr>
        <w:t>天，以代表以色列家要受四十年的懲罰。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耶和華（雅巍）告訴以西結，在他側臥時，要吃什麼、喝什麼？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耶和華（雅巍）告訴以西結，在他側臥時，要吃大麥餅、喝水。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耶和華（雅巍）告訴以西結，在他側臥時，要吃什麼、喝什麼？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耶和華（雅巍）告訴以西結，在他側臥時，要吃大麥餅、喝水。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耶和華（雅巍）告訴以西結，為什麼在以色列家</w:t>
      </w:r>
      <w:r>
        <w:rPr>
          <w:b/>
          <w:lang w:val="zh_TW" w:bidi="zh_TW"/>
        </w:rPr>
        <w:t>眼</w:t>
      </w:r>
      <w:r>
        <w:rPr>
          <w:b/>
          <w:lang w:val="zh_TW" w:bidi="zh_TW"/>
        </w:rPr>
        <w:t>前要用人糞烤餅？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耶和華（雅巍）告訴以西結，在以色列家眼前要用人糞烤餅，作為以色列人在列國中所吃的食物不潔淨的預兆。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為什麼耶和華（雅巍）後來允許以西結用牛糞代替人糞來烤餅？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因為以西結一生中從未吃過不潔之物，所以耶和華（雅巍）允許他使用牛糞。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耶和華（雅巍）說在耶路撒冷會發生什麼關於飲食的事？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耶和華（雅巍）說在耶路撒冷只能限量吃餅和限量喝水。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耶和華（雅巍）說在這段時間耶路撒冷的百姓會發生什麼事？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耶和華（雅巍）說耶路撒冷的百姓將會驚慌失措，並在</w:t>
      </w:r>
      <w:r>
        <w:rPr>
          <w:lang w:val="zh_TW" w:bidi="zh_TW"/>
        </w:rPr>
        <w:t>自己的罪孽中消滅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以西結要如何處理每三分之一的頭髮？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以西結要</w:t>
      </w:r>
      <w:r>
        <w:rPr>
          <w:lang w:val="zh_TW" w:bidi="zh_TW"/>
        </w:rPr>
        <w:t>將三分之一在城中用火焚燒，將三分之一在城的四圍用刀砍碎，將三分之一任風吹散。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耶和華（雅巍）說當以西結完成這些事後，祂要做什麼？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</w:t>
      </w:r>
      <w:r>
        <w:rPr>
          <w:lang w:val="zh_TW" w:bidi="zh_TW"/>
        </w:rPr>
        <w:t>拔刀追趕人們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根據耶和華（雅巍）的話，耶路撒冷在哪裡？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耶路撒冷在列國之中。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耶和華（雅巍）說為什麼祂用</w:t>
      </w:r>
      <w:r>
        <w:rPr>
          <w:b/>
          <w:lang w:val="zh_TW" w:bidi="zh_TW"/>
        </w:rPr>
        <w:t>列邦</w:t>
      </w:r>
      <w:r>
        <w:rPr>
          <w:b/>
          <w:lang w:val="zh_TW" w:bidi="zh_TW"/>
        </w:rPr>
        <w:t>圍繞著耶路撒冷？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因為耶路撒冷</w:t>
      </w:r>
      <w:r>
        <w:rPr>
          <w:lang w:val="zh_TW" w:bidi="zh_TW"/>
        </w:rPr>
        <w:t>違背</w:t>
      </w:r>
      <w:r>
        <w:rPr>
          <w:lang w:val="zh_TW" w:bidi="zh_TW"/>
        </w:rPr>
        <w:t>了耶和華（雅巍）的</w:t>
      </w:r>
      <w:r>
        <w:rPr>
          <w:lang w:val="zh_TW" w:bidi="zh_TW"/>
        </w:rPr>
        <w:t>典章</w:t>
      </w:r>
      <w:r>
        <w:rPr>
          <w:lang w:val="zh_TW" w:bidi="zh_TW"/>
        </w:rPr>
        <w:t>，沒有遵行祂的律例（法律）。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因為以色列國的行為，耶和華（雅巍）說祂將會做什麼？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耶和華（雅巍）說祂將與以色列國為敵，並在其中</w:t>
      </w:r>
      <w:r>
        <w:rPr>
          <w:lang w:val="zh_TW" w:bidi="zh_TW"/>
        </w:rPr>
        <w:t>施行</w:t>
      </w:r>
      <w:r>
        <w:rPr>
          <w:lang w:val="zh_TW" w:bidi="zh_TW"/>
        </w:rPr>
        <w:t>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因耶和華（雅巍）對他們的審判，以色列人將做出哪些可怕的事情？</w:t>
      </w:r>
    </w:p>
    <w:p>
      <w:pPr/>
      <w:r>
        <w:rPr>
          <w:lang w:val="zh_TW" w:bidi="zh_TW"/>
        </w:rPr>
      </w:r>
      <w:r>
        <w:rPr>
          <w:lang w:val="zh_TW" w:bidi="zh_TW"/>
        </w:rPr>
        <w:t>父親要吃兒子，兒子要吃父親。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耶和華（雅巍）說祂為什麼不會</w:t>
      </w:r>
      <w:r>
        <w:rPr>
          <w:b/>
          <w:lang w:val="zh_TW" w:bidi="zh_TW"/>
        </w:rPr>
        <w:t>可憐</w:t>
      </w:r>
      <w:r>
        <w:rPr>
          <w:b/>
          <w:lang w:val="zh_TW" w:bidi="zh_TW"/>
        </w:rPr>
        <w:t>以色列百姓？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耶和華（雅巍）說祂不會</w:t>
      </w:r>
      <w:r>
        <w:rPr>
          <w:lang w:val="zh_TW" w:bidi="zh_TW"/>
        </w:rPr>
        <w:t>可憐</w:t>
      </w:r>
      <w:r>
        <w:rPr>
          <w:lang w:val="zh_TW" w:bidi="zh_TW"/>
        </w:rPr>
        <w:t>以色列百姓，因為他們玷污了耶和華的聖所。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耶和華（雅巍）將如何處置每三分之一的百姓？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三分之一的百姓將死於瘟疫，三分之一的百姓將倒在刀下，三分之一的百姓將</w:t>
      </w:r>
      <w:r>
        <w:rPr>
          <w:lang w:val="zh_TW" w:bidi="zh_TW"/>
        </w:rPr>
        <w:t>分散四方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5:12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耶和華（雅巍）說在審判了這三個三分之一的百姓後，祂要做什麼？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</w:t>
      </w:r>
      <w:r>
        <w:rPr>
          <w:lang w:val="zh_TW" w:bidi="zh_TW"/>
        </w:rPr>
        <w:t>要拔刀追趕他們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耶和華（雅巍）說在這審判後，祂會如何處置祂的</w:t>
      </w:r>
      <w:r>
        <w:rPr>
          <w:b/>
          <w:lang w:val="zh_TW" w:bidi="zh_TW"/>
        </w:rPr>
        <w:t>忿怒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耶和華（雅巍）說在這審判後，祂的</w:t>
      </w:r>
      <w:r>
        <w:rPr>
          <w:lang w:val="zh_TW" w:bidi="zh_TW"/>
        </w:rPr>
        <w:t>忿怒就</w:t>
      </w:r>
      <w:r>
        <w:rPr>
          <w:lang w:val="zh_TW" w:bidi="zh_TW"/>
        </w:rPr>
        <w:t>會得到平息。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在耶和華（雅巍）的審判之後，</w:t>
      </w:r>
      <w:r>
        <w:rPr>
          <w:b/>
          <w:lang w:val="zh_TW" w:bidi="zh_TW"/>
        </w:rPr>
        <w:t>四圍的列國</w:t>
      </w:r>
      <w:r>
        <w:rPr>
          <w:b/>
          <w:lang w:val="zh_TW" w:bidi="zh_TW"/>
        </w:rPr>
        <w:t>會如何評價耶路撒冷？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在耶和華（雅巍）的審判之後，</w:t>
      </w:r>
      <w:r>
        <w:rPr>
          <w:lang w:val="zh_TW" w:bidi="zh_TW"/>
        </w:rPr>
        <w:t>四圍的列國</w:t>
      </w:r>
      <w:r>
        <w:rPr>
          <w:lang w:val="zh_TW" w:bidi="zh_TW"/>
        </w:rPr>
        <w:t>會譴責和嘲笑耶路撒冷。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以西結對以色列的邱壇預言了什麼事？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以西結預言，主耶和華（雅威）將用刀劍毀滅以色列的邱壇。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在以色列的偶像祭壇前將發生什麼？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主耶和華（雅巍）要將以色列人的</w:t>
      </w:r>
      <w:r>
        <w:rPr>
          <w:lang w:val="zh_TW" w:bidi="zh_TW"/>
        </w:rPr>
        <w:t>屍首</w:t>
      </w:r>
      <w:r>
        <w:rPr>
          <w:lang w:val="zh_TW" w:bidi="zh_TW"/>
        </w:rPr>
        <w:t>放在祭壇前。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以色列的城市將會發生什麼事？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以色列的城市將被荒廢。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因為所有的這些毀滅，以色列人將會知道什麼事？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以色列人將會知道主是耶和華（雅巍）。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那些剩下逃脫的人在被分散後會做什麼？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那些剩下逃脫的人將會記念耶和華（雅巍），並且因自己的罪惡而厭惡自己。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為什麼耶和華（雅巍）要將刀劍、饑荒和瘟疫帶到以色列家？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因為以色列家行的</w:t>
      </w:r>
      <w:r>
        <w:rPr>
          <w:lang w:val="zh_TW" w:bidi="zh_TW"/>
        </w:rPr>
        <w:t>一切可憎的惡事</w:t>
      </w:r>
      <w:r>
        <w:rPr>
          <w:lang w:val="zh_TW" w:bidi="zh_TW"/>
        </w:rPr>
        <w:t>，耶和華（雅巍）要將刀劍、饑荒和瘟疫帶到以色列家。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以色列百姓正在山頂和樹下做什麼？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以色列百姓正在</w:t>
      </w:r>
      <w:r>
        <w:rPr>
          <w:lang w:val="zh_TW" w:bidi="zh_TW"/>
        </w:rPr>
        <w:t>獻馨香的祭牲給他們的一切偶像。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</w:t>
      </w:r>
      <w:r>
        <w:rPr>
          <w:b/>
          <w:lang w:val="zh_TW" w:bidi="zh_TW"/>
        </w:rPr>
        <w:t>攻擊他們</w:t>
      </w:r>
      <w:r>
        <w:rPr>
          <w:b/>
          <w:lang w:val="zh_TW" w:bidi="zh_TW"/>
        </w:rPr>
        <w:t>時，這地將會發生什麼事？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當耶和華（雅巍）攻擊他們時，這地將會變為荒涼和廢墟。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根據耶和華（雅巍）的話，以色列地將發生什麼事？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根據耶和華（雅巍）的話，以色列地的結局即將來臨。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耶和華（雅巍）將按什麼來審判以色列？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耶和華（雅巍）將按以色列的行為來審判它。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以色列的什麼時候到了？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以色列滅亡和毀滅的時候到了。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耶和華（雅巍）正在向以色列傾倒什麼，</w:t>
      </w:r>
      <w:r>
        <w:rPr>
          <w:b/>
          <w:lang w:val="zh_TW" w:bidi="zh_TW"/>
        </w:rPr>
        <w:t>發盡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耶和華（雅巍）正在向以色列傾倒祂的憤怒，發盡祂的怒氣。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在以色列什麼東西不會</w:t>
      </w:r>
      <w:r>
        <w:rPr>
          <w:b/>
          <w:lang w:val="zh_TW" w:bidi="zh_TW"/>
        </w:rPr>
        <w:t>存留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</w:t>
      </w:r>
      <w:r>
        <w:rPr>
          <w:lang w:val="zh_TW" w:bidi="zh_TW"/>
        </w:rPr>
        <w:t>群眾</w:t>
      </w:r>
      <w:r>
        <w:rPr>
          <w:lang w:val="zh_TW" w:bidi="zh_TW"/>
        </w:rPr>
        <w:t>、財富和</w:t>
      </w:r>
      <w:r>
        <w:rPr>
          <w:lang w:val="zh_TW" w:bidi="zh_TW"/>
        </w:rPr>
        <w:t>尊榮</w:t>
      </w:r>
      <w:r>
        <w:rPr>
          <w:lang w:val="zh_TW" w:bidi="zh_TW"/>
        </w:rPr>
        <w:t>都不會存留。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在以色列，為什麼買主不可歡喜，賣主不可</w:t>
      </w:r>
      <w:r>
        <w:rPr>
          <w:b/>
          <w:lang w:val="zh_TW" w:bidi="zh_TW"/>
        </w:rPr>
        <w:t>愁煩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在以色列，買主不可歡喜，賣主不可愁煩，因為耶和華（雅巍）的</w:t>
      </w:r>
      <w:r>
        <w:rPr>
          <w:lang w:val="zh_TW" w:bidi="zh_TW"/>
        </w:rPr>
        <w:t>烈怒已經</w:t>
      </w:r>
      <w:r>
        <w:rPr>
          <w:lang w:val="zh_TW" w:bidi="zh_TW"/>
        </w:rPr>
        <w:t>臨到</w:t>
      </w:r>
      <w:r>
        <w:rPr>
          <w:lang w:val="zh_TW" w:bidi="zh_TW"/>
        </w:rPr>
        <w:t>他們眾人身上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城裡的人將如何死去？</w:t>
      </w:r>
    </w:p>
    <w:p>
      <w:pPr/>
      <w:r>
        <w:rPr>
          <w:lang w:val="zh_TW" w:bidi="zh_TW"/>
        </w:rPr>
      </w:r>
      <w:r>
        <w:rPr>
          <w:lang w:val="zh_TW" w:bidi="zh_TW"/>
        </w:rPr>
        <w:t>城裡的人將死於饑荒和瘟疫。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逃脫的人</w:t>
      </w:r>
      <w:r>
        <w:rPr>
          <w:b/>
          <w:lang w:val="zh_TW" w:bidi="zh_TW"/>
        </w:rPr>
        <w:t>將逃往何處？</w:t>
      </w:r>
    </w:p>
    <w:p>
      <w:pPr/>
      <w:r>
        <w:rPr>
          <w:lang w:val="zh_TW" w:bidi="zh_TW"/>
        </w:rPr>
      </w:r>
      <w:r>
        <w:rPr>
          <w:lang w:val="zh_TW" w:bidi="zh_TW"/>
        </w:rPr>
        <w:t>逃脫的人將逃往山中。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什麼將無法救以色列人？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他們的金銀將無法救以色列人。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以色列百姓所有的珠寶裝飾品會發生什麼事？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這些裝飾品會作為掠物交在外邦人和惡人手中。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</w:t>
      </w:r>
      <w:r>
        <w:rPr>
          <w:b/>
          <w:lang w:val="zh_TW" w:bidi="zh_TW"/>
        </w:rPr>
        <w:t>寶貴之所</w:t>
      </w:r>
      <w:r>
        <w:rPr>
          <w:b/>
          <w:lang w:val="zh_TW" w:bidi="zh_TW"/>
        </w:rPr>
        <w:t>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強盜將進入耶和華（雅巍）的寶貴之所並</w:t>
      </w:r>
      <w:r>
        <w:rPr>
          <w:lang w:val="zh_TW" w:bidi="zh_TW"/>
        </w:rPr>
        <w:t>褻瀆</w:t>
      </w:r>
      <w:r>
        <w:rPr>
          <w:lang w:val="zh_TW" w:bidi="zh_TW"/>
        </w:rPr>
        <w:t>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以色列百姓要求什麼，但找不到？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以色列百姓要求</w:t>
      </w:r>
      <w:r>
        <w:rPr>
          <w:lang w:val="zh_TW" w:bidi="zh_TW"/>
        </w:rPr>
        <w:t>平安</w:t>
      </w:r>
      <w:r>
        <w:rPr>
          <w:lang w:val="zh_TW" w:bidi="zh_TW"/>
        </w:rPr>
        <w:t>，卻</w:t>
      </w:r>
      <w:r>
        <w:rPr>
          <w:lang w:val="zh_TW" w:bidi="zh_TW"/>
        </w:rPr>
        <w:t>無平安可得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當百姓向先知尋求異象時，將會發生什麼事？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當百姓向先知尋求異象時，律法和</w:t>
      </w:r>
      <w:r>
        <w:rPr>
          <w:lang w:val="zh_TW" w:bidi="zh_TW"/>
        </w:rPr>
        <w:t>謀略</w:t>
      </w:r>
      <w:r>
        <w:rPr>
          <w:lang w:val="zh_TW" w:bidi="zh_TW"/>
        </w:rPr>
        <w:t>將會</w:t>
      </w:r>
      <w:r>
        <w:rPr>
          <w:lang w:val="zh_TW" w:bidi="zh_TW"/>
        </w:rPr>
        <w:t>斷絕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當耶和華（雅巍）的審判來臨時，君王和百姓會有什麼反應？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當耶和華（雅巍）的審判來臨時，君王會</w:t>
      </w:r>
      <w:r>
        <w:rPr>
          <w:lang w:val="zh_TW" w:bidi="zh_TW"/>
        </w:rPr>
        <w:t>悲哀</w:t>
      </w:r>
      <w:r>
        <w:rPr>
          <w:lang w:val="zh_TW" w:bidi="zh_TW"/>
        </w:rPr>
        <w:t>，百姓會</w:t>
      </w:r>
      <w:r>
        <w:rPr>
          <w:lang w:val="zh_TW" w:bidi="zh_TW"/>
        </w:rPr>
        <w:t>發顫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當耶和華（雅巍）的手</w:t>
      </w:r>
      <w:r>
        <w:rPr>
          <w:b/>
          <w:lang w:val="zh_TW" w:bidi="zh_TW"/>
        </w:rPr>
        <w:t>降在</w:t>
      </w:r>
      <w:r>
        <w:rPr>
          <w:b/>
          <w:lang w:val="zh_TW" w:bidi="zh_TW"/>
        </w:rPr>
        <w:t>以西結身上時，他在哪裡？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以西結正坐在家中，猶大的</w:t>
      </w:r>
      <w:r>
        <w:rPr>
          <w:lang w:val="zh_TW" w:bidi="zh_TW"/>
        </w:rPr>
        <w:t>眾</w:t>
      </w:r>
      <w:r>
        <w:rPr>
          <w:lang w:val="zh_TW" w:bidi="zh_TW"/>
        </w:rPr>
        <w:t>長老坐在他面前。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靈帶以西結到哪裡，在那裡他看到了什麼？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靈帶以西結到耶路撒冷</w:t>
      </w:r>
      <w:r>
        <w:rPr>
          <w:lang w:val="zh_TW" w:bidi="zh_TW"/>
        </w:rPr>
        <w:t>朝北的內院門口</w:t>
      </w:r>
      <w:r>
        <w:rPr>
          <w:lang w:val="zh_TW" w:bidi="zh_TW"/>
        </w:rPr>
        <w:t>，在那裡他看到了</w:t>
      </w:r>
      <w:r>
        <w:rPr>
          <w:lang w:val="zh_TW" w:bidi="zh_TW"/>
        </w:rPr>
        <w:t>惹動妒忌</w:t>
      </w:r>
      <w:r>
        <w:rPr>
          <w:lang w:val="zh_TW" w:bidi="zh_TW"/>
        </w:rPr>
        <w:t>的偶像。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靈說因以色列家</w:t>
      </w:r>
      <w:r>
        <w:rPr>
          <w:b/>
          <w:lang w:val="zh_TW" w:bidi="zh_TW"/>
        </w:rPr>
        <w:t>行的極其可憎</w:t>
      </w:r>
      <w:r>
        <w:rPr>
          <w:b/>
          <w:lang w:val="zh_TW" w:bidi="zh_TW"/>
        </w:rPr>
        <w:t>（邪惡）</w:t>
      </w:r>
      <w:r>
        <w:rPr>
          <w:b/>
          <w:lang w:val="zh_TW" w:bidi="zh_TW"/>
        </w:rPr>
        <w:t>的事</w:t>
      </w:r>
      <w:r>
        <w:rPr>
          <w:b/>
          <w:lang w:val="zh_TW" w:bidi="zh_TW"/>
        </w:rPr>
        <w:t>，祂被迫做了什麼？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靈說祂被迫遠離自己的聖所。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以西結挖牆看見門後，靈告訴以西結去做什麼？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靈對以西結說：「</w:t>
      </w:r>
      <w:r>
        <w:rPr>
          <w:lang w:val="zh_TW" w:bidi="zh_TW"/>
        </w:rPr>
        <w:t>你進去，看他們在這裏所行可憎的惡事。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眾</w:t>
      </w:r>
      <w:r>
        <w:rPr>
          <w:b/>
          <w:lang w:val="zh_TW" w:bidi="zh_TW"/>
        </w:rPr>
        <w:t>長老在敬拜他們的偶像時，對耶和華（雅巍）說了什麼？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眾</w:t>
      </w:r>
      <w:r>
        <w:rPr>
          <w:lang w:val="zh_TW" w:bidi="zh_TW"/>
        </w:rPr>
        <w:t>長老說耶和華（雅巍）看不見他們，耶和華已經離棄這地。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</w:t>
      </w:r>
      <w:r>
        <w:rPr>
          <w:b/>
          <w:lang w:val="zh_TW" w:bidi="zh_TW"/>
        </w:rPr>
        <w:t>殿外院朝北的門口</w:t>
      </w:r>
      <w:r>
        <w:rPr>
          <w:b/>
          <w:lang w:val="zh_TW" w:bidi="zh_TW"/>
        </w:rPr>
        <w:t>，以西結看見婦女們在做什麼？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婦女們正坐在那裡為</w:t>
      </w:r>
      <w:r>
        <w:rPr>
          <w:lang w:val="zh_TW" w:bidi="zh_TW"/>
        </w:rPr>
        <w:t>搭模斯哭泣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以西結在耶和華（雅巍）殿的內院看見了什麼？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有二十五個人面向東方</w:t>
      </w:r>
      <w:r>
        <w:rPr>
          <w:lang w:val="zh_TW" w:bidi="zh_TW"/>
        </w:rPr>
        <w:t>拜日頭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因以色列家行的可憎之事，靈說祂要做什麼？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靈說祂要行事而不</w:t>
      </w:r>
      <w:r>
        <w:rPr>
          <w:lang w:val="zh_TW" w:bidi="zh_TW"/>
        </w:rPr>
        <w:t>顧惜</w:t>
      </w:r>
      <w:r>
        <w:rPr>
          <w:lang w:val="zh_TW" w:bidi="zh_TW"/>
        </w:rPr>
        <w:t>他們，即使他們大聲呼喊也不會有憐憫。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靈呼召誰上到城裡來？</w:t>
      </w:r>
    </w:p>
    <w:p>
      <w:pPr/>
      <w:r>
        <w:rPr>
          <w:lang w:val="zh_TW" w:bidi="zh_TW"/>
        </w:rPr>
      </w:r>
      <w:r>
        <w:rPr>
          <w:lang w:val="zh_TW" w:bidi="zh_TW"/>
        </w:rPr>
        <w:t>靈呼召了六個帶著毀滅性武器的人，和一個帶著文士文具的人。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以色列神的榮耀從哪裡移動，又往哪裡去？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以色列神的榮耀從原先所在的基路伯那裡，移到殿的門檻。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耶和華（雅巍）告訴文士要做什麼？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耶和華（雅巍）告訴文士，要在那些因城中所行可憎之事而哀嘆的人的額頭上畫記號。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耶和華（雅巍）告訴那六個手拿毀滅武器的人要做什麼？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耶和華（雅巍）告訴那六個人要殺掉所有的人，除了那些頭上有記號的人。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當以西結看到那六個人</w:t>
      </w:r>
      <w:r>
        <w:rPr>
          <w:b/>
          <w:lang w:val="zh_TW" w:bidi="zh_TW"/>
        </w:rPr>
        <w:t>擊殺這城</w:t>
      </w:r>
      <w:r>
        <w:rPr>
          <w:b/>
          <w:lang w:val="zh_TW" w:bidi="zh_TW"/>
        </w:rPr>
        <w:t>時，他問了耶和華（雅巍）什麼問題？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以西結問耶和華（雅巍），以色列所剩下的人是否會被耶和華的</w:t>
      </w:r>
      <w:r>
        <w:rPr>
          <w:lang w:val="zh_TW" w:bidi="zh_TW"/>
        </w:rPr>
        <w:t>忿怒滅絕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耶和華（雅巍）如何回答以西結的問題？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耶和華（雅巍）回答說，以色列家和猶大家的罪孽甚大，因此祂不會憐憫他們。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文士報告了什麼事？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文士報告說，他</w:t>
      </w:r>
      <w:r>
        <w:rPr>
          <w:lang w:val="zh_TW" w:bidi="zh_TW"/>
        </w:rPr>
        <w:t>已經照耶和華（雅巍）所吩咐的行了。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耶和華（雅巍）告訴那穿細麻衣的人要做什麼？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耶和華（雅巍）告訴那穿細麻衣的人，用雙手裝滿火炭，然後把它們撒在城上。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耶和華（雅巍）的榮耀接著做了什麼事？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耶和華（雅巍）的榮耀上升，站在殿的門檻上，使殿充滿了雲彩，院子充滿了光輝。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那穿細麻衣的人是如何從基路伯中間取得火的？</w:t>
      </w:r>
    </w:p>
    <w:p>
      <w:pPr/>
      <w:r>
        <w:rPr>
          <w:lang w:val="zh_TW" w:bidi="zh_TW"/>
        </w:rPr>
      </w:r>
      <w:r>
        <w:rPr>
          <w:lang w:val="zh_TW" w:bidi="zh_TW"/>
        </w:rPr>
        <w:t>那穿細麻衣的人進去，一個基路伯舉起火，放在那人的兩手中。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在基路伯旁邊的輪子是什麼樣的？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在基路伯旁邊的輪子好像</w:t>
      </w:r>
      <w:r>
        <w:rPr>
          <w:lang w:val="zh_TW" w:bidi="zh_TW"/>
        </w:rPr>
        <w:t>輪子套著輪子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基路伯和四個輪子上</w:t>
      </w:r>
      <w:r>
        <w:rPr>
          <w:b/>
          <w:lang w:val="zh_TW" w:bidi="zh_TW"/>
        </w:rPr>
        <w:t>佈滿了什麼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基路伯和四個輪子上佈滿了眼睛。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這四個輪子的名字是什麼？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這四個輪子被稱為「旋轉」。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當基路伯移動時，輪子會怎麼做？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當基路伯移動時，輪子會跟著基路伯一起移動。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耶和華（雅巍）的榮耀、基路伯和輪子移動到哪裡去了？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耶和華（雅巍）的榮耀、基路伯和輪子移動到耶和華殿的東門。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10:20–22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以西結以前在哪裡見過同樣的活物？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以西結以前在迦巴魯河邊見過同樣的活物。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當靈帶以西結到耶和華（雅巍）殿的東門時，他看見了什麼？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以西結看見了二十五個人，其中有</w:t>
      </w:r>
      <w:r>
        <w:rPr>
          <w:lang w:val="zh_TW" w:bidi="zh_TW"/>
        </w:rPr>
        <w:t>百姓的領袖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神說這二十五個人有什麼罪？</w:t>
      </w:r>
    </w:p>
    <w:p>
      <w:pPr/>
      <w:r>
        <w:rPr>
          <w:lang w:val="zh_TW" w:bidi="zh_TW"/>
        </w:rPr>
      </w:r>
      <w:r>
        <w:rPr>
          <w:lang w:val="zh_TW" w:bidi="zh_TW"/>
        </w:rPr>
        <w:t>神說他們就是</w:t>
      </w:r>
      <w:r>
        <w:rPr>
          <w:lang w:val="zh_TW" w:bidi="zh_TW"/>
        </w:rPr>
        <w:t>圖謀罪孽，</w:t>
      </w:r>
      <w:r>
        <w:rPr>
          <w:lang w:val="zh_TW" w:bidi="zh_TW"/>
        </w:rPr>
        <w:t>在這城中</w:t>
      </w:r>
      <w:r>
        <w:rPr>
          <w:lang w:val="zh_TW" w:bidi="zh_TW"/>
        </w:rPr>
        <w:t>設計惡謀的人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這二十五個人用什麼充滿了街道？</w:t>
      </w:r>
    </w:p>
    <w:p>
      <w:pPr/>
      <w:r>
        <w:rPr>
          <w:lang w:val="zh_TW" w:bidi="zh_TW"/>
        </w:rPr>
      </w:r>
      <w:r>
        <w:rPr>
          <w:lang w:val="zh_TW" w:bidi="zh_TW"/>
        </w:rPr>
        <w:t>這二十五個人用他們殺死的人充滿了街道。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這二十五個人害怕什麼，而耶和華（雅巍）說祂要帶來什麼？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這二十五個人害怕刀劍，耶和華（雅巍ㄢ說祂要使刀劍臨到他們。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耶和華（雅巍）將把這二十五個人交在誰的手中？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耶和華（雅巍）將把這二十五個人交在外邦人手中。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這二十五個人將在哪裡受審判，並且因為耶和華（雅巍）對他們的審判，這二十五個人就會知道什麼？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這二十五個人將在以色列的</w:t>
      </w:r>
      <w:r>
        <w:rPr>
          <w:lang w:val="zh_TW" w:bidi="zh_TW"/>
        </w:rPr>
        <w:t>邊界</w:t>
      </w:r>
      <w:r>
        <w:rPr>
          <w:lang w:val="zh_TW" w:bidi="zh_TW"/>
        </w:rPr>
        <w:t>受審判，並且因為耶和華（雅巍）對他們的審判，這二十五個人就會知道主是耶和華。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這二十五個人</w:t>
      </w:r>
      <w:r>
        <w:rPr>
          <w:b/>
          <w:lang w:val="zh_TW" w:bidi="zh_TW"/>
        </w:rPr>
        <w:t>隨從</w:t>
      </w:r>
      <w:r>
        <w:rPr>
          <w:b/>
          <w:lang w:val="zh_TW" w:bidi="zh_TW"/>
        </w:rPr>
        <w:t>了什麼</w:t>
      </w:r>
      <w:r>
        <w:rPr>
          <w:b/>
          <w:lang w:val="zh_TW" w:bidi="zh_TW"/>
        </w:rPr>
        <w:t>規條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這二十五個人</w:t>
      </w:r>
      <w:r>
        <w:rPr>
          <w:lang w:val="zh_TW" w:bidi="zh_TW"/>
        </w:rPr>
        <w:t>隨從</w:t>
      </w:r>
      <w:r>
        <w:rPr>
          <w:lang w:val="zh_TW" w:bidi="zh_TW"/>
        </w:rPr>
        <w:t>了周圍列國的規條。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以西結害怕耶和華（雅巍）會對以色列做什麼？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以西結害怕耶和華（雅巍）會完全</w:t>
      </w:r>
      <w:r>
        <w:rPr>
          <w:lang w:val="zh_TW" w:bidi="zh_TW"/>
        </w:rPr>
        <w:t>滅絕</w:t>
      </w:r>
      <w:r>
        <w:rPr>
          <w:lang w:val="zh_TW" w:bidi="zh_TW"/>
        </w:rPr>
        <w:t>以色列</w:t>
      </w:r>
      <w:r>
        <w:rPr>
          <w:lang w:val="zh_TW" w:bidi="zh_TW"/>
        </w:rPr>
        <w:t>剩餘的人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儘管耶和華（雅巍）對以色列施行審判，祂對以色列人做出什麼應許？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耶和華（雅巍）應許要從萬民中</w:t>
      </w:r>
      <w:r>
        <w:rPr>
          <w:lang w:val="zh_TW" w:bidi="zh_TW"/>
        </w:rPr>
        <w:t>招聚</w:t>
      </w:r>
      <w:r>
        <w:rPr>
          <w:lang w:val="zh_TW" w:bidi="zh_TW"/>
        </w:rPr>
        <w:t>以色列，並將他們聚集到以色列地。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耶和華（雅巍）應許要從以色列百姓中</w:t>
      </w:r>
      <w:r>
        <w:rPr>
          <w:b/>
          <w:lang w:val="zh_TW" w:bidi="zh_TW"/>
        </w:rPr>
        <w:t>除掉</w:t>
      </w:r>
      <w:r>
        <w:rPr>
          <w:b/>
          <w:lang w:val="zh_TW" w:bidi="zh_TW"/>
        </w:rPr>
        <w:t>什麼，並賜給他們什麼？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耶和華（雅巍）應許要從以色列百姓中</w:t>
      </w:r>
      <w:r>
        <w:rPr>
          <w:lang w:val="zh_TW" w:bidi="zh_TW"/>
        </w:rPr>
        <w:t>除掉</w:t>
      </w:r>
      <w:r>
        <w:rPr>
          <w:lang w:val="zh_TW" w:bidi="zh_TW"/>
        </w:rPr>
        <w:t>石心，並賜給他們肉心。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以色列百姓將如何處世？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以色列百姓將遵行耶和華（雅巍）的律例和典章。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耶和華（雅巍）說，祂會對</w:t>
      </w:r>
      <w:r>
        <w:rPr>
          <w:b/>
          <w:lang w:val="zh_TW" w:bidi="zh_TW"/>
        </w:rPr>
        <w:t>那些心中隨從可憎之物、可厭的事</w:t>
      </w:r>
      <w:r>
        <w:rPr>
          <w:b/>
          <w:lang w:val="zh_TW" w:bidi="zh_TW"/>
        </w:rPr>
        <w:t>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耶和華（雅巍）說祂要將他們的行為歸到自己的頭上。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耶和華（雅巍）的榮耀從哪裡離開，又到哪裡去呢？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耶和華（雅巍）的榮耀從城中離開，停在城東的那座山上。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當靈將以西結帶到迦勒底時，他做了什麼事？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以西結向被擄的人宣告了他所見到的所有關於耶和華（雅巍）的事。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耶和華（雅巍）說以西結住在哪裡？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耶和華（雅巍）說以西結住在悖逆的家中。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以西結要在以色列百姓眼前做什麼？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以西結要預備被擄時所需的東西，並且要在白天當著他們眼前移到別處去。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耶和華（雅巍）告訴以西結，他要如何出去？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耶和華（雅巍）告訴以西結，他要在牆上挖個洞，然後從那裡出去。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根據耶和華（雅巍）的話，以西結被擄的目的是什麼？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耶和華（雅巍）說，以西結被擄是為了使他成為以色列家的</w:t>
      </w:r>
      <w:r>
        <w:rPr>
          <w:lang w:val="zh_TW" w:bidi="zh_TW"/>
        </w:rPr>
        <w:t>預兆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當以西結從他家出來時，以色列家問了什麼問題？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以色列家問道：「</w:t>
      </w:r>
      <w:r>
        <w:rPr>
          <w:lang w:val="zh_TW" w:bidi="zh_TW"/>
        </w:rPr>
        <w:t>你做甚麼呢？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以西結的預言行動是關乎誰的？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以西結的預言行動是關乎耶路撒冷君王和</w:t>
      </w:r>
      <w:r>
        <w:rPr>
          <w:lang w:val="zh_TW" w:bidi="zh_TW"/>
        </w:rPr>
        <w:t>他周圍以色列全家的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耶和華（雅巍）說，在耶路撒冷會有什麼事發生在</w:t>
      </w:r>
      <w:r>
        <w:rPr>
          <w:b/>
          <w:lang w:val="zh_TW" w:bidi="zh_TW"/>
        </w:rPr>
        <w:t>君王</w:t>
      </w:r>
      <w:r>
        <w:rPr>
          <w:b/>
          <w:lang w:val="zh_TW" w:bidi="zh_TW"/>
        </w:rPr>
        <w:t>身上？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耶和華（雅巍）說，耶路撒冷的</w:t>
      </w:r>
      <w:r>
        <w:rPr>
          <w:lang w:val="zh_TW" w:bidi="zh_TW"/>
        </w:rPr>
        <w:t>君王</w:t>
      </w:r>
      <w:r>
        <w:rPr>
          <w:lang w:val="zh_TW" w:bidi="zh_TW"/>
        </w:rPr>
        <w:t>將會從牆中出去，但會被抓住並帶到巴比倫，在那裡他將在失明的狀況下死去。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耶和華（雅巍）說，耶路撒冷君王的軍隊會發生什麼事？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耶和華（雅巍）說，軍隊將會被分散，祂會</w:t>
      </w:r>
      <w:r>
        <w:rPr>
          <w:lang w:val="zh_TW" w:bidi="zh_TW"/>
        </w:rPr>
        <w:t>拔刀</w:t>
      </w:r>
      <w:r>
        <w:rPr>
          <w:lang w:val="zh_TW" w:bidi="zh_TW"/>
        </w:rPr>
        <w:t>追趕他們。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耶和華（雅巍）給了哪兩個理由來解釋祂為什麼會留下幾個人？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耶和華（雅巍）說，祂會留下幾個人，讓他們可以記錄下以色列的可憎之事，並且讓他們知道主是耶和華。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耶和華（雅巍）說，以色列地的百姓將如何吃喝？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耶和華（雅巍）說，以色列地的百姓必帶著憂慮</w:t>
      </w:r>
      <w:r>
        <w:rPr>
          <w:lang w:val="zh_TW" w:bidi="zh_TW"/>
        </w:rPr>
        <w:t>吃飯，帶</w:t>
      </w:r>
      <w:r>
        <w:rPr>
          <w:lang w:val="zh_TW" w:bidi="zh_TW"/>
        </w:rPr>
        <w:t>著驚惶</w:t>
      </w:r>
      <w:r>
        <w:rPr>
          <w:lang w:val="zh_TW" w:bidi="zh_TW"/>
        </w:rPr>
        <w:t>喝水。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耶和華（雅巍）說，這些</w:t>
      </w:r>
      <w:r>
        <w:rPr>
          <w:b/>
          <w:lang w:val="zh_TW" w:bidi="zh_TW"/>
        </w:rPr>
        <w:t>城邑</w:t>
      </w:r>
      <w:r>
        <w:rPr>
          <w:b/>
          <w:lang w:val="zh_TW" w:bidi="zh_TW"/>
        </w:rPr>
        <w:t>和地會發生什麼事？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耶和華（雅巍）說，這些</w:t>
      </w:r>
      <w:r>
        <w:rPr>
          <w:lang w:val="zh_TW" w:bidi="zh_TW"/>
        </w:rPr>
        <w:t>城邑</w:t>
      </w:r>
      <w:r>
        <w:rPr>
          <w:lang w:val="zh_TW" w:bidi="zh_TW"/>
        </w:rPr>
        <w:t>將</w:t>
      </w:r>
      <w:r>
        <w:rPr>
          <w:lang w:val="zh_TW" w:bidi="zh_TW"/>
        </w:rPr>
        <w:t>變為荒場</w:t>
      </w:r>
      <w:r>
        <w:rPr>
          <w:lang w:val="zh_TW" w:bidi="zh_TW"/>
        </w:rPr>
        <w:t>，而地將</w:t>
      </w:r>
      <w:r>
        <w:rPr>
          <w:lang w:val="zh_TW" w:bidi="zh_TW"/>
        </w:rPr>
        <w:t>變為荒廢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以色列百姓對先知異象的看法是什麼？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以色列百姓認為每個先知異象都是遙遙無期，並且都落空了。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耶和華（雅巍）說，在以色列家中將不再有什麼？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耶和華（雅巍）說，在以色列家中將不再有虛假的異象和</w:t>
      </w:r>
      <w:r>
        <w:rPr>
          <w:lang w:val="zh_TW" w:bidi="zh_TW"/>
        </w:rPr>
        <w:t>奉承的占卜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以色列家認為以西結的先知異象何時會實現？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以色列家說：「</w:t>
      </w:r>
      <w:r>
        <w:rPr>
          <w:lang w:val="zh_TW" w:bidi="zh_TW"/>
        </w:rPr>
        <w:t>他所見的異象是關乎後來許多的日子，所說的預言是指着極遠的時候。</w:t>
      </w:r>
      <w:r>
        <w:rPr>
          <w:lang w:val="zh_TW" w:bidi="zh_TW"/>
        </w:rPr>
        <w:t>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對以西結異象的應驗，耶和華（雅巍）說了什麼？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耶和華（雅巍）說，祂的話不</w:t>
      </w:r>
      <w:r>
        <w:rPr>
          <w:lang w:val="zh_TW" w:bidi="zh_TW"/>
        </w:rPr>
        <w:t>再躭延</w:t>
      </w:r>
      <w:r>
        <w:rPr>
          <w:lang w:val="zh_TW" w:bidi="zh_TW"/>
        </w:rPr>
        <w:t>，祂所說的話必定成就。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以色列的假先知從哪裡得到他們的預言？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以色列的假先知從自己的心意和靈裡得到預言。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假先知未能做到什麼？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假先知未能修補以色列家圍牆上的破口。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假先知說了什麼話，儘管耶和華（雅巍）並未差遣他們？</w:t>
      </w:r>
    </w:p>
    <w:p>
      <w:pPr/>
      <w:r>
        <w:rPr>
          <w:lang w:val="zh_TW" w:bidi="zh_TW"/>
        </w:rPr>
      </w:r>
      <w:r>
        <w:rPr>
          <w:lang w:val="zh_TW" w:bidi="zh_TW"/>
        </w:rPr>
        <w:t>假先知說：「這是</w:t>
      </w:r>
      <w:r>
        <w:rPr>
          <w:lang w:val="zh_TW" w:bidi="zh_TW"/>
        </w:rPr>
        <w:t>耶和華</w:t>
      </w:r>
      <w:r>
        <w:rPr>
          <w:lang w:val="zh_TW" w:bidi="zh_TW"/>
        </w:rPr>
        <w:t>（雅巍）</w:t>
      </w:r>
      <w:r>
        <w:rPr>
          <w:lang w:val="zh_TW" w:bidi="zh_TW"/>
        </w:rPr>
        <w:t>說的</w:t>
      </w:r>
      <w:r>
        <w:rPr>
          <w:lang w:val="zh_TW" w:bidi="zh_TW"/>
        </w:rPr>
        <w:t>。」儘管耶和華並未差遣他們。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耶和華（雅巍）對以色列的假先知作了什麼宣告？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耶和華（雅巍）宣告，祂的手要攻擊這些假先知，他們不會被記錄在以色列家的名冊上。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當耶和華（雅巍）摧毀假先知時，百姓會知道什麼？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耶和華（雅巍）說，祂將對牆和那些粉刷牆的人做什麼？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耶和華（雅巍）說，祂將摧毀牆和那些粉刷牆的人。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關於耶路撒冷，假先知向百姓預言了什麼？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假先知預言耶路撒冷會有平安。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「人子」被告知要</w:t>
      </w:r>
      <w:r>
        <w:rPr>
          <w:b/>
          <w:lang w:val="zh_TW" w:bidi="zh_TW"/>
        </w:rPr>
        <w:t>向他百姓中隨心說預言的婦女們</w:t>
      </w:r>
      <w:r>
        <w:rPr>
          <w:b/>
          <w:lang w:val="zh_TW" w:bidi="zh_TW"/>
        </w:rPr>
        <w:t>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「人子」被告知要說預言攻擊她們。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那些婦女製作的驅邪帶和</w:t>
      </w:r>
      <w:r>
        <w:rPr>
          <w:b/>
          <w:lang w:val="zh_TW" w:bidi="zh_TW"/>
        </w:rPr>
        <w:t>頭巾</w:t>
      </w:r>
      <w:r>
        <w:rPr>
          <w:b/>
          <w:lang w:val="zh_TW" w:bidi="zh_TW"/>
        </w:rPr>
        <w:t>是用來做什麼的？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那些婦女製作的</w:t>
      </w:r>
      <w:r>
        <w:rPr>
          <w:lang w:val="zh_TW" w:bidi="zh_TW"/>
        </w:rPr>
        <w:t>驅邪帶</w:t>
      </w:r>
      <w:r>
        <w:rPr>
          <w:lang w:val="zh_TW" w:bidi="zh_TW"/>
        </w:rPr>
        <w:t>和頭巾是用來</w:t>
      </w:r>
      <w:r>
        <w:rPr>
          <w:lang w:val="zh_TW" w:bidi="zh_TW"/>
        </w:rPr>
        <w:t>獵取人的性命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13:20–21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耶和華（雅巍）說，祂會為被困住的百姓做什麼？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耶和華（雅巍）說，祂會讓被困住的百姓得自由。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假先知對義人和惡人做了什麼？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假先知使義人</w:t>
      </w:r>
      <w:r>
        <w:rPr>
          <w:lang w:val="zh_TW" w:bidi="zh_TW"/>
        </w:rPr>
        <w:t>傷心</w:t>
      </w:r>
      <w:r>
        <w:rPr>
          <w:lang w:val="zh_TW" w:bidi="zh_TW"/>
        </w:rPr>
        <w:t>，</w:t>
      </w:r>
      <w:r>
        <w:rPr>
          <w:lang w:val="zh_TW" w:bidi="zh_TW"/>
        </w:rPr>
        <w:t>又堅固惡人的手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13:23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耶和華（雅巍）說，假先知將不再擁有什麼？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耶和華（雅巍）說，假先知將不再看見虛假的異象，也不再做出虛假的預言。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誰來求問以西結？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以色列的長老來求問以西結。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為什麼耶和華（雅巍）質疑是否能讓這些人求問？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耶和華（雅巍）質疑，因為長老已經把偶像放在他們的心裡。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耶和華（雅巍）說，祂將如何回應那些把偶像放在心裡的人？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耶和華（雅巍）說，祂將按照他們偶像的數量來回應那些把偶像放在心裡的人。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耶和華（雅巍）呼籲以色列家做什麼？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耶和華（雅巍）呼籲以色列家悔改，並離開他們的偶像。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耶和華（雅巍）說，祂會對每一個敬拜偶像然後又尋求耶和華先知的人做什麼？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耶和華（雅巍）說，祂會將那人從以色列民中剪除，使他成為</w:t>
      </w:r>
      <w:r>
        <w:rPr>
          <w:lang w:val="zh_TW" w:bidi="zh_TW"/>
        </w:rPr>
        <w:t>警戒</w:t>
      </w:r>
      <w:r>
        <w:rPr>
          <w:lang w:val="zh_TW" w:bidi="zh_TW"/>
        </w:rPr>
        <w:t>和</w:t>
      </w:r>
      <w:r>
        <w:rPr>
          <w:lang w:val="zh_TW" w:bidi="zh_TW"/>
        </w:rPr>
        <w:t>笑談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耶和華（雅巍）說，祂要對每個被欺騙的先知做什麼？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耶和華（雅巍）說，祂要欺騙那先知並除滅他。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耶和華（雅巍）說，祂希望與以色列百姓建立什麼樣的關係？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耶和華（雅巍）說，祂希望以色列百姓成為祂的子民，而祂成為他們的神。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當耶和華（雅巍）降下審判時，即使是地上最公義的人也只能做什麼？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當耶和華（雅巍）降下審判時，即使是地上最公義的人也只能拯救自己的靈魂。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14:14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耶和華（雅巍）用誰作為歷史上最公義的人的例子？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耶和華（雅巍）用挪亞、但以理和約伯作為歷史上最公義的人的例子。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耶和華（雅巍）用誰作為歷史上最公義的人的例子？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耶和華（雅巍）用挪亞、但以理和約伯作為歷史上最公義的人的例子。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當耶和華（雅巍）降下審判時，地上最公義的人也無法拯救誰？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當耶和華（雅巍）降下審判時，地上最公義的人也無法拯救他們的兒子女兒。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耶和華（雅巍）用誰作為歷史上最公義的人的例子？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耶和華（雅巍）用挪亞、但以理和約伯作為歷史上最公義的人的例子。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14:18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當耶和華（雅巍）降下審判時，地上最公義的人也無法拯救誰？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當耶和華（雅巍）降下審判時，地上最公義的人也無法拯救他們的兒子女兒。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耶和華（雅巍）用誰作為歷史上最公義的人的例子？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耶和華（雅巍）用挪亞、但以理和約伯作為歷史上最公義的人的例子。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14:20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當耶和華（雅巍）降下審判時，地上最公義的人也無法拯救誰？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當耶和華（雅巍）降下審判時，地上最公義的人也無法拯救他們的兒子女兒。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耶和華（雅巍）說，祂會降下哪四種懲罰到耶路撒冷？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耶和華（雅巍）說，祂會降下四種懲罰，就是饑荒、</w:t>
      </w:r>
      <w:r>
        <w:rPr>
          <w:lang w:val="zh_TW" w:bidi="zh_TW"/>
        </w:rPr>
        <w:t>刀劍</w:t>
      </w:r>
      <w:r>
        <w:rPr>
          <w:lang w:val="zh_TW" w:bidi="zh_TW"/>
        </w:rPr>
        <w:t>、</w:t>
      </w:r>
      <w:r>
        <w:rPr>
          <w:lang w:val="zh_TW" w:bidi="zh_TW"/>
        </w:rPr>
        <w:t>惡獸</w:t>
      </w:r>
      <w:r>
        <w:rPr>
          <w:lang w:val="zh_TW" w:bidi="zh_TW"/>
        </w:rPr>
        <w:t>和瘟疫。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在耶和華（雅巍）的審判之後，誰會被留下？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在耶和華（雅巍）的審判之後，會留下餘民，他們會帶著兒女出去。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什麼會讓以西結得到安慰？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當以西結看見餘民中倖存者的作為和行動時，他會得到安慰。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耶和華（雅巍）比較了森林裡的哪兩樣東西？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耶和華（雅巍）比較了葡萄樹和一切其他帶樹枝的樹。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主耶和華（雅巍）說，祂給葡萄樹是為了什麼？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主耶和華（雅巍）說，祂給葡萄樹是為了</w:t>
      </w:r>
      <w:r>
        <w:rPr>
          <w:lang w:val="zh_TW" w:bidi="zh_TW"/>
        </w:rPr>
        <w:t>在火中當柴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15:6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耶和華（雅巍）說，耶路撒冷的居民是怎樣像葡萄樹？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耶和華（雅巍）說，耶路撒冷的居民就像葡萄樹一樣，兩者都可以</w:t>
      </w:r>
      <w:r>
        <w:rPr>
          <w:lang w:val="zh_TW" w:bidi="zh_TW"/>
        </w:rPr>
        <w:t>在火中當柴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當耶和華（雅巍）用火</w:t>
      </w:r>
      <w:r>
        <w:rPr>
          <w:b/>
          <w:lang w:val="zh_TW" w:bidi="zh_TW"/>
        </w:rPr>
        <w:t>燒滅</w:t>
      </w:r>
      <w:r>
        <w:rPr>
          <w:b/>
          <w:lang w:val="zh_TW" w:bidi="zh_TW"/>
        </w:rPr>
        <w:t>耶路撒冷的居民時，所有人就會知道什麼事？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所有人就會知道主是耶和華（雅巍）。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耶和華（雅巍）為什麼要使這地變成荒涼之地？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耶和華（雅巍）要使這地變成荒涼之地，因為耶路撒冷的居民犯了罪。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耶和華（雅巍）說耶路撒冷的根源和出生地是在哪裡？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耶和華（雅巍）說耶路撒冷的根源和出生地是在迦南地。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耶路撒冷在出生的那天遭遇了什麼事？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耶路撒冷在出生的那天被扔在空曠的田野。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耶和華（雅巍）在耶路撒冷出生後為其做了什麼事？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耶和華（雅巍）在耶路撒冷出生後使它像田野中的植物一樣成長。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當耶路撒冷成年時，耶和華（雅巍）為它做了什麼事？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耶和華（雅巍）用祂的</w:t>
      </w:r>
      <w:r>
        <w:rPr>
          <w:lang w:val="zh_TW" w:bidi="zh_TW"/>
        </w:rPr>
        <w:t>衣襟遮蓋</w:t>
      </w:r>
      <w:r>
        <w:rPr>
          <w:lang w:val="zh_TW" w:bidi="zh_TW"/>
        </w:rPr>
        <w:t>在耶路撒冷的身上，並與它立了約。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為什麼耶路撒冷的名聲傳遍列國？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耶路撒冷因其</w:t>
      </w:r>
      <w:r>
        <w:rPr>
          <w:lang w:val="zh_TW" w:bidi="zh_TW"/>
        </w:rPr>
        <w:t>美貌的名聲</w:t>
      </w:r>
      <w:r>
        <w:rPr>
          <w:lang w:val="zh_TW" w:bidi="zh_TW"/>
        </w:rPr>
        <w:t>而傳遍列國。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耶路撒冷在名聲傳遍列國後是如何行事的？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耶路撒冷在名聲傳遍列國後，就像妓女一樣行事。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耶路撒冷拿它為耶和華（雅巍）所生的兒女去做了什麼？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耶路撒冷拿它為耶和華（雅巍）所生的兒女去獻給了偶像。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耶路撒冷在各公共場所做了什麼？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耶路撒冷在各公共場所都</w:t>
      </w:r>
      <w:r>
        <w:rPr>
          <w:lang w:val="zh_TW" w:bidi="zh_TW"/>
        </w:rPr>
        <w:t>建造</w:t>
      </w:r>
      <w:r>
        <w:rPr>
          <w:lang w:val="zh_TW" w:bidi="zh_TW"/>
        </w:rPr>
        <w:t>了神龕。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耶和華（雅巍）說祂會因為耶路撒冷的淫行而切斷什麼？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耶和華（雅巍）說祂會因為耶路撒冷的淫行而切斷其食物。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16:33–34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耶和華（雅巍）說，耶路撒冷和妓女的區別是什麼？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耶和華（雅巍）說，妓女是因她們的行為收取報酬，但耶路撒冷卻給它</w:t>
      </w:r>
      <w:r>
        <w:rPr>
          <w:lang w:val="zh_TW" w:bidi="zh_TW"/>
        </w:rPr>
        <w:t>所愛的人</w:t>
      </w:r>
      <w:r>
        <w:rPr>
          <w:lang w:val="zh_TW" w:bidi="zh_TW"/>
        </w:rPr>
        <w:t>錢財並賄賂他們。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耶和華（雅巍）說，祂要</w:t>
      </w:r>
      <w:r>
        <w:rPr>
          <w:b/>
          <w:lang w:val="zh_TW" w:bidi="zh_TW"/>
        </w:rPr>
        <w:t>聚集</w:t>
      </w:r>
      <w:r>
        <w:rPr>
          <w:b/>
          <w:lang w:val="zh_TW" w:bidi="zh_TW"/>
        </w:rPr>
        <w:t>誰來攻擊耶路撒冷？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耶和華（雅巍）說，祂要從四面八方聚集耶路撒冷所有的愛人來攻擊它。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在耶路撒冷受到懲罰後，耶和華（雅巍）對耶路撒冷的態度有什麼改變？</w:t>
      </w:r>
    </w:p>
    <w:p>
      <w:pPr/>
      <w:r>
        <w:rPr>
          <w:lang w:val="zh_TW" w:bidi="zh_TW"/>
        </w:rPr>
      </w:r>
      <w:r>
        <w:rPr>
          <w:lang w:val="zh_TW" w:bidi="zh_TW"/>
        </w:rPr>
        <w:t>在耶路撒冷受到懲罰後，耶和華（雅巍）將不再向耶路撒冷發怒。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16:48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耶和華（雅巍）說耶路撒冷所行的惡比其他哪兩個地方還多？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耶和華（雅巍）說耶路撒冷所行的惡比所多瑪和撒馬利亞還多。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所多瑪拒絕幫助誰？</w:t>
      </w:r>
    </w:p>
    <w:p>
      <w:pPr/>
      <w:r>
        <w:rPr>
          <w:lang w:val="zh_TW" w:bidi="zh_TW"/>
        </w:rPr>
      </w:r>
      <w:r>
        <w:rPr>
          <w:lang w:val="zh_TW" w:bidi="zh_TW"/>
        </w:rPr>
        <w:t>所多瑪拒絕幫助貧窮和有需要的人。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耶路撒冷四周的人怎麼看待耶路撒冷？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耶路撒冷四周的人藐視耶路撒冷，並使它成為嘲笑的對象。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16:59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耶和華（雅巍）說祂要對待耶路撒冷就像對待什麼樣的人一樣？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耶和華（雅巍）說祂要對待耶路撒冷，就像對待那些藐視誓言和背棄約的人一樣。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16:60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</w:t>
      </w:r>
      <w:r>
        <w:rPr>
          <w:b/>
          <w:lang w:val="zh_TW" w:bidi="zh_TW"/>
        </w:rPr>
        <w:t>追念</w:t>
      </w:r>
      <w:r>
        <w:rPr>
          <w:b/>
          <w:lang w:val="zh_TW" w:bidi="zh_TW"/>
        </w:rPr>
        <w:t>並</w:t>
      </w:r>
      <w:r>
        <w:rPr>
          <w:b/>
          <w:lang w:val="zh_TW" w:bidi="zh_TW"/>
        </w:rPr>
        <w:t>立定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耶和華（雅巍）說祂要追念祂與耶路撒冷</w:t>
      </w:r>
      <w:r>
        <w:rPr>
          <w:lang w:val="zh_TW" w:bidi="zh_TW"/>
        </w:rPr>
        <w:t>所立的約</w:t>
      </w:r>
      <w:r>
        <w:rPr>
          <w:lang w:val="zh_TW" w:bidi="zh_TW"/>
        </w:rPr>
        <w:t>，並與它</w:t>
      </w:r>
      <w:r>
        <w:rPr>
          <w:lang w:val="zh_TW" w:bidi="zh_TW"/>
        </w:rPr>
        <w:t>立定</w:t>
      </w:r>
      <w:r>
        <w:rPr>
          <w:lang w:val="zh_TW" w:bidi="zh_TW"/>
        </w:rPr>
        <w:t>一個永遠的約。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16:63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當耶和華（雅巍）赦免耶路撒冷</w:t>
      </w:r>
      <w:r>
        <w:rPr>
          <w:b/>
          <w:lang w:val="zh_TW" w:bidi="zh_TW"/>
        </w:rPr>
        <w:t>一切惡行</w:t>
      </w:r>
      <w:r>
        <w:rPr>
          <w:b/>
          <w:lang w:val="zh_TW" w:bidi="zh_TW"/>
        </w:rPr>
        <w:t>時，耶路撒冷會有什麼反應？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耶路撒冷會感到羞愧，並因為羞愧而不再開口。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耶和華（雅巍）告訴以西結，要他向以色列家呈現什麼和說什麼？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耶和華（雅巍）告訴以西結，要他向以色列家呈現一個謎語，說一個比喻。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在比喻中，大鷹將香柏樹樹枝的頂端栽種在哪裡？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大鷹將香柏樹樹枝的頂端栽種在迦南地的</w:t>
      </w:r>
      <w:r>
        <w:rPr>
          <w:lang w:val="zh_TW" w:bidi="zh_TW"/>
        </w:rPr>
        <w:t>買賣城中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在比喻中，大鷹將這地的種子栽種在哪裡，且它是如何生長的？</w:t>
      </w:r>
    </w:p>
    <w:p>
      <w:pPr/>
      <w:r>
        <w:rPr>
          <w:lang w:val="zh_TW" w:bidi="zh_TW"/>
        </w:rPr>
      </w:r>
      <w:r>
        <w:rPr>
          <w:lang w:val="zh_TW" w:bidi="zh_TW"/>
        </w:rPr>
        <w:t>大鷹將這地的種子栽種在大水旁，葡萄樹生出枝子並長出嫩芽。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在這個比喻中，當另一隻大鷹來時，葡萄樹做了什麼事？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葡萄樹將它的根伸向另一隻大鷹。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在這個比喻中，耶和華（雅巍）說葡萄樹會發生什麼事？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耶和華（雅巍）說，葡萄樹會在它的田地中完全枯乾。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巴比倫王對耶路撒冷王做了什麼？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巴比倫王將耶路撒冷王帶到了巴比倫。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巴比倫王對耶路撒冷王的王室後裔做了什麼？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巴比倫王與耶路撒冷王的王室後裔立了約。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耶和華（雅巍）說以色列地將如何存活？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耶和華（雅巍）說，只有耶路撒冷王與巴比倫王</w:t>
      </w:r>
      <w:r>
        <w:rPr>
          <w:lang w:val="zh_TW" w:bidi="zh_TW"/>
        </w:rPr>
        <w:t>守盟約</w:t>
      </w:r>
      <w:r>
        <w:rPr>
          <w:lang w:val="zh_TW" w:bidi="zh_TW"/>
        </w:rPr>
        <w:t>，以色列地才能存活。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耶路撒冷王如何違背他與巴比倫王所立的約？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耶路撒冷王</w:t>
      </w:r>
      <w:r>
        <w:rPr>
          <w:lang w:val="zh_TW" w:bidi="zh_TW"/>
        </w:rPr>
        <w:t>背叛巴比倫王</w:t>
      </w:r>
      <w:r>
        <w:rPr>
          <w:lang w:val="zh_TW" w:bidi="zh_TW"/>
        </w:rPr>
        <w:t>，並派遣使者到埃及，尋求馬匹和軍隊的援助。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耶和華（雅巍）說耶路撒冷王將會發生什麼事？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耶和華（雅巍）說耶路撒冷王將會死在巴比倫的中間。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根據耶和華（雅巍）所說，耶路撒冷王實際上背棄了他與誰的約？</w:t>
      </w:r>
    </w:p>
    <w:p>
      <w:pPr/>
      <w:r>
        <w:rPr>
          <w:lang w:val="zh_TW" w:bidi="zh_TW"/>
        </w:rPr>
      </w:r>
      <w:r>
        <w:rPr>
          <w:lang w:val="zh_TW" w:bidi="zh_TW"/>
        </w:rPr>
        <w:t>根據耶和華（雅巍）所說，耶路撒冷王實際上背棄了他與耶和華的約。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耶和華（雅巍）宣告，耶路撒冷王的軍隊會發生什麼事？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耶和華（雅巍）宣告，耶路撒冷王的軍隊將倒在劍下。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耶和華（雅巍）說祂會怎樣處理香柏樹的嫩枝？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耶和華（雅巍）說祂會將嫩枝栽種在</w:t>
      </w:r>
      <w:r>
        <w:rPr>
          <w:lang w:val="zh_TW" w:bidi="zh_TW"/>
        </w:rPr>
        <w:t>極高的山上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17:23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耶和華（雅巍）栽種的嫩枝將成為什麼？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耶和華（雅巍）栽種的嫩枝將成為一棵高大的香柏樹，每種有翅膀的鳥都將棲息在其下。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耶和華（雅巍）宣告每個犯罪的人會發生什麼事？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耶和華（雅巍）宣告每個犯罪的人都必死。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義人會幫助誰？</w:t>
      </w:r>
    </w:p>
    <w:p>
      <w:pPr/>
      <w:r>
        <w:rPr>
          <w:lang w:val="zh_TW" w:bidi="zh_TW"/>
        </w:rPr>
      </w:r>
      <w:r>
        <w:rPr>
          <w:lang w:val="zh_TW" w:bidi="zh_TW"/>
        </w:rPr>
        <w:t>義人將食物給飢餓的人吃，</w:t>
      </w:r>
      <w:r>
        <w:rPr>
          <w:lang w:val="zh_TW" w:bidi="zh_TW"/>
        </w:rPr>
        <w:t>將衣服給赤身的人穿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義人遵行並謹守什麼？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義人遵行耶和華（雅巍）的</w:t>
      </w:r>
      <w:r>
        <w:rPr>
          <w:lang w:val="zh_TW" w:bidi="zh_TW"/>
        </w:rPr>
        <w:t>律例</w:t>
      </w:r>
      <w:r>
        <w:rPr>
          <w:lang w:val="zh_TW" w:bidi="zh_TW"/>
        </w:rPr>
        <w:t>，謹守耶和華的</w:t>
      </w:r>
      <w:r>
        <w:rPr>
          <w:lang w:val="zh_TW" w:bidi="zh_TW"/>
        </w:rPr>
        <w:t>典章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耶和華（雅巍）宣告義人將會發生什麼事？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耶和華（雅巍）宣告義人必存活。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如果一個義人的兒子</w:t>
      </w:r>
      <w:r>
        <w:rPr>
          <w:b/>
          <w:lang w:val="zh_TW" w:bidi="zh_TW"/>
        </w:rPr>
        <w:t>虧負</w:t>
      </w:r>
      <w:r>
        <w:rPr>
          <w:b/>
          <w:lang w:val="zh_TW" w:bidi="zh_TW"/>
        </w:rPr>
        <w:t>貧窮和有需要的人，耶和華（雅巍）宣告他會怎樣？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耶和華（雅巍）宣告這不義的兒子必不能存活。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如果兒子不行父親的罪，兒子會因父親的罪而死嗎？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如果兒子遵行耶和華（雅巍）的典章，遵守耶和華的律例，他就不會因父親的罪而死。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為什麼義子不擔當父親的罪孽？</w:t>
      </w:r>
    </w:p>
    <w:p>
      <w:pPr/>
      <w:r>
        <w:rPr>
          <w:lang w:val="zh_TW" w:bidi="zh_TW"/>
        </w:rPr>
      </w:r>
      <w:r>
        <w:rPr>
          <w:lang w:val="zh_TW" w:bidi="zh_TW"/>
        </w:rPr>
        <w:t>義子不擔當父親的罪孽，因為他行了公平和公義的事。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耶和華（雅巍）宣告，惡人若離開他所做的一切罪惡，他會發生什麼事？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耶和華（雅巍）宣告，惡人若離開他所做的一切罪惡，他必存活。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耶和華（雅巍）宣告，義人若</w:t>
      </w:r>
      <w:r>
        <w:rPr>
          <w:b/>
          <w:lang w:val="zh_TW" w:bidi="zh_TW"/>
        </w:rPr>
        <w:t>轉離義行</w:t>
      </w:r>
      <w:r>
        <w:rPr>
          <w:b/>
          <w:lang w:val="zh_TW" w:bidi="zh_TW"/>
        </w:rPr>
        <w:t>而作惡，會發生什麼事？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耶和華（雅巍）宣告，義人若轉離義行而作惡，必因所犯的罪而死。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耶和華（雅巍）說，祂將如何審判各人？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耶和華（雅巍）說，祂將按各人的行為審判他們。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18:30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耶和華（雅巍）呼籲以色列家做什麼？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耶和華（雅巍）呼籲以色列家悔改，</w:t>
      </w:r>
      <w:r>
        <w:rPr>
          <w:lang w:val="zh_TW" w:bidi="zh_TW"/>
        </w:rPr>
        <w:t>離開所犯的一切罪過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18:31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耶和華（雅巍）呼籲以色列家為自己造什麼？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耶和華（雅巍）呼籲以色列家為自己造一個新心和新靈。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以西結被告知要舉起什麼？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以西結被告知要為以色列的領袖們舉起哀歌。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在獅子的比喻中，其中一隻幼獅學會了做什麼？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其中一隻幼獅學會了撕裂獵物並吞噬人類。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當列國聽到這隻幼獅的事情時，他們做了什麼？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列國就捕捉了這隻幼獅，把牠帶到埃及地。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第一隻幼獅離開後，第二隻幼獅學會了什麼？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第二隻幼獅學會了撕裂獵物並吞噬人類。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列國對第二隻幼獅做了什麼？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列國就捕捉了這隻少壯獅子，把牠帶到巴比倫王那裡。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以色列的母親曾經是什麼樣的？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以色列的母親曾經像一棵多結果子的葡萄樹，因為她被栽種在水邊，就枝葉繁茂。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她堅固的</w:t>
      </w:r>
      <w:r>
        <w:rPr>
          <w:b/>
          <w:lang w:val="zh_TW" w:bidi="zh_TW"/>
        </w:rPr>
        <w:t>枝幹</w:t>
      </w:r>
      <w:r>
        <w:rPr>
          <w:b/>
          <w:lang w:val="zh_TW" w:bidi="zh_TW"/>
        </w:rPr>
        <w:t>要用來做什麼？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她堅固的枝幹要用來作為統治者的權杖。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這葡萄樹發生了什麼事？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這葡萄樹被連根拔起，</w:t>
      </w:r>
      <w:r>
        <w:rPr>
          <w:lang w:val="zh_TW" w:bidi="zh_TW"/>
        </w:rPr>
        <w:t>摔在地上</w:t>
      </w:r>
      <w:r>
        <w:rPr>
          <w:lang w:val="zh_TW" w:bidi="zh_TW"/>
        </w:rPr>
        <w:t>，然後被東風吹乾了。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這葡萄樹在哪裡？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這葡萄樹在曠野中。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19:14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這葡萄樹不再有什麼？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這葡萄樹不再有</w:t>
      </w:r>
      <w:r>
        <w:rPr>
          <w:lang w:val="zh_TW" w:bidi="zh_TW"/>
        </w:rPr>
        <w:t>堅固的枝幹用來做</w:t>
      </w:r>
      <w:r>
        <w:rPr>
          <w:lang w:val="zh_TW" w:bidi="zh_TW"/>
        </w:rPr>
        <w:t>統治者的杖。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誰來到以西結那裡，他們為什麼來？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以色列的長老來到以西結那裡，求問耶和華（雅巍）。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耶和華（雅巍）對那些來到以西結那裡的人有何回應？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耶和華（雅巍）說祂不會接受以色列長老的詢問。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當以色列人還在埃及地時，耶和華（雅巍）</w:t>
      </w:r>
      <w:r>
        <w:rPr>
          <w:b/>
          <w:lang w:val="zh_TW" w:bidi="zh_TW"/>
        </w:rPr>
        <w:t>起誓</w:t>
      </w:r>
      <w:r>
        <w:rPr>
          <w:b/>
          <w:lang w:val="zh_TW" w:bidi="zh_TW"/>
        </w:rPr>
        <w:t>祂要為他們做什麼？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起誓祂</w:t>
      </w:r>
      <w:r>
        <w:rPr>
          <w:lang w:val="zh_TW" w:bidi="zh_TW"/>
        </w:rPr>
        <w:t>要帶他們進入一個流奶與蜜之地。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在以色列人還在埃及地時，耶和華（雅巍）給了他們什麼命令？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耶和華（雅巍）命令以色列人</w:t>
      </w:r>
      <w:r>
        <w:rPr>
          <w:lang w:val="zh_TW" w:bidi="zh_TW"/>
        </w:rPr>
        <w:t>拋棄</w:t>
      </w:r>
      <w:r>
        <w:rPr>
          <w:lang w:val="zh_TW" w:bidi="zh_TW"/>
        </w:rPr>
        <w:t>他們的埃及偶像。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以色列人如何回應耶和華（雅巍）的命令？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</w:t>
      </w:r>
      <w:r>
        <w:rPr>
          <w:lang w:val="zh_TW" w:bidi="zh_TW"/>
        </w:rPr>
        <w:t>悖逆了</w:t>
      </w:r>
      <w:r>
        <w:rPr>
          <w:lang w:val="zh_TW" w:bidi="zh_TW"/>
        </w:rPr>
        <w:t>耶和華（雅巍），不肯聽從祂的話。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耶和華（雅巍）說，祂為什麼要把以色列人從埃及地領出來？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耶和華（雅巍）說，祂這麼做是為了祂名的緣故，免得祂的名在列國人眼前被褻瀆。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耶和華（雅巍）告訴人們，如果他們遵行祂的</w:t>
      </w:r>
      <w:r>
        <w:rPr>
          <w:b/>
          <w:lang w:val="zh_TW" w:bidi="zh_TW"/>
        </w:rPr>
        <w:t>律例</w:t>
      </w:r>
      <w:r>
        <w:rPr>
          <w:b/>
          <w:lang w:val="zh_TW" w:bidi="zh_TW"/>
        </w:rPr>
        <w:t>，他們就能夠做什麼？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耶和華（雅巍）告訴人們，如果他們遵行祂的律例，他們就能夠存活。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耶和華（雅巍）在曠野賜給以色列人什麼？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耶和華（雅巍）賜給以色列人祂的律例、典章和安息日。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以色列人對耶和華（雅巍）在曠野賜給他們的東西有何回應？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</w:t>
      </w:r>
      <w:r>
        <w:rPr>
          <w:lang w:val="zh_TW" w:bidi="zh_TW"/>
        </w:rPr>
        <w:t>悖逆</w:t>
      </w:r>
      <w:r>
        <w:rPr>
          <w:lang w:val="zh_TW" w:bidi="zh_TW"/>
        </w:rPr>
        <w:t>了耶和華（雅巍），拒絕了祂的律例。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耶和華（雅巍）告訴百姓，如果他們遵行祂的</w:t>
      </w:r>
      <w:r>
        <w:rPr>
          <w:b/>
          <w:lang w:val="zh_TW" w:bidi="zh_TW"/>
        </w:rPr>
        <w:t>律例</w:t>
      </w:r>
      <w:r>
        <w:rPr>
          <w:b/>
          <w:lang w:val="zh_TW" w:bidi="zh_TW"/>
        </w:rPr>
        <w:t>，他們就能夠做什麼？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耶和華（雅巍）告訴百姓，如果他們遵行祂的</w:t>
      </w:r>
      <w:r>
        <w:rPr>
          <w:lang w:val="zh_TW" w:bidi="zh_TW"/>
        </w:rPr>
        <w:t>律例</w:t>
      </w:r>
      <w:r>
        <w:rPr>
          <w:lang w:val="zh_TW" w:bidi="zh_TW"/>
        </w:rPr>
        <w:t>，他們就能夠存活。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因為以色列百姓拒絕了耶和華（雅巍）的律例，耶和華起誓說祂不會為他們做什麼？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耶和華（雅巍）起誓說，祂不會帶他們進入祂要賜給他們的地。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當耶和華（雅巍）命令以色列的兒女遵行祂的律例時，他們是如何回應的？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以色列的兒女</w:t>
      </w:r>
      <w:r>
        <w:rPr>
          <w:lang w:val="zh_TW" w:bidi="zh_TW"/>
        </w:rPr>
        <w:t>悖逆</w:t>
      </w:r>
      <w:r>
        <w:rPr>
          <w:lang w:val="zh_TW" w:bidi="zh_TW"/>
        </w:rPr>
        <w:t>了耶和華（雅巍），沒有遵行祂的律例。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20:21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耶和華（雅巍）告訴百姓，如果他們遵行祂的</w:t>
      </w:r>
      <w:r>
        <w:rPr>
          <w:b/>
          <w:lang w:val="zh_TW" w:bidi="zh_TW"/>
        </w:rPr>
        <w:t>律例</w:t>
      </w:r>
      <w:r>
        <w:rPr>
          <w:b/>
          <w:lang w:val="zh_TW" w:bidi="zh_TW"/>
        </w:rPr>
        <w:t>，他們就能夠做什麼？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耶和華（雅巍）告訴百姓，如果他們遵行祂的</w:t>
      </w:r>
      <w:r>
        <w:rPr>
          <w:lang w:val="zh_TW" w:bidi="zh_TW"/>
        </w:rPr>
        <w:t>律例</w:t>
      </w:r>
      <w:r>
        <w:rPr>
          <w:lang w:val="zh_TW" w:bidi="zh_TW"/>
        </w:rPr>
        <w:t>，他們就能夠存活。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耶和華（雅巍）起誓要對以色列的兒女做什麼？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耶和華（雅巍）起誓要把他們分散到列國中。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20:27–29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以色列的祖先如何褻瀆並背叛耶和華（雅巍）？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以色列的祖先在高處獻祭給偶像，褻瀆並背叛了耶和華（雅巍）。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以色列的百姓對他們的兒子做了什麼？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以色列的百姓使他們的兒子經火。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以色列百姓的心中有什麼想法？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以色列百姓想要像其他國家一樣，</w:t>
      </w:r>
      <w:r>
        <w:rPr>
          <w:lang w:val="zh_TW" w:bidi="zh_TW"/>
        </w:rPr>
        <w:t>去事奉木頭與石頭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20:34–35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耶和華（雅巍）說，祂要對以色列的百姓做什麼，以面對面地審判他們？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耶和華（雅巍）說，祂要將以色列民從他們分散到的各國中聚集起來，帶到萬民的曠野中審判他們。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耶和華（雅巍）說祂將從以色列百姓中</w:t>
      </w:r>
      <w:r>
        <w:rPr>
          <w:b/>
          <w:lang w:val="zh_TW" w:bidi="zh_TW"/>
        </w:rPr>
        <w:t>除淨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耶和華（雅巍）說祂將從以色列百姓中</w:t>
      </w:r>
      <w:r>
        <w:rPr>
          <w:lang w:val="zh_TW" w:bidi="zh_TW"/>
        </w:rPr>
        <w:t>除淨叛逆和得罪祂的人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20:40–41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耶和華（雅巍）將以色列家聚集到祂的聖山之後，以色列將如何對待耶和華？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耶和華（雅巍）將以色列家聚集到祂的聖山之後，以色列會在列國眼前以聖潔的方式對待耶和華。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20:43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當以色列家回想起他們過去的惡行時，他們會怎樣看待自己呢？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以色列家會因為他們所犯的一切惡行而厭惡自己。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20:46–47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耶和華（雅巍）對南地的樹林作了什麼宣告？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耶和華（雅巍）宣告，祂要點燃一場火，從南到北燒盡所有的臉。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20:49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以色列百姓對以西結說了什麼？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以色列百姓說以西結只是個說比喻的人。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耶和華（雅巍）告訴以西結要向誰說預言？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耶和華（雅巍）告訴以西結，要向聖所說預言；向以色列地說預言。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耶和華（雅巍）說祂要從以色列地剪除誰？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耶和華（雅巍）說祂要從以色列地剪除義人和惡人。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耶和華（雅巍）告訴以西結要在百姓面前做什麼？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耶和華（雅巍）告訴以西結要在百姓面前</w:t>
      </w:r>
      <w:r>
        <w:rPr>
          <w:lang w:val="zh_TW" w:bidi="zh_TW"/>
        </w:rPr>
        <w:t>嘆息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耶和華（雅巍）為什麼要告訴以西結在百姓眼前這樣行？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耶和華（雅巍）告訴以西結要這樣行，是要表明當耶和華降下刀劍攻擊他們時，他們將會這樣行。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磨快和擦亮</w:t>
      </w:r>
      <w:r>
        <w:rPr>
          <w:b/>
          <w:lang w:val="zh_TW" w:bidi="zh_TW"/>
        </w:rPr>
        <w:t>的刀要交給誰？</w:t>
      </w:r>
    </w:p>
    <w:p>
      <w:pPr/>
      <w:r>
        <w:rPr>
          <w:lang w:val="zh_TW" w:bidi="zh_TW"/>
        </w:rPr>
      </w:r>
      <w:r>
        <w:rPr>
          <w:lang w:val="zh_TW" w:bidi="zh_TW"/>
        </w:rPr>
        <w:t>磨快和擦亮的刀要交給到</w:t>
      </w:r>
      <w:r>
        <w:rPr>
          <w:lang w:val="zh_TW" w:bidi="zh_TW"/>
        </w:rPr>
        <w:t>行殺戮的人手中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那刀會</w:t>
      </w:r>
      <w:r>
        <w:rPr>
          <w:b/>
          <w:lang w:val="zh_TW" w:bidi="zh_TW"/>
        </w:rPr>
        <w:t>臨到</w:t>
      </w:r>
      <w:r>
        <w:rPr>
          <w:b/>
          <w:lang w:val="zh_TW" w:bidi="zh_TW"/>
        </w:rPr>
        <w:t>誰身上？</w:t>
      </w:r>
    </w:p>
    <w:p>
      <w:pPr/>
      <w:r>
        <w:rPr>
          <w:lang w:val="zh_TW" w:bidi="zh_TW"/>
        </w:rPr>
      </w:r>
      <w:r>
        <w:rPr>
          <w:lang w:val="zh_TW" w:bidi="zh_TW"/>
        </w:rPr>
        <w:t>那刀會</w:t>
      </w:r>
      <w:r>
        <w:rPr>
          <w:lang w:val="zh_TW" w:bidi="zh_TW"/>
        </w:rPr>
        <w:t>臨到</w:t>
      </w:r>
      <w:r>
        <w:rPr>
          <w:lang w:val="zh_TW" w:bidi="zh_TW"/>
        </w:rPr>
        <w:t>耶和華（雅巍）的百姓和</w:t>
      </w:r>
      <w:r>
        <w:rPr>
          <w:lang w:val="zh_TW" w:bidi="zh_TW"/>
        </w:rPr>
        <w:t>以色列一切的首領</w:t>
      </w:r>
      <w:r>
        <w:rPr>
          <w:lang w:val="zh_TW" w:bidi="zh_TW"/>
        </w:rPr>
        <w:t>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在大</w:t>
      </w:r>
      <w:r>
        <w:rPr>
          <w:b/>
          <w:lang w:val="zh_TW" w:bidi="zh_TW"/>
        </w:rPr>
        <w:t>殺戮</w:t>
      </w:r>
      <w:r>
        <w:rPr>
          <w:b/>
          <w:lang w:val="zh_TW" w:bidi="zh_TW"/>
        </w:rPr>
        <w:t>之後，什麼將會</w:t>
      </w:r>
      <w:r>
        <w:rPr>
          <w:b/>
          <w:lang w:val="zh_TW" w:bidi="zh_TW"/>
        </w:rPr>
        <w:t>止息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在大</w:t>
      </w:r>
      <w:r>
        <w:rPr>
          <w:lang w:val="zh_TW" w:bidi="zh_TW"/>
        </w:rPr>
        <w:t>殺戮</w:t>
      </w:r>
      <w:r>
        <w:rPr>
          <w:lang w:val="zh_TW" w:bidi="zh_TW"/>
        </w:rPr>
        <w:t>之後，耶和華（雅巍）的</w:t>
      </w:r>
      <w:r>
        <w:rPr>
          <w:lang w:val="zh_TW" w:bidi="zh_TW"/>
        </w:rPr>
        <w:t>忿怒</w:t>
      </w:r>
      <w:r>
        <w:rPr>
          <w:lang w:val="zh_TW" w:bidi="zh_TW"/>
        </w:rPr>
        <w:t>將會止息。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為巴比倫王定的兩條路的目的地是什麼？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這兩個目的地是亞捫人的拉巴，以及猶大和耶路撒冷。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巴比倫王會如何決定走哪條路？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巴比倫王會通過占卜得到預言信息，以決定要走哪條路。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為了攻擊以色列，巴比倫王會以什麼理由來指控以色列？</w:t>
      </w:r>
    </w:p>
    <w:p>
      <w:pPr/>
      <w:r>
        <w:rPr>
          <w:lang w:val="zh_TW" w:bidi="zh_TW"/>
        </w:rPr>
      </w:r>
      <w:r>
        <w:rPr>
          <w:lang w:val="zh_TW" w:bidi="zh_TW"/>
        </w:rPr>
        <w:t>為了攻擊以色列，巴比倫王會以違反條約的理由來指控以色列。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21:25–27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耶和華（雅巍）吩咐以色列的惡君做什麼，為什麼？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耶和華（雅巍）吩咐以色列的惡君除去頭巾，脫下冠冕，因為冠冕將不再存留。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耶和華（雅巍）說，祂會在何時在以色列恢復冠冕？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耶和華（雅巍）說，當</w:t>
      </w:r>
      <w:r>
        <w:rPr>
          <w:lang w:val="zh_TW" w:bidi="zh_TW"/>
        </w:rPr>
        <w:t>那應得的人</w:t>
      </w:r>
      <w:r>
        <w:rPr>
          <w:lang w:val="zh_TW" w:bidi="zh_TW"/>
        </w:rPr>
        <w:t>來到時，祂將在以色列恢復冠冕。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亞捫的先知為亞捫人做了什麼？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亞捫的先知為亞捫人看見虛假的異象，並進行儀式為亞捫人編造謊言。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21:31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主耶和華（雅巍）要把亞捫人交給誰呢？</w:t>
      </w:r>
    </w:p>
    <w:p>
      <w:pPr/>
      <w:r>
        <w:rPr>
          <w:lang w:val="zh_TW" w:bidi="zh_TW"/>
        </w:rPr>
      </w:r>
      <w:r>
        <w:rPr>
          <w:lang w:val="zh_TW" w:bidi="zh_TW"/>
        </w:rPr>
        <w:t>主耶和華（雅巍）要把亞捫人交給</w:t>
      </w:r>
      <w:r>
        <w:rPr>
          <w:lang w:val="zh_TW" w:bidi="zh_TW"/>
        </w:rPr>
        <w:t>那些善於毀滅的野蠻人手中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耶和華（雅巍）給了祂所審判的耶路撒冷城什麼名字？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耶和華（雅巍）稱耶路撒冷城為</w:t>
      </w:r>
      <w:r>
        <w:rPr>
          <w:lang w:val="zh_TW" w:bidi="zh_TW"/>
        </w:rPr>
        <w:t>流人血的城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耶和華（雅巍）指出哪兩種罪使這城有罪？</w:t>
      </w:r>
    </w:p>
    <w:p>
      <w:pPr/>
      <w:r>
        <w:rPr>
          <w:lang w:val="zh_TW" w:bidi="zh_TW"/>
        </w:rPr>
      </w:r>
      <w:r>
        <w:rPr>
          <w:lang w:val="zh_TW" w:bidi="zh_TW"/>
        </w:rPr>
        <w:t>這城因流了人的血而有罪，並因所製造的偶像而變得不潔。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耶和華（雅巍）審判後，這城將擁有什麼名聲？</w:t>
      </w:r>
    </w:p>
    <w:p>
      <w:pPr/>
      <w:r>
        <w:rPr>
          <w:lang w:val="zh_TW" w:bidi="zh_TW"/>
        </w:rPr>
      </w:r>
      <w:r>
        <w:rPr>
          <w:lang w:val="zh_TW" w:bidi="zh_TW"/>
        </w:rPr>
        <w:t>這城將以混亂的城市而聞名。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以色列的統治者虐待了哪三類人？？</w:t>
      </w:r>
    </w:p>
    <w:p>
      <w:pPr/>
      <w:r>
        <w:rPr>
          <w:lang w:val="zh_TW" w:bidi="zh_TW"/>
        </w:rPr>
      </w:r>
      <w:r>
        <w:rPr>
          <w:lang w:val="zh_TW" w:bidi="zh_TW"/>
        </w:rPr>
        <w:t>有父母被</w:t>
      </w:r>
      <w:r>
        <w:rPr>
          <w:lang w:val="zh_TW" w:bidi="zh_TW"/>
        </w:rPr>
        <w:t>輕慢</w:t>
      </w:r>
      <w:r>
        <w:rPr>
          <w:lang w:val="zh_TW" w:bidi="zh_TW"/>
        </w:rPr>
        <w:t>，寄居者被壓迫，孤兒和寡婦被虧負。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男人在城中犯了哪三種性的罪？</w:t>
      </w:r>
    </w:p>
    <w:p>
      <w:pPr/>
      <w:r>
        <w:rPr>
          <w:lang w:val="zh_TW" w:bidi="zh_TW"/>
        </w:rPr>
      </w:r>
      <w:r>
        <w:rPr>
          <w:lang w:val="zh_TW" w:bidi="zh_TW"/>
        </w:rPr>
        <w:t>男人與鄰舍的妻子行淫，使自己的兒媳污穢，又凌辱了自己的</w:t>
      </w:r>
      <w:r>
        <w:rPr>
          <w:lang w:val="zh_TW" w:bidi="zh_TW"/>
        </w:rPr>
        <w:t>姊妹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耶和華（雅巍）宣告祂將因百姓的罪而對他們做什麼？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耶和華（雅巍）宣告祂將把百姓分散到列國中。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耶和華（雅巍）宣告，祂將因百姓的罪而對他們做什麼？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耶和華（雅巍）宣告，祂將把百姓分散到各國。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耶和華（雅巍）擊打百姓後，百姓將會知道什麼？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百姓將會知道主是耶和華（雅巍）。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在祂的比喻中，耶和華（雅巍）將以色列家看為什麼？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在祂的比喻中，耶和華（雅巍）將以色列家看為渣滓。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耶和華（雅巍）說祂將把渣滓聚集在哪裡？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耶和華（雅巍）說祂將把渣滓聚集在耶路撒冷中。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22:20–22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當耶和華（雅巍）傾倒祂的憤怒時，祂要對渣滓做什麼？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當耶和華（雅巍）傾倒祂的憤怒時，祂要傾倒並熔化渣滓。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這地的祭司未能分辨和教導什麼？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這地的祭司未能分辨聖與俗，也未能教導不潔淨和潔淨的區別。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這地的先知在做什麼？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這地的先知用灰泥為百姓粉刷，見虛假的異象，行騙人的占卜。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耶和華（雅巍）在找什麼但沒有找到？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耶和華（雅巍）在找一個人，就是能為這地重修城牆，並在祂面前的破口處站立的人，但祂沒有找到這樣的人。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在耶和華（雅巍）的比喻中，這兩個女兒在埃及做什麼？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這兩個女兒在埃及</w:t>
      </w:r>
      <w:r>
        <w:rPr>
          <w:lang w:val="zh_TW" w:bidi="zh_TW"/>
        </w:rPr>
        <w:t>行淫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大女兒代表什麼，小女兒代表什麼？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大女兒代表撒馬利亞，小女兒代表耶路撒冷。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23:5–7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雖然大女兒是</w:t>
      </w:r>
      <w:r>
        <w:rPr>
          <w:b/>
          <w:lang w:val="zh_TW" w:bidi="zh_TW"/>
        </w:rPr>
        <w:t>歸於</w:t>
      </w:r>
      <w:r>
        <w:rPr>
          <w:b/>
          <w:lang w:val="zh_TW" w:bidi="zh_TW"/>
        </w:rPr>
        <w:t>耶和華（雅巍）的，她做了什麼？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大女兒與亞述人行淫，使自己成為妓女。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當耶和華（雅巍）將大女兒交給她的愛人時，他們對她做了什麼？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大女兒的愛人剝光了她的衣服，</w:t>
      </w:r>
      <w:r>
        <w:rPr>
          <w:lang w:val="zh_TW" w:bidi="zh_TW"/>
        </w:rPr>
        <w:t>擄去</w:t>
      </w:r>
      <w:r>
        <w:rPr>
          <w:lang w:val="zh_TW" w:bidi="zh_TW"/>
        </w:rPr>
        <w:t>了她的兒女，並殺了她。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當小女兒看到大女兒發生的事情時，她做了什麼？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小女兒比她姐姐更加放縱，行淫亂更甚。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因為她們的淫行，耶和華（雅巍）對兩姐妹的態度有什麼改變？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因為她們的淫行，耶和華（雅巍）</w:t>
      </w:r>
      <w:r>
        <w:rPr>
          <w:lang w:val="zh_TW" w:bidi="zh_TW"/>
        </w:rPr>
        <w:t>就與她們兩</w:t>
      </w:r>
      <w:r>
        <w:rPr>
          <w:lang w:val="zh_TW" w:bidi="zh_TW"/>
        </w:rPr>
        <w:t>姐妹</w:t>
      </w:r>
      <w:r>
        <w:rPr>
          <w:lang w:val="zh_TW" w:bidi="zh_TW"/>
        </w:rPr>
        <w:t>生疏了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因為妹妹的淫行，耶和華（雅巍）說祂會怎麼對待她？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耶和華（雅巍）說祂會使她的愛人起來攻擊她。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耶和華（雅巍）說妹妹和她的後代會發生什麼事？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妹妹將會被割去鼻子和耳朵，她的後代將被火</w:t>
      </w:r>
      <w:r>
        <w:rPr>
          <w:lang w:val="zh_TW" w:bidi="zh_TW"/>
        </w:rPr>
        <w:t>焚燒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當妹妹被交到她所恨惡的人手中時，會</w:t>
      </w:r>
      <w:r>
        <w:rPr>
          <w:b/>
          <w:lang w:val="zh_TW" w:bidi="zh_TW"/>
        </w:rPr>
        <w:t>顯露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妹妹的</w:t>
      </w:r>
      <w:r>
        <w:rPr>
          <w:lang w:val="zh_TW" w:bidi="zh_TW"/>
        </w:rPr>
        <w:t>淫行和淫亂</w:t>
      </w:r>
      <w:r>
        <w:rPr>
          <w:lang w:val="zh_TW" w:bidi="zh_TW"/>
        </w:rPr>
        <w:t>將被</w:t>
      </w:r>
      <w:r>
        <w:rPr>
          <w:lang w:val="zh_TW" w:bidi="zh_TW"/>
        </w:rPr>
        <w:t>顯露出來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因為她們的淫行，耶和華（雅巍）將什麼交在姐姐和妹妹的手中？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因為她們的淫行，耶和華（雅巍）將懲罰的杯交在姐姐和妹妹的手中。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23:32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妹妹將成為周圍人的什麼？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妹妹將成為周圍人的笑柄和嘲弄的對象。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這兩姐妹用她們為耶和華（雅巍）所生的兒子做了什麼？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這兩姐妹把她們為耶和華（雅巍）所生的兒子經火焚燒</w:t>
      </w:r>
      <w:r>
        <w:rPr>
          <w:lang w:val="zh_TW" w:bidi="zh_TW"/>
        </w:rPr>
        <w:t>獻給偶像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23:38–39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兩姐妹在宰殺她們的孩子的同一天做了什麼？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在宰殺她們的孩子的同一天，兩姐妹來到耶和華（雅巍）的聖所並玷污了它。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耶和華（雅巍）說義人會對妓女做什麼？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耶和華（雅巍）說義人會定妓女的罪，她們將因行淫而受到懲罰。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耶和華（雅巍）所興起的會眾會對妓女做什麼？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耶和華（雅巍）所興起的會眾要用石頭打死她們，用刀劍砍殺她們。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23:49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當妓女擔當拜偶像的罪時，她們會知道什麼？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當妓女擔當拜偶像的罪時，她們會知道主是耶和華（雅巍）。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耶和華（雅巍）說在祂對以西結說話的那一天，發生了什麼事？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耶和華（雅巍）說巴比倫王在那一天攻打了耶路撒冷。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24:3–5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在耶和華（雅巍）的比喻中，耶和華告訴耶路撒冷的百姓要做什麼？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耶和華（雅巍）告訴他們要將水倒入鍋中，放入最好的骨頭，並徹底煮沸。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耶路撒冷的鍋出了什麼問題，裡面的東西無法除去？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耶路撒冷的鍋有銹，無法除去。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耶路撒冷做了什麼，以致於招致耶和華（雅巍）的報應？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耶路撒冷沒有</w:t>
      </w:r>
      <w:r>
        <w:rPr>
          <w:lang w:val="zh_TW" w:bidi="zh_TW"/>
        </w:rPr>
        <w:t>掩蓋</w:t>
      </w:r>
      <w:r>
        <w:rPr>
          <w:lang w:val="zh_TW" w:bidi="zh_TW"/>
        </w:rPr>
        <w:t>在她之中所流的血。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為什麼把空鍋放在火上？</w:t>
      </w:r>
    </w:p>
    <w:p>
      <w:pPr/>
      <w:r>
        <w:rPr>
          <w:lang w:val="zh_TW" w:bidi="zh_TW"/>
        </w:rPr>
      </w:r>
      <w:r>
        <w:rPr>
          <w:lang w:val="zh_TW" w:bidi="zh_TW"/>
        </w:rPr>
        <w:t>將空鍋放在火上，</w:t>
      </w:r>
      <w:r>
        <w:rPr>
          <w:lang w:val="zh_TW" w:bidi="zh_TW"/>
        </w:rPr>
        <w:t>使鍋燒熱，使銅燒紅，鎔化其中的污穢，除淨其上的銹！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耶路撒冷的什麼東西沒有被火除掉？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</w:t>
      </w:r>
      <w:r>
        <w:rPr>
          <w:lang w:val="zh_TW" w:bidi="zh_TW"/>
        </w:rPr>
        <w:t>銹</w:t>
      </w:r>
      <w:r>
        <w:rPr>
          <w:lang w:val="zh_TW" w:bidi="zh_TW"/>
        </w:rPr>
        <w:t>沒有被火除掉。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根據耶和華（雅巍）的話，耶路撒冷的百姓將按照什麼受審判？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耶路撒冷的百姓將按照他們的所作所為受審判。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耶和華（雅巍）說祂要從以西結那裡取走什麼？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耶和華（雅巍）說祂要從以西結那裡取走他的妻子。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24:19–21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耶和華（雅巍）說發生在以西結身上的事有什麼意義？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耶和華（雅巍）說百姓眼中所渴望的正在玷污聖所，因此他們的兒女將會倒在刀下。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24:22–23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當耶路撒冷的百姓在遭受損失時，他們會怎麼做？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耶路撒冷的百姓將會像以西結一樣行事，不</w:t>
      </w:r>
      <w:r>
        <w:rPr>
          <w:lang w:val="zh_TW" w:bidi="zh_TW"/>
        </w:rPr>
        <w:t>悲哀</w:t>
      </w:r>
      <w:r>
        <w:rPr>
          <w:lang w:val="zh_TW" w:bidi="zh_TW"/>
        </w:rPr>
        <w:t>也不哭泣。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以西結以什麼身份事奉耶路撒冷的百姓？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以西結成為耶路撒冷百姓的預兆。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耶和華（雅巍）說在聖殿被攻陷的那一天會發生什麼事？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耶和華（雅巍）說在聖殿被攻陷的那一天，會有一個</w:t>
      </w:r>
      <w:r>
        <w:rPr>
          <w:lang w:val="zh_TW" w:bidi="zh_TW"/>
        </w:rPr>
        <w:t>逃脫的人</w:t>
      </w:r>
      <w:r>
        <w:rPr>
          <w:lang w:val="zh_TW" w:bidi="zh_TW"/>
        </w:rPr>
        <w:t>來到以西結那裡告訴他這個消息。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24:27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在聖殿被攻陷的那一天，耶路撒冷的百姓會知道什麼事？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在聖殿被攻陷的那一天，耶路撒冷的百姓會知道主是耶和華（雅巍）。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耶和華（雅巍）告訴以西結要說預言攻擊誰？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耶和華（雅巍）告訴以西結要說預言攻擊亞捫人。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當聖所被褻瀆，猶大家被擄掠時，亞捫人做了什麼事？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當聖所被褻瀆，猶大家被</w:t>
      </w:r>
      <w:r>
        <w:rPr>
          <w:lang w:val="zh_TW" w:bidi="zh_TW"/>
        </w:rPr>
        <w:t>擄掠</w:t>
      </w:r>
      <w:r>
        <w:rPr>
          <w:lang w:val="zh_TW" w:bidi="zh_TW"/>
        </w:rPr>
        <w:t>時，亞捫人說：「</w:t>
      </w:r>
      <w:r>
        <w:rPr>
          <w:lang w:val="zh_TW" w:bidi="zh_TW"/>
        </w:rPr>
        <w:t>阿哈</w:t>
      </w:r>
      <w:r>
        <w:rPr>
          <w:lang w:val="zh_TW" w:bidi="zh_TW"/>
        </w:rPr>
        <w:t>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因為亞捫人在猶大家被擄</w:t>
      </w:r>
      <w:r>
        <w:rPr>
          <w:b/>
          <w:lang w:val="zh_TW" w:bidi="zh_TW"/>
        </w:rPr>
        <w:t>掠</w:t>
      </w:r>
      <w:r>
        <w:rPr>
          <w:b/>
          <w:lang w:val="zh_TW" w:bidi="zh_TW"/>
        </w:rPr>
        <w:t>時所說的話，耶和華（雅巍）將對他們做什麼？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耶和華（雅巍）將把亞捫人交給東方人。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耶和華（雅巍）將對亞捫做什麼事，讓他們知道耶和華是主？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耶和華（雅巍）將把亞捫從其他民族中剪除並</w:t>
      </w:r>
      <w:r>
        <w:rPr>
          <w:lang w:val="zh_TW" w:bidi="zh_TW"/>
        </w:rPr>
        <w:t>除滅</w:t>
      </w:r>
      <w:r>
        <w:rPr>
          <w:lang w:val="zh_TW" w:bidi="zh_TW"/>
        </w:rPr>
        <w:t>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當猶大家被擄時，摩押和西珥人說了什麼？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當猶大家被擄時，摩押和西珥人說猶大家</w:t>
      </w:r>
      <w:r>
        <w:rPr>
          <w:lang w:val="zh_TW" w:bidi="zh_TW"/>
        </w:rPr>
        <w:t>與</w:t>
      </w:r>
      <w:r>
        <w:rPr>
          <w:lang w:val="zh_TW" w:bidi="zh_TW"/>
        </w:rPr>
        <w:t>其他國家</w:t>
      </w:r>
      <w:r>
        <w:rPr>
          <w:lang w:val="zh_TW" w:bidi="zh_TW"/>
        </w:rPr>
        <w:t>無異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什麼在列國中將不再被記念？</w:t>
      </w:r>
    </w:p>
    <w:p>
      <w:pPr/>
      <w:r>
        <w:rPr>
          <w:lang w:val="zh_TW" w:bidi="zh_TW"/>
        </w:rPr>
      </w:r>
      <w:r>
        <w:rPr>
          <w:lang w:val="zh_TW" w:bidi="zh_TW"/>
        </w:rPr>
        <w:t>亞捫人在列國中將不再被記念。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以東人對猶大家做了什麼？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以東人對猶大家施行了報復。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因為以東人對猶大家所做的事，耶和華（雅巍）將對以東人做什麼？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耶和華（雅巍）將毀滅以東的</w:t>
      </w:r>
      <w:r>
        <w:rPr>
          <w:lang w:val="zh_TW" w:bidi="zh_TW"/>
        </w:rPr>
        <w:t>人與牲畜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非利士人對猶大家做了什麼？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非利士人以鄙視的心向猶大家報仇。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因為非利士人對猶大家所做的事情，耶和華（雅巍）會對非利士人做什麼呢？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</w:t>
      </w:r>
      <w:r>
        <w:rPr>
          <w:lang w:val="zh_TW" w:bidi="zh_TW"/>
        </w:rPr>
        <w:t>滅絕</w:t>
      </w:r>
      <w:r>
        <w:rPr>
          <w:lang w:val="zh_TW" w:bidi="zh_TW"/>
        </w:rPr>
        <w:t>非利士人。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泰爾人對耶路撒冷說了什麼？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泰爾人說當耶路撒冷被毀壞時，他們就要得著豐盛。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耶和華（雅巍）說祂會對泰爾做什麼事？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耶和華（雅巍）說祂會興起許多國家攻擊泰爾，這些國家將拆毀泰爾的城牆和城樓。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耶和華（雅巍）說祂會在泰爾原來所在的地方做什麼？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耶和華（雅巍）說祂會把泰爾原來所在的地方變成為曬網的地方。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耶和華（雅巍）說祂要帶誰來攻打泰爾？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耶和華（雅巍）說祂要帶巴比倫王尼布甲尼撒來</w:t>
      </w:r>
      <w:r>
        <w:rPr>
          <w:lang w:val="zh_TW" w:bidi="zh_TW"/>
        </w:rPr>
        <w:t>攻擊</w:t>
      </w:r>
      <w:r>
        <w:rPr>
          <w:lang w:val="zh_TW" w:bidi="zh_TW"/>
        </w:rPr>
        <w:t>泰爾。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耶和華（雅巍）說泰爾的城牆會如何被攻破？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耶和華（雅巍）說泰爾的城牆會被尼布甲尼撒的</w:t>
      </w:r>
      <w:r>
        <w:rPr>
          <w:lang w:val="zh_TW" w:bidi="zh_TW"/>
        </w:rPr>
        <w:t>撞城錘攻</w:t>
      </w:r>
      <w:r>
        <w:rPr>
          <w:lang w:val="zh_TW" w:bidi="zh_TW"/>
        </w:rPr>
        <w:t>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耶和華（雅巍）說泰爾房屋的石頭和木頭將被放在哪裡？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耶和華（雅巍）說泰爾房屋的石頭和木頭將被放在水中。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當可怕的屠殺在泰爾發生時，</w:t>
      </w:r>
      <w:r>
        <w:rPr>
          <w:b/>
          <w:lang w:val="zh_TW" w:bidi="zh_TW"/>
        </w:rPr>
        <w:t>靠海的君王</w:t>
      </w:r>
      <w:r>
        <w:rPr>
          <w:b/>
          <w:lang w:val="zh_TW" w:bidi="zh_TW"/>
        </w:rPr>
        <w:t>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靠海的君王</w:t>
      </w:r>
      <w:r>
        <w:rPr>
          <w:lang w:val="zh_TW" w:bidi="zh_TW"/>
        </w:rPr>
        <w:t>將從他們的寶座上下來，脫去他們的朝服，脫下他們的花衣，坐在地上顫抖。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靠海的君王</w:t>
      </w:r>
      <w:r>
        <w:rPr>
          <w:b/>
          <w:lang w:val="zh_TW" w:bidi="zh_TW"/>
        </w:rPr>
        <w:t>哀嘆著的那著名的泰爾城現在在哪裡？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靠海的君王</w:t>
      </w:r>
      <w:r>
        <w:rPr>
          <w:lang w:val="zh_TW" w:bidi="zh_TW"/>
        </w:rPr>
        <w:t>哀嘆著的那著名的泰爾城現在在海中。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耶和華（雅巍）說泰爾人會被帶到哪裡去？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耶和華（雅巍）說泰爾人會被下到</w:t>
      </w:r>
      <w:r>
        <w:rPr>
          <w:lang w:val="zh_TW" w:bidi="zh_TW"/>
        </w:rPr>
        <w:t>陰府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26:21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根據耶和華（雅巍）的話，泰爾何時會再被找到？</w:t>
      </w:r>
    </w:p>
    <w:p>
      <w:pPr/>
      <w:r>
        <w:rPr>
          <w:lang w:val="zh_TW" w:bidi="zh_TW"/>
        </w:rPr>
      </w:r>
      <w:r>
        <w:rPr>
          <w:lang w:val="zh_TW" w:bidi="zh_TW"/>
        </w:rPr>
        <w:t>根據耶和華（雅巍）的話，泰爾將永遠不再被找到。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泰爾人因什麼貿易而聞名？</w:t>
      </w:r>
    </w:p>
    <w:p>
      <w:pPr/>
      <w:r>
        <w:rPr>
          <w:lang w:val="zh_TW" w:bidi="zh_TW"/>
        </w:rPr>
      </w:r>
      <w:r>
        <w:rPr>
          <w:lang w:val="zh_TW" w:bidi="zh_TW"/>
        </w:rPr>
        <w:t>泰爾人因</w:t>
      </w:r>
      <w:r>
        <w:rPr>
          <w:lang w:val="zh_TW" w:bidi="zh_TW"/>
        </w:rPr>
        <w:t>跟許多海島的百姓做生意</w:t>
      </w:r>
      <w:r>
        <w:rPr>
          <w:lang w:val="zh_TW" w:bidi="zh_TW"/>
        </w:rPr>
        <w:t>而聞名。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泰爾對自己說了什麼？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泰爾說自己</w:t>
      </w:r>
      <w:r>
        <w:rPr>
          <w:lang w:val="zh_TW" w:bidi="zh_TW"/>
        </w:rPr>
        <w:t>是全然美麗的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泰爾的</w:t>
      </w:r>
      <w:r>
        <w:rPr>
          <w:b/>
          <w:lang w:val="zh_TW" w:bidi="zh_TW"/>
        </w:rPr>
        <w:t>艙板</w:t>
      </w:r>
      <w:r>
        <w:rPr>
          <w:b/>
          <w:lang w:val="zh_TW" w:bidi="zh_TW"/>
        </w:rPr>
        <w:t>是用什麼製成的？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泰爾的艙板是用</w:t>
      </w:r>
      <w:r>
        <w:rPr>
          <w:lang w:val="zh_TW" w:bidi="zh_TW"/>
        </w:rPr>
        <w:t>黃楊木</w:t>
      </w:r>
      <w:r>
        <w:rPr>
          <w:lang w:val="zh_TW" w:bidi="zh_TW"/>
        </w:rPr>
        <w:t>製成的，並鑲有象牙。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誰為泰爾</w:t>
      </w:r>
      <w:r>
        <w:rPr>
          <w:b/>
          <w:lang w:val="zh_TW" w:bidi="zh_TW"/>
        </w:rPr>
        <w:t>掌舵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泰爾的智慧人為泰爾掌舵。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泰爾的船隻載運什麼？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泰爾的船隻載運了貿易用的商品。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</w:t>
      </w:r>
      <w:r>
        <w:rPr>
          <w:b/>
          <w:lang w:val="zh_TW" w:bidi="zh_TW"/>
        </w:rPr>
        <w:t>他施人</w:t>
      </w:r>
      <w:r>
        <w:rPr>
          <w:b/>
          <w:lang w:val="zh_TW" w:bidi="zh_TW"/>
        </w:rPr>
        <w:t>作泰爾的客商？</w:t>
      </w:r>
    </w:p>
    <w:p>
      <w:pPr/>
      <w:r>
        <w:rPr>
          <w:lang w:val="zh_TW" w:bidi="zh_TW"/>
        </w:rPr>
      </w:r>
      <w:r>
        <w:rPr>
          <w:lang w:val="zh_TW" w:bidi="zh_TW"/>
        </w:rPr>
        <w:t>他施人</w:t>
      </w:r>
      <w:r>
        <w:rPr>
          <w:lang w:val="zh_TW" w:bidi="zh_TW"/>
        </w:rPr>
        <w:t>因</w:t>
      </w:r>
      <w:r>
        <w:rPr>
          <w:lang w:val="zh_TW" w:bidi="zh_TW"/>
        </w:rPr>
        <w:t>泰爾</w:t>
      </w:r>
      <w:r>
        <w:rPr>
          <w:lang w:val="zh_TW" w:bidi="zh_TW"/>
        </w:rPr>
        <w:t>有很多各類的財物，就作了它的客商。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泰爾與雅完人、土巴人和米設人進行了什麼交易？</w:t>
      </w:r>
    </w:p>
    <w:p>
      <w:pPr/>
      <w:r>
        <w:rPr>
          <w:lang w:val="zh_TW" w:bidi="zh_TW"/>
        </w:rPr>
      </w:r>
      <w:r>
        <w:rPr>
          <w:lang w:val="zh_TW" w:bidi="zh_TW"/>
        </w:rPr>
        <w:t>泰爾與雅完人、土巴人和米設人進行了</w:t>
      </w:r>
      <w:r>
        <w:rPr>
          <w:lang w:val="zh_TW" w:bidi="zh_TW"/>
        </w:rPr>
        <w:t>人口和銅器</w:t>
      </w:r>
      <w:r>
        <w:rPr>
          <w:lang w:val="zh_TW" w:bidi="zh_TW"/>
        </w:rPr>
        <w:t>的交易。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猶大和以色列地用哪些物品與泰爾交易？</w:t>
      </w:r>
    </w:p>
    <w:p>
      <w:pPr/>
      <w:r>
        <w:rPr>
          <w:lang w:val="zh_TW" w:bidi="zh_TW"/>
        </w:rPr>
      </w:r>
      <w:r>
        <w:rPr>
          <w:lang w:val="zh_TW" w:bidi="zh_TW"/>
        </w:rPr>
        <w:t>猶大和以色列地用小麥、黍、蜜、油和乳香與泰爾交易。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示巴用哪些物品與泰爾交易？</w:t>
      </w:r>
    </w:p>
    <w:p>
      <w:pPr/>
      <w:r>
        <w:rPr>
          <w:lang w:val="zh_TW" w:bidi="zh_TW"/>
        </w:rPr>
      </w:r>
      <w:r>
        <w:rPr>
          <w:lang w:val="zh_TW" w:bidi="zh_TW"/>
        </w:rPr>
        <w:t>示巴用香料、寶石和黃金與泰爾交易。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耶和華（雅巍）說泰爾的財富在其毀滅之日會怎樣？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耶和華（雅巍）說泰爾的財富在其毀滅之日將沉入海中。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當海邊的城市聽到</w:t>
      </w:r>
      <w:r>
        <w:rPr>
          <w:b/>
          <w:lang w:val="zh_TW" w:bidi="zh_TW"/>
        </w:rPr>
        <w:t>掌舵者</w:t>
      </w:r>
      <w:r>
        <w:rPr>
          <w:b/>
          <w:lang w:val="zh_TW" w:bidi="zh_TW"/>
        </w:rPr>
        <w:t>的呼聲時會怎樣？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海邊的城市將因掌舵者的呼聲而顫抖。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當海岸的君王們看到泰爾的毀滅時，他們會怎麼做？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當海岸的君王們看到泰爾的毀滅時，他們將會驚恐顫抖。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27:36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耶和華（雅巍）說泰爾什麼時候會再次存在？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耶和華（雅巍）說泰爾將永遠不再存在。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泰爾的君王如何評價自己？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泰爾的君王自稱：「我是神！」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為什麼泰爾君王的心如此驕傲？</w:t>
      </w:r>
    </w:p>
    <w:p>
      <w:pPr/>
      <w:r>
        <w:rPr>
          <w:lang w:val="zh_TW" w:bidi="zh_TW"/>
        </w:rPr>
      </w:r>
      <w:r>
        <w:rPr>
          <w:lang w:val="zh_TW" w:bidi="zh_TW"/>
        </w:rPr>
        <w:t>泰爾君王的心因為他的財富而驕傲。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因為泰爾君王的驕傲，耶和華（雅巍）說祂會對他做什麼？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耶和華（雅巍）說祂會帶</w:t>
      </w:r>
      <w:r>
        <w:rPr>
          <w:lang w:val="zh_TW" w:bidi="zh_TW"/>
        </w:rPr>
        <w:t>外邦人</w:t>
      </w:r>
      <w:r>
        <w:rPr>
          <w:lang w:val="zh_TW" w:bidi="zh_TW"/>
        </w:rPr>
        <w:t>來攻擊泰爾的君王。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耶和華（雅巍）說泰爾的君王將如何死去？</w:t>
      </w:r>
    </w:p>
    <w:p>
      <w:pPr/>
      <w:r>
        <w:rPr>
          <w:lang w:val="zh_TW" w:bidi="zh_TW"/>
        </w:rPr>
      </w:r>
      <w:r>
        <w:rPr>
          <w:lang w:val="zh_TW" w:bidi="zh_TW"/>
        </w:rPr>
        <w:t>泰爾的君王將死在外邦人手中，</w:t>
      </w:r>
      <w:r>
        <w:rPr>
          <w:lang w:val="zh_TW" w:bidi="zh_TW"/>
        </w:rPr>
        <w:t>與未受割禮的人一樣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耶和華（雅巍）說泰爾的君王曾經是什麼樣的？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耶和華（雅巍）說，泰爾的君王曾經是完美的典範，充滿智慧，並且是</w:t>
      </w:r>
      <w:r>
        <w:rPr>
          <w:lang w:val="zh_TW" w:bidi="zh_TW"/>
        </w:rPr>
        <w:t>全然美麗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根據耶和華（雅巍）的話，在被造的時候，泰爾王在哪裡？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在被造的時候，泰爾王在伊甸神的園中。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耶和華（雅巍）將泰爾王安置在哪裡，泰爾王有什麼職責？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耶和華（雅巍）將泰爾王安置在神的聖山上，作為受膏的基路伯來守護人類。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後來在泰爾王中間發現了什麼？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後來在泰爾王中間發現了不義。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因為泰爾王的罪，耶和華（雅巍）對他做了什麼？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耶和華（雅巍）把泰爾王從神的山驅逐，把他視為污穢之物，並毀滅了他。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當那些認識泰爾王的人看到他的毀滅時，他們會怎麼做？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當那些認識泰爾王的人看到他的毀滅時，他們會因他而</w:t>
      </w:r>
      <w:r>
        <w:rPr>
          <w:lang w:val="zh_TW" w:bidi="zh_TW"/>
        </w:rPr>
        <w:t>驚奇</w:t>
      </w:r>
      <w:r>
        <w:rPr>
          <w:lang w:val="zh_TW" w:bidi="zh_TW"/>
        </w:rPr>
        <w:t>，並且驚恐。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耶和華（雅巍）說祂要令什麼去到西頓？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耶和華（雅巍）說祂要令</w:t>
      </w:r>
      <w:r>
        <w:rPr>
          <w:lang w:val="zh_TW" w:bidi="zh_TW"/>
        </w:rPr>
        <w:t>瘟疫進入西頓，使血流在街上。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根據耶和華（雅巍）的話，周圍的民族對以色列家來說是怎樣的？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周圍的民族對以色列家來說就像刺人的荊棘和痛苦的蒺藜。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28:25–26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在耶和華（雅巍）對藐視以色列的人施行審判之後，以色列會發生什麼事？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以色列將</w:t>
      </w:r>
      <w:r>
        <w:rPr>
          <w:lang w:val="zh_TW" w:bidi="zh_TW"/>
        </w:rPr>
        <w:t>安然居住</w:t>
      </w:r>
      <w:r>
        <w:rPr>
          <w:lang w:val="zh_TW" w:bidi="zh_TW"/>
        </w:rPr>
        <w:t>，在耶和華（雅巍）賜給祂僕人雅各的土地上建造房屋，栽種葡萄園。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耶和華（雅巍）告訴以西結要說預言攻擊誰？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耶和華（雅巍）告訴以西結要說預言攻擊埃及王法老。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耶和華（雅巍）說埃及王像什麼動物？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耶和華（雅巍）說埃及王就像</w:t>
      </w:r>
      <w:r>
        <w:rPr>
          <w:lang w:val="zh_TW" w:bidi="zh_TW"/>
        </w:rPr>
        <w:t>臥在自己河中的大魚。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耶和華（雅巍）說祂要把埃及王扔到哪裡？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耶和華（雅巍）說祂要把埃及王扔到曠野裡。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耶和華（雅巍）說埃及對以色列家來說像什麼植物？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耶和華（雅巍）說埃及對以色列家來說像一根蘆葦杆。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當以色列家</w:t>
      </w:r>
      <w:r>
        <w:rPr>
          <w:b/>
          <w:lang w:val="zh_TW" w:bidi="zh_TW"/>
        </w:rPr>
        <w:t>倚靠</w:t>
      </w:r>
      <w:r>
        <w:rPr>
          <w:b/>
          <w:lang w:val="zh_TW" w:bidi="zh_TW"/>
        </w:rPr>
        <w:t>埃及時，埃及做了什麼？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當以色列家倚靠埃及時，埃及折斷了他們的腿，</w:t>
      </w:r>
      <w:r>
        <w:rPr>
          <w:lang w:val="zh_TW" w:bidi="zh_TW"/>
        </w:rPr>
        <w:t>閃了他們的腰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耶和華（雅巍）說埃及地將會變為什麼？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耶和華（雅巍）說埃及地將變為荒涼和廢墟。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耶和華（雅巍）說埃及地將荒廢多久？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耶和華（雅巍）說埃及地將荒廢四十年。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耶和華（雅巍）說埃及人被分散歸回後將會如何？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耶和華（雅巍）說埃及人被分散歸回後將成為一個低微的國。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巴比倫王尼布甲尼撒為攻打泰爾所做的一切辛勞得到了什麼報酬？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巴比倫王尼布甲尼撒為攻打泰爾所做的一切辛勞都沒有得到報酬。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耶和華（雅巍）要給尼布甲尼撒什麼作為他攻打泰爾所做一切辛勞的報酬？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耶和華（雅巍）要把埃及地給尼布甲尼撒，作為他攻打泰爾所做一切辛勞的報酬。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在那一天，耶和華（雅巍）將讓以西結做什麼？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在那一天，耶和華（雅巍）將讓以西結在以色列家中間說話。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29:21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在那一天，以色列家將知道什麼？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在那一天，以色列家將知道主是耶和華（雅巍）。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根據耶和華（雅巍）的話，耶和華來臨的日子和時間會是怎樣的？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耶和華（雅巍）來臨的日子是</w:t>
      </w:r>
      <w:r>
        <w:rPr>
          <w:lang w:val="zh_TW" w:bidi="zh_TW"/>
        </w:rPr>
        <w:t>密雲之日</w:t>
      </w:r>
      <w:r>
        <w:rPr>
          <w:lang w:val="zh_TW" w:bidi="zh_TW"/>
        </w:rPr>
        <w:t>，是</w:t>
      </w:r>
      <w:r>
        <w:rPr>
          <w:lang w:val="zh_TW" w:bidi="zh_TW"/>
        </w:rPr>
        <w:t>列國受罰之期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在耶和華（雅巍）的日子，埃及、古實、利比亞、古巴和同盟的人會發生什麼事？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在耶和華（雅巍）的日子，他們都將</w:t>
      </w:r>
      <w:r>
        <w:rPr>
          <w:lang w:val="zh_TW" w:bidi="zh_TW"/>
        </w:rPr>
        <w:t>倒在刀下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當埃及和她的幫手被毀滅時，百姓將知道什麼？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百姓將知道主是耶和華（雅巍）。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</w:t>
      </w:r>
      <w:r>
        <w:rPr>
          <w:b/>
          <w:lang w:val="zh_TW" w:bidi="zh_TW"/>
        </w:rPr>
        <w:t>藉著</w:t>
      </w:r>
      <w:r>
        <w:rPr>
          <w:b/>
          <w:lang w:val="zh_TW" w:bidi="zh_TW"/>
        </w:rPr>
        <w:t>誰的手來毀滅埃及地？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耶和華（雅巍）將藉著巴比倫王尼布甲尼撒的手來毀滅埃及地。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耶和華（雅巍）要在挪弗終結什麼？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耶和華（雅巍）將摧毀並終結挪弗無用的偶像。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當耶和華（雅巍）帶來毀滅時，埃及城市中的倖存者會發生什麼事？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當耶和華（雅巍）帶來毀滅時，倖存者將被</w:t>
      </w:r>
      <w:r>
        <w:rPr>
          <w:lang w:val="zh_TW" w:bidi="zh_TW"/>
        </w:rPr>
        <w:t>擄掠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耶和華（雅巍）說祂對法老的</w:t>
      </w:r>
      <w:r>
        <w:rPr>
          <w:b/>
          <w:lang w:val="zh_TW" w:bidi="zh_TW"/>
        </w:rPr>
        <w:t>膀臂</w:t>
      </w:r>
      <w:r>
        <w:rPr>
          <w:b/>
          <w:lang w:val="zh_TW" w:bidi="zh_TW"/>
        </w:rPr>
        <w:t>做了什麼，現在法老無法做什麼？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耶和華（雅巍）說祂折斷了法老的</w:t>
      </w:r>
      <w:r>
        <w:rPr>
          <w:lang w:val="zh_TW" w:bidi="zh_TW"/>
        </w:rPr>
        <w:t>膀臂</w:t>
      </w:r>
      <w:r>
        <w:rPr>
          <w:lang w:val="zh_TW" w:bidi="zh_TW"/>
        </w:rPr>
        <w:t>，使其無力握住刀。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在埃及被毀滅之後，耶和華（雅巍）會在列國中對埃及做什麼？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耶和華（雅巍）將把埃及人分散到列國，</w:t>
      </w:r>
      <w:r>
        <w:rPr>
          <w:lang w:val="zh_TW" w:bidi="zh_TW"/>
        </w:rPr>
        <w:t>四散在列邦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</w:t>
      </w:r>
      <w:r>
        <w:rPr>
          <w:b/>
          <w:lang w:val="zh_TW" w:bidi="zh_TW"/>
        </w:rPr>
        <w:t>扶持</w:t>
      </w:r>
      <w:r>
        <w:rPr>
          <w:b/>
          <w:lang w:val="zh_TW" w:bidi="zh_TW"/>
        </w:rPr>
        <w:t>誰的</w:t>
      </w:r>
      <w:r>
        <w:rPr>
          <w:b/>
          <w:lang w:val="zh_TW" w:bidi="zh_TW"/>
        </w:rPr>
        <w:t>膀臂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</w:t>
      </w:r>
      <w:r>
        <w:rPr>
          <w:lang w:val="zh_TW" w:bidi="zh_TW"/>
        </w:rPr>
        <w:t>扶持</w:t>
      </w:r>
      <w:r>
        <w:rPr>
          <w:lang w:val="zh_TW" w:bidi="zh_TW"/>
        </w:rPr>
        <w:t>巴比倫王的</w:t>
      </w:r>
      <w:r>
        <w:rPr>
          <w:lang w:val="zh_TW" w:bidi="zh_TW"/>
        </w:rPr>
        <w:t>膀臂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30:25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法老的膀臂將會怎樣？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法老的膀臂將會下垂。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耶和華（雅巍）告訴以西結要向誰預言？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耶和華（雅巍）告訴以西結要向埃及王法老預言。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耶和華（雅巍）將亞述比作什麼樣的植物？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耶和華（雅巍）將亞述比作黎巴嫩的大香柏樹。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在野和華（雅巍）的比喻中，亞述如同一棵樹，什麼生物生活在這棵大香柏樹中和周圍？</w:t>
      </w:r>
    </w:p>
    <w:p>
      <w:pPr/>
      <w:r>
        <w:rPr>
          <w:lang w:val="zh_TW" w:bidi="zh_TW"/>
        </w:rPr>
      </w:r>
      <w:r>
        <w:rPr>
          <w:lang w:val="zh_TW" w:bidi="zh_TW"/>
        </w:rPr>
        <w:t>空中的飛鳥都在香柏樹的枝上搭窩，田野的走獸都在其</w:t>
      </w:r>
      <w:r>
        <w:rPr>
          <w:lang w:val="zh_TW" w:bidi="zh_TW"/>
        </w:rPr>
        <w:t>枝條下</w:t>
      </w:r>
      <w:r>
        <w:rPr>
          <w:lang w:val="zh_TW" w:bidi="zh_TW"/>
        </w:rPr>
        <w:t>生子。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亞述的大香柏樹比什麼更大？</w:t>
      </w:r>
    </w:p>
    <w:p>
      <w:pPr/>
      <w:r>
        <w:rPr>
          <w:lang w:val="zh_TW" w:bidi="zh_TW"/>
        </w:rPr>
      </w:r>
      <w:r>
        <w:rPr>
          <w:lang w:val="zh_TW" w:bidi="zh_TW"/>
        </w:rPr>
        <w:t>亞述的大香柏樹比神園中的所有樹木都更大。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為什麼耶和華（雅巍）抓住亞述並將其驅逐？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耶和華（雅巍）抓住亞述並將其驅逐，是因為它心高氣傲（驕傲）且行事邪惡。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在亞述的香柏樹被遺棄後，耶和華（雅巍）說什麼事情將永遠不再發生？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耶和華（雅巍）說，再也不會有其他樹長得那麼高了。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當亞述下到陰間的那一天，耶和華（雅巍）給大地帶來了什麼？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在那一天，耶和華（雅巍）給大地帶來了哀悼。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耶和華（雅巍）將亞述的大香柏樹扔到哪裡？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耶和華（雅巍）將亞述的大香柏樹扔到陰間。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那些曾生活在亞述的大香柏樹陰下的國家發生了什麼事？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那些曾生活在亞述的大香柏樹陰下的國家也下到了陰間。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耶和華（雅巍）宣告誰將被帶到地的最深處？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耶和華（雅巍）宣告法老和他的臣僕將被帶到地的最深處。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耶和華（雅巍）告訴以西結要為法老舉起什麼？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耶和華（雅巍）告訴以西結要為法老舉起哀歌。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耶和華（雅巍）說法老像哪兩種動物？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耶和華（雅巍）說法老像</w:t>
      </w:r>
      <w:r>
        <w:rPr>
          <w:lang w:val="zh_TW" w:bidi="zh_TW"/>
        </w:rPr>
        <w:t>少壯獅子</w:t>
      </w:r>
      <w:r>
        <w:rPr>
          <w:lang w:val="zh_TW" w:bidi="zh_TW"/>
        </w:rPr>
        <w:t>，又像</w:t>
      </w:r>
      <w:r>
        <w:rPr>
          <w:lang w:val="zh_TW" w:bidi="zh_TW"/>
        </w:rPr>
        <w:t>海中的</w:t>
      </w:r>
      <w:r>
        <w:rPr>
          <w:lang w:val="zh_TW" w:bidi="zh_TW"/>
        </w:rPr>
        <w:t>怪物。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當耶和華（雅巍）把海怪扔在田裡時，牠會發生什麼事？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當海怪被扔在田裡時，鳥和</w:t>
      </w:r>
      <w:r>
        <w:rPr>
          <w:lang w:val="zh_TW" w:bidi="zh_TW"/>
        </w:rPr>
        <w:t>野獸</w:t>
      </w:r>
      <w:r>
        <w:rPr>
          <w:lang w:val="zh_TW" w:bidi="zh_TW"/>
        </w:rPr>
        <w:t>會吃掉牠。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當耶和華（雅巍）熄滅埃及的燈時，天上會發生什麼事？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星星將變暗，雲將遮住太陽，月亮將不發光。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當列國的人看見埃及崩潰時，他們會有什麼反應？</w:t>
      </w:r>
    </w:p>
    <w:p>
      <w:pPr/>
      <w:r>
        <w:rPr>
          <w:lang w:val="zh_TW" w:bidi="zh_TW"/>
        </w:rPr>
      </w:r>
      <w:r>
        <w:rPr>
          <w:lang w:val="zh_TW" w:bidi="zh_TW"/>
        </w:rPr>
        <w:t>列國的人將會驚恐不已，並戰兢於恐懼之中。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誰要來攻擊埃及並毀滅它？</w:t>
      </w:r>
    </w:p>
    <w:p>
      <w:pPr/>
      <w:r>
        <w:rPr>
          <w:lang w:val="zh_TW" w:bidi="zh_TW"/>
        </w:rPr>
      </w:r>
      <w:r>
        <w:rPr>
          <w:lang w:val="zh_TW" w:bidi="zh_TW"/>
        </w:rPr>
        <w:t>巴比倫王要來攻擊埃及並毀滅它。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耶和華（雅巍）宣告埃及的人和動物會發生什麼？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無論是人還是動物都不再</w:t>
      </w:r>
      <w:r>
        <w:rPr>
          <w:lang w:val="zh_TW" w:bidi="zh_TW"/>
        </w:rPr>
        <w:t>攪渾</w:t>
      </w:r>
      <w:r>
        <w:rPr>
          <w:lang w:val="zh_TW" w:bidi="zh_TW"/>
        </w:rPr>
        <w:t>埃及的水。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當埃及遭到攻擊和毀滅時，百姓會知道什麼？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埃及的百姓會知道主是耶和華（雅巍）。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埃及的</w:t>
      </w:r>
      <w:r>
        <w:rPr>
          <w:b/>
          <w:lang w:val="zh_TW" w:bidi="zh_TW"/>
        </w:rPr>
        <w:t>眾民</w:t>
      </w:r>
      <w:r>
        <w:rPr>
          <w:b/>
          <w:lang w:val="zh_TW" w:bidi="zh_TW"/>
        </w:rPr>
        <w:t>和</w:t>
      </w:r>
      <w:r>
        <w:rPr>
          <w:b/>
          <w:lang w:val="zh_TW" w:bidi="zh_TW"/>
        </w:rPr>
        <w:t>有名之國的女子</w:t>
      </w:r>
      <w:r>
        <w:rPr>
          <w:b/>
          <w:lang w:val="zh_TW" w:bidi="zh_TW"/>
        </w:rPr>
        <w:t>將被扔到哪裡？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他們將被扔到地的最深處，與</w:t>
      </w:r>
      <w:r>
        <w:rPr>
          <w:lang w:val="zh_TW" w:bidi="zh_TW"/>
        </w:rPr>
        <w:t>下到陰府的人在一起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陰間的</w:t>
      </w:r>
      <w:r>
        <w:rPr>
          <w:b/>
          <w:lang w:val="zh_TW" w:bidi="zh_TW"/>
        </w:rPr>
        <w:t>勇士要</w:t>
      </w:r>
      <w:r>
        <w:rPr>
          <w:b/>
          <w:lang w:val="zh_TW" w:bidi="zh_TW"/>
        </w:rPr>
        <w:t>對埃及和她的盟友宣告什麼事？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他們要宣告埃及和她的盟友已經下到這裡，要與被刀殺的未受割禮的人一同躺臥。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以攔在活人之地做了什麼？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以攔將他們的恐懼帶到</w:t>
      </w:r>
      <w:r>
        <w:rPr>
          <w:lang w:val="zh_TW" w:bidi="zh_TW"/>
        </w:rPr>
        <w:t>活人之地。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北方的</w:t>
      </w:r>
      <w:r>
        <w:rPr>
          <w:b/>
          <w:lang w:val="zh_TW" w:bidi="zh_TW"/>
        </w:rPr>
        <w:t>眾王子</w:t>
      </w:r>
      <w:r>
        <w:rPr>
          <w:b/>
          <w:lang w:val="zh_TW" w:bidi="zh_TW"/>
        </w:rPr>
        <w:t>和所有的</w:t>
      </w:r>
      <w:r>
        <w:rPr>
          <w:b/>
          <w:lang w:val="zh_TW" w:bidi="zh_TW"/>
        </w:rPr>
        <w:t>西頓人在</w:t>
      </w:r>
      <w:r>
        <w:rPr>
          <w:b/>
          <w:lang w:val="zh_TW" w:bidi="zh_TW"/>
        </w:rPr>
        <w:t>與</w:t>
      </w:r>
      <w:r>
        <w:rPr>
          <w:b/>
          <w:lang w:val="zh_TW" w:bidi="zh_TW"/>
        </w:rPr>
        <w:t>被殺的人</w:t>
      </w:r>
      <w:r>
        <w:rPr>
          <w:b/>
          <w:lang w:val="zh_TW" w:bidi="zh_TW"/>
        </w:rPr>
        <w:t>一同下去時，他們帶著什麼？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他們帶著自己的羞辱。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32:31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在陰間，什麼事會安慰法老？</w:t>
      </w:r>
    </w:p>
    <w:p>
      <w:pPr/>
      <w:r>
        <w:rPr>
          <w:lang w:val="zh_TW" w:bidi="zh_TW"/>
        </w:rPr>
      </w:r>
      <w:r>
        <w:rPr>
          <w:lang w:val="zh_TW" w:bidi="zh_TW"/>
        </w:rPr>
        <w:t>在陰間，法老會因所有被刀殺死的臣僕而得到安慰。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守望者為這地的百姓做了什麼？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守望者</w:t>
      </w:r>
      <w:r>
        <w:rPr>
          <w:lang w:val="zh_TW" w:bidi="zh_TW"/>
        </w:rPr>
        <w:t>見刀劍臨到那地</w:t>
      </w:r>
      <w:r>
        <w:rPr>
          <w:lang w:val="zh_TW" w:bidi="zh_TW"/>
        </w:rPr>
        <w:t>，就</w:t>
      </w:r>
      <w:r>
        <w:rPr>
          <w:lang w:val="zh_TW" w:bidi="zh_TW"/>
        </w:rPr>
        <w:t>吹角警戒百姓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如果百姓不聽守望者的</w:t>
      </w:r>
      <w:r>
        <w:rPr>
          <w:b/>
          <w:lang w:val="zh_TW" w:bidi="zh_TW"/>
        </w:rPr>
        <w:t>警戒</w:t>
      </w:r>
      <w:r>
        <w:rPr>
          <w:b/>
          <w:lang w:val="zh_TW" w:bidi="zh_TW"/>
        </w:rPr>
        <w:t>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如果百姓不聽守望者的警戒，刀劍就會來殺了他們，他們的罪就要歸到自己的頭上。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如果守望者不警告百姓，會發生什麼事？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如果守望者不警告百姓，耶和華（雅巍）</w:t>
      </w:r>
      <w:r>
        <w:rPr>
          <w:lang w:val="zh_TW" w:bidi="zh_TW"/>
        </w:rPr>
        <w:t>要向守望者討他的罪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耶和華（雅巍）立了誰作以色列家的守望者？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耶和華（雅巍）立了以西結作以色列家的守望者。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耶和華（雅巍）說祂不喜悅什麼？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耶和華（雅巍）說祂不喜悅惡人的死亡。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33:11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耶和華（雅巍）呼籲惡人做什麼？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耶和華（雅巍）呼籲惡人悔改，使他們可以存活。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耶和華（雅巍）說義人若行不義，會發生什麼事？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耶和華（雅巍）說義人若行不義，必因</w:t>
      </w:r>
      <w:r>
        <w:rPr>
          <w:lang w:val="zh_TW" w:bidi="zh_TW"/>
        </w:rPr>
        <w:t>所作的罪孽死亡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33:14–16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耶和華（雅巍）說惡人若悔改並行公義和正直，會發生什麼事？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耶和華（雅巍）說惡人若悔改並行公義和正直，他必定存活。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根據耶和華（雅巍）的話，誰的道不公平？</w:t>
      </w:r>
    </w:p>
    <w:p>
      <w:pPr/>
      <w:r>
        <w:rPr>
          <w:lang w:val="zh_TW" w:bidi="zh_TW"/>
        </w:rPr>
      </w:r>
      <w:r>
        <w:rPr>
          <w:lang w:val="zh_TW" w:bidi="zh_TW"/>
        </w:rPr>
        <w:t>根據耶和華（雅巍）的話， 以色列人的道不公平。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耶和華（雅巍）說祂將如何審判以色列家的每一個人？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耶和華（雅巍）說祂將按照每個人的行為來審判他們。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逃出的人</w:t>
      </w:r>
      <w:r>
        <w:rPr>
          <w:b/>
          <w:lang w:val="zh_TW" w:bidi="zh_TW"/>
        </w:rPr>
        <w:t>帶給以西結什麼消息？</w:t>
      </w:r>
    </w:p>
    <w:p>
      <w:pPr/>
      <w:r>
        <w:rPr>
          <w:lang w:val="zh_TW" w:bidi="zh_TW"/>
        </w:rPr>
      </w:r>
      <w:r>
        <w:rPr>
          <w:lang w:val="zh_TW" w:bidi="zh_TW"/>
        </w:rPr>
        <w:t>逃出的人</w:t>
      </w:r>
      <w:r>
        <w:rPr>
          <w:lang w:val="zh_TW" w:bidi="zh_TW"/>
        </w:rPr>
        <w:t>帶來了耶路撒冷城已被</w:t>
      </w:r>
      <w:r>
        <w:rPr>
          <w:lang w:val="zh_TW" w:bidi="zh_TW"/>
        </w:rPr>
        <w:t>攻破的消息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以色列百姓對亞伯拉罕所承受的地說了什麼？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以色列百姓說亞伯拉罕所承受的地是他們的產業。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為什麼耶和華（雅巍）質疑以色列百姓是否真的應該擁有這地？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耶和華（雅巍）質疑他們是否應該擁有這地，因為他們</w:t>
      </w:r>
      <w:r>
        <w:rPr>
          <w:lang w:val="zh_TW" w:bidi="zh_TW"/>
        </w:rPr>
        <w:t>倚仗</w:t>
      </w:r>
      <w:r>
        <w:rPr>
          <w:lang w:val="zh_TW" w:bidi="zh_TW"/>
        </w:rPr>
        <w:t>自己的刀劍行可憎的事。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耶和華（雅巍）說因以色列百姓所行的事，祂將對這地做什麼？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耶和華（雅巍）說因以色列百姓所行的事，祂將使這地成為荒涼和驚駭的地方。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以色列百姓會如何對待以西結的話？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以色列百姓會聽以西結的話，但他們不會遵行。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33:33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當一切事情都應驗的時候，以色列百姓就會知道什麼事？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當一切事情都應驗的時候，以色列百姓就會知道在他們中間曾有一位先知。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34:2–3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耶和華（雅巍）對以色列的牧人提出了什麼指控？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耶和華（雅巍）指控以色列的牧人根本沒有牧養</w:t>
      </w:r>
      <w:r>
        <w:rPr>
          <w:lang w:val="zh_TW" w:bidi="zh_TW"/>
        </w:rPr>
        <w:t>羣羊</w:t>
      </w:r>
      <w:r>
        <w:rPr>
          <w:lang w:val="zh_TW" w:bidi="zh_TW"/>
        </w:rPr>
        <w:t>，而是宰殺</w:t>
      </w:r>
      <w:r>
        <w:rPr>
          <w:lang w:val="zh_TW" w:bidi="zh_TW"/>
        </w:rPr>
        <w:t>羣羊</w:t>
      </w:r>
      <w:r>
        <w:rPr>
          <w:lang w:val="zh_TW" w:bidi="zh_TW"/>
        </w:rPr>
        <w:t>中最好的牲畜。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以色列的牧人是如何管理羣羊的？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以色列的牧人以強硬和暴力的方式管理羣羊。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然候羣羊發生了什麼事？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羣羊隨後就分散，成為田野中一切野獸的食物。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以色列的牧人實際上是在</w:t>
      </w:r>
      <w:r>
        <w:rPr>
          <w:b/>
          <w:lang w:val="zh_TW" w:bidi="zh_TW"/>
        </w:rPr>
        <w:t>牧養</w:t>
      </w:r>
      <w:r>
        <w:rPr>
          <w:b/>
          <w:lang w:val="zh_TW" w:bidi="zh_TW"/>
        </w:rPr>
        <w:t>誰？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以色列的牧人實際上是在</w:t>
      </w:r>
      <w:r>
        <w:rPr>
          <w:lang w:val="zh_TW" w:bidi="zh_TW"/>
        </w:rPr>
        <w:t>牧養</w:t>
      </w:r>
      <w:r>
        <w:rPr>
          <w:lang w:val="zh_TW" w:bidi="zh_TW"/>
        </w:rPr>
        <w:t>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耶和華（雅巍）說祂將對以色列的牧人做什麼？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耶和華（雅巍）說祂將撤去以色列牧人的職分，並從他們口中奪回羣羊。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耶和華（雅巍）說祂將從哪裡聚集祂的羊群？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</w:t>
      </w:r>
      <w:r>
        <w:rPr>
          <w:lang w:val="zh_TW" w:bidi="zh_TW"/>
        </w:rPr>
        <w:t>這些羊在密雲黑暗的日子散到各處，祂要從那裏救回牠們來</w:t>
      </w:r>
      <w:r>
        <w:rPr>
          <w:lang w:val="zh_TW" w:bidi="zh_TW"/>
        </w:rPr>
        <w:t>。然後，祂要從萬民中領牠們出來，從各國聚集牠們。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耶和華（雅巍）說祂將如何</w:t>
      </w:r>
      <w:r>
        <w:rPr>
          <w:b/>
          <w:lang w:val="zh_TW" w:bidi="zh_TW"/>
        </w:rPr>
        <w:t>牧養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</w:t>
      </w:r>
      <w:r>
        <w:rPr>
          <w:lang w:val="zh_TW" w:bidi="zh_TW"/>
        </w:rPr>
        <w:t>秉公牧養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耶和華（雅巍）說祂要在哪三羣羊之間施行審判？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耶和華（雅巍）說祂要在綿羊、公綿羊和公山羊之間施行審判。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瘦弱的羊遭遇了什麼事？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瘦弱的羊被推擠並被角頂撞，直到四散為止。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34:23–24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耶和華（雅巍）說祂將立誰來</w:t>
      </w:r>
      <w:r>
        <w:rPr>
          <w:b/>
          <w:lang w:val="zh_TW" w:bidi="zh_TW"/>
        </w:rPr>
        <w:t>牧養羣</w:t>
      </w:r>
      <w:r>
        <w:rPr>
          <w:b/>
          <w:lang w:val="zh_TW" w:bidi="zh_TW"/>
        </w:rPr>
        <w:t>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耶和華（雅巍）說祂將立祂的僕人大衛來牧養羣羊。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當耶和華（雅巍）興起祂的牧人時，祂會做什麼使羊羣可以安居？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耶和華（雅巍）會與羊羣立平安的約，並從這地除去惡獸。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列國將不再能對羊羣做什麼？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列國將不再能掠奪羊羣或羞辱牠們。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那時以色列家將知道什麼？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那時以色列家將知道，耶和華（雅巍）他們的神與他們同在。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耶和華（雅巍）對羊，就是以色列家，宣告了什麼事？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耶和華（雅巍）宣告祂是以色列家的神，他們是祂的子民。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耶和華（雅巍）要以西結說預言</w:t>
      </w:r>
      <w:r>
        <w:rPr>
          <w:b/>
          <w:lang w:val="zh_TW" w:bidi="zh_TW"/>
        </w:rPr>
        <w:t>攻擊</w:t>
      </w:r>
      <w:r>
        <w:rPr>
          <w:b/>
          <w:lang w:val="zh_TW" w:bidi="zh_TW"/>
        </w:rPr>
        <w:t>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耶和華（雅巍）要以西結說預言攻擊西珥山。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耶和華（雅巍）說祂將對西珥山做什麼？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耶和華（雅巍）說祂將使西珥山成為</w:t>
      </w:r>
      <w:r>
        <w:rPr>
          <w:lang w:val="zh_TW" w:bidi="zh_TW"/>
        </w:rPr>
        <w:t>荒涼荒廢</w:t>
      </w:r>
      <w:r>
        <w:rPr>
          <w:lang w:val="zh_TW" w:bidi="zh_TW"/>
        </w:rPr>
        <w:t>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西珥山的百姓做了什麼事，導致耶和華（雅巍）的審判降臨在他們身上？</w:t>
      </w:r>
    </w:p>
    <w:p>
      <w:pPr/>
      <w:r>
        <w:rPr>
          <w:lang w:val="zh_TW" w:bidi="zh_TW"/>
        </w:rPr>
      </w:r>
      <w:r>
        <w:rPr>
          <w:lang w:val="zh_TW" w:bidi="zh_TW"/>
        </w:rPr>
        <w:t>西珥山的百姓對以色列人懷有敵意，並將他們交在刀劍之下。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根據耶和華（雅巍）的話，什麼將追趕西珥山的百姓，為什麼？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血將追趕西珥山的百姓，因為他們不</w:t>
      </w:r>
      <w:r>
        <w:rPr>
          <w:lang w:val="zh_TW" w:bidi="zh_TW"/>
        </w:rPr>
        <w:t>恨惡殺人流血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什麼將</w:t>
      </w:r>
      <w:r>
        <w:rPr>
          <w:b/>
          <w:lang w:val="zh_TW" w:bidi="zh_TW"/>
        </w:rPr>
        <w:t>佈滿</w:t>
      </w:r>
      <w:r>
        <w:rPr>
          <w:b/>
          <w:lang w:val="zh_TW" w:bidi="zh_TW"/>
        </w:rPr>
        <w:t>西珥山的眾山？</w:t>
      </w:r>
    </w:p>
    <w:p>
      <w:pPr/>
      <w:r>
        <w:rPr>
          <w:lang w:val="zh_TW" w:bidi="zh_TW"/>
        </w:rPr>
      </w:r>
      <w:r>
        <w:rPr>
          <w:lang w:val="zh_TW" w:bidi="zh_TW"/>
        </w:rPr>
        <w:t>被殺的人會佈滿西珥山的眾山。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西珥山的荒涼將持續多久？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西珥山將會永遠荒涼。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西珥山的百姓對耶和華（雅巍）的兩個國說了什麼？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西珥山的百姓說這兩個國要歸他們。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耶和華（雅巍）聽見西珥山的百姓說了什麼話攻擊祂？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耶和華（雅巍）聽見西珥山的百姓</w:t>
      </w:r>
      <w:r>
        <w:rPr>
          <w:lang w:val="zh_TW" w:bidi="zh_TW"/>
        </w:rPr>
        <w:t>用口向祂</w:t>
      </w:r>
      <w:r>
        <w:rPr>
          <w:lang w:val="zh_TW" w:bidi="zh_TW"/>
        </w:rPr>
        <w:t>說</w:t>
      </w:r>
      <w:r>
        <w:rPr>
          <w:lang w:val="zh_TW" w:bidi="zh_TW"/>
        </w:rPr>
        <w:t>誇大的話</w:t>
      </w:r>
      <w:r>
        <w:rPr>
          <w:lang w:val="zh_TW" w:bidi="zh_TW"/>
        </w:rPr>
        <w:t>，並說了許多話來與祂作對。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35:14–15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當西珥山的百姓荒涼時，全地將會怎樣？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當西珥山的百姓荒涼時，全地將</w:t>
      </w:r>
      <w:r>
        <w:rPr>
          <w:lang w:val="zh_TW" w:bidi="zh_TW"/>
        </w:rPr>
        <w:t>歡樂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當以色列人荒涼時，西珥山的百姓做了什麼？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當以色列人荒涼時，西珥山的百姓就</w:t>
      </w:r>
      <w:r>
        <w:rPr>
          <w:lang w:val="zh_TW" w:bidi="zh_TW"/>
        </w:rPr>
        <w:t>喜樂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耶和華（雅巍）宣告哪個地區將成為荒涼之地？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耶和華（雅巍）宣告西珥山和以東全地將成為荒涼之地。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35:15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當耶和華（雅巍）審判西珥山的百姓和以東人時，他們會知道什麼？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當耶和華（雅巍）審判西珥山的百姓和以東人時，他們會知道主是耶和華。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耶和華（雅巍）告訴以西結要對什麼說預言？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耶和華（雅巍）告訴以西結要對以色列的群山說預言。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仇敵說了什麼關於以色列山的事？</w:t>
      </w:r>
    </w:p>
    <w:p>
      <w:pPr/>
      <w:r>
        <w:rPr>
          <w:lang w:val="zh_TW" w:bidi="zh_TW"/>
        </w:rPr>
      </w:r>
      <w:r>
        <w:rPr>
          <w:lang w:val="zh_TW" w:bidi="zh_TW"/>
        </w:rPr>
        <w:t>仇敵</w:t>
      </w:r>
      <w:r>
        <w:rPr>
          <w:lang w:val="zh_TW" w:bidi="zh_TW"/>
        </w:rPr>
        <w:t>說這</w:t>
      </w:r>
      <w:r>
        <w:rPr>
          <w:lang w:val="zh_TW" w:bidi="zh_TW"/>
        </w:rPr>
        <w:t>永久的山岡都歸他們為業了。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耶和華（雅巍）在祂怒火中對誰說話？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耶和華（雅巍）在祂怒火中對以東以及所有奪取以色列地的人說話。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耶和華（雅巍）對以色列</w:t>
      </w:r>
      <w:r>
        <w:rPr>
          <w:b/>
          <w:lang w:val="zh_TW" w:bidi="zh_TW"/>
        </w:rPr>
        <w:t>四圍</w:t>
      </w:r>
      <w:r>
        <w:rPr>
          <w:b/>
          <w:lang w:val="zh_TW" w:bidi="zh_TW"/>
        </w:rPr>
        <w:t>的列國起了什麼誓？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耶和華（雅巍）起誓說，以色列</w:t>
      </w:r>
      <w:r>
        <w:rPr>
          <w:lang w:val="zh_TW" w:bidi="zh_TW"/>
        </w:rPr>
        <w:t>四圍</w:t>
      </w:r>
      <w:r>
        <w:rPr>
          <w:lang w:val="zh_TW" w:bidi="zh_TW"/>
        </w:rPr>
        <w:t>的列國將</w:t>
      </w:r>
      <w:r>
        <w:rPr>
          <w:lang w:val="zh_TW" w:bidi="zh_TW"/>
        </w:rPr>
        <w:t>擔當自己的羞辱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耶和華（雅巍）說誰很快就會回到以色列山？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耶和華（雅巍）說以色列的百姓很快就會回到以色列山。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在以色列山上將會</w:t>
      </w:r>
      <w:r>
        <w:rPr>
          <w:b/>
          <w:lang w:val="zh_TW" w:bidi="zh_TW"/>
        </w:rPr>
        <w:t>加增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在以色列山上將會加增人和牲畜。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為什麼耶和華（雅巍）向以色列發怒？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耶和華（雅巍）向以色列發怒，因為以色列以偶像玷污了那地。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當以色列百姓去到列國時，他們做了什麼？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當以色列百姓去到列國時，他們褻瀆了耶和華（雅巍）的聖名。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為什麼耶和華（雅巍）說祂要把以色列家帶回以色列山？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耶和華（雅巍）說祂要為了祂的聖名把以色列家帶回以色列山。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耶和華（雅巍）說祂要對以色列家做什麼，以使他們能遵行祂的律例並謹守祂的典章？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耶和華（雅巍）說祂要把祂的靈放在他們裡面，使他們能遵行祂的律例，謹守祂的典章，並且切實遵行。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在耶和華（雅巍）救了以色列家之後，以色列家會如何看待他們過去的惡行？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以色列家會因自己過去的惡行而</w:t>
      </w:r>
      <w:r>
        <w:rPr>
          <w:lang w:val="zh_TW" w:bidi="zh_TW"/>
        </w:rPr>
        <w:t>厭惡</w:t>
      </w:r>
      <w:r>
        <w:rPr>
          <w:lang w:val="zh_TW" w:bidi="zh_TW"/>
        </w:rPr>
        <w:t>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耶和華（雅巍）說以色列的</w:t>
      </w:r>
      <w:r>
        <w:rPr>
          <w:b/>
          <w:lang w:val="zh_TW" w:bidi="zh_TW"/>
        </w:rPr>
        <w:t>城邑</w:t>
      </w:r>
      <w:r>
        <w:rPr>
          <w:b/>
          <w:lang w:val="zh_TW" w:bidi="zh_TW"/>
        </w:rPr>
        <w:t>和</w:t>
      </w:r>
      <w:r>
        <w:rPr>
          <w:b/>
          <w:lang w:val="zh_TW" w:bidi="zh_TW"/>
        </w:rPr>
        <w:t>荒場</w:t>
      </w:r>
      <w:r>
        <w:rPr>
          <w:b/>
          <w:lang w:val="zh_TW" w:bidi="zh_TW"/>
        </w:rPr>
        <w:t>將會發生什麼事？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耶和華（雅巍）說這些城邑將會有人居住，</w:t>
      </w:r>
      <w:r>
        <w:rPr>
          <w:lang w:val="zh_TW" w:bidi="zh_TW"/>
        </w:rPr>
        <w:t>荒場</w:t>
      </w:r>
      <w:r>
        <w:rPr>
          <w:lang w:val="zh_TW" w:bidi="zh_TW"/>
        </w:rPr>
        <w:t>將會被重建。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以色列地將變得像什麼地方？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以色列地將變得像伊甸園。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36:35–36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當其他列國看到以色列有人居住的</w:t>
      </w:r>
      <w:r>
        <w:rPr>
          <w:b/>
          <w:lang w:val="zh_TW" w:bidi="zh_TW"/>
        </w:rPr>
        <w:t>城邑</w:t>
      </w:r>
      <w:r>
        <w:rPr>
          <w:b/>
          <w:lang w:val="zh_TW" w:bidi="zh_TW"/>
        </w:rPr>
        <w:t>和重建的</w:t>
      </w:r>
      <w:r>
        <w:rPr>
          <w:b/>
          <w:lang w:val="zh_TW" w:bidi="zh_TW"/>
        </w:rPr>
        <w:t>荒場</w:t>
      </w:r>
      <w:r>
        <w:rPr>
          <w:b/>
          <w:lang w:val="zh_TW" w:bidi="zh_TW"/>
        </w:rPr>
        <w:t>時，他們會知道什麼？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其他列國將知道主是耶和華（雅巍），並且耶和華重建了以色列。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36:38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耶和華（雅巍）說以色列百姓的人數將變得像什麼？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以色列百姓的人數將變得像耶路撒冷</w:t>
      </w:r>
      <w:r>
        <w:rPr>
          <w:lang w:val="zh_TW" w:bidi="zh_TW"/>
        </w:rPr>
        <w:t>在守節時的羊羣</w:t>
      </w:r>
      <w:r>
        <w:rPr>
          <w:lang w:val="zh_TW" w:bidi="zh_TW"/>
        </w:rPr>
        <w:t>一樣多。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耶和華（雅巍）的靈將以西結放在了哪裡，那裡有什麼？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耶和華（雅巍）的靈將以西結放在滿是骸骨的山谷中。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耶和華（雅巍）問了以西結什麼問題？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耶和華（雅巍）問以西結，這些</w:t>
      </w:r>
      <w:r>
        <w:rPr>
          <w:lang w:val="zh_TW" w:bidi="zh_TW"/>
        </w:rPr>
        <w:t>骸骨</w:t>
      </w:r>
      <w:r>
        <w:rPr>
          <w:lang w:val="zh_TW" w:bidi="zh_TW"/>
        </w:rPr>
        <w:t>能否再活過來。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以西結預言這些</w:t>
      </w:r>
      <w:r>
        <w:rPr>
          <w:b/>
          <w:lang w:val="zh_TW" w:bidi="zh_TW"/>
        </w:rPr>
        <w:t>骸骨</w:t>
      </w:r>
      <w:r>
        <w:rPr>
          <w:b/>
          <w:lang w:val="zh_TW" w:bidi="zh_TW"/>
        </w:rPr>
        <w:t>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以西結預言，這些</w:t>
      </w:r>
      <w:r>
        <w:rPr>
          <w:lang w:val="zh_TW" w:bidi="zh_TW"/>
        </w:rPr>
        <w:t>骸骨</w:t>
      </w:r>
      <w:r>
        <w:rPr>
          <w:lang w:val="zh_TW" w:bidi="zh_TW"/>
        </w:rPr>
        <w:t>將長上肉，並且再次活過來。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當以西結第一次向這些骸骨說預言時，發生了什麼事？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當以西結第一次向這些骸骨說預言時，骸骨</w:t>
      </w:r>
      <w:r>
        <w:rPr>
          <w:lang w:val="zh_TW" w:bidi="zh_TW"/>
        </w:rPr>
        <w:t>互相聯絡</w:t>
      </w:r>
      <w:r>
        <w:rPr>
          <w:lang w:val="zh_TW" w:bidi="zh_TW"/>
        </w:rPr>
        <w:t>，並且長了肉，</w:t>
      </w:r>
      <w:r>
        <w:rPr>
          <w:lang w:val="zh_TW" w:bidi="zh_TW"/>
        </w:rPr>
        <w:t>有皮遮蔽其上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當以西結第二次向這些骸骨說預言時，發生了什麼事？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當以西結第二次向這些骸骨說預言時，氣息就進入了骸骨，骸骨就活過來了。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</w:t>
      </w:r>
      <w:r>
        <w:rPr>
          <w:b/>
          <w:lang w:val="zh_TW" w:bidi="zh_TW"/>
        </w:rPr>
        <w:t>骸骨</w:t>
      </w:r>
      <w:r>
        <w:rPr>
          <w:b/>
          <w:lang w:val="zh_TW" w:bidi="zh_TW"/>
        </w:rPr>
        <w:t>之谷代表了誰？</w:t>
      </w:r>
    </w:p>
    <w:p>
      <w:pPr/>
      <w:r>
        <w:rPr>
          <w:lang w:val="zh_TW" w:bidi="zh_TW"/>
        </w:rPr>
      </w:r>
      <w:r>
        <w:rPr>
          <w:lang w:val="zh_TW" w:bidi="zh_TW"/>
        </w:rPr>
        <w:t>根據耶和華（雅巍）的話，</w:t>
      </w:r>
      <w:r>
        <w:rPr>
          <w:lang w:val="zh_TW" w:bidi="zh_TW"/>
        </w:rPr>
        <w:t>骸骨</w:t>
      </w:r>
      <w:r>
        <w:rPr>
          <w:lang w:val="zh_TW" w:bidi="zh_TW"/>
        </w:rPr>
        <w:t>之谷代表了以色列全家。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以骸骨復活作為象徵，耶和華（雅巍）說祂會為以色列做什麼？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耶和華（雅巍）說祂要將以色列百姓從墳墓中領出來，並帶他們回到以色列地。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耶和華（雅巍）告訴以西結用兩根木杖做什麼？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耶和華（雅巍）告訴以西結，在每根木杖上寫上一個名字，分別是猶大和約瑟，然後把這兩根木杖合在一起。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耶和華（雅巍）說以西結的兩根木杖有什麼含義？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耶和華（雅巍）說祂要把約瑟和猶大的兩個支派</w:t>
      </w:r>
      <w:r>
        <w:rPr>
          <w:lang w:val="zh_TW" w:bidi="zh_TW"/>
        </w:rPr>
        <w:t>接連在一起</w:t>
      </w:r>
      <w:r>
        <w:rPr>
          <w:lang w:val="zh_TW" w:bidi="zh_TW"/>
        </w:rPr>
        <w:t>，使他們在祂手中成為一體。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37:21–22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耶和華（雅巍）說祂即將為以色列百姓做什麼？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耶和華（雅巍）說祂即將在以色列山上聚集以色列的百姓，使他們成為一個國家，並</w:t>
      </w:r>
      <w:r>
        <w:rPr>
          <w:lang w:val="zh_TW" w:bidi="zh_TW"/>
        </w:rPr>
        <w:t>有一王作他們眾民的王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耶和華（雅巍）說誰將成為統一的以色列國的王？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耶和華（雅巍）說祂的僕人大衛將成為統一的以色列國的王。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根據耶和華（雅巍）的話，以色列的王要作他們的首領多久？</w:t>
      </w:r>
    </w:p>
    <w:p>
      <w:pPr/>
      <w:r>
        <w:rPr>
          <w:lang w:val="zh_TW" w:bidi="zh_TW"/>
        </w:rPr>
      </w:r>
      <w:r>
        <w:rPr>
          <w:lang w:val="zh_TW" w:bidi="zh_TW"/>
        </w:rPr>
        <w:t>根據耶和華（雅巍）的話，以色列的王要永遠作他們的首領。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耶和華（雅巍）說祂要與以色列立什麼約，並且這約會持續多久？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耶和華（雅巍）說祂要與以色列立平安的約，</w:t>
      </w:r>
      <w:r>
        <w:rPr>
          <w:lang w:val="zh_TW" w:bidi="zh_TW"/>
        </w:rPr>
        <w:t>作為永約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37:27–28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耶和華（雅巍）說祂將永遠住在哪裡？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耶和華（雅巍）說祂將永遠住在以色列人中間。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耶和華（雅巍）告訴以西結要對誰說預言？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耶和華（雅巍）告訴以西結要對瑪各地的歌革說預言</w:t>
      </w:r>
      <w:r>
        <w:rPr>
          <w:lang w:val="zh_TW" w:bidi="zh_TW"/>
        </w:rPr>
        <w:t>攻擊他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耶和華（雅巍）說祂要用什麼差派歌革出來？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耶和華（雅巍）說祂要差派歌革帶著他所有的軍隊、馬匹和騎兵出來。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誰是波斯、古實、弗、歌篾和陀迦瑪族所有軍隊的統帥？</w:t>
      </w:r>
    </w:p>
    <w:p>
      <w:pPr/>
      <w:r>
        <w:rPr>
          <w:lang w:val="zh_TW" w:bidi="zh_TW"/>
        </w:rPr>
      </w:r>
      <w:r>
        <w:rPr>
          <w:lang w:val="zh_TW" w:bidi="zh_TW"/>
        </w:rPr>
        <w:t>歌革是與他一同聚集的所有這些軍隊的統帥。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歌革將被召往哪片土地？</w:t>
      </w:r>
    </w:p>
    <w:p>
      <w:pPr/>
      <w:r>
        <w:rPr>
          <w:lang w:val="zh_TW" w:bidi="zh_TW"/>
        </w:rPr>
      </w:r>
      <w:r>
        <w:rPr>
          <w:lang w:val="zh_TW" w:bidi="zh_TW"/>
        </w:rPr>
        <w:t>歌革將前往一個從刀劍中恢復過來的土地，就是</w:t>
      </w:r>
      <w:r>
        <w:rPr>
          <w:lang w:val="zh_TW" w:bidi="zh_TW"/>
        </w:rPr>
        <w:t>從列國召集回來的人所住之地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歌革將策劃什麼邪惡的計謀？</w:t>
      </w:r>
    </w:p>
    <w:p>
      <w:pPr/>
      <w:r>
        <w:rPr>
          <w:lang w:val="zh_TW" w:bidi="zh_TW"/>
        </w:rPr>
      </w:r>
      <w:r>
        <w:rPr>
          <w:lang w:val="zh_TW" w:bidi="zh_TW"/>
        </w:rPr>
        <w:t>歌革將策劃一個計謀，從安居的</w:t>
      </w:r>
      <w:r>
        <w:rPr>
          <w:lang w:val="zh_TW" w:bidi="zh_TW"/>
        </w:rPr>
        <w:t>安靜居民</w:t>
      </w:r>
      <w:r>
        <w:rPr>
          <w:lang w:val="zh_TW" w:bidi="zh_TW"/>
        </w:rPr>
        <w:t>那裡掠奪財物和搶奪掠物。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從列國</w:t>
      </w:r>
      <w:r>
        <w:rPr>
          <w:b/>
          <w:lang w:val="zh_TW" w:bidi="zh_TW"/>
        </w:rPr>
        <w:t>招聚出來</w:t>
      </w:r>
      <w:r>
        <w:rPr>
          <w:b/>
          <w:lang w:val="zh_TW" w:bidi="zh_TW"/>
        </w:rPr>
        <w:t>的百姓住在世界的哪一部分？</w:t>
      </w:r>
    </w:p>
    <w:p>
      <w:pPr/>
      <w:r>
        <w:rPr>
          <w:lang w:val="zh_TW" w:bidi="zh_TW"/>
        </w:rPr>
      </w:r>
      <w:r>
        <w:rPr>
          <w:lang w:val="zh_TW" w:bidi="zh_TW"/>
        </w:rPr>
        <w:t>從列國招聚出來的百姓住在世界的中間。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歌革和他的大軍來自哪個方向？</w:t>
      </w:r>
    </w:p>
    <w:p>
      <w:pPr/>
      <w:r>
        <w:rPr>
          <w:lang w:val="zh_TW" w:bidi="zh_TW"/>
        </w:rPr>
      </w:r>
      <w:r>
        <w:rPr>
          <w:lang w:val="zh_TW" w:bidi="zh_TW"/>
        </w:rPr>
        <w:t>歌革和他的大軍來自</w:t>
      </w:r>
      <w:r>
        <w:rPr>
          <w:lang w:val="zh_TW" w:bidi="zh_TW"/>
        </w:rPr>
        <w:t>北方極遠處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耶和華（雅巍）是藉著誰述說歌革將會來攻擊以色列的？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耶和華（雅巍）藉著以色列的先知說過那歌革將來攻擊以色列。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當歌革攻擊以色列地時，耶和華（雅巍）將如何回應？</w:t>
      </w:r>
    </w:p>
    <w:p>
      <w:pPr/>
      <w:r>
        <w:rPr>
          <w:lang w:val="zh_TW" w:bidi="zh_TW"/>
        </w:rPr>
      </w:r>
      <w:r>
        <w:rPr>
          <w:lang w:val="zh_TW" w:bidi="zh_TW"/>
        </w:rPr>
        <w:t>當歌革攻擊以色列地時，耶和華（雅巍）將以鼻中的烈怒回應。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耶和華（雅巍）說在歌革攻擊以色列的那一天，將會發生什麼重大事件？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耶和華（雅巍）說在歌革攻擊以色列的那一天，將會發生大地震。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耶和華（雅巍）將如何在那一天審判歌革和他的軍隊？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耶和華（雅巍）將在那一天用瘟疫、血、暴雨、大冰雹、火和硫磺來審判歌革和他的軍隊。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38:23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在那一天，耶和華（雅巍）要在許多國家的</w:t>
      </w:r>
      <w:r>
        <w:rPr>
          <w:b/>
          <w:lang w:val="zh_TW" w:bidi="zh_TW"/>
        </w:rPr>
        <w:t>眼前</w:t>
      </w:r>
      <w:r>
        <w:rPr>
          <w:b/>
          <w:lang w:val="zh_TW" w:bidi="zh_TW"/>
        </w:rPr>
        <w:t>顯示什麼？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在那一天，耶和華（雅巍）要在許多國家的眼前顯示祂的偉大和聖潔。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耶和華（雅巍）說祂要把米設和土巴的首領歌革帶到哪裡？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耶和華（雅巍）說祂要把歌革帶到以色列的</w:t>
      </w:r>
      <w:r>
        <w:rPr>
          <w:lang w:val="zh_TW" w:bidi="zh_TW"/>
        </w:rPr>
        <w:t>山</w:t>
      </w:r>
      <w:r>
        <w:rPr>
          <w:lang w:val="zh_TW" w:bidi="zh_TW"/>
        </w:rPr>
        <w:t>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歌革將死在哪裡？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歌革將死在以色列的</w:t>
      </w:r>
      <w:r>
        <w:rPr>
          <w:lang w:val="zh_TW" w:bidi="zh_TW"/>
        </w:rPr>
        <w:t>山</w:t>
      </w:r>
      <w:r>
        <w:rPr>
          <w:lang w:val="zh_TW" w:bidi="zh_TW"/>
        </w:rPr>
        <w:t>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耶和華（雅巍）將對瑪各和那些</w:t>
      </w:r>
      <w:r>
        <w:rPr>
          <w:b/>
          <w:lang w:val="zh_TW" w:bidi="zh_TW"/>
        </w:rPr>
        <w:t>安居在沿海地帶的人</w:t>
      </w:r>
      <w:r>
        <w:rPr>
          <w:b/>
          <w:lang w:val="zh_TW" w:bidi="zh_TW"/>
        </w:rPr>
        <w:t>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</w:t>
      </w:r>
      <w:r>
        <w:rPr>
          <w:lang w:val="zh_TW" w:bidi="zh_TW"/>
        </w:rPr>
        <w:t>降火在</w:t>
      </w:r>
      <w:r>
        <w:rPr>
          <w:lang w:val="zh_TW" w:bidi="zh_TW"/>
        </w:rPr>
        <w:t>瑪各和那些安居在沿海地帶的人身上。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耶和華（雅巍）說祂將不再允許什麼？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耶和華（雅巍）說祂將不再允許祂的聖名被褻瀆。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為什麼住在以色列</w:t>
      </w:r>
      <w:r>
        <w:rPr>
          <w:b/>
          <w:lang w:val="zh_TW" w:bidi="zh_TW"/>
        </w:rPr>
        <w:t>城邑</w:t>
      </w:r>
      <w:r>
        <w:rPr>
          <w:b/>
          <w:lang w:val="zh_TW" w:bidi="zh_TW"/>
        </w:rPr>
        <w:t>的人七年不需要收集木材？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他們七年不需要收集木材，因為他們將燃燒歌革的武器。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歌革和</w:t>
      </w:r>
      <w:r>
        <w:rPr>
          <w:b/>
          <w:lang w:val="zh_TW" w:bidi="zh_TW"/>
        </w:rPr>
        <w:t>他的羣眾</w:t>
      </w:r>
      <w:r>
        <w:rPr>
          <w:b/>
          <w:lang w:val="zh_TW" w:bidi="zh_TW"/>
        </w:rPr>
        <w:t>將埋葬在哪裡？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歌革和</w:t>
      </w:r>
      <w:r>
        <w:rPr>
          <w:lang w:val="zh_TW" w:bidi="zh_TW"/>
        </w:rPr>
        <w:t>他的羣眾</w:t>
      </w:r>
      <w:r>
        <w:rPr>
          <w:lang w:val="zh_TW" w:bidi="zh_TW"/>
        </w:rPr>
        <w:t>將埋葬在</w:t>
      </w:r>
      <w:r>
        <w:rPr>
          <w:lang w:val="zh_TW" w:bidi="zh_TW"/>
        </w:rPr>
        <w:t>哈們‧歌革谷</w:t>
      </w:r>
      <w:r>
        <w:rPr>
          <w:lang w:val="zh_TW" w:bidi="zh_TW"/>
        </w:rPr>
        <w:t>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以色列家將如何潔淨那地？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以色列家將</w:t>
      </w:r>
      <w:r>
        <w:rPr>
          <w:lang w:val="zh_TW" w:bidi="zh_TW"/>
        </w:rPr>
        <w:t>用七個月葬埋</w:t>
      </w:r>
      <w:r>
        <w:rPr>
          <w:lang w:val="zh_TW" w:bidi="zh_TW"/>
        </w:rPr>
        <w:t>歌革和</w:t>
      </w:r>
      <w:r>
        <w:rPr>
          <w:lang w:val="zh_TW" w:bidi="zh_TW"/>
        </w:rPr>
        <w:t>他的羣眾</w:t>
      </w:r>
      <w:r>
        <w:rPr>
          <w:lang w:val="zh_TW" w:bidi="zh_TW"/>
        </w:rPr>
        <w:t>，以潔淨那地。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耶和華（雅巍）在以色列山上預備了什麼大的祭物？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耶和華（雅巍）在以色列山上預備了勇士的肉和地上首領的血作為大的祭物。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當耶和華（雅巍）在以色列山上預備大的祭物時，萬國將看到什麼？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萬國將看到耶和華（雅巍）的審判和祂的手。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為什麼以色列家被</w:t>
      </w:r>
      <w:r>
        <w:rPr>
          <w:b/>
          <w:lang w:val="zh_TW" w:bidi="zh_TW"/>
        </w:rPr>
        <w:t>擄掠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以色列家被擄掠是因為他們的罪孽。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當耶和華（雅巍）為祂的聖名</w:t>
      </w:r>
      <w:r>
        <w:rPr>
          <w:b/>
          <w:lang w:val="zh_TW" w:bidi="zh_TW"/>
        </w:rPr>
        <w:t>發熱心</w:t>
      </w:r>
      <w:r>
        <w:rPr>
          <w:b/>
          <w:lang w:val="zh_TW" w:bidi="zh_TW"/>
        </w:rPr>
        <w:t>時，祂會為以色列家做什麼？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要使雅各被擄的人歸回</w:t>
      </w:r>
      <w:r>
        <w:rPr>
          <w:lang w:val="zh_TW" w:bidi="zh_TW"/>
        </w:rPr>
        <w:t>，並憐憫以色列家。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當以色列家在自己的土地上安然居住時，他們將忘記什麼？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以色列家將忘記他們的</w:t>
      </w:r>
      <w:r>
        <w:rPr>
          <w:lang w:val="zh_TW" w:bidi="zh_TW"/>
        </w:rPr>
        <w:t>羞辱</w:t>
      </w:r>
      <w:r>
        <w:rPr>
          <w:lang w:val="zh_TW" w:bidi="zh_TW"/>
        </w:rPr>
        <w:t>和所有他們背叛耶和華（雅巍）的罪行。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39:29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耶和華（雅巍）宣告當祂將祂的靈澆灌在以色列家時，祂將會做什麼？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耶和華（雅巍）宣告當祂將祂的靈澆灌在以色列家時，祂將</w:t>
      </w:r>
      <w:r>
        <w:rPr>
          <w:lang w:val="zh_TW" w:bidi="zh_TW"/>
        </w:rPr>
        <w:t>不再掩面不顧他們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以西結被巴比倫人擄去了多少年？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以西結被巴比倫人擄去了二十五年。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耶路撒冷城是在多少年前被攻陷的？</w:t>
      </w:r>
    </w:p>
    <w:p>
      <w:pPr/>
      <w:r>
        <w:rPr>
          <w:lang w:val="zh_TW" w:bidi="zh_TW"/>
        </w:rPr>
      </w:r>
      <w:r>
        <w:rPr>
          <w:lang w:val="zh_TW" w:bidi="zh_TW"/>
        </w:rPr>
        <w:t>耶路撒冷城是在十四年前被攻陷的。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神在異象中帶以西結到哪裡？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神在異象中帶以西結到以色列地。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以西結被告知要向以色列家報告什麼？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以西結被告知要向以色列家報告他所看見的一切。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在以西結的異象中，什麼圍繞著聖殿區？</w:t>
      </w:r>
    </w:p>
    <w:p>
      <w:pPr/>
      <w:r>
        <w:rPr>
          <w:lang w:val="zh_TW" w:bidi="zh_TW"/>
        </w:rPr>
      </w:r>
      <w:r>
        <w:rPr>
          <w:lang w:val="zh_TW" w:bidi="zh_TW"/>
        </w:rPr>
        <w:t>在以西結的異象中，一道牆圍繞著聖殿區。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那個看起來像銅的人測量了門的入口的寬度是多少？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那人量了門的入口的寬度為十肘。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以西結看見牆</w:t>
      </w:r>
      <w:r>
        <w:rPr>
          <w:b/>
          <w:lang w:val="zh_TW" w:bidi="zh_TW"/>
        </w:rPr>
        <w:t>柱上</w:t>
      </w:r>
      <w:r>
        <w:rPr>
          <w:b/>
          <w:lang w:val="zh_TW" w:bidi="zh_TW"/>
        </w:rPr>
        <w:t>雕刻着什麼？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以西結看見牆柱上雕刻</w:t>
      </w:r>
      <w:r>
        <w:rPr>
          <w:lang w:val="zh_TW" w:bidi="zh_TW"/>
        </w:rPr>
        <w:t>着</w:t>
      </w:r>
      <w:r>
        <w:rPr>
          <w:lang w:val="zh_TW" w:bidi="zh_TW"/>
        </w:rPr>
        <w:t>棕樹。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那位看起來像銅的人在測量了門區之後，把以西結帶到哪裡？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那人帶以西結到聖殿的外院。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人必須通過什麼才能進入內院？</w:t>
      </w:r>
    </w:p>
    <w:p>
      <w:pPr/>
      <w:r>
        <w:rPr>
          <w:lang w:val="zh_TW" w:bidi="zh_TW"/>
        </w:rPr>
      </w:r>
      <w:r>
        <w:rPr>
          <w:lang w:val="zh_TW" w:bidi="zh_TW"/>
        </w:rPr>
        <w:t>人必須通過一道門才能進入內院。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40:28–29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內院的門相比之下的大小如何？</w:t>
      </w:r>
    </w:p>
    <w:p>
      <w:pPr/>
      <w:r>
        <w:rPr>
          <w:lang w:val="zh_TW" w:bidi="zh_TW"/>
        </w:rPr>
      </w:r>
      <w:r>
        <w:rPr>
          <w:lang w:val="zh_TW" w:bidi="zh_TW"/>
        </w:rPr>
        <w:t>內院的門都有相同的尺寸。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內門旁邊帶門的房間是用來做什麼的？</w:t>
      </w:r>
    </w:p>
    <w:p>
      <w:pPr/>
      <w:r>
        <w:rPr>
          <w:lang w:val="zh_TW" w:bidi="zh_TW"/>
        </w:rPr>
      </w:r>
      <w:r>
        <w:rPr>
          <w:lang w:val="zh_TW" w:bidi="zh_TW"/>
        </w:rPr>
        <w:t>內門旁邊帶門的房間是用來清洗</w:t>
      </w:r>
      <w:r>
        <w:rPr>
          <w:lang w:val="zh_TW" w:bidi="zh_TW"/>
        </w:rPr>
        <w:t>燔祭牲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40:41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每個門兩邊的四張桌子是用來做什麼的？</w:t>
      </w:r>
    </w:p>
    <w:p>
      <w:pPr/>
      <w:r>
        <w:rPr>
          <w:lang w:val="zh_TW" w:bidi="zh_TW"/>
        </w:rPr>
      </w:r>
      <w:r>
        <w:rPr>
          <w:lang w:val="zh_TW" w:bidi="zh_TW"/>
        </w:rPr>
        <w:t>每個門兩邊的四張桌子是用來</w:t>
      </w:r>
      <w:r>
        <w:rPr>
          <w:lang w:val="zh_TW" w:bidi="zh_TW"/>
        </w:rPr>
        <w:t>宰殺祭牲</w:t>
      </w:r>
      <w:r>
        <w:rPr>
          <w:lang w:val="zh_TW" w:bidi="zh_TW"/>
        </w:rPr>
        <w:t>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40:46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</w:t>
      </w:r>
      <w:r>
        <w:rPr>
          <w:b/>
          <w:lang w:val="zh_TW" w:bidi="zh_TW"/>
        </w:rPr>
        <w:t>子孫</w:t>
      </w:r>
      <w:r>
        <w:rPr>
          <w:b/>
          <w:lang w:val="zh_TW" w:bidi="zh_TW"/>
        </w:rPr>
        <w:t>在聖殿中擔任祭司？</w:t>
      </w:r>
    </w:p>
    <w:p>
      <w:pPr/>
      <w:r>
        <w:rPr>
          <w:lang w:val="zh_TW" w:bidi="zh_TW"/>
        </w:rPr>
      </w:r>
      <w:r>
        <w:rPr>
          <w:lang w:val="zh_TW" w:bidi="zh_TW"/>
        </w:rPr>
        <w:t>撒督的</w:t>
      </w:r>
      <w:r>
        <w:rPr>
          <w:lang w:val="zh_TW" w:bidi="zh_TW"/>
        </w:rPr>
        <w:t>子孫</w:t>
      </w:r>
      <w:r>
        <w:rPr>
          <w:lang w:val="zh_TW" w:bidi="zh_TW"/>
        </w:rPr>
        <w:t>在聖殿中擔任祭司。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內院有多大？</w:t>
      </w:r>
    </w:p>
    <w:p>
      <w:pPr/>
      <w:r>
        <w:rPr>
          <w:lang w:val="zh_TW" w:bidi="zh_TW"/>
        </w:rPr>
      </w:r>
      <w:r>
        <w:rPr>
          <w:lang w:val="zh_TW" w:bidi="zh_TW"/>
        </w:rPr>
        <w:t>內院長一百肘，寬一百肘，呈正方形。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40:49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聖所門廊的兩邊有什麼？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聖所門廊的兩邊有柱子。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那人把以西結帶到了哪裡？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那人把以西結帶到了聖殿的聖所。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那人接著去了哪裡？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那人接著進入了至聖所。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一個人要如何到達殿的最高層？</w:t>
      </w:r>
    </w:p>
    <w:p>
      <w:pPr/>
      <w:r>
        <w:rPr>
          <w:lang w:val="zh_TW" w:bidi="zh_TW"/>
        </w:rPr>
      </w:r>
      <w:r>
        <w:rPr>
          <w:lang w:val="zh_TW" w:bidi="zh_TW"/>
        </w:rPr>
        <w:t>要到達殿的最高層，有一個樓梯從中間層通往上面。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聖所和聖所前院的寬度各是多少？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聖所和聖所前院的寬度都是一百肘。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內殿入口上方是什麼？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內殿入口上方有測量過的圖案。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每個基路伯有哪兩張臉？</w:t>
      </w:r>
    </w:p>
    <w:p>
      <w:pPr/>
      <w:r>
        <w:rPr>
          <w:lang w:val="zh_TW" w:bidi="zh_TW"/>
        </w:rPr>
      </w:r>
      <w:r>
        <w:rPr>
          <w:lang w:val="zh_TW" w:bidi="zh_TW"/>
        </w:rPr>
        <w:t>每個基路伯都有人的臉和少壯獅子的臉。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關於聖所前的木壇，那人說了什麼？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那人說木壇是耶和華（雅巍）面前的桌子。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聖所的</w:t>
      </w:r>
      <w:r>
        <w:rPr>
          <w:b/>
          <w:lang w:val="zh_TW" w:bidi="zh_TW"/>
        </w:rPr>
        <w:t>門扇上</w:t>
      </w:r>
      <w:r>
        <w:rPr>
          <w:b/>
          <w:lang w:val="zh_TW" w:bidi="zh_TW"/>
        </w:rPr>
        <w:t>雕刻</w:t>
      </w:r>
      <w:r>
        <w:rPr>
          <w:b/>
          <w:lang w:val="zh_TW" w:bidi="zh_TW"/>
        </w:rPr>
        <w:t>着</w:t>
      </w:r>
      <w:r>
        <w:rPr>
          <w:b/>
          <w:lang w:val="zh_TW" w:bidi="zh_TW"/>
        </w:rPr>
        <w:t>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聖所的門扇上雕刻着基路伯和棕樹。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那人將以西結送到聖殿的哪一部分？</w:t>
      </w:r>
    </w:p>
    <w:p>
      <w:pPr/>
      <w:r>
        <w:rPr>
          <w:lang w:val="zh_TW" w:bidi="zh_TW"/>
        </w:rPr>
      </w:r>
      <w:r>
        <w:rPr>
          <w:lang w:val="zh_TW" w:bidi="zh_TW"/>
        </w:rPr>
        <w:t>那人將以西結送到聖殿北面的外院。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那人說外院前的北邊和南邊的房間是用來做什麼的？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祭司在那些房間吃</w:t>
      </w:r>
      <w:r>
        <w:rPr>
          <w:lang w:val="zh_TW" w:bidi="zh_TW"/>
        </w:rPr>
        <w:t>至聖之</w:t>
      </w:r>
      <w:r>
        <w:rPr>
          <w:lang w:val="zh_TW" w:bidi="zh_TW"/>
        </w:rPr>
        <w:t>物，並且</w:t>
      </w:r>
      <w:r>
        <w:rPr>
          <w:lang w:val="zh_TW" w:bidi="zh_TW"/>
        </w:rPr>
        <w:t>在那裡存放至聖之物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祭司的至聖之物是什麼？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祭司的至聖之物是素祭、贖罪祭和贖愆祭。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42:13 (#3)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那人說北邊和南邊的房間是什麼樣的地方？</w:t>
      </w:r>
    </w:p>
    <w:p>
      <w:pPr/>
      <w:r>
        <w:rPr>
          <w:lang w:val="zh_TW" w:bidi="zh_TW"/>
        </w:rPr>
      </w:r>
      <w:r>
        <w:rPr>
          <w:lang w:val="zh_TW" w:bidi="zh_TW"/>
        </w:rPr>
        <w:t>那人說北邊和南邊的房間是聖的地方。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在接近百姓之前，祭司必須做什麼？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在接近百姓之前，祭司必須穿上別的衣服。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42:16–19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北、南、東、西四面的長度是多少？</w:t>
      </w:r>
    </w:p>
    <w:p>
      <w:pPr/>
      <w:r>
        <w:rPr>
          <w:lang w:val="zh_TW" w:bidi="zh_TW"/>
        </w:rPr>
      </w:r>
      <w:r>
        <w:rPr>
          <w:lang w:val="zh_TW" w:bidi="zh_TW"/>
        </w:rPr>
        <w:t>每一面的長度都是五百肘。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東門分別了哪兩樣東西？</w:t>
      </w:r>
    </w:p>
    <w:p>
      <w:pPr/>
      <w:r>
        <w:rPr>
          <w:lang w:val="zh_TW" w:bidi="zh_TW"/>
        </w:rPr>
      </w:r>
      <w:r>
        <w:rPr>
          <w:lang w:val="zh_TW" w:bidi="zh_TW"/>
        </w:rPr>
        <w:t>東門</w:t>
      </w:r>
      <w:r>
        <w:rPr>
          <w:lang w:val="zh_TW" w:bidi="zh_TW"/>
        </w:rPr>
        <w:t>分別了聖地與俗地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那人接著把以西結帶到了哪裡？</w:t>
      </w:r>
    </w:p>
    <w:p>
      <w:pPr/>
      <w:r>
        <w:rPr>
          <w:lang w:val="zh_TW" w:bidi="zh_TW"/>
        </w:rPr>
      </w:r>
      <w:r>
        <w:rPr>
          <w:lang w:val="zh_TW" w:bidi="zh_TW"/>
        </w:rPr>
        <w:t>那人接著把以西結帶到了朝東的門。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以西結看見什麼？它是從哪個方向來的？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以西結看見以色列神的</w:t>
      </w:r>
      <w:r>
        <w:rPr>
          <w:lang w:val="zh_TW" w:bidi="zh_TW"/>
        </w:rPr>
        <w:t>榮光從東而來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以西結是如何進入內院的？</w:t>
      </w:r>
    </w:p>
    <w:p>
      <w:pPr/>
      <w:r>
        <w:rPr>
          <w:lang w:val="zh_TW" w:bidi="zh_TW"/>
        </w:rPr>
      </w:r>
      <w:r>
        <w:rPr>
          <w:lang w:val="zh_TW" w:bidi="zh_TW"/>
        </w:rPr>
        <w:t>靈將以西結舉起，帶他進入內院。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耶和華（雅巍）說祂要在內院做什麼？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耶和華（雅巍）說祂要在那裡設立自己的寶座，並永遠住在以色列人中間。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以色列人將以何種方式不再褻瀆耶和華（雅巍）的聖名？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以色列人不再褻瀆耶和華（雅巍）的聖名，就是不再把他們的殿門檻</w:t>
      </w:r>
      <w:r>
        <w:rPr>
          <w:lang w:val="zh_TW" w:bidi="zh_TW"/>
        </w:rPr>
        <w:t>挨近</w:t>
      </w:r>
      <w:r>
        <w:rPr>
          <w:lang w:val="zh_TW" w:bidi="zh_TW"/>
        </w:rPr>
        <w:t>耶和華的殿門檻。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耶和華（雅巍）告訴以西結要如何處理他在異象中看到的殿？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耶和華（雅巍）告訴以西結要他將在異象中看到的殿的情況告訴以色列家。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以色列人必須要做什麼，以西結才能向他們揭示殿的設計？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以色列人必須要為他們的罪感到羞愧，以西結才能向他們揭示殿的設計。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耶和華（雅巍）說殿的</w:t>
      </w:r>
      <w:r>
        <w:rPr>
          <w:b/>
          <w:lang w:val="zh_TW" w:bidi="zh_TW"/>
        </w:rPr>
        <w:t>法則</w:t>
      </w:r>
      <w:r>
        <w:rPr>
          <w:b/>
          <w:lang w:val="zh_TW" w:bidi="zh_TW"/>
        </w:rPr>
        <w:t>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耶和華（雅巍）說殿的</w:t>
      </w:r>
      <w:r>
        <w:rPr>
          <w:lang w:val="zh_TW" w:bidi="zh_TW"/>
        </w:rPr>
        <w:t>法則</w:t>
      </w:r>
      <w:r>
        <w:rPr>
          <w:lang w:val="zh_TW" w:bidi="zh_TW"/>
        </w:rPr>
        <w:t>是它</w:t>
      </w:r>
      <w:r>
        <w:rPr>
          <w:lang w:val="zh_TW" w:bidi="zh_TW"/>
        </w:rPr>
        <w:t>要稱為至聖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祭壇上的</w:t>
      </w:r>
      <w:r>
        <w:rPr>
          <w:b/>
          <w:lang w:val="zh_TW" w:bidi="zh_TW"/>
        </w:rPr>
        <w:t>供臺是</w:t>
      </w:r>
      <w:r>
        <w:rPr>
          <w:b/>
          <w:lang w:val="zh_TW" w:bidi="zh_TW"/>
        </w:rPr>
        <w:t>用來做什麼的？</w:t>
      </w:r>
    </w:p>
    <w:p>
      <w:pPr/>
      <w:r>
        <w:rPr>
          <w:lang w:val="zh_TW" w:bidi="zh_TW"/>
        </w:rPr>
      </w:r>
      <w:r>
        <w:rPr>
          <w:lang w:val="zh_TW" w:bidi="zh_TW"/>
        </w:rPr>
        <w:t>祭壇上的</w:t>
      </w:r>
      <w:r>
        <w:rPr>
          <w:lang w:val="zh_TW" w:bidi="zh_TW"/>
        </w:rPr>
        <w:t>供臺</w:t>
      </w:r>
      <w:r>
        <w:rPr>
          <w:lang w:val="zh_TW" w:bidi="zh_TW"/>
        </w:rPr>
        <w:t>是用來做燔祭的。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</w:t>
      </w:r>
      <w:r>
        <w:rPr>
          <w:b/>
          <w:lang w:val="zh_TW" w:bidi="zh_TW"/>
        </w:rPr>
        <w:t>供臺</w:t>
      </w:r>
      <w:r>
        <w:rPr>
          <w:b/>
          <w:lang w:val="zh_TW" w:bidi="zh_TW"/>
        </w:rPr>
        <w:t>上有什麼東西向上突出？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r>
        <w:rPr>
          <w:lang w:val="zh_TW" w:bidi="zh_TW"/>
        </w:rPr>
        <w:t>供臺</w:t>
      </w:r>
      <w:r>
        <w:rPr>
          <w:lang w:val="zh_TW" w:bidi="zh_TW"/>
        </w:rPr>
        <w:t>上有四個角向上突出。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耶和華（雅巍）說第一天的利未祭司的贖罪祭是什麼樣的？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耶和華（雅巍）說在第一天，要從牛群中取一隻公牛犢作為利未祭司的贖罪祭。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43:19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誰的後裔會作為利未祭司在這個祭壇事奉？</w:t>
      </w:r>
    </w:p>
    <w:p>
      <w:pPr/>
      <w:r>
        <w:rPr>
          <w:lang w:val="zh_TW" w:bidi="zh_TW"/>
        </w:rPr>
      </w:r>
      <w:r>
        <w:rPr>
          <w:lang w:val="zh_TW" w:bidi="zh_TW"/>
        </w:rPr>
        <w:t>撒督的後裔會作為利未祭司在這個祭壇事奉？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將血抹在祭壇上會有什麼作用？</w:t>
      </w:r>
    </w:p>
    <w:p>
      <w:pPr/>
      <w:r>
        <w:rPr>
          <w:lang w:val="zh_TW" w:bidi="zh_TW"/>
        </w:rPr>
      </w:r>
      <w:r>
        <w:rPr>
          <w:lang w:val="zh_TW" w:bidi="zh_TW"/>
        </w:rPr>
        <w:t>將血抹在祭壇上會潔淨壇，並為它贖罪。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耶和華（雅巍）說第二天利未祭司的贖罪祭是什麼樣的？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耶和華（雅巍）說在第二天，沒有</w:t>
      </w:r>
      <w:r>
        <w:rPr>
          <w:lang w:val="zh_TW" w:bidi="zh_TW"/>
        </w:rPr>
        <w:t>殘疾</w:t>
      </w:r>
      <w:r>
        <w:rPr>
          <w:lang w:val="zh_TW" w:bidi="zh_TW"/>
        </w:rPr>
        <w:t>的公山羊將作為利未祭司的贖罪祭。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43:25–26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為了給祭壇贖罪，祭司要在七天內做什麼？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祭司必須準備一隻無</w:t>
      </w:r>
      <w:r>
        <w:rPr>
          <w:lang w:val="zh_TW" w:bidi="zh_TW"/>
        </w:rPr>
        <w:t>殘疾</w:t>
      </w:r>
      <w:r>
        <w:rPr>
          <w:lang w:val="zh_TW" w:bidi="zh_TW"/>
        </w:rPr>
        <w:t>的</w:t>
      </w:r>
      <w:r>
        <w:rPr>
          <w:lang w:val="zh_TW" w:bidi="zh_TW"/>
        </w:rPr>
        <w:t>公牛犢</w:t>
      </w:r>
      <w:r>
        <w:rPr>
          <w:lang w:val="zh_TW" w:bidi="zh_TW"/>
        </w:rPr>
        <w:t>和一隻無</w:t>
      </w:r>
      <w:r>
        <w:rPr>
          <w:lang w:val="zh_TW" w:bidi="zh_TW"/>
        </w:rPr>
        <w:t>殘疾</w:t>
      </w:r>
      <w:r>
        <w:rPr>
          <w:lang w:val="zh_TW" w:bidi="zh_TW"/>
        </w:rPr>
        <w:t>的</w:t>
      </w:r>
      <w:r>
        <w:rPr>
          <w:lang w:val="zh_TW" w:bidi="zh_TW"/>
        </w:rPr>
        <w:t>公綿羊</w:t>
      </w:r>
      <w:r>
        <w:rPr>
          <w:lang w:val="zh_TW" w:bidi="zh_TW"/>
        </w:rPr>
        <w:t>作為燔祭，為祭壇贖罪。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43:27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在第八天及以後，耶和華（雅巍）宣告祂將做什麼？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在第八天及以後，耶和華（雅巍）宣告祂將</w:t>
      </w:r>
      <w:r>
        <w:rPr>
          <w:lang w:val="zh_TW" w:bidi="zh_TW"/>
        </w:rPr>
        <w:t>悅納</w:t>
      </w:r>
      <w:r>
        <w:rPr>
          <w:lang w:val="zh_TW" w:bidi="zh_TW"/>
        </w:rPr>
        <w:t>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那人把以西結帶到哪裡?</w:t>
      </w:r>
    </w:p>
    <w:p>
      <w:pPr/>
      <w:r>
        <w:rPr>
          <w:lang w:val="zh_TW" w:bidi="zh_TW"/>
        </w:rPr>
      </w:r>
      <w:r>
        <w:rPr>
          <w:lang w:val="zh_TW" w:bidi="zh_TW"/>
        </w:rPr>
        <w:t>那人帶以西結回到</w:t>
      </w:r>
      <w:r>
        <w:rPr>
          <w:lang w:val="zh_TW" w:bidi="zh_TW"/>
        </w:rPr>
        <w:t>聖所朝東的外門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東門發生了什麼事，為什麼？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東門已被封閉，因為以色列的神耶和華（雅巍）已經</w:t>
      </w:r>
      <w:r>
        <w:rPr>
          <w:lang w:val="zh_TW" w:bidi="zh_TW"/>
        </w:rPr>
        <w:t>由其中進入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以西結被告知要留心耶和華（雅巍）殿的什麼？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以西結被告知要留心耶和華（雅巍）殿的入口和出口。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以色列家行了哪些可憎的事來褻瀆耶和華（雅巍）的聖所？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以色列家曾將</w:t>
      </w:r>
      <w:r>
        <w:rPr>
          <w:lang w:val="zh_TW" w:bidi="zh_TW"/>
        </w:rPr>
        <w:t>身心</w:t>
      </w:r>
      <w:r>
        <w:rPr>
          <w:lang w:val="zh_TW" w:bidi="zh_TW"/>
        </w:rPr>
        <w:t>未受割禮的外邦人</w:t>
      </w:r>
      <w:r>
        <w:rPr>
          <w:lang w:val="zh_TW" w:bidi="zh_TW"/>
        </w:rPr>
        <w:t>領進</w:t>
      </w:r>
      <w:r>
        <w:rPr>
          <w:lang w:val="zh_TW" w:bidi="zh_TW"/>
        </w:rPr>
        <w:t>耶和華（雅巍）的聖所。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為什麼以色列家允許外邦人進入耶和華（雅巍）的聖所？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以色列家允許外邦人進入耶和華（雅巍）的聖所，因為以色列將看守聖所的責任交給了他們。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那些離開耶和華（雅巍）的利未人做了什麼？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那些離開耶和華（雅巍）的利未人曾在他們的偶像面前獻祭。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耶和華（雅巍）說那些離開祂的利未人不被允許做什麼？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耶和華（雅巍）說那些離開祂的利未人將</w:t>
      </w:r>
      <w:r>
        <w:rPr>
          <w:lang w:val="zh_TW" w:bidi="zh_TW"/>
        </w:rPr>
        <w:t>不可親近祂，不可</w:t>
      </w:r>
      <w:r>
        <w:rPr>
          <w:lang w:val="zh_TW" w:bidi="zh_TW"/>
        </w:rPr>
        <w:t>擔任祂的祭司，也不可</w:t>
      </w:r>
      <w:r>
        <w:rPr>
          <w:lang w:val="zh_TW" w:bidi="zh_TW"/>
        </w:rPr>
        <w:t>挨近祂</w:t>
      </w:r>
      <w:r>
        <w:rPr>
          <w:lang w:val="zh_TW" w:bidi="zh_TW"/>
        </w:rPr>
        <w:t>的任何聖物，</w:t>
      </w:r>
      <w:r>
        <w:rPr>
          <w:lang w:val="zh_TW" w:bidi="zh_TW"/>
        </w:rPr>
        <w:t>就是至聖的物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耶和華（雅巍）打算把離開祂的利未人安置在哪裡？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耶和華（雅巍）說祂</w:t>
      </w:r>
      <w:r>
        <w:rPr>
          <w:lang w:val="zh_TW" w:bidi="zh_TW"/>
        </w:rPr>
        <w:t>要使他們看守殿宇</w:t>
      </w:r>
      <w:r>
        <w:rPr>
          <w:lang w:val="zh_TW" w:bidi="zh_TW"/>
        </w:rPr>
        <w:t>，</w:t>
      </w:r>
      <w:r>
        <w:rPr>
          <w:lang w:val="zh_TW" w:bidi="zh_TW"/>
        </w:rPr>
        <w:t>辦理其中的一切事，並做其內一切當做之工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為什麼耶和華（雅巍）宣告撒督的子孫可以親近祂並</w:t>
      </w:r>
      <w:r>
        <w:rPr>
          <w:b/>
          <w:lang w:val="zh_TW" w:bidi="zh_TW"/>
        </w:rPr>
        <w:t>侍立在祂</w:t>
      </w:r>
      <w:r>
        <w:rPr>
          <w:b/>
          <w:lang w:val="zh_TW" w:bidi="zh_TW"/>
        </w:rPr>
        <w:t>面前？</w:t>
      </w:r>
    </w:p>
    <w:p>
      <w:pPr/>
      <w:r>
        <w:rPr>
          <w:lang w:val="zh_TW" w:bidi="zh_TW"/>
        </w:rPr>
      </w:r>
      <w:r>
        <w:rPr>
          <w:lang w:val="zh_TW" w:bidi="zh_TW"/>
        </w:rPr>
        <w:t>撒督的子孫可以親近並侍立在耶和華（雅巍）面前，因為當以色列人離開耶和華時，他們履行了看守耶和華聖所的職責。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當祭司進入內院門時，他們要穿什麼樣的衣服，為什麼？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當祭司進入內院的門時，他們要穿細麻衣，以免出汗。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祭司可以娶誰為妻？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祭司可以娶</w:t>
      </w:r>
      <w:r>
        <w:rPr>
          <w:lang w:val="zh_TW" w:bidi="zh_TW"/>
        </w:rPr>
        <w:t>以色列後裔中的處女</w:t>
      </w:r>
      <w:r>
        <w:rPr>
          <w:lang w:val="zh_TW" w:bidi="zh_TW"/>
        </w:rPr>
        <w:t>，或是</w:t>
      </w:r>
      <w:r>
        <w:rPr>
          <w:lang w:val="zh_TW" w:bidi="zh_TW"/>
        </w:rPr>
        <w:t>祭司遺留的寡婦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祭司要教導百姓分辨什麼？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祭司要教導百姓分辨</w:t>
      </w:r>
      <w:r>
        <w:rPr>
          <w:lang w:val="zh_TW" w:bidi="zh_TW"/>
        </w:rPr>
        <w:t>聖與俗，使他們知道潔淨和不潔淨的分別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在以色列人之間的爭端中，祭司扮演什麼角色？</w:t>
      </w:r>
    </w:p>
    <w:p>
      <w:pPr/>
      <w:r>
        <w:rPr>
          <w:lang w:val="zh_TW" w:bidi="zh_TW"/>
        </w:rPr>
      </w:r>
      <w:r>
        <w:rPr>
          <w:lang w:val="zh_TW" w:bidi="zh_TW"/>
        </w:rPr>
        <w:t>祭司</w:t>
      </w:r>
      <w:r>
        <w:rPr>
          <w:lang w:val="zh_TW" w:bidi="zh_TW"/>
        </w:rPr>
        <w:t>應當在百姓中站立判斷</w:t>
      </w:r>
      <w:r>
        <w:rPr>
          <w:lang w:val="zh_TW" w:bidi="zh_TW"/>
        </w:rPr>
        <w:t>，</w:t>
      </w:r>
      <w:r>
        <w:rPr>
          <w:lang w:val="zh_TW" w:bidi="zh_TW"/>
        </w:rPr>
        <w:t>按</w:t>
      </w:r>
      <w:r>
        <w:rPr>
          <w:lang w:val="zh_TW" w:bidi="zh_TW"/>
        </w:rPr>
        <w:t>耶和華（雅巍）</w:t>
      </w:r>
      <w:r>
        <w:rPr>
          <w:lang w:val="zh_TW" w:bidi="zh_TW"/>
        </w:rPr>
        <w:t>的典章判斷</w:t>
      </w:r>
      <w:r>
        <w:rPr>
          <w:lang w:val="zh_TW" w:bidi="zh_TW"/>
        </w:rPr>
        <w:t>，並且必須公正。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為什麼祭司在以色列地不會得到任何</w:t>
      </w:r>
      <w:r>
        <w:rPr>
          <w:b/>
          <w:lang w:val="zh_TW" w:bidi="zh_TW"/>
        </w:rPr>
        <w:t>基業</w:t>
      </w:r>
      <w:r>
        <w:rPr>
          <w:b/>
          <w:lang w:val="zh_TW" w:bidi="zh_TW"/>
        </w:rPr>
        <w:t>或</w:t>
      </w:r>
      <w:r>
        <w:rPr>
          <w:b/>
          <w:lang w:val="zh_TW" w:bidi="zh_TW"/>
        </w:rPr>
        <w:t>產業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祭司在以色列地不會得到任何基業或產業，因為耶和華（雅巍）是他們的基業和產業。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44:29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簡單來說，祭司要吃什麼？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祭司要吃</w:t>
      </w:r>
      <w:r>
        <w:rPr>
          <w:lang w:val="zh_TW" w:bidi="zh_TW"/>
        </w:rPr>
        <w:t>素祭、贖罪祭和贖愆祭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44:31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祭司不可以吃什麼？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祭司不可吃任何死屍或被野獸撕裂的動物，無論是鳥還是獸。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當百姓拈鬮分地時，他們要向耶和華（雅巍）獻上什麼祭物？</w:t>
      </w:r>
    </w:p>
    <w:p>
      <w:pPr/>
      <w:r>
        <w:rPr>
          <w:lang w:val="zh_TW" w:bidi="zh_TW"/>
        </w:rPr>
      </w:r>
      <w:r>
        <w:rPr>
          <w:lang w:val="zh_TW" w:bidi="zh_TW"/>
        </w:rPr>
        <w:t>當百姓拈鬮分地時，他們要獻上</w:t>
      </w:r>
      <w:r>
        <w:rPr>
          <w:lang w:val="zh_TW" w:bidi="zh_TW"/>
        </w:rPr>
        <w:t>一分作為獻給</w:t>
      </w:r>
      <w:r>
        <w:rPr>
          <w:lang w:val="zh_TW" w:bidi="zh_TW"/>
        </w:rPr>
        <w:t>耶和華（雅巍）</w:t>
      </w:r>
      <w:r>
        <w:rPr>
          <w:lang w:val="zh_TW" w:bidi="zh_TW"/>
        </w:rPr>
        <w:t>的聖地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這塊聖地要作為什麼地方？</w:t>
      </w:r>
    </w:p>
    <w:p>
      <w:pPr/>
      <w:r>
        <w:rPr>
          <w:lang w:val="zh_TW" w:bidi="zh_TW"/>
        </w:rPr>
      </w:r>
      <w:r>
        <w:rPr>
          <w:lang w:val="zh_TW" w:bidi="zh_TW"/>
        </w:rPr>
        <w:t>這塊聖地要作為祭司的房屋和城鎮的所在地。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這城的</w:t>
      </w:r>
      <w:r>
        <w:rPr>
          <w:b/>
          <w:lang w:val="zh_TW" w:bidi="zh_TW"/>
        </w:rPr>
        <w:t>地業歸給</w:t>
      </w:r>
      <w:r>
        <w:rPr>
          <w:b/>
          <w:lang w:val="zh_TW" w:bidi="zh_TW"/>
        </w:rPr>
        <w:t>誰？</w:t>
      </w:r>
    </w:p>
    <w:p>
      <w:pPr/>
      <w:r>
        <w:rPr>
          <w:lang w:val="zh_TW" w:bidi="zh_TW"/>
        </w:rPr>
      </w:r>
      <w:r>
        <w:rPr>
          <w:lang w:val="zh_TW" w:bidi="zh_TW"/>
        </w:rPr>
        <w:t>這城的地業歸給以色列全家。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誰的地要在</w:t>
      </w:r>
      <w:r>
        <w:rPr>
          <w:b/>
          <w:lang w:val="zh_TW" w:bidi="zh_TW"/>
        </w:rPr>
        <w:t>聖供地</w:t>
      </w:r>
      <w:r>
        <w:rPr>
          <w:b/>
          <w:lang w:val="zh_TW" w:bidi="zh_TW"/>
        </w:rPr>
        <w:t>和</w:t>
      </w:r>
      <w:r>
        <w:rPr>
          <w:b/>
          <w:lang w:val="zh_TW" w:bidi="zh_TW"/>
        </w:rPr>
        <w:t>屬城之地</w:t>
      </w:r>
      <w:r>
        <w:rPr>
          <w:b/>
          <w:lang w:val="zh_TW" w:bidi="zh_TW"/>
        </w:rPr>
        <w:t>的兩旁？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</w:t>
      </w:r>
      <w:r>
        <w:rPr>
          <w:lang w:val="zh_TW" w:bidi="zh_TW"/>
        </w:rPr>
        <w:t>歸王之地要在</w:t>
      </w:r>
      <w:r>
        <w:rPr>
          <w:lang w:val="zh_TW" w:bidi="zh_TW"/>
        </w:rPr>
        <w:t>聖供地和屬城之地的兩旁。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耶和華（雅巍）告訴以色列的王停止做什麼？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耶和華（雅巍）告訴以色列的王停止驅逐耶和華的百姓，並除掉</w:t>
      </w:r>
      <w:r>
        <w:rPr>
          <w:lang w:val="zh_TW" w:bidi="zh_TW"/>
        </w:rPr>
        <w:t>強暴和搶奪的事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耶和華（雅巍）說什麼必須公道？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耶和華（雅巍）說天平、</w:t>
      </w:r>
      <w:r>
        <w:rPr>
          <w:lang w:val="zh_TW" w:bidi="zh_TW"/>
        </w:rPr>
        <w:t>伊法</w:t>
      </w:r>
      <w:r>
        <w:rPr>
          <w:lang w:val="zh_TW" w:bidi="zh_TW"/>
        </w:rPr>
        <w:t>、罷特必須公道。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從十罷特中要獻多少油作為規定的供物？</w:t>
      </w:r>
    </w:p>
    <w:p>
      <w:pPr/>
      <w:r>
        <w:rPr>
          <w:lang w:val="zh_TW" w:bidi="zh_TW"/>
        </w:rPr>
      </w:r>
      <w:r>
        <w:rPr>
          <w:lang w:val="zh_TW" w:bidi="zh_TW"/>
        </w:rPr>
        <w:t>每十罷特的油要獻上十分之一罷特作為規定的供物。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這地的百姓會將他們的供物獻給誰？</w:t>
      </w:r>
    </w:p>
    <w:p>
      <w:pPr/>
      <w:r>
        <w:rPr>
          <w:lang w:val="zh_TW" w:bidi="zh_TW"/>
        </w:rPr>
      </w:r>
      <w:r>
        <w:rPr>
          <w:lang w:val="zh_TW" w:bidi="zh_TW"/>
        </w:rPr>
        <w:t>這地的百姓會將他們的供物獻給以色列王。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誰將負責在以色列的節期提供獻祭的牲畜？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以色列王將負責在以色列的節期提供獻祭的牲畜。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祭司應該在什麼時候為聖所獻上一隻無</w:t>
      </w:r>
      <w:r>
        <w:rPr>
          <w:b/>
          <w:lang w:val="zh_TW" w:bidi="zh_TW"/>
        </w:rPr>
        <w:t>殘疾</w:t>
      </w:r>
      <w:r>
        <w:rPr>
          <w:b/>
          <w:lang w:val="zh_TW" w:bidi="zh_TW"/>
        </w:rPr>
        <w:t>的</w:t>
      </w:r>
      <w:r>
        <w:rPr>
          <w:b/>
          <w:lang w:val="zh_TW" w:bidi="zh_TW"/>
        </w:rPr>
        <w:t>公牛犢</w:t>
      </w:r>
      <w:r>
        <w:rPr>
          <w:b/>
          <w:lang w:val="zh_TW" w:bidi="zh_TW"/>
        </w:rPr>
        <w:t>作為贖罪祭？</w:t>
      </w:r>
    </w:p>
    <w:p>
      <w:pPr/>
      <w:r>
        <w:rPr>
          <w:lang w:val="zh_TW" w:bidi="zh_TW"/>
        </w:rPr>
      </w:r>
      <w:r>
        <w:rPr>
          <w:lang w:val="zh_TW" w:bidi="zh_TW"/>
        </w:rPr>
        <w:t>祭司應該在正月初一獻上一隻無殘疾的公牛犢作為贖罪祭。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什麼時候會有為期七天的無酵節？</w:t>
      </w:r>
    </w:p>
    <w:p>
      <w:pPr/>
      <w:r>
        <w:rPr>
          <w:lang w:val="zh_TW" w:bidi="zh_TW"/>
        </w:rPr>
      </w:r>
      <w:r>
        <w:rPr>
          <w:lang w:val="zh_TW" w:bidi="zh_TW"/>
        </w:rPr>
        <w:t>在正月十四日，會有一個為期七天的無酵節。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45:25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在七月十五日應獻上的祭物是什麼？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在七月十五日，應獻上贖罪祭、燔祭、</w:t>
      </w:r>
      <w:r>
        <w:rPr>
          <w:lang w:val="zh_TW" w:bidi="zh_TW"/>
        </w:rPr>
        <w:t>素祭</w:t>
      </w:r>
      <w:r>
        <w:rPr>
          <w:lang w:val="zh_TW" w:bidi="zh_TW"/>
        </w:rPr>
        <w:t>和油。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耶和華（雅巍）說內院</w:t>
      </w:r>
      <w:r>
        <w:rPr>
          <w:b/>
          <w:lang w:val="zh_TW" w:bidi="zh_TW"/>
        </w:rPr>
        <w:t>朝東的門</w:t>
      </w:r>
      <w:r>
        <w:rPr>
          <w:b/>
          <w:lang w:val="zh_TW" w:bidi="zh_TW"/>
        </w:rPr>
        <w:t>何時會被打開？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耶和華（雅巍）說內院</w:t>
      </w:r>
      <w:r>
        <w:rPr>
          <w:lang w:val="zh_TW" w:bidi="zh_TW"/>
        </w:rPr>
        <w:t>朝東的門</w:t>
      </w:r>
      <w:r>
        <w:rPr>
          <w:lang w:val="zh_TW" w:bidi="zh_TW"/>
        </w:rPr>
        <w:t>將在安息日和月朔</w:t>
      </w:r>
      <w:r>
        <w:rPr>
          <w:lang w:val="zh_TW" w:bidi="zh_TW"/>
        </w:rPr>
        <w:t>打開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以色列的王要在哪裡敬拜？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以色列的王要在內門的門檻上敬拜。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王在安息日的燔祭是什麼？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王將獻上六隻無</w:t>
      </w:r>
      <w:r>
        <w:rPr>
          <w:lang w:val="zh_TW" w:bidi="zh_TW"/>
        </w:rPr>
        <w:t>殘疾</w:t>
      </w:r>
      <w:r>
        <w:rPr>
          <w:lang w:val="zh_TW" w:bidi="zh_TW"/>
        </w:rPr>
        <w:t>的羊羔和一隻無</w:t>
      </w:r>
      <w:r>
        <w:rPr>
          <w:lang w:val="zh_TW" w:bidi="zh_TW"/>
        </w:rPr>
        <w:t>殘疾</w:t>
      </w:r>
      <w:r>
        <w:rPr>
          <w:lang w:val="zh_TW" w:bidi="zh_TW"/>
        </w:rPr>
        <w:t>的</w:t>
      </w:r>
      <w:r>
        <w:rPr>
          <w:lang w:val="zh_TW" w:bidi="zh_TW"/>
        </w:rPr>
        <w:t>公綿羊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關於王在敬拜後如何離開的規定，耶和華（雅巍）說了什麼？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耶和華（雅巍）說那規定是王必須沿著他進入敬拜的同一條路離開。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耶和華（雅巍）說百姓在敬拜後離開的規定是什麼？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耶和華（雅巍）說那規定是百姓必須從進來的地方</w:t>
      </w:r>
      <w:r>
        <w:rPr>
          <w:lang w:val="zh_TW" w:bidi="zh_TW"/>
        </w:rPr>
        <w:t>往前直行，從對面的門出去。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王在節期獻甘心祭時要做什麼？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王要為甘心祭開</w:t>
      </w:r>
      <w:r>
        <w:rPr>
          <w:lang w:val="zh_TW" w:bidi="zh_TW"/>
        </w:rPr>
        <w:t>朝東的門</w:t>
      </w:r>
      <w:r>
        <w:rPr>
          <w:lang w:val="zh_TW" w:bidi="zh_TW"/>
        </w:rPr>
        <w:t>，然後出去，並在他出去後</w:t>
      </w:r>
      <w:r>
        <w:rPr>
          <w:lang w:val="zh_TW" w:bidi="zh_TW"/>
        </w:rPr>
        <w:t>將門關閉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耶和華（雅巍）說每天早晨要獻上的燔祭是什麼？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耶和華（雅巍）說每天早晨要獻上一隻一歲</w:t>
      </w:r>
      <w:r>
        <w:rPr>
          <w:lang w:val="zh_TW" w:bidi="zh_TW"/>
        </w:rPr>
        <w:t>無殘疾</w:t>
      </w:r>
      <w:r>
        <w:rPr>
          <w:lang w:val="zh_TW" w:bidi="zh_TW"/>
        </w:rPr>
        <w:t>的羊羔作為燔祭。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根據耶和華（雅巍）的話，誰將繼承王的產業？</w:t>
      </w:r>
    </w:p>
    <w:p>
      <w:pPr/>
      <w:r>
        <w:rPr>
          <w:lang w:val="zh_TW" w:bidi="zh_TW"/>
        </w:rPr>
      </w:r>
      <w:r>
        <w:rPr>
          <w:lang w:val="zh_TW" w:bidi="zh_TW"/>
        </w:rPr>
        <w:t>王的產業將由他的兒子繼承。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為什麼耶和華（雅巍）說王不可奪取百姓的產業？</w:t>
      </w:r>
    </w:p>
    <w:p>
      <w:pPr/>
      <w:r>
        <w:rPr>
          <w:lang w:val="zh_TW" w:bidi="zh_TW"/>
        </w:rPr>
      </w:r>
      <w:r>
        <w:rPr>
          <w:lang w:val="zh_TW" w:bidi="zh_TW"/>
        </w:rPr>
        <w:t>王不可奪取百姓的產業，這樣他們才不會被迫離開自己的地業。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為什麼祭司不可將贖愆祭、</w:t>
      </w:r>
      <w:r>
        <w:rPr>
          <w:b/>
          <w:lang w:val="zh_TW" w:bidi="zh_TW"/>
        </w:rPr>
        <w:t>贖</w:t>
      </w:r>
      <w:r>
        <w:rPr>
          <w:b/>
          <w:lang w:val="zh_TW" w:bidi="zh_TW"/>
        </w:rPr>
        <w:t>罪祭和素祭帶到外院？</w:t>
      </w:r>
    </w:p>
    <w:p>
      <w:pPr/>
      <w:r>
        <w:rPr>
          <w:lang w:val="zh_TW" w:bidi="zh_TW"/>
        </w:rPr>
      </w:r>
      <w:r>
        <w:rPr>
          <w:lang w:val="zh_TW" w:bidi="zh_TW"/>
        </w:rPr>
        <w:t>祭司不可將祭物帶到外院，免得使百姓成聖。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46:24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在外院角落的</w:t>
      </w:r>
      <w:r>
        <w:rPr>
          <w:b/>
          <w:lang w:val="zh_TW" w:bidi="zh_TW"/>
        </w:rPr>
        <w:t>煮肉用的屋子</w:t>
      </w:r>
      <w:r>
        <w:rPr>
          <w:b/>
          <w:lang w:val="zh_TW" w:bidi="zh_TW"/>
        </w:rPr>
        <w:t>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在外院角落的煮肉用的屋子，</w:t>
      </w:r>
      <w:r>
        <w:rPr>
          <w:lang w:val="zh_TW" w:bidi="zh_TW"/>
        </w:rPr>
        <w:t>殿內的僕役</w:t>
      </w:r>
      <w:r>
        <w:rPr>
          <w:lang w:val="zh_TW" w:bidi="zh_TW"/>
        </w:rPr>
        <w:t>要在那裡煮百姓的祭物。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在以西結的異象中，聖殿面向哪個方向？</w:t>
      </w:r>
    </w:p>
    <w:p>
      <w:pPr/>
      <w:r>
        <w:rPr>
          <w:lang w:val="zh_TW" w:bidi="zh_TW"/>
        </w:rPr>
      </w:r>
      <w:r>
        <w:rPr>
          <w:lang w:val="zh_TW" w:bidi="zh_TW"/>
        </w:rPr>
        <w:t>聖殿面向東方。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以西結在</w:t>
      </w:r>
      <w:r>
        <w:rPr>
          <w:b/>
          <w:lang w:val="zh_TW" w:bidi="zh_TW"/>
        </w:rPr>
        <w:t>朝東的門</w:t>
      </w:r>
      <w:r>
        <w:rPr>
          <w:b/>
          <w:lang w:val="zh_TW" w:bidi="zh_TW"/>
        </w:rPr>
        <w:t>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以西結看到有水從朝東的門的南邊流出。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以西結所見的水變得多深？</w:t>
      </w:r>
    </w:p>
    <w:p>
      <w:pPr/>
      <w:r>
        <w:rPr>
          <w:lang w:val="zh_TW" w:bidi="zh_TW"/>
        </w:rPr>
      </w:r>
      <w:r>
        <w:rPr>
          <w:lang w:val="zh_TW" w:bidi="zh_TW"/>
        </w:rPr>
        <w:t>這水變成了一條河，深到不游泳就無法過去。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河的兩邊有什麼？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河的兩邊河岸上有許多樹木。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這水流向哪裡，並在那裡做了什麼？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這水流向鹽海，會使其</w:t>
      </w:r>
      <w:r>
        <w:rPr>
          <w:lang w:val="zh_TW" w:bidi="zh_TW"/>
        </w:rPr>
        <w:t>水變淡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在死海旁什麼不會變淡？</w:t>
      </w:r>
    </w:p>
    <w:p>
      <w:pPr/>
      <w:r>
        <w:rPr>
          <w:lang w:val="zh_TW" w:bidi="zh_TW"/>
        </w:rPr>
      </w:r>
      <w:r>
        <w:rPr>
          <w:lang w:val="zh_TW" w:bidi="zh_TW"/>
        </w:rPr>
        <w:t>在死海旁的沼澤和濕地的水不會變淡。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河岸上會長什麼樹？它們是如何生長的？</w:t>
      </w:r>
    </w:p>
    <w:p>
      <w:pPr/>
      <w:r>
        <w:rPr>
          <w:lang w:val="zh_TW" w:bidi="zh_TW"/>
        </w:rPr>
      </w:r>
      <w:r>
        <w:rPr>
          <w:lang w:val="zh_TW" w:bidi="zh_TW"/>
        </w:rPr>
        <w:t>河岸上會長出可作食物的樹木，每月結新果子，樹葉不會枯乾。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以色列支派中誰會得到兩分土地？</w:t>
      </w:r>
    </w:p>
    <w:p>
      <w:pPr/>
      <w:r>
        <w:rPr>
          <w:lang w:val="zh_TW" w:bidi="zh_TW"/>
        </w:rPr>
      </w:r>
      <w:r>
        <w:rPr>
          <w:lang w:val="zh_TW" w:bidi="zh_TW"/>
        </w:rPr>
        <w:t>約瑟會在以色列支派中得到兩分土地。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47:16–17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這地的北部邊界將延伸到哪個城市的邊界？</w:t>
      </w:r>
    </w:p>
    <w:p>
      <w:pPr/>
      <w:r>
        <w:rPr>
          <w:lang w:val="zh_TW" w:bidi="zh_TW"/>
        </w:rPr>
      </w:r>
      <w:r>
        <w:rPr>
          <w:lang w:val="zh_TW" w:bidi="zh_TW"/>
        </w:rPr>
        <w:t>這地的北部邊界將延伸到大馬士革的邊界。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這地的東界是什麼？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這地的東界是約旦河。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哪條溪流會成為這地南界的一部分？</w:t>
      </w:r>
    </w:p>
    <w:p>
      <w:pPr/>
      <w:r>
        <w:rPr>
          <w:lang w:val="zh_TW" w:bidi="zh_TW"/>
        </w:rPr>
      </w:r>
      <w:r>
        <w:rPr>
          <w:lang w:val="zh_TW" w:bidi="zh_TW"/>
        </w:rPr>
        <w:t>埃及小河將成為這地南界的一部分。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這地的西界是什麼？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這地的西界是大海。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以色列人如何決定各人的地業？</w:t>
      </w:r>
    </w:p>
    <w:p>
      <w:pPr/>
      <w:r>
        <w:rPr>
          <w:lang w:val="zh_TW" w:bidi="zh_TW"/>
        </w:rPr>
      </w:r>
      <w:r>
        <w:rPr>
          <w:lang w:val="zh_TW" w:bidi="zh_TW"/>
        </w:rPr>
        <w:t>以色列人要</w:t>
      </w:r>
      <w:r>
        <w:rPr>
          <w:lang w:val="zh_TW" w:bidi="zh_TW"/>
        </w:rPr>
        <w:t>拈鬮</w:t>
      </w:r>
      <w:r>
        <w:rPr>
          <w:lang w:val="zh_TW" w:bidi="zh_TW"/>
        </w:rPr>
        <w:t>來決定各人的地業。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47:22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誰應該像以色列本地人一樣被對待？</w:t>
      </w:r>
    </w:p>
    <w:p>
      <w:pPr/>
      <w:r>
        <w:rPr>
          <w:lang w:val="zh_TW" w:bidi="zh_TW"/>
        </w:rPr>
      </w:r>
      <w:r>
        <w:rPr>
          <w:lang w:val="zh_TW" w:bidi="zh_TW"/>
        </w:rPr>
        <w:t>住在以色列人中間的外人應該像以色列本地人一樣被對待。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哪個支派會分配到以色列北部邊界的土地？</w:t>
      </w:r>
    </w:p>
    <w:p>
      <w:pPr/>
      <w:r>
        <w:rPr>
          <w:lang w:val="zh_TW" w:bidi="zh_TW"/>
        </w:rPr>
      </w:r>
      <w:r>
        <w:rPr>
          <w:lang w:val="zh_TW" w:bidi="zh_TW"/>
        </w:rPr>
        <w:t>但支派會分配到以色列北部邊界的土地。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哪個支派位於但支派邊界的南邊？</w:t>
      </w:r>
    </w:p>
    <w:p>
      <w:pPr/>
      <w:r>
        <w:rPr>
          <w:lang w:val="zh_TW" w:bidi="zh_TW"/>
        </w:rPr>
      </w:r>
      <w:r>
        <w:rPr>
          <w:lang w:val="zh_TW" w:bidi="zh_TW"/>
        </w:rPr>
        <w:t>亞設</w:t>
      </w:r>
      <w:r>
        <w:rPr>
          <w:lang w:val="zh_TW" w:bidi="zh_TW"/>
        </w:rPr>
        <w:t>支派位於但支派邊界的南邊。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哪個支派位於亞設支派邊界的南邊？</w:t>
      </w:r>
    </w:p>
    <w:p>
      <w:pPr/>
      <w:r>
        <w:rPr>
          <w:lang w:val="zh_TW" w:bidi="zh_TW"/>
        </w:rPr>
      </w:r>
      <w:r>
        <w:rPr>
          <w:lang w:val="zh_TW" w:bidi="zh_TW"/>
        </w:rPr>
        <w:t>拿弗他利支派位於亞設支派邊界的南邊。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48:4–7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按順序，哪四個支派位於拿弗他利支派的南邊？</w:t>
      </w:r>
    </w:p>
    <w:p>
      <w:pPr/>
      <w:r>
        <w:rPr>
          <w:lang w:val="zh_TW" w:bidi="zh_TW"/>
        </w:rPr>
      </w:r>
      <w:r>
        <w:rPr>
          <w:lang w:val="zh_TW" w:bidi="zh_TW"/>
        </w:rPr>
        <w:t>按順序，位於拿弗他利支派南邊的四個支派是瑪拿西、以法蓮、</w:t>
      </w:r>
      <w:r>
        <w:rPr>
          <w:lang w:val="zh_TW" w:bidi="zh_TW"/>
        </w:rPr>
        <w:t>呂便</w:t>
      </w:r>
      <w:r>
        <w:rPr>
          <w:lang w:val="zh_TW" w:bidi="zh_TW"/>
        </w:rPr>
        <w:t>和猶大。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挨着</w:t>
      </w:r>
      <w:r>
        <w:rPr>
          <w:b/>
          <w:lang w:val="zh_TW" w:bidi="zh_TW"/>
        </w:rPr>
        <w:t>猶大地界的土地中間會有什麼？</w:t>
      </w:r>
    </w:p>
    <w:p>
      <w:pPr/>
      <w:r>
        <w:rPr>
          <w:lang w:val="zh_TW" w:bidi="zh_TW"/>
        </w:rPr>
      </w:r>
      <w:r>
        <w:rPr>
          <w:lang w:val="zh_TW" w:bidi="zh_TW"/>
        </w:rPr>
        <w:t>挨着猶大地界的土地中間會有聖殿。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誰會住在耶和華（雅巍）聖所周圍的土地上？</w:t>
      </w:r>
    </w:p>
    <w:p>
      <w:pPr/>
      <w:r>
        <w:rPr>
          <w:lang w:val="zh_TW" w:bidi="zh_TW"/>
        </w:rPr>
      </w:r>
      <w:r>
        <w:rPr>
          <w:lang w:val="zh_TW" w:bidi="zh_TW"/>
        </w:rPr>
        <w:t>撒督的子孫中成為聖的祭司會住在耶和華（雅巍）聖所周圍的土地上。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誰會住在與祭司土地接壤的地方？</w:t>
      </w:r>
    </w:p>
    <w:p>
      <w:pPr/>
      <w:r>
        <w:rPr>
          <w:lang w:val="zh_TW" w:bidi="zh_TW"/>
        </w:rPr>
      </w:r>
      <w:r>
        <w:rPr>
          <w:lang w:val="zh_TW" w:bidi="zh_TW"/>
        </w:rPr>
        <w:t>利未人會住在與祭司土地接壤的地方。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靠着聖地並排剩餘的地</w:t>
      </w:r>
      <w:r>
        <w:rPr>
          <w:b/>
          <w:lang w:val="zh_TW" w:bidi="zh_TW"/>
        </w:rPr>
        <w:t>將用來做什麼？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靠着聖地並排剩餘的地將用來給在城裡的工人生產食物。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聖地供地的東邊和西邊邊界的土地是</w:t>
      </w:r>
      <w:r>
        <w:rPr>
          <w:b/>
          <w:lang w:val="zh_TW" w:bidi="zh_TW"/>
        </w:rPr>
        <w:t>歸給</w:t>
      </w:r>
      <w:r>
        <w:rPr>
          <w:b/>
          <w:lang w:val="zh_TW" w:bidi="zh_TW"/>
        </w:rPr>
        <w:t>誰的？</w:t>
      </w:r>
    </w:p>
    <w:p>
      <w:pPr/>
      <w:r>
        <w:rPr>
          <w:lang w:val="zh_TW" w:bidi="zh_TW"/>
        </w:rPr>
      </w:r>
      <w:r>
        <w:rPr>
          <w:lang w:val="zh_TW" w:bidi="zh_TW"/>
        </w:rPr>
        <w:t>聖地供地的東邊和西邊邊界的土地是</w:t>
      </w:r>
      <w:r>
        <w:rPr>
          <w:lang w:val="zh_TW" w:bidi="zh_TW"/>
        </w:rPr>
        <w:t>歸給</w:t>
      </w:r>
      <w:r>
        <w:rPr>
          <w:lang w:val="zh_TW" w:bidi="zh_TW"/>
        </w:rPr>
        <w:t>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迦得的南界應該在哪裡？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迦得的南界要</w:t>
      </w:r>
      <w:r>
        <w:rPr>
          <w:lang w:val="zh_TW" w:bidi="zh_TW"/>
        </w:rPr>
        <w:t>從他瑪到米利巴‧加低斯的水，延到埃及小河，直到大海。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48:30–31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城的北面有多少個城門，它們要按什麼命名？</w:t>
      </w:r>
    </w:p>
    <w:p>
      <w:pPr/>
      <w:r>
        <w:rPr>
          <w:lang w:val="zh_TW" w:bidi="zh_TW"/>
        </w:rPr>
      </w:r>
      <w:r>
        <w:rPr>
          <w:lang w:val="zh_TW" w:bidi="zh_TW"/>
        </w:rPr>
        <w:t>城的北面有三個城門，</w:t>
      </w:r>
      <w:r>
        <w:rPr>
          <w:lang w:val="zh_TW" w:bidi="zh_TW"/>
        </w:rPr>
        <w:t>各門要按以色列的支派</w:t>
      </w:r>
      <w:r>
        <w:rPr>
          <w:lang w:val="zh_TW" w:bidi="zh_TW"/>
        </w:rPr>
        <w:t>命名，一個是呂便門，一個是猶大門，一個是利未門。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以西結書 48:35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這城的名字是什麼？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這城的名字是「</w:t>
      </w:r>
      <w:r>
        <w:rPr>
          <w:lang w:val="zh_TW" w:bidi="zh_TW"/>
        </w:rPr>
        <w:t>耶和華（雅巍）的所在</w:t>
      </w:r>
      <w:r>
        <w:rPr>
          <w:lang w:val="zh_TW" w:bidi="zh_TW"/>
        </w:rPr>
        <w:t>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