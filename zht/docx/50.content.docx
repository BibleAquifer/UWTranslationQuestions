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Questions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PHP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腓立比書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保羅這封信是寫給誰的呢？</w:t>
      </w:r>
    </w:p>
    <w:p>
      <w:pPr/>
      <w:r>
        <w:rPr>
          <w:lang w:val="zh_TW" w:bidi="zh_TW"/>
        </w:rPr>
      </w:r>
      <w:r>
        <w:rPr>
          <w:lang w:val="zh_TW" w:bidi="zh_TW"/>
        </w:rPr>
        <w:t>保羅這封信是寫給所有在腓立比、在基督耶穌裡被分別為聖的人，包括諸位監督們和執事們。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腓立比書 1:5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保羅因為什麼為腓立比人感謝神？</w:t>
      </w:r>
    </w:p>
    <w:p>
      <w:pPr/>
      <w:r>
        <w:rPr>
          <w:lang w:val="zh_TW" w:bidi="zh_TW"/>
        </w:rPr>
      </w:r>
      <w:r>
        <w:rPr>
          <w:lang w:val="zh_TW" w:bidi="zh_TW"/>
        </w:rPr>
        <w:t>保羅感謝神，因從第一天起直到現在，腓立比人同心合意的興旺福音。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腓立比書 1:6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保羅對於腓立比人有什麼樣的信心？</w:t>
      </w:r>
    </w:p>
    <w:p>
      <w:pPr/>
      <w:r>
        <w:rPr>
          <w:lang w:val="zh_TW" w:bidi="zh_TW"/>
        </w:rPr>
      </w:r>
      <w:r>
        <w:rPr>
          <w:lang w:val="zh_TW" w:bidi="zh_TW"/>
        </w:rPr>
        <w:t>保羅相信，那位在他們心中開始了善工的，必定會完成它。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腓立比書 1:7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腓立比人在哪些方面曾是保羅的夥伴？</w:t>
      </w:r>
    </w:p>
    <w:p>
      <w:pPr/>
      <w:r>
        <w:rPr>
          <w:lang w:val="zh_TW" w:bidi="zh_TW"/>
        </w:rPr>
      </w:r>
      <w:r>
        <w:rPr>
          <w:lang w:val="zh_TW" w:bidi="zh_TW"/>
        </w:rPr>
        <w:t>在保羅被監禁期間，以及他辯護和證實福音的時候，腓立比人一直是他的夥伴。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腓立比書 1:9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保羅祈求什麼會在腓立比人中加增？</w:t>
      </w:r>
    </w:p>
    <w:p>
      <w:pPr/>
      <w:r>
        <w:rPr>
          <w:lang w:val="zh_TW" w:bidi="zh_TW"/>
        </w:rPr>
      </w:r>
      <w:r>
        <w:rPr>
          <w:lang w:val="zh_TW" w:bidi="zh_TW"/>
        </w:rPr>
        <w:t>保羅祈求愛在腓立比人中不斷增長。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腓立比書 1:11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保羅渴望腓立比人充滿什麼？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保羅渴望腓立比人結滿公義的果實。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腓立比書 1:12–14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保羅的監禁如何促進了福音的傳播？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保羅因基督被囚禁的事已廣為人知，大多數弟兄現在傳講就更加勇敢。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腓立比書 1:17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為什麼有些人會因為自私和不誠實的動機而宣揚基督？</w:t>
      </w:r>
    </w:p>
    <w:p>
      <w:pPr/>
      <w:r>
        <w:rPr>
          <w:lang w:val="zh_TW" w:bidi="zh_TW"/>
        </w:rPr>
      </w:r>
      <w:r>
        <w:rPr>
          <w:lang w:val="zh_TW" w:bidi="zh_TW"/>
        </w:rPr>
        <w:t>有些人出於自私和不誠實的動機宣揚基督，以為這樣可以增加保羅在監獄中的痛苦。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腓立比書 1:18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保羅對於真心和假意的傳講基督的反應是什麼呢？</w:t>
      </w:r>
    </w:p>
    <w:p>
      <w:pPr/>
      <w:r>
        <w:rPr>
          <w:lang w:val="zh_TW" w:bidi="zh_TW"/>
        </w:rPr>
      </w:r>
      <w:r>
        <w:rPr>
          <w:lang w:val="zh_TW" w:bidi="zh_TW"/>
        </w:rPr>
        <w:t>無論以何種方式，保羅都因為基督被宣揚而感到欣喜。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腓立比書 1:20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不論是死是生，保羅都想要做什麼？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保羅渴望不論是生是死，都要在其中榮耀基督。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腓立比書 1:21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保羅說活著是什麼，死去是什麼呢？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保羅說：「活著就是基督，死了就有益處。」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腓立比書 1:22–24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什麼選擇讓保羅掙扎不已？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保羅在選擇與基督同在的死亡，或留在肉身中繼續他的工作之間感到掙扎。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腓立比書 1:25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保羅有信心與腓立比人同在，是為了什麼目的？</w:t>
      </w:r>
    </w:p>
    <w:p>
      <w:pPr/>
      <w:r>
        <w:rPr>
          <w:lang w:val="zh_TW" w:bidi="zh_TW"/>
        </w:rPr>
      </w:r>
      <w:r>
        <w:rPr>
          <w:lang w:val="zh_TW" w:bidi="zh_TW"/>
        </w:rPr>
        <w:t>保羅有信心要與腓立比人同在，是為了他們在信仰上的長進和喜樂。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腓立比書 1:27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無論保羅是否與腓立比人同在，他希望聽到什麼樣關於腓立比人的消息？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保羅希望聽到腓立比人在同一個靈裡站立得穩，同心協力為所信的福音而努力。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腓立比書 1:28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當腓立比人不懼怕那些反對他們的人時，這象徵著什麼？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當腓立比人不懼怕那些反對他們的人時，這對於他們的對手來說是毀滅的徵兆，但對信徒而言則是救恩的徵兆。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腓立比書 1:29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神賜給腓立比人的兩件事是什麼？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腓立比人被賦予相信基督的權利，但他們也為祂受苦。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腓立比書 2:2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保羅說腓立比人必須做什麼才能使他的喜樂滿足？</w:t>
      </w:r>
    </w:p>
    <w:p>
      <w:pPr/>
      <w:r>
        <w:rPr>
          <w:lang w:val="zh_TW" w:bidi="zh_TW"/>
        </w:rPr>
      </w:r>
      <w:r>
        <w:rPr>
          <w:lang w:val="zh_TW" w:bidi="zh_TW"/>
        </w:rPr>
        <w:t>腓立比人要有同樣的心志，同樣的愛心，並在心靈和意念上合一。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腓立比書 2:3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保羅說腓立比人應該如何看待彼此？</w:t>
      </w:r>
    </w:p>
    <w:p>
      <w:pPr/>
      <w:r>
        <w:rPr>
          <w:lang w:val="zh_TW" w:bidi="zh_TW"/>
        </w:rPr>
      </w:r>
      <w:r>
        <w:rPr>
          <w:lang w:val="zh_TW" w:bidi="zh_TW"/>
        </w:rPr>
        <w:t>腓立比人應該認為別人比自己更強。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腓立比書 2:5–6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保羅說我們需要有誰的心思意念呢？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保羅說我們需要有基督耶穌的心思意念。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腓立比書 2:6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基督耶穌以何種形像存在？</w:t>
      </w:r>
    </w:p>
    <w:p>
      <w:pPr/>
      <w:r>
        <w:rPr>
          <w:lang w:val="zh_TW" w:bidi="zh_TW"/>
        </w:rPr>
      </w:r>
      <w:r>
        <w:rPr>
          <w:lang w:val="zh_TW" w:bidi="zh_TW"/>
        </w:rPr>
        <w:t>基督耶穌以神的形像存在。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腓立比書 2:7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接著基督耶穌以什麼形像出現？</w:t>
      </w:r>
    </w:p>
    <w:p>
      <w:pPr/>
      <w:r>
        <w:rPr>
          <w:lang w:val="zh_TW" w:bidi="zh_TW"/>
        </w:rPr>
      </w:r>
      <w:r>
        <w:rPr>
          <w:lang w:val="zh_TW" w:bidi="zh_TW"/>
        </w:rPr>
        <w:t>接著基督耶穌取了奴僕的形像，成為人的樣式。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腓立比書 2:8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耶穌如何謙卑自己？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耶穌藉著順服以至於死在十字架上來謙卑自己。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腓立比書 2:9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接著神為耶穌做了什麼？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神將耶穌升為至高，並賜給祂超乎萬名之上的名。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腓立比書 2:11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每個人都要承認什麼？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萬口都要承認耶穌基督是主。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腓立比書 2:12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腓立比人如何被呼召去做他們的救恩的工？</w:t>
      </w:r>
    </w:p>
    <w:p>
      <w:pPr/>
      <w:r>
        <w:rPr>
          <w:lang w:val="zh_TW" w:bidi="zh_TW"/>
        </w:rPr>
      </w:r>
      <w:r>
        <w:rPr>
          <w:lang w:val="zh_TW" w:bidi="zh_TW"/>
        </w:rPr>
        <w:t>腓立比人要恐懼戰競來做成他們的救恩的工。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腓立比書 2:13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神在信徒中進行了什麼工作？</w:t>
      </w:r>
    </w:p>
    <w:p>
      <w:pPr/>
      <w:r>
        <w:rPr>
          <w:lang w:val="zh_TW" w:bidi="zh_TW"/>
        </w:rPr>
      </w:r>
      <w:r>
        <w:rPr>
          <w:lang w:val="zh_TW" w:bidi="zh_TW"/>
        </w:rPr>
        <w:t>神在信徒中運行，使他們立志行事，都是為成就祂的美意。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腓立比書 2:14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一切必須在沒有什麼的情況下完成？</w:t>
      </w:r>
    </w:p>
    <w:p>
      <w:pPr/>
      <w:r>
        <w:rPr>
          <w:lang w:val="zh_TW" w:bidi="zh_TW"/>
        </w:rPr>
      </w:r>
      <w:r>
        <w:rPr>
          <w:lang w:val="zh_TW" w:bidi="zh_TW"/>
        </w:rPr>
        <w:t>一切都必須在沒有抱怨和爭論的情形下完成。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腓立比書 2:17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保羅為了什麼目的奉獻了他的生命？</w:t>
      </w:r>
    </w:p>
    <w:p>
      <w:pPr/>
      <w:r>
        <w:rPr>
          <w:lang w:val="zh_TW" w:bidi="zh_TW"/>
        </w:rPr>
      </w:r>
      <w:r>
        <w:rPr>
          <w:lang w:val="zh_TW" w:bidi="zh_TW"/>
        </w:rPr>
        <w:t>為了腓立比人的信心，保羅願將他的生命為澆奠其上的祭物。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腓立比書 2:20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為什麼提摩太是保羅一位獨特的助手？</w:t>
      </w:r>
    </w:p>
    <w:p>
      <w:pPr/>
      <w:r>
        <w:rPr>
          <w:lang w:val="zh_TW" w:bidi="zh_TW"/>
        </w:rPr>
      </w:r>
      <w:r>
        <w:rPr>
          <w:lang w:val="zh_TW" w:bidi="zh_TW"/>
        </w:rPr>
        <w:t>提摩太很特別，因為他真正關心腓立比人。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腓立比書 2:24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保羅是否期待見到腓立比人？</w:t>
      </w:r>
    </w:p>
    <w:p>
      <w:pPr/>
      <w:r>
        <w:rPr>
          <w:lang w:val="zh_TW" w:bidi="zh_TW"/>
        </w:rPr>
      </w:r>
      <w:r>
        <w:rPr>
          <w:lang w:val="zh_TW" w:bidi="zh_TW"/>
        </w:rPr>
        <w:t>是的，保羅期待很快就會見到腓立比人。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腓立比書 2:30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以巴弗提因為什麼幾乎喪命？</w:t>
      </w:r>
    </w:p>
    <w:p>
      <w:pPr/>
      <w:r>
        <w:rPr>
          <w:lang w:val="zh_TW" w:bidi="zh_TW"/>
        </w:rPr>
      </w:r>
      <w:r>
        <w:rPr>
          <w:lang w:val="zh_TW" w:bidi="zh_TW"/>
        </w:rPr>
        <w:t>以巴弗提因基督的工作幾乎喪命，他服侍並供應保羅的需要。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腓立比書 3:2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保羅警告信徒要提防哪些人？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保羅警告信徒要提防那些犬類、作惡的和殘害人的（和合本譯為：妄自行割的）。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腓立比書 3:3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保羅說誰是真受割禮的？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保羅說，真受割禮的是那些在神的靈裡敬拜、在基督耶穌裡誇口，並且毫不信靠肉體的人。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腓立比書 3:6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保羅是如何描述他以前在律法上的義的行為？</w:t>
      </w:r>
    </w:p>
    <w:p>
      <w:pPr/>
      <w:r>
        <w:rPr>
          <w:lang w:val="zh_TW" w:bidi="zh_TW"/>
        </w:rPr>
      </w:r>
      <w:r>
        <w:rPr>
          <w:lang w:val="zh_TW" w:bidi="zh_TW"/>
        </w:rPr>
        <w:t>保羅描述他以前在律法上的義的行爲是無可指責的。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腓立比書 3:7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保羅現在如何看待他過去在肉體上的信心？</w:t>
      </w:r>
    </w:p>
    <w:p>
      <w:pPr/>
      <w:r>
        <w:rPr>
          <w:lang w:val="zh_TW" w:bidi="zh_TW"/>
        </w:rPr>
      </w:r>
      <w:r>
        <w:rPr>
          <w:lang w:val="zh_TW" w:bidi="zh_TW"/>
        </w:rPr>
        <w:t>保羅現在因基督的緣故，將他以前在肉體上的所有信心都視為毫無價值的。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腓立比書 3:8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為什麼保羅現在將過去的一切視為垃圾？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保羅視過去的所有事物如垃圾，以便他能夠得到基督。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腓立比書 3:9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保羅現在擁有什麼樣的義？</w:t>
      </w:r>
    </w:p>
    <w:p>
      <w:pPr/>
      <w:r>
        <w:rPr>
          <w:lang w:val="zh_TW" w:bidi="zh_TW"/>
        </w:rPr>
      </w:r>
      <w:r>
        <w:rPr>
          <w:lang w:val="zh_TW" w:bidi="zh_TW"/>
        </w:rPr>
        <w:t>保羅現在擁有來自神的義，這是透過對基督的信心而得的。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腓立比書 3:10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保羅在哪些方面與基督相交？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保羅與基督一同受苦。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腓立比書 3:12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雖然保羅尚未完全，但他還在繼續做什麼？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保羅繼續追求完全，可以得著耶穌所以得著他的。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腓立比書 3:14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保羅努力追求的目標是什麼？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保羅努力向著目標直奔，要得著神在基督耶穌裡從上面來的呼召的獎賞。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腓立比書 3:17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保羅告訴腓立比的信徒要如何效法他的行為？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保羅告訴腓立比人要加入並效法他的行為。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腓立比書 3:19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那些以肚腹為神並專注於世俗事物的人，他們的結局是什麼？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那些以肚腹為神，專注於地上事物的人注定要滅亡。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腓立比書 3:20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保羅說信徒的國籍在哪裡？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保羅說信徒的國籍在天上。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腓立比書 3:21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當基督從天上降臨時，祂會對信徒的身體做什麼？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基督將把信徒卑微的身體改變成像祂榮耀身體一樣的形體。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腓立比書 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保羅希望他在腓立比所親愛的朋友們做些什麼？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保羅希望腓立比人在主裡站立得穩。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腓立比書 4:2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保羅希望看到友阿蝶和循都基怎樣？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保羅希望看到友阿蝶和循都基在主裡同心。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腓立比書 4:4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保羅告訴腓立比人要常常做什麼？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保羅告訴他們要在主裡常常喜樂。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腓立比書 4:6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與其焦慮，保羅說應該做什麼事？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保羅說，我們應該在禱告中告訴神我們的需要，並感謝祂，而不是焦慮。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腓立比書 4:7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如果我們這樣做，什麼會保守我們的心思意念？</w:t>
      </w:r>
    </w:p>
    <w:p>
      <w:pPr/>
      <w:r>
        <w:rPr>
          <w:lang w:val="zh_TW" w:bidi="zh_TW"/>
        </w:rPr>
      </w:r>
      <w:r>
        <w:rPr>
          <w:lang w:val="zh_TW" w:bidi="zh_TW"/>
        </w:rPr>
        <w:t>如果我們這樣做，神的平安將會保守我們的心思意念。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腓立比書 4:8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保羅說要思想什麼事情？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保羅說要思想那些值得尊敬的、公正的、純潔的、可愛的、有好名聲的、卓越的、值得稱讚的事物。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腓立比書 4:10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腓立比人現在能重新做什麼？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腓立比人現在能重新關心保羅。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腓立比書 4:11–12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保羅在不同環境中學到了什麼秘訣？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保羅已經學會了在富足和匱乏中都能安然度日的秘訣。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腓立比書 4:13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靠著什麼力量，保羅能夠過滿足的生活？</w:t>
      </w:r>
    </w:p>
    <w:p>
      <w:pPr/>
      <w:r>
        <w:rPr>
          <w:lang w:val="zh_TW" w:bidi="zh_TW"/>
        </w:rPr>
      </w:r>
      <w:r>
        <w:rPr>
          <w:lang w:val="zh_TW" w:bidi="zh_TW"/>
        </w:rPr>
        <w:t>因為基督賜給他力量，保羅能夠在所有情況下藉著基督過滿足的生活。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腓立比書 4:17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保羅在腓立比人的奉獻中尋求什麼來供應他的需要？</w:t>
      </w:r>
    </w:p>
    <w:p>
      <w:pPr/>
      <w:r>
        <w:rPr>
          <w:lang w:val="zh_TW" w:bidi="zh_TW"/>
        </w:rPr>
      </w:r>
      <w:r>
        <w:rPr>
          <w:lang w:val="zh_TW" w:bidi="zh_TW"/>
        </w:rPr>
        <w:t>保羅所尋求的是腓立比人所結出的果子。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腓立比書 4:18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神如何看待腓立比人給保羅的禮物？</w:t>
      </w:r>
    </w:p>
    <w:p>
      <w:pPr/>
      <w:r>
        <w:rPr>
          <w:lang w:val="zh_TW" w:bidi="zh_TW"/>
        </w:rPr>
      </w:r>
      <w:r>
        <w:rPr>
          <w:lang w:val="zh_TW" w:bidi="zh_TW"/>
        </w:rPr>
        <w:t>神喜悅腓立比人送給保羅的禮物。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腓立比書 4:19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保羅說神會為腓立比人做什麼？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保羅說，神會按照祂在基督耶穌裡榮耀的豐富，供應腓立比人一切的需要。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腓立比書 4:22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保羅說那些在誰家裡的人向腓立比人問安？</w:t>
      </w:r>
    </w:p>
    <w:p>
      <w:pPr/>
      <w:r>
        <w:rPr>
          <w:lang w:val="zh_TW" w:bidi="zh_TW"/>
        </w:rPr>
      </w:r>
      <w:r>
        <w:rPr>
          <w:lang w:val="zh_TW" w:bidi="zh_TW"/>
        </w:rPr>
        <w:t>凱撒家裡的人向腓立比人問安。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