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RUT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路得的故事發生在猶太歷史的哪個時期？</w:t>
      </w:r>
    </w:p>
    <w:p>
      <w:pPr/>
      <w:r>
        <w:rPr>
          <w:lang w:val="zh_TW" w:bidi="zh_TW"/>
        </w:rPr>
      </w:r>
      <w:r>
        <w:rPr>
          <w:lang w:val="zh_TW" w:bidi="zh_TW"/>
        </w:rPr>
        <w:t>發生在當士師秉政的時候。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以利米勒為什麼帶著他的家人往摩押地去寄居？</w:t>
      </w:r>
    </w:p>
    <w:p>
      <w:pPr/>
      <w:r>
        <w:rPr>
          <w:lang w:val="zh_TW" w:bidi="zh_TW"/>
        </w:rPr>
      </w:r>
      <w:r>
        <w:rPr>
          <w:lang w:val="zh_TW" w:bidi="zh_TW"/>
        </w:rPr>
        <w:t>他帶著家人往摩押地去寄居是因為猶大國中遭遇饑荒。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以利米勒在摩押發生了什麼事？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以利米勒死了，剩下拿俄米成為寡婦。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拿俄米的孩子在摩押發生了什麼事？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他們死了，留下了兩個媳婦給拿俄米。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為什麼拿俄米決定返回猶大？</w:t>
      </w:r>
    </w:p>
    <w:p>
      <w:pPr/>
      <w:r>
        <w:rPr>
          <w:lang w:val="zh_TW" w:bidi="zh_TW"/>
        </w:rPr>
      </w:r>
      <w:r>
        <w:rPr>
          <w:lang w:val="zh_TW" w:bidi="zh_TW"/>
        </w:rPr>
        <w:t>因為她在摩押地聽見耶和華（雅巍）眷顧自己的百姓，賜糧食與他們。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拿俄米希望她的兩個媳婦去哪裡？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她希望她們各人回娘家去。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拿俄米希望她的兩個媳婦找到什麼？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她希望她們各人找到自己的丈夫。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拿俄米認為誰使她愁苦？</w:t>
      </w:r>
    </w:p>
    <w:p>
      <w:pPr/>
      <w:r>
        <w:rPr>
          <w:lang w:val="zh_TW" w:bidi="zh_TW"/>
        </w:rPr>
      </w:r>
      <w:r>
        <w:rPr>
          <w:lang w:val="zh_TW" w:bidi="zh_TW"/>
        </w:rPr>
        <w:t>拿俄米相信耶和華（雅巍）伸手攻擊她。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當路得與拿俄米在一起時，路得對拿俄米承諾了什麼？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路得說：「你往哪裏去，我也往那裏去；你在哪裏住宿，我也在那裏住宿；你的國就是我的國，你的神就是我的神。」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路得說她會和拿俄米在一起多久？</w:t>
      </w:r>
    </w:p>
    <w:p>
      <w:pPr/>
      <w:r>
        <w:rPr>
          <w:lang w:val="zh_TW" w:bidi="zh_TW"/>
        </w:rPr>
      </w:r>
      <w:r>
        <w:rPr>
          <w:lang w:val="zh_TW" w:bidi="zh_TW"/>
        </w:rPr>
        <w:t>路得說她會和拿俄米在一起直到她們死去。她說：「你在哪裏死，我也在那裏死，也葬在那裏。除非死能使你我相離！不然，願耶和華（雅巍）重重地降罰與我。」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拿俄米回到了哪個城？</w:t>
      </w:r>
    </w:p>
    <w:p>
      <w:pPr/>
      <w:r>
        <w:rPr>
          <w:lang w:val="zh_TW" w:bidi="zh_TW"/>
        </w:rPr>
      </w:r>
      <w:r>
        <w:rPr>
          <w:lang w:val="zh_TW" w:bidi="zh_TW"/>
        </w:rPr>
        <w:t>她回到了伯利恆。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拿俄米希望被稱為什麼名字，為什麼？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她要求被稱為「瑪拉」（意思是「苦」），因為她相信耶和華（雅巍）使她受了大苦。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拿俄米和路得是在一年中的什麼時候到達伯利恆的？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他們正是在動手割大麥的時候到達。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波阿斯與拿俄米已故丈夫是什麼關係？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波阿斯是拿俄米丈夫的親戚。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當路得第一次出去拾取麥穗時，路得說她會跟隨誰拾取麥穗？</w:t>
      </w:r>
    </w:p>
    <w:p>
      <w:pPr/>
      <w:r>
        <w:rPr>
          <w:lang w:val="zh_TW" w:bidi="zh_TW"/>
        </w:rPr>
      </w:r>
      <w:r>
        <w:rPr>
          <w:lang w:val="zh_TW" w:bidi="zh_TW"/>
        </w:rPr>
        <w:t>路得說她蒙誰的恩，就在誰的身後拾取麥穗。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波阿斯怎麼問候他的工人們？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波阿斯說：「願耶和華（雅巍）與你們同在。」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波阿斯想知道有關路得的什麼事？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波阿斯想知道路得是誰家的女子。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對於路得拾取麥穗這事，波阿斯給了她什麼樣的指示？</w:t>
      </w:r>
    </w:p>
    <w:p>
      <w:pPr/>
      <w:r>
        <w:rPr>
          <w:lang w:val="zh_TW" w:bidi="zh_TW"/>
        </w:rPr>
      </w:r>
      <w:r>
        <w:rPr>
          <w:lang w:val="zh_TW" w:bidi="zh_TW"/>
        </w:rPr>
        <w:t>他告訴路得不要往別人田裏拾取麥穗，也不要離開這裏，要常與他的使女們在一處。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在得到波阿斯蒙恩的指示後，路得問了波阿斯什麼問題？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路德問波阿斯，為什麼她在波阿斯眼中蒙恩。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波阿斯聽到了關於路得的什麼好的信息？</w:t>
      </w:r>
    </w:p>
    <w:p>
      <w:pPr/>
      <w:r>
        <w:rPr>
          <w:lang w:val="zh_TW" w:bidi="zh_TW"/>
        </w:rPr>
      </w:r>
      <w:r>
        <w:rPr>
          <w:lang w:val="zh_TW" w:bidi="zh_TW"/>
        </w:rPr>
        <w:t>他聽說路得已經離開父母和本地，並跟隨拿俄米。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波阿斯說路得在誰的翅膀下找到了投靠？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波阿斯說路得在耶和華（雅巍）的翅膀下找到了投靠。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吃過飯後返回工作時，波阿斯又多給路得什麼恩惠？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波阿斯允許路得在捆中拾取麥穗。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波阿斯告訴他的工人要為路得做什麼？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他吩咐收割的人要從捆裡抽出一些麥穗留給路得。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拿俄米看到路得帶回來了很多麥穗，她問了路得什麼問題？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她問路得那日在哪裡拾取麥穗。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拿俄米聽到波阿斯幫助路得時，是怎麼祝福波阿斯？</w:t>
      </w:r>
    </w:p>
    <w:p>
      <w:pPr/>
      <w:r>
        <w:rPr>
          <w:lang w:val="zh_TW" w:bidi="zh_TW"/>
        </w:rPr>
      </w:r>
      <w:r>
        <w:rPr>
          <w:lang w:val="zh_TW" w:bidi="zh_TW"/>
        </w:rPr>
        <w:t>她說：「願那人蒙耶和華（雅巍）賜福」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為什麼拿俄米認為路得與波阿斯的使女一起工作是好的？</w:t>
      </w:r>
    </w:p>
    <w:p>
      <w:pPr/>
      <w:r>
        <w:rPr>
          <w:lang w:val="zh_TW" w:bidi="zh_TW"/>
        </w:rPr>
      </w:r>
      <w:r>
        <w:rPr>
          <w:lang w:val="zh_TW" w:bidi="zh_TW"/>
        </w:rPr>
        <w:t>這樣路得就不會在別人田間受到傷害。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於是在收大麥期間，路得做了什麼？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於是路得與波阿斯的使女常在一處拾取麥穗，並與她的婆婆同住。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拿俄米說她對路得的願望是什麼？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她希望路得能有一個安身之處，也就是有一個會善待她的人。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拿俄米告訴路得在下到打穀場之前要做什麼？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拿俄米告訴路得要沐浴抹膏，換上衣服。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路得去到波阿斯睡覺的地方時應該做什麼？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路得要掀開波阿斯腳上的被，躺臥在那裏。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路得如何回應拿俄米給她的指示？</w:t>
      </w:r>
    </w:p>
    <w:p>
      <w:pPr/>
      <w:r>
        <w:rPr>
          <w:lang w:val="zh_TW" w:bidi="zh_TW"/>
        </w:rPr>
      </w:r>
      <w:r>
        <w:rPr>
          <w:lang w:val="zh_TW" w:bidi="zh_TW"/>
        </w:rPr>
        <w:t>路得說凡拿俄米所吩咐的，她必遵行。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半夜時，波阿斯驚訝地發現了什麼？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他驚訝地發現有一個女子躺在他的腳下。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路得向波阿斯提出了什麼請求？</w:t>
      </w:r>
    </w:p>
    <w:p>
      <w:pPr/>
      <w:r>
        <w:rPr>
          <w:lang w:val="zh_TW" w:bidi="zh_TW"/>
        </w:rPr>
      </w:r>
      <w:r>
        <w:rPr>
          <w:lang w:val="zh_TW" w:bidi="zh_TW"/>
        </w:rPr>
        <w:t>她請求波阿斯用他的衣襟遮蓋路得，因為波阿斯是路得一個至近的親屬。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波阿斯為什麼向耶和華（雅巍）求賜福給路得？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波阿斯求賜福給路得，因為她來找波阿斯這位至近的親屬，而不是跟從少年男子。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對於路得的請求，波阿斯說他會做什麼？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波阿斯說凡路得所說的，他必照著行。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是什麼障礙阻止了波阿斯立即為路得履行親屬的責任？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有一個比波阿斯更至近的親屬。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波阿斯如何決定誰會為路得盡親屬的本分呢？</w:t>
      </w:r>
    </w:p>
    <w:p>
      <w:pPr/>
      <w:r>
        <w:rPr>
          <w:lang w:val="zh_TW" w:bidi="zh_TW"/>
        </w:rPr>
      </w:r>
      <w:r>
        <w:rPr>
          <w:lang w:val="zh_TW" w:bidi="zh_TW"/>
        </w:rPr>
        <w:t>路得更近的親屬若肯為路得盡親屬的本分，就由他，倘若不肯，波阿斯必為路得盡了至近親屬的本分。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為什麼路得在人彼此不能辨認的時候就起來離開打穀場？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波阿斯不想讓人知道路得到場上與他一起過夜。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波阿斯在路得離開打穀場之前給了她什麼？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波阿斯給了路得六簸箕大麥。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拿俄米相信波阿斯會在什麼時候辦成這事？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波阿斯會在同一日結束前必辦成這事。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波阿斯到哪裡辦理誰將成為路得至近的親屬這件事？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波阿斯到城門去辦。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波阿斯請誰坐下作見證人？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波阿斯從本城的長老中揀選了十人。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波阿斯首先對那至近的親屬說了什麼？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波阿斯對他說，拿俄米要賣我們族兄以利米勒的那塊地。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波阿斯建議那至近的親屬當對那塊地做什麼？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波阿斯建議他當贖那塊地。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那至近的親屬的回答是什麼？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他說他肯贖。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波阿斯接著告訴了那至近的親屬什麼額外的需要？</w:t>
      </w:r>
    </w:p>
    <w:p>
      <w:pPr/>
      <w:r>
        <w:rPr>
          <w:lang w:val="zh_TW" w:bidi="zh_TW"/>
        </w:rPr>
      </w:r>
      <w:r>
        <w:rPr>
          <w:lang w:val="zh_TW" w:bidi="zh_TW"/>
        </w:rPr>
        <w:t>波阿斯告訴他，他也當娶路得，以便在他的產業上為死者存留名字。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當那至近的親屬得知他必須娶路得時，他的回答是什麼？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他說這樣他就不能贖了。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那至近的親屬為什麼說他不能贖了？</w:t>
      </w:r>
    </w:p>
    <w:p>
      <w:pPr/>
      <w:r>
        <w:rPr>
          <w:lang w:val="zh_TW" w:bidi="zh_TW"/>
        </w:rPr>
      </w:r>
      <w:r>
        <w:rPr>
          <w:lang w:val="zh_TW" w:bidi="zh_TW"/>
        </w:rPr>
        <w:t>他說這會有礙於他的產業。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那至近的親屬做了什麼來表示他同意讓波阿斯來贖那塊地？</w:t>
      </w:r>
    </w:p>
    <w:p>
      <w:pPr/>
      <w:r>
        <w:rPr>
          <w:lang w:val="zh_TW" w:bidi="zh_TW"/>
        </w:rPr>
      </w:r>
      <w:r>
        <w:rPr>
          <w:lang w:val="zh_TW" w:bidi="zh_TW"/>
        </w:rPr>
        <w:t>他在見證人面前脫下他的鞋子，並交給波阿斯。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波阿斯說長老們見證的第一個協議是什麼？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他們見證波阿斯買下了以利米勒所有的地。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波阿斯說長老們見證的第二個協議是什麼？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他們見證了波阿斯娶路得為妻。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眾百姓希望波阿斯得到什麼祝福？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他們希望耶和華（雅巍）從路得賜給波阿斯後裔，就像她瑪給猶大生了一個兒子一樣。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為什麼婦人們說路得對拿俄米比七個兒子還好？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他們這樣說是因為路得對拿俄米的愛慕，以及路得為拿俄米生了一個孫子。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拿俄米成為路得孩子的什麼人？</w:t>
      </w:r>
    </w:p>
    <w:p>
      <w:pPr/>
      <w:r>
        <w:rPr>
          <w:lang w:val="zh_TW" w:bidi="zh_TW"/>
        </w:rPr>
      </w:r>
      <w:r>
        <w:rPr>
          <w:lang w:val="zh_TW" w:bidi="zh_TW"/>
        </w:rPr>
        <w:t>拿俄米成為孩子的養母。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路得的兒子叫什麼名字？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他的名字是俄備得。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4:17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俄備得是誰的父親和祖父？</w:t>
      </w:r>
    </w:p>
    <w:p>
      <w:pPr/>
      <w:r>
        <w:rPr>
          <w:lang w:val="zh_TW" w:bidi="zh_TW"/>
        </w:rPr>
      </w:r>
      <w:r>
        <w:rPr>
          <w:lang w:val="zh_TW" w:bidi="zh_TW"/>
        </w:rPr>
        <w:t>俄備得是耶西的父親，是大衛的祖父。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