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Questions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Questions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Questions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Questions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JER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耶利米做什麼樣的工作？</w:t>
      </w:r>
    </w:p>
    <w:p>
      <w:pPr/>
      <w:r>
        <w:rPr>
          <w:lang w:val="zh_TW" w:bidi="zh_TW"/>
        </w:rPr>
      </w:r>
      <w:r>
        <w:rPr>
          <w:lang w:val="zh_TW" w:bidi="zh_TW"/>
        </w:rPr>
        <w:t>耶利米是一位祭司。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1:2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當耶和華（雅巍）的話第一次臨到耶利米時，誰在作王？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耶和華（雅巍）的話臨到耶利米的時候，約西亞作王。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1:5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耶和華（雅巍）何時選擇耶利米成為先知？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耶和華（雅巍）在耶利米未出母胎之前就選擇了他。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1:6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為什麼耶利米說他無法勝任？</w:t>
      </w:r>
    </w:p>
    <w:p>
      <w:pPr/>
      <w:r>
        <w:rPr>
          <w:lang w:val="zh_TW" w:bidi="zh_TW"/>
        </w:rPr>
      </w:r>
      <w:r>
        <w:rPr>
          <w:lang w:val="zh_TW" w:bidi="zh_TW"/>
        </w:rPr>
        <w:t>耶利米說因為他是年幼的。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1:7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耶和華（雅巍）吩咐耶利米說什麼？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耶和華（雅巍）吩咐耶利米說耶和華要他說的話。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1:8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耶利米為什麼不應懼怕？</w:t>
      </w:r>
    </w:p>
    <w:p>
      <w:pPr/>
      <w:r>
        <w:rPr>
          <w:lang w:val="zh_TW" w:bidi="zh_TW"/>
        </w:rPr>
      </w:r>
      <w:r>
        <w:rPr>
          <w:lang w:val="zh_TW" w:bidi="zh_TW"/>
        </w:rPr>
        <w:t>耶利米不應懼怕， 因為耶和華（雅巍）與他同在，並要拯救他。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1:9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耶和華（雅巍）將什麼話傳給耶利米的口？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耶和華（雅巍）將當說的話傳給耶利米的口。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1:11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耶利米看見了甚麼？</w:t>
      </w:r>
    </w:p>
    <w:p>
      <w:pPr/>
      <w:r>
        <w:rPr>
          <w:lang w:val="zh_TW" w:bidi="zh_TW"/>
        </w:rPr>
      </w:r>
      <w:r>
        <w:rPr>
          <w:lang w:val="zh_TW" w:bidi="zh_TW"/>
        </w:rPr>
        <w:t>他看見一根杏樹枝。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1:12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耶和華（雅巍）將對祂的話做什麼？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耶和華（雅巍）將成就祂的話。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1:14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耶利米所看見的鍋有什麼意義？</w:t>
      </w:r>
    </w:p>
    <w:p>
      <w:pPr/>
      <w:r>
        <w:rPr>
          <w:lang w:val="zh_TW" w:bidi="zh_TW"/>
        </w:rPr>
      </w:r>
      <w:r>
        <w:rPr>
          <w:lang w:val="zh_TW" w:bidi="zh_TW"/>
        </w:rPr>
        <w:t>這鍋象徵著要發出的災禍。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1:15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當耶和華（雅巍）召喚時，北方列國的眾族要做什麼？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他們要來，各安座位在耶路撒冷和猶大的四圍。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1:16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耶和華（雅巍）為什麼要發出判語，攻擊耶路撒冷和猶大？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耶和華（雅巍）要發出判語，攻擊他們，因為他們離棄了祂。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1:19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耶利米告訴他們一切話後，他們會做什麼？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他們要攻擊耶利米。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2:2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耶和華（雅巍）記得關於耶路撒冷人的什麼事？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耶和華（雅巍）記得耶路撒冷人曾愛祂。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2:3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以色列民將會發生什麼事？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災禍必臨到他們。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2:4–5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耶和華（雅巍）要雅各家告訴祂什麼？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耶和華（雅巍）希望雅各家告訴祂，祂有甚麼不義。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2:7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神帶領他們進入肥美之地，但他們做了什麼？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他們玷污了那地。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2:8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先知為誰說預言？</w:t>
      </w:r>
    </w:p>
    <w:p>
      <w:pPr/>
      <w:r>
        <w:rPr>
          <w:lang w:val="zh_TW" w:bidi="zh_TW"/>
        </w:rPr>
      </w:r>
      <w:r>
        <w:rPr>
          <w:lang w:val="zh_TW" w:bidi="zh_TW"/>
        </w:rPr>
        <w:t>先知為巴力說預言。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2:11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耶和華（雅巍）的百姓將他們的榮耀換取了什麼？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耶和華（雅巍）的百姓將他們的榮耀換了那無益的，不能幫助他們的事物。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2:13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耶和華（雅巍）的百姓做了哪兩件惡事？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耶和華（雅巍）的百姓離棄了活水的泉源，並為自己鑿出破裂不能存水的池子。</w:t>
      </w:r>
    </w:p>
    <w:p>
      <w:pPr/>
      <w:r>
        <w:rPr>
          <w:lang w:val="zh_TW" w:bidi="zh_TW"/>
        </w:rPr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2:15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以色列的敵人對以色列做了什麼事情？</w:t>
      </w:r>
    </w:p>
    <w:p>
      <w:pPr/>
      <w:r>
        <w:rPr>
          <w:lang w:val="zh_TW" w:bidi="zh_TW"/>
        </w:rPr>
      </w:r>
      <w:r>
        <w:rPr>
          <w:lang w:val="zh_TW" w:bidi="zh_TW"/>
        </w:rPr>
        <w:t>他們使以色列成為奴僕。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2:15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以色列的城邑發生了什麼事情？</w:t>
      </w:r>
    </w:p>
    <w:p>
      <w:pPr/>
      <w:r>
        <w:rPr>
          <w:lang w:val="zh_TW" w:bidi="zh_TW"/>
        </w:rPr>
      </w:r>
      <w:r>
        <w:rPr>
          <w:lang w:val="zh_TW" w:bidi="zh_TW"/>
        </w:rPr>
        <w:t>以色列的城邑都被焚燒，無人居住。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2:20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耶和華（雅巍）折斷他們的軛，解開他們的繩索後，他們說了什麼？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他們說：「我必不事奉耶和華（雅巍）！」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2:23–24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耶和華（雅巍）說以色列人像什麼動物？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耶和華（雅巍）說他們像駱駝和野驢。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2:26–28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以色列家將因什麼罪而羞愧？</w:t>
      </w:r>
    </w:p>
    <w:p>
      <w:pPr/>
      <w:r>
        <w:rPr>
          <w:lang w:val="zh_TW" w:bidi="zh_TW"/>
        </w:rPr>
      </w:r>
      <w:r>
        <w:rPr>
          <w:lang w:val="zh_TW" w:bidi="zh_TW"/>
        </w:rPr>
        <w:t>他們將因崇拜木頭和石頭而羞愧。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2:29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耶和華（雅巍）說了什麼？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你們都違背了我。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2:30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為什麼耶和華（雅巍）說祂懲治以色列人是徒然的？</w:t>
      </w:r>
    </w:p>
    <w:p>
      <w:pPr/>
      <w:r>
        <w:rPr>
          <w:lang w:val="zh_TW" w:bidi="zh_TW"/>
        </w:rPr>
      </w:r>
      <w:r>
        <w:rPr>
          <w:lang w:val="zh_TW" w:bidi="zh_TW"/>
        </w:rPr>
        <w:t>因為他們不受懲治。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2:34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以色列人對無辜人和窮人做了什麼呢？</w:t>
      </w:r>
    </w:p>
    <w:p>
      <w:pPr/>
      <w:r>
        <w:rPr>
          <w:lang w:val="zh_TW" w:bidi="zh_TW"/>
        </w:rPr>
      </w:r>
      <w:r>
        <w:rPr>
          <w:lang w:val="zh_TW" w:bidi="zh_TW"/>
        </w:rPr>
        <w:t>他們殺害無辜人和貧窮人。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2:35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為什麼以色列人認為耶和華（雅巍）的怒氣必定向他們消了？</w:t>
      </w:r>
    </w:p>
    <w:p>
      <w:pPr/>
      <w:r>
        <w:rPr>
          <w:lang w:val="zh_TW" w:bidi="zh_TW"/>
        </w:rPr>
      </w:r>
      <w:r>
        <w:rPr>
          <w:lang w:val="zh_TW" w:bidi="zh_TW"/>
        </w:rPr>
        <w:t>他們認為他們沒有犯罪。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3:1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先知將眾民比喻為什麼樣的婦人？</w:t>
      </w:r>
    </w:p>
    <w:p>
      <w:pPr/>
      <w:r>
        <w:rPr>
          <w:lang w:val="zh_TW" w:bidi="zh_TW"/>
        </w:rPr>
      </w:r>
      <w:r>
        <w:rPr>
          <w:lang w:val="zh_TW" w:bidi="zh_TW"/>
        </w:rPr>
        <w:t>先知將他們比喻為離開丈夫的婦人。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3:3–5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為什麼雨水不降？</w:t>
      </w:r>
    </w:p>
    <w:p>
      <w:pPr/>
      <w:r>
        <w:rPr>
          <w:lang w:val="zh_TW" w:bidi="zh_TW"/>
        </w:rPr>
      </w:r>
      <w:r>
        <w:rPr>
          <w:lang w:val="zh_TW" w:bidi="zh_TW"/>
        </w:rPr>
        <w:t>雨水不降，因為眾民對自己的惡行並不羞恥。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3:6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以色列民上各高山，在各青翠樹下行了什麼？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以色列民像淫亂的婦人，崇拜偶像。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3:8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神對以色列做了什麼？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神休了她。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3:8–10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耶和華（雅巍）休了以色列後，猶大做了什麼？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猶大也去行以色列行過的事。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3:12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耶和華（雅巍）邀請以色列做什麼？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耶和華（雅巍）邀請他們回來。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3:13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以色列民回來時要做什麼？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他們要承認自己的罪孽。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3:15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如果他們回來，耶和華（雅巍）會給予他們什麼？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耶和華（雅巍）必將合祂心意的牧者賜給他們。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3:16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他們將如何看待約櫃？</w:t>
      </w:r>
    </w:p>
    <w:p>
      <w:pPr/>
      <w:r>
        <w:rPr>
          <w:lang w:val="zh_TW" w:bidi="zh_TW"/>
        </w:rPr>
      </w:r>
      <w:r>
        <w:rPr>
          <w:lang w:val="zh_TW" w:bidi="zh_TW"/>
        </w:rPr>
        <w:t>他們必不再追想耶和華（雅巍）的約櫃。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3:17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在耶路撒冷將會發生什麼事？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萬國必到耶路撒冷聚集。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3:18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猶大和以色列還是敵人嗎？</w:t>
      </w:r>
    </w:p>
    <w:p>
      <w:pPr/>
      <w:r>
        <w:rPr>
          <w:lang w:val="zh_TW" w:bidi="zh_TW"/>
        </w:rPr>
      </w:r>
      <w:r>
        <w:rPr>
          <w:lang w:val="zh_TW" w:bidi="zh_TW"/>
        </w:rPr>
        <w:t>不，他們要一同來。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3:19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耶和華（雅巍）要如何尊榮祂的百姓？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耶和華（雅巍）要像父親尊榮兒子一樣尊榮祂的百姓。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3:21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在高處聽見什麼聲音？</w:t>
      </w:r>
    </w:p>
    <w:p>
      <w:pPr/>
      <w:r>
        <w:rPr>
          <w:lang w:val="zh_TW" w:bidi="zh_TW"/>
        </w:rPr>
      </w:r>
      <w:r>
        <w:rPr>
          <w:lang w:val="zh_TW" w:bidi="zh_TW"/>
        </w:rPr>
        <w:t>在高處聽見以色列民哭泣懇求之聲。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3:24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列祖所勞碌得來的東西，發生了什麼事？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偶像將列祖所勞碌得來的東西都耗盡了。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3:25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百姓和他們的列祖做了什麼事？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百姓和他們的列祖沒有聽從耶和華（雅巍）——</w:t>
      </w:r>
    </w:p>
    <w:p>
      <w:pPr/>
      <w:r>
        <w:rPr>
          <w:lang w:val="zh_TW" w:bidi="zh_TW"/>
        </w:rPr>
      </w:r>
      <w:r>
        <w:rPr>
          <w:lang w:val="zh_TW" w:bidi="zh_TW"/>
        </w:rPr>
        <w:t>他們神的話。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4:1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以色列若回來歸向耶和華（雅巍），就會怎樣？</w:t>
      </w:r>
    </w:p>
    <w:p>
      <w:pPr/>
      <w:r>
        <w:rPr>
          <w:lang w:val="zh_TW" w:bidi="zh_TW"/>
        </w:rPr>
      </w:r>
      <w:r>
        <w:rPr>
          <w:lang w:val="zh_TW" w:bidi="zh_TW"/>
        </w:rPr>
        <w:t>列國將會尋求耶和華（雅巍）的賜福。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4:4–6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因百姓的惡行，將會發生什麼事？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耶和華（雅巍）的忿怒對他們發作，耶和華必使災禍從北方來到。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4:7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獅子會對百姓做什麼？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牠將毀壞他們的城邑。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4:8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為什麼百姓當腰束麻布？</w:t>
      </w:r>
    </w:p>
    <w:p>
      <w:pPr/>
      <w:r>
        <w:rPr>
          <w:lang w:val="zh_TW" w:bidi="zh_TW"/>
        </w:rPr>
      </w:r>
      <w:r>
        <w:rPr>
          <w:lang w:val="zh_TW" w:bidi="zh_TW"/>
        </w:rPr>
        <w:t>他們這樣做是為了表達對自己罪過的懺悔。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4:9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為什麼耶利米說耶和華（雅巍）欺哄這百姓？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耶和華（雅巍）已承諾百姓必得平安，然而有人正在害及他們的性命。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4:14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耶路撒冷的眾民如何可以得救？</w:t>
      </w:r>
    </w:p>
    <w:p>
      <w:pPr/>
      <w:r>
        <w:rPr>
          <w:lang w:val="zh_TW" w:bidi="zh_TW"/>
        </w:rPr>
      </w:r>
      <w:r>
        <w:rPr>
          <w:lang w:val="zh_TW" w:bidi="zh_TW"/>
        </w:rPr>
        <w:t>他們必須洗去心中的惡。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4:16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為什麼有探望的人從遠方來到？</w:t>
      </w:r>
    </w:p>
    <w:p>
      <w:pPr/>
      <w:r>
        <w:rPr>
          <w:lang w:val="zh_TW" w:bidi="zh_TW"/>
        </w:rPr>
      </w:r>
      <w:r>
        <w:rPr>
          <w:lang w:val="zh_TW" w:bidi="zh_TW"/>
        </w:rPr>
        <w:t>他們來是因為猶大已經背叛了耶和華（雅巍）。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4:19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為什麼耶利米的心疼痛？</w:t>
      </w:r>
    </w:p>
    <w:p>
      <w:pPr/>
      <w:r>
        <w:rPr>
          <w:lang w:val="zh_TW" w:bidi="zh_TW"/>
        </w:rPr>
      </w:r>
      <w:r>
        <w:rPr>
          <w:lang w:val="zh_TW" w:bidi="zh_TW"/>
        </w:rPr>
        <w:t>因為他聽到了打仗的喊聲。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4:22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百姓的愚頑是什麼呢？</w:t>
      </w:r>
    </w:p>
    <w:p>
      <w:pPr/>
      <w:r>
        <w:rPr>
          <w:lang w:val="zh_TW" w:bidi="zh_TW"/>
        </w:rPr>
      </w:r>
      <w:r>
        <w:rPr>
          <w:lang w:val="zh_TW" w:bidi="zh_TW"/>
        </w:rPr>
        <w:t>他們不認識耶和華（雅巍）。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4:26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為什麼耶利米看到田地是荒蕪的？</w:t>
      </w:r>
    </w:p>
    <w:p>
      <w:pPr/>
      <w:r>
        <w:rPr>
          <w:lang w:val="zh_TW" w:bidi="zh_TW"/>
        </w:rPr>
      </w:r>
      <w:r>
        <w:rPr>
          <w:lang w:val="zh_TW" w:bidi="zh_TW"/>
        </w:rPr>
        <w:t>田地變為荒地，因為耶和華（雅巍）發烈怒。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4:29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各城的人會做什麼事？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各城的人都逃跑，各城被撇下，無人住在其中。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4:30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什麼樣的人會穿上朱紅衣服，佩戴黃金裝飾？</w:t>
      </w:r>
    </w:p>
    <w:p>
      <w:pPr/>
      <w:r>
        <w:rPr>
          <w:lang w:val="zh_TW" w:bidi="zh_TW"/>
        </w:rPr>
      </w:r>
      <w:r>
        <w:rPr>
          <w:lang w:val="zh_TW" w:bidi="zh_TW"/>
        </w:rPr>
        <w:t>富人會這樣穿著。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4:31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那些富有的人會怎樣？</w:t>
      </w:r>
    </w:p>
    <w:p>
      <w:pPr/>
      <w:r>
        <w:rPr>
          <w:lang w:val="zh_TW" w:bidi="zh_TW"/>
        </w:rPr>
      </w:r>
      <w:r>
        <w:rPr>
          <w:lang w:val="zh_TW" w:bidi="zh_TW"/>
        </w:rPr>
        <w:t>他們將會被殺。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5:1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神怎樣會赦免耶路撒冷？</w:t>
      </w:r>
    </w:p>
    <w:p>
      <w:pPr/>
      <w:r>
        <w:rPr>
          <w:lang w:val="zh_TW" w:bidi="zh_TW"/>
        </w:rPr>
      </w:r>
      <w:r>
        <w:rPr>
          <w:lang w:val="zh_TW" w:bidi="zh_TW"/>
        </w:rPr>
        <w:t>如果先知能找到任何行公義的人，神將會赦免耶路撒冷。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5:3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即使神已完全擊敗了以色列百姓，他們仍然怎樣？</w:t>
      </w:r>
    </w:p>
    <w:p>
      <w:pPr/>
      <w:r>
        <w:rPr>
          <w:lang w:val="zh_TW" w:bidi="zh_TW"/>
        </w:rPr>
      </w:r>
      <w:r>
        <w:rPr>
          <w:lang w:val="zh_TW" w:bidi="zh_TW"/>
        </w:rPr>
        <w:t>他們仍不受懲治。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5:4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為什麼先知說這些人實在是貧窮的，是愚昧的？</w:t>
      </w:r>
    </w:p>
    <w:p>
      <w:pPr/>
      <w:r>
        <w:rPr>
          <w:lang w:val="zh_TW" w:bidi="zh_TW"/>
        </w:rPr>
      </w:r>
      <w:r>
        <w:rPr>
          <w:lang w:val="zh_TW" w:bidi="zh_TW"/>
        </w:rPr>
        <w:t>因為他們不曉得耶和華（雅巍）的作為。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5:5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尊大的人曉得耶和華（雅巍）的作為嗎？</w:t>
      </w:r>
    </w:p>
    <w:p>
      <w:pPr/>
      <w:r>
        <w:rPr>
          <w:lang w:val="zh_TW" w:bidi="zh_TW"/>
        </w:rPr>
      </w:r>
      <w:r>
        <w:rPr>
          <w:lang w:val="zh_TW" w:bidi="zh_TW"/>
        </w:rPr>
        <w:t>不，這些人悖逆祂。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5:6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關於以色列民的罪過和背道的行為，耶利米說了什麼？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耶利米說他們的罪過加增了，他們背道的事極多。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5:12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眾民說了神的什麼事？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眾民說祂不是真實的。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5:15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耶和華（雅巍）即將對以色列家做什麼呢？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耶和華（雅巍）必使一國的民從遠方來攻擊他們。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5:17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敵人會對以色列百姓做什麼呢？</w:t>
      </w:r>
    </w:p>
    <w:p>
      <w:pPr/>
      <w:r>
        <w:rPr>
          <w:lang w:val="zh_TW" w:bidi="zh_TW"/>
        </w:rPr>
      </w:r>
      <w:r>
        <w:rPr>
          <w:lang w:val="zh_TW" w:bidi="zh_TW"/>
        </w:rPr>
        <w:t>敵人將殺死以色列百姓的孩子，並吃盡他們的糧食。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5:19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為什麼神會懲罰以色列和猶大？</w:t>
      </w:r>
    </w:p>
    <w:p>
      <w:pPr/>
      <w:r>
        <w:rPr>
          <w:lang w:val="zh_TW" w:bidi="zh_TW"/>
        </w:rPr>
      </w:r>
      <w:r>
        <w:rPr>
          <w:lang w:val="zh_TW" w:bidi="zh_TW"/>
        </w:rPr>
        <w:t>神懲罰他們，因為他們離棄耶和華（雅巍），崇拜外邦的神。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5:21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百姓的眼睛和耳朵做什麼？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他們什麼也不做。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5:23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耶和華（雅巍）想為那些敬畏祂的人做什麼？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耶和華（雅巍）要按時賜雨，使他們有好的收成。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5:27–28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耶和華（雅巍）民中的惡人是富足還是貧窮？</w:t>
      </w:r>
    </w:p>
    <w:p>
      <w:pPr/>
      <w:r>
        <w:rPr>
          <w:lang w:val="zh_TW" w:bidi="zh_TW"/>
        </w:rPr>
      </w:r>
      <w:r>
        <w:rPr>
          <w:lang w:val="zh_TW" w:bidi="zh_TW"/>
        </w:rPr>
        <w:t>他們是富足的。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5:29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耶和華（雅巍）將如何對待惡人？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耶和華（雅巍）將懲罰他們。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5:31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百姓對先知和祭司所做的事情有何感受？</w:t>
      </w:r>
    </w:p>
    <w:p>
      <w:pPr/>
      <w:r>
        <w:rPr>
          <w:lang w:val="zh_TW" w:bidi="zh_TW"/>
        </w:rPr>
      </w:r>
      <w:r>
        <w:rPr>
          <w:lang w:val="zh_TW" w:bidi="zh_TW"/>
        </w:rPr>
        <w:t>他們喜歡那些事。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6:2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為什麼便雅憫人要逃出耶路撒冷來尋求安全？</w:t>
      </w:r>
    </w:p>
    <w:p>
      <w:pPr/>
      <w:r>
        <w:rPr>
          <w:lang w:val="zh_TW" w:bidi="zh_TW"/>
        </w:rPr>
      </w:r>
      <w:r>
        <w:rPr>
          <w:lang w:val="zh_TW" w:bidi="zh_TW"/>
        </w:rPr>
        <w:t>因為耶和華（雅巍）將毀滅耶路撒冷。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6:4–5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敵人何時會發起攻擊？</w:t>
      </w:r>
    </w:p>
    <w:p>
      <w:pPr/>
      <w:r>
        <w:rPr>
          <w:lang w:val="zh_TW" w:bidi="zh_TW"/>
        </w:rPr>
      </w:r>
      <w:r>
        <w:rPr>
          <w:lang w:val="zh_TW" w:bidi="zh_TW"/>
        </w:rPr>
        <w:t>他們將趁午時和晚上發起攻擊。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6:6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為什麼耶和華（雅巍）要敵人攻打耶路撒冷？</w:t>
      </w:r>
    </w:p>
    <w:p>
      <w:pPr/>
      <w:r>
        <w:rPr>
          <w:lang w:val="zh_TW" w:bidi="zh_TW"/>
        </w:rPr>
      </w:r>
      <w:r>
        <w:rPr>
          <w:lang w:val="zh_TW" w:bidi="zh_TW"/>
        </w:rPr>
        <w:t>因為這城其中盡是欺壓和邪惡。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6:8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耶路撒冷若不接受管教，會發生什麼事？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耶和華（雅巍）將毀滅耶路撒冷。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6:9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耶和華（雅巍）為什麼不向以色列民說話作見證，使他們聽呢？</w:t>
      </w:r>
    </w:p>
    <w:p>
      <w:pPr/>
      <w:r>
        <w:rPr>
          <w:lang w:val="zh_TW" w:bidi="zh_TW"/>
        </w:rPr>
      </w:r>
      <w:r>
        <w:rPr>
          <w:lang w:val="zh_TW" w:bidi="zh_TW"/>
        </w:rPr>
        <w:t>因為他們不能專心聽見。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6:12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他們的房屋、田地，和妻子將如何？</w:t>
      </w:r>
    </w:p>
    <w:p>
      <w:pPr/>
      <w:r>
        <w:rPr>
          <w:lang w:val="zh_TW" w:bidi="zh_TW"/>
        </w:rPr>
      </w:r>
      <w:r>
        <w:rPr>
          <w:lang w:val="zh_TW" w:bidi="zh_TW"/>
        </w:rPr>
        <w:t>這些都必轉歸別人。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6:15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他們行可憎的事的感受如何？</w:t>
      </w:r>
    </w:p>
    <w:p>
      <w:pPr/>
      <w:r>
        <w:rPr>
          <w:lang w:val="zh_TW" w:bidi="zh_TW"/>
        </w:rPr>
      </w:r>
      <w:r>
        <w:rPr>
          <w:lang w:val="zh_TW" w:bidi="zh_TW"/>
        </w:rPr>
        <w:t>他們毫不慚愧。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6:19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為什麼耶和華（雅巍）將使災禍臨到這百姓？</w:t>
      </w:r>
    </w:p>
    <w:p>
      <w:pPr/>
      <w:r>
        <w:rPr>
          <w:lang w:val="zh_TW" w:bidi="zh_TW"/>
        </w:rPr>
      </w:r>
      <w:r>
        <w:rPr>
          <w:lang w:val="zh_TW" w:bidi="zh_TW"/>
        </w:rPr>
        <w:t>因為他們不聽從耶和華（雅巍）的言語和訓誨﻿﻿。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6:20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乳香和甜美的菖蒲對耶和華（雅巍）來說有何益處？</w:t>
      </w:r>
    </w:p>
    <w:p>
      <w:pPr/>
      <w:r>
        <w:rPr>
          <w:lang w:val="zh_TW" w:bidi="zh_TW"/>
        </w:rPr>
      </w:r>
      <w:r>
        <w:rPr>
          <w:lang w:val="zh_TW" w:bidi="zh_TW"/>
        </w:rPr>
        <w:t>奉來給耶和華（雅巍）的毫無益處，耶和華也不喜悅。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6:21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絆腳石會對這百姓怎樣？</w:t>
      </w:r>
    </w:p>
    <w:p>
      <w:pPr/>
      <w:r>
        <w:rPr>
          <w:lang w:val="zh_TW" w:bidi="zh_TW"/>
        </w:rPr>
      </w:r>
      <w:r>
        <w:rPr>
          <w:lang w:val="zh_TW" w:bidi="zh_TW"/>
        </w:rPr>
        <w:t>絆腳石將使他們滅亡。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6:22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哪種民將要來到？</w:t>
      </w:r>
    </w:p>
    <w:p>
      <w:pPr/>
      <w:r>
        <w:rPr>
          <w:lang w:val="zh_TW" w:bidi="zh_TW"/>
        </w:rPr>
      </w:r>
      <w:r>
        <w:rPr>
          <w:lang w:val="zh_TW" w:bidi="zh_TW"/>
        </w:rPr>
        <w:t>殘忍且好戰的民正在到來。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6:26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為什麼這民女要為自己舉行悲傷的葬禮？</w:t>
      </w:r>
    </w:p>
    <w:p>
      <w:pPr/>
      <w:r>
        <w:rPr>
          <w:lang w:val="zh_TW" w:bidi="zh_TW"/>
        </w:rPr>
      </w:r>
      <w:r>
        <w:rPr>
          <w:lang w:val="zh_TW" w:bidi="zh_TW"/>
        </w:rPr>
        <w:t>她這樣做，是因為滅命的要臨到這民。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6:27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耶利米作為神子民的精煉者，他將要做什麼？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耶利米將試驗並試探他們的行動。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6:28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這民像怎樣的民呢？</w:t>
      </w:r>
    </w:p>
    <w:p>
      <w:pPr/>
      <w:r>
        <w:rPr>
          <w:lang w:val="zh_TW" w:bidi="zh_TW"/>
        </w:rPr>
      </w:r>
      <w:r>
        <w:rPr>
          <w:lang w:val="zh_TW" w:bidi="zh_TW"/>
        </w:rPr>
        <w:t>他們是像銅、像鐵一樣頑固的民。</w:t>
      </w:r>
    </w:p>
    <w:p>
      <w:pPr/>
      <w:r>
        <w:rPr>
          <w:lang w:val="zh_TW" w:bidi="zh_TW"/>
        </w:rPr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7:3–4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如果這民改正行動作為，耶和華（雅巍）承諾會為他們做什麼？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耶和華（雅巍）就使他們在那地方仍然居住。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7:5–7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這民必須做什麼，耶和華（雅巍）就使他們在所賜的地方仍然居住？</w:t>
      </w:r>
    </w:p>
    <w:p>
      <w:pPr/>
      <w:r>
        <w:rPr>
          <w:lang w:val="zh_TW" w:bidi="zh_TW"/>
        </w:rPr>
      </w:r>
      <w:r>
        <w:rPr>
          <w:lang w:val="zh_TW" w:bidi="zh_TW"/>
        </w:rPr>
        <w:t>他們必須誠然施行公平，實在改正行動作為。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7:5–7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這民必須不做什麼，耶和華（雅巍）就使他們在所賜的地方仍然居住？</w:t>
      </w:r>
    </w:p>
    <w:p>
      <w:pPr/>
      <w:r>
        <w:rPr>
          <w:lang w:val="zh_TW" w:bidi="zh_TW"/>
        </w:rPr>
      </w:r>
      <w:r>
        <w:rPr>
          <w:lang w:val="zh_TW" w:bidi="zh_TW"/>
        </w:rPr>
        <w:t>他們不可欺壓弱者或流無辜人的血，也不隨從別神。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7:10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這民行了那些他們知道神憎恨的事後，說了什麼？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他們去了聖殿，並說他們得救了。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7:12–14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為什麼耶和華（雅巍）要這民思想示羅呢？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耶和華（雅巍）要讓他們記住，耶和華會照祂從前向示羅所行的一樣，因為他們犯了與示羅居民相同的罪。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7:16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為什麼耶和華（雅巍）不聽允耶利米的禱告？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耶和華（雅巍）不聽允，因為祂已決定要毀滅以色列民。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7:18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為什麼耶和華（雅巍）要毀滅這民？</w:t>
      </w:r>
    </w:p>
    <w:p>
      <w:pPr/>
      <w:r>
        <w:rPr>
          <w:lang w:val="zh_TW" w:bidi="zh_TW"/>
        </w:rPr>
      </w:r>
      <w:r>
        <w:rPr>
          <w:lang w:val="zh_TW" w:bidi="zh_TW"/>
        </w:rPr>
        <w:t>因為他們敬拜別神。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7:23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耶和華（雅巍）在這民離開埃及地時，吩咐他們什麼事？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耶和華（雅巍）吩咐他們當聽從祂的話。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7:26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耶和華（雅巍）差遣祂的眾先知到這民那裏去，他們做了什麼？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他們卻不聽從，也不理睬。他們還是行惡。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7:28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先知要對這民說什麼？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他要對他們說，這就是一個不聽從耶和華（雅巍）的話的國。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7:29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為什麼耶和華（雅巍）告訴耶利米要剪髮拋棄？</w:t>
      </w:r>
    </w:p>
    <w:p>
      <w:pPr/>
      <w:r>
        <w:rPr>
          <w:lang w:val="zh_TW" w:bidi="zh_TW"/>
        </w:rPr>
      </w:r>
      <w:r>
        <w:rPr>
          <w:lang w:val="zh_TW" w:bidi="zh_TW"/>
        </w:rPr>
        <w:t>耶利米要顯示耶和華（雅巍）丟掉離棄了以色列民。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7:31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為什麼這百姓在欣嫩子谷建築陀斐特的邱壇？</w:t>
      </w:r>
    </w:p>
    <w:p>
      <w:pPr/>
      <w:r>
        <w:rPr>
          <w:lang w:val="zh_TW" w:bidi="zh_TW"/>
        </w:rPr>
      </w:r>
      <w:r>
        <w:rPr>
          <w:lang w:val="zh_TW" w:bidi="zh_TW"/>
        </w:rPr>
        <w:t>他們建造它，好在火中焚燒自己的兒女。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7:33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這百姓的屍首必會怎樣？</w:t>
      </w:r>
    </w:p>
    <w:p>
      <w:pPr/>
      <w:r>
        <w:rPr>
          <w:lang w:val="zh_TW" w:bidi="zh_TW"/>
        </w:rPr>
      </w:r>
      <w:r>
        <w:rPr>
          <w:lang w:val="zh_TW" w:bidi="zh_TW"/>
        </w:rPr>
        <w:t>必給空中的飛鳥和地上的野獸作食物。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7:34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耶和華（雅巍）要使猶大城邑中和耶路撒冷街上如何呢？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耶和華（雅巍）要使歡喜和快樂的聲音都止息。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8:1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這民的骸骨會怎樣？</w:t>
      </w:r>
    </w:p>
    <w:p>
      <w:pPr/>
      <w:r>
        <w:rPr>
          <w:lang w:val="zh_TW" w:bidi="zh_TW"/>
        </w:rPr>
      </w:r>
      <w:r>
        <w:rPr>
          <w:lang w:val="zh_TW" w:bidi="zh_TW"/>
        </w:rPr>
        <w:t>人必將這民的骸骨拋散在地上。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8:3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所剩下活著的民是要繼續活，還是要死去？</w:t>
      </w:r>
    </w:p>
    <w:p>
      <w:pPr/>
      <w:r>
        <w:rPr>
          <w:lang w:val="zh_TW" w:bidi="zh_TW"/>
        </w:rPr>
      </w:r>
      <w:r>
        <w:rPr>
          <w:lang w:val="zh_TW" w:bidi="zh_TW"/>
        </w:rPr>
        <w:t>他們想要死去。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8:4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迷失的百姓試圖做什麼？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他們試圖找到一條轉回的路。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8:6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這民對自己的惡行作何感受？</w:t>
      </w:r>
    </w:p>
    <w:p>
      <w:pPr/>
      <w:r>
        <w:rPr>
          <w:lang w:val="zh_TW" w:bidi="zh_TW"/>
        </w:rPr>
      </w:r>
      <w:r>
        <w:rPr>
          <w:lang w:val="zh_TW" w:bidi="zh_TW"/>
        </w:rPr>
        <w:t>他們無人悔改自己的惡行。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8:7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耶和華（雅巍）的百姓為何不像鸛鳥？</w:t>
      </w:r>
    </w:p>
    <w:p>
      <w:pPr/>
      <w:r>
        <w:rPr>
          <w:lang w:val="zh_TW" w:bidi="zh_TW"/>
        </w:rPr>
      </w:r>
      <w:r>
        <w:rPr>
          <w:lang w:val="zh_TW" w:bidi="zh_TW"/>
        </w:rPr>
        <w:t>鸛鳥知道牠們當做什麼，耶和華（雅巍）的百姓卻不知道耶和華的法則。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8:8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文士做了什麼？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文士所寫的，欺騙百姓。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8:10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耶和華（雅巍）將對他們的妻子和田地做什麼事？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耶和華（雅巍）必將他們的妻子給別人，將他們的田地給別人為業。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8:12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百姓因自己的罪知道慚愧嗎？</w:t>
      </w:r>
    </w:p>
    <w:p>
      <w:pPr/>
      <w:r>
        <w:rPr>
          <w:lang w:val="zh_TW" w:bidi="zh_TW"/>
        </w:rPr>
      </w:r>
      <w:r>
        <w:rPr>
          <w:lang w:val="zh_TW" w:bidi="zh_TW"/>
        </w:rPr>
        <w:t>不，他們毫不慚愧。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8:13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因他們不知道慚愧，耶和華（雅巍）將要做什麼？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耶和華（雅巍）必使他們全然滅絕在敵人手中。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8:14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這民決定要做什麼？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他們決定進入城，在那裏死去。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8:16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耶和華（雅巍）的壯馬將要做什麼？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他們將要來吞滅這地和其上所有的，吞滅這城與其中的居民。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8:17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耶和華（雅巍）必使什麼到他們中間來懲罰他們？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耶和華（雅巍）必使毒蛇到他們中間咬他們。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8:18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哀叫的百姓在哪裡？</w:t>
      </w:r>
    </w:p>
    <w:p>
      <w:pPr/>
      <w:r>
        <w:rPr>
          <w:lang w:val="zh_TW" w:bidi="zh_TW"/>
        </w:rPr>
      </w:r>
      <w:r>
        <w:rPr>
          <w:lang w:val="zh_TW" w:bidi="zh_TW"/>
        </w:rPr>
        <w:t>他們在極遠之地。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8:19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耶和華（雅巍）在哪裡呢？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耶和華（雅巍）在錫安。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9:1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為什麼先知要哭泣？</w:t>
      </w:r>
    </w:p>
    <w:p>
      <w:pPr/>
      <w:r>
        <w:rPr>
          <w:lang w:val="zh_TW" w:bidi="zh_TW"/>
        </w:rPr>
      </w:r>
      <w:r>
        <w:rPr>
          <w:lang w:val="zh_TW" w:bidi="zh_TW"/>
        </w:rPr>
        <w:t>先知為他百姓﻿﻿中被殺的人哭泣。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9:1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為什麼耶和華（雅巍）要懲罰以色列百姓？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耶和華（雅巍）懲罰以色列百姓，因為他們只是在表面上受了割禮，而不是在他們的內心真正接受。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9:2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先知為什麼想要離開他的百姓？</w:t>
      </w:r>
    </w:p>
    <w:p>
      <w:pPr/>
      <w:r>
        <w:rPr>
          <w:lang w:val="zh_TW" w:bidi="zh_TW"/>
        </w:rPr>
      </w:r>
      <w:r>
        <w:rPr>
          <w:lang w:val="zh_TW" w:bidi="zh_TW"/>
        </w:rPr>
        <w:t>先知想要離開他的民，因他們都是行姦淫的，是行詭詐的一黨。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9:3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罪惡的百姓說了什麼？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他們說謊話。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9:4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為什麼他們各人當謹防弟兄和鄰舍？</w:t>
      </w:r>
    </w:p>
    <w:p>
      <w:pPr/>
      <w:r>
        <w:rPr>
          <w:lang w:val="zh_TW" w:bidi="zh_TW"/>
        </w:rPr>
      </w:r>
      <w:r>
        <w:rPr>
          <w:lang w:val="zh_TW" w:bidi="zh_TW"/>
        </w:rPr>
        <w:t>他們當謹防弟兄和鄰舍，因為弟兄和鄰舍都盡行欺騙。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9:5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為什麼這百姓是勞勞碌碌的？</w:t>
      </w:r>
    </w:p>
    <w:p>
      <w:pPr/>
      <w:r>
        <w:rPr>
          <w:lang w:val="zh_TW" w:bidi="zh_TW"/>
        </w:rPr>
      </w:r>
      <w:r>
        <w:rPr>
          <w:lang w:val="zh_TW" w:bidi="zh_TW"/>
        </w:rPr>
        <w:t>因為他們在勞勞碌碌地作孽。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9:8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為什麼耶和華（雅巍）要熬煉祂的百姓？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耶和華（雅巍）要熬煉祂的百姓，因為他們對鄰舍說話詭詐。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9:10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先知要哀號什麼？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先知要為山嶺和曠野的草場揚聲哀號。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9:11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耶和華（雅巍）必使耶路撒冷和猶大的城邑變為什麼？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耶和華（雅巍）必使耶路撒冷變為亂堆，也必使猶大的城邑變為荒場。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9:12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遍地滅亡，好像什麼？</w:t>
      </w:r>
    </w:p>
    <w:p>
      <w:pPr/>
      <w:r>
        <w:rPr>
          <w:lang w:val="zh_TW" w:bidi="zh_TW"/>
        </w:rPr>
      </w:r>
      <w:r>
        <w:rPr>
          <w:lang w:val="zh_TW" w:bidi="zh_TW"/>
        </w:rPr>
        <w:t>遍地滅亡，乾焦好像曠野，甚至無人經過。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9:13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這百姓做了什麼使耶和華（雅巍）發怒？</w:t>
      </w:r>
    </w:p>
    <w:p>
      <w:pPr/>
      <w:r>
        <w:rPr>
          <w:lang w:val="zh_TW" w:bidi="zh_TW"/>
        </w:rPr>
      </w:r>
      <w:r>
        <w:rPr>
          <w:lang w:val="zh_TW" w:bidi="zh_TW"/>
        </w:rPr>
        <w:t>這百姓離棄了耶和華（雅巍）的律法，也沒有聽從祂的話。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9:16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耶和華（雅巍）說祂要對以色列百姓做什麼？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耶和華（雅巍）必使這百姓不快樂，將苦澀的食物和水給這百姓吃喝。然後，把他們趕出家園並滅盡他們。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9:17–18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善哀哭的婦女要做什麼？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他們要唱哀歌，使百姓哭泣。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9:19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錫安哀號的百姓會感到如何？</w:t>
      </w:r>
    </w:p>
    <w:p>
      <w:pPr/>
      <w:r>
        <w:rPr>
          <w:lang w:val="zh_TW" w:bidi="zh_TW"/>
        </w:rPr>
      </w:r>
      <w:r>
        <w:rPr>
          <w:lang w:val="zh_TW" w:bidi="zh_TW"/>
        </w:rPr>
        <w:t>他們感到大大地慚愧。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9:20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婦女們當教導她們的女兒什麼？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婦女們當教導她們的女兒唱哀歌。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9:21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先知預言誰將會死亡？</w:t>
      </w:r>
    </w:p>
    <w:p>
      <w:pPr/>
      <w:r>
        <w:rPr>
          <w:lang w:val="zh_TW" w:bidi="zh_TW"/>
        </w:rPr>
      </w:r>
      <w:r>
        <w:rPr>
          <w:lang w:val="zh_TW" w:bidi="zh_TW"/>
        </w:rPr>
        <w:t>孩童和少年人將會死亡。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9:22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屍首為何會像糞土和禾稼？</w:t>
      </w:r>
    </w:p>
    <w:p>
      <w:pPr/>
      <w:r>
        <w:rPr>
          <w:lang w:val="zh_TW" w:bidi="zh_TW"/>
        </w:rPr>
      </w:r>
      <w:r>
        <w:rPr>
          <w:lang w:val="zh_TW" w:bidi="zh_TW"/>
        </w:rPr>
        <w:t>因為無人收取，埋葬他們。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9:23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人當因什麼而誇口？</w:t>
      </w:r>
    </w:p>
    <w:p>
      <w:pPr/>
      <w:r>
        <w:rPr>
          <w:lang w:val="zh_TW" w:bidi="zh_TW"/>
        </w:rPr>
      </w:r>
      <w:r>
        <w:rPr>
          <w:lang w:val="zh_TW" w:bidi="zh_TW"/>
        </w:rPr>
        <w:t>人當因認識耶和華（雅巍）而誇口。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9:24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耶和華（雅巍）說祂喜悅施行什麼？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耶和華（雅巍）喜悅施行慈愛、公平，和公義。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9:26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耶和華（雅巍）為什麼要刑罰其他列國的人？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耶和華（雅巍）要刑罰他們，因為他們的身體沒有受割禮。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10:1–2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耶和華（雅巍）不要以色列民做什麼？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耶和華（雅巍）不要以色列民效法列國的行為。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10:3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什麼樣的風俗是虛空的？</w:t>
      </w:r>
    </w:p>
    <w:p>
      <w:pPr/>
      <w:r>
        <w:rPr>
          <w:lang w:val="zh_TW" w:bidi="zh_TW"/>
        </w:rPr>
      </w:r>
      <w:r>
        <w:rPr>
          <w:lang w:val="zh_TW" w:bidi="zh_TW"/>
        </w:rPr>
        <w:t>製造偶像是虛空的。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10:5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什麼樣的風俗是虛空的？</w:t>
      </w:r>
    </w:p>
    <w:p>
      <w:pPr/>
      <w:r>
        <w:rPr>
          <w:lang w:val="zh_TW" w:bidi="zh_TW"/>
        </w:rPr>
      </w:r>
      <w:r>
        <w:rPr>
          <w:lang w:val="zh_TW" w:bidi="zh_TW"/>
        </w:rPr>
        <w:t>製造偶像是虛空的。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10:5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為什麼百姓不需要害怕偶像？</w:t>
      </w:r>
    </w:p>
    <w:p>
      <w:pPr/>
      <w:r>
        <w:rPr>
          <w:lang w:val="zh_TW" w:bidi="zh_TW"/>
        </w:rPr>
      </w:r>
      <w:r>
        <w:rPr>
          <w:lang w:val="zh_TW" w:bidi="zh_TW"/>
        </w:rPr>
        <w:t>偶像不能降禍，也無力降福。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10:6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誰能與耶和華（雅巍）相比？</w:t>
      </w:r>
    </w:p>
    <w:p>
      <w:pPr/>
      <w:r>
        <w:rPr>
          <w:lang w:val="zh_TW" w:bidi="zh_TW"/>
        </w:rPr>
      </w:r>
      <w:r>
        <w:rPr>
          <w:lang w:val="zh_TW" w:bidi="zh_TW"/>
        </w:rPr>
        <w:t>沒有人能與耶和華（雅巍）相比。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10:11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不是那創造天地的神，必會怎樣？</w:t>
      </w:r>
    </w:p>
    <w:p>
      <w:pPr/>
      <w:r>
        <w:rPr>
          <w:lang w:val="zh_TW" w:bidi="zh_TW"/>
        </w:rPr>
      </w:r>
      <w:r>
        <w:rPr>
          <w:lang w:val="zh_TW" w:bidi="zh_TW"/>
        </w:rPr>
        <w:t>它們必被除滅。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10:12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真神做了什麼事？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祂建立大地，鋪張穹蒼。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10:14–15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偶像與真神有何區別？</w:t>
      </w:r>
    </w:p>
    <w:p>
      <w:pPr/>
      <w:r>
        <w:rPr>
          <w:lang w:val="zh_TW" w:bidi="zh_TW"/>
        </w:rPr>
      </w:r>
      <w:r>
        <w:rPr>
          <w:lang w:val="zh_TW" w:bidi="zh_TW"/>
        </w:rPr>
        <w:t>偶像是無氣息的，但神創造萬有。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10:17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受圍困的人當做什麼？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他們當收拾他們的的財物，從國中離開。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10:20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為什麼無人再支搭先知的帳棚？</w:t>
      </w:r>
    </w:p>
    <w:p>
      <w:pPr/>
      <w:r>
        <w:rPr>
          <w:lang w:val="zh_TW" w:bidi="zh_TW"/>
        </w:rPr>
      </w:r>
      <w:r>
        <w:rPr>
          <w:lang w:val="zh_TW" w:bidi="zh_TW"/>
        </w:rPr>
        <w:t>他們已把他的兒女帶走了。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10:21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為什麼牧人都成為愚蠢的？</w:t>
      </w:r>
    </w:p>
    <w:p>
      <w:pPr/>
      <w:r>
        <w:rPr>
          <w:lang w:val="zh_TW" w:bidi="zh_TW"/>
        </w:rPr>
      </w:r>
      <w:r>
        <w:rPr>
          <w:lang w:val="zh_TW" w:bidi="zh_TW"/>
        </w:rPr>
        <w:t>他們沒有求問耶和華（雅巍）。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10:22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有地震出來，會發生什麼事？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猶大城邑會變為荒涼。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10:24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先知懇求耶和華（雅巍）如何來懲治他？</w:t>
      </w:r>
    </w:p>
    <w:p>
      <w:pPr/>
      <w:r>
        <w:rPr>
          <w:lang w:val="zh_TW" w:bidi="zh_TW"/>
        </w:rPr>
      </w:r>
      <w:r>
        <w:rPr>
          <w:lang w:val="zh_TW" w:bidi="zh_TW"/>
        </w:rPr>
        <w:t>先知懇求耶和華（雅巍）從寬懲治他，不要在耶和華的怒中懲治他。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10:25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先知懇求耶和華（雅巍）將憤怒傾在誰的身上？</w:t>
      </w:r>
    </w:p>
    <w:p>
      <w:pPr/>
      <w:r>
        <w:rPr>
          <w:lang w:val="zh_TW" w:bidi="zh_TW"/>
        </w:rPr>
      </w:r>
      <w:r>
        <w:rPr>
          <w:lang w:val="zh_TW" w:bidi="zh_TW"/>
        </w:rPr>
        <w:t>先知懇求耶和華（雅巍）將忿怒傾在不認識祂的列國中。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10:25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為什麼他們當承受耶和華（雅巍）的忿怒？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他們當承受耶和華（雅巍）的忿怒，因為他們滅絕了雅各，而且把他的地變為荒場。 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11:1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耶和華（雅巍）的話臨到耶利米，要向誰宣告這約的話？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耶和華（雅巍）說當向猶大人和耶路撒冷的居民宣告這約的話。</w:t>
      </w:r>
    </w:p>
    <w:p>
      <w:pPr/>
      <w:r>
        <w:rPr>
          <w:lang w:val="zh_TW" w:bidi="zh_TW"/>
        </w:rPr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11:3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為什麼這民會受咒詛？</w:t>
      </w:r>
    </w:p>
    <w:p>
      <w:pPr/>
      <w:r>
        <w:rPr>
          <w:lang w:val="zh_TW" w:bidi="zh_TW"/>
        </w:rPr>
      </w:r>
      <w:r>
        <w:rPr>
          <w:lang w:val="zh_TW" w:bidi="zh_TW"/>
        </w:rPr>
        <w:t>不聽從這約之話的人必受咒詛。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11:4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這約是賜給誰的？</w:t>
      </w:r>
    </w:p>
    <w:p>
      <w:pPr/>
      <w:r>
        <w:rPr>
          <w:lang w:val="zh_TW" w:bidi="zh_TW"/>
        </w:rPr>
      </w:r>
      <w:r>
        <w:rPr>
          <w:lang w:val="zh_TW" w:bidi="zh_TW"/>
        </w:rPr>
        <w:t>這約是賜給以色列的列祖的。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11:4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這約是在何時賜下的？</w:t>
      </w:r>
    </w:p>
    <w:p>
      <w:pPr/>
      <w:r>
        <w:rPr>
          <w:lang w:val="zh_TW" w:bidi="zh_TW"/>
        </w:rPr>
      </w:r>
      <w:r>
        <w:rPr>
          <w:lang w:val="zh_TW" w:bidi="zh_TW"/>
        </w:rPr>
        <w:t>這約是耶和華（雅巍）從埃及地領以色列民出來的那日所吩咐給他們的。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11:5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神向列祖所起的誓是什麼？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神起誓說要賜給他們流奶與蜜之地。</w:t>
      </w:r>
    </w:p>
    <w:p>
      <w:pPr/>
      <w:r>
        <w:rPr>
          <w:lang w:val="zh_TW" w:bidi="zh_TW"/>
        </w:rPr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11:7–8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為什麼神使這約中一切咒詛百姓的話臨到他們身上？</w:t>
      </w:r>
    </w:p>
    <w:p>
      <w:pPr/>
      <w:r>
        <w:rPr>
          <w:lang w:val="zh_TW" w:bidi="zh_TW"/>
        </w:rPr>
      </w:r>
      <w:r>
        <w:rPr>
          <w:lang w:val="zh_TW" w:bidi="zh_TW"/>
        </w:rPr>
        <w:t>因為百姓不聽從遵行這約。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11:10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在猶大人和耶路撒冷的居民之中在同謀什麼事？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他們不肯聽從耶和華（雅巍）的話，又崇拜別神。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11:11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當耶和華（雅巍）使災禍臨到這百姓時，他們向耶和華哀求，耶和華如何回應他們？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耶和華（雅巍）卻不聽他們的哀求。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11:13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在耶路撒冷為巴力所築燒香的壇有多少？</w:t>
      </w:r>
    </w:p>
    <w:p>
      <w:pPr/>
      <w:r>
        <w:rPr>
          <w:lang w:val="zh_TW" w:bidi="zh_TW"/>
        </w:rPr>
      </w:r>
      <w:r>
        <w:rPr>
          <w:lang w:val="zh_TW" w:bidi="zh_TW"/>
        </w:rPr>
        <w:t>這民在每條街道上都為巴力築燒香的壇。</w:t>
      </w:r>
    </w:p>
    <w:p>
      <w:pPr/>
      <w:r>
        <w:rPr>
          <w:lang w:val="zh_TW" w:bidi="zh_TW"/>
        </w:rPr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11:14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為什麼耶和華（雅巍）對耶利米說不要為這百姓祈禱？</w:t>
      </w:r>
    </w:p>
    <w:p>
      <w:pPr/>
      <w:r>
        <w:rPr>
          <w:lang w:val="zh_TW" w:bidi="zh_TW"/>
        </w:rPr>
      </w:r>
      <w:r>
        <w:rPr>
          <w:lang w:val="zh_TW" w:bidi="zh_TW"/>
        </w:rPr>
        <w:t>神要他不要為這民呼求禱告，因為耶和華（雅巍）必不應允。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11:15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為什麼這百姓的祭物不能幫助他們？</w:t>
      </w:r>
    </w:p>
    <w:p>
      <w:pPr/>
      <w:r>
        <w:rPr>
          <w:lang w:val="zh_TW" w:bidi="zh_TW"/>
        </w:rPr>
      </w:r>
      <w:r>
        <w:rPr>
          <w:lang w:val="zh_TW" w:bidi="zh_TW"/>
        </w:rPr>
        <w:t>祭物不能幫助他們，因為他們作惡就喜樂。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11:17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這民行了什麼惡事？</w:t>
      </w:r>
    </w:p>
    <w:p>
      <w:pPr/>
      <w:r>
        <w:rPr>
          <w:lang w:val="zh_TW" w:bidi="zh_TW"/>
        </w:rPr>
      </w:r>
      <w:r>
        <w:rPr>
          <w:lang w:val="zh_TW" w:bidi="zh_TW"/>
        </w:rPr>
        <w:t>他們向巴力獻祭。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11:20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耶和華（雅巍）察驗人的什麼部位？</w:t>
      </w:r>
    </w:p>
    <w:p>
      <w:pPr/>
      <w:r>
        <w:rPr>
          <w:lang w:val="zh_TW" w:bidi="zh_TW"/>
        </w:rPr>
      </w:r>
      <w:r>
        <w:rPr>
          <w:lang w:val="zh_TW" w:bidi="zh_TW"/>
        </w:rPr>
        <w:t>祂察驗人肺腑心腸。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11:21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亞拿突人告訴耶利米，如果他繼續奉耶和華（雅巍）的名說預言，他們會怎麼做？</w:t>
      </w:r>
    </w:p>
    <w:p>
      <w:pPr/>
      <w:r>
        <w:rPr>
          <w:lang w:val="zh_TW" w:bidi="zh_TW"/>
        </w:rPr>
      </w:r>
      <w:r>
        <w:rPr>
          <w:lang w:val="zh_TW" w:bidi="zh_TW"/>
        </w:rPr>
        <w:t>他們說先知會死在他們手中。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11:22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耶和華（雅巍）說，那些想要殺害耶利米的人會發生什麼事？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耶和華（雅巍）說，他們的少年人必被殺死，並因饑荒滅亡。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12:1–2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耶利米對惡人的抱怨是什麼呢？</w:t>
      </w:r>
    </w:p>
    <w:p>
      <w:pPr/>
      <w:r>
        <w:rPr>
          <w:lang w:val="zh_TW" w:bidi="zh_TW"/>
        </w:rPr>
      </w:r>
      <w:r>
        <w:rPr>
          <w:lang w:val="zh_TW" w:bidi="zh_TW"/>
        </w:rPr>
        <w:t>惡人的道路為何是亨通的。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12:3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耶利米懇求耶和華（雅巍）對百姓做什麼？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耶利米懇求耶和華（雅巍）將百姓帶走。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12:4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為什麼青草枯乾？</w:t>
      </w:r>
    </w:p>
    <w:p>
      <w:pPr/>
      <w:r>
        <w:rPr>
          <w:lang w:val="zh_TW" w:bidi="zh_TW"/>
        </w:rPr>
      </w:r>
      <w:r>
        <w:rPr>
          <w:lang w:val="zh_TW" w:bidi="zh_TW"/>
        </w:rPr>
        <w:t>青草枯乾，是因其上居民的惡行。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12:6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誰用奸詐待耶利米？</w:t>
      </w:r>
    </w:p>
    <w:p>
      <w:pPr/>
      <w:r>
        <w:rPr>
          <w:lang w:val="zh_TW" w:bidi="zh_TW"/>
        </w:rPr>
      </w:r>
      <w:r>
        <w:rPr>
          <w:lang w:val="zh_TW" w:bidi="zh_TW"/>
        </w:rPr>
        <w:t>耶利米的弟兄和他的父家都用奸詐待他。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12:7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為什麼神恨惡祂的子民？</w:t>
      </w:r>
    </w:p>
    <w:p>
      <w:pPr/>
      <w:r>
        <w:rPr>
          <w:lang w:val="zh_TW" w:bidi="zh_TW"/>
        </w:rPr>
      </w:r>
      <w:r>
        <w:rPr>
          <w:lang w:val="zh_TW" w:bidi="zh_TW"/>
        </w:rPr>
        <w:t>他們攻擊神。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12:10–11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許多牧人對這美好的分做了什麼事？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他們使這美好的分變為荒涼的曠野。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12:12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在這地上，哪裡是凡有血氣的平安之處？</w:t>
      </w:r>
    </w:p>
    <w:p>
      <w:pPr/>
      <w:r>
        <w:rPr>
          <w:lang w:val="zh_TW" w:bidi="zh_TW"/>
        </w:rPr>
      </w:r>
      <w:r>
        <w:rPr>
          <w:lang w:val="zh_TW" w:bidi="zh_TW"/>
        </w:rPr>
        <w:t>在這地上沒有平安之處。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12:13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為什麼工人們必為他們的土產而羞愧呢？</w:t>
      </w:r>
    </w:p>
    <w:p>
      <w:pPr/>
      <w:r>
        <w:rPr>
          <w:lang w:val="zh_TW" w:bidi="zh_TW"/>
        </w:rPr>
      </w:r>
      <w:r>
        <w:rPr>
          <w:lang w:val="zh_TW" w:bidi="zh_TW"/>
        </w:rPr>
        <w:t>因耶和華（雅巍）的烈怒，他們必為自己的土產而羞愧。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12:15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當耶和華（雅巍）轉過來憐憫猶大家時，猶大家會發生什麼事？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耶和華（雅巍）將把他們再帶回故土。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12:16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對那些學會起誓「永生的耶和華（雅巍）」的列國，耶和華的承諾是什麼？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他們就必建立在耶和華（雅巍）的百姓中間。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12:17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列國若是不聽，必會怎樣？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耶和華（雅巍）必拔出那國。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13:1–4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耶和華（雅巍）告訴耶利米穿上麻布腰帶要做什麼？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耶和華（雅巍）告訴耶利米穿上麻布腰帶，然後往幼發拉底河去，將腰帶藏在那裏。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13:7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當耶利米將腰帶從他所藏的地方刨出來，見腰帶的質量變得如何？</w:t>
      </w:r>
    </w:p>
    <w:p>
      <w:pPr/>
      <w:r>
        <w:rPr>
          <w:lang w:val="zh_TW" w:bidi="zh_TW"/>
        </w:rPr>
      </w:r>
      <w:r>
        <w:rPr>
          <w:lang w:val="zh_TW" w:bidi="zh_TW"/>
        </w:rPr>
        <w:t>見腰帶已經變壞，毫無用處。</w:t>
      </w:r>
    </w:p>
    <w:p>
      <w:pPr/>
      <w:r>
        <w:rPr>
          <w:lang w:val="zh_TW" w:bidi="zh_TW"/>
        </w:rPr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13:10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這惡民如何像這腰帶？</w:t>
      </w:r>
    </w:p>
    <w:p>
      <w:pPr/>
      <w:r>
        <w:rPr>
          <w:lang w:val="zh_TW" w:bidi="zh_TW"/>
        </w:rPr>
      </w:r>
      <w:r>
        <w:rPr>
          <w:lang w:val="zh_TW" w:bidi="zh_TW"/>
        </w:rPr>
        <w:t>他們毫無用處，因為他們不肯聽耶和華（雅巍）的話。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13:11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耶和華（雅巍）希望祂的子民使祂得到哪三樣事物？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耶和華（雅巍）希望祂的子民使祂得名聲，得頌讚，得榮耀。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13:14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耶和華（雅巍）將用什麼充滿所有百姓？</w:t>
      </w:r>
    </w:p>
    <w:p>
      <w:pPr/>
      <w:r>
        <w:rPr>
          <w:lang w:val="zh_TW" w:bidi="zh_TW"/>
        </w:rPr>
      </w:r>
      <w:r>
        <w:rPr>
          <w:lang w:val="zh_TW" w:bidi="zh_TW"/>
        </w:rPr>
        <w:t>祂將使他們酩酊大醉。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13:14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耶和華（雅巍）使所有百姓都酩酊大醉之後將會做什麼呢？</w:t>
      </w:r>
    </w:p>
    <w:p>
      <w:pPr/>
      <w:r>
        <w:rPr>
          <w:lang w:val="zh_TW" w:bidi="zh_TW"/>
        </w:rPr>
      </w:r>
      <w:r>
        <w:rPr>
          <w:lang w:val="zh_TW" w:bidi="zh_TW"/>
        </w:rPr>
        <w:t>祂將滅絕他們。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13:16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如果這百姓不將榮耀歸給耶和華（雅巍），將會怎樣呢？</w:t>
      </w:r>
    </w:p>
    <w:p>
      <w:pPr/>
      <w:r>
        <w:rPr>
          <w:lang w:val="zh_TW" w:bidi="zh_TW"/>
        </w:rPr>
      </w:r>
      <w:r>
        <w:rPr>
          <w:lang w:val="zh_TW" w:bidi="zh_TW"/>
        </w:rPr>
        <w:t>祂將帶來黑暗。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13:18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為什麼君王和太后當自卑？</w:t>
      </w:r>
    </w:p>
    <w:p>
      <w:pPr/>
      <w:r>
        <w:rPr>
          <w:lang w:val="zh_TW" w:bidi="zh_TW"/>
        </w:rPr>
      </w:r>
      <w:r>
        <w:rPr>
          <w:lang w:val="zh_TW" w:bidi="zh_TW"/>
        </w:rPr>
        <w:t>因他們的華冠已經脫落了。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13:21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神將立誰為首來轄制這民？</w:t>
      </w:r>
    </w:p>
    <w:p>
      <w:pPr/>
      <w:r>
        <w:rPr>
          <w:lang w:val="zh_TW" w:bidi="zh_TW"/>
        </w:rPr>
      </w:r>
      <w:r>
        <w:rPr>
          <w:lang w:val="zh_TW" w:bidi="zh_TW"/>
        </w:rPr>
        <w:t>神將立他們自己所交的朋友為首來轄制他們。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13:22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這一切災難為何臨到這民呢？</w:t>
      </w:r>
    </w:p>
    <w:p>
      <w:pPr/>
      <w:r>
        <w:rPr>
          <w:lang w:val="zh_TW" w:bidi="zh_TW"/>
        </w:rPr>
      </w:r>
      <w:r>
        <w:rPr>
          <w:lang w:val="zh_TW" w:bidi="zh_TW"/>
        </w:rPr>
        <w:t>災難的臨到是因這民的罪孽甚多。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13:27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耶和華（雅巍）將如何對待這百姓在暗中所行的可憎惡之事？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耶和華（雅巍）會讓所有人看見。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14:3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當家僕打水時，發生了什麼事？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他們見沒有水。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14:4–6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當無雨降在地上時，會發生什麼事？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無草、無菜蔬。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14:8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耶和華（雅巍）何時會拯救以色列？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耶和華（雅巍）在患難時拯救以色列。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14:11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耶和華（雅巍）告訴耶利米，不要為這百姓做什麼？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耶和華（雅巍）告訴耶利米，不要為這百姓祈禱求好處。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14:14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那些虛假先知的欺騙話語來自何處？</w:t>
      </w:r>
    </w:p>
    <w:p>
      <w:pPr/>
      <w:r>
        <w:rPr>
          <w:lang w:val="zh_TW" w:bidi="zh_TW"/>
        </w:rPr>
      </w:r>
      <w:r>
        <w:rPr>
          <w:lang w:val="zh_TW" w:bidi="zh_TW"/>
        </w:rPr>
        <w:t>它們來自假先知的本心。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14:16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那些假先知將會發生什麼事？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那些假先知必被刀劍、饑荒滅絕。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14:18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這民因戰爭死於何處？</w:t>
      </w:r>
    </w:p>
    <w:p>
      <w:pPr/>
      <w:r>
        <w:rPr>
          <w:lang w:val="zh_TW" w:bidi="zh_TW"/>
        </w:rPr>
      </w:r>
      <w:r>
        <w:rPr>
          <w:lang w:val="zh_TW" w:bidi="zh_TW"/>
        </w:rPr>
        <w:t>他們因戰爭死於田間。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14:18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這民因饑荒在何處被滅絕？</w:t>
      </w:r>
    </w:p>
    <w:p>
      <w:pPr/>
      <w:r>
        <w:rPr>
          <w:lang w:val="zh_TW" w:bidi="zh_TW"/>
        </w:rPr>
      </w:r>
      <w:r>
        <w:rPr>
          <w:lang w:val="zh_TW" w:bidi="zh_TW"/>
        </w:rPr>
        <w:t>他們在城內因饑荒被滅絕。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14:20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耶利米向耶和華（雅巍）承認的他們列祖的罪孽是什麼？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他們得罪了耶和華（雅巍）。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14:22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為什麼這民當等候盼望耶和華（雅巍）？</w:t>
      </w:r>
    </w:p>
    <w:p>
      <w:pPr/>
      <w:r>
        <w:rPr>
          <w:lang w:val="zh_TW" w:bidi="zh_TW"/>
        </w:rPr>
      </w:r>
      <w:r>
        <w:rPr>
          <w:lang w:val="zh_TW" w:bidi="zh_TW"/>
        </w:rPr>
        <w:t>因耶和華（雅巍）創造一切，並降下甘霖。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15:1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耶和華（雅巍）說，雖有摩西和撒母耳為這百姓代求，祂仍不會怎樣？</w:t>
      </w:r>
    </w:p>
    <w:p>
      <w:pPr/>
      <w:r>
        <w:rPr>
          <w:lang w:val="zh_TW" w:bidi="zh_TW"/>
        </w:rPr>
      </w:r>
      <w:r>
        <w:rPr>
          <w:lang w:val="zh_TW" w:bidi="zh_TW"/>
        </w:rPr>
        <w:t>祂仍然不會顧惜這百姓。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15:2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猶大和耶路撒冷的居民將會遭遇什麼事呢？</w:t>
      </w:r>
    </w:p>
    <w:p>
      <w:pPr/>
      <w:r>
        <w:rPr>
          <w:lang w:val="zh_TW" w:bidi="zh_TW"/>
        </w:rPr>
      </w:r>
      <w:r>
        <w:rPr>
          <w:lang w:val="zh_TW" w:bidi="zh_TW"/>
        </w:rPr>
        <w:t>他們定為死亡的，必致死亡；定為刀殺的，必交刀殺；定為饑荒的，必遭饑荒；定為擄掠的，必被擄掠。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15:3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有哪四樣事情會發生在這百姓身上？</w:t>
      </w:r>
    </w:p>
    <w:p>
      <w:pPr/>
      <w:r>
        <w:rPr>
          <w:lang w:val="zh_TW" w:bidi="zh_TW"/>
        </w:rPr>
      </w:r>
      <w:r>
        <w:rPr>
          <w:lang w:val="zh_TW" w:bidi="zh_TW"/>
        </w:rPr>
        <w:t>一些人會被刀劍殺戮、狗類撕裂、被空中的飛鳥，和地上的野獸吞吃毀滅。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15:5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誰會關心耶路撒冷呢？</w:t>
      </w:r>
    </w:p>
    <w:p>
      <w:pPr/>
      <w:r>
        <w:rPr>
          <w:lang w:val="zh_TW" w:bidi="zh_TW"/>
        </w:rPr>
      </w:r>
      <w:r>
        <w:rPr>
          <w:lang w:val="zh_TW" w:bidi="zh_TW"/>
        </w:rPr>
        <w:t>沒有人會關心耶路撒冷。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15:6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耶和華（雅巍）厭倦了為耶路撒冷做什麼事？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耶和華（雅巍）對耶路撒冷的憐憫感到不耐煩。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15:9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什麼會讓生過七子的婦人抱愧蒙羞？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耶和華（雅巍）將使他們的仇敵殺死她的兒子。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15:11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耶和華（雅巍）何時將使耶利米的仇敵央求幫助？</w:t>
      </w:r>
    </w:p>
    <w:p>
      <w:pPr/>
      <w:r>
        <w:rPr>
          <w:lang w:val="zh_TW" w:bidi="zh_TW"/>
        </w:rPr>
      </w:r>
      <w:r>
        <w:rPr>
          <w:lang w:val="zh_TW" w:bidi="zh_TW"/>
        </w:rPr>
        <w:t>當災禍苦難臨到的時候，耶和華（雅巍）必要使仇敵央求幫助。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15:13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為什麼耶和華（雅巍）會將這百姓的貨物財寶白白地交給他們的仇敵？</w:t>
      </w:r>
    </w:p>
    <w:p>
      <w:pPr/>
      <w:r>
        <w:rPr>
          <w:lang w:val="zh_TW" w:bidi="zh_TW"/>
        </w:rPr>
      </w:r>
      <w:r>
        <w:rPr>
          <w:lang w:val="zh_TW" w:bidi="zh_TW"/>
        </w:rPr>
        <w:t>因這百姓所犯的一切罪。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15:16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耶利米得著耶和華（雅巍）的言語，就做了什麼事？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他就當食物吃了。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15:19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耶利米若要歸回當做什麼事？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他當悔改。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15:21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耶和華（雅巍）必搭救耶利米脫離哪些人的手？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耶和華（雅巍）必搭救耶利米脫離惡人和強暴人的手。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16:2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耶和華（雅巍）給耶利米的吩咐是什麼？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耶和華（雅巍）吩咐耶利米不可娶妻。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16:3–4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在那地方所生的兒女會怎樣？</w:t>
      </w:r>
    </w:p>
    <w:p>
      <w:pPr/>
      <w:r>
        <w:rPr>
          <w:lang w:val="zh_TW" w:bidi="zh_TW"/>
        </w:rPr>
      </w:r>
      <w:r>
        <w:rPr>
          <w:lang w:val="zh_TW" w:bidi="zh_TW"/>
        </w:rPr>
        <w:t>他們必死。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16:4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他們的屍首必會怎樣？</w:t>
      </w:r>
    </w:p>
    <w:p>
      <w:pPr/>
      <w:r>
        <w:rPr>
          <w:lang w:val="zh_TW" w:bidi="zh_TW"/>
        </w:rPr>
      </w:r>
      <w:r>
        <w:rPr>
          <w:lang w:val="zh_TW" w:bidi="zh_TW"/>
        </w:rPr>
        <w:t>他們的屍首必在地上像糞土，給空中的飛鳥和地上的野獸作食物。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16:5–6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為什麼耶和華（雅巍）吩咐耶利米不要進入喪家？</w:t>
      </w:r>
    </w:p>
    <w:p>
      <w:pPr/>
      <w:r>
        <w:rPr>
          <w:lang w:val="zh_TW" w:bidi="zh_TW"/>
        </w:rPr>
      </w:r>
      <w:r>
        <w:rPr>
          <w:lang w:val="zh_TW" w:bidi="zh_TW"/>
        </w:rPr>
        <w:t>因為喪家連大帶小都必死亡，人卻必不為他們哀哭。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16:9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為什麼耶和華（雅巍）吩咐耶利米不可進入宴樂的家，同坐吃喝？</w:t>
      </w:r>
    </w:p>
    <w:p>
      <w:pPr/>
      <w:r>
        <w:rPr>
          <w:lang w:val="zh_TW" w:bidi="zh_TW"/>
        </w:rPr>
      </w:r>
      <w:r>
        <w:rPr>
          <w:lang w:val="zh_TW" w:bidi="zh_TW"/>
        </w:rPr>
        <w:t>因為耶和華（雅巍）必止息這歡喜宴樂。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16:10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當耶利米將這一切的話指示給這百姓時，他們會問什麼問題？</w:t>
      </w:r>
    </w:p>
    <w:p>
      <w:pPr/>
      <w:r>
        <w:rPr>
          <w:lang w:val="zh_TW" w:bidi="zh_TW"/>
        </w:rPr>
      </w:r>
      <w:r>
        <w:rPr>
          <w:lang w:val="zh_TW" w:bidi="zh_TW"/>
        </w:rPr>
        <w:t>他們會問耶利米，耶和華（雅巍）為甚麼要降這大災禍攻擊他們。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16:12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這百姓或他們的列祖，誰行惡更甚呢？</w:t>
      </w:r>
    </w:p>
    <w:p>
      <w:pPr/>
      <w:r>
        <w:rPr>
          <w:lang w:val="zh_TW" w:bidi="zh_TW"/>
        </w:rPr>
      </w:r>
      <w:r>
        <w:rPr>
          <w:lang w:val="zh_TW" w:bidi="zh_TW"/>
        </w:rPr>
        <w:t>這百姓行惡比他們的列祖更甚。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16:18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耶和華（雅巍）為什麼要加倍報應以色列的罪孽和罪惡？</w:t>
      </w:r>
    </w:p>
    <w:p>
      <w:pPr/>
      <w:r>
        <w:rPr>
          <w:lang w:val="zh_TW" w:bidi="zh_TW"/>
        </w:rPr>
      </w:r>
      <w:r>
        <w:rPr>
          <w:lang w:val="zh_TW" w:bidi="zh_TW"/>
        </w:rPr>
        <w:t>因為他們用他們的偶像玷污地土。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16:19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當列國來到耶和華（雅巍）這裏時，他們會說他們列祖什麼呢？</w:t>
      </w:r>
    </w:p>
    <w:p>
      <w:pPr/>
      <w:r>
        <w:rPr>
          <w:lang w:val="zh_TW" w:bidi="zh_TW"/>
        </w:rPr>
      </w:r>
      <w:r>
        <w:rPr>
          <w:lang w:val="zh_TW" w:bidi="zh_TW"/>
        </w:rPr>
        <w:t>他們會說他們列祖所承受的是虛空之物。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17:1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猶大的罪銘刻在哪裡？</w:t>
      </w:r>
    </w:p>
    <w:p>
      <w:pPr/>
      <w:r>
        <w:rPr>
          <w:lang w:val="zh_TW" w:bidi="zh_TW"/>
        </w:rPr>
      </w:r>
      <w:r>
        <w:rPr>
          <w:lang w:val="zh_TW" w:bidi="zh_TW"/>
        </w:rPr>
        <w:t>銘刻在他們的心版上。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17:2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這百姓的木偶在哪裡？</w:t>
      </w:r>
    </w:p>
    <w:p>
      <w:pPr/>
      <w:r>
        <w:rPr>
          <w:lang w:val="zh_TW" w:bidi="zh_TW"/>
        </w:rPr>
      </w:r>
      <w:r>
        <w:rPr>
          <w:lang w:val="zh_TW" w:bidi="zh_TW"/>
        </w:rPr>
        <w:t>這木偶在高岡上，青翠樹旁。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17:4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猶大將在哪裡服事他們的仇敵？</w:t>
      </w:r>
    </w:p>
    <w:p>
      <w:pPr/>
      <w:r>
        <w:rPr>
          <w:lang w:val="zh_TW" w:bidi="zh_TW"/>
        </w:rPr>
      </w:r>
      <w:r>
        <w:rPr>
          <w:lang w:val="zh_TW" w:bidi="zh_TW"/>
        </w:rPr>
        <w:t>猶大將在他們所不認識的地上服事他們的仇敵。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17:5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耶和華（雅巍）說誰有禍了？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耶和華（雅巍）說，倚靠人的，那人有禍了。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17:9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人心是什麼樣的呢？</w:t>
      </w:r>
    </w:p>
    <w:p>
      <w:pPr/>
      <w:r>
        <w:rPr>
          <w:lang w:val="zh_TW" w:bidi="zh_TW"/>
        </w:rPr>
      </w:r>
      <w:r>
        <w:rPr>
          <w:lang w:val="zh_TW" w:bidi="zh_TW"/>
        </w:rPr>
        <w:t>人心比萬物都詭詐，壞到極處，沒有人能識透。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17:13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凡離棄耶和華（雅巍）的人，必會怎樣？</w:t>
      </w:r>
    </w:p>
    <w:p>
      <w:pPr/>
      <w:r>
        <w:rPr>
          <w:lang w:val="zh_TW" w:bidi="zh_TW"/>
        </w:rPr>
      </w:r>
      <w:r>
        <w:rPr>
          <w:lang w:val="zh_TW" w:bidi="zh_TW"/>
        </w:rPr>
        <w:t>凡離棄耶和華（雅巍）的人，必致蒙羞，必被剪除。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17:16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耶利米沒有急忙離棄什麼的職分？</w:t>
      </w:r>
    </w:p>
    <w:p>
      <w:pPr/>
      <w:r>
        <w:rPr>
          <w:lang w:val="zh_TW" w:bidi="zh_TW"/>
        </w:rPr>
      </w:r>
      <w:r>
        <w:rPr>
          <w:lang w:val="zh_TW" w:bidi="zh_TW"/>
        </w:rPr>
        <w:t>耶利米並沒有急忙離棄跟從耶和華（雅巍）作牧人的職分。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17:19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耶和華（雅巍）吩咐耶利米站在各門口做什麼？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耶和華（雅巍）吩咐耶利米告訴一切居民都當聽耶和華的話。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17:21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耶和華（雅巍）希望這百姓不要做什麼？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耶和華（雅巍）希望他們不要在安息日擔擔子。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17:25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百姓若留意聽從，在安息日不擔擔子，這城將會發生什麼事？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他們若留意聽從並遵行，那麼這城必存到永遠。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17:27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百姓若不聽從，會發生什麼事？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百姓若不聽從，耶和華（雅巍）必燒毀耶路撒冷。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18:2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耶和華（雅巍）告訴耶利米要去哪裡聽祂的話？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耶和華（雅巍）告訴耶利米要下到</w:t>
      </w:r>
      <w:r>
        <w:rPr>
          <w:lang w:val="zh_TW" w:bidi="zh_TW"/>
        </w:rPr>
        <w:t>窰</w:t>
      </w:r>
      <w:r>
        <w:rPr>
          <w:lang w:val="zh_TW" w:bidi="zh_TW"/>
        </w:rPr>
        <w:t>匠的家裏去。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18:4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當耶利米觀看時，</w:t>
      </w:r>
      <w:r>
        <w:rPr>
          <w:b/>
          <w:lang w:val="zh_TW" w:bidi="zh_TW"/>
        </w:rPr>
        <w:t>窰</w:t>
      </w:r>
      <w:r>
        <w:rPr>
          <w:b/>
          <w:lang w:val="zh_TW" w:bidi="zh_TW"/>
        </w:rPr>
        <w:t>匠用泥做的器皿發生了什麼事？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它在他手中被做壞了。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18:8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一邦或一國聽見耶和華（雅巍）的話後，若是轉意離開他們的惡，耶和華將怎樣行？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耶和華（雅巍）就必不將祂想要施行的災禍降與他們。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18:10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一邦或一國若不聽從耶和華（雅巍）的話，耶和華將怎樣行？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耶和華（雅巍）就不將祂所說的福氣賜給他們。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18:11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耶和華（雅巍）為什麼會造出災禍攻擊猶大人和耶路撒冷的居民？</w:t>
      </w:r>
    </w:p>
    <w:p>
      <w:pPr/>
      <w:r>
        <w:rPr>
          <w:lang w:val="zh_TW" w:bidi="zh_TW"/>
        </w:rPr>
      </w:r>
      <w:r>
        <w:rPr>
          <w:lang w:val="zh_TW" w:bidi="zh_TW"/>
        </w:rPr>
        <w:t>因為他們正在行惡事。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18:12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在耶利米書警告他們之後，猶大人和耶路撒冷的居民會怎樣行？</w:t>
      </w:r>
    </w:p>
    <w:p>
      <w:pPr/>
      <w:r>
        <w:rPr>
          <w:lang w:val="zh_TW" w:bidi="zh_TW"/>
        </w:rPr>
      </w:r>
      <w:r>
        <w:rPr>
          <w:lang w:val="zh_TW" w:bidi="zh_TW"/>
        </w:rPr>
        <w:t>他們既不聽從，也不停止作惡。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18:15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為什麼以色列會變成一個令人恐懼的地方？</w:t>
      </w:r>
    </w:p>
    <w:p>
      <w:pPr/>
      <w:r>
        <w:rPr>
          <w:lang w:val="zh_TW" w:bidi="zh_TW"/>
        </w:rPr>
      </w:r>
      <w:r>
        <w:rPr>
          <w:lang w:val="zh_TW" w:bidi="zh_TW"/>
        </w:rPr>
        <w:t>以色列百姓忘記了耶和華（雅巍），並向假神獻祭。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18:16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為什麼凡經過的人必驚駭搖頭呢？</w:t>
      </w:r>
    </w:p>
    <w:p>
      <w:pPr/>
      <w:r>
        <w:rPr>
          <w:lang w:val="zh_TW" w:bidi="zh_TW"/>
        </w:rPr>
      </w:r>
      <w:r>
        <w:rPr>
          <w:lang w:val="zh_TW" w:bidi="zh_TW"/>
        </w:rPr>
        <w:t>他們會這樣做，因為耶和華（雅巍）已經使他們的地令人驚駭。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18:18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這民對耶利米的謀害是什麼？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他們要用言語舌頭攻擊他，不理會他的一切話。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18:20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耶利米懇求耶和華（雅巍）記念他什麼？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耶利米懇求耶和華（雅巍）記念他怎樣為這百姓代求。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18:21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耶利米懇求耶和華（雅巍）對他的敵人怎樣行？</w:t>
      </w:r>
    </w:p>
    <w:p>
      <w:pPr/>
      <w:r>
        <w:rPr>
          <w:lang w:val="zh_TW" w:bidi="zh_TW"/>
        </w:rPr>
      </w:r>
      <w:r>
        <w:rPr>
          <w:lang w:val="zh_TW" w:bidi="zh_TW"/>
        </w:rPr>
        <w:t>耶利米懇求耶和華（雅巍）擊殺他們所有的男人，不要寬恕他們的罪。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19:1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耶和華（雅巍）告訴耶利米要買什麼？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耶和華（雅巍）告訴耶利米去買一個</w:t>
      </w:r>
      <w:r>
        <w:rPr>
          <w:lang w:val="zh_TW" w:bidi="zh_TW"/>
        </w:rPr>
        <w:t>窰</w:t>
      </w:r>
      <w:r>
        <w:rPr>
          <w:lang w:val="zh_TW" w:bidi="zh_TW"/>
        </w:rPr>
        <w:t>匠的瓦瓶。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19:3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耶和華（雅巍）告訴耶利米，祂必使什麼臨到猶大君王和耶路撒冷的居民？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耶和華（雅巍）說祂必使災禍臨到那地方，他們都必耳鳴。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19:4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為什麼神使災禍臨到耶路撒冷？</w:t>
      </w:r>
    </w:p>
    <w:p>
      <w:pPr/>
      <w:r>
        <w:rPr>
          <w:lang w:val="zh_TW" w:bidi="zh_TW"/>
        </w:rPr>
      </w:r>
      <w:r>
        <w:rPr>
          <w:lang w:val="zh_TW" w:bidi="zh_TW"/>
        </w:rPr>
        <w:t>神使災禍臨到是因為這民離棄了神，玷污神的地，並靠近別神，使這地滿了無辜人的血。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19:5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這民為什麼建築巴力的邱壇？</w:t>
      </w:r>
    </w:p>
    <w:p>
      <w:pPr/>
      <w:r>
        <w:rPr>
          <w:lang w:val="zh_TW" w:bidi="zh_TW"/>
        </w:rPr>
      </w:r>
      <w:r>
        <w:rPr>
          <w:lang w:val="zh_TW" w:bidi="zh_TW"/>
        </w:rPr>
        <w:t>他們建築巴力的邱壇，好在火中焚燒自己的兒子，作為燔祭獻給巴力。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19:6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欣嫩子谷將被稱為什麼？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它將被稱為殺戮谷。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19:10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耶利米將對瓦瓶做什麼事？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他要在同去的人眼前打碎那瓦瓶。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19:13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這不潔淨的民在房屋頂上做什麼呢？</w:t>
      </w:r>
    </w:p>
    <w:p>
      <w:pPr/>
      <w:r>
        <w:rPr>
          <w:lang w:val="zh_TW" w:bidi="zh_TW"/>
        </w:rPr>
      </w:r>
      <w:r>
        <w:rPr>
          <w:lang w:val="zh_TW" w:bidi="zh_TW"/>
        </w:rPr>
        <w:t>這不潔的民在房屋頂上敬拜天上的萬象，並向別神澆奠祭。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19:14–15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為什麼耶和華（雅巍）使一切災禍臨到這城和屬城的一切城邑？</w:t>
      </w:r>
    </w:p>
    <w:p>
      <w:pPr/>
      <w:r>
        <w:rPr>
          <w:lang w:val="zh_TW" w:bidi="zh_TW"/>
        </w:rPr>
      </w:r>
      <w:r>
        <w:rPr>
          <w:lang w:val="zh_TW" w:bidi="zh_TW"/>
        </w:rPr>
        <w:t>神使一切災禍臨到他們，因為他們硬著頸項不聽神的話。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20:1–2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為什麼巴施戶珥打耶利米並將他關在枷鎖中？</w:t>
      </w:r>
    </w:p>
    <w:p>
      <w:pPr/>
      <w:r>
        <w:rPr>
          <w:lang w:val="zh_TW" w:bidi="zh_TW"/>
        </w:rPr>
      </w:r>
      <w:r>
        <w:rPr>
          <w:lang w:val="zh_TW" w:bidi="zh_TW"/>
        </w:rPr>
        <w:t>他懲罰耶利米，因為耶利米在耶和華（雅巍）的殿前預言了這些事。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20:4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耶和華（雅巍）將賜給巴比倫王什麼？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耶和華（雅巍）要將這城中的一切貨財和財富，並一切珍寶，以及猶大君王所有的寶物，都賜給他。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20:5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巴施戶珥和一切住在他家中的人都必會發生什麼事？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他們必到巴比倫去，要死在那裏。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20:7–9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耶利米若不再奉耶和華（雅巍）的名講論時，會發生什麼事？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耶利米心裏覺得耶和華（雅巍）的話語似乎像燒著的火閉塞在他骨中，他就含忍不住，不能自禁。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20:8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耶利米大聲呼喊並傳講了什麼信息？</w:t>
      </w:r>
    </w:p>
    <w:p>
      <w:pPr/>
      <w:r>
        <w:rPr>
          <w:lang w:val="zh_TW" w:bidi="zh_TW"/>
        </w:rPr>
      </w:r>
      <w:r>
        <w:rPr>
          <w:lang w:val="zh_TW" w:bidi="zh_TW"/>
        </w:rPr>
        <w:t>耶利米大聲呼喊並傳講：「有強暴和毀滅！」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20:10–11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那些窺探耶利米，願他跌倒的人，會發生什麼事？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他們必都絆跌，不能得勝，他們必受永不忘記的羞辱。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20:12–13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耶利米為什麼說要向耶和華（雅巍）唱歌，讚美耶和華？</w:t>
      </w:r>
    </w:p>
    <w:p>
      <w:pPr/>
      <w:r>
        <w:rPr>
          <w:lang w:val="zh_TW" w:bidi="zh_TW"/>
        </w:rPr>
      </w:r>
      <w:r>
        <w:rPr>
          <w:lang w:val="zh_TW" w:bidi="zh_TW"/>
        </w:rPr>
        <w:t>人人要向耶和華（雅巍）唱歌，讚美耶和華，因他試驗義人、察看人肺腑心腸，施行報應，並拯救受壓迫的人。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20:14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耶利米如何描述他出生的那日？</w:t>
      </w:r>
    </w:p>
    <w:p>
      <w:pPr/>
      <w:r>
        <w:rPr>
          <w:lang w:val="zh_TW" w:bidi="zh_TW"/>
        </w:rPr>
      </w:r>
      <w:r>
        <w:rPr>
          <w:lang w:val="zh_TW" w:bidi="zh_TW"/>
        </w:rPr>
        <w:t>耶利米咒詛他出生的那日，並祈求那日不蒙福。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21:1–2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巴施戶珥和西番亞向耶利米提出了什麼請求？</w:t>
      </w:r>
    </w:p>
    <w:p>
      <w:pPr/>
      <w:r>
        <w:rPr>
          <w:lang w:val="zh_TW" w:bidi="zh_TW"/>
        </w:rPr>
      </w:r>
      <w:r>
        <w:rPr>
          <w:lang w:val="zh_TW" w:bidi="zh_TW"/>
        </w:rPr>
        <w:t>他們請求耶利米向耶和華（雅巍）求問建議。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21:1–2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他們為什麼請求耶利米向耶和華（雅巍）尋求建議？</w:t>
      </w:r>
    </w:p>
    <w:p>
      <w:pPr/>
      <w:r>
        <w:rPr>
          <w:lang w:val="zh_TW" w:bidi="zh_TW"/>
        </w:rPr>
      </w:r>
      <w:r>
        <w:rPr>
          <w:lang w:val="zh_TW" w:bidi="zh_TW"/>
        </w:rPr>
        <w:t>他們希望耶和華（雅巍）為他們施行奇妙的作為。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21:3–5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耶利米傳達給西底家王的信息是什麼？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這信息是耶和華（雅巍）將親自攻擊西底家。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21:6–7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耶和華（雅巍）將如何攻擊西底家王？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耶和華（雅巍）必用瘟疫、刀劍、饑荒來擊打西底家王。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21:8–9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想要存活的百姓需要做什麼呢？</w:t>
      </w:r>
    </w:p>
    <w:p>
      <w:pPr/>
      <w:r>
        <w:rPr>
          <w:lang w:val="zh_TW" w:bidi="zh_TW"/>
        </w:rPr>
      </w:r>
      <w:r>
        <w:rPr>
          <w:lang w:val="zh_TW" w:bidi="zh_TW"/>
        </w:rPr>
        <w:t>他們要離開這城，去歸降迦勒底人。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21:8–10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住在這城裏的百姓必會怎樣？</w:t>
      </w:r>
    </w:p>
    <w:p>
      <w:pPr/>
      <w:r>
        <w:rPr>
          <w:lang w:val="zh_TW" w:bidi="zh_TW"/>
        </w:rPr>
      </w:r>
      <w:r>
        <w:rPr>
          <w:lang w:val="zh_TW" w:bidi="zh_TW"/>
        </w:rPr>
        <w:t>他們必死亡。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21:11–12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耶和華（雅巍）要猶大王做什麼？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耶和華（雅巍）要猶大王聽從祂的話，施行公平，拯救受欺壓的人。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21:13–14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耶和華（雅巍）攻擊的是誰？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耶和華（雅巍）攻擊那住在山谷和平原上的居民。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21:13–14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耶和華（雅巍）必按這民的行為做什麼事？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耶和華（雅巍）必使火在林中著起，將所有的盡行燒滅。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22:1–3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耶和華（雅巍）告訴猶大王、他的臣僕和他的百姓當做什麼？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他們都當聽耶和華（雅巍）的話，要施行公平和公義，幫助被搶奪的，拯救被欺壓的。他們不可虧負寄居的、孤兒和寡婦，不可施行強暴，也不可流無辜人的血。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22:5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他們若不聽耶和華（雅巍）所宣講的這些話，就會怎麼樣？</w:t>
      </w:r>
    </w:p>
    <w:p>
      <w:pPr/>
      <w:r>
        <w:rPr>
          <w:lang w:val="zh_TW" w:bidi="zh_TW"/>
        </w:rPr>
      </w:r>
      <w:r>
        <w:rPr>
          <w:lang w:val="zh_TW" w:bidi="zh_TW"/>
        </w:rPr>
        <w:t>這城必變為荒場。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22:6–7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宮殿如何會變成曠野？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耶和華（雅巍）會預備人來行毀滅。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22:8–9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耶和華（雅巍）為何向這大城如此行呢？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耶和華（雅巍）如此行是因這民離棄了耶和華的約，事奉敬拜別神。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22:10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百姓為什麼要為被擄的人大大哭號？</w:t>
      </w:r>
    </w:p>
    <w:p>
      <w:pPr/>
      <w:r>
        <w:rPr>
          <w:lang w:val="zh_TW" w:bidi="zh_TW"/>
        </w:rPr>
      </w:r>
      <w:r>
        <w:rPr>
          <w:lang w:val="zh_TW" w:bidi="zh_TW"/>
        </w:rPr>
        <w:t>百姓當哭號，因為被擄之人不得再回來，也不得再見他們的本國。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22:15–16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好的王當做什麼事？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他當為困苦和窮乏人伸冤，行公義，並認識耶和華（雅巍）。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22:17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百姓為什麼不為約雅敬王舉哀？</w:t>
      </w:r>
    </w:p>
    <w:p>
      <w:pPr/>
      <w:r>
        <w:rPr>
          <w:lang w:val="zh_TW" w:bidi="zh_TW"/>
        </w:rPr>
      </w:r>
      <w:r>
        <w:rPr>
          <w:lang w:val="zh_TW" w:bidi="zh_TW"/>
        </w:rPr>
        <w:t>他們不會舉哀，因為他偷竊、流無辜人的血，並欺壓百姓。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22:19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他們會怎麼埋葬約雅敬？</w:t>
      </w:r>
    </w:p>
    <w:p>
      <w:pPr/>
      <w:r>
        <w:rPr>
          <w:lang w:val="zh_TW" w:bidi="zh_TW"/>
        </w:rPr>
      </w:r>
      <w:r>
        <w:rPr>
          <w:lang w:val="zh_TW" w:bidi="zh_TW"/>
        </w:rPr>
        <w:t>他們埋葬他，好像埋驢一樣。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22:21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這百姓自幼年以來，總是什麼樣？</w:t>
      </w:r>
    </w:p>
    <w:p>
      <w:pPr/>
      <w:r>
        <w:rPr>
          <w:lang w:val="zh_TW" w:bidi="zh_TW"/>
        </w:rPr>
      </w:r>
      <w:r>
        <w:rPr>
          <w:lang w:val="zh_TW" w:bidi="zh_TW"/>
        </w:rPr>
        <w:t>他們不聽從耶和華（雅巍）的話。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22:22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當他們不聽從時，會發生什麼事？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他們將失去牧人，他們的朋友會被擄去，他們將抱愧蒙羞。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22:24–26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約雅斤會發生什麼事情？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耶和華（雅巍）必將約雅斤交給巴比倫王，他必死在遠離這地的別國。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22:30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關於約雅斤，耶和華（雅巍）說了什麼？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約雅斤將無子嗣，平生不得亨通。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23:1–2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耶利米時代的牧人對羊群做了什麼呢？</w:t>
      </w:r>
    </w:p>
    <w:p>
      <w:pPr/>
      <w:r>
        <w:rPr>
          <w:lang w:val="zh_TW" w:bidi="zh_TW"/>
        </w:rPr>
      </w:r>
      <w:r>
        <w:rPr>
          <w:lang w:val="zh_TW" w:bidi="zh_TW"/>
        </w:rPr>
        <w:t>牧人殘害、趕散羊群，趕走牠們，且不看顧牠們。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23:3–4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耶和華（雅巍）宣告祂要為祂的羊群做什麼事？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祂要聚集牠們，為祂們提供一個牧場，並賜給牠們優秀的牧羊人。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23:5–6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日子將到，耶和華（雅巍）要做什麼事？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祂要興起一個公義的王。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23:7–8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人們會說耶和華（雅巍）為他們做了什麼呢？</w:t>
      </w:r>
    </w:p>
    <w:p>
      <w:pPr/>
      <w:r>
        <w:rPr>
          <w:lang w:val="zh_TW" w:bidi="zh_TW"/>
        </w:rPr>
      </w:r>
      <w:r>
        <w:rPr>
          <w:lang w:val="zh_TW" w:bidi="zh_TW"/>
        </w:rPr>
        <w:t>他們會說，耶和華（雅巍）已經領他們從其它各國中回來，他們必住在本地。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23:9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耶利米的心為什麼在他裏面憂傷？</w:t>
      </w:r>
    </w:p>
    <w:p>
      <w:pPr/>
      <w:r>
        <w:rPr>
          <w:lang w:val="zh_TW" w:bidi="zh_TW"/>
        </w:rPr>
      </w:r>
      <w:r>
        <w:rPr>
          <w:lang w:val="zh_TW" w:bidi="zh_TW"/>
        </w:rPr>
        <w:t>耶利米的心憂傷，因耶和華（雅巍）的言語是聖潔的，但先知卻欺騙，這地滿了行淫的人。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23:11–12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先知和祭司將會怎樣？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耶和華（雅巍）要將他們推倒，災禍必臨到他們。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23:13–14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先知的愚妄是什麼？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他們藉巴力說預言，使耶和華（雅巍）的百姓走錯了路，他們行姦淫，欺騙百姓，又堅固惡人的手。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23:15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耶和華（雅巍）必對這些先知做什麼事？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耶和華（雅巍）必將茵蔯給他們吃，又將苦膽水給他們喝。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23:16–17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耶和華（雅巍）為什麼說：「不要聽從先知」？</w:t>
      </w:r>
    </w:p>
    <w:p>
      <w:pPr/>
      <w:r>
        <w:rPr>
          <w:lang w:val="zh_TW" w:bidi="zh_TW"/>
        </w:rPr>
      </w:r>
      <w:r>
        <w:rPr>
          <w:lang w:val="zh_TW" w:bidi="zh_TW"/>
        </w:rPr>
        <w:t>因他們對這百姓說謊。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23:19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耶和華（雅巍）的忿怒好像什麼？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祂的忿怒好像暴風。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23:21–22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那些先知出了什麼問題呢？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耶和華（雅巍）沒有打發那些先知。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23:23–24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人可以往哪裡去躲避耶和華（雅巍）呢？</w:t>
      </w:r>
    </w:p>
    <w:p>
      <w:pPr/>
      <w:r>
        <w:rPr>
          <w:lang w:val="zh_TW" w:bidi="zh_TW"/>
        </w:rPr>
      </w:r>
      <w:r>
        <w:rPr>
          <w:lang w:val="zh_TW" w:bidi="zh_TW"/>
        </w:rPr>
        <w:t>無論人身在何處，都無法躲避耶和華（雅巍）。祂既在近處也在遠處，能看到每個隱密處，祂無處不在，充滿天地。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23:25–27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先知們想要百姓做什麼事？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他們想要百姓停止敬拜耶和華（雅巍）。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23:28–29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得耶和華（雅巍）話的先知如何講說耶和華的話？</w:t>
      </w:r>
    </w:p>
    <w:p>
      <w:pPr/>
      <w:r>
        <w:rPr>
          <w:lang w:val="zh_TW" w:bidi="zh_TW"/>
        </w:rPr>
      </w:r>
      <w:r>
        <w:rPr>
          <w:lang w:val="zh_TW" w:bidi="zh_TW"/>
        </w:rPr>
        <w:t>他們誠實講說耶和華（雅巍）的話，而不是竊取他人的話。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23:31–32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耶和華（雅巍）為什麼反對那些先知？</w:t>
      </w:r>
    </w:p>
    <w:p>
      <w:pPr/>
      <w:r>
        <w:rPr>
          <w:lang w:val="zh_TW" w:bidi="zh_TW"/>
        </w:rPr>
      </w:r>
      <w:r>
        <w:rPr>
          <w:lang w:val="zh_TW" w:bidi="zh_TW"/>
        </w:rPr>
        <w:t>因那些先知欺騙百姓，聲稱自己的想法是耶和華（雅巍）所說的話語，耶和華必反對他們。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23:33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耶和華（雅巍）希望耶利米向那些向耶和華尋求默示的人傳達什麼信息？</w:t>
      </w:r>
    </w:p>
    <w:p>
      <w:pPr/>
      <w:r>
        <w:rPr>
          <w:lang w:val="zh_TW" w:bidi="zh_TW"/>
        </w:rPr>
      </w:r>
      <w:r>
        <w:rPr>
          <w:lang w:val="zh_TW" w:bidi="zh_TW"/>
        </w:rPr>
        <w:t>耶利米會說耶和華（雅巍）沒有默示，因耶和華已撇棄他們。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23:34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耶和華（雅巍）必刑罰誰呢？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耶和華（雅巍）必刑罰那些聲稱自己擁有耶和華的默示的人。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23:35–36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為什麼百姓彼此不可再提耶和華（雅巍）的默示？</w:t>
      </w:r>
    </w:p>
    <w:p>
      <w:pPr/>
      <w:r>
        <w:rPr>
          <w:lang w:val="zh_TW" w:bidi="zh_TW"/>
        </w:rPr>
      </w:r>
      <w:r>
        <w:rPr>
          <w:lang w:val="zh_TW" w:bidi="zh_TW"/>
        </w:rPr>
        <w:t>他們不可再提它，因為每個人都在使用自己的話語，他們謬用永生神的言語。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23:37–38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耶利米是如何試驗那些先知的？</w:t>
      </w:r>
    </w:p>
    <w:p>
      <w:pPr/>
      <w:r>
        <w:rPr>
          <w:lang w:val="zh_TW" w:bidi="zh_TW"/>
        </w:rPr>
      </w:r>
      <w:r>
        <w:rPr>
          <w:lang w:val="zh_TW" w:bidi="zh_TW"/>
        </w:rPr>
        <w:t>耶利米提出問題來試驗他們是否虛假地說自己收到了來自耶和華（雅巍）的默示。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23:39–40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那些做虛假回答的先知會有什麼後果？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耶和華（雅巍）必將他們撇棄，又必使永遠的羞恥臨到他們。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24:1–3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耶和華（雅巍）賜給耶利米的異象是什麼？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耶和華（雅巍）指給耶利米看，有兩筐無花果，一筐是極好的無花果，一筐是極壞的無花果。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24:4–5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耶和華（雅巍）說哪些百姓像好的無花果一樣？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耶和華（雅巍）說被擄去的民就像好的無花果一樣。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24:6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耶和華（雅巍）會如何對待那些如同好無花果的百姓？</w:t>
      </w:r>
    </w:p>
    <w:p>
      <w:pPr/>
      <w:r>
        <w:rPr>
          <w:lang w:val="zh_TW" w:bidi="zh_TW"/>
        </w:rPr>
      </w:r>
      <w:r>
        <w:rPr>
          <w:lang w:val="zh_TW" w:bidi="zh_TW"/>
        </w:rPr>
        <w:t>祂將領他們歸回這地。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24:8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耶和華（雅巍）說哪些百姓像極壞的無花果？</w:t>
      </w:r>
    </w:p>
    <w:p>
      <w:pPr/>
      <w:r>
        <w:rPr>
          <w:lang w:val="zh_TW" w:bidi="zh_TW"/>
        </w:rPr>
      </w:r>
      <w:r>
        <w:rPr>
          <w:lang w:val="zh_TW" w:bidi="zh_TW"/>
        </w:rPr>
        <w:t>西底家，及剩在那地的餘民，並去往埃及地的人，他們好像那極壞的無花果。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24:8–10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耶和華（雅巍）必向那些像極壞無花果的百姓做什麼？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耶和華（雅巍）必使他們遭遇災禍，必使刀劍、饑荒、瘟疫臨到他們。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25:1–2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先知耶利米要將這話向誰宣告？</w:t>
      </w:r>
    </w:p>
    <w:p>
      <w:pPr/>
      <w:r>
        <w:rPr>
          <w:lang w:val="zh_TW" w:bidi="zh_TW"/>
        </w:rPr>
      </w:r>
      <w:r>
        <w:rPr>
          <w:lang w:val="zh_TW" w:bidi="zh_TW"/>
        </w:rPr>
        <w:t>耶利米將這話向猶大眾人和耶路撒冷的一切居民宣告。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25:3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對先知耶利米的宣講，百姓是如何接受的？</w:t>
      </w:r>
    </w:p>
    <w:p>
      <w:pPr/>
      <w:r>
        <w:rPr>
          <w:lang w:val="zh_TW" w:bidi="zh_TW"/>
        </w:rPr>
      </w:r>
      <w:r>
        <w:rPr>
          <w:lang w:val="zh_TW" w:bidi="zh_TW"/>
        </w:rPr>
        <w:t>百姓沒有聽從。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25:3–4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耶利米已經傳講耶和華（雅巍）的話語多久了？</w:t>
      </w:r>
    </w:p>
    <w:p>
      <w:pPr/>
      <w:r>
        <w:rPr>
          <w:lang w:val="zh_TW" w:bidi="zh_TW"/>
        </w:rPr>
      </w:r>
      <w:r>
        <w:rPr>
          <w:lang w:val="zh_TW" w:bidi="zh_TW"/>
        </w:rPr>
        <w:t>他已經傳講了二十三年。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25:5–6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先知告訴各人當怎樣？</w:t>
      </w:r>
    </w:p>
    <w:p>
      <w:pPr/>
      <w:r>
        <w:rPr>
          <w:lang w:val="zh_TW" w:bidi="zh_TW"/>
        </w:rPr>
      </w:r>
      <w:r>
        <w:rPr>
          <w:lang w:val="zh_TW" w:bidi="zh_TW"/>
        </w:rPr>
        <w:t>先知告訴他們各人當回頭，離開惡道，不可隨從別神事奉敬拜，不要以他們手所做的惹耶和華（雅巍）發怒。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25:7–9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因為他們沒有聽從耶和華（雅巍）的話，以致耶和華會做出什麼攻擊？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耶和華（雅巍）必召北方的眾族和尼布甲尼撒來滅絕他們。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25:10–11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當這些國民服事巴比倫王七十年時，什麼樣的聲音將從他們中間止息？</w:t>
      </w:r>
    </w:p>
    <w:p>
      <w:pPr/>
      <w:r>
        <w:rPr>
          <w:lang w:val="zh_TW" w:bidi="zh_TW"/>
        </w:rPr>
      </w:r>
      <w:r>
        <w:rPr>
          <w:lang w:val="zh_TW" w:bidi="zh_TW"/>
        </w:rPr>
        <w:t>歡喜快樂的聲音和勞作的聲音將從他們中間止息。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25:12–14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七十年以後會發生什麼事？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耶和華（雅巍）必因巴比倫國民的罪孽而刑罰他們。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25:15–16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當耶和華（雅巍）將祂的憤怒之杯給各國的民時，他們會做什麼？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他們喝了，就要東倒西歪，並要發狂。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25:17–18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在耶路撒冷和猶大的城邑，並其君王與首領喝下耶利米給他們的杯後，發生了什麼事情？</w:t>
      </w:r>
    </w:p>
    <w:p>
      <w:pPr/>
      <w:r>
        <w:rPr>
          <w:lang w:val="zh_TW" w:bidi="zh_TW"/>
        </w:rPr>
      </w:r>
      <w:r>
        <w:rPr>
          <w:lang w:val="zh_TW" w:bidi="zh_TW"/>
        </w:rPr>
        <w:t>城邑都成為荒涼。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25:26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最後一個喝了耶和華（雅巍）憤怒之杯的是哪一國？</w:t>
      </w:r>
    </w:p>
    <w:p>
      <w:pPr/>
      <w:r>
        <w:rPr>
          <w:lang w:val="zh_TW" w:bidi="zh_TW"/>
        </w:rPr>
      </w:r>
      <w:r>
        <w:rPr>
          <w:lang w:val="zh_TW" w:bidi="zh_TW"/>
        </w:rPr>
        <w:t>最後一個喝下耶和華（雅巍）憤怒之杯的是巴比倫國。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25:27–29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各國若不肯從耶利米手中接這杯喝，會有什麼後果？</w:t>
      </w:r>
    </w:p>
    <w:p>
      <w:pPr/>
      <w:r>
        <w:rPr>
          <w:lang w:val="zh_TW" w:bidi="zh_TW"/>
        </w:rPr>
      </w:r>
      <w:r>
        <w:rPr>
          <w:lang w:val="zh_TW" w:bidi="zh_TW"/>
        </w:rPr>
        <w:t>無論如何，他們都必受刑罰。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25:32–33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耶和華（雅巍）的災禍必將殺戮誰？</w:t>
      </w:r>
    </w:p>
    <w:p>
      <w:pPr/>
      <w:r>
        <w:rPr>
          <w:lang w:val="zh_TW" w:bidi="zh_TW"/>
        </w:rPr>
      </w:r>
      <w:r>
        <w:rPr>
          <w:lang w:val="zh_TW" w:bidi="zh_TW"/>
        </w:rPr>
        <w:t>從地這邊直到地那邊，這災禍必殺戮所有人。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25:34–36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為什麼牧人在哀號？</w:t>
      </w:r>
    </w:p>
    <w:p>
      <w:pPr/>
      <w:r>
        <w:rPr>
          <w:lang w:val="zh_TW" w:bidi="zh_TW"/>
        </w:rPr>
      </w:r>
      <w:r>
        <w:rPr>
          <w:lang w:val="zh_TW" w:bidi="zh_TW"/>
        </w:rPr>
        <w:t>因為這是他們被殺戮的日子。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25:37–38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為什麼平安的草場變為荒場？</w:t>
      </w:r>
    </w:p>
    <w:p>
      <w:pPr/>
      <w:r>
        <w:rPr>
          <w:lang w:val="zh_TW" w:bidi="zh_TW"/>
        </w:rPr>
      </w:r>
      <w:r>
        <w:rPr>
          <w:lang w:val="zh_TW" w:bidi="zh_TW"/>
        </w:rPr>
        <w:t>因耶和華（雅巍）發出猛烈的怒氣。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26:1–2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耶和華（雅巍）告訴耶利米要在院內宣講什麼？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耶和華（雅巍）告訴耶利米要宣講祂的一切話。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26:3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各人當做什麼，耶和華（雅巍）就不將災禍降與他們？</w:t>
      </w:r>
    </w:p>
    <w:p>
      <w:pPr/>
      <w:r>
        <w:rPr>
          <w:lang w:val="zh_TW" w:bidi="zh_TW"/>
        </w:rPr>
      </w:r>
      <w:r>
        <w:rPr>
          <w:lang w:val="zh_TW" w:bidi="zh_TW"/>
        </w:rPr>
        <w:t>若他們肯聽從，各人回頭離開惡道，耶和華（雅巍）就不將災禍降與他們。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26:4–6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各人若不聽從耶和華（雅巍）的話，耶和華就必對他們的城邑怎樣行？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耶和華（雅巍）就必使他們的城邑成為一個詛咒。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26:7–9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耶利米宣講完耶和華（雅巍）的一切話後，他發生了什麼事？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祭司、先知與眾民都來抓住他，並說他必要死。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26:10–12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眾民把他帶到哪裡受審判？</w:t>
      </w:r>
    </w:p>
    <w:p>
      <w:pPr/>
      <w:r>
        <w:rPr>
          <w:lang w:val="zh_TW" w:bidi="zh_TW"/>
        </w:rPr>
      </w:r>
      <w:r>
        <w:rPr>
          <w:lang w:val="zh_TW" w:bidi="zh_TW"/>
        </w:rPr>
        <w:t>眾民把他帶到聖殿的新門口。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26:13–15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眾首領若把耶利米治死，會發生什麼事？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眾首領若把耶利米治死，他們就犯下流無辜人血的罪。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26:16–17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首領、眾民和長老們對殺害耶利米這件事，他們說了什麼？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他們說殺了耶利米是不應當的。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26:18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彌迦預言了什麼？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彌迦預言錫安、耶路撒冷和這殿的山必變為亂堆。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26:20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王試圖對烏利亞做什麼呢？</w:t>
      </w:r>
    </w:p>
    <w:p>
      <w:pPr/>
      <w:r>
        <w:rPr>
          <w:lang w:val="zh_TW" w:bidi="zh_TW"/>
        </w:rPr>
      </w:r>
      <w:r>
        <w:rPr>
          <w:lang w:val="zh_TW" w:bidi="zh_TW"/>
        </w:rPr>
        <w:t>王想要把烏利亞治死。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26:21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烏利亞做了什麼事？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他逃往埃及去了。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26:22–23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約雅敬是如何能殺死烏利亞的？</w:t>
      </w:r>
    </w:p>
    <w:p>
      <w:pPr/>
      <w:r>
        <w:rPr>
          <w:lang w:val="zh_TW" w:bidi="zh_TW"/>
        </w:rPr>
      </w:r>
      <w:r>
        <w:rPr>
          <w:lang w:val="zh_TW" w:bidi="zh_TW"/>
        </w:rPr>
        <w:t>約雅敬派人到埃及帶回烏利亞，然後用刀殺了他。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26:24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誰保護了耶利米免於被治死？</w:t>
      </w:r>
    </w:p>
    <w:p>
      <w:pPr/>
      <w:r>
        <w:rPr>
          <w:lang w:val="zh_TW" w:bidi="zh_TW"/>
        </w:rPr>
      </w:r>
      <w:r>
        <w:rPr>
          <w:lang w:val="zh_TW" w:bidi="zh_TW"/>
        </w:rPr>
        <w:t>沙番的兒子亞希甘保護耶利米，使他不被治死。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27:1–2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從耶和華（雅巍）臨到耶利米的話語是要給哪些君王的？</w:t>
      </w:r>
    </w:p>
    <w:p>
      <w:pPr/>
      <w:r>
        <w:rPr>
          <w:lang w:val="zh_TW" w:bidi="zh_TW"/>
        </w:rPr>
      </w:r>
      <w:r>
        <w:rPr>
          <w:lang w:val="zh_TW" w:bidi="zh_TW"/>
        </w:rPr>
        <w:t>耶利米得到的話語是給以東王、摩押王、亞捫王、泰爾王、西頓王的。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27:5–7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給君王的信息是什麼？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他們的國都必服事巴比倫王尼布甲尼撒。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27:8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無論哪一邦哪一國，不肯服事尼布甲尼撒的，會遭遇什麼事？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耶和華（雅巍）必用刀劍、饑荒、瘟疫刑罰那不肯服事尼布甲尼撒的邦國。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27:9–10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百姓聽從說假預言的先知，會有什麼後果？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耶和華（雅巍）將把他們從土地上趕出去，使他們滅亡。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27:11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那肯把頸項放在巴比倫王的軛下服事他的邦國，必會得到什麼？</w:t>
      </w:r>
    </w:p>
    <w:p>
      <w:pPr/>
      <w:r>
        <w:rPr>
          <w:lang w:val="zh_TW" w:bidi="zh_TW"/>
        </w:rPr>
      </w:r>
      <w:r>
        <w:rPr>
          <w:lang w:val="zh_TW" w:bidi="zh_TW"/>
        </w:rPr>
        <w:t>那邦國仍在本地存留，得以耕種居住。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27:12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西底家王需要做什麼，便得存活？</w:t>
      </w:r>
    </w:p>
    <w:p>
      <w:pPr/>
      <w:r>
        <w:rPr>
          <w:lang w:val="zh_TW" w:bidi="zh_TW"/>
        </w:rPr>
      </w:r>
      <w:r>
        <w:rPr>
          <w:lang w:val="zh_TW" w:bidi="zh_TW"/>
        </w:rPr>
        <w:t>他需要服事巴比倫王。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27:14–15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西底家若聽從他的先知，會有什麼結果？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耶和華（雅巍）將把他趕出去，他將滅亡。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27:16–17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耶利米對祭司和眾民說了什麼？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他們不可聽那先知對他們所說的預言。只管服事巴比倫王便得存活。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27:19–20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尼布甲尼撒從猶大和耶路撒冷擄掠了什麼？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他擄掠了耶哥尼雅和一切貴冑。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27:21–22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聖殿中的器皿，必會怎樣？</w:t>
      </w:r>
    </w:p>
    <w:p>
      <w:pPr/>
      <w:r>
        <w:rPr>
          <w:lang w:val="zh_TW" w:bidi="zh_TW"/>
        </w:rPr>
      </w:r>
      <w:r>
        <w:rPr>
          <w:lang w:val="zh_TW" w:bidi="zh_TW"/>
        </w:rPr>
        <w:t>尼布甲尼撒必將它們帶到巴比倫。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28:1–2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先知哈拿尼雅當著祭司和眾民對耶利米說了什麼？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哈拿尼雅說耶和華（雅巍）已經折斷巴比倫王的軛。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28:9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人如何知道一位先知真的是耶和華（雅巍）所差來的先知？</w:t>
      </w:r>
    </w:p>
    <w:p>
      <w:pPr/>
      <w:r>
        <w:rPr>
          <w:lang w:val="zh_TW" w:bidi="zh_TW"/>
        </w:rPr>
      </w:r>
      <w:r>
        <w:rPr>
          <w:lang w:val="zh_TW" w:bidi="zh_TW"/>
        </w:rPr>
        <w:t>到先知的話語成就的時候。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28:10–11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哈拿尼雅為什麼將先知耶利米頸項上的軛折斷了？</w:t>
      </w:r>
    </w:p>
    <w:p>
      <w:pPr/>
      <w:r>
        <w:rPr>
          <w:lang w:val="zh_TW" w:bidi="zh_TW"/>
        </w:rPr>
      </w:r>
      <w:r>
        <w:rPr>
          <w:lang w:val="zh_TW" w:bidi="zh_TW"/>
        </w:rPr>
        <w:t>他想讓百姓相信他們將從巴比倫獲得自由。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28:12–14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哈拿尼雅的話是否真實？</w:t>
      </w:r>
    </w:p>
    <w:p>
      <w:pPr/>
      <w:r>
        <w:rPr>
          <w:lang w:val="zh_TW" w:bidi="zh_TW"/>
        </w:rPr>
      </w:r>
      <w:r>
        <w:rPr>
          <w:lang w:val="zh_TW" w:bidi="zh_TW"/>
        </w:rPr>
        <w:t>不，人們無法從巴比倫中獲得自由。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28:15–17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耶和華（雅巍）透過耶利米對哈拿尼雅傳達了什麼信息？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耶和華（雅巍）今年必殺死哈拿尼雅，因為哈拿尼雅向百姓說了叛逆耶和華的話。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29:1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先知耶利米寄他的信卷給誰？</w:t>
      </w:r>
    </w:p>
    <w:p>
      <w:pPr/>
      <w:r>
        <w:rPr>
          <w:lang w:val="zh_TW" w:bidi="zh_TW"/>
        </w:rPr>
      </w:r>
      <w:r>
        <w:rPr>
          <w:lang w:val="zh_TW" w:bidi="zh_TW"/>
        </w:rPr>
        <w:t>這封信卷是寄給所有被擄到巴比倫去的百姓。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29:7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為什麼耶和華（雅巍）告訴被擄的人要為被擄到的那城求平安，並為那城禱告耶和華？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耶和華（雅巍）告訴他們要這樣做，因為那城若得平安，他們也隨著得平安。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29:8–9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耶和華（雅巍）透過耶利米對被擄之人的警告是什麼？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耶和華（雅巍）警告他們不要聽信自己所做的夢，也不要聽信耶和華沒有差遣的先知。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29:10–11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七十年滿了以後，耶和華（雅巍）要對被擄之人怎樣行？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耶和華（雅巍）將使他們回到猶大地，並賜給他們平安。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29:12–14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他們什麼時候會尋見耶和華（雅巍）呢？</w:t>
      </w:r>
    </w:p>
    <w:p>
      <w:pPr/>
      <w:r>
        <w:rPr>
          <w:lang w:val="zh_TW" w:bidi="zh_TW"/>
        </w:rPr>
      </w:r>
      <w:r>
        <w:rPr>
          <w:lang w:val="zh_TW" w:bidi="zh_TW"/>
        </w:rPr>
        <w:t>他們若呼求耶和華（雅巍），禱告祂，並專心尋求祂，就必尋見。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29:16–17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耶和華（雅巍）要對住在這城裏的一切百姓，就是未曾被擄的人做什麼？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耶和華（雅巍）說祂必使刀劍、饑荒、瘟疫臨到他們。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29:20–21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耶和華（雅巍）說祂將對亞哈和西底家做什麼？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耶和華（雅巍）必將他們交在尼布甲尼撒的手中，他要殺害他們。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29:22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住在巴比倫一切被擄的猶大人必說什麼咒詛呢？</w:t>
      </w:r>
    </w:p>
    <w:p>
      <w:pPr/>
      <w:r>
        <w:rPr>
          <w:lang w:val="zh_TW" w:bidi="zh_TW"/>
        </w:rPr>
      </w:r>
      <w:r>
        <w:rPr>
          <w:lang w:val="zh_TW" w:bidi="zh_TW"/>
        </w:rPr>
        <w:t>他們會說：「願耶和華（雅巍）使你像巴比倫王在火中燒的西底家和亞哈一樣。」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29:23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為什麼耶和華（雅巍）必殺死亞哈和西底家？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耶和華（雅巍）殺死他們，因這二人行了醜事。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29:24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示瑪雅寫信時身在何處？</w:t>
      </w:r>
    </w:p>
    <w:p>
      <w:pPr/>
      <w:r>
        <w:rPr>
          <w:lang w:val="zh_TW" w:bidi="zh_TW"/>
        </w:rPr>
      </w:r>
      <w:r>
        <w:rPr>
          <w:lang w:val="zh_TW" w:bidi="zh_TW"/>
        </w:rPr>
        <w:t>他在巴比倫。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29:25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示瑪雅寫信去的人，他們在哪裡？</w:t>
      </w:r>
    </w:p>
    <w:p>
      <w:pPr/>
      <w:r>
        <w:rPr>
          <w:lang w:val="zh_TW" w:bidi="zh_TW"/>
        </w:rPr>
      </w:r>
      <w:r>
        <w:rPr>
          <w:lang w:val="zh_TW" w:bidi="zh_TW"/>
        </w:rPr>
        <w:t>他們在耶路撒冷。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29:26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示瑪雅想要西番雅做什麼事？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他想要西番雅將那些先知囚禁起來。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29:28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為什麼示瑪雅想要西番雅責備耶利米？</w:t>
      </w:r>
    </w:p>
    <w:p>
      <w:pPr/>
      <w:r>
        <w:rPr>
          <w:lang w:val="zh_TW" w:bidi="zh_TW"/>
        </w:rPr>
      </w:r>
      <w:r>
        <w:rPr>
          <w:lang w:val="zh_TW" w:bidi="zh_TW"/>
        </w:rPr>
        <w:t>因耶利米說，被擄的人必長久住在巴比倫。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29:31–32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耶和華（雅巍）為什麼必刑罰示瑪雅和他的後裔？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耶和華（雅巍）這樣做，因示瑪雅向百姓說虛假的預言，使百姓悖逆耶和華。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30:1–3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耶和華（雅巍）將要為祂的百姓做什麼事？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耶和華（雅巍）要恢復他們的財富，也要使他們回到所賜之地。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30:4–5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誰聽到了「戰抖懼怕的聲音」？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耶和華（雅巍）以「我們」來稱呼自己，正是那位聽到聲音的。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30:6–7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為什麼少年人用手掐腰，臉色蒼白呢？</w:t>
      </w:r>
    </w:p>
    <w:p>
      <w:pPr/>
      <w:r>
        <w:rPr>
          <w:lang w:val="zh_TW" w:bidi="zh_TW"/>
        </w:rPr>
      </w:r>
      <w:r>
        <w:rPr>
          <w:lang w:val="zh_TW" w:bidi="zh_TW"/>
        </w:rPr>
        <w:t>因這是雅各的後裔將要遭難的時候。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30:8–9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以色列百姓將如何慶祝他們不再作奴僕而得自由？</w:t>
      </w:r>
    </w:p>
    <w:p>
      <w:pPr/>
      <w:r>
        <w:rPr>
          <w:lang w:val="zh_TW" w:bidi="zh_TW"/>
        </w:rPr>
      </w:r>
      <w:r>
        <w:rPr>
          <w:lang w:val="zh_TW" w:bidi="zh_TW"/>
        </w:rPr>
        <w:t>他們要敬拜耶和華（雅巍）——他們的神，並事奉大衛——他們的王。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30:10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為什麼雅各的後裔不要驚惶？</w:t>
      </w:r>
    </w:p>
    <w:p>
      <w:pPr/>
      <w:r>
        <w:rPr>
          <w:lang w:val="zh_TW" w:bidi="zh_TW"/>
        </w:rPr>
      </w:r>
      <w:r>
        <w:rPr>
          <w:lang w:val="zh_TW" w:bidi="zh_TW"/>
        </w:rPr>
        <w:t>因耶和華（雅巍）要從被擄之地把他們帶回來。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30:12–13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以色列的傷痕如何被醫治？</w:t>
      </w:r>
    </w:p>
    <w:p>
      <w:pPr/>
      <w:r>
        <w:rPr>
          <w:lang w:val="zh_TW" w:bidi="zh_TW"/>
        </w:rPr>
      </w:r>
      <w:r>
        <w:rPr>
          <w:lang w:val="zh_TW" w:bidi="zh_TW"/>
        </w:rPr>
        <w:t>以色列的傷痕無法被醫治。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30:14–15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為什麼耶和華（雅巍）要責罰以色列百姓？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耶和華（雅巍）因以色列百姓的罪孽和罪惡責罰他們。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30:16–17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耶和華（雅巍）將如何對待那些傷害以色列的敵人？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耶和華（雅巍）必使他們的敵人被吞噬、被擄去並被掠奪。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30:17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耶和華（雅巍）必為以色列做什麼呢？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耶和華（雅巍）必醫好以色列的傷痕。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30:19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城被建造後，百姓會做什麼呢？</w:t>
      </w:r>
    </w:p>
    <w:p>
      <w:pPr/>
      <w:r>
        <w:rPr>
          <w:lang w:val="zh_TW" w:bidi="zh_TW"/>
        </w:rPr>
      </w:r>
      <w:r>
        <w:rPr>
          <w:lang w:val="zh_TW" w:bidi="zh_TW"/>
        </w:rPr>
        <w:t>必有感謝和歡樂的聲音從百姓中間發出， 他們人數增多，不致減少，耶和華（雅巍）必使他們得尊榮，不致卑微。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30:20–21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以色列的會眾得堅立後，耶和華（雅巍）將如何行？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耶和華（雅巍）必為以色列指派一位君王。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31:1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耶和華（雅巍）必作誰的神呢？</w:t>
      </w:r>
    </w:p>
    <w:p>
      <w:pPr/>
      <w:r>
        <w:rPr>
          <w:lang w:val="zh_TW" w:bidi="zh_TW"/>
        </w:rPr>
      </w:r>
      <w:r>
        <w:rPr>
          <w:lang w:val="zh_TW" w:bidi="zh_TW"/>
        </w:rPr>
        <w:t>祂必作以色列各家的神。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31:2–3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脫離刀劍的以色列人為什麼得到了耶和華（雅巍）的恩惠？</w:t>
      </w:r>
    </w:p>
    <w:p>
      <w:pPr/>
      <w:r>
        <w:rPr>
          <w:lang w:val="zh_TW" w:bidi="zh_TW"/>
        </w:rPr>
      </w:r>
      <w:r>
        <w:rPr>
          <w:lang w:val="zh_TW" w:bidi="zh_TW"/>
        </w:rPr>
        <w:t>他們得到恩惠，因耶和華（雅巍）以永遠的愛愛他們。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31:4–5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耶和華（雅巍）再建立以色列之後，以色列的民必做什麼事？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他們將與歡樂的人一同跳舞而出，並擁有豐收的作物。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31:7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耶和華（雅巍）拯救了誰？</w:t>
      </w:r>
    </w:p>
    <w:p>
      <w:pPr/>
      <w:r>
        <w:rPr>
          <w:lang w:val="zh_TW" w:bidi="zh_TW"/>
        </w:rPr>
      </w:r>
      <w:r>
        <w:rPr>
          <w:lang w:val="zh_TW" w:bidi="zh_TW"/>
        </w:rPr>
        <w:t>祂拯救了以色列所剩下的人。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31:8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耶和華（雅巍）必將以色列的餘民從何處領來？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耶和華（雅巍）必將他們從北方領來，從地極招聚。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31:10–11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誰是「趕散以色列的」？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耶和華（雅巍）趕散以色列。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31:12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耶和華（雅巍）施恩的記號是什麼？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就是百姓將擁有五穀、新酒，和油，並羊羔、牛犢之地。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31:13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百姓不再悲哀時，他們會做什麼？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他們必歡喜快樂。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31:15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為什麼在拉瑪聽見號咷痛哭的聲音？</w:t>
      </w:r>
    </w:p>
    <w:p>
      <w:pPr/>
      <w:r>
        <w:rPr>
          <w:lang w:val="zh_TW" w:bidi="zh_TW"/>
        </w:rPr>
      </w:r>
      <w:r>
        <w:rPr>
          <w:lang w:val="zh_TW" w:bidi="zh_TW"/>
        </w:rPr>
        <w:t>在那聽見號咷痛哭的聲音，是拉結哭她兒女已經死去。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31:16–17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為什麼百姓當停止哀哭？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耶和華（雅巍）必使他們的後裔從敵國歸回。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31:18–20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為什麼耶和華（雅巍）必要憐憫以法蓮？</w:t>
      </w:r>
    </w:p>
    <w:p>
      <w:pPr/>
      <w:r>
        <w:rPr>
          <w:lang w:val="zh_TW" w:bidi="zh_TW"/>
        </w:rPr>
      </w:r>
      <w:r>
        <w:rPr>
          <w:lang w:val="zh_TW" w:bidi="zh_TW"/>
        </w:rPr>
        <w:t>祂必要憐憫，因以法蓮為自己的罪而抱愧蒙羞。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31:24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為什麼百姓必會說：「願耶和華（雅巍）賜福給你」？</w:t>
      </w:r>
    </w:p>
    <w:p>
      <w:pPr/>
      <w:r>
        <w:rPr>
          <w:lang w:val="zh_TW" w:bidi="zh_TW"/>
        </w:rPr>
      </w:r>
      <w:r>
        <w:rPr>
          <w:lang w:val="zh_TW" w:bidi="zh_TW"/>
        </w:rPr>
        <w:t>他們會說，因為人們將住在城邑，農夫和放羊的人，要一同住在鄉村。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31:27–28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耶和華（雅巍）將對祂先前拔出並毀壞的以色列家和猶大家做什麼？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耶和華（雅巍）必留意將他們建立、栽植。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31:29–30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以色列和猶大的百姓將不再說什麼？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他們不再說：「父親吃了酸葡萄， 兒子的牙酸倒了。」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31:30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百姓為什麼不再使用那樣的說法？</w:t>
      </w:r>
    </w:p>
    <w:p>
      <w:pPr/>
      <w:r>
        <w:rPr>
          <w:lang w:val="zh_TW" w:bidi="zh_TW"/>
        </w:rPr>
      </w:r>
      <w:r>
        <w:rPr>
          <w:lang w:val="zh_TW" w:bidi="zh_TW"/>
        </w:rPr>
        <w:t>各人必因自己的罪死亡。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31:33–34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耶和華（雅巍）將與以色列家和猶大家建立什麼樣的新約？</w:t>
      </w:r>
    </w:p>
    <w:p>
      <w:pPr/>
      <w:r>
        <w:rPr>
          <w:lang w:val="zh_TW" w:bidi="zh_TW"/>
        </w:rPr>
      </w:r>
      <w:r>
        <w:rPr>
          <w:lang w:val="zh_TW" w:bidi="zh_TW"/>
        </w:rPr>
        <w:t>新的約是這樣的：耶和華（雅巍）要將祂的律法寫在他們心上。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31:35–36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以色列將成為一個國家，只要什麼沒有廢掉？</w:t>
      </w:r>
    </w:p>
    <w:p>
      <w:pPr/>
      <w:r>
        <w:rPr>
          <w:lang w:val="zh_TW" w:bidi="zh_TW"/>
        </w:rPr>
      </w:r>
      <w:r>
        <w:rPr>
          <w:lang w:val="zh_TW" w:bidi="zh_TW"/>
        </w:rPr>
        <w:t>只要太陽、月亮、星星和海洋不廢掉，他們就會成為一個國家。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31:37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只有當哪兩件事情發生，耶和華（雅巍）才會棄絕以色列的後裔？</w:t>
      </w:r>
    </w:p>
    <w:p>
      <w:pPr/>
      <w:r>
        <w:rPr>
          <w:lang w:val="zh_TW" w:bidi="zh_TW"/>
        </w:rPr>
      </w:r>
      <w:r>
        <w:rPr>
          <w:lang w:val="zh_TW" w:bidi="zh_TW"/>
        </w:rPr>
        <w:t>只要沒有人量度上天，尋察下地的根基，他們就會成為一個國家。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31:38–40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當這城被重建，它將會比以前更大還是更小呢？</w:t>
      </w:r>
    </w:p>
    <w:p>
      <w:pPr/>
      <w:r>
        <w:rPr>
          <w:lang w:val="zh_TW" w:bidi="zh_TW"/>
        </w:rPr>
      </w:r>
      <w:r>
        <w:rPr>
          <w:lang w:val="zh_TW" w:bidi="zh_TW"/>
        </w:rPr>
        <w:t>它將會更大。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32:1–2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當耶和華（雅巍）的話臨到耶利米時，耶利米在何處？</w:t>
      </w:r>
    </w:p>
    <w:p>
      <w:pPr/>
      <w:r>
        <w:rPr>
          <w:lang w:val="zh_TW" w:bidi="zh_TW"/>
        </w:rPr>
      </w:r>
      <w:r>
        <w:rPr>
          <w:lang w:val="zh_TW" w:bidi="zh_TW"/>
        </w:rPr>
        <w:t>耶利米被囚在猶大王宮中的院內。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32:2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巴比倫的軍隊在做什麼？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巴比倫的軍隊正在攻擊耶路撒冷。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32:3–5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為什麼西底家囚禁了耶利米？</w:t>
      </w:r>
    </w:p>
    <w:p>
      <w:pPr/>
      <w:r>
        <w:rPr>
          <w:lang w:val="zh_TW" w:bidi="zh_TW"/>
        </w:rPr>
      </w:r>
      <w:r>
        <w:rPr>
          <w:lang w:val="zh_TW" w:bidi="zh_TW"/>
        </w:rPr>
        <w:t>西底家囚禁耶利米，因為耶利米預言耶路撒冷和西底家必被巴比倫人擄去。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32:6–7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耶和華（雅巍）對耶利米說將會發生什麼？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耶和華（雅巍）的話臨到耶利米說他叔叔沙龍的兒子哈拿篾必來見耶利米，並說：「我在亞拿突的那塊地，求你買來，因你買這地是合乎贖回之理。」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32:10–12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耶利米是如何買那塊地的？</w:t>
      </w:r>
    </w:p>
    <w:p>
      <w:pPr/>
      <w:r>
        <w:rPr>
          <w:lang w:val="zh_TW" w:bidi="zh_TW"/>
        </w:rPr>
      </w:r>
      <w:r>
        <w:rPr>
          <w:lang w:val="zh_TW" w:bidi="zh_TW"/>
        </w:rPr>
        <w:t>耶利米在契上畫押，將契封緘，用天平將銀子稱重，並在見證人面前將封好的卷軸交給巴錄。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32:13–14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耶利米告訴巴錄要如何處理封緘的買契卷軸？</w:t>
      </w:r>
    </w:p>
    <w:p>
      <w:pPr/>
      <w:r>
        <w:rPr>
          <w:lang w:val="zh_TW" w:bidi="zh_TW"/>
        </w:rPr>
      </w:r>
      <w:r>
        <w:rPr>
          <w:lang w:val="zh_TW" w:bidi="zh_TW"/>
        </w:rPr>
        <w:t>耶利米書告訴巴錄將買契的卷軸放在一個新的瓦器裏。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32:15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透過這次買地，耶和華（雅巍）想要傳遞什麼樣盼望的信息？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耶和華（雅巍）想讓百姓知道，將來在這地必有人再買房屋、田地，和葡萄園。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32:16–17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耶和華（雅巍）是如何創造天地的？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耶和華（雅巍）曾用大能和伸出來的膀臂創造天地。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32:21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耶和華（雅巍）是如何使百姓知道祂的名字的？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耶和華（雅巍）帶領祂的百姓以色列出了埃及。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32:23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耶和華（雅巍）賜給他們這地後，以色列民做了什麼事？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他們卻不聽從耶和華（雅巍）的話。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32:25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當耶路撒冷被交在巴比倫人的手中時，耶和華（雅巍）告訴耶利米要做什麼？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耶和華（雅巍）告訴耶利米要用銀子買那塊地。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32:28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為什麼尼布甲尼撒必將攻取這城？</w:t>
      </w:r>
    </w:p>
    <w:p>
      <w:pPr/>
      <w:r>
        <w:rPr>
          <w:lang w:val="zh_TW" w:bidi="zh_TW"/>
        </w:rPr>
      </w:r>
      <w:r>
        <w:rPr>
          <w:lang w:val="zh_TW" w:bidi="zh_TW"/>
        </w:rPr>
        <w:t>因耶和華（雅巍）必將這城交付尼布甲尼撒的手。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32:31–32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耶路撒冷惹動耶和華（雅巍）的怒氣有多久了？</w:t>
      </w:r>
    </w:p>
    <w:p>
      <w:pPr/>
      <w:r>
        <w:rPr>
          <w:lang w:val="zh_TW" w:bidi="zh_TW"/>
        </w:rPr>
      </w:r>
      <w:r>
        <w:rPr>
          <w:lang w:val="zh_TW" w:bidi="zh_TW"/>
        </w:rPr>
        <w:t>耶路撒冷城自從建造的那日直到今日，常惹耶和華（雅巍）的怒氣和忿怒。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32:33–35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以色列民做了什麼事情惹耶和華（雅巍）發怒？</w:t>
      </w:r>
    </w:p>
    <w:p>
      <w:pPr/>
      <w:r>
        <w:rPr>
          <w:lang w:val="zh_TW" w:bidi="zh_TW"/>
        </w:rPr>
      </w:r>
      <w:r>
        <w:rPr>
          <w:lang w:val="zh_TW" w:bidi="zh_TW"/>
        </w:rPr>
        <w:t>他們背向耶和華（雅巍），把可憎之物設立在耶和華的殿中，建築巴力的邱壇，好使自己的兒女經火歸摩洛。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32:36–37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耶和華（雅巍）承諾，即使猶大人行邪惡的事，耶和華仍會為他們做什麼呢？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耶和華（雅巍）承諾必從各地將他們招聚出來，領他們回到自己的那地。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32:38–40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耶和華（雅巍）要為猶大子民做什麼事？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耶和華（雅巍）要使他們彼此同心同道，好叫他們永遠敬畏耶和華，又要與他們立永遠的約。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32:42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耶和華（雅巍）怎樣使一切大禍臨到祂的子民，祂也要照樣對他們做什麼呢？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耶和華（雅巍）說祂也要照樣使祂所應許給祂子民的一切福樂都臨到他們。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33:1–3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耶和華（雅巍）告訴耶利米要做什麼呢？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耶和華（雅巍）告訴耶利米要求告祂。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33:4–5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迦勒底人（巴比倫人）將對這城中的房屋做什麼事？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他們要拿死屍充滿這房屋。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33:6–8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耶利米向猶大的民傳達了什麼好消息？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耶和華（雅巍）要赦免他們的一切罪，醫治他們，又賜給他們平安。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33:9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耶路撒冷城對耶和華（雅巍）而言將成為什麼？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耶路撒冷將成為耶和華（雅巍）所喜悅的城。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33:12–13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猶大的城邑必如何改變？</w:t>
      </w:r>
    </w:p>
    <w:p>
      <w:pPr/>
      <w:r>
        <w:rPr>
          <w:lang w:val="zh_TW" w:bidi="zh_TW"/>
        </w:rPr>
      </w:r>
      <w:r>
        <w:rPr>
          <w:lang w:val="zh_TW" w:bidi="zh_TW"/>
        </w:rPr>
        <w:t>這些城邑現在雖然是荒廢無人之地，但牧人將要使羊群躺臥在那裏。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33:14–16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耶和華（雅巍）應許以色列家和猶大家會成就什麼？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耶和華（雅巍）應許必使大衛公義的苗裔長起來，他必在地上施行公平和公義。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33:17–18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耶和華（雅巍）應許耶利米什麼？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耶和華（雅巍）應許，大衛的後裔必永不斷人坐在以色列家的寶座上，且利未人的祭司不斷獻祭。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33:20–21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耶和華（雅巍）何時會廢棄與大衛所立的約？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耶和華（雅巍）永不會廢棄這約。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33:22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大衛會有多少後裔？</w:t>
      </w:r>
    </w:p>
    <w:p>
      <w:pPr/>
      <w:r>
        <w:rPr>
          <w:lang w:val="zh_TW" w:bidi="zh_TW"/>
        </w:rPr>
      </w:r>
      <w:r>
        <w:rPr>
          <w:lang w:val="zh_TW" w:bidi="zh_TW"/>
        </w:rPr>
        <w:t>大衛的後裔將多得不能數算。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33:23–24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對於耶和華（雅巍）懲罰猶大，這百姓說了什麼？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這百姓說，耶和華（雅巍）所揀選的二族，祂已經棄絕了，因此他們不再成為一國。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33:25–26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耶和華（雅巍）何時棄絕雅各的後裔？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耶和華（雅巍）永不會棄絕他們。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34:1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耶和華（雅巍）的話何時臨到耶利米？</w:t>
      </w:r>
    </w:p>
    <w:p>
      <w:pPr/>
      <w:r>
        <w:rPr>
          <w:lang w:val="zh_TW" w:bidi="zh_TW"/>
        </w:rPr>
      </w:r>
      <w:r>
        <w:rPr>
          <w:lang w:val="zh_TW" w:bidi="zh_TW"/>
        </w:rPr>
        <w:t>巴比倫王尼布甲尼撒率領他的全軍，攻打耶路撒冷和屬耶路撒冷所有的城邑。那時，耶和華（雅巍）的話臨到耶利米。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34:2–3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耶和華（雅巍）對耶利米說了什麼？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耶和華（雅巍）說祂要將這城交付尼布甲尼撒王的手。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34:4–5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耶和華（雅巍）告訴猶大王西底家什麼事？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耶和華（雅巍）告訴西底家，他必平安而死。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34:10–11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當耶路撒冷所有的首領和眾民任以色列的僕人婢女自由出去之後，發生了什麼事？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眾民任他們的僕人婢女自由出去，將他們釋放了，後來卻又反悔，叫他們仍為僕婢。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34:12–14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耶和華（雅巍）吩咐以色列的列祖每七年要做什麼事？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耶和華（雅巍）吩咐他們每七年就要任他們的僕人自由出去。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34:15–16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猶大的民行了什麼惡事？</w:t>
      </w:r>
    </w:p>
    <w:p>
      <w:pPr/>
      <w:r>
        <w:rPr>
          <w:lang w:val="zh_TW" w:bidi="zh_TW"/>
        </w:rPr>
      </w:r>
      <w:r>
        <w:rPr>
          <w:lang w:val="zh_TW" w:bidi="zh_TW"/>
        </w:rPr>
        <w:t>他們向他們的僕婢宣告自由，卻又反悔，勉強他們仍為僕婢。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34:17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耶和華（雅巍）將如何懲罰他們呢？</w:t>
      </w:r>
    </w:p>
    <w:p>
      <w:pPr/>
      <w:r>
        <w:rPr>
          <w:lang w:val="zh_TW" w:bidi="zh_TW"/>
        </w:rPr>
      </w:r>
      <w:r>
        <w:rPr>
          <w:lang w:val="zh_TW" w:bidi="zh_TW"/>
        </w:rPr>
        <w:t>他們將死於刀劍、饑荒、瘟疫之下。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34:18–19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百姓是如何表達他們願意遵行這約的？</w:t>
      </w:r>
    </w:p>
    <w:p>
      <w:pPr/>
      <w:r>
        <w:rPr>
          <w:lang w:val="zh_TW" w:bidi="zh_TW"/>
        </w:rPr>
      </w:r>
      <w:r>
        <w:rPr>
          <w:lang w:val="zh_TW" w:bidi="zh_TW"/>
        </w:rPr>
        <w:t>他們將牛犢劈開，分成兩半，從其中經過。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34:20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耶和華（雅巍）將如何表達祂對猶大人的忿怒？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耶和華（雅巍）必將他們交在他們仇敵的手中，那尋索他們的性命的人。</w:t>
      </w:r>
    </w:p>
    <w:p>
      <w:pPr/>
      <w:r>
        <w:rPr>
          <w:lang w:val="zh_TW" w:bidi="zh_TW"/>
        </w:rPr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34:21–22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耶路撒冷城將會發生什麼事？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耶和華（雅巍）必使巴比倫王的軍隊回到這城，攻打耶路撒冷城，將城攻取，用火焚燒，無人居住。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35:1–2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耶和華（雅巍）要耶利米做什麼呢？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耶和華（雅巍）要耶利米領利甲族的人進入耶和華的殿，給他們酒喝。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35:5–6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當利甲族的人被請喝酒時，他們如何回應？</w:t>
      </w:r>
    </w:p>
    <w:p>
      <w:pPr/>
      <w:r>
        <w:rPr>
          <w:lang w:val="zh_TW" w:bidi="zh_TW"/>
        </w:rPr>
      </w:r>
      <w:r>
        <w:rPr>
          <w:lang w:val="zh_TW" w:bidi="zh_TW"/>
        </w:rPr>
        <w:t>當利甲族的人被請喝酒時，他們不喝。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35:6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利甲族的人為什麼不喝酒？</w:t>
      </w:r>
    </w:p>
    <w:p>
      <w:pPr/>
      <w:r>
        <w:rPr>
          <w:lang w:val="zh_TW" w:bidi="zh_TW"/>
        </w:rPr>
      </w:r>
      <w:r>
        <w:rPr>
          <w:lang w:val="zh_TW" w:bidi="zh_TW"/>
        </w:rPr>
        <w:t>利甲族的人不喝酒，因為他們先祖利甲的兒子約拿達，曾吩咐他們說：「你們與你們的子孫永不可喝酒。」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35:7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為什麼約拿達吩咐利甲族的人不可蓋房、撒種、栽種葡萄園呢？</w:t>
      </w:r>
    </w:p>
    <w:p>
      <w:pPr/>
      <w:r>
        <w:rPr>
          <w:lang w:val="zh_TW" w:bidi="zh_TW"/>
        </w:rPr>
      </w:r>
      <w:r>
        <w:rPr>
          <w:lang w:val="zh_TW" w:bidi="zh_TW"/>
        </w:rPr>
        <w:t>約拿達吩咐他們這樣行，因他們一生的年日要住帳棚。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35:8–11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利甲族人如何回應約拿達的吩咐？</w:t>
      </w:r>
    </w:p>
    <w:p>
      <w:pPr/>
      <w:r>
        <w:rPr>
          <w:lang w:val="zh_TW" w:bidi="zh_TW"/>
        </w:rPr>
      </w:r>
      <w:r>
        <w:rPr>
          <w:lang w:val="zh_TW" w:bidi="zh_TW"/>
        </w:rPr>
        <w:t>利甲族人一生的年日都不喝酒，也不蓋房居住。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35:11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為什麼利甲族人住在耶路撒冷？</w:t>
      </w:r>
    </w:p>
    <w:p>
      <w:pPr/>
      <w:r>
        <w:rPr>
          <w:lang w:val="zh_TW" w:bidi="zh_TW"/>
        </w:rPr>
      </w:r>
      <w:r>
        <w:rPr>
          <w:lang w:val="zh_TW" w:bidi="zh_TW"/>
        </w:rPr>
        <w:t>因他們要逃離迦勒底的軍隊和亞蘭的軍隊。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35:12–14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耶和華（雅巍）如何將利甲族人作為猶大人的正面榜樣？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耶和華（雅巍）想要猶大人像利甲族人聽從約拿達的吩咐那樣，聽從耶和華的吩咐。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35:15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眾先知告訴猶大人什麼呢？</w:t>
      </w:r>
    </w:p>
    <w:p>
      <w:pPr/>
      <w:r>
        <w:rPr>
          <w:lang w:val="zh_TW" w:bidi="zh_TW"/>
        </w:rPr>
      </w:r>
      <w:r>
        <w:rPr>
          <w:lang w:val="zh_TW" w:bidi="zh_TW"/>
        </w:rPr>
        <w:t>眾先知告訴猶大人當離開惡道，改正行為，不隨從敬拜別神，並回來住在他們的地上。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35:17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因猶大人不聽從耶和華（雅巍）的命令，耶和華將怎樣行？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耶和華（雅巍）要使祂所說的一切災禍臨到猶大人。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35:18–19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耶和華（雅巍）透過耶利米對利甲族人作了什麼應許？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耶和華（雅巍）應許，他們家族中必永遠有人來侍奉約拿達。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36:1–3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為什麼耶和華（雅巍）要耶利米將祂的一切話都寫在書卷上？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耶和華（雅巍）要耶利米將祂的一切話都寫在書卷上，這樣猶大家就會聽從耶和華，耶和華好赦免他們的罪惡。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36:4–6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耶利米吩咐巴錄做什麼？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耶利米吩咐巴錄將耶利米的話寫在書卷上，並將其念給巴錄家和猶大人聽。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36:7–8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為什麼耶利米想讓巴錄念這書卷？</w:t>
      </w:r>
    </w:p>
    <w:p>
      <w:pPr/>
      <w:r>
        <w:rPr>
          <w:lang w:val="zh_TW" w:bidi="zh_TW"/>
        </w:rPr>
      </w:r>
      <w:r>
        <w:rPr>
          <w:lang w:val="zh_TW" w:bidi="zh_TW"/>
        </w:rPr>
        <w:t>耶利米希望百姓能夠聽並離開惡道。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36:9–10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在耶和華（雅巍）面前宣告禁食的日子裏，發生了什麼事情？</w:t>
      </w:r>
    </w:p>
    <w:p>
      <w:pPr/>
      <w:r>
        <w:rPr>
          <w:lang w:val="zh_TW" w:bidi="zh_TW"/>
        </w:rPr>
      </w:r>
      <w:r>
        <w:rPr>
          <w:lang w:val="zh_TW" w:bidi="zh_TW"/>
        </w:rPr>
        <w:t>巴錄就在聖殿裏，念書上耶利米的話給眾民聽。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36:12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當米該亞聽見巴錄念書卷上的一切話時，他做了什麼事？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他就下到王宮，進入文士的屋子。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36:13–14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當眾首領聽見米該亞述說他所聽見的一切話時，他們做了什麼事？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眾首領就打發猶底去帶巴錄到他們這裏來，然後讓巴錄念書卷給他們聽。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36:16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巴錄就念書卷上的一切話，然後發生了什麼事？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那聽見巴錄念這一切話的人就害怕，並決定他們必須將這一切話告訴王。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36:17–19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當巴錄告訴眾首領他將耶利米的話寫在書卷上後，眾首領對巴錄說了什麼建議？</w:t>
      </w:r>
    </w:p>
    <w:p>
      <w:pPr/>
      <w:r>
        <w:rPr>
          <w:lang w:val="zh_TW" w:bidi="zh_TW"/>
        </w:rPr>
      </w:r>
      <w:r>
        <w:rPr>
          <w:lang w:val="zh_TW" w:bidi="zh_TW"/>
        </w:rPr>
        <w:t>眾首領告訴巴錄說，他和耶利米要去藏起來，不可叫人知道他們在哪裏。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36:23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王對猶底念的書卷的反應是什麼？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王就用刀將猶底讀過的書卷割破，扔在火盆中，直到全卷在火中燒盡了。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36:24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王和他的臣僕如何表現出他們不會遵從這書卷上的一切話呢？</w:t>
      </w:r>
    </w:p>
    <w:p>
      <w:pPr/>
      <w:r>
        <w:rPr>
          <w:lang w:val="zh_TW" w:bidi="zh_TW"/>
        </w:rPr>
      </w:r>
      <w:r>
        <w:rPr>
          <w:lang w:val="zh_TW" w:bidi="zh_TW"/>
        </w:rPr>
        <w:t>他們都不懼怕，也不撕裂衣服。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36:25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當幾個人懇求王不要燒這書卷時，王做了什麼？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王卻不聽他們的話。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36:27–29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王燒了書卷以後，耶和華（雅巍）告訴耶利米要做什麼？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耶和華（雅巍）告訴耶利米，讓巴錄在新的書卷上寫下原來書卷上的一切話。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36:30–31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耶和華（雅巍）說祂會對約雅敬做什麼？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耶和華（雅巍）說祂必不使約雅敬的後裔坐在王位上，約雅敬的屍首必被拋棄，無人埋葬。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37:1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是誰立西底家作王的？</w:t>
      </w:r>
    </w:p>
    <w:p>
      <w:pPr/>
      <w:r>
        <w:rPr>
          <w:lang w:val="zh_TW" w:bidi="zh_TW"/>
        </w:rPr>
      </w:r>
      <w:r>
        <w:rPr>
          <w:lang w:val="zh_TW" w:bidi="zh_TW"/>
        </w:rPr>
        <w:t>尼布甲尼撒立他作王的。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37:1–2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西底家王對耶和華（雅巍）藉先知耶利米所說的話有何反應？</w:t>
      </w:r>
    </w:p>
    <w:p>
      <w:pPr/>
      <w:r>
        <w:rPr>
          <w:lang w:val="zh_TW" w:bidi="zh_TW"/>
        </w:rPr>
      </w:r>
      <w:r>
        <w:rPr>
          <w:lang w:val="zh_TW" w:bidi="zh_TW"/>
        </w:rPr>
        <w:t>西底家不聽從耶和華（雅巍）的話。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37:3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西底家王和西番雅懇求耶利米做什麼事？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他們懇求耶利米為他們向耶和華（雅巍）禱告。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37:5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為什麼迦勒底人離開耶路撒冷？</w:t>
      </w:r>
    </w:p>
    <w:p>
      <w:pPr/>
      <w:r>
        <w:rPr>
          <w:lang w:val="zh_TW" w:bidi="zh_TW"/>
        </w:rPr>
      </w:r>
      <w:r>
        <w:rPr>
          <w:lang w:val="zh_TW" w:bidi="zh_TW"/>
        </w:rPr>
        <w:t>他們想要逃離法老的軍隊，而法老的軍隊已經從埃及出來。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37:6–8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耶和華（雅巍）的話臨到耶利米說，法老的軍隊返回埃及後會發生什麼事？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耶和華（雅巍）說迦勒底人必再來攻打這城，並要攻取，用火焚燒。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37:7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法老的軍隊為什麼要從埃及出來？</w:t>
      </w:r>
    </w:p>
    <w:p>
      <w:pPr/>
      <w:r>
        <w:rPr>
          <w:lang w:val="zh_TW" w:bidi="zh_TW"/>
        </w:rPr>
      </w:r>
      <w:r>
        <w:rPr>
          <w:lang w:val="zh_TW" w:bidi="zh_TW"/>
        </w:rPr>
        <w:t>他們出來幫助猶大百姓攻打迦勒底人。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37:11–12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為什麼耶利米離開耶路撒冷？</w:t>
      </w:r>
    </w:p>
    <w:p>
      <w:pPr/>
      <w:r>
        <w:rPr>
          <w:lang w:val="zh_TW" w:bidi="zh_TW"/>
        </w:rPr>
      </w:r>
      <w:r>
        <w:rPr>
          <w:lang w:val="zh_TW" w:bidi="zh_TW"/>
        </w:rPr>
        <w:t>他離開去得一些自己的地業。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37:13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伊利雅認為耶利米在做什麼？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伊利雅認為耶利米在向迦勒底人投降（巴比倫人）。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37:14–15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當耶利米告訴伊利雅他並沒有投降迦勒底人時，伊利雅做了什麼事？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伊利雅就拿住耶利米，解到首領那裏，首領就打了耶利米，將他囚在監牢裏。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37:16–17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當西底家詢問耶利米是否有來自耶和華（雅巍）的話時，耶利米如何回答西底家？</w:t>
      </w:r>
    </w:p>
    <w:p>
      <w:pPr/>
      <w:r>
        <w:rPr>
          <w:lang w:val="zh_TW" w:bidi="zh_TW"/>
        </w:rPr>
      </w:r>
      <w:r>
        <w:rPr>
          <w:lang w:val="zh_TW" w:bidi="zh_TW"/>
        </w:rPr>
        <w:t>耶利米告訴西底家，耶和華（雅巍）必將西底家交在巴比倫王手中。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37:18–20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為什麼耶利米不想回到文士約拿單的房屋中？</w:t>
      </w:r>
    </w:p>
    <w:p>
      <w:pPr/>
      <w:r>
        <w:rPr>
          <w:lang w:val="zh_TW" w:bidi="zh_TW"/>
        </w:rPr>
      </w:r>
      <w:r>
        <w:rPr>
          <w:lang w:val="zh_TW" w:bidi="zh_TW"/>
        </w:rPr>
        <w:t>他擔心自己會死在那裡。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37:21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西底家王如何回應耶利米的懇求？</w:t>
      </w:r>
    </w:p>
    <w:p>
      <w:pPr/>
      <w:r>
        <w:rPr>
          <w:lang w:val="zh_TW" w:bidi="zh_TW"/>
        </w:rPr>
      </w:r>
      <w:r>
        <w:rPr>
          <w:lang w:val="zh_TW" w:bidi="zh_TW"/>
        </w:rPr>
        <w:t>西底家王下令，讓他的僕人把耶利米交在護衛兵的院中。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38:2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住在這城裏的百姓必會怎樣？</w:t>
      </w:r>
    </w:p>
    <w:p>
      <w:pPr/>
      <w:r>
        <w:rPr>
          <w:lang w:val="zh_TW" w:bidi="zh_TW"/>
        </w:rPr>
      </w:r>
      <w:r>
        <w:rPr>
          <w:lang w:val="zh_TW" w:bidi="zh_TW"/>
        </w:rPr>
        <w:t>他們必遭刀劍、饑荒、瘟疫而死。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38:2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百姓如何得存活？</w:t>
      </w:r>
    </w:p>
    <w:p>
      <w:pPr/>
      <w:r>
        <w:rPr>
          <w:lang w:val="zh_TW" w:bidi="zh_TW"/>
        </w:rPr>
      </w:r>
      <w:r>
        <w:rPr>
          <w:lang w:val="zh_TW" w:bidi="zh_TW"/>
        </w:rPr>
        <w:t>出去歸降迦勒底人的，必得存活。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38:3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這城必要怎樣？</w:t>
      </w:r>
    </w:p>
    <w:p>
      <w:pPr/>
      <w:r>
        <w:rPr>
          <w:lang w:val="zh_TW" w:bidi="zh_TW"/>
        </w:rPr>
      </w:r>
      <w:r>
        <w:rPr>
          <w:lang w:val="zh_TW" w:bidi="zh_TW"/>
        </w:rPr>
        <w:t>迦勒底人（巴比倫人）必攻取這城。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38:4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為什麼首領想要治死耶利米？</w:t>
      </w:r>
    </w:p>
    <w:p>
      <w:pPr/>
      <w:r>
        <w:rPr>
          <w:lang w:val="zh_TW" w:bidi="zh_TW"/>
        </w:rPr>
      </w:r>
      <w:r>
        <w:rPr>
          <w:lang w:val="zh_TW" w:bidi="zh_TW"/>
        </w:rPr>
        <w:t>他們想要治死他，因他告訴兵丁去曠野找迦勒底人。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38:6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首領對耶利米做了什麼事？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他們把他下在牢獄裏。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38:7–8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以伯·米勒告訴王關於耶利米的什麼事情？</w:t>
      </w:r>
    </w:p>
    <w:p>
      <w:pPr/>
      <w:r>
        <w:rPr>
          <w:lang w:val="zh_TW" w:bidi="zh_TW"/>
        </w:rPr>
      </w:r>
      <w:r>
        <w:rPr>
          <w:lang w:val="zh_TW" w:bidi="zh_TW"/>
        </w:rPr>
        <w:t>他告訴王，首領們向先知耶利米一味地行惡，將他下在牢獄中，他在那裏必因飢餓而死。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38:10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西底家王就吩咐以伯·米勒要對耶利米做什麼？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西底家王就吩咐以伯·米勒帶領三十人，趁著先知耶利米未死以前，將他從牢獄中提上來。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38:15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耶利米認為如果他告訴西底家真相，西底家會有什麼反應？</w:t>
      </w:r>
    </w:p>
    <w:p>
      <w:pPr/>
      <w:r>
        <w:rPr>
          <w:lang w:val="zh_TW" w:bidi="zh_TW"/>
        </w:rPr>
      </w:r>
      <w:r>
        <w:rPr>
          <w:lang w:val="zh_TW" w:bidi="zh_TW"/>
        </w:rPr>
        <w:t>他認為西底家會殺他。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38:16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西底家如何說服耶利米給他答案？</w:t>
      </w:r>
    </w:p>
    <w:p>
      <w:pPr/>
      <w:r>
        <w:rPr>
          <w:lang w:val="zh_TW" w:bidi="zh_TW"/>
        </w:rPr>
      </w:r>
      <w:r>
        <w:rPr>
          <w:lang w:val="zh_TW" w:bidi="zh_TW"/>
        </w:rPr>
        <w:t>西底家指著耶和華（雅巍）起誓，他必不殺耶利米。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38:17–18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耶利米對西底家說了什麼？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耶利米告訴西底家，他若出去歸降迦勒底人，他的命就必存活；他若不出去歸降迦勒底人，他和這城必被毀滅。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38:19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為什麼西底家王害怕那些已經投降迦勒底人的猶大人？</w:t>
      </w:r>
    </w:p>
    <w:p>
      <w:pPr/>
      <w:r>
        <w:rPr>
          <w:lang w:val="zh_TW" w:bidi="zh_TW"/>
        </w:rPr>
      </w:r>
      <w:r>
        <w:rPr>
          <w:lang w:val="zh_TW" w:bidi="zh_TW"/>
        </w:rPr>
        <w:t>因他害怕尼布甲尼撒允許他們戲弄他。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38:20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耶利米向西底家王確保什麼事？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耶利米告訴西底家王，西底家若聽從耶和華（雅巍）的話，尼布甲尼撒必不會允許他們戲弄西底家王。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38:22–23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西底家若不肯出去，婦女們必會怎樣做呢？</w:t>
      </w:r>
    </w:p>
    <w:p>
      <w:pPr/>
      <w:r>
        <w:rPr>
          <w:lang w:val="zh_TW" w:bidi="zh_TW"/>
        </w:rPr>
      </w:r>
      <w:r>
        <w:rPr>
          <w:lang w:val="zh_TW" w:bidi="zh_TW"/>
        </w:rPr>
        <w:t>她們會責備並嘲笑他。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38:24–26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西底家告訴耶利米，若有人問他和西底家談了什麼，他應該怎麼回答？</w:t>
      </w:r>
    </w:p>
    <w:p>
      <w:pPr/>
      <w:r>
        <w:rPr>
          <w:lang w:val="zh_TW" w:bidi="zh_TW"/>
        </w:rPr>
      </w:r>
      <w:r>
        <w:rPr>
          <w:lang w:val="zh_TW" w:bidi="zh_TW"/>
        </w:rPr>
        <w:t>西底家對耶利米說，去告訴他們，耶利米懇求西底家王不要把他送回約拿單的房屋死在那裏。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38:27–28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當猶大家的眾首領來質問耶利米時，發生了什麼事？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耶利米就照西底家王所吩咐的一切話回答他們。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39:1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是誰率領他的軍隊來圍困並攻打耶路撒冷？</w:t>
      </w:r>
    </w:p>
    <w:p>
      <w:pPr/>
      <w:r>
        <w:rPr>
          <w:lang w:val="zh_TW" w:bidi="zh_TW"/>
        </w:rPr>
      </w:r>
      <w:r>
        <w:rPr>
          <w:lang w:val="zh_TW" w:bidi="zh_TW"/>
        </w:rPr>
        <w:t>是尼布甲尼撒。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39:2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哪座城被攻破？</w:t>
      </w:r>
    </w:p>
    <w:p>
      <w:pPr/>
      <w:r>
        <w:rPr>
          <w:lang w:val="zh_TW" w:bidi="zh_TW"/>
        </w:rPr>
      </w:r>
      <w:r>
        <w:rPr>
          <w:lang w:val="zh_TW" w:bidi="zh_TW"/>
        </w:rPr>
        <w:t>耶路撒冷城被攻破。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39:3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誰來且坐在中門？</w:t>
      </w:r>
    </w:p>
    <w:p>
      <w:pPr/>
      <w:r>
        <w:rPr>
          <w:lang w:val="zh_TW" w:bidi="zh_TW"/>
        </w:rPr>
      </w:r>
      <w:r>
        <w:rPr>
          <w:lang w:val="zh_TW" w:bidi="zh_TW"/>
        </w:rPr>
        <w:t>巴比倫王的眾首領都來，並坐在中門。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39:4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當西底家和他的一切兵丁看見巴比倫王的一切首領在中門時，他們做了什麼事？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他們就在夜間從城裏逃跑。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39:5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當迦勒底人（巴比倫人）的軍隊追上西底家時，他們做了什麼事？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他們拿住了他，並將他帶到尼布甲尼撒那裡。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39:6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當西底家被帶到尼布甲尼撒面前時，尼布甲尼撒做了什麼？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他殺了西底家的眾子，又殺了猶大的一切貴冑。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39:7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巴比倫王對西底家做了什麼事？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他剜出西底家的眼睛，並鎖著他，要帶西底家到巴比倫去。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39:8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迦勒底人（巴比倫人）對耶路撒冷的房屋和城牆做了什麼？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他們用火焚燒房屋和城牆。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39:9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尼布撒拉旦將誰擄去？</w:t>
      </w:r>
    </w:p>
    <w:p>
      <w:pPr/>
      <w:r>
        <w:rPr>
          <w:lang w:val="zh_TW" w:bidi="zh_TW"/>
        </w:rPr>
      </w:r>
      <w:r>
        <w:rPr>
          <w:lang w:val="zh_TW" w:bidi="zh_TW"/>
        </w:rPr>
        <w:t>他將城裏所剩下的百姓，和投降迦勒底的逃民都擄去了。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39:10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尼布撒拉旦將哪些人留在猶大地？</w:t>
      </w:r>
    </w:p>
    <w:p>
      <w:pPr/>
      <w:r>
        <w:rPr>
          <w:lang w:val="zh_TW" w:bidi="zh_TW"/>
        </w:rPr>
      </w:r>
      <w:r>
        <w:rPr>
          <w:lang w:val="zh_TW" w:bidi="zh_TW"/>
        </w:rPr>
        <w:t>他將民中毫無所有的窮人留在猶大地。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39:10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尼布撒拉旦給留下來的人什麼呢？</w:t>
      </w:r>
    </w:p>
    <w:p>
      <w:pPr/>
      <w:r>
        <w:rPr>
          <w:lang w:val="zh_TW" w:bidi="zh_TW"/>
        </w:rPr>
      </w:r>
      <w:r>
        <w:rPr>
          <w:lang w:val="zh_TW" w:bidi="zh_TW"/>
        </w:rPr>
        <w:t>尼布撒拉旦將葡萄園和田地給留下來的人。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39:11–12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尼布甲尼撒囑咐尼布撒拉旦，要對耶利米做什麼事？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尼布甲尼撒囑咐尼布撒拉旦要好好地看待耶利米，且要按照耶利米說的事情去行。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39:14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尼布撒拉旦、尼甲·沙利薛並巴比倫王的一切官長對耶利米做了什麼事？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他們將耶利米從護衛兵院中提出來，並把他交與基大利，並讓基大利帶耶利米回家去。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39:15–16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耶和華（雅巍）告訴耶利米，要去對古實人以伯·米勒說什麼？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耶和華（雅巍）告訴耶利米，去對古實人以伯·米勒說，耶和華必降下災難給這城。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39:17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耶和華（雅巍）說，在祂降禍的話必臨到這城的那一天，以伯·米勒必會發生什麼事？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耶和華（雅巍）說祂必拯救以伯·米勒。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39:18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耶和華（雅巍）為什麼要從刀劍中拯救以伯·米勒？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耶和華（雅巍）必拯救以伯·米勒，因他倚靠耶和華。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40:1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尼布撒拉旦將耶利米從拉瑪釋放以後，什麼就臨到耶利米？</w:t>
      </w:r>
    </w:p>
    <w:p>
      <w:pPr/>
      <w:r>
        <w:rPr>
          <w:lang w:val="zh_TW" w:bidi="zh_TW"/>
        </w:rPr>
      </w:r>
      <w:r>
        <w:rPr>
          <w:lang w:val="zh_TW" w:bidi="zh_TW"/>
        </w:rPr>
        <w:t>尼布撒拉旦將耶利米從拉瑪釋放以後，耶和華（雅巍）的話臨到耶利米。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40:2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尼布撒拉旦打算對耶路撒冷和猶大的百姓做什麼？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他打算將他們送往巴比倫。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40:2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為什麼護衛長告訴耶利米關於耶和華（雅巍）和耶路撒冷的事情？</w:t>
      </w:r>
    </w:p>
    <w:p>
      <w:pPr/>
      <w:r>
        <w:rPr>
          <w:lang w:val="zh_TW" w:bidi="zh_TW"/>
        </w:rPr>
      </w:r>
      <w:r>
        <w:rPr>
          <w:lang w:val="zh_TW" w:bidi="zh_TW"/>
        </w:rPr>
        <w:t>護衛長說，耶和華（雅巍）曾說要降禍與這地。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40:4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護衛長說耶利米可以去哪裏？</w:t>
      </w:r>
    </w:p>
    <w:p>
      <w:pPr/>
      <w:r>
        <w:rPr>
          <w:lang w:val="zh_TW" w:bidi="zh_TW"/>
        </w:rPr>
      </w:r>
      <w:r>
        <w:rPr>
          <w:lang w:val="zh_TW" w:bidi="zh_TW"/>
        </w:rPr>
        <w:t>他說，耶利米可以與他同往巴比倫去，或者在這片土地上隨意選擇想去的地方。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40:5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護衛長說耶利米應當到誰那裏去？</w:t>
      </w:r>
    </w:p>
    <w:p>
      <w:pPr/>
      <w:r>
        <w:rPr>
          <w:lang w:val="zh_TW" w:bidi="zh_TW"/>
        </w:rPr>
      </w:r>
      <w:r>
        <w:rPr>
          <w:lang w:val="zh_TW" w:bidi="zh_TW"/>
        </w:rPr>
        <w:t>他說，耶利米應當去基大利那裏，他是猶大城邑的省長。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40:6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耶利米去了哪裡並住下？</w:t>
      </w:r>
    </w:p>
    <w:p>
      <w:pPr/>
      <w:r>
        <w:rPr>
          <w:lang w:val="zh_TW" w:bidi="zh_TW"/>
        </w:rPr>
      </w:r>
      <w:r>
        <w:rPr>
          <w:lang w:val="zh_TW" w:bidi="zh_TW"/>
        </w:rPr>
        <w:t>耶利米就到基大利那裏，並住在境內剩下的民中。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40:7–8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當猶太地的一切軍長和屬他們的人聽見基大利作境內的省長，並將沒有擄到巴比倫的人全交給他時，他們做了什麼？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他們都到米斯巴見基大利。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40:9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基大利告訴猶大地的一切軍長和屬他們的人當做什麼？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他說，他們只管住在這地，服事迦勒底的眾首領和巴比倫王，就可以得福。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40:10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基大利告訴猶大地的一切軍長和屬他們的人應當做什麼，以便他們可以收穫酒、油，和夏天的果子？</w:t>
      </w:r>
    </w:p>
    <w:p>
      <w:pPr/>
      <w:r>
        <w:rPr>
          <w:lang w:val="zh_TW" w:bidi="zh_TW"/>
        </w:rPr>
      </w:r>
      <w:r>
        <w:rPr>
          <w:lang w:val="zh_TW" w:bidi="zh_TW"/>
        </w:rPr>
        <w:t>他告訴他們應該要住在他們所佔的城邑中。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40:11–12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當猶大人聽說巴比倫王允許殘餘的猶大人留下時，他們做了什麼？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這一切猶大人，就從所趕到的各處回來到猶大地，又豐收了許多的酒，並夏天的果子。 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40:13–14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約哈難和一切軍長在米斯巴詢問基大利什麼事？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他們問基大利是否知道亞捫王巴利斯已打發以實瑪利來要他的命。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40:14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基大利對約哈難和一切軍長所告訴他的話有何看法？</w:t>
      </w:r>
    </w:p>
    <w:p>
      <w:pPr/>
      <w:r>
        <w:rPr>
          <w:lang w:val="zh_TW" w:bidi="zh_TW"/>
        </w:rPr>
      </w:r>
      <w:r>
        <w:rPr>
          <w:lang w:val="zh_TW" w:bidi="zh_TW"/>
        </w:rPr>
        <w:t>基大利卻不信他們的話。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40:15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約哈難告訴基大利他要去做什麼？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他要去殺死以實瑪利。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40:16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基大利對於約哈難所論以實瑪利的話有什麼看法？</w:t>
      </w:r>
    </w:p>
    <w:p>
      <w:pPr/>
      <w:r>
        <w:rPr>
          <w:lang w:val="zh_TW" w:bidi="zh_TW"/>
        </w:rPr>
      </w:r>
      <w:r>
        <w:rPr>
          <w:lang w:val="zh_TW" w:bidi="zh_TW"/>
        </w:rPr>
        <w:t>基大利認為約哈難所論以實瑪利的話是假的。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41:1–3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為什麼以實瑪利帶著十個人要與基大利一同吃飯？</w:t>
      </w:r>
    </w:p>
    <w:p>
      <w:pPr/>
      <w:r>
        <w:rPr>
          <w:lang w:val="zh_TW" w:bidi="zh_TW"/>
        </w:rPr>
      </w:r>
      <w:r>
        <w:rPr>
          <w:lang w:val="zh_TW" w:bidi="zh_TW"/>
        </w:rPr>
        <w:t>他們要殺害基大利。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41:2–3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以實瑪利帶著他的人殺了誰？</w:t>
      </w:r>
    </w:p>
    <w:p>
      <w:pPr/>
      <w:r>
        <w:rPr>
          <w:lang w:val="zh_TW" w:bidi="zh_TW"/>
        </w:rPr>
      </w:r>
      <w:r>
        <w:rPr>
          <w:lang w:val="zh_TW" w:bidi="zh_TW"/>
        </w:rPr>
        <w:t>他們殺了基大利，基大利那裏的一切猶大人和所遇見的迦勒底兵丁。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41:4–5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在以實瑪利殺了基大利的第二天，誰來了？</w:t>
      </w:r>
    </w:p>
    <w:p>
      <w:pPr/>
      <w:r>
        <w:rPr>
          <w:lang w:val="zh_TW" w:bidi="zh_TW"/>
        </w:rPr>
      </w:r>
      <w:r>
        <w:rPr>
          <w:lang w:val="zh_TW" w:bidi="zh_TW"/>
        </w:rPr>
        <w:t>有八十人從示劍和示羅，並撒馬利亞來。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41:5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他們要去什麼地方？</w:t>
      </w:r>
    </w:p>
    <w:p>
      <w:pPr/>
      <w:r>
        <w:rPr>
          <w:lang w:val="zh_TW" w:bidi="zh_TW"/>
        </w:rPr>
      </w:r>
      <w:r>
        <w:rPr>
          <w:lang w:val="zh_TW" w:bidi="zh_TW"/>
        </w:rPr>
        <w:t>他們要到聖殿。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41:6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以實瑪利對那八十人說了什麼話？</w:t>
      </w:r>
    </w:p>
    <w:p>
      <w:pPr/>
      <w:r>
        <w:rPr>
          <w:lang w:val="zh_TW" w:bidi="zh_TW"/>
        </w:rPr>
      </w:r>
      <w:r>
        <w:rPr>
          <w:lang w:val="zh_TW" w:bidi="zh_TW"/>
        </w:rPr>
        <w:t>他邀請他們來見基大利。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41:7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那八十人到了城中，以實瑪利和同著他的人對他們做了什麼？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他們就將那八十人殺了，拋在坑中。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41:8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為什麼他們沒有殺掉那八十人中間的十個人呢？</w:t>
      </w:r>
    </w:p>
    <w:p>
      <w:pPr/>
      <w:r>
        <w:rPr>
          <w:lang w:val="zh_TW" w:bidi="zh_TW"/>
        </w:rPr>
      </w:r>
      <w:r>
        <w:rPr>
          <w:lang w:val="zh_TW" w:bidi="zh_TW"/>
        </w:rPr>
        <w:t>那十個人告訴他們，他們有糧食。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41:9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以實瑪利將所殺之人的屍首都拋在哪裡？</w:t>
      </w:r>
    </w:p>
    <w:p>
      <w:pPr/>
      <w:r>
        <w:rPr>
          <w:lang w:val="zh_TW" w:bidi="zh_TW"/>
        </w:rPr>
      </w:r>
      <w:r>
        <w:rPr>
          <w:lang w:val="zh_TW" w:bidi="zh_TW"/>
        </w:rPr>
        <w:t>他把他們的屍首都拋在坑裏，這坑是從前亞撒王所挖的。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41:10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以實瑪利對米斯巴剩下的人做了什麼事？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以實瑪利擄了在米斯巴剩下的人，要帶他們往亞捫人那裏去。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41:11–12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當約哈難和同著他的眾軍長聽見以實瑪利所行的一切事時，他們做了什麼？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他們就帶領眾人前往，要和以實瑪利爭戰。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41:13–14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以實瑪利那裏的眾人看見約哈難和同著他的眾軍長時，他們做了什麼？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他們就都歡喜，轉身歸約哈難去了。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41:15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以實瑪利和他的人去哪裡躲避約哈難呢？</w:t>
      </w:r>
    </w:p>
    <w:p>
      <w:pPr/>
      <w:r>
        <w:rPr>
          <w:lang w:val="zh_TW" w:bidi="zh_TW"/>
        </w:rPr>
      </w:r>
      <w:r>
        <w:rPr>
          <w:lang w:val="zh_TW" w:bidi="zh_TW"/>
        </w:rPr>
        <w:t>他們往亞捫人那裏去了。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41:17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約哈難和百姓離開米斯巴後去了哪裏？</w:t>
      </w:r>
    </w:p>
    <w:p>
      <w:pPr/>
      <w:r>
        <w:rPr>
          <w:lang w:val="zh_TW" w:bidi="zh_TW"/>
        </w:rPr>
      </w:r>
      <w:r>
        <w:rPr>
          <w:lang w:val="zh_TW" w:bidi="zh_TW"/>
        </w:rPr>
        <w:t>他們去了靠近伯利恆的金罕寓﻿﻿住下。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41:17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約哈難和百姓想要去哪裡？</w:t>
      </w:r>
    </w:p>
    <w:p>
      <w:pPr/>
      <w:r>
        <w:rPr>
          <w:lang w:val="zh_TW" w:bidi="zh_TW"/>
        </w:rPr>
      </w:r>
      <w:r>
        <w:rPr>
          <w:lang w:val="zh_TW" w:bidi="zh_TW"/>
        </w:rPr>
        <w:t>他們要進入埃及去。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41:17 (#3)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為什麼他們想要進入埃及去？</w:t>
      </w:r>
    </w:p>
    <w:p>
      <w:pPr/>
      <w:r>
        <w:rPr>
          <w:lang w:val="zh_TW" w:bidi="zh_TW"/>
        </w:rPr>
      </w:r>
      <w:r>
        <w:rPr>
          <w:lang w:val="zh_TW" w:bidi="zh_TW"/>
        </w:rPr>
        <w:t>他們懼怕迦勒底人。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41:18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為什麼約哈難和百姓懼怕迦勒底人？</w:t>
      </w:r>
    </w:p>
    <w:p>
      <w:pPr/>
      <w:r>
        <w:rPr>
          <w:lang w:val="zh_TW" w:bidi="zh_TW"/>
        </w:rPr>
      </w:r>
      <w:r>
        <w:rPr>
          <w:lang w:val="zh_TW" w:bidi="zh_TW"/>
        </w:rPr>
        <w:t>他們懼怕，因以實瑪利殺了基大利。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42:1–3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眾軍長和眾百姓對耶利米說了什麼？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他們求耶利米為他們祈求，並告訴他們所當走的路和所當做的事。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42:4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耶利米如何回應他們？</w:t>
      </w:r>
    </w:p>
    <w:p>
      <w:pPr/>
      <w:r>
        <w:rPr>
          <w:lang w:val="zh_TW" w:bidi="zh_TW"/>
        </w:rPr>
      </w:r>
      <w:r>
        <w:rPr>
          <w:lang w:val="zh_TW" w:bidi="zh_TW"/>
        </w:rPr>
        <w:t>他說他會為他們禱告，並告訴他們耶和華（雅巍）的任何回答。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42:5–6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於是百姓對耶利米說什麼？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他們說他們必照耶和華（雅巍）告訴他們的一切事行。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42:7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過了十天，發生了什麼事情？</w:t>
      </w:r>
    </w:p>
    <w:p>
      <w:pPr/>
      <w:r>
        <w:rPr>
          <w:lang w:val="zh_TW" w:bidi="zh_TW"/>
        </w:rPr>
      </w:r>
      <w:r>
        <w:rPr>
          <w:lang w:val="zh_TW" w:bidi="zh_TW"/>
        </w:rPr>
        <w:t>過了十天，耶和華（雅巍）的話臨到耶利米。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42:11–12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耶和華（雅巍）說因祂與他們同在，所以耶和華要做什麼？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耶和華（雅巍）說祂要拯救他們，給予他們憐憫和同情，並叫他們歸回本地。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42:15–17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耶和華（雅巍）說，百姓若定意要進入埃及，在那裏寄居，會發生什麼事？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耶和華（雅巍）說，凡定意要進入埃及在那裏寄居的必遭刀劍、饑荒、瘟疫而死。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42:18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如果他們去埃及，他們將成為什麼？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他們將成為被詛咒的對象，不得再回來。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42:19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百姓為什麼不得再見這地方？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耶和華（雅巍）告訴他們不要進入埃及去，否則耶和華必將祂的忿怒傾在他們身上。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42:20–22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為什麼百姓會因去埃及而付出生命的代價？</w:t>
      </w:r>
    </w:p>
    <w:p>
      <w:pPr/>
      <w:r>
        <w:rPr>
          <w:lang w:val="zh_TW" w:bidi="zh_TW"/>
        </w:rPr>
      </w:r>
      <w:r>
        <w:rPr>
          <w:lang w:val="zh_TW" w:bidi="zh_TW"/>
        </w:rPr>
        <w:t>他們將付出生命的代價，因為他們要耶利米傳達耶和華（雅巍）的信息，但卻不遵行耶和華的話。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43:1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耶利米向眾百姓說完了什麼話？</w:t>
      </w:r>
    </w:p>
    <w:p>
      <w:pPr/>
      <w:r>
        <w:rPr>
          <w:lang w:val="zh_TW" w:bidi="zh_TW"/>
        </w:rPr>
      </w:r>
      <w:r>
        <w:rPr>
          <w:lang w:val="zh_TW" w:bidi="zh_TW"/>
        </w:rPr>
        <w:t>耶利米說完了耶和華（雅巍）差遣他去所說的一切話。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43:3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亞撒利雅、約哈難並一切狂傲的人指責耶利米什麼？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他們指責耶利米對他們說謊言，耶利米便可將他們交在迦勒底人的手中，使他們被殺並被擄到巴比倫去。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43:4–7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約哈難和眾百姓，不聽從耶和華（雅巍）的話，而是做了什麼呢？</w:t>
      </w:r>
    </w:p>
    <w:p>
      <w:pPr/>
      <w:r>
        <w:rPr>
          <w:lang w:val="zh_TW" w:bidi="zh_TW"/>
        </w:rPr>
      </w:r>
      <w:r>
        <w:rPr>
          <w:lang w:val="zh_TW" w:bidi="zh_TW"/>
        </w:rPr>
        <w:t>他們都進入埃及地。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43:8–10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耶和華（雅巍）告訴耶利米拿幾塊大石頭做什麼？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耶和華（雅巍）告訴耶利米，要把那幾塊大石頭藏在答比匿法老的王宮那裏，以示尼布甲尼撒將在那裏安置他的寶座。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43:11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耶和華（雅巍）說尼布甲尼撒要來攻擊埃及地的時候，百姓必會怎樣？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耶和華（雅巍）說尼布甲尼撒必會殺死一些人，並會擄掠其他人。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43:12–13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耶和華（雅巍）說尼布甲尼撒要對埃及神的廟宇做什麼？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耶和華（雅巍）說他要將廟宇焚燒，將神像擄去。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44:2–3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為什麼耶利米說耶和華（雅巍）降與耶路撒冷和猶大各城一切災禍？</w:t>
      </w:r>
    </w:p>
    <w:p>
      <w:pPr/>
      <w:r>
        <w:rPr>
          <w:lang w:val="zh_TW" w:bidi="zh_TW"/>
        </w:rPr>
      </w:r>
      <w:r>
        <w:rPr>
          <w:lang w:val="zh_TW" w:bidi="zh_TW"/>
        </w:rPr>
        <w:t>耶利米這樣說，因百姓敬拜事奉別神。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44:4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耶和華（雅巍）的眾先知向百姓說了什麼？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耶和華（雅巍）的眾先知說，百姓切不要行耶和華所厭惡的事情。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44:5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眾先知向百姓說話後，他們做了什麼呢？</w:t>
      </w:r>
    </w:p>
    <w:p>
      <w:pPr/>
      <w:r>
        <w:rPr>
          <w:lang w:val="zh_TW" w:bidi="zh_TW"/>
        </w:rPr>
      </w:r>
      <w:r>
        <w:rPr>
          <w:lang w:val="zh_TW" w:bidi="zh_TW"/>
        </w:rPr>
        <w:t>他們卻不聽從。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44:6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當猶大百姓不聽從眾先知的話時，耶和華（雅巍）做了什麼？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耶和華（雅巍）的怒氣和忿怒都倒出來，使猶大城邑和耶路撒冷都荒廢淒涼。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44:7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去埃及的百姓中，耶和華（雅巍）允許多少人可以存活？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耶和華（雅巍）不留一人存活。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44:8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他們是如何惹耶和華（雅巍）發怒的？</w:t>
      </w:r>
    </w:p>
    <w:p>
      <w:pPr/>
      <w:r>
        <w:rPr>
          <w:lang w:val="zh_TW" w:bidi="zh_TW"/>
        </w:rPr>
      </w:r>
      <w:r>
        <w:rPr>
          <w:lang w:val="zh_TW" w:bidi="zh_TW"/>
        </w:rPr>
        <w:t>因他們手所做的，也就是在所去寄居的埃及地向別神燒香惹耶和華（雅巍）發怒。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44:8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耶和華（雅巍）說他們在埃及會發生什麼事？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耶和華（雅巍）要使他們被剪除。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44:10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耶和華（雅巍）說誰到如今還在行惡？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耶和華（雅巍）說，百姓和他們的列祖到如今還在行惡。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44:11–12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耶和華（雅巍）說，進入埃及地的百姓會發生什麼事？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耶和華（雅巍）說祂必轉面不看他們，必降災禍與他們，使他們盡都滅絕，就像祂怎樣用刀劍、饑荒、瘟疫刑罰耶路撒冷，也必照樣刑罰那些住在埃及地的人。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44:14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耶和華（雅巍）對所剩下的猶大人說了什麼？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耶和華（雅巍）說，心中甚想歸回猶大地的猶大人都不得歸回，除了從埃及地逃脫的少數人以外，一個都不能歸回。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44:17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百姓認為他們若繼續向天后燒香、澆奠祭，會發生什麼事情？</w:t>
      </w:r>
    </w:p>
    <w:p>
      <w:pPr/>
      <w:r>
        <w:rPr>
          <w:lang w:val="zh_TW" w:bidi="zh_TW"/>
        </w:rPr>
      </w:r>
      <w:r>
        <w:rPr>
          <w:lang w:val="zh_TW" w:bidi="zh_TW"/>
        </w:rPr>
        <w:t>百姓認為他們若繼續向天后燒香、澆奠祭，他們就會吃飽飯、享福樂，並不見災禍。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44:22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耶和華（雅巍）不能再容忍的是什麼？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耶和華（雅巍）不能再容忍百姓所行的可憎之事。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44:22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耶和華（雅巍）不能再容忍百姓所行的可憎之事，他們的地必會怎樣？</w:t>
      </w:r>
    </w:p>
    <w:p>
      <w:pPr/>
      <w:r>
        <w:rPr>
          <w:lang w:val="zh_TW" w:bidi="zh_TW"/>
        </w:rPr>
      </w:r>
      <w:r>
        <w:rPr>
          <w:lang w:val="zh_TW" w:bidi="zh_TW"/>
        </w:rPr>
        <w:t>他們的地必荒涼，令人驚駭咒詛，無人居住。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44:23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為什麼他們會遭遇這災禍？</w:t>
      </w:r>
    </w:p>
    <w:p>
      <w:pPr/>
      <w:r>
        <w:rPr>
          <w:lang w:val="zh_TW" w:bidi="zh_TW"/>
        </w:rPr>
      </w:r>
      <w:r>
        <w:rPr>
          <w:lang w:val="zh_TW" w:bidi="zh_TW"/>
        </w:rPr>
        <w:t>因他們燒香拜偶像，得罪耶和華（雅巍），沒有聽從耶和華的話。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44:25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那些想要履行向天后所許的願的人，耶利米對他們說了什麼？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耶利米告訴他們只管履行他們所許的願。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44:26–27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百姓履行他們所許的願後，耶利米說他們會怎樣？</w:t>
      </w:r>
    </w:p>
    <w:p>
      <w:pPr/>
      <w:r>
        <w:rPr>
          <w:lang w:val="zh_TW" w:bidi="zh_TW"/>
        </w:rPr>
      </w:r>
      <w:r>
        <w:rPr>
          <w:lang w:val="zh_TW" w:bidi="zh_TW"/>
        </w:rPr>
        <w:t>耶利米告訴他們，他們不再敬拜耶和華（雅巍），但他們會因刀劍、饑荒所滅盡。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44:28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那脫離刀劍的人會怎樣？</w:t>
      </w:r>
    </w:p>
    <w:p>
      <w:pPr/>
      <w:r>
        <w:rPr>
          <w:lang w:val="zh_TW" w:bidi="zh_TW"/>
        </w:rPr>
      </w:r>
      <w:r>
        <w:rPr>
          <w:lang w:val="zh_TW" w:bidi="zh_TW"/>
        </w:rPr>
        <w:t>他們將從埃及地歸回猶大地。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44:29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當合弗拉死去時，百姓當知道什麼呢？</w:t>
      </w:r>
    </w:p>
    <w:p>
      <w:pPr/>
      <w:r>
        <w:rPr>
          <w:lang w:val="zh_TW" w:bidi="zh_TW"/>
        </w:rPr>
      </w:r>
      <w:r>
        <w:rPr>
          <w:lang w:val="zh_TW" w:bidi="zh_TW"/>
        </w:rPr>
        <w:t>百姓當知道，耶和華（雅巍）所說的一切話必要立得住。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44:30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耶和華（雅巍）說祂必將對法老合弗拉做什麼？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耶和華（雅巍）說，祂必將法老合弗拉交在他仇敵的手中。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45:1–3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為什麼耶和華（雅巍）藉先知耶利米對巴錄說話？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耶和華（雅巍）這樣做，因巴錄﻿﻿曾說，耶和華使他憂愁。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45:4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耶和華（雅巍）要對巴錄的國做什麼？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耶和華（雅巍）必拆毀這國。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45:5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巴錄應該不要圖謀什麼呢？</w:t>
      </w:r>
    </w:p>
    <w:p>
      <w:pPr/>
      <w:r>
        <w:rPr>
          <w:lang w:val="zh_TW" w:bidi="zh_TW"/>
        </w:rPr>
      </w:r>
      <w:r>
        <w:rPr>
          <w:lang w:val="zh_TW" w:bidi="zh_TW"/>
        </w:rPr>
        <w:t>他應該不要圖謀百姓以特別的方式尊重他。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45:5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耶和華（雅巍）應許會為巴錄做什麼？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耶和華（雅巍）應許，無論巴錄往哪裡去，耶和華都會保護他。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46:1–4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耶和華（雅巍）告訴埃及軍隊要做什麼？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耶和華（雅巍）告訴他們要預備盾牌、馬匹、長矛和盔甲，往前上陣。 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46:2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哪兩位王即將開戰？</w:t>
      </w:r>
    </w:p>
    <w:p>
      <w:pPr/>
      <w:r>
        <w:rPr>
          <w:lang w:val="zh_TW" w:bidi="zh_TW"/>
        </w:rPr>
      </w:r>
      <w:r>
        <w:rPr>
          <w:lang w:val="zh_TW" w:bidi="zh_TW"/>
        </w:rPr>
        <w:t>巴比倫的尼布甲尼撒王和埃及的尼哥王即將開戰。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46:5–6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耶和華（雅巍）看見埃及的軍隊在做什麼呢？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耶和華（雅巍）看見埃及士兵雖為了安全而急忙逃跑，但在幼發拉底河被擊敗。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46:7–8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耶和華（雅巍）將埃及的軍隊比喻為什麼？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埃及的軍隊就像當尼羅河漲發而毀滅城邑和其中的居民一樣。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46:10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耶和華（雅巍）將如何報仇？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耶和華（雅巍）要向敵人報仇，刀劍必吞吃得飽，那將如同獻給耶和華的祭物。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46:11–12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耶和華（雅巍）告訴埃及的民要做什麼？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他們要上基列山去尋找藥物，但這是徒然，他們不得治好。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46:13–14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耶和華（雅巍）告訴密奪和挪弗的人要做什麼？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耶和華（雅巍）告訴他們前往答比匿並在那裡作戰。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46:15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埃及的神怎麼了？</w:t>
      </w:r>
    </w:p>
    <w:p>
      <w:pPr/>
      <w:r>
        <w:rPr>
          <w:lang w:val="zh_TW" w:bidi="zh_TW"/>
        </w:rPr>
      </w:r>
      <w:r>
        <w:rPr>
          <w:lang w:val="zh_TW" w:bidi="zh_TW"/>
        </w:rPr>
        <w:t>公牛神阿庇斯逃跑了，因耶和華（雅巍）已將它擊倒。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46:16–17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士兵們想要做什麼呢？</w:t>
      </w:r>
    </w:p>
    <w:p>
      <w:pPr/>
      <w:r>
        <w:rPr>
          <w:lang w:val="zh_TW" w:bidi="zh_TW"/>
        </w:rPr>
      </w:r>
      <w:r>
        <w:rPr>
          <w:lang w:val="zh_TW" w:bidi="zh_TW"/>
        </w:rPr>
        <w:t>他們想要回家。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46:19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耶和華（雅巍）說，住在埃及的民要預備什麼？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耶和華（雅巍）說，住在埃及的民﻿﻿，要預備被擄去。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46:20–21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在戰鬥前，作者說埃及好像什麼動物？</w:t>
      </w:r>
    </w:p>
    <w:p>
      <w:pPr/>
      <w:r>
        <w:rPr>
          <w:lang w:val="zh_TW" w:bidi="zh_TW"/>
        </w:rPr>
      </w:r>
      <w:r>
        <w:rPr>
          <w:lang w:val="zh_TW" w:bidi="zh_TW"/>
        </w:rPr>
        <w:t>埃及是肥美的母牛犢，僱傭兵好像肥牛犢。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46:21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戰鬥之後，作者說埃及好像什麼動物？</w:t>
      </w:r>
    </w:p>
    <w:p>
      <w:pPr/>
      <w:r>
        <w:rPr>
          <w:lang w:val="zh_TW" w:bidi="zh_TW"/>
        </w:rPr>
      </w:r>
      <w:r>
        <w:rPr>
          <w:lang w:val="zh_TW" w:bidi="zh_TW"/>
        </w:rPr>
        <w:t>他說埃及好像一條蛇。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46:23–24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誰會殺死埃及的士兵？</w:t>
      </w:r>
    </w:p>
    <w:p>
      <w:pPr/>
      <w:r>
        <w:rPr>
          <w:lang w:val="zh_TW" w:bidi="zh_TW"/>
        </w:rPr>
      </w:r>
      <w:r>
        <w:rPr>
          <w:lang w:val="zh_TW" w:bidi="zh_TW"/>
        </w:rPr>
        <w:t>來自北方的人將會砍伐，殺滅他們。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46:25–26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耶和華（雅巍）將把埃及交給誰？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耶和華（雅巍）要將埃及交給尼布甲尼撒。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46:27–28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耶和華（雅巍）說，祂要為祂的子民以色列做什麼？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耶和華（雅巍）將把他們從被擄之地拯救出來，帶回到他們的土地，在那裡他們將得享平靖安逸，又要將使他們被分散的那些國滅絕淨盡，卻不將他們滅絕淨盡，倒要從寬懲治他們。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47:1–2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耶和華（雅巍）說，非利士人將會遭遇什麼事？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他們將從北方被攻擊，他們都必哀號（哭泣）。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47:3–4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非利士人如何得知敵人即將來摧毀他們？</w:t>
      </w:r>
    </w:p>
    <w:p>
      <w:pPr/>
      <w:r>
        <w:rPr>
          <w:lang w:val="zh_TW" w:bidi="zh_TW"/>
        </w:rPr>
      </w:r>
      <w:r>
        <w:rPr>
          <w:lang w:val="zh_TW" w:bidi="zh_TW"/>
        </w:rPr>
        <w:t>他們會聽見馬蹄聲和戰車的隆隆聲。為父的逃跑，感到軟弱無助，不回頭看顧兒女。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47:6–7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非利士人祈求耶和華（雅巍）做什麼呢？</w:t>
      </w:r>
    </w:p>
    <w:p>
      <w:pPr/>
      <w:r>
        <w:rPr>
          <w:lang w:val="zh_TW" w:bidi="zh_TW"/>
        </w:rPr>
      </w:r>
      <w:r>
        <w:rPr>
          <w:lang w:val="zh_TW" w:bidi="zh_TW"/>
        </w:rPr>
        <w:t>他們祈求耶和華（雅巍）止息對他們的攻擊殺害。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47:7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為什麼耶和華（雅巍）不會止息殺戮？</w:t>
      </w:r>
    </w:p>
    <w:p>
      <w:pPr/>
      <w:r>
        <w:rPr>
          <w:lang w:val="zh_TW" w:bidi="zh_TW"/>
        </w:rPr>
      </w:r>
      <w:r>
        <w:rPr>
          <w:lang w:val="zh_TW" w:bidi="zh_TW"/>
        </w:rPr>
        <w:t>因耶和華（雅巍）已經決定要攻擊亞實基倫和海邊之地的一切居民。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48:1–2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論摩押，耶和華（雅巍）說了什麼？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摩押的城市將變為荒場，摩押不再被稱讚，她的敵人將設計謀害她，不再成國。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48:3–5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人們為什麼喊叫、哀哭和流淚？</w:t>
      </w:r>
    </w:p>
    <w:p>
      <w:pPr/>
      <w:r>
        <w:rPr>
          <w:lang w:val="zh_TW" w:bidi="zh_TW"/>
        </w:rPr>
      </w:r>
      <w:r>
        <w:rPr>
          <w:lang w:val="zh_TW" w:bidi="zh_TW"/>
        </w:rPr>
        <w:t>他們這樣做是因摩押已經被毀滅。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48:7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為什麼基抹和屬他的祭司和首領也要一同被擄去呢？</w:t>
      </w:r>
    </w:p>
    <w:p>
      <w:pPr/>
      <w:r>
        <w:rPr>
          <w:lang w:val="zh_TW" w:bidi="zh_TW"/>
        </w:rPr>
      </w:r>
      <w:r>
        <w:rPr>
          <w:lang w:val="zh_TW" w:bidi="zh_TW"/>
        </w:rPr>
        <w:t>因他們倚靠自己所做的和自己的財寶。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48:8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耶和華（雅巍）說，摩押的各城將會發生什麼事？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它們都將被毀滅，無一城能逃脫。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48:9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他們的城邑必會發生什麼事？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他們的城邑必致荒涼，無人居住。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48:10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不為耶和華（雅巍）殺摩押人的人，耶和華將如何對他？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耶和華（雅巍）必咒詛他。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48:11–12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耶和華（雅巍）說，摩押人必會怎樣？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耶和華（雅巍）說，祂必打發敵人攻擊並消滅他們。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48:15–16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耶和華（雅巍）說，摩押將會發生什麼事？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摩押即將變為荒場。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48:17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摩押被摧毀後，凡在摩押四圍的人要怎樣？</w:t>
      </w:r>
    </w:p>
    <w:p>
      <w:pPr/>
      <w:r>
        <w:rPr>
          <w:lang w:val="zh_TW" w:bidi="zh_TW"/>
        </w:rPr>
      </w:r>
      <w:r>
        <w:rPr>
          <w:lang w:val="zh_TW" w:bidi="zh_TW"/>
        </w:rPr>
        <w:t>他們都要為摩押悲傷，因摩押的力量已經被折斷。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48:18–20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住在底本和亞羅珥的民，當做什麼來取代驕傲？</w:t>
      </w:r>
    </w:p>
    <w:p>
      <w:pPr/>
      <w:r>
        <w:rPr>
          <w:lang w:val="zh_TW" w:bidi="zh_TW"/>
        </w:rPr>
      </w:r>
      <w:r>
        <w:rPr>
          <w:lang w:val="zh_TW" w:bidi="zh_TW"/>
        </w:rPr>
        <w:t>他們當知道自己正在被攻擊，並留意那些正在逃跑的人。他們要哀號、呼喊求助，因摩押已變為荒場。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48:21–25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什麼樣的刑罰臨到摩押地遠近所有的城邑？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耶和華（雅巍）的刑罰臨到許多城邑。摩押的角被砍斷了；摩押的膀臂被折斷了。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48:26–27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摩押人以為他們可以向耶和華（雅巍）誇大，但耶和華將對他們做什麼？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耶和華（雅巍）將審判摩押，他們又要被敵人嗤笑。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48:28–29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因摩押的居民自高自傲，他們當做什麼？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他們要離開城邑，住在山崖裏。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48:30–32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耶和華（雅巍）為什麼要為摩押人哀號、歎息和哭泣呢？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耶和華（雅巍）歎息，因祂知道摩押的忿怒是虛空的。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48:33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耶和華（雅巍）對摩押做了什麼事？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摩押地的歡喜快樂都被奪去。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48:35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耶和華（雅巍）說，祂必對那些在邱壇獻祭的人，和那向他們的神燒香的人做什麼？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耶和華（雅巍）必使他們都斷絕了。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48:36–37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吉珥·哈列設人如何表達他們的哀鳴，因他們所得的財物都滅沒了？</w:t>
      </w:r>
    </w:p>
    <w:p>
      <w:pPr/>
      <w:r>
        <w:rPr>
          <w:lang w:val="zh_TW" w:bidi="zh_TW"/>
        </w:rPr>
      </w:r>
      <w:r>
        <w:rPr>
          <w:lang w:val="zh_TW" w:bidi="zh_TW"/>
        </w:rPr>
        <w:t>他們各人頭上光禿，鬍鬚剪短，手有劃傷，腰束麻布。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48:38–39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為什麼在摩押的各房頂上和街市上處處有人哀哭？</w:t>
      </w:r>
    </w:p>
    <w:p>
      <w:pPr/>
      <w:r>
        <w:rPr>
          <w:lang w:val="zh_TW" w:bidi="zh_TW"/>
        </w:rPr>
      </w:r>
      <w:r>
        <w:rPr>
          <w:lang w:val="zh_TW" w:bidi="zh_TW"/>
        </w:rPr>
        <w:t>因耶和華（雅巍）打碎摩押，好像打碎無人喜悅的器皿。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48:40–41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耶和華（雅巍）說，加略被攻取就好像什麼？</w:t>
      </w:r>
    </w:p>
    <w:p>
      <w:pPr/>
      <w:r>
        <w:rPr>
          <w:lang w:val="zh_TW" w:bidi="zh_TW"/>
        </w:rPr>
      </w:r>
      <w:r>
        <w:rPr>
          <w:lang w:val="zh_TW" w:bidi="zh_TW"/>
        </w:rPr>
        <w:t>這事會速速發生，就好像大鷹抓住獵物時一樣。他們的保障將被敵人佔據，勇士將心中害怕。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48:42–44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耶和華（雅巍）將如何毀滅摩押？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耶和華（雅巍）必使摩押人心中恐懼，落入陷坑和網羅中。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48:45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為什麼躲避的人，最遠只能逃到希實本呢？</w:t>
      </w:r>
    </w:p>
    <w:p>
      <w:pPr/>
      <w:r>
        <w:rPr>
          <w:lang w:val="zh_TW" w:bidi="zh_TW"/>
        </w:rPr>
      </w:r>
      <w:r>
        <w:rPr>
          <w:lang w:val="zh_TW" w:bidi="zh_TW"/>
        </w:rPr>
        <w:t>因為有火從希實本發出，要燒盡一切摩押自高自傲的人。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48:46–47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耶利米說摩押人將會發生什麼事？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摩押人將滅亡，他們的兒女將被擄去並帶到其他國家，但有一天，耶和華（雅巍）還要使被擄的摩押人歸回。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49:1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瑪勒堪為何不應得迦得之地為業呢？</w:t>
      </w:r>
    </w:p>
    <w:p>
      <w:pPr/>
      <w:r>
        <w:rPr>
          <w:lang w:val="zh_TW" w:bidi="zh_TW"/>
        </w:rPr>
      </w:r>
      <w:r>
        <w:rPr>
          <w:lang w:val="zh_TW" w:bidi="zh_TW"/>
        </w:rPr>
        <w:t>瑪勒堪不應得迦得之地，因它屬於以色列的後裔。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49:2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拉巴會發生什麼事情？</w:t>
      </w:r>
    </w:p>
    <w:p>
      <w:pPr/>
      <w:r>
        <w:rPr>
          <w:lang w:val="zh_TW" w:bidi="zh_TW"/>
        </w:rPr>
      </w:r>
      <w:r>
        <w:rPr>
          <w:lang w:val="zh_TW" w:bidi="zh_TW"/>
        </w:rPr>
        <w:t>拉巴要成為亂堆。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49:3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瑪勒堪會發生什麼事？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城邑將變為廢墟，人們要被擄去。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49:4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不信的女兒倚靠什麼？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她倚靠她的財寶。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49:5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人們為什麼會恐懼？</w:t>
      </w:r>
    </w:p>
    <w:p>
      <w:pPr/>
      <w:r>
        <w:rPr>
          <w:lang w:val="zh_TW" w:bidi="zh_TW"/>
        </w:rPr>
      </w:r>
      <w:r>
        <w:rPr>
          <w:lang w:val="zh_TW" w:bidi="zh_TW"/>
        </w:rPr>
        <w:t>他們會感到恐懼，因為他們被四圍的敵人迫使分散到其他國家。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49:6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耶和華（雅巍）後來還要為亞捫人做什麼？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耶和華（雅巍）將使他們的財富歸回。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49:7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以東的智慧人發生了什麼事？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以東的智慧人盡歸無有。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49:8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當以東人的智慧人盡歸無有時，他們當怎麼做？</w:t>
      </w:r>
    </w:p>
    <w:p>
      <w:pPr/>
      <w:r>
        <w:rPr>
          <w:lang w:val="zh_TW" w:bidi="zh_TW"/>
        </w:rPr>
      </w:r>
      <w:r>
        <w:rPr>
          <w:lang w:val="zh_TW" w:bidi="zh_TW"/>
        </w:rPr>
        <w:t>他們要逃跑並住在深密處。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49:8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耶和華（雅各）對以掃做什麼事？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耶和華（雅巍）使災殃臨到以掃。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49:11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對以東的孤兒和寡婦，耶和華（雅巍）說了什麼？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耶和華（雅巍）說，祂必保全孤兒與寡婦。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49:12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以東人為什麼應該已經知道耶和華（雅巍）會刑罰他們？</w:t>
      </w:r>
    </w:p>
    <w:p>
      <w:pPr/>
      <w:r>
        <w:rPr>
          <w:lang w:val="zh_TW" w:bidi="zh_TW"/>
        </w:rPr>
      </w:r>
      <w:r>
        <w:rPr>
          <w:lang w:val="zh_TW" w:bidi="zh_TW"/>
        </w:rPr>
        <w:t>他們已經看到，即使是那些耶和華（雅巍）沒有刑罰的人也會遭受痛苦。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49:13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耶和華（雅巍）說，祂將對波斯拉做什麼？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耶和華（雅巍）必會毀滅波斯拉。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49:14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耶和華（雅巍）的使者告訴列國要做什麼？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使者出去告訴列國，要準備爭戰，並攻擊以東。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49:15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耶和華（雅巍）對以東人說了什麼？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耶和華（雅巍）說，祂使以東在列國中為最小，在世人中被藐視。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49:16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以東人自欺，認為他們住在山穴中有安全，但耶和華（雅巍）會對他們做什麼？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耶和華（雅巍）會將他們拉下來。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49:17–18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耶和華（雅巍）把令人驚駭的以東比喻為什麼？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耶和華（雅巍）說，以東要像所多瑪、蛾摩拉，和鄰近的城邑一樣，</w:t>
      </w:r>
      <w:r>
        <w:rPr>
          <w:lang w:val="zh_TW" w:bidi="zh_TW"/>
        </w:rPr>
        <w:t>無人居住。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49:19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耶和華（雅巍）帶領以東人離開他們的土地後，耶和華會對他們做什麼？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耶和華（雅巍）會派祂所揀選的人來治理他們。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49:20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雅巍對以東的計畫是什麼？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耶和華（雅巍）要將提幔的居民驅逐，要將他們的牧場變成廢墟。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49:21–22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以東被摧毀時會是怎樣的情形？</w:t>
      </w:r>
    </w:p>
    <w:p>
      <w:pPr/>
      <w:r>
        <w:rPr>
          <w:lang w:val="zh_TW" w:bidi="zh_TW"/>
        </w:rPr>
      </w:r>
      <w:r>
        <w:rPr>
          <w:lang w:val="zh_TW" w:bidi="zh_TW"/>
        </w:rPr>
        <w:t>地就震動，人在紅海那裏必聽見呼喊的聲音。以東最強壯的勇士心中感到恐懼。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49:23–24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耶和華（雅巍）說，大馬士革的人會發生什麼事？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他們蒙羞並軟弱無力，然後轉身逃跑，滿懷痛苦憂愁。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49:26–27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當耶和華（雅巍）在大馬士革的城牆上使火著起時，會發生什麼事？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火將燒滅便·哈達的堡壘，少年人和一切兵丁必將喪命。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49:28–29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耶和華（雅巍）告訴尼布甲尼撒要對基達做什麼事？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耶和華（雅巍）告訴尼布甲尼撒去攻擊那些人，毀滅他們，並奪取他們的財物。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49:30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尼布甲尼撒攻擊基達後，基達的居民將住在哪裡呢？</w:t>
      </w:r>
    </w:p>
    <w:p>
      <w:pPr/>
      <w:r>
        <w:rPr>
          <w:lang w:val="zh_TW" w:bidi="zh_TW"/>
        </w:rPr>
      </w:r>
      <w:r>
        <w:rPr>
          <w:lang w:val="zh_TW" w:bidi="zh_TW"/>
        </w:rPr>
        <w:t>他們將住在深密處。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49:30–31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為什麼這對尼布甲尼撒來說會是一個輕而易舉的攻擊？</w:t>
      </w:r>
    </w:p>
    <w:p>
      <w:pPr/>
      <w:r>
        <w:rPr>
          <w:lang w:val="zh_TW" w:bidi="zh_TW"/>
        </w:rPr>
      </w:r>
      <w:r>
        <w:rPr>
          <w:lang w:val="zh_TW" w:bidi="zh_TW"/>
        </w:rPr>
        <w:t>這對他來說會很容易，因那些人無門無閂，並獨自居住的。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49:32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當尼布甲尼撒將夏瑣的駱駝和財產作為掠物時，耶和華（雅巍）會對夏瑣的居民做什麼？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耶和華（雅巍）將使他們分散四方﻿﻿，使災殃從四圍臨到他們。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49:33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尼布甲尼撒攻擊這城後，誰會居住在那裡？</w:t>
      </w:r>
    </w:p>
    <w:p>
      <w:pPr/>
      <w:r>
        <w:rPr>
          <w:lang w:val="zh_TW" w:bidi="zh_TW"/>
        </w:rPr>
      </w:r>
      <w:r>
        <w:rPr>
          <w:lang w:val="zh_TW" w:bidi="zh_TW"/>
        </w:rPr>
        <w:t>那裡必成為野狗的住處。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49:34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耶利米何時收到關於以攔的預言？</w:t>
      </w:r>
    </w:p>
    <w:p>
      <w:pPr/>
      <w:r>
        <w:rPr>
          <w:lang w:val="zh_TW" w:bidi="zh_TW"/>
        </w:rPr>
      </w:r>
      <w:r>
        <w:rPr>
          <w:lang w:val="zh_TW" w:bidi="zh_TW"/>
        </w:rPr>
        <w:t>猶大王西底家登基的時候，耶和華（雅巍）的話臨到先知耶利米。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49:34–36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當耶和華（雅巍）折斷以攔人的弓箭手時，以攔的居民將去向何方？</w:t>
      </w:r>
    </w:p>
    <w:p>
      <w:pPr/>
      <w:r>
        <w:rPr>
          <w:lang w:val="zh_TW" w:bidi="zh_TW"/>
        </w:rPr>
      </w:r>
      <w:r>
        <w:rPr>
          <w:lang w:val="zh_TW" w:bidi="zh_TW"/>
        </w:rPr>
        <w:t>以攔人將分散四方﻿。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49:37–38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因耶和華（雅巍）的烈怒臨到以攔人，耶和華會怎麼做？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耶和華（雅巍）必使他們的仇敵毀滅他們，也必使災禍臨到他們，又必使刀劍追殺他們，直到將他們滅盡。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49:39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到末後，耶和華（雅巍）要對以攔人做什麼？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耶和華（雅巍）要使以攔人歸回到他們的土地上。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50:2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巴比倫會發生什麼事？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巴比倫被攻取，彼勒和巴比倫的神像都蒙羞。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50:3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誰要來攻擊巴比倫呢？</w:t>
      </w:r>
    </w:p>
    <w:p>
      <w:pPr/>
      <w:r>
        <w:rPr>
          <w:lang w:val="zh_TW" w:bidi="zh_TW"/>
        </w:rPr>
      </w:r>
      <w:r>
        <w:rPr>
          <w:lang w:val="zh_TW" w:bidi="zh_TW"/>
        </w:rPr>
        <w:t>有一個從北方上來的國。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50:4–5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當巴比倫遭到攻擊時，以色列人將做什麼？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以色列人要同來哭泣，尋求耶和華（雅巍）。他們必訪問錫安，要與耶和華聯合更新永遠的約。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50:6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為什麼耶和華（雅巍）說，祂的百姓作了迷失的羊？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耶和華（雅巍）說，祂的百姓作了迷失的羊，因牧人使他們走差路，他們竟忘了自己的家園。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50:7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敵人說什麼是他們能夠吞滅耶和華（雅巍）百姓的原因？</w:t>
      </w:r>
    </w:p>
    <w:p>
      <w:pPr/>
      <w:r>
        <w:rPr>
          <w:lang w:val="zh_TW" w:bidi="zh_TW"/>
        </w:rPr>
      </w:r>
      <w:r>
        <w:rPr>
          <w:lang w:val="zh_TW" w:bidi="zh_TW"/>
        </w:rPr>
        <w:t>因耶和華（雅巍）的百姓得罪了耶和華。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50:8–10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在巴比倫被攻擊之前，以色列人為什麼要離開巴比倫？</w:t>
      </w:r>
    </w:p>
    <w:p>
      <w:pPr/>
      <w:r>
        <w:rPr>
          <w:lang w:val="zh_TW" w:bidi="zh_TW"/>
        </w:rPr>
      </w:r>
      <w:r>
        <w:rPr>
          <w:lang w:val="zh_TW" w:bidi="zh_TW"/>
        </w:rPr>
        <w:t>他們要離開巴比倫，因聯合的大國從北方上來要攻擊巴比倫。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50:11–13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掠奪耶和華（雅巍）產業的巴比倫人將會怎樣？</w:t>
      </w:r>
    </w:p>
    <w:p>
      <w:pPr/>
      <w:r>
        <w:rPr>
          <w:lang w:val="zh_TW" w:bidi="zh_TW"/>
        </w:rPr>
      </w:r>
      <w:r>
        <w:rPr>
          <w:lang w:val="zh_TW" w:bidi="zh_TW"/>
        </w:rPr>
        <w:t>巴比倫要列在諸國之末，成為無人居住的曠野。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50:14–15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因巴比倫得罪了耶和華（雅巍），她會發生什麼事？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人人要射箭攻擊巴比倫，巴比倫已經投降，其外郭坍塌了，城牆拆毀了，她怎樣待別國，別國也要怎樣待她。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50:16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當巴比倫受到攻擊時，別國的人會做什麼事？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他們必歸回本族，逃到本土。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50:17–18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耶和華（雅巍）說，祂要對亞述和巴比倫做什麼？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耶和華（雅巍）說，祂必刑罰巴比倫王和他的民，就像祂從前刑罰亞述王一樣。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50:19–20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耶和華（雅巍）會為祂所饒恕的餘民做什麼事？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耶和華（雅巍）必領以色列回到它的故土，必赦免百姓的罪孽。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50:21–22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耶和華（雅巍）吩咐巴比倫的敵人做什麼事？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耶和華（雅巍）吩咐他們，要在巴比倫境內發出打仗和大毀滅的響聲。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50:23–24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為什麼巴比倫軍隊會被俘虜？</w:t>
      </w:r>
    </w:p>
    <w:p>
      <w:pPr/>
      <w:r>
        <w:rPr>
          <w:lang w:val="zh_TW" w:bidi="zh_TW"/>
        </w:rPr>
      </w:r>
      <w:r>
        <w:rPr>
          <w:lang w:val="zh_TW" w:bidi="zh_TW"/>
        </w:rPr>
        <w:t>巴比倫將被捉住，因巴比倫與耶和華（雅巍）爭競。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50:25–26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耶和華（雅巍）要做什麼事？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耶和華（雅巍）開了武庫，拿出兵器，使敵人攻擊巴比倫，打開她的穀倉，將她毀滅淨盡，絲毫不留。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50:27–28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從巴比倫之地逃避出來的以色列人在談論什麼？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他們在談論耶和華（雅巍）如何刑罰巴比倫，使兵丁被屠殺，以報應他們在錫安聖殿所做的一切。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50:29–30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因巴比倫違抗耶和華（雅巍），而會發生什麼事？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巴比倫的仇敵將帶給她毀滅，不容一人逃脫。仇敵將毀滅她的一切兵丁，就因她向耶和華（雅巍）所做的一切。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50:31–32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耶和華（雅巍）說，狂傲的人會怎樣？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耶和華（雅巍）說，狂傲的人必絆跌仆倒。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50:33–34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誰會拯救以色列受欺壓的百姓？</w:t>
      </w:r>
    </w:p>
    <w:p>
      <w:pPr/>
      <w:r>
        <w:rPr>
          <w:lang w:val="zh_TW" w:bidi="zh_TW"/>
        </w:rPr>
      </w:r>
      <w:r>
        <w:rPr>
          <w:lang w:val="zh_TW" w:bidi="zh_TW"/>
        </w:rPr>
        <w:t>萬軍之耶和華（雅巍）拯救以色列。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50:35–37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仇敵的兵丁會對巴比倫做什麼事？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他們要攻擊巴比倫的居民、首領與智慧人並一切的百姓。又要攻擊他們的假先知、最強的勇士以及他們的馬匹和戰車。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50:38–40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巴比倫會成為什麼樣子呢？</w:t>
      </w:r>
    </w:p>
    <w:p>
      <w:pPr/>
      <w:r>
        <w:rPr>
          <w:lang w:val="zh_TW" w:bidi="zh_TW"/>
        </w:rPr>
      </w:r>
      <w:r>
        <w:rPr>
          <w:lang w:val="zh_TW" w:bidi="zh_TW"/>
        </w:rPr>
        <w:t>巴比倫會像所多瑪和蛾摩拉一樣。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50:41–42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有一種民從北方而來，巴比倫王聽見什麼關於他們的消息？</w:t>
      </w:r>
    </w:p>
    <w:p>
      <w:pPr/>
      <w:r>
        <w:rPr>
          <w:lang w:val="zh_TW" w:bidi="zh_TW"/>
        </w:rPr>
      </w:r>
      <w:r>
        <w:rPr>
          <w:lang w:val="zh_TW" w:bidi="zh_TW"/>
        </w:rPr>
        <w:t>王聽見他們是性情殘忍，不施憐憫的人。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50:43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當巴比倫王聽到耶利米說，來自北方的軍隊要征服巴比倫時，巴比倫王感到如何？</w:t>
      </w:r>
    </w:p>
    <w:p>
      <w:pPr/>
      <w:r>
        <w:rPr>
          <w:lang w:val="zh_TW" w:bidi="zh_TW"/>
        </w:rPr>
      </w:r>
      <w:r>
        <w:rPr>
          <w:lang w:val="zh_TW" w:bidi="zh_TW"/>
        </w:rPr>
        <w:t>巴比倫王聽到後，痛苦彷彿生產的婦人。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50:44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耶和華（雅巍）要對巴比倫做什麼？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祂要驅逐巴比倫人，並派所揀選的人治理這地。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50:45–46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耶和華（雅巍）對巴比倫人所定的旨意是什麼？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耶和華（雅巍）定意要徹底毀滅巴比倫。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51:1–2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外邦人要對巴比倫做什麼？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他們要來毀滅巴比倫。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51:3–4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巴比倫的軍隊將面臨什麼樣的攻擊？</w:t>
      </w:r>
    </w:p>
    <w:p>
      <w:pPr/>
      <w:r>
        <w:rPr>
          <w:lang w:val="zh_TW" w:bidi="zh_TW"/>
        </w:rPr>
      </w:r>
      <w:r>
        <w:rPr>
          <w:lang w:val="zh_TW" w:bidi="zh_TW"/>
        </w:rPr>
        <w:t>突襲來得非常迅速，以至於巴比倫的兵丁沒有時間穿上盔甲。攻擊者將滅盡軍隊和百姓。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51:5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耶和華（雅巍）提醒祂的子民什麼事？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耶和華（雅巍）提醒他們，即使祂的子民犯了罪，耶和華仍然是他們的神，並未丟棄他們。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51:6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耶和華（雅巍）告訴以色列人民當做什麼事？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耶和華（雅巍）告訴祂的子民快跑，這樣他們就能逃脫即將降臨在巴比倫的刑罰。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51:7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耶和華（雅巍）使用巴比倫對列國做了什麼事？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耶和華（雅巍）使用巴比倫讓它們沉醉。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51:7–8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巴比倫會發生什麼事？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巴比倫會傾覆毀滅。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51:9–10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因巴比倫無法被醫治，以色列人要做什麼事？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以色列人要離開，各人歸回本國，告訴錫安的其他人，耶和華（雅巍）已經赦免了他們的罪。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51:11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因巴比倫摧毀了耶和華（雅巍）在耶路撒冷的聖殿，誰將進入戰場攻擊巴比倫？</w:t>
      </w:r>
    </w:p>
    <w:p>
      <w:pPr/>
      <w:r>
        <w:rPr>
          <w:lang w:val="zh_TW" w:bidi="zh_TW"/>
        </w:rPr>
      </w:r>
      <w:r>
        <w:rPr>
          <w:lang w:val="zh_TW" w:bidi="zh_TW"/>
        </w:rPr>
        <w:t>米底亞和波斯的軍隊將毀滅巴比倫。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51:13–14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耶和華（雅巍）起誓說，祂要對巴比倫的富人做什麼？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耶和華（雅巍）必吶喊攻擊他們。他們的結局到了。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51:15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耶和華（雅巍）用祂的能力、智慧和聰明做了什麼？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耶和華（雅巍）創造大地，建立世界，鋪張穹蒼。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51:15–16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耶和華（雅巍）一發聲，便會發生什麼事？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祂便帶來雷聲、雨水、閃電和風，降臨在大地上。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51:17–18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鑄的偶像會讓人滿足嗎？</w:t>
      </w:r>
    </w:p>
    <w:p>
      <w:pPr/>
      <w:r>
        <w:rPr>
          <w:lang w:val="zh_TW" w:bidi="zh_TW"/>
        </w:rPr>
      </w:r>
      <w:r>
        <w:rPr>
          <w:lang w:val="zh_TW" w:bidi="zh_TW"/>
        </w:rPr>
        <w:t>不，偶像毫無幫助，都是虛無的。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51:19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誰是以色列的神？</w:t>
      </w:r>
    </w:p>
    <w:p>
      <w:pPr/>
      <w:r>
        <w:rPr>
          <w:lang w:val="zh_TW" w:bidi="zh_TW"/>
        </w:rPr>
      </w:r>
      <w:r>
        <w:rPr>
          <w:lang w:val="zh_TW" w:bidi="zh_TW"/>
        </w:rPr>
        <w:t>祂是創造萬有的主。祂的名字是耶和華（雅巍）。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51:20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神如何形容以色列？</w:t>
      </w:r>
    </w:p>
    <w:p>
      <w:pPr/>
      <w:r>
        <w:rPr>
          <w:lang w:val="zh_TW" w:bidi="zh_TW"/>
        </w:rPr>
      </w:r>
      <w:r>
        <w:rPr>
          <w:lang w:val="zh_TW" w:bidi="zh_TW"/>
        </w:rPr>
        <w:t>神說以色列是祂爭戰的斧子和打仗的兵器。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51:24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耶和華（雅巍）對巴比倫的人說了什麼？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耶和華（雅巍）說，祂必報復在耶路撒冷行一切邪惡的人。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51:25–26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因巴比倫掠奪了全地的人，耶和華（雅巍）要對巴比倫做什麼？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耶和華（雅巍）將徹底毀滅巴比倫，使其永遠荒涼，無人居住。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51:27–28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耶利米告訴米底亞和波斯什麼信息？</w:t>
      </w:r>
    </w:p>
    <w:p>
      <w:pPr/>
      <w:r>
        <w:rPr>
          <w:lang w:val="zh_TW" w:bidi="zh_TW"/>
        </w:rPr>
      </w:r>
      <w:r>
        <w:rPr>
          <w:lang w:val="zh_TW" w:bidi="zh_TW"/>
        </w:rPr>
        <w:t>列國要召集軍隊，預備攻擊巴比倫。</w:t>
      </w:r>
    </w:p>
    <w:p>
      <w:pPr/>
      <w:r>
        <w:rPr>
          <w:lang w:val="zh_TW" w:bidi="zh_TW"/>
        </w:rPr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51:29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耶和華（雅巍）向巴比倫所定的旨意是什麼？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耶和華（雅巍）的旨意是使巴比倫之地荒涼，無人居住。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51:30–32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巴比倫的勇士如何應對攻擊他們的爭戰？</w:t>
      </w:r>
    </w:p>
    <w:p>
      <w:pPr/>
      <w:r>
        <w:rPr>
          <w:lang w:val="zh_TW" w:bidi="zh_TW"/>
        </w:rPr>
      </w:r>
      <w:r>
        <w:rPr>
          <w:lang w:val="zh_TW" w:bidi="zh_TW"/>
        </w:rPr>
        <w:t>勇士們在堅壘中感到困惑，因為逃生的路徑被封鎖，城市被火燃燒。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51:33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耶和華（雅巍）說，巴比倫就好像什麼？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巴比倫﻿﻿好像收割季節踹榖的禾場。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51:34–35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耶路撒冷人想要耶和華（雅巍）對巴比倫的居民做什麼？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他們想要耶和華（雅巍）使巴比倫的居民遭受痛苦，就好像他們在尼布甲尼撒王統治下所受的痛苦一樣。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51:36–37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耶和華（雅巍）對以色列人的回應是什麼？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耶和華（雅巍）必為他們伸冤，對巴比倫施行報復。祂必使她的泉源乾涸，使她成為無人居住的荒場亂堆。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51:39–40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耶和華（雅巍）會對巴比倫人做什麼事？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耶和華（雅巍）必為他們設擺一場不同的酒席，使他們沉醉，永不醒起，全部滅亡。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51:41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巴比倫將變為什麼樣的地方？</w:t>
      </w:r>
    </w:p>
    <w:p>
      <w:pPr/>
      <w:r>
        <w:rPr>
          <w:lang w:val="zh_TW" w:bidi="zh_TW"/>
        </w:rPr>
      </w:r>
      <w:r>
        <w:rPr>
          <w:lang w:val="zh_TW" w:bidi="zh_TW"/>
        </w:rPr>
        <w:t>巴比倫在列國中將變為荒場。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51:43–44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耶和華（雅巍）會對彼勒做什麼？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耶和華（雅巍）必刑罰彼勒，使巴比倫的居民歸還獻給彼勒的祭物，巴比倫的城牆必坍塌。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51:45–46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耶和華（雅巍）告訴祂在巴比倫的子民當怎樣行？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耶和華（雅巍）告訴祂的民，境內將有強暴的事，要逃跑，各人要救自己。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51:48–49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發生了什麼事使天地歡呼？</w:t>
      </w:r>
    </w:p>
    <w:p>
      <w:pPr/>
      <w:r>
        <w:rPr>
          <w:lang w:val="zh_TW" w:bidi="zh_TW"/>
        </w:rPr>
      </w:r>
      <w:r>
        <w:rPr>
          <w:lang w:val="zh_TW" w:bidi="zh_TW"/>
        </w:rPr>
        <w:t>天地要歡呼，因巴比倫被來自北方的軍隊摧毀了。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51:50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耶利米告訴以色列民應當要做什麼？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他們要離開巴比倫，回到耶路撒冷，並歸向耶和華（雅巍）。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51:51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以色列民聽見了關於耶和華（雅巍）殿的什麼事？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他們聽見外邦人進入耶和華（雅巍）殿的聖所。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51:52–53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耶和華（雅巍）告訴百姓祂要做什麼？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耶和華（雅巍）告訴他們，祂將派軍隊毀滅巴比倫。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51:54–56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百姓聽見了從巴比倫出來的什麼聲音？</w:t>
      </w:r>
    </w:p>
    <w:p>
      <w:pPr/>
      <w:r>
        <w:rPr>
          <w:lang w:val="zh_TW" w:bidi="zh_TW"/>
        </w:rPr>
      </w:r>
      <w:r>
        <w:rPr>
          <w:lang w:val="zh_TW" w:bidi="zh_TW"/>
        </w:rPr>
        <w:t>當耶和華（雅巍）毀滅巴比倫時，他們聽見哀號的聲音。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51:58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列國為巴比倫所勞碌的一切將會怎樣？</w:t>
      </w:r>
    </w:p>
    <w:p>
      <w:pPr/>
      <w:r>
        <w:rPr>
          <w:lang w:val="zh_TW" w:bidi="zh_TW"/>
        </w:rPr>
      </w:r>
      <w:r>
        <w:rPr>
          <w:lang w:val="zh_TW" w:bidi="zh_TW"/>
        </w:rPr>
        <w:t>這一切必致虛空。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51:59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誰是西底家王的大臣？</w:t>
      </w:r>
    </w:p>
    <w:p>
      <w:pPr/>
      <w:r>
        <w:rPr>
          <w:lang w:val="zh_TW" w:bidi="zh_TW"/>
        </w:rPr>
      </w:r>
      <w:r>
        <w:rPr>
          <w:lang w:val="zh_TW" w:bidi="zh_TW"/>
        </w:rPr>
        <w:t>西萊雅是他的大臣。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51:60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耶利米將什麼寫在書卷上？</w:t>
      </w:r>
    </w:p>
    <w:p>
      <w:pPr/>
      <w:r>
        <w:rPr>
          <w:lang w:val="zh_TW" w:bidi="zh_TW"/>
        </w:rPr>
      </w:r>
      <w:r>
        <w:rPr>
          <w:lang w:val="zh_TW" w:bidi="zh_TW"/>
        </w:rPr>
        <w:t>耶利米將一切要臨到巴比倫的災禍寫在書卷上。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51:61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耶利米對西萊雅的指示是什麼？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耶利米告訴西萊雅，當他到達巴比倫時，務要念這書卷上的一切話，然後把一塊石頭拴在書上，扔在幼發拉底河中。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51:62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書卷上寫了什麼內容？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耶和華（雅巍）宣告巴比倫必被毀滅，無人居住，必永遠荒涼。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51:63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耶利米對西萊雅的指示是什麼？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耶利米告訴西萊雅，當他到達巴比倫時，務要念這書卷上的一切話，然後把一塊石頭拴在書卷上，扔在幼發拉底河中。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51:63–64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為什麼西萊雅要把書卷扔進河裡？</w:t>
      </w:r>
    </w:p>
    <w:p>
      <w:pPr/>
      <w:r>
        <w:rPr>
          <w:lang w:val="zh_TW" w:bidi="zh_TW"/>
        </w:rPr>
      </w:r>
      <w:r>
        <w:rPr>
          <w:lang w:val="zh_TW" w:bidi="zh_TW"/>
        </w:rPr>
        <w:t>當他把書卷扔進河裡時，百姓會明白，巴比倫因耶和華（雅巍）所要降與她的災禍，必如這書卷一樣沉下去。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52:1–2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西底家是一位怎樣的王？</w:t>
      </w:r>
    </w:p>
    <w:p>
      <w:pPr/>
      <w:r>
        <w:rPr>
          <w:lang w:val="zh_TW" w:bidi="zh_TW"/>
        </w:rPr>
      </w:r>
      <w:r>
        <w:rPr>
          <w:lang w:val="zh_TW" w:bidi="zh_TW"/>
        </w:rPr>
        <w:t>西底家是一位邪惡的王，就像約雅敬一樣。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52:4–5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在尼布甲尼撒王靠近耶路撒冷時，他做了什麼事？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他對城安營，攻城兩年。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52:6–8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迦勒底人（巴比倫人）在哪裡拿住了西底家和他的隨從？</w:t>
      </w:r>
    </w:p>
    <w:p>
      <w:pPr/>
      <w:r>
        <w:rPr>
          <w:lang w:val="zh_TW" w:bidi="zh_TW"/>
        </w:rPr>
      </w:r>
      <w:r>
        <w:rPr>
          <w:lang w:val="zh_TW" w:bidi="zh_TW"/>
        </w:rPr>
        <w:t>他們在耶利哥附近的約旦河平原拿住了西底家和他的隨從。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52:9–11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巴比倫王對西底家和他的眾子做了什麼事？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巴比倫王在西底家眼前殺了他的眾子，並且剜了西底家的眼睛，用銅鍊鎖著他，帶他到巴比倫去。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52:12–14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尼布撒拉旦在耶路撒冷做了什麼事情？</w:t>
      </w:r>
    </w:p>
    <w:p>
      <w:pPr/>
      <w:r>
        <w:rPr>
          <w:lang w:val="zh_TW" w:bidi="zh_TW"/>
        </w:rPr>
      </w:r>
      <w:r>
        <w:rPr>
          <w:lang w:val="zh_TW" w:bidi="zh_TW"/>
        </w:rPr>
        <w:t>他用火焚燒耶和華（雅巍）的殿和王宮，又焚燒所有的房屋和重要建築，並拆毀耶路撒冷四圍的城牆。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52:15–16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尼布撒拉旦對耶路撒冷民中最窮的人做了什麼事？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他將其中一些人擄去，留下些民中最窮的人，使他們修理葡萄園，耕種田地。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52:17–19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耶和華（雅巍）殿中的銅、金和銀怎樣了？</w:t>
      </w:r>
    </w:p>
    <w:p>
      <w:pPr/>
      <w:r>
        <w:rPr>
          <w:lang w:val="zh_TW" w:bidi="zh_TW"/>
        </w:rPr>
      </w:r>
      <w:r>
        <w:rPr>
          <w:lang w:val="zh_TW" w:bidi="zh_TW"/>
        </w:rPr>
        <w:t>迦勒底人（巴比倫人）把所有的都帶去了。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52:24–25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尼布撒拉旦對西番亞和其他的城市的官員做了什麼事？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他把他們關進監獄。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52:26–27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巴比倫王對尼布撒拉旦帶來的囚犯做了什麼事？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巴比倫王就把他們擊殺了。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52:28–30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被擄去的猶大人有多少？</w:t>
      </w:r>
    </w:p>
    <w:p>
      <w:pPr/>
      <w:r>
        <w:rPr>
          <w:lang w:val="zh_TW" w:bidi="zh_TW"/>
        </w:rPr>
      </w:r>
      <w:r>
        <w:rPr>
          <w:lang w:val="zh_TW" w:bidi="zh_TW"/>
        </w:rPr>
        <w:t>有四千六百人從耶路撒冷被擄。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52:31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是誰提猶大王約雅斤出監？</w:t>
      </w:r>
    </w:p>
    <w:p>
      <w:pPr/>
      <w:r>
        <w:rPr>
          <w:lang w:val="zh_TW" w:bidi="zh_TW"/>
        </w:rPr>
      </w:r>
      <w:r>
        <w:rPr>
          <w:lang w:val="zh_TW" w:bidi="zh_TW"/>
        </w:rPr>
        <w:t>巴比倫王以未·米羅達提他出監。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 52:32–34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當約雅斤被提出監時，以未·米羅達是如何對待他的？</w:t>
      </w:r>
    </w:p>
    <w:p>
      <w:pPr/>
      <w:r>
        <w:rPr>
          <w:lang w:val="zh_TW" w:bidi="zh_TW"/>
        </w:rPr>
      </w:r>
      <w:r>
        <w:rPr>
          <w:lang w:val="zh_TW" w:bidi="zh_TW"/>
        </w:rPr>
        <w:t>以未·米羅達對他說恩言，給了他一個尊貴的位。又為約雅斤脫了囚服，讓他在自己的桌子上吃飯，賜他所需用的食物，日日賜他一分，終身是這樣。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