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1TI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保羅是如何成為基督耶穌的使徒的？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保羅因著神的命令成為使徒。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保羅和提摩太之間是什麼關係？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提摩太是保羅在信仰上的真兒子。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保羅勸提摩太留在哪裡？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他勸提摩太留在以弗所。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提摩太要囑咐某些人不要做什麼？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他要囑咐他們不可傳異教。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保羅說他的誡命和教導的目標是什麼？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他這命令的目標是愛，這愛是源於純潔的心、無虧的良心和真誠的信心。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律法是為誰而設的？</w:t>
      </w:r>
    </w:p>
    <w:p>
      <w:pPr/>
      <w:r>
        <w:rPr>
          <w:lang w:val="zh_TW" w:bidi="zh_TW"/>
        </w:rPr>
      </w:r>
      <w:r>
        <w:rPr>
          <w:lang w:val="zh_TW" w:bidi="zh_TW"/>
        </w:rPr>
        <w:t>律法是為不法的、悖逆的、不敬虔的人，和罪人而設的。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保羅提到他從前犯的罪是什麼？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他是褻瀆神的、逼迫人的且殘暴的。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保羅身上溢出了什麼，使他成為基督耶穌的使徒？</w:t>
      </w:r>
    </w:p>
    <w:p>
      <w:pPr/>
      <w:r>
        <w:rPr>
          <w:lang w:val="zh_TW" w:bidi="zh_TW"/>
        </w:rPr>
      </w:r>
      <w:r>
        <w:rPr>
          <w:lang w:val="zh_TW" w:bidi="zh_TW"/>
        </w:rPr>
        <w:t>我們主的恩典滿溢到保羅身上，並且這恩典伴隨著信心和愛。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基督耶穌來到世界是為了拯救誰？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基督耶穌來到這個世界是要拯救罪人。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保羅說神憐憫他是為了什麼？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神憐憫保羅，是要耶穌可以藉著保羅作為一個展示祂的忍耐的典範。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保羅吩咐提摩太要按照關於提摩太的預言去做什麼事？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保羅吩咐提摩太打那美好的仗。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那些拒絕信仰和好良心的人發生了什麼事？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這些人在信仰上已經沉船了。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針對那些拒絕信仰和好良心、並且已在信仰上沉船的這些人，保羅做了什麼事？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保羅把他們交給撒但，使他們可以學會不再褻瀆神。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保羅要求為誰禱告？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保羅要求為所有人祈禱。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保羅希望基督徒能過什麼樣的生活？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保羅希望基督徒能在敬虔和端正中，過平安無事的生活。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神對所有人有何期望？</w:t>
      </w:r>
    </w:p>
    <w:p>
      <w:pPr/>
      <w:r>
        <w:rPr>
          <w:lang w:val="zh_TW" w:bidi="zh_TW"/>
        </w:rPr>
      </w:r>
      <w:r>
        <w:rPr>
          <w:lang w:val="zh_TW" w:bidi="zh_TW"/>
        </w:rPr>
        <w:t>神願意萬人得救，並且明白真理。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基督耶穌在神與人之間的地位是什麼？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基督耶穌是神與人之間的唯一中保。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基督耶穌為萬人做了什麼？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基督耶穌將自己作為萬人的贖價。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使徒保羅要教導誰？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保羅是外邦人的師傅。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保羅希望男人做什麼？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保羅希望男人禱告並舉起聖潔的手。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保羅希望女人做什麼？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保羅希望女人著裝端莊和自守。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保羅不允許女人做什麼？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保羅不允許女人教導或掌管男人的權柄。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保羅不允許女人教導男人或行使權柄的第一個理由是什麼？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保羅的第一個理由是因為亞當是先造的。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保羅給出不允許女人教導或掌管男人權柄的第二個理由是什麼？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保羅的第二個理由是亞當不是被引誘的，但女人卻被引誘了。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保羅希望女人保持什麼？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保羅希望女人常存信心、愛心，並保持聖潔自守。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監督的工作是什麼樣的工作？</w:t>
      </w:r>
    </w:p>
    <w:p>
      <w:pPr/>
      <w:r>
        <w:rPr>
          <w:lang w:val="zh_TW" w:bidi="zh_TW"/>
        </w:rPr>
      </w:r>
      <w:r>
        <w:rPr>
          <w:lang w:val="zh_TW" w:bidi="zh_TW"/>
        </w:rPr>
        <w:t>監督的工作是良善的工作。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監督必須能做什麼？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監督必須能夠教導。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監督應如何處理酒精和金錢？</w:t>
      </w:r>
    </w:p>
    <w:p>
      <w:pPr/>
      <w:r>
        <w:rPr>
          <w:lang w:val="zh_TW" w:bidi="zh_TW"/>
        </w:rPr>
      </w:r>
      <w:r>
        <w:rPr>
          <w:lang w:val="zh_TW" w:bidi="zh_TW"/>
        </w:rPr>
        <w:t>監督不可醉酒，也不可貪愛錢財。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監督的兒女應該如何對待他？</w:t>
      </w:r>
    </w:p>
    <w:p>
      <w:pPr/>
      <w:r>
        <w:rPr>
          <w:lang w:val="zh_TW" w:bidi="zh_TW"/>
        </w:rPr>
      </w:r>
      <w:r>
        <w:rPr>
          <w:lang w:val="zh_TW" w:bidi="zh_TW"/>
        </w:rPr>
        <w:t>監督的兒女必須順服並尊敬他。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為什麼監督管理好自己的家庭很重要？</w:t>
      </w:r>
    </w:p>
    <w:p>
      <w:pPr/>
      <w:r>
        <w:rPr>
          <w:lang w:val="zh_TW" w:bidi="zh_TW"/>
        </w:rPr>
      </w:r>
      <w:r>
        <w:rPr>
          <w:lang w:val="zh_TW" w:bidi="zh_TW"/>
        </w:rPr>
        <w:t>這很重要，因為如果他不能好好管理自己的家庭，他也可能無法好好照顧教會。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如果監督是新入教的，會有什麼危險？</w:t>
      </w:r>
    </w:p>
    <w:p>
      <w:pPr/>
      <w:r>
        <w:rPr>
          <w:lang w:val="zh_TW" w:bidi="zh_TW"/>
        </w:rPr>
      </w:r>
      <w:r>
        <w:rPr>
          <w:lang w:val="zh_TW" w:bidi="zh_TW"/>
        </w:rPr>
        <w:t>那危險就是他可能會自高自大，落入刑罰中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監督在教會外的人中應該有怎樣的聲譽？</w:t>
      </w:r>
    </w:p>
    <w:p>
      <w:pPr/>
      <w:r>
        <w:rPr>
          <w:lang w:val="zh_TW" w:bidi="zh_TW"/>
        </w:rPr>
      </w:r>
      <w:r>
        <w:rPr>
          <w:lang w:val="zh_TW" w:bidi="zh_TW"/>
        </w:rPr>
        <w:t>監督必須在教外有好聲譽。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在執事事奉之前應該做什麼？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在執事事奉之前，他們應該接受試驗。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敬虔的女人有哪些特征？</w:t>
      </w:r>
    </w:p>
    <w:p>
      <w:pPr/>
      <w:r>
        <w:rPr>
          <w:lang w:val="zh_TW" w:bidi="zh_TW"/>
        </w:rPr>
      </w:r>
      <w:r>
        <w:rPr>
          <w:lang w:val="zh_TW" w:bidi="zh_TW"/>
        </w:rPr>
        <w:t>敬虔的女人端莊、不說毀謗的話、清醒、在一切事上都值得信賴。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什麼是神的家？</w:t>
      </w:r>
    </w:p>
    <w:p>
      <w:pPr/>
      <w:r>
        <w:rPr>
          <w:lang w:val="zh_TW" w:bidi="zh_TW"/>
        </w:rPr>
      </w:r>
      <w:r>
        <w:rPr>
          <w:lang w:val="zh_TW" w:bidi="zh_TW"/>
        </w:rPr>
        <w:t>神的家就是永生神的教會。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在耶穌以肉身顯現、被聖靈稱義、被天使看見之後，發生了什麼事？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耶穌在萬國中被宣揚、被世人信仰，並被接在榮耀裡。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根據聖靈的話，有些人之後會做什麼事？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有些人會離開信仰，去聽從迷惑人的邪靈和鬼魔的道理。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這些人會教導什麼謊言？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他們將禁止婚娶並禁止人吃某些食物。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我們吃的任何東西是如何被分別為聖，為我們所用的？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我們所吃的任何東西，都是藉著神的話和禱告而成聖的。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保羅告訴提摩太要操練自己的什麼事？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保羅告訴提摩太要操練敬虔。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為什麼操練敬虔比鍛鍊身體更有益處？</w:t>
      </w:r>
    </w:p>
    <w:p>
      <w:pPr/>
      <w:r>
        <w:rPr>
          <w:lang w:val="zh_TW" w:bidi="zh_TW"/>
        </w:rPr>
      </w:r>
      <w:r>
        <w:rPr>
          <w:lang w:val="zh_TW" w:bidi="zh_TW"/>
        </w:rPr>
        <w:t>操練敬虔更有益處，因為它有今生和來生的應許。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保羅勸勉提摩太如何處理他從保羅的教導中所領受的一切美善事物？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保羅勸勉提摩太要吩咐並教導這些事。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提摩太應如何成為他人的榜樣？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提摩太應該在言語、行為、愛心、信心和清潔上作榜樣。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提摩太是如何得到他所擁有的屬靈恩賜的？</w:t>
      </w:r>
    </w:p>
    <w:p>
      <w:pPr/>
      <w:r>
        <w:rPr>
          <w:lang w:val="zh_TW" w:bidi="zh_TW"/>
        </w:rPr>
      </w:r>
      <w:r>
        <w:rPr>
          <w:lang w:val="zh_TW" w:bidi="zh_TW"/>
        </w:rPr>
        <w:t>這恩賜是藉著預言，並藉著長老按手賜予提摩太的。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若提摩太忠心持守他的生活和教導，誰將會得救？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提摩太將救自己和聽他的人。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保羅告訴提摩太應如何對待教會中的年長男子？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保羅告訴提摩太要勸他如同勸父親。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寡婦的兒女和孫子孫女應該為她做什麼？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兒女和孫子孫女應當報答父母，照顧她。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那個不照顧自己家中人的人做了什麼事？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他背棄了信仰，並且比不信的人更糟糕。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寡婦應該因為什麼而為人所知？</w:t>
      </w:r>
    </w:p>
    <w:p>
      <w:pPr/>
      <w:r>
        <w:rPr>
          <w:lang w:val="zh_TW" w:bidi="zh_TW"/>
        </w:rPr>
      </w:r>
      <w:r>
        <w:rPr>
          <w:lang w:val="zh_TW" w:bidi="zh_TW"/>
        </w:rPr>
        <w:t>寡婦應該因善行而被見證。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為什麼教會不應該將年輕的寡婦列入教會照顧的名單中？</w:t>
      </w:r>
    </w:p>
    <w:p>
      <w:pPr/>
      <w:r>
        <w:rPr>
          <w:lang w:val="zh_TW" w:bidi="zh_TW"/>
        </w:rPr>
      </w:r>
      <w:r>
        <w:rPr>
          <w:lang w:val="zh_TW" w:bidi="zh_TW"/>
        </w:rPr>
        <w:t>這些年輕的寡婦後來會想再婚。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保羅希望年輕的婦女做什麼？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保羅希望年輕的婦女結婚、生育子女並管理家庭。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對於那些善於領導的長老應該做些什麼？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善於領導的長老應當配得加倍的尊敬。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在有人控告長老之前，必須滿足什麼條件？</w:t>
      </w:r>
    </w:p>
    <w:p>
      <w:pPr/>
      <w:r>
        <w:rPr>
          <w:lang w:val="zh_TW" w:bidi="zh_TW"/>
        </w:rPr>
      </w:r>
      <w:r>
        <w:rPr>
          <w:lang w:val="zh_TW" w:bidi="zh_TW"/>
        </w:rPr>
        <w:t>必須有兩三個見證人，才能控告長老。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保羅命令提摩太要以何種方式小心地遵守這些話？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保羅命令提摩太謹慎遵守這些話，不可有偏心。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人們的罪何時會顯露出來？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有些人的罪是明顯的，另一些人的罪直到審判時才顯露出來。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保羅說奴隸應該如何看待他們的主人？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保羅說奴隸應當看待主人為配得一切尊榮的。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什麼樣的人會拒絕健康的話語和敬虔的教導？</w:t>
      </w:r>
    </w:p>
    <w:p>
      <w:pPr/>
      <w:r>
        <w:rPr>
          <w:lang w:val="zh_TW" w:bidi="zh_TW"/>
        </w:rPr>
      </w:r>
      <w:r>
        <w:rPr>
          <w:lang w:val="zh_TW" w:bidi="zh_TW"/>
        </w:rPr>
        <w:t>拒絕健康話語和敬虔教導的是自高自大的人，什麼也不明白。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保羅說什麼是極大的好處？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保羅說敬虔加上知足，就是極大的好處。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我們帶了什麼進入這個世界，離開時又能帶走什麼？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我們什麼也沒帶進這個世界，離開時也不能帶走什麼。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在這個世界中，我們應該以什麼為滿足？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我們應該滿足於我們有食物和衣服。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那些渴望致富的人會陷入什麼？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那些渴望致富的人會陷入試探和網羅中。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各樣邪惡的根源是什麼？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貪財是萬惡之根。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6:10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那些愛錢財的人發生了什麼事？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一些愛錢的人已經偏離了信仰。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保羅說提摩太要打什麼仗？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保羅說提摩太要為真道打那美好的仗。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6:13–16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神住在不可接近的光中。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為什麼富人應當把希望寄託在神身上，而不是不確定的財富上？</w:t>
      </w:r>
    </w:p>
    <w:p>
      <w:pPr/>
      <w:r>
        <w:rPr>
          <w:lang w:val="zh_TW" w:bidi="zh_TW"/>
        </w:rPr>
      </w:r>
      <w:r>
        <w:rPr>
          <w:lang w:val="zh_TW" w:bidi="zh_TW"/>
        </w:rPr>
        <w:t>富人應當把希望寄託在神身上，因為是祂賜給我們一切我們所享受的。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那些富於善行的人為自己做了什麼？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那些富於善行的人為自己積存了美好的根基，並抓住了真正的生命。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 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最後，保羅告訴提摩太應該如何處理交託給他的事？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保羅告訴提摩太要保守所交託給他的事。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