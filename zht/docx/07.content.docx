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JDG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誰將帶領以色列人上去攻打迦南人呢？</w:t>
      </w:r>
    </w:p>
    <w:p>
      <w:pPr/>
      <w:r>
        <w:rPr>
          <w:lang w:val="zh_TW" w:bidi="zh_TW"/>
        </w:rPr>
      </w:r>
      <w:r>
        <w:rPr>
          <w:lang w:val="zh_TW" w:bidi="zh_TW"/>
        </w:rPr>
        <w:t>猶大支派將帶領以色列人對抗迦南人並與他們爭戰。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猶大支派是與誰爭戰呢？</w:t>
      </w:r>
    </w:p>
    <w:p>
      <w:pPr/>
      <w:r>
        <w:rPr>
          <w:lang w:val="zh_TW" w:bidi="zh_TW"/>
        </w:rPr>
      </w:r>
      <w:r>
        <w:rPr>
          <w:lang w:val="zh_TW" w:bidi="zh_TW"/>
        </w:rPr>
        <w:t>猶大支派與</w:t>
      </w:r>
      <w:r>
        <w:rPr>
          <w:lang w:val="zh_TW" w:bidi="zh_TW"/>
        </w:rPr>
        <w:t>亞多尼‧比色爭戰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</w:t>
      </w:r>
      <w:r>
        <w:rPr>
          <w:b/>
          <w:lang w:val="zh_TW" w:bidi="zh_TW"/>
        </w:rPr>
        <w:t>亞多尼‧比色</w:t>
      </w:r>
      <w:r>
        <w:rPr>
          <w:b/>
          <w:lang w:val="zh_TW" w:bidi="zh_TW"/>
        </w:rPr>
        <w:t>的桌子下拾取食物？</w:t>
      </w:r>
    </w:p>
    <w:p>
      <w:pPr/>
      <w:r>
        <w:rPr>
          <w:lang w:val="zh_TW" w:bidi="zh_TW"/>
        </w:rPr>
      </w:r>
      <w:r>
        <w:rPr>
          <w:lang w:val="zh_TW" w:bidi="zh_TW"/>
        </w:rPr>
        <w:t>七十個王，他們的手腳的大拇指都被砍斷，在</w:t>
      </w:r>
      <w:r>
        <w:rPr>
          <w:lang w:val="zh_TW" w:bidi="zh_TW"/>
        </w:rPr>
        <w:t>亞多尼‧比色</w:t>
      </w:r>
      <w:r>
        <w:rPr>
          <w:lang w:val="zh_TW" w:bidi="zh_TW"/>
        </w:rPr>
        <w:t>的桌子下拾取食物。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希伯崙以前的名字是什麼？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希伯崙以前的名字是基列‧亞巴。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迦勒給了俄陀聶什麼？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迦勒將他的女兒押撒給了俄陀聶為妻。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由於押撒在南地，她希望她的父親給她什麼？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由於押撒在南地，她希望他給她水泉。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猶大的曠野在哪裡？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猶大的曠野位於南地。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為什麼猶大人無法趕出平原的居民？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他們無法趕出平原的居民，因為那裡的居民有鐵車。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為什麼耶布斯人與便雅憫人住在耶路撒冷？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因為便雅憫人沒有趕出住在耶路撒冷的耶布斯人，所以耶布斯人與便雅憫人同住在耶路撒冷。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那個向約瑟家的探子指示如何進入伯特利的人後來怎麼樣了？</w:t>
      </w:r>
    </w:p>
    <w:p>
      <w:pPr/>
      <w:r>
        <w:rPr>
          <w:lang w:val="zh_TW" w:bidi="zh_TW"/>
        </w:rPr>
      </w:r>
      <w:r>
        <w:rPr>
          <w:lang w:val="zh_TW" w:bidi="zh_TW"/>
        </w:rPr>
        <w:t>探子讓那人和他的家人逃走，那人去了赫人之地，建了一座城，起名為路斯。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當以色列變得強大時，他們對迦南人做了什麼事？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當以色列變得強大時，他們強迫迦南人以苦工事奉他們，但他們從未完全將他們驅逐出去。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為什麼亞設支派住在迦南人中間？</w:t>
      </w:r>
    </w:p>
    <w:p>
      <w:pPr/>
      <w:r>
        <w:rPr>
          <w:lang w:val="zh_TW" w:bidi="zh_TW"/>
        </w:rPr>
      </w:r>
      <w:r>
        <w:rPr>
          <w:lang w:val="zh_TW" w:bidi="zh_TW"/>
        </w:rPr>
        <w:t>亞設支派住在迦南人中間，因為亞設人沒有把他們趕出去。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1:34–35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誰在希烈山、亞雅崙和沙賓征服了亞摩利人？</w:t>
      </w:r>
    </w:p>
    <w:p>
      <w:pPr/>
      <w:r>
        <w:rPr>
          <w:lang w:val="zh_TW" w:bidi="zh_TW"/>
        </w:rPr>
      </w:r>
      <w:r>
        <w:rPr>
          <w:lang w:val="zh_TW" w:bidi="zh_TW"/>
        </w:rPr>
        <w:t>約瑟家勝了他們。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耶和華（雅巍）的使者把以色列人帶到哪裡？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耶和華（雅巍）的使者帶他們到了神起誓要賜給他們祖先的土地。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當那使者說神不會在以色列人面前驅逐迦南人時，他們做了什麼？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當那使者說神不會在以色列人面前驅逐迦南人時，他們就放聲而哭。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百姓事奉耶和華（雅巍）多久時間？</w:t>
      </w:r>
    </w:p>
    <w:p>
      <w:pPr/>
      <w:r>
        <w:rPr>
          <w:lang w:val="zh_TW" w:bidi="zh_TW"/>
        </w:rPr>
      </w:r>
      <w:r>
        <w:rPr>
          <w:lang w:val="zh_TW" w:bidi="zh_TW"/>
        </w:rPr>
        <w:t>百姓在約書亞和比他長壽的長老在世的日子都事奉耶和華（雅巍）。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以色列人追隨了哪些神？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以色列人追隨四圍列國的神。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耶和華（雅巍）向以色列人起了什麼誓？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耶和華（雅巍）曾起誓，無論以色列人去哪裡作戰，耶和華的手都會反對他們，使他們被打敗。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士師做了什麼？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士師拯救了以色列人脫離那些搶奪他們財物之人的手。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當士師去世後發生了什麼事？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當士師去世後，以色列人會轉離，做出比他們列祖更敗壞的事情。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為什麼耶和華（雅巍）沒有從以色列趕出約書亞死時留下的任何一個民族？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耶和華（雅巍）沒有從以色列趕出約書亞死時留下的任何一個民族，這樣耶和華可以試驗以色列，看他們是否肯照他們列祖謹守遵行耶和華的道。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為什麼耶和華（雅巍）留下列國來試驗以色列人？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耶和華（雅巍）留下列國來試驗以色列人，以教導那些從未經歷過戰爭的以色列的後代。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耶和華（雅巍）會藉著剩下的列國做什麼？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耶和華（雅巍）會藉著剩下的列國來試驗以色列，以確認他們是否會遵守祂透過摩西給他們祖先的誡命。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以色列人敬拜什麼？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他們敬拜巴力和亞舍拉。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耶和華（雅巍）首先興起了誰來幫助以色列人？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耶和華（雅巍）首先興起了迦勒的弟弟基納斯的兒子俄陀聶。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是誰使摩押王伊磯倫強盛？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耶和華（雅巍）使摩押王伊磯倫強盛。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耶和華（雅巍）何時興起以笏來幫助以色列人？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耶和華（雅巍）在以色列人呼求祂時興起以笏來幫助他們。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以笏將他製作的劍綁在哪裡？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他把它綁在他的右腿上衣服裡面。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當以笏告訴王信息時，誰與以笏和王同在？</w:t>
      </w:r>
    </w:p>
    <w:p>
      <w:pPr/>
      <w:r>
        <w:rPr>
          <w:lang w:val="zh_TW" w:bidi="zh_TW"/>
        </w:rPr>
      </w:r>
      <w:r>
        <w:rPr>
          <w:lang w:val="zh_TW" w:bidi="zh_TW"/>
        </w:rPr>
        <w:t>只有以笏和那位王在那裡。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為什麼肥肉會夾住鋒刃？</w:t>
      </w:r>
    </w:p>
    <w:p>
      <w:pPr/>
      <w:r>
        <w:rPr>
          <w:lang w:val="zh_TW" w:bidi="zh_TW"/>
        </w:rPr>
      </w:r>
      <w:r>
        <w:rPr>
          <w:lang w:val="zh_TW" w:bidi="zh_TW"/>
        </w:rPr>
        <w:t>肥肉夾住了鋒刃，因為以笏沒有從王的身體中拔出劍。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當王的僕人看到樓上的房間門被鎖上時，他們是怎樣認為的？</w:t>
      </w:r>
    </w:p>
    <w:p>
      <w:pPr/>
      <w:r>
        <w:rPr>
          <w:lang w:val="zh_TW" w:bidi="zh_TW"/>
        </w:rPr>
      </w:r>
      <w:r>
        <w:rPr>
          <w:lang w:val="zh_TW" w:bidi="zh_TW"/>
        </w:rPr>
        <w:t>當王的僕人看到樓上的房門鎖著時，他們以為他正在樓上的涼爽處大解。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以笏何時逃脫的？</w:t>
      </w:r>
    </w:p>
    <w:p>
      <w:pPr/>
      <w:r>
        <w:rPr>
          <w:lang w:val="zh_TW" w:bidi="zh_TW"/>
        </w:rPr>
      </w:r>
      <w:r>
        <w:rPr>
          <w:lang w:val="zh_TW" w:bidi="zh_TW"/>
        </w:rPr>
        <w:t>當僕人們在等待，想著該怎麼辦時，以笏逃脫了。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以色列人如何阻止摩押人過河的？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以色列人奪取了摩押人對面的約旦河渡口。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珊迦用什麼殺了六百個非利士人？</w:t>
      </w:r>
    </w:p>
    <w:p>
      <w:pPr/>
      <w:r>
        <w:rPr>
          <w:lang w:val="zh_TW" w:bidi="zh_TW"/>
        </w:rPr>
      </w:r>
      <w:r>
        <w:rPr>
          <w:lang w:val="zh_TW" w:bidi="zh_TW"/>
        </w:rPr>
        <w:t>珊迦用趕牛的棍子殺了那些非利士人。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為什麼以色列人向耶和華（雅巍）呼求幫助？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以色列人向耶和華（雅巍）呼求幫助，因為</w:t>
      </w:r>
      <w:r>
        <w:rPr>
          <w:lang w:val="zh_TW" w:bidi="zh_TW"/>
        </w:rPr>
        <w:t>耶賓王</w:t>
      </w:r>
      <w:r>
        <w:rPr>
          <w:lang w:val="zh_TW" w:bidi="zh_TW"/>
        </w:rPr>
        <w:t>擁有九百輛鐵車，他用武力壓迫以色列人長達二十年。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為什麼以色列人要來到底波拉那裡？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以色列的百姓來到底波拉那裡解決他們的爭端。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耶和華（雅巍）會在哪裡讓西西拉遇見巴拉？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耶和華（雅巍）將使西西拉在基順河遇見巴拉。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為什麼耶和華（雅巍）會讓一位婦人擊敗西西拉？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耶和華（雅巍）會讓一位婦人擊敗西西拉，是因為巴拉不願在沒有底波拉的情況下前往。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基尼人是誰的後裔？</w:t>
      </w:r>
    </w:p>
    <w:p>
      <w:pPr/>
      <w:r>
        <w:rPr>
          <w:lang w:val="zh_TW" w:bidi="zh_TW"/>
        </w:rPr>
      </w:r>
      <w:r>
        <w:rPr>
          <w:lang w:val="zh_TW" w:bidi="zh_TW"/>
        </w:rPr>
        <w:t>基尼人是摩西的岳父何巴的後裔。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西西拉的軍隊中有多少人倖存？</w:t>
      </w:r>
    </w:p>
    <w:p>
      <w:pPr/>
      <w:r>
        <w:rPr>
          <w:lang w:val="zh_TW" w:bidi="zh_TW"/>
        </w:rPr>
      </w:r>
      <w:r>
        <w:rPr>
          <w:lang w:val="zh_TW" w:bidi="zh_TW"/>
        </w:rPr>
        <w:t>西西拉的軍隊無一倖存。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為什麼西西拉去了雅億的帳棚？</w:t>
      </w:r>
    </w:p>
    <w:p>
      <w:pPr/>
      <w:r>
        <w:rPr>
          <w:lang w:val="zh_TW" w:bidi="zh_TW"/>
        </w:rPr>
      </w:r>
      <w:r>
        <w:rPr>
          <w:lang w:val="zh_TW" w:bidi="zh_TW"/>
        </w:rPr>
        <w:t>西西拉去了雅億的帳棚，因為夏瑣王耶賓與雅億的丈夫</w:t>
      </w:r>
      <w:r>
        <w:rPr>
          <w:lang w:val="zh_TW" w:bidi="zh_TW"/>
        </w:rPr>
        <w:t>希百家</w:t>
      </w:r>
      <w:r>
        <w:rPr>
          <w:lang w:val="zh_TW" w:bidi="zh_TW"/>
        </w:rPr>
        <w:t>和好。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當西西拉要水時，雅億給了他什麼？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當西西拉要求水時，雅億給了他牛奶。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雅億是如何殺死西西拉的？</w:t>
      </w:r>
    </w:p>
    <w:p>
      <w:pPr/>
      <w:r>
        <w:rPr>
          <w:lang w:val="zh_TW" w:bidi="zh_TW"/>
        </w:rPr>
      </w:r>
      <w:r>
        <w:rPr>
          <w:lang w:val="zh_TW" w:bidi="zh_TW"/>
        </w:rPr>
        <w:t>雅億將帳篷的橛子釘入他的頭側，穿透了他，直入地面。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地何時震動？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當耶和華（雅巍）從西珥出來，由以東地行進時，大地震動。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那些行走的人走了哪些道路？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那些行走的人走了蜿蜒的小路。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在以色列的四萬人中看不見什麼？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在以色列四萬人中既沒有盾牌，也沒有槍矛。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在白驢上使用了哪些東西作為鞍具？</w:t>
      </w:r>
    </w:p>
    <w:p>
      <w:pPr/>
      <w:r>
        <w:rPr>
          <w:lang w:val="zh_TW" w:bidi="zh_TW"/>
        </w:rPr>
      </w:r>
      <w:r>
        <w:rPr>
          <w:lang w:val="zh_TW" w:bidi="zh_TW"/>
        </w:rPr>
        <w:t>繡花毯子被用作白驢的鞍。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耶和華（雅巍）的百姓下到誰那裡？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耶和華（雅巍）的百姓下到在勇士中的底波拉那裡。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以薩迦和巴拉在做什麼？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以薩迦在巴拉的命令下匆忙追趕進入山谷。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西布倫會冒什麼風險？</w:t>
      </w:r>
    </w:p>
    <w:p>
      <w:pPr/>
      <w:r>
        <w:rPr>
          <w:lang w:val="zh_TW" w:bidi="zh_TW"/>
        </w:rPr>
      </w:r>
      <w:r>
        <w:rPr>
          <w:lang w:val="zh_TW" w:bidi="zh_TW"/>
        </w:rPr>
        <w:t>西布倫人是冒著生命危險敢死的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是什麼從天上的軌道與西西拉爭戰？</w:t>
      </w:r>
    </w:p>
    <w:p>
      <w:pPr/>
      <w:r>
        <w:rPr>
          <w:lang w:val="zh_TW" w:bidi="zh_TW"/>
        </w:rPr>
      </w:r>
      <w:r>
        <w:rPr>
          <w:lang w:val="zh_TW" w:bidi="zh_TW"/>
        </w:rPr>
        <w:t>星宿從天上的軌道與西西拉爭戰。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為什麼耶和華（雅巍）的使者咒詛米羅斯？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耶和華（雅巍）的使者咒詛米羅斯，因為他們沒有來幫助耶和華。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雅億的手放在了哪裡？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她將手放在帳棚的橛子上，右手拿著匠人的錘子。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西西拉的母親從哪裡望出去？</w:t>
      </w:r>
    </w:p>
    <w:p>
      <w:pPr/>
      <w:r>
        <w:rPr>
          <w:lang w:val="zh_TW" w:bidi="zh_TW"/>
        </w:rPr>
      </w:r>
      <w:r>
        <w:rPr>
          <w:lang w:val="zh_TW" w:bidi="zh_TW"/>
        </w:rPr>
        <w:t>西西拉的母親透過窗櫺，從窗戶向外觀看。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那些愛耶和華（雅巍）的人會像是怎樣的呢？</w:t>
      </w:r>
    </w:p>
    <w:p>
      <w:pPr/>
      <w:r>
        <w:rPr>
          <w:lang w:val="zh_TW" w:bidi="zh_TW"/>
        </w:rPr>
      </w:r>
      <w:r>
        <w:rPr>
          <w:lang w:val="zh_TW" w:bidi="zh_TW"/>
        </w:rPr>
        <w:t>愛耶和華（雅巍）的人會像太陽升起時那樣光輝烈烈。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以色列人因為米甸人做了什麼？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因為米甸人的緣故，以色列人就為自己在山中的洞穴、山洞和堡壘中建造營寨。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以色列人每次種植莊稼時會發生什麼事？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每當以色列人種植莊稼時，米甸人、亞瑪力人和東方人就會攻擊以色列人。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有多少米甸人和亞瑪力人會來進攻？</w:t>
      </w:r>
    </w:p>
    <w:p>
      <w:pPr/>
      <w:r>
        <w:rPr>
          <w:lang w:val="zh_TW" w:bidi="zh_TW"/>
        </w:rPr>
      </w:r>
      <w:r>
        <w:rPr>
          <w:lang w:val="zh_TW" w:bidi="zh_TW"/>
        </w:rPr>
        <w:t>不可勝數。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以色列人住在誰的土地上？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他們住在亞摩利人的土地上。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為什麼基甸在酒</w:t>
      </w:r>
      <w:r>
        <w:rPr>
          <w:b/>
          <w:lang w:val="zh_TW" w:bidi="zh_TW"/>
        </w:rPr>
        <w:t>醡</w:t>
      </w:r>
      <w:r>
        <w:rPr>
          <w:b/>
          <w:lang w:val="zh_TW" w:bidi="zh_TW"/>
        </w:rPr>
        <w:t>中打麥子來分離小麥？</w:t>
      </w:r>
    </w:p>
    <w:p>
      <w:pPr/>
      <w:r>
        <w:rPr>
          <w:lang w:val="zh_TW" w:bidi="zh_TW"/>
        </w:rPr>
      </w:r>
      <w:r>
        <w:rPr>
          <w:lang w:val="zh_TW" w:bidi="zh_TW"/>
        </w:rPr>
        <w:t>基甸正在酒</w:t>
      </w:r>
      <w:r>
        <w:rPr>
          <w:lang w:val="zh_TW" w:bidi="zh_TW"/>
        </w:rPr>
        <w:t>醡</w:t>
      </w:r>
      <w:r>
        <w:rPr>
          <w:lang w:val="zh_TW" w:bidi="zh_TW"/>
        </w:rPr>
        <w:t>中打麥子，以躲避米甸人。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基甸認為耶和華（雅巍）對以色列人做了什麼？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基甸認為耶和華（雅巍）已經拋棄了他們，並將他們交在米甸人手中。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為什麼基甸認為他無法拯救以色列人？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基甸認為他無法拯救以色列人，因為他的家族是瑪拿西中至貧窮的，而他在他父家是至微小的。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為什麼耶和華（雅巍）等候基甸？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耶和華（雅巍）等候基甸給祂帶來一份禮物。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神的使者告訴基甸要把肉和無酵餅放在哪裡？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神的使者告訴基甸將肉和無酵餅放在磐石上。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當耶和華（雅巍）的使者伸出末端在手中的杖時，發生了什麼事？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當耶和華（雅巍）的使者用手中伸出來的杖頭觸碰到肉和無酵餅時，就有火從磐石中出來，燒盡了肉和無酵餅。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為什麼基甸在明白自己見到了耶和華（雅巍）的使者時感到害怕？</w:t>
      </w:r>
    </w:p>
    <w:p>
      <w:pPr/>
      <w:r>
        <w:rPr>
          <w:lang w:val="zh_TW" w:bidi="zh_TW"/>
        </w:rPr>
      </w:r>
      <w:r>
        <w:rPr>
          <w:lang w:val="zh_TW" w:bidi="zh_TW"/>
        </w:rPr>
        <w:t>基甸明白自己見到了耶和華（雅巍）的使者時感到害怕，因為他以為自己會死。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耶和華（雅巍）告訴基甸要在避難所的頂上建造什麼？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耶和華（雅巍）告訴他在避難所的頂部為耶和華築一座壇。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為什麼基甸要在晚上做耶和華（雅巍）告訴他去做的事？</w:t>
      </w:r>
    </w:p>
    <w:p>
      <w:pPr/>
      <w:r>
        <w:rPr>
          <w:lang w:val="zh_TW" w:bidi="zh_TW"/>
        </w:rPr>
      </w:r>
      <w:r>
        <w:rPr>
          <w:lang w:val="zh_TW" w:bidi="zh_TW"/>
        </w:rPr>
        <w:t>基甸在晚上做耶和華（雅巍）告訴他去行的事，因為他太害怕他父家和城裡的人，不敢在白天行這事。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為什麼城裡的人想要殺基甸？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那些人想要殺基甸，因為他拆毀了巴力的壇，並砍倒了旁邊的亞舍拉。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為什麼基甸被稱為「</w:t>
      </w:r>
      <w:r>
        <w:rPr>
          <w:b/>
          <w:lang w:val="zh_TW" w:bidi="zh_TW"/>
        </w:rPr>
        <w:t>耶路‧巴力</w:t>
      </w:r>
      <w:r>
        <w:rPr>
          <w:b/>
          <w:lang w:val="zh_TW" w:bidi="zh_TW"/>
        </w:rPr>
        <w:t>」？</w:t>
      </w:r>
    </w:p>
    <w:p>
      <w:pPr/>
      <w:r>
        <w:rPr>
          <w:lang w:val="zh_TW" w:bidi="zh_TW"/>
        </w:rPr>
      </w:r>
      <w:r>
        <w:rPr>
          <w:lang w:val="zh_TW" w:bidi="zh_TW"/>
        </w:rPr>
        <w:t>基甸被稱為「</w:t>
      </w:r>
      <w:r>
        <w:rPr>
          <w:lang w:val="zh_TW" w:bidi="zh_TW"/>
        </w:rPr>
        <w:t>耶路‧巴力</w:t>
      </w:r>
      <w:r>
        <w:rPr>
          <w:lang w:val="zh_TW" w:bidi="zh_TW"/>
        </w:rPr>
        <w:t>」，因為他說：「讓巴力與他爭論」，因為基甸拆毀了它的壇。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6:36–37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基甸做了什麼事來確定耶和華（雅巍）是否想要使用他來拯救以色列人？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基甸把一塊羊毛放在禾場上。他說，如果只有羊毛上有露水，而地上都是乾的，那麼他就知道耶和華（雅巍）會使用他來拯救以色列人。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當基甸擠壓羊毛，從羊毛中擰出多少露水？</w:t>
      </w:r>
    </w:p>
    <w:p>
      <w:pPr/>
      <w:r>
        <w:rPr>
          <w:lang w:val="zh_TW" w:bidi="zh_TW"/>
        </w:rPr>
      </w:r>
      <w:r>
        <w:rPr>
          <w:lang w:val="zh_TW" w:bidi="zh_TW"/>
        </w:rPr>
        <w:t>當基甸把羊毛團在一起，擰出羊毛上的露水時，流出的水足夠裝滿一盆子。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6:39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第二次基甸是如何試驗神的呢？</w:t>
      </w:r>
    </w:p>
    <w:p>
      <w:pPr/>
      <w:r>
        <w:rPr>
          <w:lang w:val="zh_TW" w:bidi="zh_TW"/>
        </w:rPr>
      </w:r>
      <w:r>
        <w:rPr>
          <w:lang w:val="zh_TW" w:bidi="zh_TW"/>
        </w:rPr>
        <w:t>基甸的第二次試驗是請求神讓羊毛保持乾燥，而周圍的地面上都要有露水。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為什麼耶和華（雅巍）讓膽怯的士兵返回？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耶和華（雅巍）讓那些膽怯的士兵返回，這樣以色列人就不能向耶和華誇口說：「是我們自己的手救了我們。」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為什麼耶和華（雅巍）告訴基甸帶士兵下到水邊？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耶和華（雅巍）想要藉此告訴基甸哪些人將跟隨他來減少戰士的數量。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耶和華（雅巍）如何告訴基甸分別士兵？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耶和華（雅巍）告訴基甸將所有像狗一樣舔水的人分別出來。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基甸留下了多少士兵？</w:t>
      </w:r>
    </w:p>
    <w:p>
      <w:pPr/>
      <w:r>
        <w:rPr>
          <w:lang w:val="zh_TW" w:bidi="zh_TW"/>
        </w:rPr>
      </w:r>
      <w:r>
        <w:rPr>
          <w:lang w:val="zh_TW" w:bidi="zh_TW"/>
        </w:rPr>
        <w:t>基甸留下了三百名士兵，並將其餘的送回家。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如果基甸害怕，什麼可以使基甸更有膽量？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如果基甸害怕，他被告知可以下到營地，聽聽他們在說什麼，他就會有膽量去攻擊營地。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當一個人向他的同伴講述一個夢時，同伴說這個夢是關於誰的？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當一個人向他的同伴講述一個夢時，同伴說這個夢是關於基甸的。神已經將米甸和他們所有的軍隊都交在他手中。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基甸給了他的三百名士兵什麼？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基甸給了他們每人一個號角和空瓶，每個瓶子裡都有火把。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基甸的士兵何時吹響號角並打破手中的瓶子？</w:t>
      </w:r>
    </w:p>
    <w:p>
      <w:pPr/>
      <w:r>
        <w:rPr>
          <w:lang w:val="zh_TW" w:bidi="zh_TW"/>
        </w:rPr>
      </w:r>
      <w:r>
        <w:rPr>
          <w:lang w:val="zh_TW" w:bidi="zh_TW"/>
        </w:rPr>
        <w:t>正當米甸人換崗時，基甸的士兵吹響了號角，並打破了手中的瓶子。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當士兵吹響三百支號角時，耶和華（雅巍）做了什麼？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當他們吹響三百個號角時，耶和華（雅巍）使每個米甸人和全營的人用刀互相擊殺。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以法蓮人聚集起來，控制的水域有多遠？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以法蓮人聚集起來，控制了水域，直到</w:t>
      </w:r>
      <w:r>
        <w:rPr>
          <w:lang w:val="zh_TW" w:bidi="zh_TW"/>
        </w:rPr>
        <w:t>伯‧巴拉</w:t>
      </w:r>
      <w:r>
        <w:rPr>
          <w:lang w:val="zh_TW" w:bidi="zh_TW"/>
        </w:rPr>
        <w:t>和約旦河。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為什麼以法蓮人與基甸爭論？</w:t>
      </w:r>
    </w:p>
    <w:p>
      <w:pPr/>
      <w:r>
        <w:rPr>
          <w:lang w:val="zh_TW" w:bidi="zh_TW"/>
        </w:rPr>
      </w:r>
      <w:r>
        <w:rPr>
          <w:lang w:val="zh_TW" w:bidi="zh_TW"/>
        </w:rPr>
        <w:t>以法蓮人與基甸爭論，因為他去攻打米甸時沒有招他們同去。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基甸向疏割人求什麼？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基甸向疏割的人求餅給跟隨他的人。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為什麼基甸告訴毗努伊勒的人他會拆毀那座塔？</w:t>
      </w:r>
    </w:p>
    <w:p>
      <w:pPr/>
      <w:r>
        <w:rPr>
          <w:lang w:val="zh_TW" w:bidi="zh_TW"/>
        </w:rPr>
      </w:r>
      <w:r>
        <w:rPr>
          <w:lang w:val="zh_TW" w:bidi="zh_TW"/>
        </w:rPr>
        <w:t>基甸告訴毗努伊勒人他會拆毀那座塔，因為他們不願意給他的軍隊餅，就像疏割人拒絕他一樣。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為什麼基甸告訴毗努伊勒的人他會拆毀這座塔？</w:t>
      </w:r>
    </w:p>
    <w:p>
      <w:pPr/>
      <w:r>
        <w:rPr>
          <w:lang w:val="zh_TW" w:bidi="zh_TW"/>
        </w:rPr>
      </w:r>
      <w:r>
        <w:rPr>
          <w:lang w:val="zh_TW" w:bidi="zh_TW"/>
        </w:rPr>
        <w:t>基甸告訴毗努伊勒人，他會拆毀那座塔，因為他們不願意給他的軍隊餅，就像疏割人拒絕他一樣。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為什麼基甸在越過挪巴和約比哈之後擊敗了敵軍？</w:t>
      </w:r>
    </w:p>
    <w:p>
      <w:pPr/>
      <w:r>
        <w:rPr>
          <w:lang w:val="zh_TW" w:bidi="zh_TW"/>
        </w:rPr>
      </w:r>
      <w:r>
        <w:rPr>
          <w:lang w:val="zh_TW" w:bidi="zh_TW"/>
        </w:rPr>
        <w:t>基甸擊敗了敵軍，因為他們沒有預料到會受到攻擊（和合本譯為：</w:t>
      </w:r>
      <w:r>
        <w:rPr>
          <w:lang w:val="zh_TW" w:bidi="zh_TW"/>
        </w:rPr>
        <w:t>因為他們坦然無懼</w:t>
      </w:r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基甸在懲罰疏割人之前，給他們看了誰？</w:t>
      </w:r>
    </w:p>
    <w:p>
      <w:pPr/>
      <w:r>
        <w:rPr>
          <w:lang w:val="zh_TW" w:bidi="zh_TW"/>
        </w:rPr>
      </w:r>
      <w:r>
        <w:rPr>
          <w:lang w:val="zh_TW" w:bidi="zh_TW"/>
        </w:rPr>
        <w:t>基甸在懲罰疏割人之前，給他們看了西巴和撒慕拿。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西巴和撒慕拿在他泊殺了什麼樣的人？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西巴和撒慕拿殺了基甸的兄弟。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為什麼益帖沒有拔他的刀？</w:t>
      </w:r>
    </w:p>
    <w:p>
      <w:pPr/>
      <w:r>
        <w:rPr>
          <w:lang w:val="zh_TW" w:bidi="zh_TW"/>
        </w:rPr>
      </w:r>
      <w:r>
        <w:rPr>
          <w:lang w:val="zh_TW" w:bidi="zh_TW"/>
        </w:rPr>
        <w:t>益帖因為他還是個童子，他害怕，沒有拔他的刀。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基甸說誰要統管以色列人？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基甸說耶和華（雅巍）將統管以色列人。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基甸向以色列人要什麼？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基甸向他們要他們掠奪來的耳環。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基甸用耳環做了什麼？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基甸用耳環製作了一個以弗得。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8:27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以色列人對金以弗得做了什麼？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以色列人因敬拜它而行邪淫。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8:33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基甸死後立刻發生了什麼事？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基甸一死， 以色列人就轉去行邪淫，拜巴力。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亞比米勒的父親是誰？</w:t>
      </w:r>
    </w:p>
    <w:p>
      <w:pPr/>
      <w:r>
        <w:rPr>
          <w:lang w:val="zh_TW" w:bidi="zh_TW"/>
        </w:rPr>
      </w:r>
      <w:r>
        <w:rPr>
          <w:lang w:val="zh_TW" w:bidi="zh_TW"/>
        </w:rPr>
        <w:t>亞比米勒的父親是</w:t>
      </w:r>
      <w:r>
        <w:rPr>
          <w:lang w:val="zh_TW" w:bidi="zh_TW"/>
        </w:rPr>
        <w:t>耶路‧巴力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為什麼亞比米勒的母親的親戚同意跟隨他？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他們同意跟隨亞比米勒，因為他們說：「他是我們的弟兄。」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亞比米勒用這七十塊銀子做了什麼？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亞比米勒用那七十塊銀子雇了些匪徒。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為什麼約坦沒有被殺？</w:t>
      </w:r>
    </w:p>
    <w:p>
      <w:pPr/>
      <w:r>
        <w:rPr>
          <w:lang w:val="zh_TW" w:bidi="zh_TW"/>
        </w:rPr>
      </w:r>
      <w:r>
        <w:rPr>
          <w:lang w:val="zh_TW" w:bidi="zh_TW"/>
        </w:rPr>
        <w:t>約坦沒有被殺，因為他躲藏起來了。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約坦在哪一天對示劍的首領們說話？</w:t>
      </w:r>
    </w:p>
    <w:p>
      <w:pPr/>
      <w:r>
        <w:rPr>
          <w:lang w:val="zh_TW" w:bidi="zh_TW"/>
        </w:rPr>
      </w:r>
      <w:r>
        <w:rPr>
          <w:lang w:val="zh_TW" w:bidi="zh_TW"/>
        </w:rPr>
        <w:t>約坦在同一天對他們說話，那天他們起來攻擊他的父家，並在一塊石頭上殺了他的兒子們，共七十人。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約坦在哪一天對示劍的首領們說話？</w:t>
      </w:r>
    </w:p>
    <w:p>
      <w:pPr/>
      <w:r>
        <w:rPr>
          <w:lang w:val="zh_TW" w:bidi="zh_TW"/>
        </w:rPr>
      </w:r>
      <w:r>
        <w:rPr>
          <w:lang w:val="zh_TW" w:bidi="zh_TW"/>
        </w:rPr>
        <w:t>約坦在同一天對他們說話，那天他們起來攻擊他的父家，並在一塊石頭上殺了他的兒子們，共七十人。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如果人們對耶路·巴力和他的家行事誠實正直，就會發生什麼？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如果人們對耶路·巴力和他的家行事誠實正直，火就會從亞比米勒出來，燒滅示劍人和米羅家。火也會從示劍人和米羅人出來，燒滅亞比米勒。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約坦的詛咒是什麼？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約坦的咒詛是讓火從亞比米勒出來，燒滅示劍人和米羅家，讓火從示劍人和米羅家出來，燒滅亞比米勒。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為什麼神使惡魔降在亞比米勒和示劍的首領們之間？</w:t>
      </w:r>
    </w:p>
    <w:p>
      <w:pPr/>
      <w:r>
        <w:rPr>
          <w:lang w:val="zh_TW" w:bidi="zh_TW"/>
        </w:rPr>
      </w:r>
      <w:r>
        <w:rPr>
          <w:lang w:val="zh_TW" w:bidi="zh_TW"/>
        </w:rPr>
        <w:t>神使惡魔降在亞比米勒和示劍的首領們之間，以報復他們對耶路·巴力七十個兒子所犯的暴行。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示劍的首領們想要伏擊誰？</w:t>
      </w:r>
    </w:p>
    <w:p>
      <w:pPr/>
      <w:r>
        <w:rPr>
          <w:lang w:val="zh_TW" w:bidi="zh_TW"/>
        </w:rPr>
      </w:r>
      <w:r>
        <w:rPr>
          <w:lang w:val="zh_TW" w:bidi="zh_TW"/>
        </w:rPr>
        <w:t>示劍的首領們想要伏擊亞比米勒。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誰希望率領那裡的人？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迦勒希望率領那裡的人。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西布勒為什麼發怒？</w:t>
      </w:r>
    </w:p>
    <w:p>
      <w:pPr/>
      <w:r>
        <w:rPr>
          <w:lang w:val="zh_TW" w:bidi="zh_TW"/>
        </w:rPr>
      </w:r>
      <w:r>
        <w:rPr>
          <w:lang w:val="zh_TW" w:bidi="zh_TW"/>
        </w:rPr>
        <w:t>當西布勒聽到迦勒（以別之子）的話時，他就發怒。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為什麼西布勒派人去見亞比米勒？</w:t>
      </w:r>
    </w:p>
    <w:p>
      <w:pPr/>
      <w:r>
        <w:rPr>
          <w:lang w:val="zh_TW" w:bidi="zh_TW"/>
        </w:rPr>
      </w:r>
      <w:r>
        <w:rPr>
          <w:lang w:val="zh_TW" w:bidi="zh_TW"/>
        </w:rPr>
        <w:t>他派人去見亞比米勒，警告他要提防</w:t>
      </w:r>
      <w:r>
        <w:rPr>
          <w:lang w:val="zh_TW" w:bidi="zh_TW"/>
        </w:rPr>
        <w:t>以別</w:t>
      </w:r>
      <w:r>
        <w:rPr>
          <w:lang w:val="zh_TW" w:bidi="zh_TW"/>
        </w:rPr>
        <w:t>的兒子迦勒。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西布勒如何描述山頂上的人？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西布勒說他們是山的影子。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西布勒告訴迦勒做什麼？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西布勒告訴迦勒出去與亞比米勒交戰。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迦勒與亞比米勒戰鬥時發生了什麼事？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亞比米勒追趕迦勒，迦勒在亞比米勒面前逃跑，</w:t>
      </w:r>
      <w:r>
        <w:rPr>
          <w:lang w:val="zh_TW" w:bidi="zh_TW"/>
        </w:rPr>
        <w:t>有許多受傷仆倒的，直到城門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亞比米勒將城奪取後做了什麼？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亞比米勒將城牆拆毀，撒上了鹽。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示劍樓的首領們進入了哪裡？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示劍樓的首領們進入了巴力‧比利土廟的衛所。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9:48–49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亞比米勒是如何殺死示劍樓中所有首領和百姓的？</w:t>
      </w:r>
    </w:p>
    <w:p>
      <w:pPr/>
      <w:r>
        <w:rPr>
          <w:lang w:val="zh_TW" w:bidi="zh_TW"/>
        </w:rPr>
      </w:r>
      <w:r>
        <w:rPr>
          <w:lang w:val="zh_TW" w:bidi="zh_TW"/>
        </w:rPr>
        <w:t>亞比米勒上到撒們山，把樹枝堆在衛所上面，然後在上面放火。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9:52–53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當亞比米勒靠近提備斯塔的門時，發生了什麼事？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當亞比米勒靠近提備斯的塔門時，一位婦人將一塊上磨石扔在他的頭上，打破了他的頭骨。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為什麼亞比米勒告訴拿他兵器的少年人拔出他的刀殺了他？</w:t>
      </w:r>
    </w:p>
    <w:p>
      <w:pPr/>
      <w:r>
        <w:rPr>
          <w:lang w:val="zh_TW" w:bidi="zh_TW"/>
        </w:rPr>
      </w:r>
      <w:r>
        <w:rPr>
          <w:lang w:val="zh_TW" w:bidi="zh_TW"/>
        </w:rPr>
        <w:t>亞比米勒告訴拿他兵器的少年人拔出他的刀殺了他，免得有人說是一個婦人殺了亞比米勒。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9:57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約坦的詛咒是什麼？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約坦的詛咒是讓火從亞比米勒出來，燒滅示劍的人和米羅家，讓火從示劍的人和米羅家出來，燒滅亞比米勒。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沙密在哪裡？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沙密在以法蓮山地。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10:6–7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為什麼耶和華（雅巍）對以色列人發怒？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以色列人離棄了耶和華（雅巍），不再敬拜祂，因此祂對以色列人發怒。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為什麼以色列人非常窘迫？</w:t>
      </w:r>
    </w:p>
    <w:p>
      <w:pPr/>
      <w:r>
        <w:rPr>
          <w:lang w:val="zh_TW" w:bidi="zh_TW"/>
        </w:rPr>
      </w:r>
      <w:r>
        <w:rPr>
          <w:lang w:val="zh_TW" w:bidi="zh_TW"/>
        </w:rPr>
        <w:t>亞捫人渡過約旦河來攻打猶大、便雅憫和以法蓮家，使以色列人非常窘迫。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耶和華（雅巍）告訴以色列人向誰呼求幫助？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耶和華（雅巍）告訴人們呼求他們所敬拜的神。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為什麼耶和華（雅巍）為以色列的苦難而</w:t>
      </w:r>
      <w:r>
        <w:rPr>
          <w:b/>
          <w:lang w:val="zh_TW" w:bidi="zh_TW"/>
        </w:rPr>
        <w:t>擔憂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以色列轉離他們所擁有的外邦神，並敬拜耶和華（雅巍），因此祂為這苦難而擔憂。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耶弗他是誰的兒子？</w:t>
      </w:r>
    </w:p>
    <w:p>
      <w:pPr/>
      <w:r>
        <w:rPr>
          <w:lang w:val="zh_TW" w:bidi="zh_TW"/>
        </w:rPr>
      </w:r>
      <w:r>
        <w:rPr>
          <w:lang w:val="zh_TW" w:bidi="zh_TW"/>
        </w:rPr>
        <w:t>耶弗他是妓女的兒子。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為什麼基列的長老要去</w:t>
      </w:r>
      <w:r>
        <w:rPr>
          <w:b/>
          <w:lang w:val="zh_TW" w:bidi="zh_TW"/>
        </w:rPr>
        <w:t>陀伯地</w:t>
      </w:r>
      <w:r>
        <w:rPr>
          <w:b/>
          <w:lang w:val="zh_TW" w:bidi="zh_TW"/>
        </w:rPr>
        <w:t>帶耶弗他回來？</w:t>
      </w:r>
    </w:p>
    <w:p>
      <w:pPr/>
      <w:r>
        <w:rPr>
          <w:lang w:val="zh_TW" w:bidi="zh_TW"/>
        </w:rPr>
      </w:r>
      <w:r>
        <w:rPr>
          <w:lang w:val="zh_TW" w:bidi="zh_TW"/>
        </w:rPr>
        <w:t>基列的長老去陀伯地帶耶弗他回來，好讓他成為他們的領袖。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為什麼基列的長老轉向耶弗他？</w:t>
      </w:r>
    </w:p>
    <w:p>
      <w:pPr/>
      <w:r>
        <w:rPr>
          <w:lang w:val="zh_TW" w:bidi="zh_TW"/>
        </w:rPr>
      </w:r>
      <w:r>
        <w:rPr>
          <w:lang w:val="zh_TW" w:bidi="zh_TW"/>
        </w:rPr>
        <w:t>基列的長老因為所遭遇的困難而轉向耶弗他。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如果基列的長老再次帶耶弗他回家與亞捫的士兵作戰，並且如果耶和華（雅巍）賜給他們勝利，耶弗他會怎麼樣？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如果基列的長老再次帶耶弗他回家與亞捫的士兵作戰，並且如果耶和華（雅巍）使他們得勝，耶弗他將成為他們的領袖。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為什麼亞捫人用武力來奪取以色列的土地？</w:t>
      </w:r>
    </w:p>
    <w:p>
      <w:pPr/>
      <w:r>
        <w:rPr>
          <w:lang w:val="zh_TW" w:bidi="zh_TW"/>
        </w:rPr>
      </w:r>
      <w:r>
        <w:rPr>
          <w:lang w:val="zh_TW" w:bidi="zh_TW"/>
        </w:rPr>
        <w:t>亞捫人用武力來奪取以色列的土地，因為當以色列人從埃及上來時，他們奪取了亞捫人的土地。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誰不願意讓以色列人經過？</w:t>
      </w:r>
    </w:p>
    <w:p>
      <w:pPr/>
      <w:r>
        <w:rPr>
          <w:lang w:val="zh_TW" w:bidi="zh_TW"/>
        </w:rPr>
      </w:r>
      <w:r>
        <w:rPr>
          <w:lang w:val="zh_TW" w:bidi="zh_TW"/>
        </w:rPr>
        <w:t>以東王和摩押王不願意讓以色列人經過。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為什麼以色列人沒有進入摩押的領土？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他們沒有進入摩押的領土，因為亞嫩河是摩押的邊界。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是誰賜給以色列人對西宏的勝利？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以色列的神耶和華（雅巍），賜給以色列人對西宏的勝利。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以色列在希實本及其村莊、亞羅珥及其村莊，以及沿亞嫩河兩岸的所有城市居住了多久？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以色列在希實本及其村莊、亞羅珥及其村莊，以及沿亞嫩河兩岸的所有城市已經住了三百年。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如果耶和華（雅巍）使耶弗他戰勝亞捫人，耶弗他會怎麼做？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如果耶和華（雅巍）使耶弗他戰勝亞捫人，耶弗他將把任何從他家門出來迎接他的都獻上為燔祭。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當耶弗他過去亞捫人那裡與他們作戰時，是誰賜給他勝利？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當耶弗他過去亞捫人那裡與他們爭戰時，耶和華（雅巍）賜給他勝利。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耶弗他有多少個孩子？</w:t>
      </w:r>
    </w:p>
    <w:p>
      <w:pPr/>
      <w:r>
        <w:rPr>
          <w:lang w:val="zh_TW" w:bidi="zh_TW"/>
        </w:rPr>
      </w:r>
      <w:r>
        <w:rPr>
          <w:lang w:val="zh_TW" w:bidi="zh_TW"/>
        </w:rPr>
        <w:t>耶弗他只有一個孩子。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11:36–37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耶弗他的女兒在他履行所有承諾之前想做什麼？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她希望他讓她獨自待兩個月，這樣她就可以離開，去山上為她的童貞哀悼。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11:39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耶弗他對他的女兒做了什麼？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他按照他所許的願向她行了。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以法蓮人因為耶弗他沒有召他們一同前去，想要對耶弗他的家做什麼？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因為耶弗他沒有召他們一起去攻打亞捫人，以法蓮人想要燒毀他的房子。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為什麼基列人攻擊以法蓮人？</w:t>
      </w:r>
    </w:p>
    <w:p>
      <w:pPr/>
      <w:r>
        <w:rPr>
          <w:lang w:val="zh_TW" w:bidi="zh_TW"/>
        </w:rPr>
      </w:r>
      <w:r>
        <w:rPr>
          <w:lang w:val="zh_TW" w:bidi="zh_TW"/>
        </w:rPr>
        <w:t>基列人攻擊以法蓮人，因為他們說：「</w:t>
      </w:r>
      <w:r>
        <w:rPr>
          <w:lang w:val="zh_TW" w:bidi="zh_TW"/>
        </w:rPr>
        <w:t>你們基列人在以法蓮、瑪拿西中間，不過是以法蓮逃亡的人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12:5–6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基列人如何試驗一個人是否來自以法蓮？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他們會叫他說「示播列」。如果他說「西播列」（因為他</w:t>
      </w:r>
      <w:r>
        <w:rPr>
          <w:lang w:val="zh_TW" w:bidi="zh_TW"/>
        </w:rPr>
        <w:t>咬不真字音</w:t>
      </w:r>
      <w:r>
        <w:rPr>
          <w:lang w:val="zh_TW" w:bidi="zh_TW"/>
        </w:rPr>
        <w:t>），基列人就會在約旦河的渡口抓住他並殺了他。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為什麼瑪挪亞的妻子沒有生育？</w:t>
      </w:r>
    </w:p>
    <w:p>
      <w:pPr/>
      <w:r>
        <w:rPr>
          <w:lang w:val="zh_TW" w:bidi="zh_TW"/>
        </w:rPr>
      </w:r>
      <w:r>
        <w:rPr>
          <w:lang w:val="zh_TW" w:bidi="zh_TW"/>
        </w:rPr>
        <w:t>瑪挪亞的妻子無法懷孕，因此她沒有生育。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為什麼不能用剃刀剃這孩子的頭？</w:t>
      </w:r>
    </w:p>
    <w:p>
      <w:pPr/>
      <w:r>
        <w:rPr>
          <w:lang w:val="zh_TW" w:bidi="zh_TW"/>
        </w:rPr>
      </w:r>
      <w:r>
        <w:rPr>
          <w:lang w:val="zh_TW" w:bidi="zh_TW"/>
        </w:rPr>
        <w:t>不可用剃刀剃他的頭，因為這孩子要歸神作拿細耳人。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那位神人看起來像什麼？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那位神人看起來像神的使者。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當神的使者第二次來臨時，誰在那裡？</w:t>
      </w:r>
    </w:p>
    <w:p>
      <w:pPr/>
      <w:r>
        <w:rPr>
          <w:lang w:val="zh_TW" w:bidi="zh_TW"/>
        </w:rPr>
      </w:r>
      <w:r>
        <w:rPr>
          <w:lang w:val="zh_TW" w:bidi="zh_TW"/>
        </w:rPr>
        <w:t>當神的使者第二次來臨時，只有瑪挪亞的妻子在那裡。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瑪挪亞問使者什麼？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瑪挪亞詢問使者有關</w:t>
      </w:r>
      <w:r>
        <w:rPr>
          <w:lang w:val="zh_TW" w:bidi="zh_TW"/>
        </w:rPr>
        <w:t>當怎樣待這孩子，及他後來當怎樣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如果瑪挪亞準備了燔祭，他應該獻給誰？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如果瑪挪亞準備了燔祭，他應該獻給耶和華（雅巍）。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耶和華（雅巍）在瑪挪亞和他的妻子觀看時做了什麼奇妙的事？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當瑪挪亞和他的妻子觀看時，耶和華（雅巍）的使者在祭壇的火焰中升上去了。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耶和華（雅巍）的靈在哪裡開始感動參孫？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耶和華（雅巍）的靈在</w:t>
      </w:r>
      <w:r>
        <w:rPr>
          <w:lang w:val="zh_TW" w:bidi="zh_TW"/>
        </w:rPr>
        <w:t>瑪哈尼‧但</w:t>
      </w:r>
      <w:r>
        <w:rPr>
          <w:lang w:val="zh_TW" w:bidi="zh_TW"/>
        </w:rPr>
        <w:t>開始感動參孫。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參孫想要他的父母為他娶誰作妻子？</w:t>
      </w:r>
    </w:p>
    <w:p>
      <w:pPr/>
      <w:r>
        <w:rPr>
          <w:lang w:val="zh_TW" w:bidi="zh_TW"/>
        </w:rPr>
      </w:r>
      <w:r>
        <w:rPr>
          <w:lang w:val="zh_TW" w:bidi="zh_TW"/>
        </w:rPr>
        <w:t>參孫想要他的父母為他在亭拿娶一位非利士人的女子作為他的妻子。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為什麼參孫想要他的父母為他娶亭拿的女子為妻？</w:t>
      </w:r>
    </w:p>
    <w:p>
      <w:pPr/>
      <w:r>
        <w:rPr>
          <w:lang w:val="zh_TW" w:bidi="zh_TW"/>
        </w:rPr>
      </w:r>
      <w:r>
        <w:rPr>
          <w:lang w:val="zh_TW" w:bidi="zh_TW"/>
        </w:rPr>
        <w:t>他希望父母為他娶亭拿的女子為妻，因為當他看到她時喜悅她。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參孫是如何撕裂獅子的？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耶和華（雅巍）的靈突然降在他身上，他就把獅子撕裂了。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獅子的屍體裡有什麼？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有一群蜜蜂和蜜在獅子的屍體裡。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如果那三十個朋友無法解答參孫的謎語，他會得到什麼？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如果那三十個朋友無法解答他的謎語，參孫就會得到三十件細麻衣（和合本譯為：裏衣）和三十套衣服。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如果參孫的妻子沒有欺騙她的丈夫並得到謎語的答案，將會發生什麼？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如果參孫的妻子沒有欺騙她的丈夫並得到謎語的答案，那三十個朋友就會燒毀她和她父親的房子。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參孫的妻子哭了多久才得到謎語的答案？</w:t>
      </w:r>
    </w:p>
    <w:p>
      <w:pPr/>
      <w:r>
        <w:rPr>
          <w:lang w:val="zh_TW" w:bidi="zh_TW"/>
        </w:rPr>
      </w:r>
      <w:r>
        <w:rPr>
          <w:lang w:val="zh_TW" w:bidi="zh_TW"/>
        </w:rPr>
        <w:t>她在他們宴席持續的七天內一直哭。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參孫是如何得到三十套衣服的？</w:t>
      </w:r>
    </w:p>
    <w:p>
      <w:pPr/>
      <w:r>
        <w:rPr>
          <w:lang w:val="zh_TW" w:bidi="zh_TW"/>
        </w:rPr>
      </w:r>
      <w:r>
        <w:rPr>
          <w:lang w:val="zh_TW" w:bidi="zh_TW"/>
        </w:rPr>
        <w:t>參孫下到亞實基倫，殺了那裡的三十個人，奪了他們的衣服。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當參孫去探望他的妻子時，為什麼她的父親不讓他進去？</w:t>
      </w:r>
    </w:p>
    <w:p>
      <w:pPr/>
      <w:r>
        <w:rPr>
          <w:lang w:val="zh_TW" w:bidi="zh_TW"/>
        </w:rPr>
      </w:r>
      <w:r>
        <w:rPr>
          <w:lang w:val="zh_TW" w:bidi="zh_TW"/>
        </w:rPr>
        <w:t>那個父親以為參孫恨他的妻子，所以那個父親把她給了參孫的朋友。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參孫在傷害非利士人時，是如何裝作無辜的？</w:t>
      </w:r>
    </w:p>
    <w:p>
      <w:pPr/>
      <w:r>
        <w:rPr>
          <w:lang w:val="zh_TW" w:bidi="zh_TW"/>
        </w:rPr>
      </w:r>
      <w:r>
        <w:rPr>
          <w:lang w:val="zh_TW" w:bidi="zh_TW"/>
        </w:rPr>
        <w:t>參孫在傷害非利士人時試圖裝無辜，方法是抓住三百隻狐狸，把火把綁在牠們身上，然後讓牠們進入非利士人的禾稼中。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當非利士人得知參孫燒了他們的田地時，他們做了什麼？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當非利士人被告知是參孫燒了他們的田地時，他們就燒了他的妻子和她的父親。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為什麼參孫大大擊殺非利士人，連腿帶腰都砍斷了？</w:t>
      </w:r>
    </w:p>
    <w:p>
      <w:pPr/>
      <w:r>
        <w:rPr>
          <w:lang w:val="zh_TW" w:bidi="zh_TW"/>
        </w:rPr>
      </w:r>
      <w:r>
        <w:rPr>
          <w:lang w:val="zh_TW" w:bidi="zh_TW"/>
        </w:rPr>
        <w:t>參孫大大擊殺非利士人，連腿帶腰都砍斷了，是為了報復他們殺了他的妻子和她的父親。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為什麼非利士人上來攻擊猶大？</w:t>
      </w:r>
    </w:p>
    <w:p>
      <w:pPr/>
      <w:r>
        <w:rPr>
          <w:lang w:val="zh_TW" w:bidi="zh_TW"/>
        </w:rPr>
      </w:r>
      <w:r>
        <w:rPr>
          <w:lang w:val="zh_TW" w:bidi="zh_TW"/>
        </w:rPr>
        <w:t>非利士人上來攻擊猶大，好捉拿參孫，並且要對他做他對他們所做的事。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當猶大人來捆綁參孫時，他讓他們發誓什麼？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當猶大人來捆綁參孫時，他讓他們發誓不會親手殺他。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參孫用什麼殺了一千人？</w:t>
      </w:r>
    </w:p>
    <w:p>
      <w:pPr/>
      <w:r>
        <w:rPr>
          <w:lang w:val="zh_TW" w:bidi="zh_TW"/>
        </w:rPr>
      </w:r>
      <w:r>
        <w:rPr>
          <w:lang w:val="zh_TW" w:bidi="zh_TW"/>
        </w:rPr>
        <w:t>參孫用一塊新鮮的驢腮骨殺了一千人。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參孫用一塊新鮮的驢腮骨殺了一千人後，他認為自己將如何死去？</w:t>
      </w:r>
    </w:p>
    <w:p>
      <w:pPr/>
      <w:r>
        <w:rPr>
          <w:lang w:val="zh_TW" w:bidi="zh_TW"/>
        </w:rPr>
      </w:r>
      <w:r>
        <w:rPr>
          <w:lang w:val="zh_TW" w:bidi="zh_TW"/>
        </w:rPr>
        <w:t>參孫用一塊新鮮的驢腮骨殺了一千人後，他以為自己會渴死。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參孫是如何得到水的？</w:t>
      </w:r>
    </w:p>
    <w:p>
      <w:pPr/>
      <w:r>
        <w:rPr>
          <w:lang w:val="zh_TW" w:bidi="zh_TW"/>
        </w:rPr>
      </w:r>
      <w:r>
        <w:rPr>
          <w:lang w:val="zh_TW" w:bidi="zh_TW"/>
        </w:rPr>
        <w:t>神使利希的窪處裂開，水就流出來。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迦薩人打算何時殺死參孫？</w:t>
      </w:r>
    </w:p>
    <w:p>
      <w:pPr/>
      <w:r>
        <w:rPr>
          <w:lang w:val="zh_TW" w:bidi="zh_TW"/>
        </w:rPr>
      </w:r>
      <w:r>
        <w:rPr>
          <w:lang w:val="zh_TW" w:bidi="zh_TW"/>
        </w:rPr>
        <w:t>迦薩人打算在天亮時殺死參孫。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參孫是如何逃出迦薩的？</w:t>
      </w:r>
    </w:p>
    <w:p>
      <w:pPr/>
      <w:r>
        <w:rPr>
          <w:lang w:val="zh_TW" w:bidi="zh_TW"/>
        </w:rPr>
      </w:r>
      <w:r>
        <w:rPr>
          <w:lang w:val="zh_TW" w:bidi="zh_TW"/>
        </w:rPr>
        <w:t>參孫抓住了城門和兩根門柱，把它們連同門閂一起從地上拔了起來。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如果大利拉欺騙參孫，非利士人的首領會給她什麼？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如果大利拉欺騙參孫，每位非利士人的首領都會給她一千一百</w:t>
      </w:r>
      <w:r>
        <w:rPr>
          <w:lang w:val="zh_TW" w:bidi="zh_TW"/>
        </w:rPr>
        <w:t>舍客勒</w:t>
      </w:r>
      <w:r>
        <w:rPr>
          <w:lang w:val="zh_TW" w:bidi="zh_TW"/>
        </w:rPr>
        <w:t>銀子。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當大利拉告訴參孫非利士人要來抓他時，他對綁住他的繩子做了什麼？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當大利拉告訴參孫非利士人要來抓他時，他就掙斷了繩子。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當參孫從手臂上扯斷繩索時，埋伏的人在哪裡？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當參孫從手臂上扯下繩索時，埋伏的人在內室裏。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大利拉對參孫施加了多少壓力？</w:t>
      </w:r>
    </w:p>
    <w:p>
      <w:pPr/>
      <w:r>
        <w:rPr>
          <w:lang w:val="zh_TW" w:bidi="zh_TW"/>
        </w:rPr>
      </w:r>
      <w:r>
        <w:rPr>
          <w:lang w:val="zh_TW" w:bidi="zh_TW"/>
        </w:rPr>
        <w:t>她如此催逼他，以至於他希望去死。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為什麼參孫從未用剃刀剃過頭髮？</w:t>
      </w:r>
    </w:p>
    <w:p>
      <w:pPr/>
      <w:r>
        <w:rPr>
          <w:lang w:val="zh_TW" w:bidi="zh_TW"/>
        </w:rPr>
      </w:r>
      <w:r>
        <w:rPr>
          <w:lang w:val="zh_TW" w:bidi="zh_TW"/>
        </w:rPr>
        <w:t>參孫從未用剃刀剃過頭髮，因為他從母腹開始就是為神所分別為聖的拿細耳人。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大利拉是如何能開始</w:t>
      </w:r>
      <w:r>
        <w:rPr>
          <w:b/>
          <w:lang w:val="zh_TW" w:bidi="zh_TW"/>
        </w:rPr>
        <w:t>剋制</w:t>
      </w:r>
      <w:r>
        <w:rPr>
          <w:b/>
          <w:lang w:val="zh_TW" w:bidi="zh_TW"/>
        </w:rPr>
        <w:t>參孫的？</w:t>
      </w:r>
    </w:p>
    <w:p>
      <w:pPr/>
      <w:r>
        <w:rPr>
          <w:lang w:val="zh_TW" w:bidi="zh_TW"/>
        </w:rPr>
      </w:r>
      <w:r>
        <w:rPr>
          <w:lang w:val="zh_TW" w:bidi="zh_TW"/>
        </w:rPr>
        <w:t>當他的頭髮被剃掉時，大利拉就開始</w:t>
      </w:r>
      <w:r>
        <w:rPr>
          <w:lang w:val="zh_TW" w:bidi="zh_TW"/>
        </w:rPr>
        <w:t>剋制</w:t>
      </w:r>
      <w:r>
        <w:rPr>
          <w:lang w:val="zh_TW" w:bidi="zh_TW"/>
        </w:rPr>
        <w:t>他，因為他的力氣離開了他。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非利士人讓參孫做什麼工作？</w:t>
      </w:r>
    </w:p>
    <w:p>
      <w:pPr/>
      <w:r>
        <w:rPr>
          <w:lang w:val="zh_TW" w:bidi="zh_TW"/>
        </w:rPr>
      </w:r>
      <w:r>
        <w:rPr>
          <w:lang w:val="zh_TW" w:bidi="zh_TW"/>
        </w:rPr>
        <w:t>非利士人讓參孫在監獄裡推磨。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為什麼非利士人的首領聚集在一起向他們的神大袞獻上盛大的祭？</w:t>
      </w:r>
    </w:p>
    <w:p>
      <w:pPr/>
      <w:r>
        <w:rPr>
          <w:lang w:val="zh_TW" w:bidi="zh_TW"/>
        </w:rPr>
      </w:r>
      <w:r>
        <w:rPr>
          <w:lang w:val="zh_TW" w:bidi="zh_TW"/>
        </w:rPr>
        <w:t>非利士人的首領聚集在一起，向他們的神大袞獻上盛大的祭，因為他們說：「我們的神已經征服了參孫。」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誰幫助參孫摸到支撐建築物的柱子？</w:t>
      </w:r>
    </w:p>
    <w:p>
      <w:pPr/>
      <w:r>
        <w:rPr>
          <w:lang w:val="zh_TW" w:bidi="zh_TW"/>
        </w:rPr>
      </w:r>
      <w:r>
        <w:rPr>
          <w:lang w:val="zh_TW" w:bidi="zh_TW"/>
        </w:rPr>
        <w:t>牽著參孫手的男孩幫助參孫摸到支撐建築物的柱子。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為什麼參孫想要神賜給他力量？</w:t>
      </w:r>
    </w:p>
    <w:p>
      <w:pPr/>
      <w:r>
        <w:rPr>
          <w:lang w:val="zh_TW" w:bidi="zh_TW"/>
        </w:rPr>
      </w:r>
      <w:r>
        <w:rPr>
          <w:lang w:val="zh_TW" w:bidi="zh_TW"/>
        </w:rPr>
        <w:t>參孫希望神賜他力量，使他能一舉報復非利士人奪去他雙眼的仇。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16:30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參孫在建築物倒塌時殺了多少人？</w:t>
      </w:r>
    </w:p>
    <w:p>
      <w:pPr/>
      <w:r>
        <w:rPr>
          <w:lang w:val="zh_TW" w:bidi="zh_TW"/>
        </w:rPr>
      </w:r>
      <w:r>
        <w:rPr>
          <w:lang w:val="zh_TW" w:bidi="zh_TW"/>
        </w:rPr>
        <w:t>參孫在他死時所殺的人比他活著時所殺的還多。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米迦偷了什麼？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米迦偷了從他母親那裡拿走的一千一百舍客勒銀子。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米迦的母親將銀子分別出來是為了什麼？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她將銀子分別出來給耶和華（雅巍），為她的兒子製作一個雕刻的木像和一個鑄造的金屬像。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米迦將他的其中一個兒子分派作什麼？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他將其中一個兒子分派為他的祭司。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為什麼那位利未人離開了伯利恆？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那位利未人離開了伯利恆去尋找一個可居住的地方。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米迦要求利未人作他的什麼？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米迦要求那位利未人與他同住，並成為他的顧問和祭司。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為什麼米迦認為耶和華（雅巍）會對他好？</w:t>
      </w:r>
    </w:p>
    <w:p>
      <w:pPr/>
      <w:r>
        <w:rPr>
          <w:lang w:val="zh_TW" w:bidi="zh_TW"/>
        </w:rPr>
      </w:r>
      <w:r>
        <w:rPr>
          <w:lang w:val="zh_TW" w:bidi="zh_TW"/>
        </w:rPr>
        <w:t>米迦認為耶和華（雅巍）會對他好，因為一位利未人成為了他的祭司。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為什麼但支派的後裔在尋找可居住的領土？</w:t>
      </w:r>
    </w:p>
    <w:p>
      <w:pPr/>
      <w:r>
        <w:rPr>
          <w:lang w:val="zh_TW" w:bidi="zh_TW"/>
        </w:rPr>
      </w:r>
      <w:r>
        <w:rPr>
          <w:lang w:val="zh_TW" w:bidi="zh_TW"/>
        </w:rPr>
        <w:t>但支派的後裔正在尋找可居住的領土，因為直到那一天，他們還沒有從以色列的支派中得到任何地業。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但人想要利未人尋求什麼？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但人想要利未人尋求神的指示。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來自但的五個人想對拉億地做什麼？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來自但的五個人想要征服這片土地。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五個人說拉億的房子裡有什麼？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那五個人說，在拉億的房子裡有一個以弗得、家中的神像、一個雕刻的像和一個鑄造的像。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誰拿走了雕刻的像？</w:t>
      </w:r>
    </w:p>
    <w:p>
      <w:pPr/>
      <w:r>
        <w:rPr>
          <w:lang w:val="zh_TW" w:bidi="zh_TW"/>
        </w:rPr>
      </w:r>
      <w:r>
        <w:rPr>
          <w:lang w:val="zh_TW" w:bidi="zh_TW"/>
        </w:rPr>
        <w:t>那五個去窺探那地的人到了那裡，拿走了雕刻的像。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米迦為什麼生氣？</w:t>
      </w:r>
    </w:p>
    <w:p>
      <w:pPr/>
      <w:r>
        <w:rPr>
          <w:lang w:val="zh_TW" w:bidi="zh_TW"/>
        </w:rPr>
      </w:r>
      <w:r>
        <w:rPr>
          <w:lang w:val="zh_TW" w:bidi="zh_TW"/>
        </w:rPr>
        <w:t>米迦很生氣，因為但人偷走了他所造的神像，還帶走了祭司，然後離開了。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米迦何時轉身回到他的家？</w:t>
      </w:r>
    </w:p>
    <w:p>
      <w:pPr/>
      <w:r>
        <w:rPr>
          <w:lang w:val="zh_TW" w:bidi="zh_TW"/>
        </w:rPr>
      </w:r>
      <w:r>
        <w:rPr>
          <w:lang w:val="zh_TW" w:bidi="zh_TW"/>
        </w:rPr>
        <w:t>當米迦看到他們太強大時，他就轉身回到自己的家。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為什麼沒有人來拯救拉億人？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沒有人來拯救這些人，因為那地距離西頓很遠，他們與任何人都沒有往來。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但支派的祭司是誰？</w:t>
      </w:r>
    </w:p>
    <w:p>
      <w:pPr/>
      <w:r>
        <w:rPr>
          <w:lang w:val="zh_TW" w:bidi="zh_TW"/>
        </w:rPr>
      </w:r>
      <w:r>
        <w:rPr>
          <w:lang w:val="zh_TW" w:bidi="zh_TW"/>
        </w:rPr>
        <w:t>革舜之子約拿單（革舜為摩西之子），他和他的子孫們在但支派中作祭司，直到那地被擄的日子。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那位利未人住在哪裡？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那位利未人有一段時間住在以法蓮山區最偏遠的地方。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利未人的妾把他帶到哪裡去了？</w:t>
      </w:r>
    </w:p>
    <w:p>
      <w:pPr/>
      <w:r>
        <w:rPr>
          <w:lang w:val="zh_TW" w:bidi="zh_TW"/>
        </w:rPr>
      </w:r>
      <w:r>
        <w:rPr>
          <w:lang w:val="zh_TW" w:bidi="zh_TW"/>
        </w:rPr>
        <w:t>妾將利未人帶進她的父家。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雖然那位利未人打算回家，但他的岳父想要他做什麼呢？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他的岳父想要他留下來過夜。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利未人對於他早早離開並回家的計劃是怎麼處理的？</w:t>
      </w:r>
    </w:p>
    <w:p>
      <w:pPr/>
      <w:r>
        <w:rPr>
          <w:lang w:val="zh_TW" w:bidi="zh_TW"/>
        </w:rPr>
      </w:r>
      <w:r>
        <w:rPr>
          <w:lang w:val="zh_TW" w:bidi="zh_TW"/>
        </w:rPr>
        <w:t>他改變了計劃，與他的岳父一同過夜。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利未人的岳父在第五天再次要求他做什麼？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他的岳父請他再住一晚，好好享受。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為什麼那位利未人不想在耶布斯過夜？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那位利未人不想進入外邦人的城市。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為什麼利未人和他的僕人坐在城市的廣場上？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他們坐在城市的廣場上，因為沒有人接待他們過夜。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住在基比亞的人是來自哪個支派？</w:t>
      </w:r>
    </w:p>
    <w:p>
      <w:pPr/>
      <w:r>
        <w:rPr>
          <w:lang w:val="zh_TW" w:bidi="zh_TW"/>
        </w:rPr>
      </w:r>
      <w:r>
        <w:rPr>
          <w:lang w:val="zh_TW" w:bidi="zh_TW"/>
        </w:rPr>
        <w:t>住在基比亞的人是便雅憫人。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老年人警告利未人不要做什麼？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老年人警告利未人不要在廣場過夜。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為什麼城中的匪徒想要老年人把進入他家的人帶出來？</w:t>
      </w:r>
    </w:p>
    <w:p>
      <w:pPr/>
      <w:r>
        <w:rPr>
          <w:lang w:val="zh_TW" w:bidi="zh_TW"/>
        </w:rPr>
      </w:r>
      <w:r>
        <w:rPr>
          <w:lang w:val="zh_TW" w:bidi="zh_TW"/>
        </w:rPr>
        <w:t>城中的匪徒想要那位老人把進入他家的人帶出來，好讓他們與他發生性行為。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那位老人用誰代替利未人提供給惡人？</w:t>
      </w:r>
    </w:p>
    <w:p>
      <w:pPr/>
      <w:r>
        <w:rPr>
          <w:lang w:val="zh_TW" w:bidi="zh_TW"/>
        </w:rPr>
      </w:r>
      <w:r>
        <w:rPr>
          <w:lang w:val="zh_TW" w:bidi="zh_TW"/>
        </w:rPr>
        <w:t>那位老人向他們提供了他仍是處女的女兒和利未人的妾。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黎明時發生了什麼事？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黎明時，匪徒讓妾離開。她來到她主人的房子門口，倒在那裡，直到天亮。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當利未人發現他的妾沒有回答他時，他做了什麼？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當利未人的妾沒有回答他時，他把她馱在驢上，然後那人就啟程回家。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19:29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那位利未人對他的妾的屍體做了什麼？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那位利未人將她切成十二塊，逐塊寄送到以色列各地。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誰在米斯巴聚集在耶和華（雅巍）面前？</w:t>
      </w:r>
    </w:p>
    <w:p>
      <w:pPr/>
      <w:r>
        <w:rPr>
          <w:lang w:val="zh_TW" w:bidi="zh_TW"/>
        </w:rPr>
      </w:r>
      <w:r>
        <w:rPr>
          <w:lang w:val="zh_TW" w:bidi="zh_TW"/>
        </w:rPr>
        <w:t>所有從但到別是巴的人，包括基列地，都在米斯巴聚集在耶和華（雅巍）面前。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那位利未人說基比亞人對他做了什麼？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那位利未人說基比亞人攻擊了他，包圍了房子並企圖殺他。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百姓將如何攻擊基比亞？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他們將照所掣的籤去攻擊基比亞。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為什麼以色列眾支派告訴便雅憫人要把基比亞那些惡人交出來？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以色列眾支派告訴便雅憫人將基比亞那些惡人交給他們，這樣眾支派就可以將他們處死，從而徹底從以色列中除掉這惡。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為什麼便雅憫人從各城聚集到基比亞？</w:t>
      </w:r>
    </w:p>
    <w:p>
      <w:pPr/>
      <w:r>
        <w:rPr>
          <w:lang w:val="zh_TW" w:bidi="zh_TW"/>
        </w:rPr>
      </w:r>
      <w:r>
        <w:rPr>
          <w:lang w:val="zh_TW" w:bidi="zh_TW"/>
        </w:rPr>
        <w:t>便雅憫人從各城聚集到基比亞，準備與以色列人作戰。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這七百名精兵有什麼特別之處？</w:t>
      </w:r>
    </w:p>
    <w:p>
      <w:pPr/>
      <w:r>
        <w:rPr>
          <w:lang w:val="zh_TW" w:bidi="zh_TW"/>
        </w:rPr>
      </w:r>
      <w:r>
        <w:rPr>
          <w:lang w:val="zh_TW" w:bidi="zh_TW"/>
        </w:rPr>
        <w:t>這七百名精兵都是左撇子；他們每個人都能用機弦甩石擊中目標毫髮不差。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為什麼猶大要首先攻擊便雅憫？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百姓求問神，耶和華（雅巍）說：「猶大當先上去。」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在便雅憫殺了許多以色列士兵之後，以色列的士兵做了什麼？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在便雅憫殺了許多以色列士兵之後，以色列的士兵在耶和華（雅巍）面前哭泣並禁食直到晚上。他們也在耶和華（雅巍）面前獻上燔祭和平安祭。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以色列人如何求問耶和華（雅巍）？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以色列人在那些日子裡使用神的約櫃來求問耶和華（雅巍）。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當以色列的士兵從城市撤退到路上時，便雅憫人在想什麼？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當以色列的士兵從城市撤退到路上時，便雅憫人以為他們在逃跑。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以色列人為何向便雅憫人讓步？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以色列人之所以向便雅憫人讓步，因為他們依靠那些在基比亞外的伏兵。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以色列士兵與伏兵之間的信號是什麼？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以色列的士兵和伏兵之間約定的信號是從城中升起一大團煙氣。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為什麼便雅憫人無法逃脫？</w:t>
      </w:r>
    </w:p>
    <w:p>
      <w:pPr/>
      <w:r>
        <w:rPr>
          <w:lang w:val="zh_TW" w:bidi="zh_TW"/>
        </w:rPr>
      </w:r>
      <w:r>
        <w:rPr>
          <w:lang w:val="zh_TW" w:bidi="zh_TW"/>
        </w:rPr>
        <w:t>便雅憫人在逃往曠野的路上躲避以色列士兵，但他們被追上了。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20:47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有多少便雅憫的士兵轉身逃往曠野？</w:t>
      </w:r>
    </w:p>
    <w:p>
      <w:pPr/>
      <w:r>
        <w:rPr>
          <w:lang w:val="zh_TW" w:bidi="zh_TW"/>
        </w:rPr>
      </w:r>
      <w:r>
        <w:rPr>
          <w:lang w:val="zh_TW" w:bidi="zh_TW"/>
        </w:rPr>
        <w:t>六百人轉身逃往曠野。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為什麼以色列人擔心他們的一個支派會缺失？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以色列的人擔心他們的一個支派會缺失，因為他們曾發誓不將女兒嫁給便雅憫人。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為什麼以色列人擔心他們的一個支派會缺失？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以色列的人擔心他們的一個支派會缺失，因為他們曾發誓不將女兒嫁給便雅憫人。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誰一定會被治死呢？</w:t>
      </w:r>
    </w:p>
    <w:p>
      <w:pPr/>
      <w:r>
        <w:rPr>
          <w:lang w:val="zh_TW" w:bidi="zh_TW"/>
        </w:rPr>
      </w:r>
      <w:r>
        <w:rPr>
          <w:lang w:val="zh_TW" w:bidi="zh_TW"/>
        </w:rPr>
        <w:t>凡不上米斯巴到耶和華（雅巍）面前來的，必定被治死。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以色列的哪一個支派沒有上米斯巴到耶和華（雅巍）面前來呢？</w:t>
      </w:r>
    </w:p>
    <w:p>
      <w:pPr/>
      <w:r>
        <w:rPr>
          <w:lang w:val="zh_TW" w:bidi="zh_TW"/>
        </w:rPr>
      </w:r>
      <w:r>
        <w:rPr>
          <w:lang w:val="zh_TW" w:bidi="zh_TW"/>
        </w:rPr>
        <w:t>基列‧雅比</w:t>
      </w:r>
      <w:r>
        <w:rPr>
          <w:lang w:val="zh_TW" w:bidi="zh_TW"/>
        </w:rPr>
        <w:t>沒有上米斯巴到耶和華（雅巍）面前來。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那些人從住在</w:t>
      </w:r>
      <w:r>
        <w:rPr>
          <w:b/>
          <w:lang w:val="zh_TW" w:bidi="zh_TW"/>
        </w:rPr>
        <w:t>基列‧雅比</w:t>
      </w:r>
      <w:r>
        <w:rPr>
          <w:b/>
          <w:lang w:val="zh_TW" w:bidi="zh_TW"/>
        </w:rPr>
        <w:t>的人中帶走了誰？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那些人從住在</w:t>
      </w:r>
      <w:r>
        <w:rPr>
          <w:lang w:val="zh_TW" w:bidi="zh_TW"/>
        </w:rPr>
        <w:t>基列‧雅比</w:t>
      </w:r>
      <w:r>
        <w:rPr>
          <w:lang w:val="zh_TW" w:bidi="zh_TW"/>
        </w:rPr>
        <w:t>的人中帶走了四百名從未與男人同寢的年輕女子。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當便雅憫人回來的時候，他們得到了基列‧雅比的女子，問題是什麼？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當便雅憫人回來的時候，他們得到了</w:t>
      </w:r>
      <w:r>
        <w:rPr>
          <w:lang w:val="zh_TW" w:bidi="zh_TW"/>
        </w:rPr>
        <w:t>基列‧雅比</w:t>
      </w:r>
      <w:r>
        <w:rPr>
          <w:lang w:val="zh_TW" w:bidi="zh_TW"/>
        </w:rPr>
        <w:t>的女子，但對他們所有人來說女子仍然不夠。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示羅在哪裡？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示羅在利波拿以南，伯特利以北，伯特利往示劍的大路以東。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便雅憫人何時要從葡萄園中衝出來，從示羅的女子中抓一個作妻子呢？</w:t>
      </w:r>
    </w:p>
    <w:p>
      <w:pPr/>
      <w:r>
        <w:rPr>
          <w:lang w:val="zh_TW" w:bidi="zh_TW"/>
        </w:rPr>
      </w:r>
      <w:r>
        <w:rPr>
          <w:lang w:val="zh_TW" w:bidi="zh_TW"/>
        </w:rPr>
        <w:t>當示羅的女子出來跳舞時，他們每個人都要從葡萄園中衝出來，從示羅的女子中抓一個作妻子。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關於那些女孩，以色列人會給示羅人什麼解釋？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以色列的人會告訴示羅人讓女孩們留下來，因為以色列人在爭戰的時候沒有得著妻子（和合本譯為：</w:t>
      </w:r>
      <w:r>
        <w:rPr>
          <w:lang w:val="zh_TW" w:bidi="zh_TW"/>
        </w:rPr>
        <w:t>在爭戰的時候沒有給他們留下女子為妻</w:t>
      </w:r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 21:25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各人是如何生活的？</w:t>
      </w:r>
    </w:p>
    <w:p>
      <w:pPr/>
      <w:r>
        <w:rPr>
          <w:lang w:val="zh_TW" w:bidi="zh_TW"/>
        </w:rPr>
      </w:r>
      <w:r>
        <w:rPr>
          <w:lang w:val="zh_TW" w:bidi="zh_TW"/>
        </w:rPr>
        <w:t>各人任意而行。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