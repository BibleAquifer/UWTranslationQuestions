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EST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亞哈隨魯作王，統管了多大的領土？</w:t>
      </w:r>
    </w:p>
    <w:p>
      <w:pPr/>
      <w:r>
        <w:rPr>
          <w:lang w:val="zh_TW" w:bidi="zh_TW"/>
        </w:rPr>
      </w:r>
      <w:r>
        <w:rPr>
          <w:lang w:val="zh_TW" w:bidi="zh_TW"/>
        </w:rPr>
        <w:t>亞哈隨魯作王，從印度直到古實，統管一百二十七省。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誰在王的面前？</w:t>
      </w:r>
    </w:p>
    <w:p>
      <w:pPr/>
      <w:r>
        <w:rPr>
          <w:lang w:val="zh_TW" w:bidi="zh_TW"/>
        </w:rPr>
      </w:r>
      <w:r>
        <w:rPr>
          <w:lang w:val="zh_TW" w:bidi="zh_TW"/>
        </w:rPr>
        <w:t>各省的首領「在他面前」，意思是他們在王的面前。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王為誰設擺筵席七日？</w:t>
      </w:r>
    </w:p>
    <w:p>
      <w:pPr/>
      <w:r>
        <w:rPr>
          <w:lang w:val="zh_TW" w:bidi="zh_TW"/>
        </w:rPr>
      </w:r>
      <w:r>
        <w:rPr>
          <w:lang w:val="zh_TW" w:bidi="zh_TW"/>
        </w:rPr>
        <w:t>王為所有住書珊城的大小人民設擺筵席。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為什麼有這麼多的御酒？</w:t>
      </w:r>
    </w:p>
    <w:p>
      <w:pPr/>
      <w:r>
        <w:rPr>
          <w:lang w:val="zh_TW" w:bidi="zh_TW"/>
        </w:rPr>
      </w:r>
      <w:r>
        <w:rPr>
          <w:lang w:val="zh_TW" w:bidi="zh_TW"/>
        </w:rPr>
        <w:t>御酒甚多，足顯王的厚意。 喝酒有例，「不准勉強人」。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王吩咐什麼給宮裏的一切臣宰？</w:t>
      </w:r>
    </w:p>
    <w:p>
      <w:pPr/>
      <w:r>
        <w:rPr>
          <w:lang w:val="zh_TW" w:bidi="zh_TW"/>
        </w:rPr>
      </w:r>
      <w:r>
        <w:rPr>
          <w:lang w:val="zh_TW" w:bidi="zh_TW"/>
        </w:rPr>
        <w:t>喝酒有例，「不准勉強人」，因王吩咐宮裏的一切臣宰，讓人各隨己意。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王吩咐在他面前侍立的七個太監什麼事？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請王后瓦實提頭戴王后的冠冕到王面前，使各等臣民看她的美貌。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王吩咐在他面前侍立的七個太監什麼事？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請王后瓦實提頭戴王后的冠冕到王面前，使各等臣民看她的美貌。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為什麼王甚發怒？</w:t>
      </w:r>
    </w:p>
    <w:p>
      <w:pPr/>
      <w:r>
        <w:rPr>
          <w:lang w:val="zh_TW" w:bidi="zh_TW"/>
        </w:rPr>
      </w:r>
      <w:r>
        <w:rPr>
          <w:lang w:val="zh_TW" w:bidi="zh_TW"/>
        </w:rPr>
        <w:t>王后瓦實提不肯遵太監所傳的王命而來，所以王甚發怒。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王詢問了誰？</w:t>
      </w:r>
    </w:p>
    <w:p>
      <w:pPr/>
      <w:r>
        <w:rPr>
          <w:lang w:val="zh_TW" w:bidi="zh_TW"/>
        </w:rPr>
      </w:r>
      <w:r>
        <w:rPr>
          <w:lang w:val="zh_TW" w:bidi="zh_TW"/>
        </w:rPr>
        <w:t>王詢問了達時務的明哲人。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根據米母干的回答，瓦實提得罪了誰？</w:t>
      </w:r>
    </w:p>
    <w:p>
      <w:pPr/>
      <w:r>
        <w:rPr>
          <w:lang w:val="zh_TW" w:bidi="zh_TW"/>
        </w:rPr>
      </w:r>
      <w:r>
        <w:rPr>
          <w:lang w:val="zh_TW" w:bidi="zh_TW"/>
        </w:rPr>
        <w:t>王后瓦實提這事，不但得罪王，並且有害於亞哈隨魯王各省的臣民。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米母干說波斯和米底亞的眾婦人聽見王后這事，會怎麼做？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米母干說，因為王后這事必傳到眾婦人的耳中，國中的婦人知道王后所做的事後，她們就藐視自己的丈夫，並說：「亞哈隨魯王吩咐他的臣僕帶王后瓦實提到王面前，她卻不來！」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米母干說那一日，波斯和米底亞的眾夫人會做什麼？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因為王后這事必傳到眾婦人的耳中，她們就藐視自己的丈夫，當她們說：「亞哈隨魯王吩咐人帶瓦實提王后到他面前，她卻不來。」今日，波斯和米底亞的眾夫人聽見王后這事，必向王的大臣照樣行，從此必大開藐視和忿怒之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王會將瓦實提王后的位分賜給誰？</w:t>
      </w:r>
    </w:p>
    <w:p>
      <w:pPr/>
      <w:r>
        <w:rPr>
          <w:lang w:val="zh_TW" w:bidi="zh_TW"/>
        </w:rPr>
      </w:r>
      <w:r>
        <w:rPr>
          <w:lang w:val="zh_TW" w:bidi="zh_TW"/>
        </w:rPr>
        <w:t>王會將瓦實提王后的位分賜給比她還好的人。。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1:22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王下了什麼命令？</w:t>
      </w:r>
    </w:p>
    <w:p>
      <w:pPr/>
      <w:r>
        <w:rPr>
          <w:lang w:val="zh_TW" w:bidi="zh_TW"/>
        </w:rPr>
      </w:r>
      <w:r>
        <w:rPr>
          <w:lang w:val="zh_TW" w:bidi="zh_TW"/>
        </w:rPr>
        <w:t>王發詔書，使為丈夫的在家中作主，各說本地的方言。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王的侍臣對王有什麼建議？</w:t>
      </w:r>
    </w:p>
    <w:p>
      <w:pPr/>
      <w:r>
        <w:rPr>
          <w:lang w:val="zh_TW" w:bidi="zh_TW"/>
        </w:rPr>
      </w:r>
      <w:r>
        <w:rPr>
          <w:lang w:val="zh_TW" w:bidi="zh_TW"/>
        </w:rPr>
        <w:t>王的侍臣建議為王尋找美貌的處女。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那些處女會被交給誰來照顧？</w:t>
      </w:r>
    </w:p>
    <w:p>
      <w:pPr/>
      <w:r>
        <w:rPr>
          <w:lang w:val="zh_TW" w:bidi="zh_TW"/>
        </w:rPr>
      </w:r>
      <w:r>
        <w:rPr>
          <w:lang w:val="zh_TW" w:bidi="zh_TW"/>
        </w:rPr>
        <w:t>那些處女會被交給希該，他是掌管女子的太監。這意味著希該是負責照顧那些處女的人。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誰從耶路撒冷帶走了基士？</w:t>
      </w:r>
    </w:p>
    <w:p>
      <w:pPr/>
      <w:r>
        <w:rPr>
          <w:lang w:val="zh_TW" w:bidi="zh_TW"/>
        </w:rPr>
      </w:r>
      <w:r>
        <w:rPr>
          <w:lang w:val="zh_TW" w:bidi="zh_TW"/>
        </w:rPr>
        <w:t>巴比倫王尼布甲尼撒將基士從耶路撒冷擄去，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以斯帖的另一個名字是什麼？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以斯帖的另一個名字是哈大沙。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2:7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以斯帖與末底改的關係是什麼？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以斯帖是末底改的叔叔的女兒。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希該提供了什麼給以斯帖？</w:t>
      </w:r>
    </w:p>
    <w:p>
      <w:pPr/>
      <w:r>
        <w:rPr>
          <w:lang w:val="zh_TW" w:bidi="zh_TW"/>
        </w:rPr>
      </w:r>
      <w:r>
        <w:rPr>
          <w:lang w:val="zh_TW" w:bidi="zh_TW"/>
        </w:rPr>
        <w:t>希該急忙給她需用的香品和她所當得的分，又派所當得的七個宮女服事她。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以斯帖為什麼未曾將她的籍貫和宗族告訴人？</w:t>
      </w:r>
    </w:p>
    <w:p>
      <w:pPr/>
      <w:r>
        <w:rPr>
          <w:lang w:val="zh_TW" w:bidi="zh_TW"/>
        </w:rPr>
      </w:r>
      <w:r>
        <w:rPr>
          <w:lang w:val="zh_TW" w:bidi="zh_TW"/>
        </w:rPr>
        <w:t>以斯帖未曾將籍貫宗族告訴人，因為末底改囑咐她不可叫人知道。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當一個女子進去見王時，要給她什麼？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凡她所要的都必給她。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2:14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女子什麼時候會再進去見王？</w:t>
      </w:r>
    </w:p>
    <w:p>
      <w:pPr/>
      <w:r>
        <w:rPr>
          <w:lang w:val="zh_TW" w:bidi="zh_TW"/>
        </w:rPr>
      </w:r>
      <w:r>
        <w:rPr>
          <w:lang w:val="zh_TW" w:bidi="zh_TW"/>
        </w:rPr>
        <w:t>女子就不再進去見王，除非王喜愛她，再提名召她。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以斯帖求了什麼？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除了掌管女子的太監希該所派定給她的，她別無所求。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以斯帖是什麼時候被引入宮見亞哈隨魯王的？</w:t>
      </w:r>
    </w:p>
    <w:p>
      <w:pPr/>
      <w:r>
        <w:rPr>
          <w:lang w:val="zh_TW" w:bidi="zh_TW"/>
        </w:rPr>
      </w:r>
      <w:r>
        <w:rPr>
          <w:lang w:val="zh_TW" w:bidi="zh_TW"/>
        </w:rPr>
        <w:t>亞哈隨魯王第七年十月（就是提別月），以斯帖被引入宮見亞哈隨魯王。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2:17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王為什麼把王后的冠冕戴在以斯帖頭上，並立她為王后？</w:t>
      </w:r>
    </w:p>
    <w:p>
      <w:pPr/>
      <w:r>
        <w:rPr>
          <w:lang w:val="zh_TW" w:bidi="zh_TW"/>
        </w:rPr>
      </w:r>
      <w:r>
        <w:rPr>
          <w:lang w:val="zh_TW" w:bidi="zh_TW"/>
        </w:rPr>
        <w:t>王愛以斯帖過於愛眾女，她在王眼前蒙寵愛比眾處女更甚。王就把王后的冠冕戴在她頭上，立她為王后，代替瓦實提。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2:21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辟探和提列想要對亞哈隨魯王做什麼事？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王的太監中有兩個守門的，辟探和提列，惱恨亞哈隨魯王，想要下手害他。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2:23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辟探和提列發生了什麼事？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二人被掛在木頭上。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誰向哈曼跪拜呢？</w:t>
      </w:r>
    </w:p>
    <w:p>
      <w:pPr/>
      <w:r>
        <w:rPr>
          <w:lang w:val="zh_TW" w:bidi="zh_TW"/>
        </w:rPr>
      </w:r>
      <w:r>
        <w:rPr>
          <w:lang w:val="zh_TW" w:bidi="zh_TW"/>
        </w:rPr>
        <w:t>在朝門的一切臣僕都跪拜哈曼。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末底改拒絕做什麼？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末底改不跪不拜。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哈曼想要殺誰？</w:t>
      </w:r>
    </w:p>
    <w:p>
      <w:pPr/>
      <w:r>
        <w:rPr>
          <w:lang w:val="zh_TW" w:bidi="zh_TW"/>
        </w:rPr>
      </w:r>
      <w:r>
        <w:rPr>
          <w:lang w:val="zh_TW" w:bidi="zh_TW"/>
        </w:rPr>
        <w:t>哈曼想要滅絕亞哈隨魯王通國所有的猶大人，就是末底改的本族。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當他們掣籤時，擇定了哪一個月？</w:t>
      </w:r>
    </w:p>
    <w:p>
      <w:pPr/>
      <w:r>
        <w:rPr>
          <w:lang w:val="zh_TW" w:bidi="zh_TW"/>
        </w:rPr>
      </w:r>
      <w:r>
        <w:rPr>
          <w:lang w:val="zh_TW" w:bidi="zh_TW"/>
        </w:rPr>
        <w:t>亞哈隨魯王十二年正月，就是尼散月，人在哈曼面前，按日日月月掣普珥（即「籤」），要定何月何日為吉，擇定了十二月，就是亞達月。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3:9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如果王下令滅絕猶大人，哈曼願意捐多少銀子給王的府庫？</w:t>
      </w:r>
    </w:p>
    <w:p>
      <w:pPr/>
      <w:r>
        <w:rPr>
          <w:lang w:val="zh_TW" w:bidi="zh_TW"/>
        </w:rPr>
      </w:r>
      <w:r>
        <w:rPr>
          <w:lang w:val="zh_TW" w:bidi="zh_TW"/>
        </w:rPr>
        <w:t>哈曼說他願意捐一萬他連得銀子交給掌管國帑的人，納入王的府庫。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3:13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旨意是如何傳到王的各省的？</w:t>
      </w:r>
    </w:p>
    <w:p>
      <w:pPr/>
      <w:r>
        <w:rPr>
          <w:lang w:val="zh_TW" w:bidi="zh_TW"/>
        </w:rPr>
      </w:r>
      <w:r>
        <w:rPr>
          <w:lang w:val="zh_TW" w:bidi="zh_TW"/>
        </w:rPr>
        <w:t>旨意是交給驛卒，傳到王的各省。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書珊城的民對旨意有何回應？</w:t>
      </w:r>
    </w:p>
    <w:p>
      <w:pPr/>
      <w:r>
        <w:rPr>
          <w:lang w:val="zh_TW" w:bidi="zh_TW"/>
        </w:rPr>
      </w:r>
      <w:r>
        <w:rPr>
          <w:lang w:val="zh_TW" w:bidi="zh_TW"/>
        </w:rPr>
        <w:t>書珊城的民都慌亂。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4:2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末底改走了多遠？為什麼？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他只到了朝門前就停住腳步，因為穿麻衣的不可進朝門。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4:4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當以斯帖送衣服給末底改穿時，他如何回應？</w:t>
      </w:r>
    </w:p>
    <w:p>
      <w:pPr/>
      <w:r>
        <w:rPr>
          <w:lang w:val="zh_TW" w:bidi="zh_TW"/>
        </w:rPr>
      </w:r>
      <w:r>
        <w:rPr>
          <w:lang w:val="zh_TW" w:bidi="zh_TW"/>
        </w:rPr>
        <w:t>以斯帖送衣服給末底改穿，要他脫下麻衣，末底改卻不接受。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4:7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末底改告訴了哈他革什麼事？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末底改將自己所遇的事，並哈曼為滅絕猶大人應許捐入王庫的銀數都告訴了他。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為什麼末底改將所抄寫傳遍書珊城要滅絕猶大人的旨意，交給哈他革？</w:t>
      </w:r>
    </w:p>
    <w:p>
      <w:pPr/>
      <w:r>
        <w:rPr>
          <w:lang w:val="zh_TW" w:bidi="zh_TW"/>
        </w:rPr>
      </w:r>
      <w:r>
        <w:rPr>
          <w:lang w:val="zh_TW" w:bidi="zh_TW"/>
        </w:rPr>
        <w:t>末底改將所抄寫傳遍書珊城要滅絕猶大人的旨意交給哈他革，要給以斯帖看，又要給她說明，並囑咐她進去見王，為本族的人在王面前懇切祈求。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4:11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若不蒙召，擅入內院見王的，無論男女，會發生什麼事？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有一個定例，就是若不蒙召，擅入內院見王的，無論男女必被治死，除非王向他伸出金杖，否則不得存活。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4:14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末底改說，此時以斯帖若閉口不言，將會怎樣？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此時以斯帖若閉口不言，猶大人必從別處得解脫，蒙拯救，以斯帖和她的父家必致滅亡。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4:16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以斯帖告訴末底改要做什麼？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以斯帖說，末底改當去招聚書珊城所有的猶大人，為她禁食三晝三夜，不吃不喝，以斯帖和她的宮女也要這樣禁食。然後以斯帖違例進去見王，她若死就死了。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王宮的內院在哪裡？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王宮的內院正對著王的住宅。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5:2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王見王后以斯帖站在院內，為什麼向她伸出手中的金杖？</w:t>
      </w:r>
    </w:p>
    <w:p>
      <w:pPr/>
      <w:r>
        <w:rPr>
          <w:lang w:val="zh_TW" w:bidi="zh_TW"/>
        </w:rPr>
      </w:r>
      <w:r>
        <w:rPr>
          <w:lang w:val="zh_TW" w:bidi="zh_TW"/>
        </w:rPr>
        <w:t>王見王后以斯帖站在院內，就施恩於她，向她伸出手中的金杖。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5:4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以斯帖向王提出了什麼請求？</w:t>
      </w:r>
    </w:p>
    <w:p>
      <w:pPr/>
      <w:r>
        <w:rPr>
          <w:lang w:val="zh_TW" w:bidi="zh_TW"/>
        </w:rPr>
      </w:r>
      <w:r>
        <w:rPr>
          <w:lang w:val="zh_TW" w:bidi="zh_TW"/>
        </w:rPr>
        <w:t>以斯帖對王說，王若以為美，就請王帶著哈曼今日赴她所預備的筵席。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5:8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以斯帖第二次向王提出了什麼請求？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以斯帖對王說：「我若在王眼前蒙恩，王若願意賜我所要的，准我所求的，就請王帶著哈曼再赴我所要預備的筵席。明日我必照王所問的說明。」 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5:11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哈曼向他的家人講述了什麼事？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哈曼將他富厚的榮耀、眾多的兒女，和王抬舉他使他超乎首領臣僕之上，都述說給他們聽。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5:13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對哈曼來說，比被邀請赴筵席更重要的事是什麼？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雖然哈曼有這一切榮耀，但是他看見猶大人末底改坐在朝門，哈曼覺得這榮耀也與他無益。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5:14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細利斯告訴哈曼要做什麼？為什麼？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她要他讓人立一個五丈高的木架，明早求王讓人將末底改掛在其上。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為什麼王吩咐人取歷史來，念給他聽？</w:t>
      </w:r>
    </w:p>
    <w:p>
      <w:pPr/>
      <w:r>
        <w:rPr>
          <w:lang w:val="zh_TW" w:bidi="zh_TW"/>
        </w:rPr>
      </w:r>
      <w:r>
        <w:rPr>
          <w:lang w:val="zh_TW" w:bidi="zh_TW"/>
        </w:rPr>
        <w:t>那夜王睡不著覺，就吩咐人取歷史來，念給他聽。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6:2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在念給王聽的歷史書上寫著什麼事？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正遇見書上寫著說，王的太監中有兩個守門的，辟探和提列，想要下手害亞哈隨魯王，末底改將這事報告了。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6:3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末底改報告了辟探和提列這件事，是否賜他甚麼尊榮爵位？</w:t>
      </w:r>
    </w:p>
    <w:p>
      <w:pPr/>
      <w:r>
        <w:rPr>
          <w:lang w:val="zh_TW" w:bidi="zh_TW"/>
        </w:rPr>
      </w:r>
      <w:r>
        <w:rPr>
          <w:lang w:val="zh_TW" w:bidi="zh_TW"/>
        </w:rPr>
        <w:t>對於末底改報告辟探和提列這件事，沒有賜他甚麼尊榮爵位。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6:6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當王問哈曼，王所喜悅尊榮的人，當如何待他時，哈曼以為王在說誰？</w:t>
      </w:r>
    </w:p>
    <w:p>
      <w:pPr/>
      <w:r>
        <w:rPr>
          <w:lang w:val="zh_TW" w:bidi="zh_TW"/>
        </w:rPr>
      </w:r>
      <w:r>
        <w:rPr>
          <w:lang w:val="zh_TW" w:bidi="zh_TW"/>
        </w:rPr>
        <w:t>哈曼心裏說：「王所喜悅尊榮的，不是我是誰呢？」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6:9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誰會給那位王所喜悅尊榮的人穿上衣服，使他騎上馬，走遍城裏的街市？</w:t>
      </w:r>
    </w:p>
    <w:p>
      <w:pPr/>
      <w:r>
        <w:rPr>
          <w:lang w:val="zh_TW" w:bidi="zh_TW"/>
        </w:rPr>
      </w:r>
      <w:r>
        <w:rPr>
          <w:lang w:val="zh_TW" w:bidi="zh_TW"/>
        </w:rPr>
        <w:t>王極尊貴的一個大臣會做這些事情。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6:11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是誰將朝服給末底改穿上，使他騎上馬，走遍城裏的街市？</w:t>
      </w:r>
    </w:p>
    <w:p>
      <w:pPr/>
      <w:r>
        <w:rPr>
          <w:lang w:val="zh_TW" w:bidi="zh_TW"/>
        </w:rPr>
      </w:r>
      <w:r>
        <w:rPr>
          <w:lang w:val="zh_TW" w:bidi="zh_TW"/>
        </w:rPr>
        <w:t>於是，哈曼拿上朝服和帶上御馬，哈曼將朝服給末底改穿上，使他騎上馬，走遍城裏的街市，在他面前宣告說：「王所喜悅尊榮的人，就如此待他！」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6:13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哈曼的智慧人和他的妻對他警告什麼事？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哈曼的智慧人和他的妻對他說：「你在末底改面前始而敗落，他如果是猶大人，你必不能勝他，終必在他面前敗落。」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7:3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以斯帖向亞哈隨魯王求了什麼？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以斯帖說：「我所願的，是願王將我的性命賜給我，我所求的，是求王將我的本族賜給我。」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7:4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以斯帖說，如果她和她的本族只是被賣為奴為婢，她會怎麼做？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現在，他們若被賣為奴為婢，她會閉口不言。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7:6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以斯帖形容誰為「仇人」和「敵人」？</w:t>
      </w:r>
    </w:p>
    <w:p>
      <w:pPr/>
      <w:r>
        <w:rPr>
          <w:lang w:val="zh_TW" w:bidi="zh_TW"/>
        </w:rPr>
      </w:r>
      <w:r>
        <w:rPr>
          <w:lang w:val="zh_TW" w:bidi="zh_TW"/>
        </w:rPr>
        <w:t>仇人敵人就是這惡人哈曼！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7:7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當王大怒，起來離開酒席時，哈曼做了什麼事？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哈曼留下來，求王后以斯帖救他的命。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7:8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當哈曼伏在以斯帖所靠的榻上時，王認為哈曼在做什麼？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王以為哈曼竟敢在宮內、在他面前凌辱王后。這意味著王認為哈曼試圖強暴她。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7:9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王說要把哈曼掛在哪裡？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王說要把哈曼掛在哈曼為末底改做的五丈高的木架上，正立在哈曼的家裏。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為什麼末底改開始來到王面前事奉？</w:t>
      </w:r>
    </w:p>
    <w:p>
      <w:pPr/>
      <w:r>
        <w:rPr>
          <w:lang w:val="zh_TW" w:bidi="zh_TW"/>
        </w:rPr>
      </w:r>
      <w:r>
        <w:rPr>
          <w:lang w:val="zh_TW" w:bidi="zh_TW"/>
        </w:rPr>
        <w:t>末底改也來到王面前，因為以斯帖已經告訴王，末底改是她的親屬。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8:2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為什麼末底改負責管理哈曼的家產？</w:t>
      </w:r>
    </w:p>
    <w:p>
      <w:pPr/>
      <w:r>
        <w:rPr>
          <w:lang w:val="zh_TW" w:bidi="zh_TW"/>
        </w:rPr>
      </w:r>
      <w:r>
        <w:rPr>
          <w:lang w:val="zh_TW" w:bidi="zh_TW"/>
        </w:rPr>
        <w:t>以斯帖派末底改管理哈曼的家產。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8:4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王做了什麼讓以斯帖能夠起來站在他面前？</w:t>
      </w:r>
    </w:p>
    <w:p>
      <w:pPr/>
      <w:r>
        <w:rPr>
          <w:lang w:val="zh_TW" w:bidi="zh_TW"/>
        </w:rPr>
      </w:r>
      <w:r>
        <w:rPr>
          <w:lang w:val="zh_TW" w:bidi="zh_TW"/>
        </w:rPr>
        <w:t>王向以斯帖伸出金杖，以斯帖就起來，站在王的面前。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8:5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哈曼傳了什麼旨意？</w:t>
      </w:r>
    </w:p>
    <w:p>
      <w:pPr/>
      <w:r>
        <w:rPr>
          <w:lang w:val="zh_TW" w:bidi="zh_TW"/>
        </w:rPr>
      </w:r>
      <w:r>
        <w:rPr>
          <w:lang w:val="zh_TW" w:bidi="zh_TW"/>
        </w:rPr>
        <w:t>哈曼設謀傳旨，要殺滅在王各省的猶大人。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8:8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為什麼以斯帖要奉王的名再寫一個諭旨給猶大人？</w:t>
      </w:r>
    </w:p>
    <w:p>
      <w:pPr/>
      <w:r>
        <w:rPr>
          <w:lang w:val="zh_TW" w:bidi="zh_TW"/>
        </w:rPr>
      </w:r>
      <w:r>
        <w:rPr>
          <w:lang w:val="zh_TW" w:bidi="zh_TW"/>
        </w:rPr>
        <w:t>以斯帖需要再寫一個諭旨，因為奉王名所寫、用王戒指蓋印的諭旨，人都不能廢除。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8:9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王的書記是什麼時候被召來的？</w:t>
      </w:r>
    </w:p>
    <w:p>
      <w:pPr/>
      <w:r>
        <w:rPr>
          <w:lang w:val="zh_TW" w:bidi="zh_TW"/>
        </w:rPr>
      </w:r>
      <w:r>
        <w:rPr>
          <w:lang w:val="zh_TW" w:bidi="zh_TW"/>
        </w:rPr>
        <w:t>三月，就是西彎月二十三日，王的書記被召來。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8:11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諭旨中，王准各省各城的猶大人做什麼事？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王准各省各城的猶大人，聚集保護性命，剪除殺戮滅絕那要攻擊猶大人的一切仇敵和他們的妻子兒女，奪取他們的財為掠物。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8:17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為什麼那國有許多人入了猶大籍呢？</w:t>
      </w:r>
    </w:p>
    <w:p>
      <w:pPr/>
      <w:r>
        <w:rPr>
          <w:lang w:val="zh_TW" w:bidi="zh_TW"/>
        </w:rPr>
      </w:r>
      <w:r>
        <w:rPr>
          <w:lang w:val="zh_TW" w:bidi="zh_TW"/>
        </w:rPr>
        <w:t>那國的人民，有許多因懼怕猶大人，就入了猶大籍。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9:2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為什麽無人能敵擋猶大人？</w:t>
      </w:r>
    </w:p>
    <w:p>
      <w:pPr/>
      <w:r>
        <w:rPr>
          <w:lang w:val="zh_TW" w:bidi="zh_TW"/>
        </w:rPr>
      </w:r>
      <w:r>
        <w:rPr>
          <w:lang w:val="zh_TW" w:bidi="zh_TW"/>
        </w:rPr>
        <w:t>無人能敵擋他們，因為各族都懼怕他們。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9:5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猶太人對他們的敵人做了什麼事？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猶大人用刀擊殺一切仇敵，任意殺滅恨他們的人。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9:12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猶大人殺了誰？</w:t>
      </w:r>
    </w:p>
    <w:p>
      <w:pPr/>
      <w:r>
        <w:rPr>
          <w:lang w:val="zh_TW" w:bidi="zh_TW"/>
        </w:rPr>
      </w:r>
      <w:r>
        <w:rPr>
          <w:lang w:val="zh_TW" w:bidi="zh_TW"/>
        </w:rPr>
        <w:t>猶大人在書珊城殺滅了五百人，又殺了哈曼的十個兒子。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9:13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哈曼十個兒子的屍首怎麼樣了？</w:t>
      </w:r>
    </w:p>
    <w:p>
      <w:pPr/>
      <w:r>
        <w:rPr>
          <w:lang w:val="zh_TW" w:bidi="zh_TW"/>
        </w:rPr>
      </w:r>
      <w:r>
        <w:rPr>
          <w:lang w:val="zh_TW" w:bidi="zh_TW"/>
        </w:rPr>
        <w:t>「將哈曼十個兒子的屍首掛在木架上。」王下令如此行。旨意傳在書珊，人就把哈曼十個兒子的屍首掛起來了。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9:15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亞達月十四日，猶大人殺了多少人？</w:t>
      </w:r>
    </w:p>
    <w:p>
      <w:pPr/>
      <w:r>
        <w:rPr>
          <w:lang w:val="zh_TW" w:bidi="zh_TW"/>
        </w:rPr>
      </w:r>
      <w:r>
        <w:rPr>
          <w:lang w:val="zh_TW" w:bidi="zh_TW"/>
        </w:rPr>
        <w:t>亞達月十四日，書珊的猶大人又聚集在書珊，殺了三百人。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9:17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在亞達月十四日，住在王各省其餘的猶大人做了什麼事？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他們在亞達月的十四日安息，以這日為設筵歡樂的日子。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9:18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為什麼書珊的猶大人，在亞達月第十五日安息，以這日為設筵歡樂的日子？</w:t>
      </w:r>
    </w:p>
    <w:p>
      <w:pPr/>
      <w:r>
        <w:rPr>
          <w:lang w:val="zh_TW" w:bidi="zh_TW"/>
        </w:rPr>
      </w:r>
      <w:r>
        <w:rPr>
          <w:lang w:val="zh_TW" w:bidi="zh_TW"/>
        </w:rPr>
        <w:t>書珊的猶大人在十三日、十四日聚集，然後他們十五日安息，以這日為設筵歡樂的日子。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9:19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住無城牆鄉村的猶大人，即那住在城市開放地區的人，在亞達月十四日做了什麼？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他們以亞達月十四日為設筵歡樂的吉日，彼此餽送禮物。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9:20–21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末底改要求猶大人每隔多久守一次亞達月的十四日和十五日？</w:t>
      </w:r>
    </w:p>
    <w:p>
      <w:pPr/>
      <w:r>
        <w:rPr>
          <w:lang w:val="zh_TW" w:bidi="zh_TW"/>
        </w:rPr>
      </w:r>
      <w:r>
        <w:rPr>
          <w:lang w:val="zh_TW" w:bidi="zh_TW"/>
        </w:rPr>
        <w:t>末底改規定猶大人每年都要守亞達月的十四和十五兩日，意思是「年年」。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9:24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普珥是什麼意思？</w:t>
      </w:r>
    </w:p>
    <w:p>
      <w:pPr/>
      <w:r>
        <w:rPr>
          <w:lang w:val="zh_TW" w:bidi="zh_TW"/>
        </w:rPr>
      </w:r>
      <w:r>
        <w:rPr>
          <w:lang w:val="zh_TW" w:bidi="zh_TW"/>
        </w:rPr>
        <w:t>普珥這個名字的意思是「籤」。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9:28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為什麽猶大人和他們的後裔不可廢掉也不可忘記遵守普珥日？</w:t>
      </w:r>
    </w:p>
    <w:p>
      <w:pPr/>
      <w:r>
        <w:rPr>
          <w:lang w:val="zh_TW" w:bidi="zh_TW"/>
        </w:rPr>
      </w:r>
      <w:r>
        <w:rPr>
          <w:lang w:val="zh_TW" w:bidi="zh_TW"/>
        </w:rPr>
        <w:t>因這些日子要在各省各城、家家戶戶、世世代代被紀念並遵守。使這普珥日在猶大人中不可廢掉，在他們後裔中也不可忘記。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亞哈隨魯王使哪裏的人民進貢？</w:t>
      </w:r>
    </w:p>
    <w:p>
      <w:pPr/>
      <w:r>
        <w:rPr>
          <w:lang w:val="zh_TW" w:bidi="zh_TW"/>
        </w:rPr>
      </w:r>
      <w:r>
        <w:rPr>
          <w:lang w:val="zh_TW" w:bidi="zh_TW"/>
        </w:rPr>
        <w:t>亞哈隨魯王使旱地和海島的人民都進貢。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10:2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亞哈隨魯王以權柄能力所行的都記載在哪裡？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他以權柄能力所行的，並他抬舉末底改使他高升的事，豈不都寫在米底亞和波斯王的歷史上嗎？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10:3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猶大人末底改是什麼地位？</w:t>
      </w:r>
    </w:p>
    <w:p>
      <w:pPr/>
      <w:r>
        <w:rPr>
          <w:lang w:val="zh_TW" w:bidi="zh_TW"/>
        </w:rPr>
      </w:r>
      <w:r>
        <w:rPr>
          <w:lang w:val="zh_TW" w:bidi="zh_TW"/>
        </w:rPr>
        <w:t>猶大人末底改作亞哈隨魯王的宰相。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10:3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為什麼末底改在猶大人中為大，得他眾弟兄的喜悅？</w:t>
      </w:r>
    </w:p>
    <w:p>
      <w:pPr/>
      <w:r>
        <w:rPr>
          <w:lang w:val="zh_TW" w:bidi="zh_TW"/>
        </w:rPr>
      </w:r>
      <w:r>
        <w:rPr>
          <w:lang w:val="zh_TW" w:bidi="zh_TW"/>
        </w:rPr>
        <w:t>猶大人末底改作亞哈隨魯王的宰相，在猶大人中為大，得他眾弟兄的喜悅，為本族的人求好處，向他們說和平的話。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