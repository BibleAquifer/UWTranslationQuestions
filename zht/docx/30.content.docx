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AMO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阿摩司是如何接收關於以色列的話語的？</w:t>
      </w:r>
    </w:p>
    <w:p>
      <w:pPr/>
      <w:r>
        <w:rPr>
          <w:lang w:val="zh_TW" w:bidi="zh_TW"/>
        </w:rPr>
      </w:r>
      <w:r>
        <w:rPr>
          <w:lang w:val="zh_TW" w:bidi="zh_TW"/>
        </w:rPr>
        <w:t>阿摩司是藉著默示接收關於以色列的話語的。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阿摩司的職業是什麼？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阿摩司是一位牧羊人。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耶和華（雅巍）為什麼宣告了對大馬士革的懲罰？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耶和華（雅巍）宣告了對大馬士革的懲罰，因他們用鐵器打基列。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耶和華（雅巍）為什麼宣告了對迦薩的懲罰？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耶和華（雅巍）宣告了對迦薩的懲罰，是因為他們擄掠眾民，並交給以東。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耶和華（雅巍）宣告祂要對迦薩的堡壘做什麼事？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耶和華（雅巍）宣告祂要燒滅迦薩的堡壘。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為什麼耶和華（雅巍）宣告了對泰爾的懲罰？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耶和華（雅巍）宣告要懲罰泰爾，因為他們將眾民交給以東，並破壞了兄弟的盟約。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耶和華（雅巍）為什麼宣告了對以東的懲罰？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耶和華（雅巍）宣告了對以東的懲罰，因為他用刀追殺他的兄弟。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耶和華（雅巍）為什麼宣告對亞捫的懲罰？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耶和華（雅巍）宣告對亞捫的懲罰，因為他們剖開基列的孕婦。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耶和華（雅巍）宣告祂要對拉巴的宮殿做什麼？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耶和華（雅巍）宣告祂要燒滅拉巴的宮殿。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耶和華（雅巍）宣告亞捫的王會遭遇什麼事？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耶和華（雅巍）宣佈亞捫的王必被擄去。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為什麼耶和華（雅巍）宣告對摩押的懲罰？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耶和華（雅巍）宣告對摩押的懲罰，因為摩押焚燒了以東王的骸骨。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為什麼耶和華（雅巍）宣告對猶大的懲罰？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耶和華（雅巍）宣告對猶大的懲罰，因為猶大厭棄了耶和華的律法。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耶和華（雅巍）宣告祂將對摩押和猶大的宮殿做什麼？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耶和華（雅巍）宣告祂要燒滅摩押和猶大的宮殿。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耶和華（雅巍）為什麼宣告對以色列的懲罰？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耶和華（雅巍）宣告對以色列的懲罰，因為以色列踐踏了窮人的頭。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以色列人如何能夠擊敗亞摩利人？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以色列人能夠擊敗亞摩利人，因為耶和華（雅巍）在他們面前除滅了亞摩利人。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以色列人對耶和華（雅巍）在他們中間興起的先知做了什麼事？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以色列人命令先知不要再講預言。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2:12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以色列人對耶和華（雅巍）在他們中間興起的拿細耳人做了什麼事？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以色列人勸說拿細耳人喝酒。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跑得快的人和強壯的人無法做什麼？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跑得快的人無法逃脫，強壯的人無法使用他的力量。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2:15–16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耶和華（雅巍）宣告了關於那射手、快跑的人、騎兵和最勇敢的戰士會怎樣？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耶和華（雅巍）宣告射手無法站立，快跑的人無法逃脫，騎兵無法自救，甚至最勇敢的戰士在那日必赤身逃跑。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這是耶和華（雅巍）對誰說的話？</w:t>
      </w:r>
    </w:p>
    <w:p>
      <w:pPr/>
      <w:r>
        <w:rPr>
          <w:lang w:val="zh_TW" w:bidi="zh_TW"/>
        </w:rPr>
      </w:r>
      <w:r>
        <w:rPr>
          <w:lang w:val="zh_TW" w:bidi="zh_TW"/>
        </w:rPr>
        <w:t>這是耶和華（雅巍）對以色列百姓說的話，也就是那耶和華從埃及領上來的所有子民。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耶和華（雅巍）從地上萬族中選擇了誰？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耶和華（雅巍）從地上萬族中選擇了以色列。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兩個人必須怎樣才能同行？</w:t>
      </w:r>
    </w:p>
    <w:p>
      <w:pPr/>
      <w:r>
        <w:rPr>
          <w:lang w:val="zh_TW" w:bidi="zh_TW"/>
        </w:rPr>
      </w:r>
      <w:r>
        <w:rPr>
          <w:lang w:val="zh_TW" w:bidi="zh_TW"/>
        </w:rPr>
        <w:t>兩個人必須同心才能同行。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當災禍臨到一座城時，是誰使它發生的？</w:t>
      </w:r>
    </w:p>
    <w:p>
      <w:pPr/>
      <w:r>
        <w:rPr>
          <w:lang w:val="zh_TW" w:bidi="zh_TW"/>
        </w:rPr>
      </w:r>
      <w:r>
        <w:rPr>
          <w:lang w:val="zh_TW" w:bidi="zh_TW"/>
        </w:rPr>
        <w:t>當災禍臨到一座城時，是耶和華（雅巍）使它發生的。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耶和華（雅巍）在採取行動之前會做什麼？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耶和華（雅巍）在採取行動之前，會將祂的計劃啟示給祂的先知。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如果埃及看到撒馬利亞正在發生的事情，他們會看到什麼？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如果埃及看到撒馬利亞正在發生的事情，他們會看到何等大的擾亂和欺壓的事。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以色列在他們的堡壘中積蓄了什麼？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以色列在他們的堡壘中積蓄了強暴和毀滅。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耶和華（雅巍）對以色列宣告了什麼懲罰？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耶和華（雅巍）宣告敵人必圍攻以色列的堡壘。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誰能逃脫耶和華（雅巍）的懲罰？</w:t>
      </w:r>
    </w:p>
    <w:p>
      <w:pPr/>
      <w:r>
        <w:rPr>
          <w:lang w:val="zh_TW" w:bidi="zh_TW"/>
        </w:rPr>
      </w:r>
      <w:r>
        <w:rPr>
          <w:lang w:val="zh_TW" w:bidi="zh_TW"/>
        </w:rPr>
        <w:t>只有少數人能逃脫耶和華（雅巍）的懲罰。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3:13–14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在耶和華（雅巍）懲罰以色列罪的日子，祂還會懲罰誰？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耶和華（雅巍）還會懲罰雅各家在伯特利祭壇的罪。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耶和華（雅巍）給撒馬利亞富人之妻起了什麼名稱？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耶和華（雅巍）稱富人的妻子為「巴珊的母牛」。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撒馬利亞富人之妻對窮人做了什麼事？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撒馬利亞富人之妻正在欺壓貧窮人，壓迫需要幫助的人。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耶和華（雅巍）宣告撒馬利亞富人之妻會發生什麼事？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耶和華（雅巍）宣告這些妻子會被用鉤子帶走，並被趕出城外。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以色列百姓喜歡做什麼？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以色列百姓喜歡在伯特利犯罪，在吉甲加增罪過，獻祭和奉獻十分之一，獻感恩祭，並宣告甘心祭。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耶和華（雅巍）為了讓以色列百姓歸向祂，對雨做了什麼？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耶和華（雅巍）止住了以色列的雨，為讓以色列百姓歸向祂。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耶和華（雅巍）對菜園、葡萄園和樹木做了什麼，好讓以色列百姓歸向祂？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耶和華（雅巍）使菜園、葡萄園和樹木遭受枯萎和霉菌的災害，並用蝗蟲吞噬它們。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耶和華（雅巍）對少年人做了什麼事，好讓以色列百姓歸向祂？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耶和華（雅巍）用刀殺了上年人，為讓以色列百姓歸向祂。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耶和華（雅巍）對城市做了什麼事，好讓以色列百姓歸向祂？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耶和華（雅巍）摧毀了城市，讓以色列百姓歸向祂。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以色列百姓如何回應耶和華（雅巍）讓他們歸向祂的努力？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以色列百姓沒有歸向耶和華（雅巍）。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耶和華（雅巍）告訴以色列百姓他們現在必須準備做什麼？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耶和華（雅巍）告訴以色列百姓他們現在必須準備去見他們的神。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是誰造了山，並將祂的心思向人類指示？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耶和華（雅巍）——萬軍之神造了山，並將祂的心思向人類指示。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在這段哀歌中，誰倒下了？</w:t>
      </w:r>
    </w:p>
    <w:p>
      <w:pPr/>
      <w:r>
        <w:rPr>
          <w:lang w:val="zh_TW" w:bidi="zh_TW"/>
        </w:rPr>
      </w:r>
      <w:r>
        <w:rPr>
          <w:lang w:val="zh_TW" w:bidi="zh_TW"/>
        </w:rPr>
        <w:t>在這段哀歌中，以色列民倒下了。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耶和華（雅巍）告訴以色列家該做什麼？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耶和華（雅巍）告訴以色列家要尋求祂，就得以活著。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耶和華（雅巍）要帶來什麼給強者？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耶和華（雅巍）要將突如其來的毀滅降臨在強者身上。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強者憎恨和厭惡誰？</w:t>
      </w:r>
    </w:p>
    <w:p>
      <w:pPr/>
      <w:r>
        <w:rPr>
          <w:lang w:val="zh_TW" w:bidi="zh_TW"/>
        </w:rPr>
      </w:r>
      <w:r>
        <w:rPr>
          <w:lang w:val="zh_TW" w:bidi="zh_TW"/>
        </w:rPr>
        <w:t>強者憎恨那些責備他們的人，並厭惡任何說正直話的人。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強者做了什麼事，耶和華（雅巍）要因此懲罰他們？</w:t>
      </w:r>
    </w:p>
    <w:p>
      <w:pPr/>
      <w:r>
        <w:rPr>
          <w:lang w:val="zh_TW" w:bidi="zh_TW"/>
        </w:rPr>
      </w:r>
      <w:r>
        <w:rPr>
          <w:lang w:val="zh_TW" w:bidi="zh_TW"/>
        </w:rPr>
        <w:t>強者踐踏貧窮人，耶和華（雅巍）將因此懲罰他們。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在這樣的惡劣時期，謹慎的人會怎麼做？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謹慎的人在這樣的惡劣時期必靜默不言。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百姓應該怎麼做，才能讓耶和華（雅巍）真正與他們同在？</w:t>
      </w:r>
    </w:p>
    <w:p>
      <w:pPr/>
      <w:r>
        <w:rPr>
          <w:lang w:val="zh_TW" w:bidi="zh_TW"/>
        </w:rPr>
      </w:r>
      <w:r>
        <w:rPr>
          <w:lang w:val="zh_TW" w:bidi="zh_TW"/>
        </w:rPr>
        <w:t>百姓應該尋求善而不尋求惡，這樣耶和華（雅巍）才會真正與他們同在。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當耶和華（雅巍）穿過百姓的中間時，在街上會聽見什麼？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當耶和華（雅巍）穿過百姓的中間時，街上會聽見哭號和哀哭的聲音。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耶和華（雅巍）的日子會是什麼樣的？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耶和華（雅巍）的日子是黑暗和幽暗。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耶和華（雅巍）對百姓的嚴肅會有何看法？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耶和華（雅巍）不喜悅百姓的嚴肅會。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耶和華（雅巍）希望看到百姓流出什麼？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耶和華（雅巍）希望看到公義和公平從百姓中流出。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百姓為自己造了什麼？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百姓為自己造了偶像。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5:27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耶和華（雅巍）要把百姓送到哪裡？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耶和華（雅巍）要把百姓擄到大馬士革以外。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耶和華（雅巍）對誰宣告了災禍？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耶和華（雅巍）對那些在錫安安逸的人和那些在撒馬利亞安穩的人宣告了災禍。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6:5–6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那些即將遭遇耶和華（雅巍）災禍的人如何運用時間？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那些即將遭遇耶和華（雅巍）災禍的人正躺臥、宴飲、唱歌和飲酒。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那些將遭遇耶和華（雅巍）災禍的人沒有做什麼？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那些將遭遇耶和華（雅巍）災禍的人沒有為約瑟的苦難而痛心。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那些將要遭遇耶和華（雅巍）災禍的人將要去哪裡？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那些將要遭遇耶和華（雅巍）災禍的人要被擄。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耶和華（雅巍）對雅各的這些百姓有何憎惡？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耶和華（雅巍）憎惡這些雅各百姓的驕傲和他們的堅固城堡。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這些雅各的百姓的房屋會怎樣？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他們的房屋會被打碎。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這些雅各的百姓對公義和正直做了什麼事？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這些雅各的百姓把公義變為毒藥，將公平變為苦膽。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耶和華（雅巍）宣告祂將對以色列家做什麼事？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耶和華（雅巍）宣告祂將興起一個國家來攻擊以色列家。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6:14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這個國家要對以色列家做什麼事？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這個國家要欺壓以色列家。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在異象中，阿摩司看見耶和華（雅巍）在春天造了什麼？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阿摩司看見（雅巍）耶和華在春天造了蝗蟲群，來吃盡地上的植物。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當阿摩司請求耶和華（雅巍）饒恕雅各，不將這災難降在他們身上時，耶和華是如何回應的？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耶和華（雅巍）回答說，這場災難不會發生。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在異象中，阿摩司看見耶和華（雅巍）命令什麼來審判？</w:t>
      </w:r>
    </w:p>
    <w:p>
      <w:pPr/>
      <w:r>
        <w:rPr>
          <w:lang w:val="zh_TW" w:bidi="zh_TW"/>
        </w:rPr>
      </w:r>
      <w:r>
        <w:rPr>
          <w:lang w:val="zh_TW" w:bidi="zh_TW"/>
        </w:rPr>
        <w:t>阿摩司看見耶和華（雅巍）命令火來審判。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當阿摩司請求耶和華（雅巍）饒恕雅各，不將這災難降在他們身上時，耶和華怎麼回答？</w:t>
      </w:r>
    </w:p>
    <w:p>
      <w:pPr/>
      <w:r>
        <w:rPr>
          <w:lang w:val="zh_TW" w:bidi="zh_TW"/>
        </w:rPr>
      </w:r>
      <w:r>
        <w:rPr>
          <w:lang w:val="zh_TW" w:bidi="zh_TW"/>
        </w:rPr>
        <w:t>耶和（雅巍）回答說，這災難也不會發生。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在異象中，阿摩司看見主站在那裡做什麼？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阿摩司看見主站在牆旁，手裡拿著準繩。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主說準繩的意思是什麼？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主說準繩意味著以色列將不再被赦免。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耶和華（雅巍）宣告祂將對以色列做什麼事？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耶和華（雅巍）宣告祂將摧毀以色列的邱壇和聖所。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伯特利的祭司亞瑪謝指控阿摩司什麼事？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亞瑪謝指控阿摩司謀反以色列王耶羅波安。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阿摩司對耶羅波安的預言是什麼？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阿摩司預言耶羅波安將死於刀劍之下。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阿摩司被告知要回到哪裡並在那裡說預言？</w:t>
      </w:r>
    </w:p>
    <w:p>
      <w:pPr/>
      <w:r>
        <w:rPr>
          <w:lang w:val="zh_TW" w:bidi="zh_TW"/>
        </w:rPr>
      </w:r>
      <w:r>
        <w:rPr>
          <w:lang w:val="zh_TW" w:bidi="zh_TW"/>
        </w:rPr>
        <w:t>阿摩司被告知要回到猶大地並在那裡說預言。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在耶和華（雅巍）將阿摩司召為先知之前，阿摩司的工作是什麼？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阿摩司是牧羊人和桑樹的管理人。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耶和華（雅巍）對伯特利的祭司亞瑪謝宣告了什麼事？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耶和華（雅巍）宣告亞瑪謝將死在不潔之地，他的妻子將成為妓女，他的兒女將被殺，他的土地將被分割。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7:17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耶和華（雅巍）宣告祂將對以色列做什麼事？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耶和華（雅巍）宣告以色列要被擄並離開本地。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8:1–2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耶和華（雅巍）向阿摩司指示了什麼？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耶和華（雅巍）向阿摩司指示了一筐夏季的水果。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耶和華（雅巍）說什麼已經臨到祂民以色列？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耶和華（雅巍）說，結局已經臨到祂民以色列。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以色列百姓犯了什麼罪？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以色列百姓踐踏貧窮人，趕走國中的窮人。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8:5–6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為什麼百姓急切希望月朔和安息日結束？</w:t>
      </w:r>
    </w:p>
    <w:p>
      <w:pPr/>
      <w:r>
        <w:rPr>
          <w:lang w:val="zh_TW" w:bidi="zh_TW"/>
        </w:rPr>
      </w:r>
      <w:r>
        <w:rPr>
          <w:lang w:val="zh_TW" w:bidi="zh_TW"/>
        </w:rPr>
        <w:t>百姓急切希望月朔和安息日結束，因為他們想再次販賣穀物並欺騙窮人。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耶和華（雅巍）說祂永遠不會對百姓的行為做什麼？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耶和華（雅巍）說祂永遠不會忘記百姓的任何行為。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在那日，耶和華（雅巍）說祂會對太陽做什麼？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在那日，耶和華（雅巍）說祂會使太陽在午間落下。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在那日，百姓會穿什麼？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在那日，百姓會穿麻布衣。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耶和華（雅巍）說祂會在這地降下什麼樣的饑荒？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耶和華（雅巍）說祂會降下那使人聽不見耶和華話語的饑荒。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在那日，誰會因口渴而昏倒？</w:t>
      </w:r>
    </w:p>
    <w:p>
      <w:pPr/>
      <w:r>
        <w:rPr>
          <w:lang w:val="zh_TW" w:bidi="zh_TW"/>
        </w:rPr>
      </w:r>
      <w:r>
        <w:rPr>
          <w:lang w:val="zh_TW" w:bidi="zh_TW"/>
        </w:rPr>
        <w:t>在那日，處女和少年男子將因口渴而昏倒。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耶和華（雅巍）說誰永遠不會再興起？</w:t>
      </w:r>
    </w:p>
    <w:p>
      <w:pPr/>
      <w:r>
        <w:rPr>
          <w:lang w:val="zh_TW" w:bidi="zh_TW"/>
        </w:rPr>
      </w:r>
      <w:r>
        <w:rPr>
          <w:lang w:val="zh_TW" w:bidi="zh_TW"/>
        </w:rPr>
        <w:t>那些以撒馬利亞的罪起誓的人永遠不會再興起。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誰能逃脫主對以色列的審判呢？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他們中沒有一人能逃脫主的審判。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主要對那些試圖躲藏在海底的人做什麼？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主要命令蛇去咬他們。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主為何要時刻注視以色列？</w:t>
      </w:r>
    </w:p>
    <w:p>
      <w:pPr/>
      <w:r>
        <w:rPr>
          <w:lang w:val="zh_TW" w:bidi="zh_TW"/>
        </w:rPr>
      </w:r>
      <w:r>
        <w:rPr>
          <w:lang w:val="zh_TW" w:bidi="zh_TW"/>
        </w:rPr>
        <w:t>主將注視以色列，是為了降下災禍。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當耶和華（雅巍）觸摸大地使其融化時，百姓會做什麼？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當耶和華（雅巍）觸摸大地使其融化時，百姓會哀哭。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耶和華（雅巍）從何處帶領以色列人出來？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耶和華（雅巍）從埃及地帶領以色列人出來。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耶和華（雅巍）從何處帶領非利士人出來？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耶和華（雅巍）從克里特島帶領非利士人出來。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耶和華（雅巍）說祂會完全毀滅以色列百姓嗎？</w:t>
      </w:r>
    </w:p>
    <w:p>
      <w:pPr/>
      <w:r>
        <w:rPr>
          <w:lang w:val="zh_TW" w:bidi="zh_TW"/>
        </w:rPr>
      </w:r>
      <w:r>
        <w:rPr>
          <w:lang w:val="zh_TW" w:bidi="zh_TW"/>
        </w:rPr>
        <w:t>不會，耶和華（雅巍）說祂不會完全毀滅以色列百姓。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在以色列中那些耶和華（雅巍）要殺死的罪人說了什麼？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這些罪人說災禍必追不上他們。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到那日，耶和華（雅巍）說祂要建立什麼？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到那日，耶和華（雅巍）說祂要建立大衛倒塌的帳幕。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耶和華（雅巍）說日子將到，大山要滴下什麼，小山要流出什麼？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日子將到，大山要滴下甜酒，小山都要流出甜酒。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耶和華（雅巍）應許從哪裡將以色列帶回來？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耶和華（雅巍）應許將以色列從被擄中帶回來。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 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在耶和華（雅巍）帶回以色列後，以色列將在這地停留多久？</w:t>
      </w:r>
    </w:p>
    <w:p>
      <w:pPr/>
      <w:r>
        <w:rPr>
          <w:lang w:val="zh_TW" w:bidi="zh_TW"/>
        </w:rPr>
      </w:r>
      <w:r>
        <w:rPr>
          <w:lang w:val="zh_TW" w:bidi="zh_TW"/>
        </w:rPr>
        <w:t>在耶和華（雅巍）帶回以色列後，以色列將永遠留在這地。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