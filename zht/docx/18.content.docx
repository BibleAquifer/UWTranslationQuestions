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約伯的品格是如何被描述的？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他完全正直，敬畏神，遠離惡事。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約伯的兒子們在家中與兄弟姐妹舉行宴會後，約伯會做什麼？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約伯會將他們分別為聖歸給神，獻上燔祭，並為他們禱告。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耶和華（雅巍）為什麼說撒但應該用心察看約伯？</w:t>
      </w:r>
    </w:p>
    <w:p>
      <w:pPr/>
      <w:r>
        <w:rPr>
          <w:lang w:val="zh_TW" w:bidi="zh_TW"/>
        </w:rPr>
      </w:r>
      <w:r>
        <w:rPr>
          <w:lang w:val="zh_TW" w:bidi="zh_TW"/>
        </w:rPr>
        <w:t>地上再沒有人像他那樣完全正直，敬畏神，遠離惡事。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撒但說耶和華（雅巍）是如何保護約伯的呢？</w:t>
      </w:r>
    </w:p>
    <w:p>
      <w:pPr/>
      <w:r>
        <w:rPr>
          <w:lang w:val="zh_TW" w:bidi="zh_TW"/>
        </w:rPr>
      </w:r>
      <w:r>
        <w:rPr>
          <w:lang w:val="zh_TW" w:bidi="zh_TW"/>
        </w:rPr>
        <w:t>祂在約伯四周、他的家四周、以及他所有的一切四周圈上籬笆。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撒但認為什麼會使約伯背棄神？</w:t>
      </w:r>
    </w:p>
    <w:p>
      <w:pPr/>
      <w:r>
        <w:rPr>
          <w:lang w:val="zh_TW" w:bidi="zh_TW"/>
        </w:rPr>
      </w:r>
      <w:r>
        <w:rPr>
          <w:lang w:val="zh_TW" w:bidi="zh_TW"/>
        </w:rPr>
        <w:t>牠說若神攻擊約伯一切所有的，約伯就會棄絕神。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耶和華（雅巍）允許撒但做什麼？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祂允許撒但奪走約伯所擁有的一切，但不可加害於他本人。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報信的告訴約伯示巴人對他做了什麼？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他們在田間殺了約伯所有的僕人，並奪走了所有的牛和驢。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第二位報信的告訴約伯他的羊發生了什麼事？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神從天上降下火來，將群羊和僕人都燒滅了。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第三位報信的告訴約伯他的駱駝發生了什麼事？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三隊強盜來襲擊了他們。他們擄走了所有的駱駝，並殺死了所有照顧駱駝的人。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第四位報信的帶給約伯什麼消息？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約伯的兒子們和女兒們正在他們兄弟的家中宴飲時，一陣狂風來襲，擊倒了房子，壓死了他們。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約伯在收到這些消息後做了什麼事？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約伯撕裂外袍，剃了頭，伏在地上敬拜神。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在經歷這一切的事以後，約伯如何述說他的光景？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他說他赤身出於母胎，也必赤身歸回。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1:21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約伯說耶和華（雅巍）對他做了什麼？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賞賜的是耶和華（雅巍），收取的也是耶和華。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約伯如何表現出他不是一個愚妄之人？</w:t>
      </w:r>
    </w:p>
    <w:p>
      <w:pPr/>
      <w:r>
        <w:rPr>
          <w:lang w:val="zh_TW" w:bidi="zh_TW"/>
        </w:rPr>
      </w:r>
      <w:r>
        <w:rPr>
          <w:lang w:val="zh_TW" w:bidi="zh_TW"/>
        </w:rPr>
        <w:t>約伯並不犯罪，也沒有愚蠢的指控神。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當神的眾子來侍立在耶和華（雅巍）面前時，誰也一起來了？</w:t>
      </w:r>
    </w:p>
    <w:p>
      <w:pPr/>
      <w:r>
        <w:rPr>
          <w:lang w:val="zh_TW" w:bidi="zh_TW"/>
        </w:rPr>
      </w:r>
      <w:r>
        <w:rPr>
          <w:lang w:val="zh_TW" w:bidi="zh_TW"/>
        </w:rPr>
        <w:t>撒但也來在其中。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撒但告訴耶和華（雅巍）牠一直在做什麼？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牠說牠從地上走來走去，往返而來。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耶和華（雅巍）說在被撒但攻擊之後，約伯繼續怎樣做？</w:t>
      </w:r>
    </w:p>
    <w:p>
      <w:pPr/>
      <w:r>
        <w:rPr>
          <w:lang w:val="zh_TW" w:bidi="zh_TW"/>
        </w:rPr>
      </w:r>
      <w:r>
        <w:rPr>
          <w:lang w:val="zh_TW" w:bidi="zh_TW"/>
        </w:rPr>
        <w:t>約伯仍持守他的純正。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撒但現在想對約伯做什麼以使約伯咒詛神？</w:t>
      </w:r>
    </w:p>
    <w:p>
      <w:pPr/>
      <w:r>
        <w:rPr>
          <w:lang w:val="zh_TW" w:bidi="zh_TW"/>
        </w:rPr>
      </w:r>
      <w:r>
        <w:rPr>
          <w:lang w:val="zh_TW" w:bidi="zh_TW"/>
        </w:rPr>
        <w:t>撒但想要透過傷約伯的骨頭和他的身體來傷害他。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撒但是如何折磨約伯的身體的？</w:t>
      </w:r>
    </w:p>
    <w:p>
      <w:pPr/>
      <w:r>
        <w:rPr>
          <w:lang w:val="zh_TW" w:bidi="zh_TW"/>
        </w:rPr>
      </w:r>
      <w:r>
        <w:rPr>
          <w:lang w:val="zh_TW" w:bidi="zh_TW"/>
        </w:rPr>
        <w:t>牠使約伯從腳掌到頭頂長滿毒瘡。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約伯是如何緩解他所受的痛苦的？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他坐在爐灰中，拿瓦片刮自己的身體。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約伯的妻子想要他做什麼？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約伯的妻子想要他棄掉神，然後死掉。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約伯對他妻子的指責是什麼？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他指責她認為他們應該從神那裡得福而不是受禍。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約伯的三個朋友聽到約伯的遭遇後，他們做了什麼？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他們來與他一起哀傷並安慰他。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約伯的三位朋友看到他時如何表達他們的悲傷？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他們放聲大哭，各人撕裂外袍，把塵土向天揚起來，落在自己的頭上，靜坐在地上七天七夜。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約伯對他出生的那天說了什麼？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他咒詛自己的生日，並祈求那一天滅沒。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約伯想要他出生的那一天被什麼索取？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他希望黑暗和死蔭索取那日。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約伯想要他被懷上的那一夜被什麼奪取？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約伯希望那夜被幽暗奪取。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約伯希望他出生時發生了什麼？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他希望自己一出生就死去。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約伯說如果他一出生就死去，他現在就會做什麼？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他將與地上的君王和謀士一同安睡和安息。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被囚的和奴僕在死亡中會從什麼被釋放？</w:t>
      </w:r>
    </w:p>
    <w:p>
      <w:pPr/>
      <w:r>
        <w:rPr>
          <w:lang w:val="zh_TW" w:bidi="zh_TW"/>
        </w:rPr>
      </w:r>
      <w:r>
        <w:rPr>
          <w:lang w:val="zh_TW" w:bidi="zh_TW"/>
        </w:rPr>
        <w:t>被囚的從督工的聲音解脫，奴僕脫離主人的轄制。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約伯說死亡不會臨到誰呢？</w:t>
      </w:r>
    </w:p>
    <w:p>
      <w:pPr/>
      <w:r>
        <w:rPr>
          <w:lang w:val="zh_TW" w:bidi="zh_TW"/>
        </w:rPr>
      </w:r>
      <w:r>
        <w:rPr>
          <w:lang w:val="zh_TW" w:bidi="zh_TW"/>
        </w:rPr>
        <w:t>它不會臨到渴望死亡的人，也不會臨到比尋找隱藏寶藏更努力尋找死亡的人。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約伯如何描述他的呻吟？</w:t>
      </w:r>
    </w:p>
    <w:p>
      <w:pPr/>
      <w:r>
        <w:rPr>
          <w:lang w:val="zh_TW" w:bidi="zh_TW"/>
        </w:rPr>
      </w:r>
      <w:r>
        <w:rPr>
          <w:lang w:val="zh_TW" w:bidi="zh_TW"/>
        </w:rPr>
        <w:t>他唉哼的聲音湧出如水。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在約伯的生活中，患難取代了什麼？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他不得安逸，不得平靜， 也不得安息。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以利法說約伯為他人做了哪些好事？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約伯素來教導許多的人， 又堅固軟弱的手。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以利法說約伯在艱難中的倚靠和盼望是什麼？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約伯對神的敬畏是他的倚靠，而他行事純正是他的盼望。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誰因神的氣息和祂的怒氣而滅亡？</w:t>
      </w:r>
    </w:p>
    <w:p>
      <w:pPr/>
      <w:r>
        <w:rPr>
          <w:lang w:val="zh_TW" w:bidi="zh_TW"/>
        </w:rPr>
      </w:r>
      <w:r>
        <w:rPr>
          <w:lang w:val="zh_TW" w:bidi="zh_TW"/>
        </w:rPr>
        <w:t>耕罪孽、種毒害的人將滅亡並不復存在。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以利法說什麼被敲掉了？</w:t>
      </w:r>
    </w:p>
    <w:p>
      <w:pPr/>
      <w:r>
        <w:rPr>
          <w:lang w:val="zh_TW" w:bidi="zh_TW"/>
        </w:rPr>
      </w:r>
      <w:r>
        <w:rPr>
          <w:lang w:val="zh_TW" w:bidi="zh_TW"/>
        </w:rPr>
        <w:t>少壯獅子的牙齒已被敲掉。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以利法是如何</w:t>
      </w:r>
      <w:r>
        <w:rPr>
          <w:b/>
          <w:lang w:val="zh_TW" w:bidi="zh_TW"/>
        </w:rPr>
        <w:t>暗暗的得了默示</w:t>
      </w:r>
      <w:r>
        <w:rPr>
          <w:b/>
          <w:lang w:val="zh_TW" w:bidi="zh_TW"/>
        </w:rPr>
        <w:t>的？</w:t>
      </w:r>
    </w:p>
    <w:p>
      <w:pPr/>
      <w:r>
        <w:rPr>
          <w:lang w:val="zh_TW" w:bidi="zh_TW"/>
        </w:rPr>
      </w:r>
      <w:r>
        <w:rPr>
          <w:lang w:val="zh_TW" w:bidi="zh_TW"/>
        </w:rPr>
        <w:t>他耳朵聽到細微的聲音，並在夜裡看到了異象。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以利法得到默示後，發生了什麼事？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恐懼和戰兢臨到他。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關於必死之人，那聲音問了什麼問題？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必死的人豈能比神公義嗎？ 人豈能比造他的主潔淨嗎？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以利法如何描述必死之人？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他們住在土房、根基在塵土裏、 被蠹蟲所毀壞。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以利法說什麼會臨到愚妄人和癡迷人？</w:t>
      </w:r>
    </w:p>
    <w:p>
      <w:pPr/>
      <w:r>
        <w:rPr>
          <w:lang w:val="zh_TW" w:bidi="zh_TW"/>
        </w:rPr>
      </w:r>
      <w:r>
        <w:rPr>
          <w:lang w:val="zh_TW" w:bidi="zh_TW"/>
        </w:rPr>
        <w:t>忿怒害死愚妄人，嫉妒殺死癡迷人。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愚妄人的孩子們在城門口會發生什麼事？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他們並不安全，他們在城門口被壓，並無人搭救。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患難</w:t>
      </w:r>
      <w:r>
        <w:rPr>
          <w:b/>
          <w:lang w:val="zh_TW" w:bidi="zh_TW"/>
        </w:rPr>
        <w:t>究竟從何而來？</w:t>
      </w:r>
    </w:p>
    <w:p>
      <w:pPr/>
      <w:r>
        <w:rPr>
          <w:lang w:val="zh_TW" w:bidi="zh_TW"/>
        </w:rPr>
      </w:r>
      <w:r>
        <w:rPr>
          <w:lang w:val="zh_TW" w:bidi="zh_TW"/>
        </w:rPr>
        <w:t>人一生都在自找麻煩</w:t>
      </w:r>
      <w:r>
        <w:rPr>
          <w:lang w:val="zh_TW" w:bidi="zh_TW"/>
        </w:rPr>
        <w:t>（和合本譯為：人生在世必遇患難）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神賜給大地和田野什麼？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祂降雨在地上， 賜水於田裏。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神對狡猾之人的計謀有何作為？</w:t>
      </w:r>
    </w:p>
    <w:p>
      <w:pPr/>
      <w:r>
        <w:rPr>
          <w:lang w:val="zh_TW" w:bidi="zh_TW"/>
        </w:rPr>
      </w:r>
      <w:r>
        <w:rPr>
          <w:lang w:val="zh_TW" w:bidi="zh_TW"/>
        </w:rPr>
        <w:t>祂破壞狡猾人的計謀， 使他們所謀的不得成就。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神從什麼中拯救貧困和貧窮的人？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祂拯救貧窮人脫離強暴者的威脅和指責，並拯救貧困者免受強暴者的傷害。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為什麼被神管教和懲治的人是喜樂的？</w:t>
      </w:r>
    </w:p>
    <w:p>
      <w:pPr/>
      <w:r>
        <w:rPr>
          <w:lang w:val="zh_TW" w:bidi="zh_TW"/>
        </w:rPr>
      </w:r>
      <w:r>
        <w:rPr>
          <w:lang w:val="zh_TW" w:bidi="zh_TW"/>
        </w:rPr>
        <w:t>他是喜樂的，因為祂打破，又纏裹；祂擊傷，用手醫治。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被神懲治的人將會嬉笑什麼？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他將會</w:t>
      </w:r>
      <w:r>
        <w:rPr>
          <w:lang w:val="zh_TW" w:bidi="zh_TW"/>
        </w:rPr>
        <w:t>嬉笑</w:t>
      </w:r>
      <w:r>
        <w:rPr>
          <w:lang w:val="zh_TW" w:bidi="zh_TW"/>
        </w:rPr>
        <w:t>災害和饑饉。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被神懲治的人在查看他的羊圈時會發現什麼？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他會發現</w:t>
      </w:r>
      <w:r>
        <w:rPr>
          <w:lang w:val="zh_TW" w:bidi="zh_TW"/>
        </w:rPr>
        <w:t>一無所失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神所懲治的人會活多久？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他將在壽高年邁才歸墳墓。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約伯如何描述他的煩惱和災害？</w:t>
      </w:r>
    </w:p>
    <w:p>
      <w:pPr/>
      <w:r>
        <w:rPr>
          <w:lang w:val="zh_TW" w:bidi="zh_TW"/>
        </w:rPr>
      </w:r>
      <w:r>
        <w:rPr>
          <w:lang w:val="zh_TW" w:bidi="zh_TW"/>
        </w:rPr>
        <w:t>如果量一量他的煩惱和災害，它們將比海沙更重。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全能者用祂的箭對約伯做了什麼？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祂的箭射入約伯；其毒，約伯的靈喝盡了。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約伯說什麼食物沒有味道？</w:t>
      </w:r>
    </w:p>
    <w:p>
      <w:pPr/>
      <w:r>
        <w:rPr>
          <w:lang w:val="zh_TW" w:bidi="zh_TW"/>
        </w:rPr>
      </w:r>
      <w:r>
        <w:rPr>
          <w:lang w:val="zh_TW" w:bidi="zh_TW"/>
        </w:rPr>
        <w:t>他說蛋清沒有任何味道。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約伯渴望神答應他的一個請求是什麼？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他希望神把他壓碎， 伸手將他剪除。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約伯的安慰是什麼？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他的安慰是他沒有違棄那聖者的言語。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什麼從約伯那裡被拿走了？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智慧已經從他那裡被拿走。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朋友應該向誰表現忠誠？</w:t>
      </w:r>
    </w:p>
    <w:p>
      <w:pPr/>
      <w:r>
        <w:rPr>
          <w:lang w:val="zh_TW" w:bidi="zh_TW"/>
        </w:rPr>
      </w:r>
      <w:r>
        <w:rPr>
          <w:lang w:val="zh_TW" w:bidi="zh_TW"/>
        </w:rPr>
        <w:t>朋友應該對灰心的人表現出忠誠。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6:15–17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約伯如何將他的弟兄比作沙漠中的河床？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他們像旱谷一樣行事詭詐，在乾旱季節就消失。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6:18–20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當客旅在這些溪流中尋找水源時發生了什麼事？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他們流落到</w:t>
      </w:r>
      <w:r>
        <w:rPr>
          <w:lang w:val="zh_TW" w:bidi="zh_TW"/>
        </w:rPr>
        <w:t>荒野之地死亡</w:t>
      </w:r>
      <w:r>
        <w:rPr>
          <w:lang w:val="zh_TW" w:bidi="zh_TW"/>
        </w:rPr>
        <w:t>。他們很失望且受騙上當。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為什麼約伯的朋友對他毫無意義？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他們看到他可怕的情況而感到害怕，所以幫助不了他。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若朋友教導約伯，他會怎麼做？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他將保持沉默。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約伯說他的朋友打算如何對待他的話？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他們打算糾正他的話，並忽略他所說的內容。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6:29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約伯為何說他的朋友應該停止攻擊他？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約伯的訴求是公正的。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約伯把他幾個月來的痛苦和充滿煩惱的夜晚比作什麼？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他將它們比作奴僕切慕黑影， 像雇工人盼望工價。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約伯的身上遍滿什麼？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蟲子和塵土、潰爛的瘡和感染遍滿他的身體。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約伯用什麼來比喻他日子流逝的速度？</w:t>
      </w:r>
    </w:p>
    <w:p>
      <w:pPr/>
      <w:r>
        <w:rPr>
          <w:lang w:val="zh_TW" w:bidi="zh_TW"/>
        </w:rPr>
      </w:r>
      <w:r>
        <w:rPr>
          <w:lang w:val="zh_TW" w:bidi="zh_TW"/>
        </w:rPr>
        <w:t>他的日子比織布工的梭子還快。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約伯將下到陰間的人比作什麼？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他如同</w:t>
      </w:r>
      <w:r>
        <w:rPr>
          <w:lang w:val="zh_TW" w:bidi="zh_TW"/>
        </w:rPr>
        <w:t>雲彩消散而過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約伯將以何種方式說話和抱怨？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他將在靈裡的愁苦中說話，並在心靈的苦惱中抱怨。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當約伯上床睡覺時，神對約伯做了什麼？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神用夢驚駭他， 用異象恐嚇他。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約伯為什麼想要神別管他？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約伯說他的日子都是虛空。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約伯請求神別管他，至少讓他有足夠長的時間可以做什麼？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他請求別管他，好讓他至少有時間可以吞下自己的唾液。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約伯認為神不會做什麼？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約伯認為神不會赦免他的過犯，也不會除掉他的罪孽。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比勒達將約伯口中的言語比作什麼？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他將它們比作狂風。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比勒達說他是如何知道約伯的孩子犯了罪？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他說他知道這一點是因為神因他們的罪而懲罰了他們。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比勒達說若約伯清潔正直，神會如何賜福他？</w:t>
      </w:r>
    </w:p>
    <w:p>
      <w:pPr/>
      <w:r>
        <w:rPr>
          <w:lang w:val="zh_TW" w:bidi="zh_TW"/>
        </w:rPr>
      </w:r>
      <w:r>
        <w:rPr>
          <w:lang w:val="zh_TW" w:bidi="zh_TW"/>
        </w:rPr>
        <w:t>神會透過恢復約伯先前的家園和財富來回報他。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比勒達將我們在世上的日子比作什麼？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他說它們是影兒。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蒲草和蘆荻需要什麼才能生長？</w:t>
      </w:r>
    </w:p>
    <w:p>
      <w:pPr/>
      <w:r>
        <w:rPr>
          <w:lang w:val="zh_TW" w:bidi="zh_TW"/>
        </w:rPr>
      </w:r>
      <w:r>
        <w:rPr>
          <w:lang w:val="zh_TW" w:bidi="zh_TW"/>
        </w:rPr>
        <w:t>蒲草需要沼澤，而蘆荻需要水才能生長。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比勒達將不敬虔之人的指望比作什麼？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他們的指望如同蜘蛛網般脆弱。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用來代表忘記神之人的根會做什麼？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樹根纏繞在石堆上，尋找岩石間的好地方。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神如何區別對待完全人和邪惡人？</w:t>
      </w:r>
    </w:p>
    <w:p>
      <w:pPr/>
      <w:r>
        <w:rPr>
          <w:lang w:val="zh_TW" w:bidi="zh_TW"/>
        </w:rPr>
      </w:r>
      <w:r>
        <w:rPr>
          <w:lang w:val="zh_TW" w:bidi="zh_TW"/>
        </w:rPr>
        <w:t>祂必不丟棄完全人， 也不扶助邪惡人。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神將用什麼充滿完全人的口和嘴唇？</w:t>
      </w:r>
    </w:p>
    <w:p>
      <w:pPr/>
      <w:r>
        <w:rPr>
          <w:lang w:val="zh_TW" w:bidi="zh_TW"/>
        </w:rPr>
      </w:r>
      <w:r>
        <w:rPr>
          <w:lang w:val="zh_TW" w:bidi="zh_TW"/>
        </w:rPr>
        <w:t>祂必以喜笑充滿他的口，以歡呼充滿他的嘴。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如果有人試圖與神爭辯，會發生什麼事？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這人一千次中也不能回答神一次。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當神發怒時，祂對山做了什麼事？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祂把山翻倒挪移， 山並不知覺。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神踏步於什麼之上？</w:t>
      </w:r>
    </w:p>
    <w:p>
      <w:pPr/>
      <w:r>
        <w:rPr>
          <w:lang w:val="zh_TW" w:bidi="zh_TW"/>
        </w:rPr>
      </w:r>
      <w:r>
        <w:rPr>
          <w:lang w:val="zh_TW" w:bidi="zh_TW"/>
        </w:rPr>
        <w:t>祂踩踏並制服海浪。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約伯在神經過時有看見祂嗎？</w:t>
      </w:r>
    </w:p>
    <w:p>
      <w:pPr/>
      <w:r>
        <w:rPr>
          <w:lang w:val="zh_TW" w:bidi="zh_TW"/>
        </w:rPr>
      </w:r>
      <w:r>
        <w:rPr>
          <w:lang w:val="zh_TW" w:bidi="zh_TW"/>
        </w:rPr>
        <w:t>神從約伯身邊經過，約伯卻看不見或察覺不到祂。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即使約伯是義人，他應如何向神祈求？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約伯無法回答祂，只能懇求憐憫。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為什麼約伯相信神加增了他的損傷？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約伯認為神無故地加增了他的損傷。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約伯可能是義人且完全的嗎？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不，即使是那時，他的口也會定他的罪，證明他有罪。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約伯認為神對待義人和惡人有區別嗎？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他說神將完全人和惡人一同滅絕。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約伯將他日子消逝的速度比作哪三樣東西？</w:t>
      </w:r>
    </w:p>
    <w:p>
      <w:pPr/>
      <w:r>
        <w:rPr>
          <w:lang w:val="zh_TW" w:bidi="zh_TW"/>
        </w:rPr>
      </w:r>
      <w:r>
        <w:rPr>
          <w:lang w:val="zh_TW" w:bidi="zh_TW"/>
        </w:rPr>
        <w:t>它們比奔跑的信使還要迅速，它們像蘆葦船一樣快，又如俯衝的鷹一般迅捷。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9:27–29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約伯為什麼說忘記他的抱怨是徒勞的？</w:t>
      </w:r>
    </w:p>
    <w:p>
      <w:pPr/>
      <w:r>
        <w:rPr>
          <w:lang w:val="zh_TW" w:bidi="zh_TW"/>
        </w:rPr>
      </w:r>
      <w:r>
        <w:rPr>
          <w:lang w:val="zh_TW" w:bidi="zh_TW"/>
        </w:rPr>
        <w:t>神必不以他為無辜，而約伯將被定為有罪。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約伯說沒有聽訟的人可以做到什麼？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沒有聽訟的人可以同時向約伯和神按手。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約伯說沒有其他聽訟的人能做什麼？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沒有其他聽訟的人能使神的杖離開約伯，或使神的</w:t>
      </w:r>
      <w:r>
        <w:rPr>
          <w:lang w:val="zh_TW" w:bidi="zh_TW"/>
        </w:rPr>
        <w:t>驚惶不要威嚇</w:t>
      </w:r>
      <w:r>
        <w:rPr>
          <w:lang w:val="zh_TW" w:bidi="zh_TW"/>
        </w:rPr>
        <w:t>約伯。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約伯為何希望神指示他而不是定他有罪？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約伯希望神指示他為什麼祂要指控他。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約伯問神如果祂有眼睛，祂有什麼樣的眼睛？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約伯問祂是否有肉眼，像人一樣能查看。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約伯說神尋找和追究什麼？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神追究約伯的罪孽，尋找他的罪過。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神的手為約伯做了什麼？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它們創造了他，然而現在它們正在毀滅他。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神以什麼為衣給約伯穿上？</w:t>
      </w:r>
    </w:p>
    <w:p>
      <w:pPr/>
      <w:r>
        <w:rPr>
          <w:lang w:val="zh_TW" w:bidi="zh_TW"/>
        </w:rPr>
      </w:r>
      <w:r>
        <w:rPr>
          <w:lang w:val="zh_TW" w:bidi="zh_TW"/>
        </w:rPr>
        <w:t>祂用皮和肉為衣給他穿上。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神賜給約伯什麼？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神賜給他生命和聖約的信實。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若約伯犯罪，神會怎麼做？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神會察看他的罪，並不會赦免他的罪孽。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如果約伯昂首自得，神會對約伯做什麼？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神會追捕他如獅子。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神會帶誰來攻擊約伯？</w:t>
      </w:r>
    </w:p>
    <w:p>
      <w:pPr/>
      <w:r>
        <w:rPr>
          <w:lang w:val="zh_TW" w:bidi="zh_TW"/>
        </w:rPr>
      </w:r>
      <w:r>
        <w:rPr>
          <w:lang w:val="zh_TW" w:bidi="zh_TW"/>
        </w:rPr>
        <w:t>神將帶新的見證人來攻擊他。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約伯希望什麼發生在自己身上？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他希望自己已經死去，從未被任何人看見。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約伯要去哪裡，並將不再返回？</w:t>
      </w:r>
    </w:p>
    <w:p>
      <w:pPr/>
      <w:r>
        <w:rPr>
          <w:lang w:val="zh_TW" w:bidi="zh_TW"/>
        </w:rPr>
      </w:r>
      <w:r>
        <w:rPr>
          <w:lang w:val="zh_TW" w:bidi="zh_TW"/>
        </w:rPr>
        <w:t>他要去往幽暗之地。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瑣法認為約伯對他們的教導做了什麼？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他認為約伯嘲笑了他朋友們的教導。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瑣法說神追討約伯的是什麼？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他說神追討約伯比他罪孽該得的還少。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11:7–9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瑣法認為約伯可能測透神嗎？</w:t>
      </w:r>
    </w:p>
    <w:p>
      <w:pPr/>
      <w:r>
        <w:rPr>
          <w:lang w:val="zh_TW" w:bidi="zh_TW"/>
        </w:rPr>
      </w:r>
      <w:r>
        <w:rPr>
          <w:lang w:val="zh_TW" w:bidi="zh_TW"/>
        </w:rPr>
        <w:t>瑣法認為這是不可能的，因為神高於諸天、深於陰間、比地長、比海寬。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瑣法認為有人能阻擋神嗎？</w:t>
      </w:r>
    </w:p>
    <w:p>
      <w:pPr/>
      <w:r>
        <w:rPr>
          <w:lang w:val="zh_TW" w:bidi="zh_TW"/>
        </w:rPr>
      </w:r>
      <w:r>
        <w:rPr>
          <w:lang w:val="zh_TW" w:bidi="zh_TW"/>
        </w:rPr>
        <w:t>阻擋神是不可能的，因為祂知道虛妄的人並懲罰罪孽。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瑣法說愚昧人何時會有悟性？</w:t>
      </w:r>
    </w:p>
    <w:p>
      <w:pPr/>
      <w:r>
        <w:rPr>
          <w:lang w:val="zh_TW" w:bidi="zh_TW"/>
        </w:rPr>
      </w:r>
      <w:r>
        <w:rPr>
          <w:lang w:val="zh_TW" w:bidi="zh_TW"/>
        </w:rPr>
        <w:t>當野驢的駒子</w:t>
      </w:r>
      <w:r>
        <w:rPr>
          <w:lang w:val="zh_TW" w:bidi="zh_TW"/>
        </w:rPr>
        <w:t>能由人而生時</w:t>
      </w:r>
      <w:r>
        <w:rPr>
          <w:lang w:val="zh_TW" w:bidi="zh_TW"/>
        </w:rPr>
        <w:t>，他們就會明白，意思就是永遠不可能！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瑣法說如果約伯真正除掉他的罪孽，他的痛苦會怎樣呢？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約伯會忘記他的苦楚， 就是想起也如流過去的水一樣。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若約伯除掉他的罪孽，為何他就會穩固？</w:t>
      </w:r>
    </w:p>
    <w:p>
      <w:pPr/>
      <w:r>
        <w:rPr>
          <w:lang w:val="zh_TW" w:bidi="zh_TW"/>
        </w:rPr>
      </w:r>
      <w:r>
        <w:rPr>
          <w:lang w:val="zh_TW" w:bidi="zh_TW"/>
        </w:rPr>
        <w:t>他會穩固，因為會有指望。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瑣法說惡人的指望是什麼？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他說他們的指望就是氣絕，意思是他們只能希望死去。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約伯如何將自己與朋友比較？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他說他也有聰明，並非不及他們。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約伯的鄰舍現在如何看待他？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他們譏笑他。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約伯認為誰能教導他的朋友們？</w:t>
      </w:r>
    </w:p>
    <w:p>
      <w:pPr/>
      <w:r>
        <w:rPr>
          <w:lang w:val="zh_TW" w:bidi="zh_TW"/>
        </w:rPr>
      </w:r>
      <w:r>
        <w:rPr>
          <w:lang w:val="zh_TW" w:bidi="zh_TW"/>
        </w:rPr>
        <w:t>走獸、飛鳥、大地和海中的魚都可以教導他的朋友們。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所有動物都知道什麼？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他們都知道是耶和華（雅巍）的手賜給他們生命。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約伯對年長者和智慧有什麼看法？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智慧和知識隨著人們年齡的增長而來。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神如何處理水？</w:t>
      </w:r>
    </w:p>
    <w:p>
      <w:pPr/>
      <w:r>
        <w:rPr>
          <w:lang w:val="zh_TW" w:bidi="zh_TW"/>
        </w:rPr>
      </w:r>
      <w:r>
        <w:rPr>
          <w:lang w:val="zh_TW" w:bidi="zh_TW"/>
        </w:rPr>
        <w:t>祂把水留住，水便枯乾；祂再發出水來，水就翻地。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神從君王那裡奪走什麼？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祂從他們身上取下權柄的鎖鏈。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約伯說神對忠信人和老人做了什麼？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祂廢去忠信人的講論， 又奪去老人的聰明。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約伯說神對列國做了什麼？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祂使邦國興旺而又毀滅；祂使邦國開廣而又擄去。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當神奪去地上首領的聰明時，他們會怎麼樣？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祂使他們在荒廢無路之地漂流。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約伯說他的知識與朋友相比如何？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約伯說他們所知道的，他也知道， 並非不及他們。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約伯希望與誰交談而不是他的朋友，為什麼？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他寧願與全能者說話，因為約伯想要與神理論。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約伯說他希望他的朋友們全然不作聲是什麼意思？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他說他朋友們的沉默將是智慧。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約伯希望他的朋友們聽什麼？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他希望他們聽他的辯論和他</w:t>
      </w:r>
      <w:r>
        <w:rPr>
          <w:lang w:val="zh_TW" w:bidi="zh_TW"/>
        </w:rPr>
        <w:t>口中的分訴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如果約伯的朋友表現出偏袒，神會同意嗎？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不，如果他們表現出偏袒，祂會嚴厲責備他們。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約伯對他朋友的箴言和堅壘有什麼看法？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他說他們的箴言是爐灰的箴言，他們的堅壘是淤泥的堅壘。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約伯要求他的朋友做什麼以便他能說話？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約伯請求他們不要作聲，讓他說話。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約伯為什麼認為他會被宣告無罪？</w:t>
      </w:r>
    </w:p>
    <w:p>
      <w:pPr/>
      <w:r>
        <w:rPr>
          <w:lang w:val="zh_TW" w:bidi="zh_TW"/>
        </w:rPr>
      </w:r>
      <w:r>
        <w:rPr>
          <w:lang w:val="zh_TW" w:bidi="zh_TW"/>
        </w:rPr>
        <w:t>他不像不虔誠的人那樣來到神面前。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約伯已經陳明了什麼？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他已陳明他的案。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約伯希望神從他身上撤回什麼？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約伯希望神收回對他的壓迫之手，停止威嚇他。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神將約伯當作誰來對待？</w:t>
      </w:r>
    </w:p>
    <w:p>
      <w:pPr/>
      <w:r>
        <w:rPr>
          <w:lang w:val="zh_TW" w:bidi="zh_TW"/>
        </w:rPr>
      </w:r>
      <w:r>
        <w:rPr>
          <w:lang w:val="zh_TW" w:bidi="zh_TW"/>
        </w:rPr>
        <w:t>祂把約伯當作仇敵對待。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約伯說他像什麼樣無用的東西？</w:t>
      </w:r>
    </w:p>
    <w:p>
      <w:pPr/>
      <w:r>
        <w:rPr>
          <w:lang w:val="zh_TW" w:bidi="zh_TW"/>
        </w:rPr>
      </w:r>
      <w:r>
        <w:rPr>
          <w:lang w:val="zh_TW" w:bidi="zh_TW"/>
        </w:rPr>
        <w:t>他像滅絕的爛物， 像蟲蛀的衣裳。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約伯說人如何像花一樣？</w:t>
      </w:r>
    </w:p>
    <w:p>
      <w:pPr/>
      <w:r>
        <w:rPr>
          <w:lang w:val="zh_TW" w:bidi="zh_TW"/>
        </w:rPr>
      </w:r>
      <w:r>
        <w:rPr>
          <w:lang w:val="zh_TW" w:bidi="zh_TW"/>
        </w:rPr>
        <w:t>人如花從地上生長出來，然後凋謝（和合本譯為：出來如花，又被割下）。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誰決定人的壽命？</w:t>
      </w:r>
    </w:p>
    <w:p>
      <w:pPr/>
      <w:r>
        <w:rPr>
          <w:lang w:val="zh_TW" w:bidi="zh_TW"/>
        </w:rPr>
      </w:r>
      <w:r>
        <w:rPr>
          <w:lang w:val="zh_TW" w:bidi="zh_TW"/>
        </w:rPr>
        <w:t>神已經定了他的日子和他的月數。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對於被砍伐的樹，約伯是怎麼說的？</w:t>
      </w:r>
    </w:p>
    <w:p>
      <w:pPr/>
      <w:r>
        <w:rPr>
          <w:lang w:val="zh_TW" w:bidi="zh_TW"/>
        </w:rPr>
      </w:r>
      <w:r>
        <w:rPr>
          <w:lang w:val="zh_TW" w:bidi="zh_TW"/>
        </w:rPr>
        <w:t>樹若被砍下， 還可指望發芽。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約伯是否說過人可以再活一次？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他說人不會再起來，也不會從睡夢中被喚醒了。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約伯希望神將他藏在哪裡？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約伯希望神將他藏在陰間，遠離煩惱。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如果神的憤怒已經止息，神會如何對待約伯的過犯和罪孽？</w:t>
      </w:r>
    </w:p>
    <w:p>
      <w:pPr/>
      <w:r>
        <w:rPr>
          <w:lang w:val="zh_TW" w:bidi="zh_TW"/>
        </w:rPr>
      </w:r>
      <w:r>
        <w:rPr>
          <w:lang w:val="zh_TW" w:bidi="zh_TW"/>
        </w:rPr>
        <w:t>神會把約伯的過犯封在囊中， 也縫嚴他的罪孽。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隨著時間的推移，水能做什麼驚人的事情？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水可以消磨石頭。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死去的人不知道他兒子（他的孩子）的哪些事情？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如果他們得尊榮或降為卑，他都不知道。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智慧人不應該用什麼充滿自己？</w:t>
      </w:r>
    </w:p>
    <w:p>
      <w:pPr/>
      <w:r>
        <w:rPr>
          <w:lang w:val="zh_TW" w:bidi="zh_TW"/>
        </w:rPr>
      </w:r>
      <w:r>
        <w:rPr>
          <w:lang w:val="zh_TW" w:bidi="zh_TW"/>
        </w:rPr>
        <w:t>他不應該用東風充滿自己。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以利法如何認為約伯的言論是不尊重神？</w:t>
      </w:r>
    </w:p>
    <w:p>
      <w:pPr/>
      <w:r>
        <w:rPr>
          <w:lang w:val="zh_TW" w:bidi="zh_TW"/>
        </w:rPr>
      </w:r>
      <w:r>
        <w:rPr>
          <w:lang w:val="zh_TW" w:bidi="zh_TW"/>
        </w:rPr>
        <w:t>他認為約伯廢棄了敬畏並削弱了對神的忠誠（和合本譯為：廢棄了敬畏的意，</w:t>
      </w:r>
      <w:r>
        <w:rPr>
          <w:lang w:val="zh_TW" w:bidi="zh_TW"/>
        </w:rPr>
        <w:t>在神面前</w:t>
      </w:r>
      <w:r>
        <w:rPr>
          <w:lang w:val="zh_TW" w:bidi="zh_TW"/>
        </w:rPr>
        <w:t>阻止敬虔的心）。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以利法是否認為約伯知道一些其他朋友所不知道的事情？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他不認為約伯知道他們所不知道的事情，或是他理解他們所不理解的事情。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以利法說哪些人認同約伯的朋友？</w:t>
      </w:r>
    </w:p>
    <w:p>
      <w:pPr/>
      <w:r>
        <w:rPr>
          <w:lang w:val="zh_TW" w:bidi="zh_TW"/>
        </w:rPr>
      </w:r>
      <w:r>
        <w:rPr>
          <w:lang w:val="zh_TW" w:bidi="zh_TW"/>
        </w:rPr>
        <w:t>有白髮的和年紀老邁的， 比約伯父親還老的人認同以利法和他的朋友們。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以利法認為約伯做了什麼？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他認為約伯使他的靈反對神。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神如何看待祂的聖者和諸天？</w:t>
      </w:r>
    </w:p>
    <w:p>
      <w:pPr/>
      <w:r>
        <w:rPr>
          <w:lang w:val="zh_TW" w:bidi="zh_TW"/>
        </w:rPr>
      </w:r>
      <w:r>
        <w:rPr>
          <w:lang w:val="zh_TW" w:bidi="zh_TW"/>
        </w:rPr>
        <w:t>祂不信靠祂的眾聖者；在祂眼前，天也不潔淨。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以利法從誰那裡得知他將要告訴約伯的事情？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他所見的事是智慧人從列祖所受， 傳說而不隱瞞的。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搶奪的何時會臨到惡人呢？</w:t>
      </w:r>
    </w:p>
    <w:p>
      <w:pPr/>
      <w:r>
        <w:rPr>
          <w:lang w:val="zh_TW" w:bidi="zh_TW"/>
        </w:rPr>
      </w:r>
      <w:r>
        <w:rPr>
          <w:lang w:val="zh_TW" w:bidi="zh_TW"/>
        </w:rPr>
        <w:t>搶奪的將在他平安時臨到他那裏。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有什麼在等候惡人？</w:t>
      </w:r>
    </w:p>
    <w:p>
      <w:pPr/>
      <w:r>
        <w:rPr>
          <w:lang w:val="zh_TW" w:bidi="zh_TW"/>
        </w:rPr>
      </w:r>
      <w:r>
        <w:rPr>
          <w:lang w:val="zh_TW" w:bidi="zh_TW"/>
        </w:rPr>
        <w:t>刀劍等候惡人。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惡人以什麼來抵擋神？</w:t>
      </w:r>
    </w:p>
    <w:p>
      <w:pPr/>
      <w:r>
        <w:rPr>
          <w:lang w:val="zh_TW" w:bidi="zh_TW"/>
        </w:rPr>
      </w:r>
      <w:r>
        <w:rPr>
          <w:lang w:val="zh_TW" w:bidi="zh_TW"/>
        </w:rPr>
        <w:t>他挺着頸項， 用盾牌的厚凸面向神直闖。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惡人的城市和房屋將會怎樣？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它們將成為亂堆。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是什麼會使惡人滅亡？</w:t>
      </w:r>
    </w:p>
    <w:p>
      <w:pPr/>
      <w:r>
        <w:rPr>
          <w:lang w:val="zh_TW" w:bidi="zh_TW"/>
        </w:rPr>
      </w:r>
      <w:r>
        <w:rPr>
          <w:lang w:val="zh_TW" w:bidi="zh_TW"/>
        </w:rPr>
        <w:t>因神口中的氣，他要滅亡。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惡人信靠無用之物將有何報應？</w:t>
      </w:r>
    </w:p>
    <w:p>
      <w:pPr/>
      <w:r>
        <w:rPr>
          <w:lang w:val="zh_TW" w:bidi="zh_TW"/>
        </w:rPr>
      </w:r>
      <w:r>
        <w:rPr>
          <w:lang w:val="zh_TW" w:bidi="zh_TW"/>
        </w:rPr>
        <w:t>虛假必成為他的報應。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15:34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不敬虔之輩會怎樣？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不敬虔之輩必無生育；受賄賂之人的帳棚必被火燒。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約伯如何看待他朋友們給的安慰？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約伯說他們用無止盡、無用的話使他更加愁煩。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約伯的言語會如何影響他的憂愁？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如果他說話，憂愁仍不得消解，而如果他保持沉默，也沒有幫助。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當神擊打約伯時，其他人會如何對待他？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他們向約伯開口，打他的臉羞辱他，聚會攻擊他。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神將約伯交給了誰？</w:t>
      </w:r>
    </w:p>
    <w:p>
      <w:pPr/>
      <w:r>
        <w:rPr>
          <w:lang w:val="zh_TW" w:bidi="zh_TW"/>
        </w:rPr>
      </w:r>
      <w:r>
        <w:rPr>
          <w:lang w:val="zh_TW" w:bidi="zh_TW"/>
        </w:rPr>
        <w:t>神把他交給不敬虔的人，把他扔到惡人的手中。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神如何打傷約伯？</w:t>
      </w:r>
    </w:p>
    <w:p>
      <w:pPr/>
      <w:r>
        <w:rPr>
          <w:lang w:val="zh_TW" w:bidi="zh_TW"/>
        </w:rPr>
      </w:r>
      <w:r>
        <w:rPr>
          <w:lang w:val="zh_TW" w:bidi="zh_TW"/>
        </w:rPr>
        <w:t>祂破裂約伯的肺腑，把他的膽傾倒在地上。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為了表達他的悲傷，約伯對他的皮膚做了什麼？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他把麻布縫在他的皮膚上。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誰是約伯的見證人並能為約伯作證？</w:t>
      </w:r>
    </w:p>
    <w:p>
      <w:pPr/>
      <w:r>
        <w:rPr>
          <w:lang w:val="zh_TW" w:bidi="zh_TW"/>
        </w:rPr>
      </w:r>
      <w:r>
        <w:rPr>
          <w:lang w:val="zh_TW" w:bidi="zh_TW"/>
        </w:rPr>
        <w:t>在天有約伯的見證， 在上有他的中保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當約伯的朋友譏誚他時，他轉向誰？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約伯向神眼淚汪汪。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約伯要常常看到什麼？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他要時常看到與他同在的譏誚者的挑釁。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約伯希望神用什麼向約伯作保？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他希望神自己為約伯作保。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誰的惡行會使他兒女的眼睛失明？</w:t>
      </w:r>
    </w:p>
    <w:p>
      <w:pPr/>
      <w:r>
        <w:rPr>
          <w:lang w:val="zh_TW" w:bidi="zh_TW"/>
        </w:rPr>
      </w:r>
      <w:r>
        <w:rPr>
          <w:lang w:val="zh_TW" w:bidi="zh_TW"/>
        </w:rPr>
        <w:t>那為了獎賞而告發朋友的人，將會導致他兒女的眼睛失明。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約伯的眼睛和身體因為憂愁而怎樣？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他的眼睛昏花，他的百體好像影兒。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約伯認為他能在他的朋友們中找到智慧人嗎？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約伯知道他在他們中間找不到智慧人。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約伯有對未來的謀算嗎？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約伯的謀算、他心所想望的已經斷絕。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什麼成了約伯的父親、母親和姐妹？</w:t>
      </w:r>
    </w:p>
    <w:p>
      <w:pPr/>
      <w:r>
        <w:rPr>
          <w:lang w:val="zh_TW" w:bidi="zh_TW"/>
        </w:rPr>
      </w:r>
      <w:r>
        <w:rPr>
          <w:lang w:val="zh_TW" w:bidi="zh_TW"/>
        </w:rPr>
        <w:t>深坑（和合本譯為：朽壞）已成為他的父親，蟲是他的母親和姐妹。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比勒達認為約伯如何看待他的朋友們？</w:t>
      </w:r>
    </w:p>
    <w:p>
      <w:pPr/>
      <w:r>
        <w:rPr>
          <w:lang w:val="zh_TW" w:bidi="zh_TW"/>
        </w:rPr>
      </w:r>
      <w:r>
        <w:rPr>
          <w:lang w:val="zh_TW" w:bidi="zh_TW"/>
        </w:rPr>
        <w:t>比勒達認為約伯把他們算為畜生，並把他們看作愚蠢的（和合本譯為：污穢）。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惡人的光會怎麼樣？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他的亮光必要熄滅；他的火焰必不照耀。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什麼會讓惡人投入網中？</w:t>
      </w:r>
    </w:p>
    <w:p>
      <w:pPr/>
      <w:r>
        <w:rPr>
          <w:lang w:val="zh_TW" w:bidi="zh_TW"/>
        </w:rPr>
      </w:r>
      <w:r>
        <w:rPr>
          <w:lang w:val="zh_TW" w:bidi="zh_TW"/>
        </w:rPr>
        <w:t>他被自己的腳陷入網中，他走在纏人的網羅上。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什麼會擒獲惡人？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他將被圈套、機關和活扣所擒獲。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惡人的力量會怎麼樣？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他的力量必因飢餓衰敗。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惡人將不再住在哪裡？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他將不再住在他的帳棚裡，但卻無法自救。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比勒達用什麼比喻來描述將會發生在惡人身上的事？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他形容惡人如同一棵樹，其根在地下會枯乾，其枝在地上要枯乾（和合本譯為：剪除）。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惡人會有任何後代嗎？</w:t>
      </w:r>
    </w:p>
    <w:p>
      <w:pPr/>
      <w:r>
        <w:rPr>
          <w:lang w:val="zh_TW" w:bidi="zh_TW"/>
        </w:rPr>
      </w:r>
      <w:r>
        <w:rPr>
          <w:lang w:val="zh_TW" w:bidi="zh_TW"/>
        </w:rPr>
        <w:t>他在本民中必無子無孫，在寄居之地也無一人存留。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人們對惡人所遭遇的事會有什麼反應？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人們會對惡人所遭遇的事情感到驚奇和恐懼。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約伯請求他的朋友停止對他做什麼？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約伯請求他的朋友不要再傷害他和使他灰心。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約伯的朋友羞辱了他多少次？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他們十次羞辱他。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若約伯犯錯，應該是誰的問題呢？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約伯說錯誤應該是他自己的問題。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約伯說神如何對待他？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約伯說神傾覆他，用網羅圍繞他。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約伯因受冤屈而呼求幫助時發生了什麼事？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他不蒙應允，也不得公斷。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根據約伯的說法，神如何看待約伯？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約伯說神視他為敵人之一。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約伯的家人和朋友都發生了什麼事？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神使他的弟兄遠離他，他的熟人與他疏遠，他的親屬離棄他，他的密友忘記了他。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當約伯呼喚他的的僕人時，他如何回應？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當約伯下命令時，他的僕人並不回應。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約伯的舊友如何對待他？</w:t>
      </w:r>
    </w:p>
    <w:p>
      <w:pPr/>
      <w:r>
        <w:rPr>
          <w:lang w:val="zh_TW" w:bidi="zh_TW"/>
        </w:rPr>
      </w:r>
      <w:r>
        <w:rPr>
          <w:lang w:val="zh_TW" w:bidi="zh_TW"/>
        </w:rPr>
        <w:t>他的舊友已經跟他翻臉。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約伯如何活下來的？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他只剩牙皮逃脫了。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約伯希望他的話語會如何呢？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他希望將它們寫下來，都記錄在書上，用鐵筆鐫刻，用鉛灌在磐石上，直存到永遠。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他知道他的救贖主活着， 末了必站立在地上。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約伯說當他的身體消亡後會怎樣？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約伯會在肉體之內得見神（和合本譯為：必在肉體之外得見神）。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19:29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忿怒會帶來什麼？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忿怒惹動刀劍的刑罰。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為什麼瑣法很快就回應約伯？</w:t>
      </w:r>
    </w:p>
    <w:p>
      <w:pPr/>
      <w:r>
        <w:rPr>
          <w:lang w:val="zh_TW" w:bidi="zh_TW"/>
        </w:rPr>
      </w:r>
      <w:r>
        <w:rPr>
          <w:lang w:val="zh_TW" w:bidi="zh_TW"/>
        </w:rPr>
        <w:t>他很快就回應約伯，因為約伯的話讓他感到困擾。他聽到約伯的責備，說這讓他感到羞辱。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不敬虔之人的喜樂能持續多久？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不敬虔之人的喜樂不過轉眼之間。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惡人將如何滅亡？</w:t>
      </w:r>
    </w:p>
    <w:p>
      <w:pPr/>
      <w:r>
        <w:rPr>
          <w:lang w:val="zh_TW" w:bidi="zh_TW"/>
        </w:rPr>
      </w:r>
      <w:r>
        <w:rPr>
          <w:lang w:val="zh_TW" w:bidi="zh_TW"/>
        </w:rPr>
        <w:t>他將永遠滅亡，就像垃圾（和合本譯為：</w:t>
      </w:r>
      <w:r>
        <w:rPr>
          <w:lang w:val="zh_TW" w:bidi="zh_TW"/>
        </w:rPr>
        <w:t>自己的糞</w:t>
      </w:r>
      <w:r>
        <w:rPr>
          <w:lang w:val="zh_TW" w:bidi="zh_TW"/>
        </w:rPr>
        <w:t>）消失一樣。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惡人將如何離去？</w:t>
      </w:r>
    </w:p>
    <w:p>
      <w:pPr/>
      <w:r>
        <w:rPr>
          <w:lang w:val="zh_TW" w:bidi="zh_TW"/>
        </w:rPr>
      </w:r>
      <w:r>
        <w:rPr>
          <w:lang w:val="zh_TW" w:bidi="zh_TW"/>
        </w:rPr>
        <w:t>他必飛去如夢，並速被趕去，如夜間的異象。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惡人的兒女們會怎麼做？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他的兒女們會向窮人道歉。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惡人心中的邪惡會怎樣？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這將使食物在他的肚裏要化為酸，在他裏面成為虺蛇的惡毒。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惡人吞下的財富將會怎樣？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他會再把它們吐出來。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惡人將無法享受什麼？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他將無法享受從神而來的祝福。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為什麼惡人不會歡喜呢？</w:t>
      </w:r>
    </w:p>
    <w:p>
      <w:pPr/>
      <w:r>
        <w:rPr>
          <w:lang w:val="zh_TW" w:bidi="zh_TW"/>
        </w:rPr>
      </w:r>
      <w:r>
        <w:rPr>
          <w:lang w:val="zh_TW" w:bidi="zh_TW"/>
        </w:rPr>
        <w:t>他欺壓窮人，且又離棄；強取非自己所蓋的房屋。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為什麼惡人的福樂不能長久呢？</w:t>
      </w:r>
    </w:p>
    <w:p>
      <w:pPr/>
      <w:r>
        <w:rPr>
          <w:lang w:val="zh_TW" w:bidi="zh_TW"/>
        </w:rPr>
      </w:r>
      <w:r>
        <w:rPr>
          <w:lang w:val="zh_TW" w:bidi="zh_TW"/>
        </w:rPr>
        <w:t>它不能長久是因為其餘的沒有一樣他不吞滅。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神對那正要充滿肚腹的惡人做什麼？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正在他吃飯的時候，神必將猛烈的忿怒降在他身上。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當惡人逃避鐵器時會發生什麼事？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銅弓的箭要將他射透。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天地將如何對付惡人？</w:t>
      </w:r>
    </w:p>
    <w:p>
      <w:pPr/>
      <w:r>
        <w:rPr>
          <w:lang w:val="zh_TW" w:bidi="zh_TW"/>
        </w:rPr>
      </w:r>
      <w:r>
        <w:rPr>
          <w:lang w:val="zh_TW" w:bidi="zh_TW"/>
        </w:rPr>
        <w:t>天要顯明他的罪孽；地要興起攻擊他。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在神發怒的日子，惡人將會怎樣？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他的家產必然過去，他的貨物都要消滅。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約伯認為他的朋友在他說話後會怎麼做？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他認為他們會繼續嗤笑他。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人們看到約伯時會有什麼反應？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他們將會驚奇，用手摀口。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約伯想到他的苦難時會怎樣？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他感到驚惶，渾身戰兢。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關於惡人，約伯有什麼問題？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約伯問他們為何存活，享大壽數，勢力強盛呢？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惡人的公牛和母牛會怎麼樣？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公牛孳生而不斷絕；母牛下犢而不掉胎。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惡人對神說什麼？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他們告訴神離開他們，因為他們不願曉得祂的道。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約伯如何回應惡人所謀定的？</w:t>
      </w:r>
    </w:p>
    <w:p>
      <w:pPr/>
      <w:r>
        <w:rPr>
          <w:lang w:val="zh_TW" w:bidi="zh_TW"/>
        </w:rPr>
      </w:r>
      <w:r>
        <w:rPr>
          <w:lang w:val="zh_TW" w:bidi="zh_TW"/>
        </w:rPr>
        <w:t>他不想聽他們所謀定的。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約伯希望誰來承擔惡人的罪孽？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約伯希望惡人為自己的罪孽付出代價，而不是讓他的兒女承擔，這樣他就會知道自己的罪孽。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有誰能教訓神知識呢？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沒有人，因為祂甚至審判那些在高位的。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那在壯年時死去的人和那心中痛苦而死的人會怎樣？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他們一樣躺臥在塵土中， 被蟲子遮蓋。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約伯對他朋友的想法和行為了解多少？</w:t>
      </w:r>
    </w:p>
    <w:p>
      <w:pPr/>
      <w:r>
        <w:rPr>
          <w:lang w:val="zh_TW" w:bidi="zh_TW"/>
        </w:rPr>
      </w:r>
      <w:r>
        <w:rPr>
          <w:lang w:val="zh_TW" w:bidi="zh_TW"/>
        </w:rPr>
        <w:t>他知道他們的意思，並誣害他的計謀。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過路的人看到什麼發生在惡人身上？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他們看到惡人在禍患的日子得存留，在發怒的日子得逃脫。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人會為惡人的墳墓做什麼？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人們將看守他的墳墓。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21:34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約伯說瑣法試圖用什麼來安慰他？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約伯說瑣法試圖用錯謬的話來安慰他。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以利法問約伯他的公義能為全能者做什麼？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他問若約伯為人公義，豈能叫全能者喜悅呢？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以利法如何嘲笑約伯對神的敬畏？</w:t>
      </w:r>
    </w:p>
    <w:p>
      <w:pPr/>
      <w:r>
        <w:rPr>
          <w:lang w:val="zh_TW" w:bidi="zh_TW"/>
        </w:rPr>
      </w:r>
      <w:r>
        <w:rPr>
          <w:lang w:val="zh_TW" w:bidi="zh_TW"/>
        </w:rPr>
        <w:t>他嘲諷地說，如果約伯真的是義人，神就不會懲罰他。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以利法指責約伯對貧寒人做了什麼？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他說約伯剝去了貧寒人的衣服。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以利法指責約伯對寡婦做了什麼？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他聲稱約伯讓寡婦空手而去。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以利法說黑暗對約伯做了什麼？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</w:t>
      </w:r>
      <w:r>
        <w:rPr>
          <w:lang w:val="zh_TW" w:bidi="zh_TW"/>
        </w:rPr>
        <w:t>有黑暗蒙蔽</w:t>
      </w:r>
      <w:r>
        <w:rPr>
          <w:lang w:val="zh_TW" w:bidi="zh_TW"/>
        </w:rPr>
        <w:t>約伯，以至於他不知道該怎麼辦。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以利法聲稱約伯說神看不見人是什麼意思？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約伯說：「密雲將祂遮蓋，使祂不能看見。」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惡人的根基會發生什麼事？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惡人的根基毀壞，好像被江河沖去。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當義人看到惡人的結局時，他們會怎麼做？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義人看見他們的結局就歡喜。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若約伯與神和好，會發生什麼事？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若約伯與神和好，福氣將會臨到他。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以利法說若約伯歸向全能者會發生什麼事？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如果約伯歸向全能者，他就必得建立。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當約伯以全能者為喜樂時會發生什麼事？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當約伯以全能者為喜樂時，他將向神仰起臉來。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神為謙卑的人做什麼？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神拯救謙卑的人。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約伯是否已經停止了抗辯？</w:t>
      </w:r>
    </w:p>
    <w:p>
      <w:pPr/>
      <w:r>
        <w:rPr>
          <w:lang w:val="zh_TW" w:bidi="zh_TW"/>
        </w:rPr>
      </w:r>
      <w:r>
        <w:rPr>
          <w:lang w:val="zh_TW" w:bidi="zh_TW"/>
        </w:rPr>
        <w:t>不。約伯說他還有更多可以抗辯的。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若約伯能找到神，他會在神面前做什麼？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他會在祂面前將他的案件陳明，滿口辯白。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約伯是否認為如果他能站在神面前，神會以祂的大能與他爭辯？</w:t>
      </w:r>
    </w:p>
    <w:p>
      <w:pPr/>
      <w:r>
        <w:rPr>
          <w:lang w:val="zh_TW" w:bidi="zh_TW"/>
        </w:rPr>
      </w:r>
      <w:r>
        <w:rPr>
          <w:lang w:val="zh_TW" w:bidi="zh_TW"/>
        </w:rPr>
        <w:t>不，他認為神會公正的聽他說。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約伯說神在南方（和合本譯為：右邊）做什麼？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約伯說在南方，神隱藏自己，使人無法看見祂在那裡所做的事。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約伯期望神試煉他的結果是什麼？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當神試煉約伯時，他必如精金。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約伯對神口中的話做了什麼？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約伯將神口中的話珍藏在心中。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神將為約伯成就什麼？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神將作成祂對約伯所定的。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約伯想到神時有何感受？</w:t>
      </w:r>
    </w:p>
    <w:p>
      <w:pPr/>
      <w:r>
        <w:rPr>
          <w:lang w:val="zh_TW" w:bidi="zh_TW"/>
        </w:rPr>
      </w:r>
      <w:r>
        <w:rPr>
          <w:lang w:val="zh_TW" w:bidi="zh_TW"/>
        </w:rPr>
        <w:t>當約伯想到祂時，他感到懼怕。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什麼蒙蔽了約伯的臉？</w:t>
      </w:r>
    </w:p>
    <w:p>
      <w:pPr/>
      <w:r>
        <w:rPr>
          <w:lang w:val="zh_TW" w:bidi="zh_TW"/>
        </w:rPr>
      </w:r>
      <w:r>
        <w:rPr>
          <w:lang w:val="zh_TW" w:bidi="zh_TW"/>
        </w:rPr>
        <w:t>幽暗蒙蔽了約伯的臉。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約伯認為全能者沒有設定哪些時間？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約伯問為什麼全能者沒有為惡人設立審判的時間。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惡人對孤兒的驢做了什麼？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他們拉去孤兒的驢。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貧窮人希望亞拉巴（和合本譯為：野地）提供什麼？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他們希望亞拉巴能為他們的孩子提供食物。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貧窮人在寒冷中缺乏什麼？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他們在寒冷中毫無遮蓋。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貧窮人因缺乏避身之處就挨近什麼？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他們因沒有避身之處就挨近磐石。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貧窮人即使挨餓也為他人做什麼？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即使他們挨餓，他們也扛著別人的禾捆。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貧窮人即使忍受口渴，仍為他人做什麼？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他們幫惡人醡酒，卻仍忍受口渴。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夜裡的兇手是什麼樣的？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在夜裡，兇手就像盜賊。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為什麼惡人在白天躲藏？</w:t>
      </w:r>
    </w:p>
    <w:p>
      <w:pPr/>
      <w:r>
        <w:rPr>
          <w:lang w:val="zh_TW" w:bidi="zh_TW"/>
        </w:rPr>
      </w:r>
      <w:r>
        <w:rPr>
          <w:lang w:val="zh_TW" w:bidi="zh_TW"/>
        </w:rPr>
        <w:t>惡人不認識光明。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惡人對什麼樣的驚駭感到自在呢？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他們對幽暗中的驚駭感到自在。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陰間會</w:t>
      </w:r>
      <w:r>
        <w:rPr>
          <w:b/>
          <w:lang w:val="zh_TW" w:bidi="zh_TW"/>
        </w:rPr>
        <w:t>消沒</w:t>
      </w:r>
      <w:r>
        <w:rPr>
          <w:b/>
          <w:lang w:val="zh_TW" w:bidi="zh_TW"/>
        </w:rPr>
        <w:t>誰？</w:t>
      </w:r>
    </w:p>
    <w:p>
      <w:pPr/>
      <w:r>
        <w:rPr>
          <w:lang w:val="zh_TW" w:bidi="zh_TW"/>
        </w:rPr>
      </w:r>
      <w:r>
        <w:rPr>
          <w:lang w:val="zh_TW" w:bidi="zh_TW"/>
        </w:rPr>
        <w:t>陰間消沒犯罪之輩。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惡人惡待誰？</w:t>
      </w:r>
    </w:p>
    <w:p>
      <w:pPr/>
      <w:r>
        <w:rPr>
          <w:lang w:val="zh_TW" w:bidi="zh_TW"/>
        </w:rPr>
      </w:r>
      <w:r>
        <w:rPr>
          <w:lang w:val="zh_TW" w:bidi="zh_TW"/>
        </w:rPr>
        <w:t>惡人惡待不懷孕不生養的婦人。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神帶走誰？</w:t>
      </w:r>
    </w:p>
    <w:p>
      <w:pPr/>
      <w:r>
        <w:rPr>
          <w:lang w:val="zh_TW" w:bidi="zh_TW"/>
        </w:rPr>
      </w:r>
      <w:r>
        <w:rPr>
          <w:lang w:val="zh_TW" w:bidi="zh_TW"/>
        </w:rPr>
        <w:t>神用祂的能力帶走有勢力的人。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再過片時，有勢力的人將會發生什麼事？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不過片時，有勢力的人將消失。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神在哪裡創造秩序？</w:t>
      </w:r>
    </w:p>
    <w:p>
      <w:pPr/>
      <w:r>
        <w:rPr>
          <w:lang w:val="zh_TW" w:bidi="zh_TW"/>
        </w:rPr>
      </w:r>
      <w:r>
        <w:rPr>
          <w:lang w:val="zh_TW" w:bidi="zh_TW"/>
        </w:rPr>
        <w:t>神在祂高天之處創造秩序。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比勒達問誰能在神面前潔淨並被接納？</w:t>
      </w:r>
    </w:p>
    <w:p>
      <w:pPr/>
      <w:r>
        <w:rPr>
          <w:lang w:val="zh_TW" w:bidi="zh_TW"/>
        </w:rPr>
      </w:r>
      <w:r>
        <w:rPr>
          <w:lang w:val="zh_TW" w:bidi="zh_TW"/>
        </w:rPr>
        <w:t>他問是否凡由婦人所生的人都能被潔淨並被神所接納。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比勒達將世人比作什麼？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他說世人如蛆。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約伯說比勒達是在說誰的話？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約伯說比勒達不是在說從神而來的話，而是在說自己的話。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在神面前，什麼是沒有遮蓋的？</w:t>
      </w:r>
    </w:p>
    <w:p>
      <w:pPr/>
      <w:r>
        <w:rPr>
          <w:lang w:val="zh_TW" w:bidi="zh_TW"/>
        </w:rPr>
      </w:r>
      <w:r>
        <w:rPr>
          <w:lang w:val="zh_TW" w:bidi="zh_TW"/>
        </w:rPr>
        <w:t>在神面前，陰間顯露。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神將水包在哪裡呢？</w:t>
      </w:r>
    </w:p>
    <w:p>
      <w:pPr/>
      <w:r>
        <w:rPr>
          <w:lang w:val="zh_TW" w:bidi="zh_TW"/>
        </w:rPr>
      </w:r>
      <w:r>
        <w:rPr>
          <w:lang w:val="zh_TW" w:bidi="zh_TW"/>
        </w:rPr>
        <w:t>祂將水</w:t>
      </w:r>
      <w:r>
        <w:rPr>
          <w:lang w:val="zh_TW" w:bidi="zh_TW"/>
        </w:rPr>
        <w:t>包在密雲中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神在月亮的表面上鋪展了什麼？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祂遮掩月亮的表面（和合本譯為：</w:t>
      </w:r>
      <w:r>
        <w:rPr>
          <w:lang w:val="zh_TW" w:bidi="zh_TW"/>
        </w:rPr>
        <w:t>遮蔽祂的寶座</w:t>
      </w:r>
      <w:r>
        <w:rPr>
          <w:lang w:val="zh_TW" w:bidi="zh_TW"/>
        </w:rPr>
        <w:t>），將祂的雲鋪在其上。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神用祂的力量平靜了什麼？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祂以大能平靜了海洋。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神用什麼平息了天上的風暴？</w:t>
      </w:r>
    </w:p>
    <w:p>
      <w:pPr/>
      <w:r>
        <w:rPr>
          <w:lang w:val="zh_TW" w:bidi="zh_TW"/>
        </w:rPr>
      </w:r>
      <w:r>
        <w:rPr>
          <w:lang w:val="zh_TW" w:bidi="zh_TW"/>
        </w:rPr>
        <w:t>祂用氣息驅散了天上的風暴。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人能看見多少神的作為？</w:t>
      </w:r>
    </w:p>
    <w:p>
      <w:pPr/>
      <w:r>
        <w:rPr>
          <w:lang w:val="zh_TW" w:bidi="zh_TW"/>
        </w:rPr>
      </w:r>
      <w:r>
        <w:rPr>
          <w:lang w:val="zh_TW" w:bidi="zh_TW"/>
        </w:rPr>
        <w:t>人只能看到神些微的作為。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約伯說神從他身上奪去了什麼？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神奪去了他的理。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約伯發誓他的嘴唇不會說什麼？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約伯發誓，他的嘴唇絕不說出非義或詭詐的話。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約伯的心要多久才不責備他？</w:t>
      </w:r>
    </w:p>
    <w:p>
      <w:pPr/>
      <w:r>
        <w:rPr>
          <w:lang w:val="zh_TW" w:bidi="zh_TW"/>
        </w:rPr>
      </w:r>
      <w:r>
        <w:rPr>
          <w:lang w:val="zh_TW" w:bidi="zh_TW"/>
        </w:rPr>
        <w:t>在世的日子，他的心必不責備他。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約伯說神在剪除不敬虔之人的生命時會做什麼？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當神結束他的生命時，神將因他所做的錯事懲罰他。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約伯說他不會隱藏全能者的什麼？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約伯說他不會隱藏全能者所行的。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惡人的後代將缺乏什麼？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他的子孫必不得飽食。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惡人的寡婦不會為他做什麼？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他的寡婦不會為他哀哭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惡人的銀子會怎麼樣？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他的銀子，無辜的人要分取。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惡人富足躺臥後，睜開眼睛時會看到什麼？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他睜開眼睛，一切都不在了。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東風將惡人捲去時會做什麼？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東風把他飄去， 又颳他離開本處。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當東風不停歇時，惡人試圖做什麼？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他試圖逃避其力量。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銅是從哪裡冶煉出來的？</w:t>
      </w:r>
    </w:p>
    <w:p>
      <w:pPr/>
      <w:r>
        <w:rPr>
          <w:lang w:val="zh_TW" w:bidi="zh_TW"/>
        </w:rPr>
      </w:r>
      <w:r>
        <w:rPr>
          <w:lang w:val="zh_TW" w:bidi="zh_TW"/>
        </w:rPr>
        <w:t>銅從石中鎔化。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人能查究的極限是什麼？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人探索到最遠的界限，查究幽暗陰翳的石頭。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人從何處刨開礦井？</w:t>
      </w:r>
    </w:p>
    <w:p>
      <w:pPr/>
      <w:r>
        <w:rPr>
          <w:lang w:val="zh_TW" w:bidi="zh_TW"/>
        </w:rPr>
      </w:r>
      <w:r>
        <w:rPr>
          <w:lang w:val="zh_TW" w:bidi="zh_TW"/>
        </w:rPr>
        <w:t>他在無人居住之處刨開礦穴。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地上的塵土中包含什麼？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地上的塵土含有黃金。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什麼沒有走過礦井的通道？</w:t>
      </w:r>
    </w:p>
    <w:p>
      <w:pPr/>
      <w:r>
        <w:rPr>
          <w:lang w:val="zh_TW" w:bidi="zh_TW"/>
        </w:rPr>
      </w:r>
      <w:r>
        <w:rPr>
          <w:lang w:val="zh_TW" w:bidi="zh_TW"/>
        </w:rPr>
        <w:t>狂傲的野獸未曾行過，猛烈的獅子也未曾經過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人在他於岩石中開鑿的渠道中看到了什麼？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</w:t>
      </w:r>
      <w:r>
        <w:rPr>
          <w:lang w:val="zh_TW" w:bidi="zh_TW"/>
        </w:rPr>
        <w:t>親眼看見各樣寶物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智慧和悟性在哪裡找不到？</w:t>
      </w:r>
    </w:p>
    <w:p>
      <w:pPr/>
      <w:r>
        <w:rPr>
          <w:lang w:val="zh_TW" w:bidi="zh_TW"/>
        </w:rPr>
      </w:r>
      <w:r>
        <w:rPr>
          <w:lang w:val="zh_TW" w:bidi="zh_TW"/>
        </w:rPr>
        <w:t>這兩者在活人之地都找不到。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什麼不能等同於智慧和聰明的價值？</w:t>
      </w:r>
    </w:p>
    <w:p>
      <w:pPr/>
      <w:r>
        <w:rPr>
          <w:lang w:val="zh_TW" w:bidi="zh_TW"/>
        </w:rPr>
      </w:r>
      <w:r>
        <w:rPr>
          <w:lang w:val="zh_TW" w:bidi="zh_TW"/>
        </w:rPr>
        <w:t>黃金和水晶都無法與這兩者的價值相比。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智慧的價值超過什麼寶石？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智慧的價值超過紅寶石。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智慧對誰的眼目是隱藏的？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智慧向一切有生命的眼目隱藏。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誰知道智慧的所在？</w:t>
      </w:r>
    </w:p>
    <w:p>
      <w:pPr/>
      <w:r>
        <w:rPr>
          <w:lang w:val="zh_TW" w:bidi="zh_TW"/>
        </w:rPr>
      </w:r>
      <w:r>
        <w:rPr>
          <w:lang w:val="zh_TW" w:bidi="zh_TW"/>
        </w:rPr>
        <w:t>神明白智慧的道路，曉得智慧的所在。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神按量分配了什麼？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祂度量諸水。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神為什麼制定法令？</w:t>
      </w:r>
    </w:p>
    <w:p>
      <w:pPr/>
      <w:r>
        <w:rPr>
          <w:lang w:val="zh_TW" w:bidi="zh_TW"/>
        </w:rPr>
      </w:r>
      <w:r>
        <w:rPr>
          <w:lang w:val="zh_TW" w:bidi="zh_TW"/>
        </w:rPr>
        <w:t>祂為雨露定命令。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神告訴人什麼是智慧？</w:t>
      </w:r>
    </w:p>
    <w:p>
      <w:pPr/>
      <w:r>
        <w:rPr>
          <w:lang w:val="zh_TW" w:bidi="zh_TW"/>
        </w:rPr>
      </w:r>
      <w:r>
        <w:rPr>
          <w:lang w:val="zh_TW" w:bidi="zh_TW"/>
        </w:rPr>
        <w:t>祂對人說：「看哪，敬畏主就是智慧。」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約伯記得神曾經關顧過他嗎？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約伯記得在從前的月份中，神曾經關顧過他。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在約伯壯年時，他的帳棚上有什麼？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約伯記得在他壯年時，當時神的友誼在他的帳棚上。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磐石在過去為約伯流出了什麼？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當全能者與約伯同在時，磐石為他出油成河。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年輕人在城市的廣場上是如何表達對約伯的尊敬的？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他們看見約伯，出於尊敬而迴避。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在過去，當約伯來的時候，眾王子都作了什麼？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他來的時候，他們就會停止交談。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約伯來的時候，首領們的舌頭會怎樣？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他們的舌頭貼住上膛。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貴冑們在看到約伯後會怎麼做？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他們會為約伯作見證並認可他。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約伯使寡婦的心怎樣呢？</w:t>
      </w:r>
    </w:p>
    <w:p>
      <w:pPr/>
      <w:r>
        <w:rPr>
          <w:lang w:val="zh_TW" w:bidi="zh_TW"/>
        </w:rPr>
      </w:r>
      <w:r>
        <w:rPr>
          <w:lang w:val="zh_TW" w:bidi="zh_TW"/>
        </w:rPr>
        <w:t>他使她的心歡樂。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約伯甚至為他不認識的人做了什麼？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他甚至會查明他素不認識之人的案件。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約伯會從不義之人的牙齒中救出誰呢？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他從不義者的牙齒間將受害者救出。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約伯說他手中總是有什麼是新的？</w:t>
      </w:r>
    </w:p>
    <w:p>
      <w:pPr/>
      <w:r>
        <w:rPr>
          <w:lang w:val="zh_TW" w:bidi="zh_TW"/>
        </w:rPr>
      </w:r>
      <w:r>
        <w:rPr>
          <w:lang w:val="zh_TW" w:bidi="zh_TW"/>
        </w:rPr>
        <w:t>他手中的那力量的弓總是新的。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人們等待從約伯那裡像雨一樣喝到什麼？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他們仰望他如仰望雨， 又張開口如切慕春雨。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約伯將自己比作葬禮上的什麼？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他說他就像</w:t>
      </w:r>
      <w:r>
        <w:rPr>
          <w:lang w:val="zh_TW" w:bidi="zh_TW"/>
        </w:rPr>
        <w:t>弔喪的</w:t>
      </w:r>
      <w:r>
        <w:rPr>
          <w:lang w:val="zh_TW" w:bidi="zh_TW"/>
        </w:rPr>
        <w:t>在葬禮上安慰傷心的人。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誰對約伯只有嘲弄？</w:t>
      </w:r>
    </w:p>
    <w:p>
      <w:pPr/>
      <w:r>
        <w:rPr>
          <w:lang w:val="zh_TW" w:bidi="zh_TW"/>
        </w:rPr>
      </w:r>
      <w:r>
        <w:rPr>
          <w:lang w:val="zh_TW" w:bidi="zh_TW"/>
        </w:rPr>
        <w:t>比約伯年輕的人對他只有嘲笑。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是什麼讓年輕人的父親變瘦？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他們因貧窮和飢餓而消瘦。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年輕人的父親是從哪裡被驅逐出來的？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他們的父親被從人群中逐出。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約伯說這些年輕人的父親是誰的後裔？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約伯說他們是愚昧人的後裔，實際上是無用之人的後裔。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對那些無用之人的兒子們，約伯成了什麼？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約伯成為他們諷刺之歌的主題。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現在人們在約伯面前拋棄了什麼？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這些人在他面前拋棄了自我的約束。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為什麼這些人會加增約伯的災難？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他們加增他的災難，因為沒有人能阻止他們。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約伯說什麼被風吹走？</w:t>
      </w:r>
    </w:p>
    <w:p>
      <w:pPr/>
      <w:r>
        <w:rPr>
          <w:lang w:val="zh_TW" w:bidi="zh_TW"/>
        </w:rPr>
      </w:r>
      <w:r>
        <w:rPr>
          <w:lang w:val="zh_TW" w:bidi="zh_TW"/>
        </w:rPr>
        <w:t>他的</w:t>
      </w:r>
      <w:r>
        <w:rPr>
          <w:lang w:val="zh_TW" w:bidi="zh_TW"/>
        </w:rPr>
        <w:t>尊榮</w:t>
      </w:r>
      <w:r>
        <w:rPr>
          <w:lang w:val="zh_TW" w:bidi="zh_TW"/>
        </w:rPr>
        <w:t>如同被風吹走。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當約伯的生命在他裡面流逝時，是什麼抓住了他？</w:t>
      </w:r>
    </w:p>
    <w:p>
      <w:pPr/>
      <w:r>
        <w:rPr>
          <w:lang w:val="zh_TW" w:bidi="zh_TW"/>
        </w:rPr>
      </w:r>
      <w:r>
        <w:rPr>
          <w:lang w:val="zh_TW" w:bidi="zh_TW"/>
        </w:rPr>
        <w:t>許多困苦的日子將他抓住。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約伯說是什麼改變了他的衣服？</w:t>
      </w:r>
    </w:p>
    <w:p>
      <w:pPr/>
      <w:r>
        <w:rPr>
          <w:lang w:val="zh_TW" w:bidi="zh_TW"/>
        </w:rPr>
      </w:r>
      <w:r>
        <w:rPr>
          <w:lang w:val="zh_TW" w:bidi="zh_TW"/>
        </w:rPr>
        <w:t>皮膚病改變了他的皮膚，這皮膚被看為像衣服一樣。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約伯說神是如何改變？</w:t>
      </w:r>
    </w:p>
    <w:p>
      <w:pPr/>
      <w:r>
        <w:rPr>
          <w:lang w:val="zh_TW" w:bidi="zh_TW"/>
        </w:rPr>
      </w:r>
      <w:r>
        <w:rPr>
          <w:lang w:val="zh_TW" w:bidi="zh_TW"/>
        </w:rPr>
        <w:t>神向他變心，待他殘忍，又用大能追逼他。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約伯知道所有生物的結局是什麼？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他知道神會使他臨到死地，到那為眾生所定的陰宅。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約伯等待光明時來的是什麼？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當他等待光明時，反而來了黑暗。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約伯站在哪裡呼求幫助？</w:t>
      </w:r>
    </w:p>
    <w:p>
      <w:pPr/>
      <w:r>
        <w:rPr>
          <w:lang w:val="zh_TW" w:bidi="zh_TW"/>
        </w:rPr>
      </w:r>
      <w:r>
        <w:rPr>
          <w:lang w:val="zh_TW" w:bidi="zh_TW"/>
        </w:rPr>
        <w:t>他在會中站起來呼求幫助。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30:31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約伯說他的豎琴調成什麼樣的音樂？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約伯說他的琴音變為悲音。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約伯說與眼睛立約可以抑制什麼慾望？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約伯與他的眼睛立約，不戀戀瞻望處女。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約伯過去認為禍患是為誰預備的？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約伯曾認為禍患是給不義之人的。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約伯要求做什麼以便讓神知道他的正直？</w:t>
      </w:r>
    </w:p>
    <w:p>
      <w:pPr/>
      <w:r>
        <w:rPr>
          <w:lang w:val="zh_TW" w:bidi="zh_TW"/>
        </w:rPr>
      </w:r>
      <w:r>
        <w:rPr>
          <w:lang w:val="zh_TW" w:bidi="zh_TW"/>
        </w:rPr>
        <w:t>他要求被放在公道的天平上稱度，好使神知道他的純正。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若約伯偏離正道，他希望收成會怎樣？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他說就讓收成從他的田裡被拔出來。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約伯說如果他被其他女人吸引，應該受到什麼樣的審判？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約伯說讓他的</w:t>
      </w:r>
      <w:r>
        <w:rPr>
          <w:lang w:val="zh_TW" w:bidi="zh_TW"/>
        </w:rPr>
        <w:t>妻子給別人推磨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約伯說這種罪像什麼樣的火？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約伯說這就像一場吞噬一切的火。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神為僕婢和約伯做了什麼？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神將他們一同造在母腹之中。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約伯說他從年輕時是如何對待孤兒的？</w:t>
      </w:r>
    </w:p>
    <w:p>
      <w:pPr/>
      <w:r>
        <w:rPr>
          <w:lang w:val="zh_TW" w:bidi="zh_TW"/>
        </w:rPr>
      </w:r>
      <w:r>
        <w:rPr>
          <w:lang w:val="zh_TW" w:bidi="zh_TW"/>
        </w:rPr>
        <w:t>他說那孤兒與他一起長大，好像父子一樣。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應該提供什麼來溫暖那些沒有衣物的貧困者？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他們本應該用他的羊毛取暖。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若約伯沒有憐憫，他說他身體的哪一部分應該掉落？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約伯說就讓他的上臂從肩胛骨掉下來。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人們能對精金說什麼呢？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他們可以對精金說：「你是我的倚靠。」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若約伯敬拜日月，他會背棄誰呢？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如果他敬拜它們，他就會背棄那位在上的神。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約伯如何不讓他的口犯罪？</w:t>
      </w:r>
    </w:p>
    <w:p>
      <w:pPr/>
      <w:r>
        <w:rPr>
          <w:lang w:val="zh_TW" w:bidi="zh_TW"/>
        </w:rPr>
      </w:r>
      <w:r>
        <w:rPr>
          <w:lang w:val="zh_TW" w:bidi="zh_TW"/>
        </w:rPr>
        <w:t>約伯並未因那些恨他的人而開口犯罪，詛咒他們的生命。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約伯總是為客旅做什麼？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他總是向客旅敞開大門。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約伯說人是如何隱藏他的罪的？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約伯說，人類是透過將罪孽藏在懷中來隱藏罪過。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約伯想要擁有他的敵對者所寫的什麼東西？</w:t>
      </w:r>
    </w:p>
    <w:p>
      <w:pPr/>
      <w:r>
        <w:rPr>
          <w:lang w:val="zh_TW" w:bidi="zh_TW"/>
        </w:rPr>
      </w:r>
      <w:r>
        <w:rPr>
          <w:lang w:val="zh_TW" w:bidi="zh_TW"/>
        </w:rPr>
        <w:t>約伯渴望得到敵對者所寫的狀詞。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若約伯有對方的狀詞，他會如何面對敵對者？</w:t>
      </w:r>
    </w:p>
    <w:p>
      <w:pPr/>
      <w:r>
        <w:rPr>
          <w:lang w:val="zh_TW" w:bidi="zh_TW"/>
        </w:rPr>
      </w:r>
      <w:r>
        <w:rPr>
          <w:lang w:val="zh_TW" w:bidi="zh_TW"/>
        </w:rPr>
        <w:t>他會像一位自信的王子一樣走向他。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31:40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若約伯使地主喪命，他呼求要長出什麼來代替農作物？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約伯說要讓蒺藜長出來代替麥子，惡草長出來代替大麥。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當約伯的三位朋友無法說服約伯他做錯了什麼時，他們做了什麼？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他們不再回答約伯。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當約伯繼續以自己而不是以神為義時，以利戶心中燃起了什麼情感？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以利戶向約伯發怒。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以利戶為什麼對約伯的三個朋友生氣？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以利戶對約伯的朋友們生氣，因為他們想不出回答的話來，仍以他為有罪。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為什麼以利戶不敢告訴約伯和他的朋友們他在想什麼？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以利戶年輕，而其他人都非常年老，當以智慧教訓人。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以利戶說誰使人有聰明？</w:t>
      </w:r>
    </w:p>
    <w:p>
      <w:pPr/>
      <w:r>
        <w:rPr>
          <w:lang w:val="zh_TW" w:bidi="zh_TW"/>
        </w:rPr>
      </w:r>
      <w:r>
        <w:rPr>
          <w:lang w:val="zh_TW" w:bidi="zh_TW"/>
        </w:rPr>
        <w:t>全能者的氣使人有聰明。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為什麼以利戶說其他人應該聽他，讓他宣告他所知道的事情？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尊貴的不都有智慧；壽高的不都能明白公平。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即使以利戶等待他們發言並仔細聆聽，約伯的朋友們仍然無法做到什麼？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約伯的朋友無法證明約伯錯了或駁倒他的話。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以利戶說當三個自以為有智慧的朋友無法駁斥約伯時，誰必須來駁斥他？</w:t>
      </w:r>
    </w:p>
    <w:p>
      <w:pPr/>
      <w:r>
        <w:rPr>
          <w:lang w:val="zh_TW" w:bidi="zh_TW"/>
        </w:rPr>
      </w:r>
      <w:r>
        <w:rPr>
          <w:lang w:val="zh_TW" w:bidi="zh_TW"/>
        </w:rPr>
        <w:t>必須由神來駁斥約伯。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因為這三位朋友啞口無言，無法回答約伯，以利戶決定怎麼做？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因為這些朋友們無話可說，所以以利戶決定他將不再等待。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是什麼促使以利戶與約伯分享他的見識？</w:t>
      </w:r>
    </w:p>
    <w:p>
      <w:pPr/>
      <w:r>
        <w:rPr>
          <w:lang w:val="zh_TW" w:bidi="zh_TW"/>
        </w:rPr>
      </w:r>
      <w:r>
        <w:rPr>
          <w:lang w:val="zh_TW" w:bidi="zh_TW"/>
        </w:rPr>
        <w:t>靈促使以利戶分享他的見識。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以利戶說他感覺到他的胸中像什麼？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他說他的胸膛感覺像新酒裝在新皮袋裡，快要爆裂了。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以利戶說如果他開口說話並奉承人，造他的主會對他做什麼？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以利戶說造他的主必快快除滅他。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為什麼以利戶懇求約伯聽他要說的話？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以利戶懇求約伯聽他說話，因為他的言語要發明心中所存的正直。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是誰造了以利戶，又是誰賜給他生命？</w:t>
      </w:r>
    </w:p>
    <w:p>
      <w:pPr/>
      <w:r>
        <w:rPr>
          <w:lang w:val="zh_TW" w:bidi="zh_TW"/>
        </w:rPr>
      </w:r>
      <w:r>
        <w:rPr>
          <w:lang w:val="zh_TW" w:bidi="zh_TW"/>
        </w:rPr>
        <w:t>是神的靈造了以利戶，全能者賜給了他生命。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如果約伯能回答以利戶的話，以利戶要約伯做什麼？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他要求約伯在以利戶面前站起來並陳明他的話。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以利戶給了約伯什麼理由，為了讓約伯不必害怕他或有壓力？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以利戶告訴約伯，他們在神的眼中是一樣的，都是用土造成的。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以利戶聽到約伯說了什麼？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以利戶聽到約伯說他是清潔無過的，是無辜的，在他裏面也沒有罪孽。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約伯責怪誰尋找機會攻擊他，並視他為仇敵？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約伯責怪神做了這些事情。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以利戶說神如何與人相比？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以利戶說神比人更大。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以利戶為什麼說與神爭辯是徒勞的？</w:t>
      </w:r>
    </w:p>
    <w:p>
      <w:pPr/>
      <w:r>
        <w:rPr>
          <w:lang w:val="zh_TW" w:bidi="zh_TW"/>
        </w:rPr>
      </w:r>
      <w:r>
        <w:rPr>
          <w:lang w:val="zh_TW" w:bidi="zh_TW"/>
        </w:rPr>
        <w:t>神不必為祂的任何作為交待。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以利戶說神如何對人說話？</w:t>
      </w:r>
    </w:p>
    <w:p>
      <w:pPr/>
      <w:r>
        <w:rPr>
          <w:lang w:val="zh_TW" w:bidi="zh_TW"/>
        </w:rPr>
      </w:r>
      <w:r>
        <w:rPr>
          <w:lang w:val="zh_TW" w:bidi="zh_TW"/>
        </w:rPr>
        <w:t>神在夜間人睡覺時，透過夢和異象說話。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為什麼神開通人的耳朵並用威脅使他們驚恐？</w:t>
      </w:r>
    </w:p>
    <w:p>
      <w:pPr/>
      <w:r>
        <w:rPr>
          <w:lang w:val="zh_TW" w:bidi="zh_TW"/>
        </w:rPr>
      </w:r>
      <w:r>
        <w:rPr>
          <w:lang w:val="zh_TW" w:bidi="zh_TW"/>
        </w:rPr>
        <w:t>神這樣做是為了將人從罪惡的目的中拉回來，使他遠離驕傲（和合本譯為：好叫人不從自己的謀算，不行驕傲的事）。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以利戶說人在床上的痛苦、骨中的痛苦，以及對食物或美味沒有慾望的原因是什麼？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以利戶說這是因為人正在被懲治。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以利戶說被神懲罰的人會怎樣？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人的肉體消瘦，骨頭</w:t>
      </w:r>
      <w:r>
        <w:rPr>
          <w:lang w:val="zh_TW" w:bidi="zh_TW"/>
        </w:rPr>
        <w:t>凸出</w:t>
      </w:r>
      <w:r>
        <w:rPr>
          <w:lang w:val="zh_TW" w:bidi="zh_TW"/>
        </w:rPr>
        <w:t>，靈魂鄰近深坑。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一個傳話的天使可以對神說什麼來拯救一個人免於下到坑裡呢？</w:t>
      </w:r>
    </w:p>
    <w:p>
      <w:pPr/>
      <w:r>
        <w:rPr>
          <w:lang w:val="zh_TW" w:bidi="zh_TW"/>
        </w:rPr>
      </w:r>
      <w:r>
        <w:rPr>
          <w:lang w:val="zh_TW" w:bidi="zh_TW"/>
        </w:rPr>
        <w:t>那天使可以對神說：「我為他找到了贖價。」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被拯救而不下坑的人，其肉體會有什麼變化？</w:t>
      </w:r>
    </w:p>
    <w:p>
      <w:pPr/>
      <w:r>
        <w:rPr>
          <w:lang w:val="zh_TW" w:bidi="zh_TW"/>
        </w:rPr>
      </w:r>
      <w:r>
        <w:rPr>
          <w:lang w:val="zh_TW" w:bidi="zh_TW"/>
        </w:rPr>
        <w:t>他的肉要比孩童的肉更嫩。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承認自己罪過並被神從深坑中拯救的人，其生命會發生什麼變化？</w:t>
      </w:r>
    </w:p>
    <w:p>
      <w:pPr/>
      <w:r>
        <w:rPr>
          <w:lang w:val="zh_TW" w:bidi="zh_TW"/>
        </w:rPr>
      </w:r>
      <w:r>
        <w:rPr>
          <w:lang w:val="zh_TW" w:bidi="zh_TW"/>
        </w:rPr>
        <w:t>那個人的生命將繼續見到光明。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以利戶為什麼說神拯救人脫離深坑呢？</w:t>
      </w:r>
    </w:p>
    <w:p>
      <w:pPr/>
      <w:r>
        <w:rPr>
          <w:lang w:val="zh_TW" w:bidi="zh_TW"/>
        </w:rPr>
      </w:r>
      <w:r>
        <w:rPr>
          <w:lang w:val="zh_TW" w:bidi="zh_TW"/>
        </w:rPr>
        <w:t>神這樣做是為了使人得著生命之光的啟示。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以利戶想教訓約伯什麼，如果約伯願意注意聽他並保持沉默？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以利戶想要教訓約伯智慧。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以利戶希望誰聽他的話並聽他說呢？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以利戶希望智慧人和有知識的人聽他說話。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以利戶希望其他人選擇並自行發現什麼？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以利戶希望他們選擇公正並發現善。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約伯說神奪去了他什麼，即使他是義人？</w:t>
      </w:r>
    </w:p>
    <w:p>
      <w:pPr/>
      <w:r>
        <w:rPr>
          <w:lang w:val="zh_TW" w:bidi="zh_TW"/>
        </w:rPr>
      </w:r>
      <w:r>
        <w:rPr>
          <w:lang w:val="zh_TW" w:bidi="zh_TW"/>
        </w:rPr>
        <w:t>約伯說神奪去了他的理。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以利戶說約伯與誰同行？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他說約伯與那些作孽的人為伍。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以利戶告訴那明理的人神不會做什麼事？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神不作惡、不犯罪，也不</w:t>
      </w:r>
      <w:r>
        <w:rPr>
          <w:lang w:val="zh_TW" w:bidi="zh_TW"/>
        </w:rPr>
        <w:t>偏離公平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以利戶說如果神收回祂的靈和祂的氣息，會發生什麼事？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凡有血氣的就必一同死亡，世人必仍歸塵土。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以利戶的問題暗示約伯正在譴責誰？</w:t>
      </w:r>
    </w:p>
    <w:p>
      <w:pPr/>
      <w:r>
        <w:rPr>
          <w:lang w:val="zh_TW" w:bidi="zh_TW"/>
        </w:rPr>
      </w:r>
      <w:r>
        <w:rPr>
          <w:lang w:val="zh_TW" w:bidi="zh_TW"/>
        </w:rPr>
        <w:t>他暗示約伯在譴責神，而神是公義且大能的。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以利戶說誰是神手中的工作？</w:t>
      </w:r>
    </w:p>
    <w:p>
      <w:pPr/>
      <w:r>
        <w:rPr>
          <w:lang w:val="zh_TW" w:bidi="zh_TW"/>
        </w:rPr>
      </w:r>
      <w:r>
        <w:rPr>
          <w:lang w:val="zh_TW" w:bidi="zh_TW"/>
        </w:rPr>
        <w:t>所有人，無論貧富，都是神手中的工作。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以利戶說神觀看什麼。</w:t>
      </w:r>
    </w:p>
    <w:p>
      <w:pPr/>
      <w:r>
        <w:rPr>
          <w:lang w:val="zh_TW" w:bidi="zh_TW"/>
        </w:rPr>
      </w:r>
      <w:r>
        <w:rPr>
          <w:lang w:val="zh_TW" w:bidi="zh_TW"/>
        </w:rPr>
        <w:t>以利戶說神觀看人的道路和他一切的腳步。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神知道那些有能力之人的道路和行為，神在夜間會對他們做什麼？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神在夜間傾倒他們，他們就被滅亡。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那些像罪犯一樣作惡並使窮人的呼聲達到神面前的人，神將對他們做什麼？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神將在眾人面前除滅他們</w:t>
      </w:r>
      <w:r>
        <w:rPr>
          <w:lang w:val="zh_TW" w:bidi="zh_TW"/>
        </w:rPr>
        <w:t>（和合本譯為：祂在眾人眼前擊打他們）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神統管誰？</w:t>
      </w:r>
    </w:p>
    <w:p>
      <w:pPr/>
      <w:r>
        <w:rPr>
          <w:lang w:val="zh_TW" w:bidi="zh_TW"/>
        </w:rPr>
      </w:r>
      <w:r>
        <w:rPr>
          <w:lang w:val="zh_TW" w:bidi="zh_TW"/>
        </w:rPr>
        <w:t>神統管著國家和個人。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以利戶建議約伯應向神承認什麼？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以利戶建議約伯應當承認自己有罪並犯了罪，但不會再犯。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明理的人會怎麼說約伯呢？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他們會說約伯說話沒有知識和智慧。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34:37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以利戶說約伯因為像惡人一樣說話而在他的罪上加添了什麼？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他說約伯在他的罪上加添過犯</w:t>
      </w:r>
      <w:r>
        <w:rPr>
          <w:lang w:val="zh_TW" w:bidi="zh_TW"/>
        </w:rPr>
        <w:t>（和合本譯為：他在罪上又加悖逆）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以利戶是怎樣暗示約伯將自己與神相比的？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以利戶暗示約伯認為自己是無辜的，並且比神更公義。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以利戶告訴約伯和他的朋友們要抬頭看什麼？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以利戶告訴他們要抬頭向天觀看。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約伯的過惡或公義對其他人會有什麼影響？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約伯的過惡可能會傷害一個人，而他的公義可能會使另一個人受益。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為什麼人們在能者的轄制中求救？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他們求救是因為受到比他們更強大之人的欺壓。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以利戶說神能為人做什麼，即使沒有人承認？</w:t>
      </w:r>
    </w:p>
    <w:p>
      <w:pPr/>
      <w:r>
        <w:rPr>
          <w:lang w:val="zh_TW" w:bidi="zh_TW"/>
        </w:rPr>
      </w:r>
      <w:r>
        <w:rPr>
          <w:lang w:val="zh_TW" w:bidi="zh_TW"/>
        </w:rPr>
        <w:t>神教導我們並使我們有智慧。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以利戶說神為什麼在眾人向祂呼求時不給予回應？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以利戶說，當人呼求而同時驕傲的活在罪中時，神不會給予回答。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神一定不會垂聽什麼？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祂絕不會垂聽不誠心的禱告。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以利戶指責約伯在開口時做了什麼？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他說約伯開口說虛妄的話，多發無知識的言語。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以利戶承認公義屬於誰？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以利戶承認公義屬於造他的主。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神為那些受苦的人做了什麼？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祂為困苦人伸冤。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神為義人做什麼？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祂使他們和君王同坐寶座，永遠要被高舉。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神向那些被鎖鍊捆住和被苦難的繩索纏住之人啟示了什麼？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祂把他們的作為和過犯，以及他們的行為有多傲慢指示他們。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那些聆聽神並敬拜祂的人會發生什麼事？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他們必將度日亨通，歷年福樂。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不聽從神的人會發生什麼事？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他們將被刀殺滅，無知無識而死。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那些不敬虔之人若積蓄怒氣而不向神求救的話，會發生什麼事？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他們必在青年時死亡，生命以恥辱告終</w:t>
      </w:r>
      <w:r>
        <w:rPr>
          <w:lang w:val="zh_TW" w:bidi="zh_TW"/>
        </w:rPr>
        <w:t>（和合本譯為：</w:t>
      </w:r>
      <w:r>
        <w:rPr>
          <w:lang w:val="zh_TW" w:bidi="zh_TW"/>
        </w:rPr>
        <w:t>在青年時死亡， 與污穢人一樣喪命</w:t>
      </w:r>
      <w:r>
        <w:rPr>
          <w:lang w:val="zh_TW" w:bidi="zh_TW"/>
        </w:rPr>
        <w:t>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以利戶說神如何使用困苦和欺壓？</w:t>
      </w:r>
    </w:p>
    <w:p>
      <w:pPr/>
      <w:r>
        <w:rPr>
          <w:lang w:val="zh_TW" w:bidi="zh_TW"/>
        </w:rPr>
      </w:r>
      <w:r>
        <w:rPr>
          <w:lang w:val="zh_TW" w:bidi="zh_TW"/>
        </w:rPr>
        <w:t>神利用困苦來防止人因罪而滅亡。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以利戶說神想為約伯做什麼？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神希望將約伯從他的困境中引導出來，進入一個繁榮昌盛之地</w:t>
      </w:r>
      <w:r>
        <w:rPr>
          <w:lang w:val="zh_TW" w:bidi="zh_TW"/>
        </w:rPr>
        <w:t>（和合本譯為：</w:t>
      </w:r>
      <w:r>
        <w:rPr>
          <w:lang w:val="zh_TW" w:bidi="zh_TW"/>
        </w:rPr>
        <w:t>引你出離患難，進入寬闊不狹窄之地</w:t>
      </w:r>
      <w:r>
        <w:rPr>
          <w:lang w:val="zh_TW" w:bidi="zh_TW"/>
        </w:rPr>
        <w:t>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約伯被什麼充滿了？</w:t>
      </w:r>
    </w:p>
    <w:p>
      <w:pPr/>
      <w:r>
        <w:rPr>
          <w:lang w:val="zh_TW" w:bidi="zh_TW"/>
        </w:rPr>
      </w:r>
      <w:r>
        <w:rPr>
          <w:lang w:val="zh_TW" w:bidi="zh_TW"/>
        </w:rPr>
        <w:t>他滿口有惡人批評的言語。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哪些事情可能導致約伯受騙並偏離公義？</w:t>
      </w:r>
    </w:p>
    <w:p>
      <w:pPr/>
      <w:r>
        <w:rPr>
          <w:lang w:val="zh_TW" w:bidi="zh_TW"/>
        </w:rPr>
      </w:r>
      <w:r>
        <w:rPr>
          <w:lang w:val="zh_TW" w:bidi="zh_TW"/>
        </w:rPr>
        <w:t>對神的憤怒可能會導致約伯被欺騙，而巨額賄賂也無法換取對他的赦免</w:t>
      </w:r>
      <w:r>
        <w:rPr>
          <w:lang w:val="zh_TW" w:bidi="zh_TW"/>
        </w:rPr>
        <w:t>（和合本譯為：</w:t>
      </w:r>
      <w:r>
        <w:rPr>
          <w:lang w:val="zh_TW" w:bidi="zh_TW"/>
        </w:rPr>
        <w:t>不可容忿怒觸動你，也不可因贖價大就偏行</w:t>
      </w:r>
      <w:r>
        <w:rPr>
          <w:lang w:val="zh_TW" w:bidi="zh_TW"/>
        </w:rPr>
        <w:t>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哪些事物無法幫助約伯擺脫困境？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約伯的財富和他的力量將無法幫助他擺脫困境。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以利戶為什麼告訴約伯要小心？</w:t>
      </w:r>
    </w:p>
    <w:p>
      <w:pPr/>
      <w:r>
        <w:rPr>
          <w:lang w:val="zh_TW" w:bidi="zh_TW"/>
        </w:rPr>
      </w:r>
      <w:r>
        <w:rPr>
          <w:lang w:val="zh_TW" w:bidi="zh_TW"/>
        </w:rPr>
        <w:t>他說約伯寧願違抗神，也不願通過苦難學習神想要教導他的事情。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沒有人能對神說什麼？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沒有人能說神所行的不義。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我們無法計算神的是什麼？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我們無法計算祂的年數。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神如何使雨降下？</w:t>
      </w:r>
    </w:p>
    <w:p>
      <w:pPr/>
      <w:r>
        <w:rPr>
          <w:lang w:val="zh_TW" w:bidi="zh_TW"/>
        </w:rPr>
      </w:r>
      <w:r>
        <w:rPr>
          <w:lang w:val="zh_TW" w:bidi="zh_TW"/>
        </w:rPr>
        <w:t>祂吸取水滴，將其置於雲中，然後將雨落下，沛然降與世人。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以利戶為什麼說神發出閃電並用黑暗遮蓋海洋？</w:t>
      </w:r>
    </w:p>
    <w:p>
      <w:pPr/>
      <w:r>
        <w:rPr>
          <w:lang w:val="zh_TW" w:bidi="zh_TW"/>
        </w:rPr>
      </w:r>
      <w:r>
        <w:rPr>
          <w:lang w:val="zh_TW" w:bidi="zh_TW"/>
        </w:rPr>
        <w:t>祂將閃電四散、遮蔽海洋，為了使人受審判</w:t>
      </w:r>
      <w:r>
        <w:rPr>
          <w:lang w:val="zh_TW" w:bidi="zh_TW"/>
        </w:rPr>
        <w:t>且賜豐富的糧食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36:32–33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是什麼告訴人和牲畜暴風雨即將來臨？</w:t>
      </w:r>
    </w:p>
    <w:p>
      <w:pPr/>
      <w:r>
        <w:rPr>
          <w:lang w:val="zh_TW" w:bidi="zh_TW"/>
        </w:rPr>
      </w:r>
      <w:r>
        <w:rPr>
          <w:lang w:val="zh_TW" w:bidi="zh_TW"/>
        </w:rPr>
        <w:t>雷聲告訴人和牲畜暴風雨即將來臨。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是什麼使以利戶的心顫抖？</w:t>
      </w:r>
    </w:p>
    <w:p>
      <w:pPr/>
      <w:r>
        <w:rPr>
          <w:lang w:val="zh_TW" w:bidi="zh_TW"/>
        </w:rPr>
      </w:r>
      <w:r>
        <w:rPr>
          <w:lang w:val="zh_TW" w:bidi="zh_TW"/>
        </w:rPr>
        <w:t>神的聲音和祂的吼聲使以利戶的心顫抖。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神告訴雪和雨要做什麼？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祂命令雪</w:t>
      </w:r>
      <w:r>
        <w:rPr>
          <w:lang w:val="zh_TW" w:bidi="zh_TW"/>
        </w:rPr>
        <w:t>降在地上</w:t>
      </w:r>
      <w:r>
        <w:rPr>
          <w:lang w:val="zh_TW" w:bidi="zh_TW"/>
        </w:rPr>
        <w:t>，雨成為一場大雨。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為什麼神封住各人的手呢？</w:t>
      </w:r>
    </w:p>
    <w:p>
      <w:pPr/>
      <w:r>
        <w:rPr>
          <w:lang w:val="zh_TW" w:bidi="zh_TW"/>
        </w:rPr>
      </w:r>
      <w:r>
        <w:rPr>
          <w:lang w:val="zh_TW" w:bidi="zh_TW"/>
        </w:rPr>
        <w:t>神封住各人的手，叫所造的萬人都曉得祂的作為。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野獸為什麼會躲藏並留在牠們的穴中？</w:t>
      </w:r>
    </w:p>
    <w:p>
      <w:pPr/>
      <w:r>
        <w:rPr>
          <w:lang w:val="zh_TW" w:bidi="zh_TW"/>
        </w:rPr>
      </w:r>
      <w:r>
        <w:rPr>
          <w:lang w:val="zh_TW" w:bidi="zh_TW"/>
        </w:rPr>
        <w:t>牠們因為即將來臨的風暴而躲藏在牠們的穴中。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神的氣息賜予了什麼？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神噓氣成冰。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出於什麼原因神要指引雲彩並使它們遵行祂的命令？</w:t>
      </w:r>
    </w:p>
    <w:p>
      <w:pPr/>
      <w:r>
        <w:rPr>
          <w:lang w:val="zh_TW" w:bidi="zh_TW"/>
        </w:rPr>
      </w:r>
      <w:r>
        <w:rPr>
          <w:lang w:val="zh_TW" w:bidi="zh_TW"/>
        </w:rPr>
        <w:t>祂這樣做有時是為了糾正（和合本譯為：責罰）、有時是為了滋潤祂的土地、有時是為了提供雨水以滋養作物來養活人們。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以利戶希望約伯停下來思考什麼？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他希望約伯停下來思考神奇妙的作為。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當神將祂的意志凌駕於雲端時會發生什麼？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神使閃電在雲中閃爍。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以利戶用什麼意象來描述天空？</w:t>
      </w:r>
    </w:p>
    <w:p>
      <w:pPr/>
      <w:r>
        <w:rPr>
          <w:lang w:val="zh_TW" w:bidi="zh_TW"/>
        </w:rPr>
      </w:r>
      <w:r>
        <w:rPr>
          <w:lang w:val="zh_TW" w:bidi="zh_TW"/>
        </w:rPr>
        <w:t>他說天空堅硬如鑄造的鏡子。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以利戶為什麼說他和其他人不能在神面前陳述他們的論點？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因為他們心靈的黑暗，所以他們無法在神面前陳述他們的論點。</w:t>
      </w:r>
      <w:r>
        <w:rPr>
          <w:lang w:val="zh_TW" w:bidi="zh_TW"/>
        </w:rPr>
        <w:t>（和合本譯為：</w:t>
      </w:r>
      <w:r>
        <w:rPr>
          <w:lang w:val="zh_TW" w:bidi="zh_TW"/>
        </w:rPr>
        <w:t>我們愚昧不能陳說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天空晴朗時，人們無法直視的是什麼？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當天空晴朗時，人們無法直視太陽。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以利戶說全能者不會對人做什麼？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全能者不會苦待人，行事不公。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以利戶說全能者不會關注誰呢？</w:t>
      </w:r>
    </w:p>
    <w:p>
      <w:pPr/>
      <w:r>
        <w:rPr>
          <w:lang w:val="zh_TW" w:bidi="zh_TW"/>
        </w:rPr>
      </w:r>
      <w:r>
        <w:rPr>
          <w:lang w:val="zh_TW" w:bidi="zh_TW"/>
        </w:rPr>
        <w:t>全能者不會顧念那些自以為心中有智慧的人。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耶和華（雅巍）是從什麼之中對約伯說話的？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耶和華（雅巍）從旋風中對約伯說話。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有人用什麼方法使旨意暗昧不明呢？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約伯用無知的言語，使人更難理解神的作為。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當耶和華（雅巍）質問約伯時，耶和華告訴約伯他必須做什麼？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約伯必須如勇士束腰，回答耶和華（雅巍）的問題。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當耶和華（雅巍）安放地的根基時，什麼一起歌唱，誰歡呼快樂？</w:t>
      </w:r>
    </w:p>
    <w:p>
      <w:pPr/>
      <w:r>
        <w:rPr>
          <w:lang w:val="zh_TW" w:bidi="zh_TW"/>
        </w:rPr>
      </w:r>
      <w:r>
        <w:rPr>
          <w:lang w:val="zh_TW" w:bidi="zh_TW"/>
        </w:rPr>
        <w:t>當地的根基被奠定時，晨星一同歌唱，神的眾子也都歡呼。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耶和華（雅巍）將海比作什麼在被門關閉後爆發出來？</w:t>
      </w:r>
    </w:p>
    <w:p>
      <w:pPr/>
      <w:r>
        <w:rPr>
          <w:lang w:val="zh_TW" w:bidi="zh_TW"/>
        </w:rPr>
      </w:r>
      <w:r>
        <w:rPr>
          <w:lang w:val="zh_TW" w:bidi="zh_TW"/>
        </w:rPr>
        <w:t>神將海從門中湧出比作從子宮中出來。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耶和華（雅巍）設立了什麼來標示海的界限，使其只能到達某個範圍而不能再進一步？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耶和華（雅巍）設立了門閂和門，為海洋劃定了界限。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地的外觀如何像黏土在印章下改變一樣？</w:t>
      </w:r>
    </w:p>
    <w:p>
      <w:pPr/>
      <w:r>
        <w:rPr>
          <w:lang w:val="zh_TW" w:bidi="zh_TW"/>
        </w:rPr>
      </w:r>
      <w:r>
        <w:rPr>
          <w:lang w:val="zh_TW" w:bidi="zh_TW"/>
        </w:rPr>
        <w:t>黎明的光改變了大地，使其上的萬物清晰的顯現出來，就像在光中看到的衣服的摺痕一樣</w:t>
      </w:r>
      <w:r>
        <w:rPr>
          <w:lang w:val="zh_TW" w:bidi="zh_TW"/>
        </w:rPr>
        <w:t>（和合本譯為：</w:t>
      </w:r>
      <w:r>
        <w:rPr>
          <w:lang w:val="zh_TW" w:bidi="zh_TW"/>
        </w:rPr>
        <w:t>因這光，地面改變如泥上印印， 萬物出現如衣服一樣</w:t>
      </w:r>
      <w:r>
        <w:rPr>
          <w:lang w:val="zh_TW" w:bidi="zh_TW"/>
        </w:rPr>
        <w:t>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38:19–21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耶和華（雅巍）如何嘲笑約伯對光明和黑暗的安息之地缺乏知識？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耶和華（雅巍）嘲笑約伯，說約伯無疑應該知道這些，因為他當時就出生了，他的年日如此之多。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耶和華（雅巍）說祂為什麼為雪和冰雹預備了倉庫？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耶和華（雅巍）保存了這些倉庫是為患難的時候和打仗與爭戰的日子。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38:25–27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為什麼耶和華（雅巍）使無人居住的曠野降雨？</w:t>
      </w:r>
    </w:p>
    <w:p>
      <w:pPr/>
      <w:r>
        <w:rPr>
          <w:lang w:val="zh_TW" w:bidi="zh_TW"/>
        </w:rPr>
      </w:r>
      <w:r>
        <w:rPr>
          <w:lang w:val="zh_TW" w:bidi="zh_TW"/>
        </w:rPr>
        <w:t>祂使雨降下，以滿足荒廢和淒涼之地的需求，並使嫩草發芽。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耶和華（雅巍）問約伯他是否能對昴星和</w:t>
      </w:r>
      <w:r>
        <w:rPr>
          <w:b/>
          <w:lang w:val="zh_TW" w:bidi="zh_TW"/>
        </w:rPr>
        <w:t>參星</w:t>
      </w:r>
      <w:r>
        <w:rPr>
          <w:b/>
          <w:lang w:val="zh_TW" w:bidi="zh_TW"/>
        </w:rPr>
        <w:t>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祂問約伯是否能繫住昴星的結或解開參星的帶。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當耶和華（雅巍）將水澆灌在塵土和土塊上時，會發生什麼事？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塵土聚集成團，土塊緊緊結連。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小獅子在哪裡等待牠們的食物？</w:t>
      </w:r>
    </w:p>
    <w:p>
      <w:pPr/>
      <w:r>
        <w:rPr>
          <w:lang w:val="zh_TW" w:bidi="zh_TW"/>
        </w:rPr>
      </w:r>
      <w:r>
        <w:rPr>
          <w:lang w:val="zh_TW" w:bidi="zh_TW"/>
        </w:rPr>
        <w:t>牠們蹲伏在洞穴中，藏身於隱密處以伺機而動。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為什麼烏鴉的幼鳥會搖搖晃晃？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他們因缺乏食物而搖晃。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小鹿在開闊的田野中長大後會發生什麼事？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他們出去後就不再回來。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耶和華（雅巍）使野驢的家成為什麼？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耶和華（雅巍）已經使亞拉巴（和合本譯為：曠野）成為野驢的居所。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野驢在哪裡找到食物？</w:t>
      </w:r>
    </w:p>
    <w:p>
      <w:pPr/>
      <w:r>
        <w:rPr>
          <w:lang w:val="zh_TW" w:bidi="zh_TW"/>
        </w:rPr>
      </w:r>
      <w:r>
        <w:rPr>
          <w:lang w:val="zh_TW" w:bidi="zh_TW"/>
        </w:rPr>
        <w:t>牠在遍山尋找各樣青綠之物。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耶和華（雅巍）要約伯用繩子讓野牛做什麼？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祂問約伯是否能用繩子讓野牛為他犁田或耙山谷之地。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鴕鳥驕傲地拍動什麼？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鴕鳥快速奔跑時驕傲地拍動翅膀。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鴕鳥如何處理牠的蛋？</w:t>
      </w:r>
    </w:p>
    <w:p>
      <w:pPr/>
      <w:r>
        <w:rPr>
          <w:lang w:val="zh_TW" w:bidi="zh_TW"/>
        </w:rPr>
      </w:r>
      <w:r>
        <w:rPr>
          <w:lang w:val="zh_TW" w:bidi="zh_TW"/>
        </w:rPr>
        <w:t>牠把蛋留在地上，在塵土中使得溫暖。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為什麼鴕鳥不怕牠的勞苦可能是徒勞的？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耶和華（雅巍）使牠沒有智慧，也未將悟性賜給牠。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耶和華（雅巍）說鴕鳥奔跑時會怎樣？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牠</w:t>
      </w:r>
      <w:r>
        <w:rPr>
          <w:lang w:val="zh_TW" w:bidi="zh_TW"/>
        </w:rPr>
        <w:t>嗤笑馬和騎馬的人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是什麼裝飾馬的頸項？</w:t>
      </w:r>
    </w:p>
    <w:p>
      <w:pPr/>
      <w:r>
        <w:rPr>
          <w:lang w:val="zh_TW" w:bidi="zh_TW"/>
        </w:rPr>
      </w:r>
      <w:r>
        <w:rPr>
          <w:lang w:val="zh_TW" w:bidi="zh_TW"/>
        </w:rPr>
        <w:t>飄逸的鬃毛覆蓋著牠的頸部。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馬對劍是如何反應的？</w:t>
      </w:r>
    </w:p>
    <w:p>
      <w:pPr/>
      <w:r>
        <w:rPr>
          <w:lang w:val="zh_TW" w:bidi="zh_TW"/>
        </w:rPr>
      </w:r>
      <w:r>
        <w:rPr>
          <w:lang w:val="zh_TW" w:bidi="zh_TW"/>
        </w:rPr>
        <w:t>牠不因刀劍退回。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馬在號角聲中無法做什麼？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牠無法固定站在一個地方。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39:27–28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老鷹在哪裡築巢和安家？</w:t>
      </w:r>
    </w:p>
    <w:p>
      <w:pPr/>
      <w:r>
        <w:rPr>
          <w:lang w:val="zh_TW" w:bidi="zh_TW"/>
        </w:rPr>
      </w:r>
      <w:r>
        <w:rPr>
          <w:lang w:val="zh_TW" w:bidi="zh_TW"/>
        </w:rPr>
        <w:t>牠在高處築巢，牠的家在岩石的峰頂。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約伯如何表現出自己因太卑微而無法回答耶和華（雅巍）？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約伯用手摀口。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耶和華（雅巍）從何處回答約伯？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耶和華（雅巍）從旋風中回答約伯。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耶和華（雅巍）告訴約伯要做什麼來準備回答耶和華？</w:t>
      </w:r>
    </w:p>
    <w:p>
      <w:pPr/>
      <w:r>
        <w:rPr>
          <w:lang w:val="zh_TW" w:bidi="zh_TW"/>
        </w:rPr>
      </w:r>
      <w:r>
        <w:rPr>
          <w:lang w:val="zh_TW" w:bidi="zh_TW"/>
        </w:rPr>
        <w:t>祂告訴約伯要如勇士束腰。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為什麼耶和華（雅巍）說約伯在定罪耶和華？</w:t>
      </w:r>
    </w:p>
    <w:p>
      <w:pPr/>
      <w:r>
        <w:rPr>
          <w:lang w:val="zh_TW" w:bidi="zh_TW"/>
        </w:rPr>
      </w:r>
      <w:r>
        <w:rPr>
          <w:lang w:val="zh_TW" w:bidi="zh_TW"/>
        </w:rPr>
        <w:t>祂說約伯定罪耶和華（雅巍），以便約伯可以聲稱自己是對的。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耶和華（雅巍）挑戰約伯用什麼來裝扮自己？</w:t>
      </w:r>
    </w:p>
    <w:p>
      <w:pPr/>
      <w:r>
        <w:rPr>
          <w:lang w:val="zh_TW" w:bidi="zh_TW"/>
        </w:rPr>
      </w:r>
      <w:r>
        <w:rPr>
          <w:lang w:val="zh_TW" w:bidi="zh_TW"/>
        </w:rPr>
        <w:t>祂挑戰約伯以榮耀、莊嚴、尊榮和威嚴為衣。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耶和華（雅巍）告訴約伯要對惡人做什麼？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耶和華（雅巍）告訴約伯要將他們踐踏在他們所站立的地方。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河馬吃什麼？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牠吃草如牛。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河馬的尾巴像什麼？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牠的尾巴像香柏樹。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神創造的最強壯的動物之一是什麼？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神說河馬在神所造的物中為首，意思是最有力量的。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河馬在哪裡躺臥？</w:t>
      </w:r>
    </w:p>
    <w:p>
      <w:pPr/>
      <w:r>
        <w:rPr>
          <w:lang w:val="zh_TW" w:bidi="zh_TW"/>
        </w:rPr>
      </w:r>
      <w:r>
        <w:rPr>
          <w:lang w:val="zh_TW" w:bidi="zh_TW"/>
        </w:rPr>
        <w:t>牠伏在蓮叢之下，藏身於蘆葦的隱密處之中。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當河水氾濫、約旦河湧流時，河馬會怎麼想？</w:t>
      </w:r>
    </w:p>
    <w:p>
      <w:pPr/>
      <w:r>
        <w:rPr>
          <w:lang w:val="zh_TW" w:bidi="zh_TW"/>
        </w:rPr>
      </w:r>
      <w:r>
        <w:rPr>
          <w:lang w:val="zh_TW" w:bidi="zh_TW"/>
        </w:rPr>
        <w:t>牠不顫抖，並且非常安然。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耶和華（雅巍）問約伯他能用什麼鉤出鱷魚？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耶和華（雅巍）問約伯是否能用魚鉤釣上鱷魚。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神問約伯如果漁夫捕捉到鱷魚會發生什麼事？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他問約伯漁夫是否會為鱷魚討價還價，或將其</w:t>
      </w:r>
      <w:r>
        <w:rPr>
          <w:lang w:val="zh_TW" w:bidi="zh_TW"/>
        </w:rPr>
        <w:t>分給商人</w:t>
      </w:r>
      <w:r>
        <w:rPr>
          <w:lang w:val="zh_TW" w:bidi="zh_TW"/>
        </w:rPr>
        <w:t>交易。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如果一個人按手鱷魚上，會發生什麼事？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若有人只要一次按手在鱷魚上，他就會記住這場戰鬥且以後再也不這樣做。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既然沒有人敢惹鱷魚，那麼有誰能在耶和華（雅巍）面前站立呢？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沒有人敢惹鱷魚，所以沒有人能在耶和華（雅巍）面前站立。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耶和華（雅巍）還如何描述鱷魚的嘴巴？</w:t>
      </w:r>
    </w:p>
    <w:p>
      <w:pPr/>
      <w:r>
        <w:rPr>
          <w:lang w:val="zh_TW" w:bidi="zh_TW"/>
        </w:rPr>
      </w:r>
      <w:r>
        <w:rPr>
          <w:lang w:val="zh_TW" w:bidi="zh_TW"/>
        </w:rPr>
        <w:t>祂說那是牠臉上的門，被牙齒環繞，令人恐懼。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鱷魚背上的鱗片有多緊密？</w:t>
      </w:r>
    </w:p>
    <w:p>
      <w:pPr/>
      <w:r>
        <w:rPr>
          <w:lang w:val="zh_TW" w:bidi="zh_TW"/>
        </w:rPr>
      </w:r>
      <w:r>
        <w:rPr>
          <w:lang w:val="zh_TW" w:bidi="zh_TW"/>
        </w:rPr>
        <w:t>彼此相連，甚至連空氣也不能透入其間。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耶和華（雅巍）說鱷魚的眼睛像什麼？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牠的眼睛如</w:t>
      </w:r>
      <w:r>
        <w:rPr>
          <w:lang w:val="zh_TW" w:bidi="zh_TW"/>
        </w:rPr>
        <w:t>早晨的光線</w:t>
      </w:r>
      <w:r>
        <w:rPr>
          <w:lang w:val="zh_TW" w:bidi="zh_TW"/>
        </w:rPr>
        <w:t>，明亮而發光。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鱷魚的口中出現什麼？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從鱷魚的口中冒出火焰和火星。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從鱷魚的鼻孔冒出的煙是什麼樣的？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這就像一個在火上煮沸的鍋，被搧風搧得非常熱。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鱷魚的心是什麼樣的？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牠的心如下磨石一樣堅硬。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當鱷魚昂首時，勇士會怎樣？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他們會變得害怕且退縮。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當劍、矛、箭或任何尖銳武器擊中鱷魚時會發生什麼事？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它們對牠都是無用。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鱷魚如何看待鐵和銅？</w:t>
      </w:r>
    </w:p>
    <w:p>
      <w:pPr/>
      <w:r>
        <w:rPr>
          <w:lang w:val="zh_TW" w:bidi="zh_TW"/>
        </w:rPr>
      </w:r>
      <w:r>
        <w:rPr>
          <w:lang w:val="zh_TW" w:bidi="zh_TW"/>
        </w:rPr>
        <w:t>牠以鐵為乾草，以銅為爛木。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鱷魚會留下什麼樣的痕跡？</w:t>
      </w:r>
    </w:p>
    <w:p>
      <w:pPr/>
      <w:r>
        <w:rPr>
          <w:lang w:val="zh_TW" w:bidi="zh_TW"/>
        </w:rPr>
      </w:r>
      <w:r>
        <w:rPr>
          <w:lang w:val="zh_TW" w:bidi="zh_TW"/>
        </w:rPr>
        <w:t>牠在泥中留下了一條寬廣的痕跡，如同一個</w:t>
      </w:r>
      <w:r>
        <w:rPr>
          <w:lang w:val="zh_TW" w:bidi="zh_TW"/>
        </w:rPr>
        <w:t>碾禾橇</w:t>
      </w:r>
      <w:r>
        <w:rPr>
          <w:lang w:val="zh_TW" w:bidi="zh_TW"/>
        </w:rPr>
        <w:t>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牠使深淵做什麼？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牠使深淵開滾如鍋。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41:33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為什麼鱷魚在地上無與倫比？</w:t>
      </w:r>
    </w:p>
    <w:p>
      <w:pPr/>
      <w:r>
        <w:rPr>
          <w:lang w:val="zh_TW" w:bidi="zh_TW"/>
        </w:rPr>
      </w:r>
      <w:r>
        <w:rPr>
          <w:lang w:val="zh_TW" w:bidi="zh_TW"/>
        </w:rPr>
        <w:t>牠被造無所懼怕。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約伯承認他說了什麼？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他所說的是他不明白的，這些事太奇妙，是他不知道的。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約伯親眼見到耶和華（雅巍）後如何回應？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約伯厭惡自己，在塵土和爐灰中懊悔。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耶和華（雅巍）說以利法和他的兩個朋友做錯了什麼？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他們論到耶和華（雅巍）的話不像約伯所說的那樣正確。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耶和華（雅巍）告訴以利法要獻上什麼作為祭物？</w:t>
      </w:r>
    </w:p>
    <w:p>
      <w:pPr/>
      <w:r>
        <w:rPr>
          <w:lang w:val="zh_TW" w:bidi="zh_TW"/>
        </w:rPr>
      </w:r>
      <w:r>
        <w:rPr>
          <w:lang w:val="zh_TW" w:bidi="zh_TW"/>
        </w:rPr>
        <w:t>祂告訴以利法帶七隻公牛和七隻公羊作為燔祭獻上。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耶和華（雅巍）說祂會接受誰的禱告？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耶和華（雅巍）說祂會接受約伯的禱告。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約伯為他的朋友禱告後發生了什麼事？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耶和華（雅巍）恢復了他的財富，並且賜給他的比他從前所有的加倍。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每個人在來安慰約伯時給了他什麼？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他們每人給了他一塊銀子和一個金環。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耶和華（雅巍）在約伯的後半生如何賜福他？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耶和華（雅巍）賜福給約伯，比約伯的前半生更甚。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耶和華（雅巍）賜給約伯多少個兒子和女兒？</w:t>
      </w:r>
    </w:p>
    <w:p>
      <w:pPr/>
      <w:r>
        <w:rPr>
          <w:lang w:val="zh_TW" w:bidi="zh_TW"/>
        </w:rPr>
      </w:r>
      <w:r>
        <w:rPr>
          <w:lang w:val="zh_TW" w:bidi="zh_TW"/>
        </w:rPr>
        <w:t>他有七個兒子和三個女兒。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約伯的女兒有什麼獨特之處？</w:t>
      </w:r>
    </w:p>
    <w:p>
      <w:pPr/>
      <w:r>
        <w:rPr>
          <w:lang w:val="zh_TW" w:bidi="zh_TW"/>
        </w:rPr>
      </w:r>
      <w:r>
        <w:rPr>
          <w:lang w:val="zh_TW" w:bidi="zh_TW"/>
        </w:rPr>
        <w:t>在那全地的婦女中找不着像約伯的女兒那樣美貌的，並且他使她們在弟兄中得產業。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