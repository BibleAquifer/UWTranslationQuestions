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ACT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路加寫這卷書是要給誰？</w:t>
      </w:r>
    </w:p>
    <w:p>
      <w:pPr/>
      <w:r>
        <w:rPr>
          <w:lang w:val="zh_TW" w:bidi="zh_TW"/>
        </w:rPr>
      </w:r>
      <w:r>
        <w:rPr>
          <w:lang w:val="zh_TW" w:bidi="zh_TW"/>
        </w:rPr>
        <w:t>路加寫這卷書是給提阿非羅。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耶穌受難後的四十天中做了什麼？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耶穌向祂的使徒們活活地顯現，談論有關神國的事。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耶穌吩咐祂的使徒們要等待什麼？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耶穌告訴祂的使徒們要等候父所應許的。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再過幾日，使徒們將受什麼洗？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使徒們將受聖靈的洗。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當使徒們想知道以色列國何時會復興時，耶穌如何回答他們？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耶穌對他們說，這時間不是他們可以知道的。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耶穌告訴使徒們，他們將從聖靈那裡得到什麼？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耶穌說使徒們將會得到能力。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耶穌說使徒們會在哪裡作祂的見證人？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耶穌說使徒們將在猶太全地、撒馬利亞，直到地極作見證。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耶穌如何離開祂的使徒？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耶穌被接上升，有一朵雲彩將祂遮住，使徒們就看不見祂。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天使說，耶穌將如何再回到地上？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天使說，耶穌將以祂升天時的方式照樣回來。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使徒們、婦女們、馬利亞和耶穌的弟兄們在樓房裡做什麼？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他們正恆切地祈禱。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出賣耶穌的猶大的生命應驗了什麼？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猶大應驗了聖經中的預言。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猶大拿到出賣耶穌的銀錢後發生了什麼事？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猶大買了一塊田，他的頭向地面</w:t>
      </w:r>
      <w:r>
        <w:rPr>
          <w:lang w:val="zh_TW" w:bidi="zh_TW"/>
        </w:rPr>
        <w:t>倒栽</w:t>
      </w:r>
      <w:r>
        <w:rPr>
          <w:lang w:val="zh_TW" w:bidi="zh_TW"/>
        </w:rPr>
        <w:t>，身體裂開，所有的腸子都流出來。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在詩篇中提到說應該如何處理猶大的職分？</w:t>
      </w:r>
    </w:p>
    <w:p>
      <w:pPr/>
      <w:r>
        <w:rPr>
          <w:lang w:val="zh_TW" w:bidi="zh_TW"/>
        </w:rPr>
      </w:r>
      <w:r>
        <w:rPr>
          <w:lang w:val="zh_TW" w:bidi="zh_TW"/>
        </w:rPr>
        <w:t>詩篇寫說猶大的職分應由其他人來承擔。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取代猶大職分的人需要具備哪些條件？</w:t>
      </w:r>
    </w:p>
    <w:p>
      <w:pPr/>
      <w:r>
        <w:rPr>
          <w:lang w:val="zh_TW" w:bidi="zh_TW"/>
        </w:rPr>
      </w:r>
      <w:r>
        <w:rPr>
          <w:lang w:val="zh_TW" w:bidi="zh_TW"/>
        </w:rPr>
        <w:t>擔此職分的人必須是從約翰施洗的時候就與使徒在一起，並且見證了耶穌的復活。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1:24–26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使徒們如何在兩位候選人中決定由哪一位來代替猶大的職分？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使徒們求神顯明祂的揀選，然後他們搖籤。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誰與十一位使徒同列為使徒？</w:t>
      </w:r>
    </w:p>
    <w:p>
      <w:pPr/>
      <w:r>
        <w:rPr>
          <w:lang w:val="zh_TW" w:bidi="zh_TW"/>
        </w:rPr>
      </w:r>
      <w:r>
        <w:rPr>
          <w:lang w:val="zh_TW" w:bidi="zh_TW"/>
        </w:rPr>
        <w:t>馬提亞於是與十一位使徒同列。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在哪個猶太節日裡，所有的門徒聚集在一處？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門徒們在五旬節那天聚集在一處。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當聖靈臨到樓房裡時，門徒們開始做什麼？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門徒開始用別國的語言說話。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此刻在耶路撒冷，一些虔誠的猶太人是從哪裡來的？</w:t>
      </w:r>
    </w:p>
    <w:p>
      <w:pPr/>
      <w:r>
        <w:rPr>
          <w:lang w:val="zh_TW" w:bidi="zh_TW"/>
        </w:rPr>
      </w:r>
      <w:r>
        <w:rPr>
          <w:lang w:val="zh_TW" w:bidi="zh_TW"/>
        </w:rPr>
        <w:t>這些虔誠的猶太人是從天下各國來的。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為什麼眾人在聽到門徒說話時感到困惑？</w:t>
      </w:r>
    </w:p>
    <w:p>
      <w:pPr/>
      <w:r>
        <w:rPr>
          <w:lang w:val="zh_TW" w:bidi="zh_TW"/>
        </w:rPr>
      </w:r>
      <w:r>
        <w:rPr>
          <w:lang w:val="zh_TW" w:bidi="zh_TW"/>
        </w:rPr>
        <w:t>眾人感到困惑，因為各人聽見門徒用其家鄉的語言在說話。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門徒們在談論什麼？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門徒們正在講說神大能的作為。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2:13–15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那些嘲笑門徒的人在想什麼？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有些人嘲笑門徒，以為他們被新酒灌醉了。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2:16–20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彼得說在此時應驗了什麼？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彼得說，約珥的預言正在應驗，就是神要將祂的靈澆灌在凡有血氣的人身上。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在約珥的預言中，誰將得救？</w:t>
      </w:r>
    </w:p>
    <w:p>
      <w:pPr/>
      <w:r>
        <w:rPr>
          <w:lang w:val="zh_TW" w:bidi="zh_TW"/>
        </w:rPr>
      </w:r>
      <w:r>
        <w:rPr>
          <w:lang w:val="zh_TW" w:bidi="zh_TW"/>
        </w:rPr>
        <w:t>凡求告主名的，就必得救。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耶穌的事工如何被神證明？</w:t>
      </w:r>
    </w:p>
    <w:p>
      <w:pPr/>
      <w:r>
        <w:rPr>
          <w:lang w:val="zh_TW" w:bidi="zh_TW"/>
        </w:rPr>
      </w:r>
      <w:r>
        <w:rPr>
          <w:lang w:val="zh_TW" w:bidi="zh_TW"/>
        </w:rPr>
        <w:t>神藉著耶穌施行異能、奇事和神蹟，將耶穌的事工證明出來。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耶穌被釘十字架是誰的計劃？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耶穌被釘十字架是神所定的計劃。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2:25–27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舊約中關於神的聖者，大衛王曾有什麼預言？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大衛王說，神不會讓祂的聖者見朽壞。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神曾對大衛王的後裔作出什麼應許？</w:t>
      </w:r>
    </w:p>
    <w:p>
      <w:pPr/>
      <w:r>
        <w:rPr>
          <w:lang w:val="zh_TW" w:bidi="zh_TW"/>
        </w:rPr>
      </w:r>
      <w:r>
        <w:rPr>
          <w:lang w:val="zh_TW" w:bidi="zh_TW"/>
        </w:rPr>
        <w:t>神曾應許大衛王，他的後裔中將有一位坐在他的寶座上。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舊約中，關於神的聖者，大衛王的預言是什麼？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大衛王說，神不會讓祂的聖者見朽壞。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誰是那不見朽壞且將坐在寶座上的神的聖者？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耶穌就是那預言的聖者和君王。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彼得的講道中，神如今給了耶穌哪兩個稱號？</w:t>
      </w:r>
    </w:p>
    <w:p>
      <w:pPr/>
      <w:r>
        <w:rPr>
          <w:lang w:val="zh_TW" w:bidi="zh_TW"/>
        </w:rPr>
      </w:r>
      <w:r>
        <w:rPr>
          <w:lang w:val="zh_TW" w:bidi="zh_TW"/>
        </w:rPr>
        <w:t>神已經立耶穌為主和基督。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當眾人聽到彼得的講道時，他們的反應是什麼？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眾人問，他們應當怎樣行。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彼得告訴眾人要做什麼？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彼得告訴眾人要悔改，並奉耶穌基督的名受洗，叫他們的罪得到赦免。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彼得說，神的應許是給誰的？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彼得說，神的應許是給眾人、他們的兒女，以及一切在遠方的人。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當天有多少人受洗？</w:t>
      </w:r>
    </w:p>
    <w:p>
      <w:pPr/>
      <w:r>
        <w:rPr>
          <w:lang w:val="zh_TW" w:bidi="zh_TW"/>
        </w:rPr>
      </w:r>
      <w:r>
        <w:rPr>
          <w:lang w:val="zh_TW" w:bidi="zh_TW"/>
        </w:rPr>
        <w:t>約有三千人受了洗。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受洗的人接下來做了什麼？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他們恆心遵守使徒的教導，並且團契、擘餅和禱告。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2:44–45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那些信的人做了什麼來幫助其他有需要的人？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他們賣了自己的財產和家業，按各人所需分配給各人。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此時信徒們在哪裡聚會？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信徒們在聖殿聚會。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誰將得救的人天天加給信徒群體？</w:t>
      </w:r>
    </w:p>
    <w:p>
      <w:pPr/>
      <w:r>
        <w:rPr>
          <w:lang w:val="zh_TW" w:bidi="zh_TW"/>
        </w:rPr>
      </w:r>
      <w:r>
        <w:rPr>
          <w:lang w:val="zh_TW" w:bidi="zh_TW"/>
        </w:rPr>
        <w:t>主天天加添得救的人數。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彼得和約翰在進入聖殿之時，看見了誰？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彼得和約翰看見一個生來瘸腿的人在聖殿門口乞討。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彼得沒有給那人什麼？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彼得沒有給那人金銀。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彼得為那人做了什麼？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彼得給了那人行走的能力。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對於彼得所給他的，那人有何反應？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那人進入聖殿，行走著、跳躍著，並讚美神。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看見那人在聖殿裡的人們，有什麼反應？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人們滿心希奇和驚訝。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彼得提醒人們，他們對耶穌做了什麼？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彼得提醒人們，他們殺害了耶穌。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彼得說是什麼使這人痊癒？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彼得說是信耶穌的名使那人得著痊癒。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彼得告訴人們要做什麼？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彼得告訴人們要悔改。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彼得說，天必留祂直到什麼時候？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彼得說，耶穌仍將留在天上，直到萬物復興的時候。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摩西曾說到關於耶穌的什麼事？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摩西說，主——神將興起一位像他的先知，人們會聽從祂。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那不聽從耶穌的人將會發生什麼事？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不聽從耶穌的人將被全然滅絕。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彼得提醒人們哪個舊約的應許？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彼得提醒人們，他們是神與亞伯拉罕立約的子孫，當時神對亞伯拉罕說：「地上萬族都要因你的後裔得福。」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神希望如何祝福猶太人？</w:t>
      </w:r>
    </w:p>
    <w:p>
      <w:pPr/>
      <w:r>
        <w:rPr>
          <w:lang w:val="zh_TW" w:bidi="zh_TW"/>
        </w:rPr>
      </w:r>
      <w:r>
        <w:rPr>
          <w:lang w:val="zh_TW" w:bidi="zh_TW"/>
        </w:rPr>
        <w:t>神希望藉著差遣耶穌先到猶太人這裡來祝福他們，叫他們轉離自己的罪惡。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彼得和約翰在聖殿裡教導人們什麼事情？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彼得和約翰在教導有關耶穌和祂從死裡復活的事。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聖殿的官長、祭司和撒都該人對彼得和約翰的教導有何反應？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他們逮捕了彼得和約翰，並將他們關進監獄。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人們對彼得和約翰的教導有何反應？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許多人相信了，大約有五千人。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彼得說，他是靠什麼能力或誰的名，治好了在聖殿裡的那人？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彼得說，他是奉耶穌基督的名，治好了在聖殿裡的那人。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彼得說我們得救的唯一辦法是什麼？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彼得說，除了耶穌以外，沒有別的名可以使我們靠著得救。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為什麼猶太領袖們對彼得和約翰無話可說？</w:t>
      </w:r>
    </w:p>
    <w:p>
      <w:pPr/>
      <w:r>
        <w:rPr>
          <w:lang w:val="zh_TW" w:bidi="zh_TW"/>
        </w:rPr>
      </w:r>
      <w:r>
        <w:rPr>
          <w:lang w:val="zh_TW" w:bidi="zh_TW"/>
        </w:rPr>
        <w:t>這群領袖們無話可說，因為那被治好的人正與彼得和約翰站在一起。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猶太領袖們命令彼得和約翰不許做什麼？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猶太領袖們命令彼得和約翰，不要講論或教導有關耶穌的事。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彼得和約翰如何回覆這群猶太領袖？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彼得和約翰說，他們不能不說所見所聞的事。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信徒們在面對猶太領袖的警告時，向神祈求了什麼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信徒們祈求有傳講神話語的膽量，並祈求以耶穌的名行神蹟奇事。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信徒們禱告結束後發生了什麼事？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信徒們禱告完畢後，他們聚會的地方震動，他們被聖靈充滿，並且放膽講論神的道。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信徒們的需求如何得到滿足？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信徒們凡物公用，凡有田產的賣了自己的田產，把所得的按照需要分配給各人。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4:34–35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信徒們的需求如何得到滿足？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信徒們凡物公用，凡有田產的都賣了自己的田產，將價銀照各人所需用的分給各人。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4:36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賣掉田地並將錢交給了使徒的那人，得到哪個新的名字，意思是「勸慰子」？</w:t>
      </w:r>
    </w:p>
    <w:p>
      <w:pPr/>
      <w:r>
        <w:rPr>
          <w:lang w:val="zh_TW" w:bidi="zh_TW"/>
        </w:rPr>
      </w:r>
      <w:r>
        <w:rPr>
          <w:lang w:val="zh_TW" w:bidi="zh_TW"/>
        </w:rPr>
        <w:t>賣掉田地並將錢交給使徒的約瑟，得到「巴拿巴」這個新的名字。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亞拿尼亞和撒非喇犯了什麼罪？</w:t>
      </w:r>
    </w:p>
    <w:p>
      <w:pPr/>
      <w:r>
        <w:rPr>
          <w:lang w:val="zh_TW" w:bidi="zh_TW"/>
        </w:rPr>
      </w:r>
      <w:r>
        <w:rPr>
          <w:lang w:val="zh_TW" w:bidi="zh_TW"/>
        </w:rPr>
        <w:t>亞拿尼亞和撒非喇撒謊，說他們將賣了田產的價銀全部捐出，但實際上只捐出了一部分。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彼得說，亞拿尼亞和撒非喇是對誰撒謊？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彼得說，亞拿尼亞和撒非喇不是對人撒謊，而是對聖靈撒謊。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神對亞拿尼亞的審判是什麼？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神擊殺了亞拿尼亞。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神對撒非喇的審判是什麼？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神擊殺了撒非喇。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聽到亞拿尼亞和撒非喇事件的所有人和教會有什麼反應？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教會和聽見有關亞拿尼亞、撒非喇事件的所有人都非常懼怕。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為了使病人痊癒，某些人的做法是什麼？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有人把病人抬到街上，指望彼得的影子能落在他們身上，還有人把病人從其它城鎮帶到耶路撒冷。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撒都該人對耶路撒冷所有的病人都被治好有何反應？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撒都該人滿心嫉妒，把使徒們關進監獄。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使徒們如何從監獄逃脫？</w:t>
      </w:r>
    </w:p>
    <w:p>
      <w:pPr/>
      <w:r>
        <w:rPr>
          <w:lang w:val="zh_TW" w:bidi="zh_TW"/>
        </w:rPr>
      </w:r>
      <w:r>
        <w:rPr>
          <w:lang w:val="zh_TW" w:bidi="zh_TW"/>
        </w:rPr>
        <w:t>有一位天使來開了監獄的門，讓他們出去。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大祭司的差役到了監獄時，他們發現了什麼？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差役們發現監獄牢牢關著，但裡面沒有人。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為什麼差役們把使徒們帶到大祭司和公會前時，沒有使用暴力？</w:t>
      </w:r>
    </w:p>
    <w:p>
      <w:pPr/>
      <w:r>
        <w:rPr>
          <w:lang w:val="zh_TW" w:bidi="zh_TW"/>
        </w:rPr>
      </w:r>
      <w:r>
        <w:rPr>
          <w:lang w:val="zh_TW" w:bidi="zh_TW"/>
        </w:rPr>
        <w:t>差役們擔心百姓可能會用石頭砸他們。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使徒們被問及，為何在被禁止的情況下仍奉耶穌的名來教導人時，他們怎麼說？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使徒們說：「順從神，不順從人，是應當的。」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使徒們說誰應該對殺害耶穌負責？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使徒們說，大祭司和公會的人要對殺害耶穌來負責。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公會的人對於被指責殺害耶穌的說法有何反應？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公會的人非常憤怒，想要殺死這些使徒。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5:38–39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迦瑪列給公會的勸言是什麼？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迦瑪列奉勸公會不要管這些人。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迦瑪列警告公會，若他們試圖打倒這群使徒，最終可能導致什麼結果？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迦瑪列警告公會，他們可能最終會與神為敵。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公會的人最後對使徒們做了什麼？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公會的人打了他們，又命令他們不要奉耶穌的名講道，然後讓他們離去。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使徒們對公會處置他們的方式有何反應？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使徒們因他們被算是配得為耶穌的名受辱而歡喜。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5:42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使徒們在與公會對質後，每天做些什麼？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使徒們天天講道，並教導耶穌是基督。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說希臘話的猶太人對希伯來人提出了什麼抱怨？</w:t>
      </w:r>
    </w:p>
    <w:p>
      <w:pPr/>
      <w:r>
        <w:rPr>
          <w:lang w:val="zh_TW" w:bidi="zh_TW"/>
        </w:rPr>
      </w:r>
      <w:r>
        <w:rPr>
          <w:lang w:val="zh_TW" w:bidi="zh_TW"/>
        </w:rPr>
        <w:t>說希臘話的猶太人抱怨，在每日的食物分配中他們的寡婦被忽略了。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誰選出了七個人來負責食物分配的事？</w:t>
      </w:r>
    </w:p>
    <w:p>
      <w:pPr/>
      <w:r>
        <w:rPr>
          <w:lang w:val="zh_TW" w:bidi="zh_TW"/>
        </w:rPr>
      </w:r>
      <w:r>
        <w:rPr>
          <w:lang w:val="zh_TW" w:bidi="zh_TW"/>
        </w:rPr>
        <w:t>門徒（弟兄們）選了七個人。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被選為七人之一的資格是什麼？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這七個人必須有好名聲，充滿聖靈和智慧。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使徒們會專心做什麼？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使徒們將專心祈禱並傳講神的道。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信徒們將那七個人帶到使徒面前時，使徒們做了什麼？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使徒們禱告並按手在這七個人頭上。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耶路撒冷的眾門徒發生了什麼事？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門徒的人數大大增加，並且包括了許多祭司。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在不信的猶太人與司提反之間的辯論中，誰佔了上風？</w:t>
      </w:r>
    </w:p>
    <w:p>
      <w:pPr/>
      <w:r>
        <w:rPr>
          <w:lang w:val="zh_TW" w:bidi="zh_TW"/>
        </w:rPr>
      </w:r>
      <w:r>
        <w:rPr>
          <w:lang w:val="zh_TW" w:bidi="zh_TW"/>
        </w:rPr>
        <w:t>不信的猶太人無法抵擋司提反以智慧和聖靈所說的話。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假見證人向公會提出了對司提反的什麼指控？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假見證人聲稱，司提反說耶穌將要毀壞這地方，並改變摩西的規條。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當公會的人看著司提反時，他們看到了什麼？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他們看見他的臉好像天使的面貌。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司提反回顧猶太人的歷史，是從神給誰的應許開始？</w:t>
      </w:r>
    </w:p>
    <w:p>
      <w:pPr/>
      <w:r>
        <w:rPr>
          <w:lang w:val="zh_TW" w:bidi="zh_TW"/>
        </w:rPr>
      </w:r>
      <w:r>
        <w:rPr>
          <w:lang w:val="zh_TW" w:bidi="zh_TW"/>
        </w:rPr>
        <w:t>司提反從神給亞伯拉罕的應許開始敘述這段歷史。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神給亞伯拉罕的應許是什麼？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神應許將土地賜給亞伯拉罕和他的後裔。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為什麼神給亞伯拉罕的應許看起來不可能實現？</w:t>
      </w:r>
    </w:p>
    <w:p>
      <w:pPr/>
      <w:r>
        <w:rPr>
          <w:lang w:val="zh_TW" w:bidi="zh_TW"/>
        </w:rPr>
      </w:r>
      <w:r>
        <w:rPr>
          <w:lang w:val="zh_TW" w:bidi="zh_TW"/>
        </w:rPr>
        <w:t>神的應許看起來不可能實現，因為亞伯拉罕一度沒有孩子。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神說亞伯拉罕的後裔首先會遭遇哪一件持續四百年的事情？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神說，亞伯拉罕的後裔將在外邦人之地為奴四百年。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神賜給亞伯拉罕什麼約？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神賜給亞伯拉罕割禮的約。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約瑟如何變成了在埃及的奴隸？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他的兄弟們嫉妒他，將他賣到埃及。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約瑟如何成為埃及的宰相？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神賜給約瑟在法老面前有恩典和智慧。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雅各在迦南地發生饑荒時做了什麼？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雅各派他的兒子們去埃及，因為聽說那裡有糧食。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雅各和他的親戚為何搬到埃及？</w:t>
      </w:r>
    </w:p>
    <w:p>
      <w:pPr/>
      <w:r>
        <w:rPr>
          <w:lang w:val="zh_TW" w:bidi="zh_TW"/>
        </w:rPr>
      </w:r>
      <w:r>
        <w:rPr>
          <w:lang w:val="zh_TW" w:bidi="zh_TW"/>
        </w:rPr>
        <w:t>約瑟派他的兄弟們去請雅各前來埃及，這樣他就能在饑荒期間提供他們食物。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當神應許亞伯拉罕的時間臨近時，以色列人在埃及的人數發生什麼變化？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以色列人在埃及的人數成長且倍增。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埃及的新王如何試著減少以色列人的數量？</w:t>
      </w:r>
    </w:p>
    <w:p>
      <w:pPr/>
      <w:r>
        <w:rPr>
          <w:lang w:val="zh_TW" w:bidi="zh_TW"/>
        </w:rPr>
      </w:r>
      <w:r>
        <w:rPr>
          <w:lang w:val="zh_TW" w:bidi="zh_TW"/>
        </w:rPr>
        <w:t>埃及的新王強迫以色列人丟棄他們的嬰孩，使嬰孩無法存活。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摩西如何在被丟棄後生存下來？</w:t>
      </w:r>
    </w:p>
    <w:p>
      <w:pPr/>
      <w:r>
        <w:rPr>
          <w:lang w:val="zh_TW" w:bidi="zh_TW"/>
        </w:rPr>
      </w:r>
      <w:r>
        <w:rPr>
          <w:lang w:val="zh_TW" w:bidi="zh_TW"/>
        </w:rPr>
        <w:t>法老的女兒收養了摩西，並像她自己的孩子一樣將他撫養長大。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摩西受了怎樣的教育？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摩西學了埃及人的一切學問。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在摩西四十歲時，他看到一位以色列人受欺凌，而摩西做了什麼？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摩西護庇以色列人並打死了那埃及人。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摩西逃到哪裡去了？</w:t>
      </w:r>
    </w:p>
    <w:p>
      <w:pPr/>
      <w:r>
        <w:rPr>
          <w:lang w:val="zh_TW" w:bidi="zh_TW"/>
        </w:rPr>
      </w:r>
      <w:r>
        <w:rPr>
          <w:lang w:val="zh_TW" w:bidi="zh_TW"/>
        </w:rPr>
        <w:t>摩西逃到米甸。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摩西八十歲時看見了什麼？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摩西看見一位天使在荊棘火焰中。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主命令摩西要去哪裡，而神在那裡要做什麼？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主命令摩西前往埃及，因為神要拯救以色列人。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摩西帶領以色列人在曠野中多久？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摩西帶領以色列人在曠野四十年。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摩西向以色列人預言何事？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摩西向以色列人預言說，神將從他們的弟兄中興起一位像他的先知。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以色列人的心如何轉回埃及？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以色列人造了一隻金牛犢，並向他們所造的偶像獻祭。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神如何回應背離祂的以色列人？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神就轉離以色列人，任憑他們事奉天上的日月星辰。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神說祂要將以色列人帶到哪裡去？</w:t>
      </w:r>
    </w:p>
    <w:p>
      <w:pPr/>
      <w:r>
        <w:rPr>
          <w:lang w:val="zh_TW" w:bidi="zh_TW"/>
        </w:rPr>
      </w:r>
      <w:r>
        <w:rPr>
          <w:lang w:val="zh_TW" w:bidi="zh_TW"/>
        </w:rPr>
        <w:t>神說祂要將以色列人帶到比巴比倫更遠的地方。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7:44–45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在曠野中，神吩咐以色列人建造什麼東西，後來被搬進那</w:t>
      </w:r>
      <w:r>
        <w:rPr>
          <w:b/>
          <w:lang w:val="zh_TW" w:bidi="zh_TW"/>
        </w:rPr>
        <w:t>承受為業之地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在曠野中，以色列人建造了見證的帳幕（和合本譯作：法櫃的帳幕）。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誰在以色列人面前逐出了列國？</w:t>
      </w:r>
    </w:p>
    <w:p>
      <w:pPr/>
      <w:r>
        <w:rPr>
          <w:lang w:val="zh_TW" w:bidi="zh_TW"/>
        </w:rPr>
      </w:r>
      <w:r>
        <w:rPr>
          <w:lang w:val="zh_TW" w:bidi="zh_TW"/>
        </w:rPr>
        <w:t>神在以色列人面前逐出列國。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誰祈求要為神建造居所？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大衛祈求要為神建造一個居所。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誰實際上為神建了殿？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大衛王的兒子所羅門為神建造了一座殿宇。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至高者的寶座在哪裡？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至高者以天為其寶座。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司提反指責人們總是做出什麼事，就像他們的祖宗所做的那樣？</w:t>
      </w:r>
    </w:p>
    <w:p>
      <w:pPr/>
      <w:r>
        <w:rPr>
          <w:lang w:val="zh_TW" w:bidi="zh_TW"/>
        </w:rPr>
      </w:r>
      <w:r>
        <w:rPr>
          <w:lang w:val="zh_TW" w:bidi="zh_TW"/>
        </w:rPr>
        <w:t>司提反指責人們抗拒聖靈。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關於那義者，司提反說人們犯了什麼罪？</w:t>
      </w:r>
    </w:p>
    <w:p>
      <w:pPr/>
      <w:r>
        <w:rPr>
          <w:lang w:val="zh_TW" w:bidi="zh_TW"/>
        </w:rPr>
      </w:r>
      <w:r>
        <w:rPr>
          <w:lang w:val="zh_TW" w:bidi="zh_TW"/>
        </w:rPr>
        <w:t>司提反說，人們背叛並殺害了那義者。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公會的人對司提反的指控有何回應？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公會的人極其惱怒，向司提反咬牙切齒。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7:55–56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司提反定睛望天，他說自己看見了什麼？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司提反說，他看見耶穌站在神的右邊。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7:57–58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公會的人接著對司提反做了什麼事？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公會的人衝向他，把他推出城外，用石頭打他。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他們用石頭打司提反時，作見證的人將他們的外衣放在哪裡？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作見證的人把他們的外衣放在一個名叫掃羅的年輕人腳前。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7:60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司提反死前所求的最後一件事是什麼？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司提反向神祈求，不要將這罪歸於這些人。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掃羅對司提反被石頭打死有何看法？</w:t>
      </w:r>
    </w:p>
    <w:p>
      <w:pPr/>
      <w:r>
        <w:rPr>
          <w:lang w:val="zh_TW" w:bidi="zh_TW"/>
        </w:rPr>
      </w:r>
      <w:r>
        <w:rPr>
          <w:lang w:val="zh_TW" w:bidi="zh_TW"/>
        </w:rPr>
        <w:t>掃羅贊同司提反的死。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從司提反被石頭打死的那日開始發生什麼事？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從司提反被石頭打死的那日開始，耶路撒冷的教會遭受大迫害。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8:1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耶路撒冷的信徒做了什麼？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耶路撒冷的信徒開始分散到猶太和撒馬利亞各地，因而將信仰傳到新的地區。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為什麼撒馬利亞人留心聽從腓利所說的話？</w:t>
      </w:r>
    </w:p>
    <w:p>
      <w:pPr/>
      <w:r>
        <w:rPr>
          <w:lang w:val="zh_TW" w:bidi="zh_TW"/>
        </w:rPr>
      </w:r>
      <w:r>
        <w:rPr>
          <w:lang w:val="zh_TW" w:bidi="zh_TW"/>
        </w:rPr>
        <w:t>當人們看到腓利所行的神蹟時，他們就留心聽從。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8:9–11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為什麼撒馬利亞人會聽從西門？</w:t>
      </w:r>
    </w:p>
    <w:p>
      <w:pPr/>
      <w:r>
        <w:rPr>
          <w:lang w:val="zh_TW" w:bidi="zh_TW"/>
        </w:rPr>
      </w:r>
      <w:r>
        <w:rPr>
          <w:lang w:val="zh_TW" w:bidi="zh_TW"/>
        </w:rPr>
        <w:t>人們因為看見他的邪術而聽從西門。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當西門聽到腓利的信息時，他做了什麼？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西門也信了，並且受了洗。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彼得和約翰為撒馬利亞信徒按手時發生了什麼事？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撒馬利亞的信徒領受了聖靈。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西門給使徒們的提議是什麼？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西門拿錢給使徒們，想換取藉按手所賜下的聖靈的能力。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西門向使徒們提議後，彼得說他的靈性狀態如何？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彼得說，西門陷在苦膽的毒害和罪惡的捆綁中。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有一位天使告訴腓利要做什麼？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天使告訴腓利往南走，走向那通往迦薩的曠野之路。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腓利遇見了誰？</w:t>
      </w:r>
    </w:p>
    <w:p>
      <w:pPr/>
      <w:r>
        <w:rPr>
          <w:lang w:val="zh_TW" w:bidi="zh_TW"/>
        </w:rPr>
      </w:r>
      <w:r>
        <w:rPr>
          <w:lang w:val="zh_TW" w:bidi="zh_TW"/>
        </w:rPr>
        <w:t>腓利遇見了來自衣索比亞的一位握有大權的太監，上到耶路撒冷敬拜。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腓利聽到那人正在朗讀先知以賽亞當的書時，問了他什麼問題？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腓利問那人：「你所讀的，你明白嗎？」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那人要求腓利做什麼？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那人請腓利上車與他同坐，並解釋他在閱讀的內容。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以賽亞的經文中描述的那人發生了什麼事？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這人如羊被牽去宰殺，卻不開口。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關於他所讀的經文，那人問了腓利什麼問題？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那人問腓利，先知是指著自己說的，還是指著別人說的。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腓利說以賽亞的書中的那人是誰？</w:t>
      </w:r>
    </w:p>
    <w:p>
      <w:pPr/>
      <w:r>
        <w:rPr>
          <w:lang w:val="zh_TW" w:bidi="zh_TW"/>
        </w:rPr>
      </w:r>
      <w:r>
        <w:rPr>
          <w:lang w:val="zh_TW" w:bidi="zh_TW"/>
        </w:rPr>
        <w:t>腓利解釋說，以賽亞的書中的那個人是耶穌。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於是腓利對太監做了什麼？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腓利和太監一起下到水裡，腓利給他施洗。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腓利從水裡上來時發生了什麼事？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腓利從水裡上來的時候，主的靈便把腓利提走。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8:39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太監從水裡上來後做了什麼？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太監從水裡上來後，就歡歡喜喜地走了。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掃羅請求耶路撒冷的大祭司准他做什麼事？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掃羅請求授權的文書，好讓他能前往大馬士革，捆綁並帶回任何屬乎這道的人。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當掃羅快到大馬士革時，他看到了什麼？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當掃羅快到大馬士革時，他看見一道從天而來的光。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那聲音對掃羅說了什麼？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那聲音說：「掃羅，掃羅，你為什麼逼迫我。」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掃羅問是誰在對他說話時，那回覆是什麼？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回覆是：「我就是你所逼迫的耶穌。」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當掃羅從地上起來時，發生了什麼事？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當掃羅起來時，他不能看見。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掃羅在大馬士革的三天當中做了什麼？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掃羅三天不吃不喝。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主對亞拿尼亞說要他去做什麼？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主對亞拿尼亞說，去按手在掃羅身上，使掃羅恢復視力。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亞拿尼亞對主表達了什麼疑慮？</w:t>
      </w:r>
    </w:p>
    <w:p>
      <w:pPr/>
      <w:r>
        <w:rPr>
          <w:lang w:val="zh_TW" w:bidi="zh_TW"/>
        </w:rPr>
      </w:r>
      <w:r>
        <w:rPr>
          <w:lang w:val="zh_TW" w:bidi="zh_TW"/>
        </w:rPr>
        <w:t>亞拿尼亞有所疑慮，因為他知道掃羅來到大馬士革是為了逮捕所有呼求主名的人。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主說，掃羅作為被祂揀選的器皿，他的使命是什麼？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主說，掃羅將在外邦人、君王和以色列子民面前宣揚主的名。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主說掃羅的使命是容易還是困難？</w:t>
      </w:r>
    </w:p>
    <w:p>
      <w:pPr/>
      <w:r>
        <w:rPr>
          <w:lang w:val="zh_TW" w:bidi="zh_TW"/>
        </w:rPr>
      </w:r>
      <w:r>
        <w:rPr>
          <w:lang w:val="zh_TW" w:bidi="zh_TW"/>
        </w:rPr>
        <w:t>主說掃羅將為主的名受許多的苦。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亞拿尼亞為掃羅按手以後，發生什麼事？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亞拿尼亞為掃羅按手以後，掃羅恢復了視力，受了洗，也吃了飯。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掃羅立即開始做什麼？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掃羅立即在眾會堂裡宣講耶穌，說耶穌是神的兒子。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猶太人終於謀劃要殺害掃羅時，他如何逃脫？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猶太人謀劃要殺他時，掃羅在夜間被人用筐子從牆上縋下而逃脫。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掃羅來到耶路撒冷時，門徒們如何接待他？</w:t>
      </w:r>
    </w:p>
    <w:p>
      <w:pPr/>
      <w:r>
        <w:rPr>
          <w:lang w:val="zh_TW" w:bidi="zh_TW"/>
        </w:rPr>
      </w:r>
      <w:r>
        <w:rPr>
          <w:lang w:val="zh_TW" w:bidi="zh_TW"/>
        </w:rPr>
        <w:t>在耶路撒冷，門徒們害怕掃羅，因為不知道他已經真正的成為信徒。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誰帶掃羅去見使徒們，並解釋掃羅在大馬士革發生的事情？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巴拿巴帶掃羅到使徒們那裡，並解釋掃羅在大馬士革所發生的事情。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掃羅在耶路撒冷做了什麼？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掃羅奉主耶穌的名放膽講論。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掃羅被送往大數後，猶太、加利利和撒馬利亞的教會情況如何？</w:t>
      </w:r>
    </w:p>
    <w:p>
      <w:pPr/>
      <w:r>
        <w:rPr>
          <w:lang w:val="zh_TW" w:bidi="zh_TW"/>
        </w:rPr>
      </w:r>
      <w:r>
        <w:rPr>
          <w:lang w:val="zh_TW" w:bidi="zh_TW"/>
        </w:rPr>
        <w:t>猶太、加利利和撒馬利亞的教會有平安、被建立、人數不斷增長。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9:33–35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在呂大發生了什麼事，使每個在那裡的人都歸向了主？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彼得在呂大對一個癱子說話，他就被耶穌醫治了。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9:40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在約帕發生了什麼事，使許多人信主？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彼得為一名已經死去的女子大比大祈禱，她活了過來。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哥尼流是個怎樣的人？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哥尼流是一個虔誠人，敬畏神，慷慨，且常常向神禱告。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天使說，神記念哥尼流的原因為何？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天使說，哥尼流的禱告和對窮人的賙濟已經蒙了神的記念。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天使告訴哥尼流要做什麼？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天使告訴哥尼流，要派人去約帕，把彼得帶回哥尼流的家。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隔天，彼得在屋頂上禱告並且魂遊象外時看到了什麼？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彼得看見一塊大布，裡面充滿了各種動物、各類爬行的生物和鳥類。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彼得看見異象時，有聲音對他說什麼？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有聲音對彼得說：「起來，彼得，宰了吃。」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彼得對那個聲音的回應是什麼？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彼得拒絕了，他說自己從來沒有吃過任何污穢和不潔淨的物。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那聲音之後又對彼得說了什麼？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那聲音說：「神所潔淨的，不可當作污穢（和合本譯作：俗物）。」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哥尼流派來的人抵達彼得的住處時，聖靈告訴彼得要做什麼？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聖靈告訴彼得下去，並跟他們走。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哥尼流派來的人期待彼得到哥尼流家裡做什麼？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哥尼流派來的人期待彼得到哥尼流的家裡傳講信息。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哥尼流在彼得腳前下拜時，彼得說了什麼？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彼得告訴哥尼流起來，因為他只不過是人。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彼得正在做什麼猶太人過去不被允許的事情，為何他現在做這事？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彼得正與來自別國的人親近來往，因神已經向他顯示，他不應看任何人為污穢或不潔。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彼得說誰是蒙神悅納的？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彼得說，凡敬畏神並行公義的人，都是蒙神悅納的。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哥尼流家中的人已經聽過關於耶穌的什麼信息？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這些人已經聽過耶穌受了聖靈的膏抹且有能力，以及祂醫好一切受壓制的人，因為神與祂同在。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10:40–41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彼得宣告耶穌死後發生了什麼事，彼得如何知道這事？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彼得宣告神在第三天使耶穌復活，而彼得在耶穌復活後與祂一同吃喝。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彼得說耶穌吩咐他們向眾人傳講什麼？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耶穌曾吩咐他們，傳講耶穌是已被神選定為活人和死人的審判者。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彼得說凡信耶穌的人會得到什麼？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彼得說凡相信耶穌的人都會得蒙赦罪。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彼得還在說話時，正在聽彼得說話的人發生了什麼事？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聖靈降臨在所有正在聽彼得說話的人身上。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為什麼奉割禮的信徒們感到驚訝？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那些奉割禮的信徒們驚訝不已，因為聖靈的恩賜也澆灌在外邦人身上。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那些人做了什麼顯示出聖靈降臨在他們身上？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那些人用方言說話並讚美神，顯示出聖靈已降臨在他們身上。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10:48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彼得看到這群人領受聖靈後，就吩咐他們做什麼？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彼得吩咐他們奉耶穌基督的名受洗。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使徒和在猶太的眾弟兄聽到了什麼消息？</w:t>
      </w:r>
    </w:p>
    <w:p>
      <w:pPr/>
      <w:r>
        <w:rPr>
          <w:lang w:val="zh_TW" w:bidi="zh_TW"/>
        </w:rPr>
      </w:r>
      <w:r>
        <w:rPr>
          <w:lang w:val="zh_TW" w:bidi="zh_TW"/>
        </w:rPr>
        <w:t>使徒和在猶太的眾弟兄聽說外邦人也領受了神的道。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在耶路撒冷的奉割禮的門徒對彼得有什麼批評？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那些奉割禮的門徒批評彼得與外邦人一起吃飯。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彼得提出什麼證據證明神已經悅納外邦人？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彼得提出聖靈降臨在外邦人身上的事實，正如聖靈起初降臨在猶太人身上一樣。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那些奉割禮的門徒聽了彼得的解釋後，得出什麼結論？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他們讚美神，認為神也賜給外邦人悔改得生命的機會。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司提反死後，大多數分散各地的信徒們做了什麼？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大多數分散各地的信徒只向猶太人傳講關於耶穌的信息。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某些分散各地的信徒向希臘人傳講主耶穌時，發生了什麼事？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當他們向希臘人傳講主耶穌時，有許多人信了。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來自耶路撒冷的巴拿巴對安提阿的希臘信徒們說了什麼？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巴拿巴勸勉希臘信徒們要全心信靠主。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巴拿巴和掃羅在安提阿的教會待了多久？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巴拿巴和掃羅在安提阿的教會待了一整年。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11:26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安提阿的門徒開始被人稱為什麼？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門徒被稱為基督徒是從安提阿起首。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先知亞迦布預言將會發生什麼事？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亞迦布預言將有大饑荒遍及全地。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11:29–30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門徒們如何回應亞迦布的預言？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門徒們託巴拿巴和掃羅將援助送給在猶太的弟兄們。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希律王對約翰的兄弟雅各做了什麼？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希律王用刀殺了約翰的兄弟雅各。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希律王對彼得做了什麼？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希律逮捕彼得並將他關進監獄，打算在逾越節後把他帶到百姓面前。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教會為彼得做了什麼？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教會為彼得切切地禱告。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彼得如何通過第一和第二層守衛並從監獄大門出來？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彼得跟隨一位天使通過了層層守衛，然後大門自己開了。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彼得抵達信徒們正在祈禱的房子時，是誰去應門，她又做了什麼？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一個名叫羅大的使女去應門，她還沒有開門，就去通報彼得站在門口。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信徒們最初對她的通報有何反應？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他們一開始以為羅大瘋了。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彼得告訴信徒們在他身上發生的事情後，告訴他們要做什麼？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彼得告訴他們要將這些事情告訴雅各和弟兄們。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看守彼得的那些人出了什麼事？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希律審問了他們以後，這些人就被處死了。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希律發表演說時，人們在喊叫什麼？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眾人喊叫道：「這是神的聲音，不是人的聲音！」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希律的演說之後，他發生了什麼事，為什麼？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因希律不歸榮耀給神，天使擊打他，他就被蟲咬死了。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這段時間，神的道發生了什麼事？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這段時間，神的道日漸興旺。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巴拿巴和掃羅帶了誰與他們同行？</w:t>
      </w:r>
    </w:p>
    <w:p>
      <w:pPr/>
      <w:r>
        <w:rPr>
          <w:lang w:val="zh_TW" w:bidi="zh_TW"/>
        </w:rPr>
      </w:r>
      <w:r>
        <w:rPr>
          <w:lang w:val="zh_TW" w:bidi="zh_TW"/>
        </w:rPr>
        <w:t>巴拿巴和掃羅帶著稱呼馬可的約翰同行。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聖靈對安提阿的教會說話時，他們正在做什麼？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聖靈對安提阿的教會說話時，他們正在敬拜主和禁食。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聖靈告訴他們要做什麼？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聖靈告訴他們要分派巴拿巴和掃羅去做聖靈召他們去做的工作。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教會在聽到聖靈的話後做了什麼？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教會禁食、禱告，為巴拿巴和掃羅按手，然後差遣他們出去。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當巴拿巴和掃羅到撒拉米時，還有誰和他們在一起？</w:t>
      </w:r>
    </w:p>
    <w:p>
      <w:pPr/>
      <w:r>
        <w:rPr>
          <w:lang w:val="zh_TW" w:bidi="zh_TW"/>
        </w:rPr>
      </w:r>
      <w:r>
        <w:rPr>
          <w:lang w:val="zh_TW" w:bidi="zh_TW"/>
        </w:rPr>
        <w:t>在撒拉米，約翰（</w:t>
      </w:r>
      <w:r>
        <w:rPr>
          <w:lang w:val="zh_TW" w:bidi="zh_TW"/>
        </w:rPr>
        <w:t>馬可</w:t>
      </w:r>
      <w:r>
        <w:rPr>
          <w:lang w:val="zh_TW" w:bidi="zh_TW"/>
        </w:rPr>
        <w:t>）作他們的幫手，和他們在一起。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巴耶穌是誰？</w:t>
      </w:r>
    </w:p>
    <w:p>
      <w:pPr/>
      <w:r>
        <w:rPr>
          <w:lang w:val="zh_TW" w:bidi="zh_TW"/>
        </w:rPr>
      </w:r>
      <w:r>
        <w:rPr>
          <w:lang w:val="zh_TW" w:bidi="zh_TW"/>
        </w:rPr>
        <w:t>巴耶穌是一位與方伯往來的猶太假先知。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為什麼方伯要召喚巴拿巴和掃羅？</w:t>
      </w:r>
    </w:p>
    <w:p>
      <w:pPr/>
      <w:r>
        <w:rPr>
          <w:lang w:val="zh_TW" w:bidi="zh_TW"/>
        </w:rPr>
      </w:r>
      <w:r>
        <w:rPr>
          <w:lang w:val="zh_TW" w:bidi="zh_TW"/>
        </w:rPr>
        <w:t>方伯召了巴拿巴和掃羅來，因為他想聽神的道。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掃羅的另一個名字是什麼？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掃羅也被稱為保羅。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保羅說，巴耶穌想叫方伯背離信仰會發生什麼事？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保羅告訴巴耶穌他會暫時失明。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方伯看見巴耶穌所發生的事情後，有何反應？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方伯就信了。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保羅和朋友們啟航前往別加時，約翰（馬可）做了什麼？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約翰（馬可）離開保羅和他的朋友們，回到了耶路撒冷。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在彼西底的安提阿，保羅受邀在什麼場所講話？</w:t>
      </w:r>
    </w:p>
    <w:p>
      <w:pPr/>
      <w:r>
        <w:rPr>
          <w:lang w:val="zh_TW" w:bidi="zh_TW"/>
        </w:rPr>
      </w:r>
      <w:r>
        <w:rPr>
          <w:lang w:val="zh_TW" w:bidi="zh_TW"/>
        </w:rPr>
        <w:t>在彼西底的安提阿，保羅受邀在猶太會堂裡講話。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在他的演説中，保羅說神過去揀選了誰？</w:t>
      </w:r>
    </w:p>
    <w:p>
      <w:pPr/>
      <w:r>
        <w:rPr>
          <w:lang w:val="zh_TW" w:bidi="zh_TW"/>
        </w:rPr>
      </w:r>
      <w:r>
        <w:rPr>
          <w:lang w:val="zh_TW" w:bidi="zh_TW"/>
        </w:rPr>
        <w:t>在他的演説中，保羅說神揀選了以色列。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神從誰的後裔中為以色列帶來一位救主？</w:t>
      </w:r>
    </w:p>
    <w:p>
      <w:pPr/>
      <w:r>
        <w:rPr>
          <w:lang w:val="zh_TW" w:bidi="zh_TW"/>
        </w:rPr>
      </w:r>
      <w:r>
        <w:rPr>
          <w:lang w:val="zh_TW" w:bidi="zh_TW"/>
        </w:rPr>
        <w:t>神自大衛王的後裔中為以色列帶來了一位救主。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保羅說誰為將來的救主預備了道路？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保羅說，施洗約翰已經為將來的救主預備了道路。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耶路撒冷的百姓和官長們如何應驗了眾先知的信息？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耶路撒冷的百姓和官長們因定耶穌的死罪，應驗了眾先知的話。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如今誰向眾人作耶穌的見證？</w:t>
      </w:r>
    </w:p>
    <w:p>
      <w:pPr/>
      <w:r>
        <w:rPr>
          <w:lang w:val="zh_TW" w:bidi="zh_TW"/>
        </w:rPr>
      </w:r>
      <w:r>
        <w:rPr>
          <w:lang w:val="zh_TW" w:bidi="zh_TW"/>
        </w:rPr>
        <w:t>在耶穌從死裡復活後見到祂的人們，如今成為祂的見證人。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神如何表明祂已經實現對猶太人的應許？</w:t>
      </w:r>
    </w:p>
    <w:p>
      <w:pPr/>
      <w:r>
        <w:rPr>
          <w:lang w:val="zh_TW" w:bidi="zh_TW"/>
        </w:rPr>
      </w:r>
      <w:r>
        <w:rPr>
          <w:lang w:val="zh_TW" w:bidi="zh_TW"/>
        </w:rPr>
        <w:t>神藉著使耶穌從死裡復活，顯明祂已經信守對猶太人的應許。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在一則詩篇中，神應許了聖者什麼？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神應許聖者不見朽壞。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保羅向凡相信耶穌的人宣告何事？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保羅宣告，凡信耶穌的人都能罪得赦免。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13:40–41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保羅又給他的聽眾什麼警告？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保羅警告他的聽眾，不要像先知所說的那些人，他們聽見對神的作為的宣告，卻不相信。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在安提阿，誰在下一個安息日來聽主的道？</w:t>
      </w:r>
    </w:p>
    <w:p>
      <w:pPr/>
      <w:r>
        <w:rPr>
          <w:lang w:val="zh_TW" w:bidi="zh_TW"/>
        </w:rPr>
      </w:r>
      <w:r>
        <w:rPr>
          <w:lang w:val="zh_TW" w:bidi="zh_TW"/>
        </w:rPr>
        <w:t>幾乎全城的人都在下一個安息日來聽主的道。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猶太人看見那些人潮時，他們有什麼反應？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猶太人充滿嫉妒，反對保羅的信息、侮辱他。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</w:t>
      </w:r>
      <w:r>
        <w:rPr>
          <w:b/>
          <w:lang w:val="zh_TW" w:bidi="zh_TW"/>
        </w:rPr>
        <w:t>猶太人如何對待傳給他們的神的道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保羅說，猶太人正在棄絕向他們所講的神的道。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當外邦人聽到保羅轉向他們時，反應是什麼？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外邦人歡喜，讚美主的道。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13:48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多少外邦人相信了？</w:t>
      </w:r>
    </w:p>
    <w:p>
      <w:pPr/>
      <w:r>
        <w:rPr>
          <w:lang w:val="zh_TW" w:bidi="zh_TW"/>
        </w:rPr>
      </w:r>
      <w:r>
        <w:rPr>
          <w:lang w:val="zh_TW" w:bidi="zh_TW"/>
        </w:rPr>
        <w:t>凡預定得永生的人都信了。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猶太人隨後對保羅和巴拿巴做了什麼？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猶太人挑起對保羅和巴拿巴的迫害，將他們趕出城外。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13:51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保羅和巴拿巴前往以哥念城之前做了什麼？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保羅和巴拿巴對著那些在安提阿城將他們趕出去的人，跺下腳上的塵土。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在以哥念，在許多人信了保羅和巴拿巴的講道以後，那不信的猶太人做了什麼？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不信的猶太人煽動外邦人的心，使他們惱恨弟兄們。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神如何證明祂恩典的道？</w:t>
      </w:r>
    </w:p>
    <w:p>
      <w:pPr/>
      <w:r>
        <w:rPr>
          <w:lang w:val="zh_TW" w:bidi="zh_TW"/>
        </w:rPr>
      </w:r>
      <w:r>
        <w:rPr>
          <w:lang w:val="zh_TW" w:bidi="zh_TW"/>
        </w:rPr>
        <w:t>神藉著保羅和巴拿巴的手行神蹟奇事，證明祂恩典的道。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14:5–7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為什麼保羅和巴拿巴離開了以哥念？</w:t>
      </w:r>
    </w:p>
    <w:p>
      <w:pPr/>
      <w:r>
        <w:rPr>
          <w:lang w:val="zh_TW" w:bidi="zh_TW"/>
        </w:rPr>
      </w:r>
      <w:r>
        <w:rPr>
          <w:lang w:val="zh_TW" w:bidi="zh_TW"/>
        </w:rPr>
        <w:t>一些外邦人和猶太人想說服他們的領袖凌辱他們，並用石頭打保羅和巴拿巴。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保羅在路司得做了什麼而引起騷動？</w:t>
      </w:r>
    </w:p>
    <w:p>
      <w:pPr/>
      <w:r>
        <w:rPr>
          <w:lang w:val="zh_TW" w:bidi="zh_TW"/>
        </w:rPr>
      </w:r>
      <w:r>
        <w:rPr>
          <w:lang w:val="zh_TW" w:bidi="zh_TW"/>
        </w:rPr>
        <w:t>保羅醫好了一個從出生就瘸腿的人。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路司得的人們想為保羅和巴拿巴做什麼？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人們想透過宙斯的祭司，向保羅和巴拿巴獻祭。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對於人們想為巴拿巴和保羅做的事情，兩人如何回應？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巴拿巴和保羅撕裂他們的衣服，進入人群，喊著說人們應該從這些虛妄的事物轉向永生神。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神在過去是如何未曾讓自己毫無見證？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神賜給萬國雨水和豐收的季節，用食物和喜樂充滿他們的心。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路司得的人們想為保羅和巴拿巴做什麼？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人們想要向保羅和巴拿巴獻祭。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路司得的群眾後來對保羅做了什麼？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路司得的群眾後來用石頭打保羅，並把他拖出城外，以為他已經死了。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門徒們圍著保羅時，保羅做了什麼？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保羅起來，再度進入城裡。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保羅說門徒們必須經歷什麼才能進入神的國？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保羅說，門徒必須經歷許多苦難才能進入神的國。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他們離開之前，保羅和巴拿巴在各教會中做了什麼？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保羅和巴拿巴在每個教會中選立長老、禁食禱告、將信徒交託給主。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保羅和巴拿巴回到安提阿時做了什麼？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他們回到安提阿時便召集會眾，報告神與他們所做的一切，以及祂如何為外邦人開了一扇信仰之門。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有些從猶太來的人教導弟兄們什麼？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某些從猶太來的人教導說，除非弟兄們受割禮，否則他們不能得救。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弟兄們決定這個問題應該如何解決？</w:t>
      </w:r>
    </w:p>
    <w:p>
      <w:pPr/>
      <w:r>
        <w:rPr>
          <w:lang w:val="zh_TW" w:bidi="zh_TW"/>
        </w:rPr>
      </w:r>
      <w:r>
        <w:rPr>
          <w:lang w:val="zh_TW" w:bidi="zh_TW"/>
        </w:rPr>
        <w:t>弟兄們決定應該讓保羅、巴拿巴和其他幾個人，去見耶路撒冷的使徒們和長老們來討論這個問題。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經過腓尼基和撒馬利亞時，保羅及他的同伴報告了什麼消息？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保羅與他的同伴報告外邦人歸主的事。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在信徒中，哪一群人認為外邦人必須受割禮並且遵守摩西律法？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法利賽教門的人認為，外邦人必須受割禮並且遵守摩西律法。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彼得說神已賜給外邦人什麼，且為他們做了什麼事情？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彼得說，神已經賜給外邦人聖靈，並藉著信潔淨了他們的心。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彼得如何說明猶太人和外邦人都得救了？</w:t>
      </w:r>
    </w:p>
    <w:p>
      <w:pPr/>
      <w:r>
        <w:rPr>
          <w:lang w:val="zh_TW" w:bidi="zh_TW"/>
        </w:rPr>
      </w:r>
      <w:r>
        <w:rPr>
          <w:lang w:val="zh_TW" w:bidi="zh_TW"/>
        </w:rPr>
        <w:t>彼得說，猶太人和外邦人都是藉著主耶穌的恩典而得救。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保羅和巴拿巴向眾人報告了什麼事？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保羅和巴拿巴報告了神在外邦人中所行的神蹟奇事。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雅各所引用的預言說到，神將重建什麼且包括誰？</w:t>
      </w:r>
    </w:p>
    <w:p>
      <w:pPr/>
      <w:r>
        <w:rPr>
          <w:lang w:val="zh_TW" w:bidi="zh_TW"/>
        </w:rPr>
      </w:r>
      <w:r>
        <w:rPr>
          <w:lang w:val="zh_TW" w:bidi="zh_TW"/>
        </w:rPr>
        <w:t>這預言說，神將重建大衛倒塌的帳幕，並且包括外邦人。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雅各建議要給外邦信徒什麼命令？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雅各建議要吩咐外邦信徒遠離偶像、淫亂、勒死的牲畜和血。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在給外邦人的信中，</w:t>
      </w:r>
      <w:r>
        <w:rPr>
          <w:b/>
          <w:lang w:val="zh_TW" w:bidi="zh_TW"/>
        </w:rPr>
        <w:t>提到誰同意了只給外邦人一些必要的命令的結論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據稱信件的作者們和聖靈對此結論表示同意。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外邦人聽了來自耶路撒冷的信時，他們的反應是什麼？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外邦人因信中的勸勉而歡喜。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保羅和巴拿巴停留在安提阿時做了什麼？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保羅和巴拿巴教導並宣講主的道。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保羅告訴巴拿巴，他想做什麼？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保羅告訴巴拿巴，他想回去探望兩人曾宣講主的道的各城市的弟兄們。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15:39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為什麼保羅與巴拿巴分開並往不同的方向旅行？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他們對於是否帶約翰（馬可）同行有了激烈的爭論，於是他們就分開了。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保羅與提摩太同行之前，保羅為他做了什麼，為什麼？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保羅為提摩太行割禮，因為那些地方的猶太人知道提摩太的父親是希臘人。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一路上，保羅傳給眾教會什麼指示？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保羅將那些由耶路撒冷的使徒和長老們寫下的指示傳給眾教會。那些指示就是要遵守耶路撒冷的使徒和長老們所定的規條。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保羅如何得知神呼召他去馬其頓傳福音？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保羅看見一個異象，有一個馬其頓人請他過去幫助他們。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保羅為什麼在安息日去到腓立比城門外的河邊？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保羅認為那裡會有一個禱告的地方。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保羅在講話時，主為呂底亞做了什麼？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主開了呂底亞的心，使她留心聽保羅所講的話。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保羅在河邊講道之後，誰受了洗？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保羅講道以後，呂底亞和她的全家受了洗。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這位被污鬼所附的年輕使女如何為她的主人們賺錢？</w:t>
      </w:r>
    </w:p>
    <w:p>
      <w:pPr/>
      <w:r>
        <w:rPr>
          <w:lang w:val="zh_TW" w:bidi="zh_TW"/>
        </w:rPr>
      </w:r>
      <w:r>
        <w:rPr>
          <w:lang w:val="zh_TW" w:bidi="zh_TW"/>
        </w:rPr>
        <w:t>她藉著算命為她的主人們賺錢。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這位年輕使女跟著保羅多日後，保羅做了什麼？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保羅轉身，奉耶穌基督的名，吩咐那鬼從她身上出來。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這位年輕使女的主人們對保羅和西拉提出什麼指控？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他們指控保羅和西拉教導羅馬人不應接受或遵守的規矩。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16:22–24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保羅和西拉從地方官長那裡受了什麼懲罰？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他們被棍打、關入監獄，並且上了木狗。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大約在半夜時，保羅和西拉在監獄裡做什麼？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他們在禱告並唱詩讚美神。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發生了什麼事，使獄卒打算自殺？</w:t>
      </w:r>
    </w:p>
    <w:p>
      <w:pPr/>
      <w:r>
        <w:rPr>
          <w:lang w:val="zh_TW" w:bidi="zh_TW"/>
        </w:rPr>
      </w:r>
      <w:r>
        <w:rPr>
          <w:lang w:val="zh_TW" w:bidi="zh_TW"/>
        </w:rPr>
        <w:t>那裏發生了地震，所有監獄的門都被打開，每個人的鎖鏈都鬆開了。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獄卒問了保羅和西拉什麼問題？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獄卒問保羅和西拉：「先生們，我該做什麼才能得救」？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保羅和西拉給獄卒的回覆是什麼？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保羅和西拉回答：「當信主耶穌，你和你一家都必得救」。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當天晚上誰受洗了？</w:t>
      </w:r>
    </w:p>
    <w:p>
      <w:pPr/>
      <w:r>
        <w:rPr>
          <w:lang w:val="zh_TW" w:bidi="zh_TW"/>
        </w:rPr>
      </w:r>
      <w:r>
        <w:rPr>
          <w:lang w:val="zh_TW" w:bidi="zh_TW"/>
        </w:rPr>
        <w:t>獄卒和他的全家在當夜都受了洗。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在他們傳話叫保羅和西拉離開後，地方官長們感到害怕的原因是什麼？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地方官長們感到害怕，因為他們意識到自己公開鞭打了兩名並未定罪的羅馬公民，這是違反羅馬法律的行為。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16:40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地方官長要求他們離開城市後，保羅和西拉做了什麼？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保羅和西拉去了呂底亞的家，鼓勵弟兄們，然後離開腓立比。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保羅抵達帖撒羅尼迦後，先去了哪裡並本著聖經講論耶穌？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保羅首先去到猶太人的會堂，本著聖經講論耶穌。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保羅從經文中表明了什麼必要的事？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保羅表明了基督必須受苦並從死裡復活。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在城市的官長面前，保羅和西拉被指控何事？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保羅和西拉被指控違反凱撒的命令，說另有一位王，就是耶穌。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保羅和西拉抵達庇哩亞後去了哪裡？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保羅和西拉進入了猶太人的會堂。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庇哩亞人聽到保羅的信息時，他們做了什麼？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庇哩亞人領受了這道，並查考聖經，看保羅所說的是不是如此。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為什麼保羅必須離開庇哩亞？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保羅不得不離開庇哩亞，因為帖撒羅尼迦的猶太人煽動了庇哩亞的群眾。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保羅抵達雅典時去了哪裡？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保羅去了猶太會堂和市場，本著經文辯論。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保羅被帶到哪裡，以便進一步解釋他的教導？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保羅被帶到亞略·巴古那裡，以便進一步解釋他的教導。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保羅在雅典發現哪一座祭壇，他想要向人們解釋？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保羅發現一座祭壇，上面寫著「獻給未識之神」，他想向人們解釋這個意思。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保羅說創造萬物的神賜給人什麼？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保羅說，創造萬物的神賜給人生命、氣息和其他所有。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神從什麼造出萬族的人？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神從一人造出萬族之人。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保羅說，神離各人有多遠？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保羅說，神離任何人都不遠。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保羅說我們不應該如何去想像神？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保羅說，我們不應該把神想像成人所雕刻的金、銀或石頭那般。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如今神呼召地上所有人要做什麼？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如今神呼召地上所有人悔改。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為了什麼緣故，神已設立一個特定的日子？</w:t>
      </w:r>
    </w:p>
    <w:p>
      <w:pPr/>
      <w:r>
        <w:rPr>
          <w:lang w:val="zh_TW" w:bidi="zh_TW"/>
        </w:rPr>
      </w:r>
      <w:r>
        <w:rPr>
          <w:lang w:val="zh_TW" w:bidi="zh_TW"/>
        </w:rPr>
        <w:t>神已定了一個日子，那時耶穌將以公義審判世界。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17:31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神以什麼證據表明耶穌已被立為世界的審判者？</w:t>
      </w:r>
    </w:p>
    <w:p>
      <w:pPr/>
      <w:r>
        <w:rPr>
          <w:lang w:val="zh_TW" w:bidi="zh_TW"/>
        </w:rPr>
      </w:r>
      <w:r>
        <w:rPr>
          <w:lang w:val="zh_TW" w:bidi="zh_TW"/>
        </w:rPr>
        <w:t>神已藉著使耶穌從死裡復活，證明祂被立為世界的審判者。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聽見保羅談論死人復活時，有些人做了什麼？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聽到保羅談論死人復活時，有些人嘲笑保羅。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17:34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有人相信保羅說的話嗎？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是的，一些男人和一個女人相信了保羅，還有其他人和他們在一起。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保羅做什麼工作來養活自己？</w:t>
      </w:r>
    </w:p>
    <w:p>
      <w:pPr/>
      <w:r>
        <w:rPr>
          <w:lang w:val="zh_TW" w:bidi="zh_TW"/>
        </w:rPr>
      </w:r>
      <w:r>
        <w:rPr>
          <w:lang w:val="zh_TW" w:bidi="zh_TW"/>
        </w:rPr>
        <w:t>保羅以製作帳棚來養活自己。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保羅向哥林多的猶太人作了什麼見證？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保羅向猶太人作見證，耶穌就是基督。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當猶太人拒絕保羅時，保羅做了什麼？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保羅告訴猶太人，他們的血歸到他們自己的頭上，然後他就去找外邦人。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保羅在哥林多時，從主那裡得到什麼鼓勵？</w:t>
      </w:r>
    </w:p>
    <w:p>
      <w:pPr/>
      <w:r>
        <w:rPr>
          <w:lang w:val="zh_TW" w:bidi="zh_TW"/>
        </w:rPr>
      </w:r>
      <w:r>
        <w:rPr>
          <w:lang w:val="zh_TW" w:bidi="zh_TW"/>
        </w:rPr>
        <w:t>主告訴保羅繼續傳講，因為在那裡沒有人會傷害他。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猶太人向方伯控告保羅什麼罪名？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猶太人指控保羅教導人們違反律法的敬拜。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方伯如何回應猶太人對保羅的指控？</w:t>
      </w:r>
    </w:p>
    <w:p>
      <w:pPr/>
      <w:r>
        <w:rPr>
          <w:lang w:val="zh_TW" w:bidi="zh_TW"/>
        </w:rPr>
      </w:r>
      <w:r>
        <w:rPr>
          <w:lang w:val="zh_TW" w:bidi="zh_TW"/>
        </w:rPr>
        <w:t>方伯說，他不願作涉及猶太法律的審判。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哪對夫妻與保羅一起前往以弗所？</w:t>
      </w:r>
    </w:p>
    <w:p>
      <w:pPr/>
      <w:r>
        <w:rPr>
          <w:lang w:val="zh_TW" w:bidi="zh_TW"/>
        </w:rPr>
      </w:r>
      <w:r>
        <w:rPr>
          <w:lang w:val="zh_TW" w:bidi="zh_TW"/>
        </w:rPr>
        <w:t>亞居拉和百基拉與保羅一起前往以弗所。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保羅離開以弗所後，最先去了哪兩個地方？</w:t>
      </w:r>
    </w:p>
    <w:p>
      <w:pPr/>
      <w:r>
        <w:rPr>
          <w:lang w:val="zh_TW" w:bidi="zh_TW"/>
        </w:rPr>
      </w:r>
      <w:r>
        <w:rPr>
          <w:lang w:val="zh_TW" w:bidi="zh_TW"/>
        </w:rPr>
        <w:t>保羅離開以弗所後，前往耶路撒冷問候教會，然後去到安提阿。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亞波羅準確理解的哪個教導，而他在哪些教導上需要更多指示？</w:t>
      </w:r>
    </w:p>
    <w:p>
      <w:pPr/>
      <w:r>
        <w:rPr>
          <w:lang w:val="zh_TW" w:bidi="zh_TW"/>
        </w:rPr>
      </w:r>
      <w:r>
        <w:rPr>
          <w:lang w:val="zh_TW" w:bidi="zh_TW"/>
        </w:rPr>
        <w:t>亞波羅準確理解有關耶穌的事，但他只知道約翰的洗禮。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百基拉和亞居拉為亞波羅做了什麼？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百基拉和亞居拉成為亞波羅的朋友，更仔細地向他講解神的道。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亞波羅能以他的雄辯演說和聖經知識做什麼事？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亞波羅能夠公開駁倒猶太人，證明耶穌是基督。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保羅在以弗所遇見的門徒們在信主時未曾聽說什麼？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門徒們沒有聽說過聖靈。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約翰的洗禮是怎樣的洗禮？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約翰的洗禮是悔改的洗禮。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約翰告訴人們要信誰？</w:t>
      </w:r>
    </w:p>
    <w:p>
      <w:pPr/>
      <w:r>
        <w:rPr>
          <w:lang w:val="zh_TW" w:bidi="zh_TW"/>
        </w:rPr>
      </w:r>
      <w:r>
        <w:rPr>
          <w:lang w:val="zh_TW" w:bidi="zh_TW"/>
        </w:rPr>
        <w:t>約翰曾告訴人們要信那位在他以後要來的，就是耶穌。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於是保羅奉誰的名為以弗所的門徒施洗？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保羅奉主耶穌的名給他們施洗。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那些人受洗後，保羅按手在他們身上時，發生了什麼事？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聖靈降臨在他們身上，他們就說起別國的話來，並且說預言。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以弗所的某些猶太人開始誹謗基督的道時，保羅做了什麼？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保羅帶著信徒離開，並開始在推喇奴的學房講論。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神藉著保羅的手行了哪些特別的神蹟？</w:t>
      </w:r>
    </w:p>
    <w:p>
      <w:pPr/>
      <w:r>
        <w:rPr>
          <w:lang w:val="zh_TW" w:bidi="zh_TW"/>
        </w:rPr>
      </w:r>
      <w:r>
        <w:rPr>
          <w:lang w:val="zh_TW" w:bidi="zh_TW"/>
        </w:rPr>
        <w:t>從保羅身上拿的手帕和圍裙治好了病人，也趕出了邪靈。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七個趕鬼的猶太人試著以耶穌的名趕出邪靈時，發生了什麼事？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邪靈制伏了趕鬼的人，他們赤身露體、受傷逃走。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許多在以弗所行邪術的人做了什麼？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許多在以弗所行邪術的人，在眾人面前焚燒了他們的書。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保羅說他去耶路撒冷之後會去哪裡？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保羅說，他去耶路撒冷之後會去羅馬。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銀匠底米丟向其他的工匠表達了哪些擔憂？</w:t>
      </w:r>
    </w:p>
    <w:p>
      <w:pPr/>
      <w:r>
        <w:rPr>
          <w:lang w:val="zh_TW" w:bidi="zh_TW"/>
        </w:rPr>
      </w:r>
      <w:r>
        <w:rPr>
          <w:lang w:val="zh_TW" w:bidi="zh_TW"/>
        </w:rPr>
        <w:t>底米丟擔心保羅教導人們那些用手製作的東西並不是神，而他們的女神亞底米的廟可能被視為一文不值。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人們對底米丟的顧慮有何反應？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人們變得憤怒，並喊叫著偉大的亞底米，全城充滿了混亂。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儘管保羅想向群眾講話，但他為何沒有這麼做？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眾門徒和一些地方的官員不許保羅對群眾講話，因為群眾處於紛紛亂亂之中。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城裡的書記告訴人們應該做什麼而非暴動？</w:t>
      </w:r>
    </w:p>
    <w:p>
      <w:pPr/>
      <w:r>
        <w:rPr>
          <w:lang w:val="zh_TW" w:bidi="zh_TW"/>
        </w:rPr>
      </w:r>
      <w:r>
        <w:rPr>
          <w:lang w:val="zh_TW" w:bidi="zh_TW"/>
        </w:rPr>
        <w:t>城裡的書記告訴人們，他們要去公堂提出指控。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19:40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城裡的書記說，群眾正處於什麼危險之中？</w:t>
      </w:r>
    </w:p>
    <w:p>
      <w:pPr/>
      <w:r>
        <w:rPr>
          <w:lang w:val="zh_TW" w:bidi="zh_TW"/>
        </w:rPr>
      </w:r>
      <w:r>
        <w:rPr>
          <w:lang w:val="zh_TW" w:bidi="zh_TW"/>
        </w:rPr>
        <w:t>城裡的書記說，群眾有被指控擾亂秩序的危險，並且沒有可以作為解釋的理由。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是什麼原因使保羅改變了計劃，</w:t>
      </w:r>
      <w:r>
        <w:rPr>
          <w:b/>
          <w:lang w:val="zh_TW" w:bidi="zh_TW"/>
        </w:rPr>
        <w:t>選擇經馬其頓回去，而不是航行去敘利亞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保羅改變了計劃，是因為在他要坐船往敘利亞去之前，猶太人設計要害他。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在一週當中的哪一天，保羅和信徒們會聚會、擘餅？</w:t>
      </w:r>
    </w:p>
    <w:p>
      <w:pPr/>
      <w:r>
        <w:rPr>
          <w:lang w:val="zh_TW" w:bidi="zh_TW"/>
        </w:rPr>
      </w:r>
      <w:r>
        <w:rPr>
          <w:lang w:val="zh_TW" w:bidi="zh_TW"/>
        </w:rPr>
        <w:t>在一週當中的第一天，保羅和信徒們會聚會、擘餅。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保羅講道時，從窗戶掉下去的年輕人發生了什麼事？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那個年輕人從三樓掉下來，被扶起時已經死了，但保羅伏在他身上，他就活了過來。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為什麼保羅匆匆趕往耶路撒冷？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保羅匆匆趕往耶路撒冷，好在五旬節時抵達。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20:18–21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從踏足亞細亞以來，保羅向猶太人和希臘人作了關於什麼的見證？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保羅說，他向猶太人和希臘人作關於悔改歸向神、信靠主耶穌的見證。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在保羅前往耶路撒冷途中，聖靈在各城向保羅指證什麼？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聖靈向保羅指證，說有鎖鏈和苦難等待著他。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保羅從主耶穌領受了什麼職事？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保羅的職事是見證神恩惠的福音。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為什麼保羅說，他沒有流任何人的血？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保羅說自己是清白的，因為他已向他們傳講了神全部的旨意。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保羅吩咐以弗所的長老們在他離開後要謹慎地做何事？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保羅吩咐長老們要謹慎牧養群羊。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保羅說在他離開後，以弗所的長老中間會發生什麼事？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保羅說，有些長老會說悖謬的事，為要引誘門徒跟從他們。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保羅將以弗所的眾長老交託給誰？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保羅將以弗所的眾長老交託給神。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20:34–35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關於工作，保羅為以弗所人立下什麼榜樣？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保羅為自己的需要和他同伴的需要而工作。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什麼事情讓以弗所的長老們最傷心？</w:t>
      </w:r>
    </w:p>
    <w:p>
      <w:pPr/>
      <w:r>
        <w:rPr>
          <w:lang w:val="zh_TW" w:bidi="zh_TW"/>
        </w:rPr>
      </w:r>
      <w:r>
        <w:rPr>
          <w:lang w:val="zh_TW" w:bidi="zh_TW"/>
        </w:rPr>
        <w:t>最讓以弗所的長老們傷心的是，保羅說他們將再也見不到他的面。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藉著聖靈，泰爾的門徒對保羅說了什麼？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藉著聖靈，門徒們對保羅說，他不該踏入耶路撒冷。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我們對傳道者腓利的孩子有何了解？</w:t>
      </w:r>
    </w:p>
    <w:p>
      <w:pPr/>
      <w:r>
        <w:rPr>
          <w:lang w:val="zh_TW" w:bidi="zh_TW"/>
        </w:rPr>
      </w:r>
      <w:r>
        <w:rPr>
          <w:lang w:val="zh_TW" w:bidi="zh_TW"/>
        </w:rPr>
        <w:t>腓利有四個女兒，都是處女，能說預言。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先知亞迦布對保羅說了什麼？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亞迦布告訴保羅，耶路撒冷的猶太人會捆綁保羅並把他交給外邦人。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當大家苦勸保羅不要上耶路撒冷時，他說了什麼？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保羅說，他已準備好為主耶穌的名在耶路撒冷被捆綁，甚至死去。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保羅抵達耶路撒冷時與誰見了面？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保羅與雅各以及所有的長老見了面。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猶太人對保羅提出什麼指控？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猶太人指控保羅教導住在外邦人當中的猶太人離棄摩西。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為什麼雅各和長老們希望保羅和那四個有願的人一起潔淨自己？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他們想讓所有人知道，保羅作為猶太人同樣遵守律法而生活。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雅各說信主的外邦人應該做什麼？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雅各說，外邦人應該遠離祭偶像之物、血、勒死的牲畜和淫亂。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一些來自亞細亞的猶太人在聖殿中對保羅提出什麼指控？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這些猶太人指控，保羅的教導違反律法，並因爲帶著希臘人進入聖殿而褻瀆了聖殿。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提出這些指控後，猶太人對保羅做了什麼？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猶太人把保羅拖出聖殿、試圖殺死他。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千夫長聽到耶路撒冷動亂時，他做了什麼？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千夫長抓拿保羅，用兩條鎖鏈捆鎖他，問他是誰並他做了什麼事。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當兵丁將保羅帶入營樓時，眾人大喊什麼？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眾人喊著：「除掉他！」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保羅向千夫長提出什麼請求？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保羅請求允准他向眾人說話。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21:40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保羅用什麼語言對耶路撒冷的百姓說話？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保羅用希伯來語對耶路撒冷的百姓說話。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當群眾聽到保羅用希伯來語講話時，他們做了什麼？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當群眾聽到保羅用希伯來語講話時，他們便安靜下來。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保羅在哪裡受教育，他的老師是誰？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保羅在耶路撒冷受教育，迦瑪列是他的老師。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保羅曾如何對待那些奉行這道的人？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保羅曾迫害那些奉行這道的人以至於死，也曾將他們送入監獄。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當保羅臨近大馬士革時，那從天而來的聲音對他說了什麼？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那從天上來的聲音說：「掃羅，掃羅，你為什麼逼迫我？」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保羅過去迫害了誰？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保羅曾迫害拿撒勒人耶穌。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保羅為何看不見了？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保羅因臨近大馬士革時所見到的榮光，便不能看見。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保羅如何恢復了視力？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有一個虔誠人名叫亞拿尼亞，來到保羅旁邊，說：「兄弟掃羅，抬頭看。」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亞拿尼亞告訴保羅起來做什麼，為什麼？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亞拿尼亞告訴保羅起來、受洗，好洗去他的罪。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耶穌在聖殿對保羅說話時，祂說猶太人會如何回應保羅為祂所作的見證？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耶穌說猶太人不會接受保羅關於祂的見證。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耶穌接著差遣保羅去誰那裡？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耶穌差遣保羅到外邦人那裡。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聽到保羅講到外邦人時，眾人有何反應？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眾人呼喊著，並脫下他們的衣服，把塵土向空中揚起。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保羅被鞭打之前，他問了百夫長什麼問題？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保羅問，他作為未被定罪的羅馬公民，若被鞭打是否合法。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保羅如何成為了羅馬公民？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保羅生來就是羅馬公民。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當千夫長得知保羅是羅馬公民時，他做了什麼？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千夫長解開保羅的捆鎖，並吩咐祭司長們和全公會的人聚集，把保羅放在他們中間。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為何大祭司吩咐站在保羅旁邊的人打他的嘴巴？</w:t>
      </w:r>
    </w:p>
    <w:p>
      <w:pPr/>
      <w:r>
        <w:rPr>
          <w:lang w:val="zh_TW" w:bidi="zh_TW"/>
        </w:rPr>
      </w:r>
      <w:r>
        <w:rPr>
          <w:lang w:val="zh_TW" w:bidi="zh_TW"/>
        </w:rPr>
        <w:t>大祭司很生氣，因為保羅說他在神面前行事為人全憑著良心。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保羅說他在公會前受審的原因是什麼？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保羅說，他因對復活的肯定而被審判。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為何保羅說出自己被審判的理由時，公會中掀起了爭論？</w:t>
      </w:r>
    </w:p>
    <w:p>
      <w:pPr/>
      <w:r>
        <w:rPr>
          <w:lang w:val="zh_TW" w:bidi="zh_TW"/>
        </w:rPr>
      </w:r>
      <w:r>
        <w:rPr>
          <w:lang w:val="zh_TW" w:bidi="zh_TW"/>
        </w:rPr>
        <w:t>爭論的開始是因為法利賽人認為有復活，而撒都該人認為沒有復活。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為何千夫長將保羅從公會帶到營樓？</w:t>
      </w:r>
    </w:p>
    <w:p>
      <w:pPr/>
      <w:r>
        <w:rPr>
          <w:lang w:val="zh_TW" w:bidi="zh_TW"/>
        </w:rPr>
      </w:r>
      <w:r>
        <w:rPr>
          <w:lang w:val="zh_TW" w:bidi="zh_TW"/>
        </w:rPr>
        <w:t>千夫長擔心保羅將被公會的人撕成碎片。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主在那晚給了保羅什麼應許？</w:t>
      </w:r>
    </w:p>
    <w:p>
      <w:pPr/>
      <w:r>
        <w:rPr>
          <w:lang w:val="zh_TW" w:bidi="zh_TW"/>
        </w:rPr>
      </w:r>
      <w:r>
        <w:rPr>
          <w:lang w:val="zh_TW" w:bidi="zh_TW"/>
        </w:rPr>
        <w:t>主告訴保羅不要害怕，因為他將在羅馬作見證，一如他在耶路撒冷所作的那樣。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一些猶太人一同起誓要如何處理保羅？</w:t>
      </w:r>
    </w:p>
    <w:p>
      <w:pPr/>
      <w:r>
        <w:rPr>
          <w:lang w:val="zh_TW" w:bidi="zh_TW"/>
        </w:rPr>
      </w:r>
      <w:r>
        <w:rPr>
          <w:lang w:val="zh_TW" w:bidi="zh_TW"/>
        </w:rPr>
        <w:t>約有四十個猶太人一同起誓說，在殺掉保羅之前，他們不吃不喝。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那四十個猶太人向祭司長們和長老們提出什麼計劃？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他們要求祭司長們和長老們將保羅帶到公會，以便在保羅來到公會之前殺死他。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保羅如何得知那四十個猶太人的計劃？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保羅姊妹的兒子聽到了這個計劃，便告訴保羅。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當千夫長得知那四十個猶太人的計劃時，他的反應如何？</w:t>
      </w:r>
    </w:p>
    <w:p>
      <w:pPr/>
      <w:r>
        <w:rPr>
          <w:lang w:val="zh_TW" w:bidi="zh_TW"/>
        </w:rPr>
      </w:r>
      <w:r>
        <w:rPr>
          <w:lang w:val="zh_TW" w:bidi="zh_TW"/>
        </w:rPr>
        <w:t>千夫長命令一大隊衛兵在夜裡第三個時辰（和合本譯作：亥初），將保羅安全送到巡撫腓力斯那裡。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千夫長寫給巡撫腓力斯的信中，針對指控保羅一事，他說了什麼？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千夫長說保羅不應判死刑或監禁，這些指控是關於猶太律法的爭論。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巡撫腓力斯說何時會聽審保羅的案件？</w:t>
      </w:r>
    </w:p>
    <w:p>
      <w:pPr/>
      <w:r>
        <w:rPr>
          <w:lang w:val="zh_TW" w:bidi="zh_TW"/>
        </w:rPr>
      </w:r>
      <w:r>
        <w:rPr>
          <w:lang w:val="zh_TW" w:bidi="zh_TW"/>
        </w:rPr>
        <w:t>腓力斯說，他會在控告保羅的眾人到達時，聽審保羅的案件。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23:35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保羅在審判前被關在哪裡？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保羅被關在希律的王宮裡（和合本譯作：衙門）直到受審。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帖土羅說保羅是什麼教黨的領袖？</w:t>
      </w:r>
    </w:p>
    <w:p>
      <w:pPr/>
      <w:r>
        <w:rPr>
          <w:lang w:val="zh_TW" w:bidi="zh_TW"/>
        </w:rPr>
      </w:r>
      <w:r>
        <w:rPr>
          <w:lang w:val="zh_TW" w:bidi="zh_TW"/>
        </w:rPr>
        <w:t>帖土羅說保羅是拿撒勒教黨的一個領袖。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辯士帖土羅對保羅提出什麼指控？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帖土羅指控保羅煽動猶太人叛亂，且他褻瀆聖殿。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保羅說他在聖殿、會堂和城裡做了什麼？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保羅說，他沒有與任何人爭論，也沒有煽動群眾。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保羅說自己忠於何事？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保羅說自己忠於律法和先知書中的一切，並且按著他們所稱為教黨（和合本譯作：異端）的道來事奉神。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保羅與控告他的猶太人有何共同的盼望？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他們對於信靠神，義和不義的死人都要復活的信念一致。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保羅說他先前去耶路撒冷的原因是什麼？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保羅說，他去是為了幫助他的本國並帶著捐項。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保羅說自己在聖殿被某些來自亞細亞的猶太人發現時，他正在做什麼？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保羅說，他被發現時正在行潔淨禮。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巡撫腓力斯對何事非常了解？</w:t>
      </w:r>
    </w:p>
    <w:p>
      <w:pPr/>
      <w:r>
        <w:rPr>
          <w:lang w:val="zh_TW" w:bidi="zh_TW"/>
        </w:rPr>
      </w:r>
      <w:r>
        <w:rPr>
          <w:lang w:val="zh_TW" w:bidi="zh_TW"/>
        </w:rPr>
        <w:t>巡撫腓力斯非常了解這道。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24:22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腓力斯說他何時會審斷保羅的案件？</w:t>
      </w:r>
    </w:p>
    <w:p>
      <w:pPr/>
      <w:r>
        <w:rPr>
          <w:lang w:val="zh_TW" w:bidi="zh_TW"/>
        </w:rPr>
      </w:r>
      <w:r>
        <w:rPr>
          <w:lang w:val="zh_TW" w:bidi="zh_TW"/>
        </w:rPr>
        <w:t>腓力斯說，當千夫長呂西亞從耶路撒冷過來時，他會審斷保羅的案件。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幾天後，保羅對腓力斯講述什麼事？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保羅向腓力斯講論在基督耶穌裡的信心、公義、節制和將來的審判。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聽保羅說完以後，腓力斯有何反應？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腓力斯變得很害怕，他要求保羅暫時離開。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兩年後，新巡撫上任時，為何腓力斯仍留保羅在監？</w:t>
      </w:r>
    </w:p>
    <w:p>
      <w:pPr/>
      <w:r>
        <w:rPr>
          <w:lang w:val="zh_TW" w:bidi="zh_TW"/>
        </w:rPr>
      </w:r>
      <w:r>
        <w:rPr>
          <w:lang w:val="zh_TW" w:bidi="zh_TW"/>
        </w:rPr>
        <w:t>腓力斯讓保羅留在監裡，因為他想要討好猶太人。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祭司長和有權勢的猶太人向非斯都求什麼情？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他們要求非斯都將保羅提到耶路撒冷，以便他們在途中殺掉保羅。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非斯都告訴大祭司和有權勢的猶太人要做什麼？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非斯都要他們前往凱撒利亞，就是非斯都要去的地方，他們可以在那裡控告保羅。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非斯都在凱撒利亞審理保羅的案件時，問了保羅什麼問題？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非斯都問保羅，是否願意上耶路撒冷，在那裡受審。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非斯都為什麼問保羅這個問題？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非斯都問保羅這個問題因為他想要討猶太人的喜歡。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保羅如何回應非斯都的問題？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保羅說，他應當站在凱撒的審判座前接受審判。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非斯都決定如何處理保羅的案件？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非斯都決定，既然保羅已經上告於凱撒，那麼他可以往凱撒那去。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非斯都說，羅馬人對被告之人有何法律慣例？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非斯都說，羅馬人會給被告一個和原告對質並且辯護所告之事的機會。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非斯都說，猶太人對保羅提出什麼指控？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非斯都說，所告之事涉及他們宗教的某些爭論，還有關於一位名叫耶穌的人，他已經死了，保羅卻聲稱他活著。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為何非斯都帶保羅到亞基帕王面前說話？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非斯都希望亞基帕王幫助他寫下關於保羅的案件的合理內容給皇帝。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25:27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非斯都說，在把保羅解送到皇帝那裡時，什麼事情是不合理的？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非斯都說，若不指明對保羅的指控就把他送到皇帝那裡是不合理的。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為何保羅很高興能在亞基帕王前為自己辯護？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保羅很高興能在亞基帕王前為自己辯護，因為亞基帕精通所有猶太的規矩和爭論。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保羅在耶路撒冷自幼為人如何？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保羅自小就作了法利賽人，這是猶太教中非常嚴格的一個教門。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保羅說自己和猶太人都指望得著神的什麼應許？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保羅說，他和猶太人都指望得著復活的應許。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26:9–11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保羅歸主之前，他如何敵對拿撒勒人耶穌的名？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保羅把許多聖徒關進監裡，贊同他們被殺，又追逼他們直到外邦的城邑。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保羅在前往大馬士革的路上，看見什麼？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保羅看見從天而來的光，比日頭還亮。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保羅在前往大馬士革的路上，聽見什麼？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保羅聽見一個聲音說：「掃羅，掃羅，你為什麼逼迫我？」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誰在前往大馬士革的路上對保羅說話？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耶穌在前往大馬士革的路上對保羅說話。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耶穌指派保羅作什麼？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耶穌指派保羅作外邦人的僕人和見證人。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耶穌說祂希望外邦人得著什麼？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耶穌說，祂希望外邦人能得蒙赦罪和從神來的基業。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保羅說自己無論到哪裡都傳講哪兩件事？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保羅說，他宣講人們應當悔改歸向神，行事與悔改相稱。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眾先知和摩西曾說，什麼事會發生？</w:t>
      </w:r>
    </w:p>
    <w:p>
      <w:pPr/>
      <w:r>
        <w:rPr>
          <w:lang w:val="zh_TW" w:bidi="zh_TW"/>
        </w:rPr>
      </w:r>
      <w:r>
        <w:rPr>
          <w:lang w:val="zh_TW" w:bidi="zh_TW"/>
        </w:rPr>
        <w:t>眾先知和摩西說，基督必須受苦、從死裡復活，並向猶太人和外邦人宣告光明。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非斯都聽完保羅的分訴後，對保羅有何看法？</w:t>
      </w:r>
    </w:p>
    <w:p>
      <w:pPr/>
      <w:r>
        <w:rPr>
          <w:lang w:val="zh_TW" w:bidi="zh_TW"/>
        </w:rPr>
      </w:r>
      <w:r>
        <w:rPr>
          <w:lang w:val="zh_TW" w:bidi="zh_TW"/>
        </w:rPr>
        <w:t>非斯都認為保羅癲狂了。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保羅對亞基帕王的期待是什麼？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保羅期待亞基帕王成為基督徒。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26:31–32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有關對保羅的指控，亞基帕、非斯都和百妮基達成什麼結論？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他們同意保羅沒有做任何應該被判死刑或監禁的事，如果他沒有上告到凱撒那裡，本可以被釋放。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前往羅馬的旅程之初，百夫長猶流如何對待保羅？</w:t>
      </w:r>
    </w:p>
    <w:p>
      <w:pPr/>
      <w:r>
        <w:rPr>
          <w:lang w:val="zh_TW" w:bidi="zh_TW"/>
        </w:rPr>
      </w:r>
      <w:r>
        <w:rPr>
          <w:lang w:val="zh_TW" w:bidi="zh_TW"/>
        </w:rPr>
        <w:t>猶流寬待保羅，准他去找朋友並接受他們的照顧。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保羅的船艱難地繞過哪個島嶼？</w:t>
      </w:r>
    </w:p>
    <w:p>
      <w:pPr/>
      <w:r>
        <w:rPr>
          <w:lang w:val="zh_TW" w:bidi="zh_TW"/>
        </w:rPr>
      </w:r>
      <w:r>
        <w:rPr>
          <w:lang w:val="zh_TW" w:bidi="zh_TW"/>
        </w:rPr>
        <w:t>那船艱難地繞過克里特島。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為什麼百夫長猶流並未聽從保羅關於繼續航行的危險示警？</w:t>
      </w:r>
    </w:p>
    <w:p>
      <w:pPr/>
      <w:r>
        <w:rPr>
          <w:lang w:val="zh_TW" w:bidi="zh_TW"/>
        </w:rPr>
      </w:r>
      <w:r>
        <w:rPr>
          <w:lang w:val="zh_TW" w:bidi="zh_TW"/>
        </w:rPr>
        <w:t>猶流沒有聽從保羅的警告，因為他更聽信船主的意見。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一段平穩的啟航之後，是怎樣的風開始猛烈吹打船隻？</w:t>
      </w:r>
    </w:p>
    <w:p>
      <w:pPr/>
      <w:r>
        <w:rPr>
          <w:lang w:val="zh_TW" w:bidi="zh_TW"/>
        </w:rPr>
      </w:r>
      <w:r>
        <w:rPr>
          <w:lang w:val="zh_TW" w:bidi="zh_TW"/>
        </w:rPr>
        <w:t>一段平穩的啟航之後，一陣稱為東北（和合本譯作：友拉革羅）的風開始猛烈吹打船隻。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過了許多天，船員放棄了什麼希望？</w:t>
      </w:r>
    </w:p>
    <w:p>
      <w:pPr/>
      <w:r>
        <w:rPr>
          <w:lang w:val="zh_TW" w:bidi="zh_TW"/>
        </w:rPr>
      </w:r>
      <w:r>
        <w:rPr>
          <w:lang w:val="zh_TW" w:bidi="zh_TW"/>
        </w:rPr>
        <w:t>過了許多天，船員放棄了得救的希望。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關於同船的人們，神的使者給保羅的信息為何？</w:t>
      </w:r>
    </w:p>
    <w:p>
      <w:pPr/>
      <w:r>
        <w:rPr>
          <w:lang w:val="zh_TW" w:bidi="zh_TW"/>
        </w:rPr>
      </w:r>
      <w:r>
        <w:rPr>
          <w:lang w:val="zh_TW" w:bidi="zh_TW"/>
        </w:rPr>
        <w:t>天使告訴保羅，他和所有的水手們都會存活。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第十四晚的午夜，水手們認為船隻正遭遇何事？</w:t>
      </w:r>
    </w:p>
    <w:p>
      <w:pPr/>
      <w:r>
        <w:rPr>
          <w:lang w:val="zh_TW" w:bidi="zh_TW"/>
        </w:rPr>
      </w:r>
      <w:r>
        <w:rPr>
          <w:lang w:val="zh_TW" w:bidi="zh_TW"/>
        </w:rPr>
        <w:t>水手們認為船隻正在靠近某個旱地。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水手們正在找什麼辦法？</w:t>
      </w:r>
    </w:p>
    <w:p>
      <w:pPr/>
      <w:r>
        <w:rPr>
          <w:lang w:val="zh_TW" w:bidi="zh_TW"/>
        </w:rPr>
      </w:r>
      <w:r>
        <w:rPr>
          <w:lang w:val="zh_TW" w:bidi="zh_TW"/>
        </w:rPr>
        <w:t>水手們正在尋找一個方法棄船。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保羅告訴百夫長和兵丁們什麼有關水手們的事？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保羅對百夫長和兵丁們說，除非水手們留在船上，否則百夫長和士兵們無法得救。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天漸亮時，保羅勸大家做什麼？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保羅勸大家吃點食物。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27:39–41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船員決定如何將船駛向海灘，之後發生了什麼事？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船員決定直接駛向海灘以便將船靠岸，但船頭擱淺，船尾開始破裂。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此時兵丁們打算如何處置囚犯？</w:t>
      </w:r>
    </w:p>
    <w:p>
      <w:pPr/>
      <w:r>
        <w:rPr>
          <w:lang w:val="zh_TW" w:bidi="zh_TW"/>
        </w:rPr>
      </w:r>
      <w:r>
        <w:rPr>
          <w:lang w:val="zh_TW" w:bidi="zh_TW"/>
        </w:rPr>
        <w:t>兵丁們打算殺掉囚犯，以防任何人逃跑。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為何百夫長阻止了兵丁們的計劃？</w:t>
      </w:r>
    </w:p>
    <w:p>
      <w:pPr/>
      <w:r>
        <w:rPr>
          <w:lang w:val="zh_TW" w:bidi="zh_TW"/>
        </w:rPr>
      </w:r>
      <w:r>
        <w:rPr>
          <w:lang w:val="zh_TW" w:bidi="zh_TW"/>
        </w:rPr>
        <w:t>百夫長阻止兵丁們的計劃，因為他想救保羅。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27:44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船上的所有人如何安全抵達陸地？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那些會游泳的人先跳下船，其餘的人抓住船上的木板或其它物品來上岸。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馬耳他島上的原住民如何對待保羅和其他船員？</w:t>
      </w:r>
    </w:p>
    <w:p>
      <w:pPr/>
      <w:r>
        <w:rPr>
          <w:lang w:val="zh_TW" w:bidi="zh_TW"/>
        </w:rPr>
      </w:r>
      <w:r>
        <w:rPr>
          <w:lang w:val="zh_TW" w:bidi="zh_TW"/>
        </w:rPr>
        <w:t>人們待他們超乎尋常的友好。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人們看到毒蛇懸在保羅手上時，他們有什麼想法？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人們認為保羅是個殺人犯，天理不容許他活著。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人們看到保羅未被毒蛇害死時，他們又有什麼想法？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人們認為保羅是神。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保羅治好島長部百流的父親之後，發生了什麼事？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島上其他生病的人也來了，並且得到了醫治。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保羅和船員在馬耳他島上停留了多久？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保羅和船員在馬耳他島停留了三個月。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保羅看到從羅馬來迎接他的弟兄們時，他做了什麼？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當保羅見到弟兄們時，他就感謝神並鼓起勇氣。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保羅在羅馬作為囚犯的生活如何？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保羅被允准與一個看守他的士兵另住在一處。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保羅告訴羅馬的猶太領袖，他被鏈捆鎖的原因是什麼？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保羅告訴羅馬的猶太領袖，他因以色列的盼望而被捆鎖。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羅馬的猶太領袖對基督教門所知道的是什麼？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羅馬的猶太領袖知道這個教門四處遭受敵對。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當猶太領袖再次來到保羅的住處時，保羅從早到晚試圖做什麼？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保羅試圖以摩西的律法和先知的書來勸勉他們關於耶穌的事。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猶太領袖對保羅的講論有何回應？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有些猶太領袖信了，另有些人不相信。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對於不信的猶太領袖，保羅引用的最後的經文說了什麼？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保羅引用的最後一段經文說，那些不信的人將無法理解或明白他們所聽見和看見的。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保羅說，神拯救的信息被傳到哪裡，又會有什麼回應？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保羅說，神拯救的信息已經傳給外邦人，且他們會聽從。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保羅在羅馬被囚時做了什麼？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保羅毫無攔阻地放膽傳講神的國，並教導有關主耶穌基督的事。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使徒行傳 28:31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保羅在羅馬作囚犯的兩年期間，誰阻止他傳道和教導？</w:t>
      </w:r>
    </w:p>
    <w:p>
      <w:pPr/>
      <w:r>
        <w:rPr>
          <w:lang w:val="zh_TW" w:bidi="zh_TW"/>
        </w:rPr>
      </w:r>
      <w:r>
        <w:rPr>
          <w:lang w:val="zh_TW" w:bidi="zh_TW"/>
        </w:rPr>
        <w:t>「毫無攔阻」這個詞的意思是沒有人禁止他。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