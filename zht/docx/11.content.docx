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1KI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當大衛王年紀老邁，他遇到了什麼問題？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大衛王年紀老邁，雖用被遮蓋，他仍不覺暖。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雖然亞比煞極其美貌，她奉養王，伺候王，王卻沒有與她做什麼？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王卻沒有與亞比煞親近。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哈及的兒子亞多尼雅，是如何自高自大的？</w:t>
      </w:r>
    </w:p>
    <w:p>
      <w:pPr/>
      <w:r>
        <w:rPr>
          <w:lang w:val="zh_TW" w:bidi="zh_TW"/>
        </w:rPr>
      </w:r>
      <w:r>
        <w:rPr>
          <w:lang w:val="zh_TW" w:bidi="zh_TW"/>
        </w:rPr>
        <w:t>亞多尼雅想要成為王，所以他就為自己預備車輛、馬兵，又派五十人在他前頭奔走。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大衛王是否管教他的兒子亞多尼雅並糾正他的行為？</w:t>
      </w:r>
    </w:p>
    <w:p>
      <w:pPr/>
      <w:r>
        <w:rPr>
          <w:lang w:val="zh_TW" w:bidi="zh_TW"/>
        </w:rPr>
      </w:r>
      <w:r>
        <w:rPr>
          <w:lang w:val="zh_TW" w:bidi="zh_TW"/>
        </w:rPr>
        <w:t>不，大衛王素來沒有使他憂悶，從未說：「你是做甚麼呢？」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哪兩個人就順從並幫助了亞多尼雅？</w:t>
      </w:r>
    </w:p>
    <w:p>
      <w:pPr/>
      <w:r>
        <w:rPr>
          <w:lang w:val="zh_TW" w:bidi="zh_TW"/>
        </w:rPr>
      </w:r>
      <w:r>
        <w:rPr>
          <w:lang w:val="zh_TW" w:bidi="zh_TW"/>
        </w:rPr>
        <w:t>約押和亞比亞他就幫助亞多尼雅商議並策劃要成為王。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亞多尼雅沒有邀請誰參加他的獻祭？</w:t>
      </w:r>
    </w:p>
    <w:p>
      <w:pPr/>
      <w:r>
        <w:rPr>
          <w:lang w:val="zh_TW" w:bidi="zh_TW"/>
        </w:rPr>
      </w:r>
      <w:r>
        <w:rPr>
          <w:lang w:val="zh_TW" w:bidi="zh_TW"/>
        </w:rPr>
        <w:t>亞多尼雅沒有邀請先知拿單、比拿雅、勇士們和他的兄弟所羅門。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是誰對所羅門的母親拔示巴警告說，亞多尼雅已經作王了，她的性命處於危險之中？</w:t>
      </w:r>
    </w:p>
    <w:p>
      <w:pPr/>
      <w:r>
        <w:rPr>
          <w:lang w:val="zh_TW" w:bidi="zh_TW"/>
        </w:rPr>
      </w:r>
      <w:r>
        <w:rPr>
          <w:lang w:val="zh_TW" w:bidi="zh_TW"/>
        </w:rPr>
        <w:t>先知拿單警告拔示巴，她和她兒子所羅門的性命都處於危險之中。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拿單告訴拔示巴去問大衛王什麼問題？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先知拿單告訴拔示巴去問大衛，他是否曾起誓說所羅門會成為王，怎麼亞多尼雅現在作了王。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大衛王曾向拔示巴起誓說什麼？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大衛曾向拔示巴起誓，大衛死後所羅門必接續他作王。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拔示巴告訴大衛王亞多尼雅做了什麼？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拔示巴告訴大衛，亞多尼雅已經作王了，而大衛卻不知道，並且他已經宰了許多祭牲。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拔示巴擔心大衛死後會發生什麼事？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拔示巴擔心她和她兒子所羅門必被算為罪人。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先知拿單問了大衛王什麼問題？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拿單問大衛，是否大衛曾應許亞多尼雅必接續他作王，坐在大衛的位上。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1:24–25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先知拿單為什麼要來見大衛王？</w:t>
      </w:r>
    </w:p>
    <w:p>
      <w:pPr/>
      <w:r>
        <w:rPr>
          <w:lang w:val="zh_TW" w:bidi="zh_TW"/>
        </w:rPr>
      </w:r>
      <w:r>
        <w:rPr>
          <w:lang w:val="zh_TW" w:bidi="zh_TW"/>
        </w:rPr>
        <w:t>先知拿單想要告知大衛王，亞多尼雅在未經大衛允許的情況下自立為王。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大衛王向拔示巴起誓說了什麼？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大衛起誓說，拔示巴的兒子所羅門必接續大衛作王，坐在他的位上。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1:32–33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王大衛吩咐撒督、拿單和比拿雅為他的兒子所羅門做什麼？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大衛王吩咐他的三位忠誠的臣子，將所羅門帶到基訓，騎著大衛自己的騾子，並膏他作以色列的王。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1:39–40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當撒督膏所羅門為王時，眾民如何回應？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眾民都說：「願所羅門王萬歲！」且大大歡呼。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當亞多尼雅聽到大衛已經立所羅門作以色列的王時，他做了什麼？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亞多尼雅懼怕所羅門王，於是進入神的殿，抓住祭壇的角。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當他們把亞多尼雅帶到所羅門面前時，所羅門王告訴亞多尼雅做什麼？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所羅門王告訴亞多尼雅回家去吧。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大衛王告訴他的兒子所羅門什麼事？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大衛王告訴他的兒子要常常敬畏並順服神。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耶和華（雅巍）向大衛應許什麼？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耶和華（雅巍）應許大衛，永不斷絕有人坐以色列的國位。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大衛王告訴所羅門關於洗魯雅的兒子約押的什麼事？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大衛王告訴所羅門，不要容約押安然下陰間。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巴西萊的眾子為大衛王做了什麼？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在大衛躲避押沙龍的時候，巴西萊的眾子來迎接大衛。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示每對大衛王做了什麼？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示每曾用狠毒的言語咒罵大衛王。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大衛王告訴所羅門要如何對待示每？</w:t>
      </w:r>
    </w:p>
    <w:p>
      <w:pPr/>
      <w:r>
        <w:rPr>
          <w:lang w:val="zh_TW" w:bidi="zh_TW"/>
        </w:rPr>
      </w:r>
      <w:r>
        <w:rPr>
          <w:lang w:val="zh_TW" w:bidi="zh_TW"/>
        </w:rPr>
        <w:t>大衛告訴所羅門不要以示每為無罪。要使他流血下到陰間。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大衛作以色列王多久？</w:t>
      </w:r>
    </w:p>
    <w:p>
      <w:pPr/>
      <w:r>
        <w:rPr>
          <w:lang w:val="zh_TW" w:bidi="zh_TW"/>
        </w:rPr>
      </w:r>
      <w:r>
        <w:rPr>
          <w:lang w:val="zh_TW" w:bidi="zh_TW"/>
        </w:rPr>
        <w:t>大衛作以色列王四十年。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亞多尼雅來見拔示巴時，他對拔示巴說了什麼？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亞多尼雅說以色列人都仰望他作王。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亞多尼雅向拔示巴提出了什麼要求？</w:t>
      </w:r>
    </w:p>
    <w:p>
      <w:pPr/>
      <w:r>
        <w:rPr>
          <w:lang w:val="zh_TW" w:bidi="zh_TW"/>
        </w:rPr>
      </w:r>
      <w:r>
        <w:rPr>
          <w:lang w:val="zh_TW" w:bidi="zh_TW"/>
        </w:rPr>
        <w:t>亞多尼雅請求拔示巴向所羅門要求，將書念的女子亞比煞賜給他為妻。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拔示巴為什麼要去見所羅門？</w:t>
      </w:r>
    </w:p>
    <w:p>
      <w:pPr/>
      <w:r>
        <w:rPr>
          <w:lang w:val="zh_TW" w:bidi="zh_TW"/>
        </w:rPr>
      </w:r>
      <w:r>
        <w:rPr>
          <w:lang w:val="zh_TW" w:bidi="zh_TW"/>
        </w:rPr>
        <w:t>拔示巴去見所羅門，請求他將書念的女子亞比煞賜給亞多尼雅為妻。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所羅門王對拔示巴說了什麼？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所羅門說亞多尼雅的這個請求是自己送命。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所羅門王派誰將亞多尼雅殺死？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所羅門王差遣耶何耶大的兒子比拿雅，將亞多尼雅殺死。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所羅門王告訴祭司亞比亞他要做什麼？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所羅門告訴亞比亞他回到他自己的田地去，並革除他作祭司的職務。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約押為逃避所羅門去了哪裡？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約押逃到耶和華（雅巍）的帳幕，抓住祭壇的角。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所羅門王差遣耶何耶大的兒子比拿雅去做什麼？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所羅門王差遣比拿雅去將約押殺死。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約押對耶何耶大的兒子比拿雅說了什麼？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約押告訴比拿雅說，他不會從聖殿出來，要死在祭壇那裏。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所羅門王告訴比拿雅要對約押做什麼？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所羅門王告訴比拿雅照著約押的話去行。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所羅門王為什麼想要殺死約押？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所羅門王想要殺死約押，因為約押在大衛王不知道的情況下攻擊並殺害了押尼珥和亞瑪撒。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所羅門王如何獎賞耶何耶大的兒子比拿雅？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所羅門王就立耶何耶大的兒子比拿雅作元帥。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所羅門王允許示每住在哪裡？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所羅門王告訴示每他可以住在耶路撒冷。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當所羅門王允許示每住在耶路撒冷時，他給了示每什麼警告？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所羅門王警告示每，他何日出耶路撒冷，何日必死。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為什麼示每備上他的驢，離開耶路撒冷前往迦特？</w:t>
      </w:r>
    </w:p>
    <w:p>
      <w:pPr/>
      <w:r>
        <w:rPr>
          <w:lang w:val="zh_TW" w:bidi="zh_TW"/>
        </w:rPr>
      </w:r>
      <w:r>
        <w:rPr>
          <w:lang w:val="zh_TW" w:bidi="zh_TW"/>
        </w:rPr>
        <w:t>示每去迦特帶回兩個從他那裡逃跑的僕人。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對於示每向耶和華（雅巍）所做的，所羅門王說了什麼？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所羅門王告訴示每，他沒有遵守他指著耶和華（雅巍）起的誓，所以耶和華必使示每的罪惡歸到他自己的頭上。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當有人告訴所羅門王示每離開耶路撒冷時，他做了什麼？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所羅門王吩咐耶何耶大的兒子比拿雅去殺死示每。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所羅門如何與埃及王法老結盟？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所羅門王藉著結親與埃及王法老結盟，他娶了法老的女兒為妻。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所羅門王做了什麼事，不是耶和華（雅巍）的律例？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所羅門在邱壇獻祭燒香。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那座極大﻿﻿的邱壇位於何處？</w:t>
      </w:r>
    </w:p>
    <w:p>
      <w:pPr/>
      <w:r>
        <w:rPr>
          <w:lang w:val="zh_TW" w:bidi="zh_TW"/>
        </w:rPr>
      </w:r>
      <w:r>
        <w:rPr>
          <w:lang w:val="zh_TW" w:bidi="zh_TW"/>
        </w:rPr>
        <w:t>那座極大﻿﻿的邱壇位於基遍。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耶和華（雅巍）如何向所羅門王顯現？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耶和華（雅巍）在夜間夢中向所羅門顯現。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所羅門王向耶和華（雅巍）求什麼？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所羅門請求耶和華（雅巍）賜給他智慧，可以判斷神的民。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所羅門王的請求是否蒙主喜悅？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是的，所羅門的請求蒙主喜悅。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神賜給所羅門王什麼？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神賜給所羅門聰明智慧，甚至沒有像他的人。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神是否賜給所羅門王未曾求的？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是的，神賜給所羅門富足和尊榮。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所羅門王若效法大衛王，遵行神的道，謹守神的律例、誡命，神說祂必會怎樣？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神說祂必使所羅門長壽。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所羅門王醒來後做了什麼？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所羅門就回到耶路撒冷，獻燔祭和平安祭，又為他眾臣僕設擺筵席。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誰來並站在所羅門王面前？</w:t>
      </w:r>
    </w:p>
    <w:p>
      <w:pPr/>
      <w:r>
        <w:rPr>
          <w:lang w:val="zh_TW" w:bidi="zh_TW"/>
        </w:rPr>
      </w:r>
      <w:r>
        <w:rPr>
          <w:lang w:val="zh_TW" w:bidi="zh_TW"/>
        </w:rPr>
        <w:t>有兩個妓女來，站在所羅門王面前。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一位婦人對所羅門王說了什麼？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那位婦人說，另一位婦人趁她睡覺時把她活著的孩子抱走，並將另一位婦人的死孩子放在她的懷裏。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所羅門王給他的僕人什麼命令？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所羅門王說拿刀來，將活孩子劈成兩半，一半給那婦人，一半給這婦人。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第一個婦人對所羅門王說了什麼？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第一位婦人說將活孩子給第二位婦女，萬不可殺他。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所羅門王說要將活孩子怎麼樣？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所羅門說要將活孩子給第一個婦人，且萬不可殺他。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3:28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以色列眾人聽見王這樣判斷，他們做了什麼？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以色列眾人聽見所羅門王這樣判斷，就都敬畏他，因為見他心裏有上帝的智慧，能以斷案。 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是所羅門作以色列眾人的王嗎？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是的，所羅門作以色列眾人的王。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所羅門王有臣子和官吏嗎？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所羅門王有許多臣子和官吏。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所羅門的每位官吏要供給王家食物的時間要多久？</w:t>
      </w:r>
    </w:p>
    <w:p>
      <w:pPr/>
      <w:r>
        <w:rPr>
          <w:lang w:val="zh_TW" w:bidi="zh_TW"/>
        </w:rPr>
      </w:r>
      <w:r>
        <w:rPr>
          <w:lang w:val="zh_TW" w:bidi="zh_TW"/>
        </w:rPr>
        <w:t>每年每位官吏必須供給一個月。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猶大和以色列的人數有多少？</w:t>
      </w:r>
    </w:p>
    <w:p>
      <w:pPr/>
      <w:r>
        <w:rPr>
          <w:lang w:val="zh_TW" w:bidi="zh_TW"/>
        </w:rPr>
      </w:r>
      <w:r>
        <w:rPr>
          <w:lang w:val="zh_TW" w:bidi="zh_TW"/>
        </w:rPr>
        <w:t>猶大人和以色列人如同海邊的沙那樣多。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所羅門統管諸國的範圍有多遠？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所羅門統管諸國，從大河到非利士地，直到埃及的邊界。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所羅門每日所供給的食物是什麼？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所羅門每日所用的食物包括細麵、粗麵、牛、羊、鹿、羚羊、</w:t>
      </w:r>
      <w:r>
        <w:rPr>
          <w:lang w:val="zh_TW" w:bidi="zh_TW"/>
        </w:rPr>
        <w:t>麅</w:t>
      </w:r>
      <w:r>
        <w:rPr>
          <w:lang w:val="zh_TW" w:bidi="zh_TW"/>
        </w:rPr>
        <w:t>子，並肥禽。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所羅門在世的日子，猶大人和以色列人是如何生活的？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所羅門在世的日子，猶大人和以色列人都在自己的葡萄樹下和無花果樹下安然居住。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所羅門有套車的馬多少？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所羅門有套車的馬四萬。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眾人為所羅門的馬帶來什麼？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眾人為所羅門的養馬與快馬帶來了大麥和乾草。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神賜給了所羅門什麼？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神賜給所羅門極大的智慧聰明和廣大的心。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所羅門的名聲傳揚到了多遠？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所羅門的名聲傳揚在四圍的列國。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所羅門作了多少箴言和詩歌？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所羅門作了三千句箴言和一千零五首詩歌。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4:34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多遠地方的人都來聽所羅門的智慧之言？</w:t>
      </w:r>
    </w:p>
    <w:p>
      <w:pPr/>
      <w:r>
        <w:rPr>
          <w:lang w:val="zh_TW" w:bidi="zh_TW"/>
        </w:rPr>
      </w:r>
      <w:r>
        <w:rPr>
          <w:lang w:val="zh_TW" w:bidi="zh_TW"/>
        </w:rPr>
        <w:t>天下列國的人都來聽所羅門的智慧話。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誰差遣臣僕去見所羅門？</w:t>
      </w:r>
    </w:p>
    <w:p>
      <w:pPr/>
      <w:r>
        <w:rPr>
          <w:lang w:val="zh_TW" w:bidi="zh_TW"/>
        </w:rPr>
      </w:r>
      <w:r>
        <w:rPr>
          <w:lang w:val="zh_TW" w:bidi="zh_TW"/>
        </w:rPr>
        <w:t>泰爾王希蘭差遣臣僕來見所羅門。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大衛為什麼不能為耶和華（雅巍）的名建殿？</w:t>
      </w:r>
    </w:p>
    <w:p>
      <w:pPr/>
      <w:r>
        <w:rPr>
          <w:lang w:val="zh_TW" w:bidi="zh_TW"/>
        </w:rPr>
      </w:r>
      <w:r>
        <w:rPr>
          <w:lang w:val="zh_TW" w:bidi="zh_TW"/>
        </w:rPr>
        <w:t>大衛因四圍的爭戰，不能為耶和華（雅巍）的名建殿。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耶和華（雅巍）應許了大衛什麼話？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耶和華（雅巍）應許大衛的話說：「我必使你兒子接續你坐你的位，他必為我的名建殿。」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所羅門求希蘭做什麼？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所羅門求希蘭吩咐他的僕人在黎巴嫩為他砍伐香柏木。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希蘭聽見所羅門的話後，做了什麼？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希蘭聽見所羅門的話，就甚喜悅，說：「今日應當稱頌耶和華（雅巍）。」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希蘭是否按照所羅門的要求去做了？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是的，希蘭打發人去見所羅門，說：「論到香柏木和松木，我必照你的心願而行。」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希蘭的僕人將如何處理這些木料？</w:t>
      </w:r>
    </w:p>
    <w:p>
      <w:pPr/>
      <w:r>
        <w:rPr>
          <w:lang w:val="zh_TW" w:bidi="zh_TW"/>
        </w:rPr>
      </w:r>
      <w:r>
        <w:rPr>
          <w:lang w:val="zh_TW" w:bidi="zh_TW"/>
        </w:rPr>
        <w:t>希蘭的僕人必將這木料從黎巴嫩運到海裏，紮成筏子。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希蘭的心願是什麼？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希蘭希望所羅門為他的家提供食物。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所羅門給了希蘭什麼食物？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所羅門每年給希蘭麥子二萬歌珥，清油二十歌珥。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希蘭和所羅門之間有和好嗎？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是的，希蘭與所羅門和好，彼此立約。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所羅門王從以色列人中挑取服苦的人共有多少？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所羅門王從以色列人中挑取服苦的人共有三萬，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所羅門任命誰掌管所有服苦的人？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所羅門派亞多尼蘭掌管所有服苦役的人。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所羅門是否有督工的來監管工人？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是的，所羅門用三千三百督工的，監管工人。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工人們為耶和華（雅巍）殿的根基開採了什麼？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工人就鑿出又大又寶貴的石頭來，用以立耶和華（雅巍）殿的根基。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所羅門何時開始建造耶和華（雅巍）的殿？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以色列人出埃及地後四百八十年，所羅門開工建造耶和華（雅巍）的殿。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所羅門為耶和華（雅巍）建造的殿的尺寸是多少？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所羅門建造的殿長六十肘、寬二十肘、高三十肘。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所羅門是否為殿做了窗櫺？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是的，所羅門又為殿做了窗櫺。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建殿用的石頭是在哪裡準備的？</w:t>
      </w:r>
    </w:p>
    <w:p>
      <w:pPr/>
      <w:r>
        <w:rPr>
          <w:lang w:val="zh_TW" w:bidi="zh_TW"/>
        </w:rPr>
      </w:r>
      <w:r>
        <w:rPr>
          <w:lang w:val="zh_TW" w:bidi="zh_TW"/>
        </w:rPr>
        <w:t>建殿是用山中鑿成的石頭。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所羅門安置什麼來遮蓋這殿？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所羅門安置香柏木的棟樑，又用香柏木板遮蓋這殿。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靠著殿所造的旁屋是如何連接到殿牆上的？</w:t>
      </w:r>
    </w:p>
    <w:p>
      <w:pPr/>
      <w:r>
        <w:rPr>
          <w:lang w:val="zh_TW" w:bidi="zh_TW"/>
        </w:rPr>
      </w:r>
      <w:r>
        <w:rPr>
          <w:lang w:val="zh_TW" w:bidi="zh_TW"/>
        </w:rPr>
        <w:t>靠著殿所造的旁屋，是用香柏木的棟樑連接到殿牆上。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耶和華（雅巍）是否應許住在以色列人中間？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是的，耶和華（雅巍）應許，祂必住在以色列人中間，並不離棄以色列民。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所羅門用什麼建造殿的內牆？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所羅門用香柏木板貼牆，從地到棚頂都用木板遮蔽。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內殿前的外殿，長度是多少？</w:t>
      </w:r>
    </w:p>
    <w:p>
      <w:pPr/>
      <w:r>
        <w:rPr>
          <w:lang w:val="zh_TW" w:bidi="zh_TW"/>
        </w:rPr>
      </w:r>
      <w:r>
        <w:rPr>
          <w:lang w:val="zh_TW" w:bidi="zh_TW"/>
        </w:rPr>
        <w:t>內殿前的外殿，長四十肘。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所羅門為什麼在殿裏預備了內殿？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所羅門在殿裏預備了內殿，好安放耶和華（雅巍）的約櫃。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所羅門用什麼來包裹殿的內部和內殿前的壇？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所羅門在全殿都貼上金子，內殿前的壇，也都用金包裹。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所羅門為內殿做的基路伯有多高？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所羅門做的兩個基路伯，各高十肘，安在內殿。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所羅門將他做的基路伯安在哪裡？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所羅門將兩個基路伯安在內殿裏。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所羅門在殿周圍的牆上都刻著什麼？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所羅門在殿周圍的牆上都刻著基路伯、棕樹，和初開的花。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所羅門為內殿製造門扇、門楣、門框了嗎？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是的，所羅門又用橄欖木製造內殿的門扇、門楣、門框。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6:38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所羅門花了多長時間建殿？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所羅門建殿的工夫共有七年。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所羅門花了多長時間為自己建造宮室？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所羅門為自己建造宮室，十三年方才造成。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所羅門用什麼樣的木林來建造他的宮殿？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所羅門用黎巴嫩的樹林建造了他的宮殿。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所羅門的宮殿中，有柱子的廊子有多大？</w:t>
      </w:r>
    </w:p>
    <w:p>
      <w:pPr/>
      <w:r>
        <w:rPr>
          <w:lang w:val="zh_TW" w:bidi="zh_TW"/>
        </w:rPr>
      </w:r>
      <w:r>
        <w:rPr>
          <w:lang w:val="zh_TW" w:bidi="zh_TW"/>
        </w:rPr>
        <w:t>在所羅門的宮殿中有柱子的廊子，長五十肘，寬三十肘。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所羅門設立的審判的廊是用什麼遮蔽的？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所羅門設立的審判廊從地到頂都用香柏木遮蔽。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所羅門又為所娶法老的女兒建造了什麼？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所羅門又為所娶法老的女兒建造一宮，做法與他自己的宮室一樣。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建造這一切所用的基石有多大？</w:t>
      </w:r>
    </w:p>
    <w:p>
      <w:pPr/>
      <w:r>
        <w:rPr>
          <w:lang w:val="zh_TW" w:bidi="zh_TW"/>
        </w:rPr>
      </w:r>
      <w:r>
        <w:rPr>
          <w:lang w:val="zh_TW" w:bidi="zh_TW"/>
        </w:rPr>
        <w:t>建造這一切所用的基石有長十肘的，有長八肘的。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圍繞宮殿的大院有鑿成的石頭多少層？</w:t>
      </w:r>
    </w:p>
    <w:p>
      <w:pPr/>
      <w:r>
        <w:rPr>
          <w:lang w:val="zh_TW" w:bidi="zh_TW"/>
        </w:rPr>
      </w:r>
      <w:r>
        <w:rPr>
          <w:lang w:val="zh_TW" w:bidi="zh_TW"/>
        </w:rPr>
        <w:t>圍繞宮殿的大院有鑿成的石頭三層。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誰來為所羅門王做銅匠的工作？</w:t>
      </w:r>
    </w:p>
    <w:p>
      <w:pPr/>
      <w:r>
        <w:rPr>
          <w:lang w:val="zh_TW" w:bidi="zh_TW"/>
        </w:rPr>
      </w:r>
      <w:r>
        <w:rPr>
          <w:lang w:val="zh_TW" w:bidi="zh_TW"/>
        </w:rPr>
        <w:t>戶蘭從泰爾來為所羅門王做銅匠的工作。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戶蘭製造了多少根銅柱？</w:t>
      </w:r>
    </w:p>
    <w:p>
      <w:pPr/>
      <w:r>
        <w:rPr>
          <w:lang w:val="zh_TW" w:bidi="zh_TW"/>
        </w:rPr>
      </w:r>
      <w:r>
        <w:rPr>
          <w:lang w:val="zh_TW" w:bidi="zh_TW"/>
        </w:rPr>
        <w:t>戶蘭製造兩根銅柱。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兩柱頂端各有什麼環繞？</w:t>
      </w:r>
    </w:p>
    <w:p>
      <w:pPr/>
      <w:r>
        <w:rPr>
          <w:lang w:val="zh_TW" w:bidi="zh_TW"/>
        </w:rPr>
      </w:r>
      <w:r>
        <w:rPr>
          <w:lang w:val="zh_TW" w:bidi="zh_TW"/>
        </w:rPr>
        <w:t>兩柱頂端各有兩行石榴環繞，兩行共有二百。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有多少隻銅牛馱海？</w:t>
      </w:r>
    </w:p>
    <w:p>
      <w:pPr/>
      <w:r>
        <w:rPr>
          <w:lang w:val="zh_TW" w:bidi="zh_TW"/>
        </w:rPr>
      </w:r>
      <w:r>
        <w:rPr>
          <w:lang w:val="zh_TW" w:bidi="zh_TW"/>
        </w:rPr>
        <w:t>有十二隻銅牛馱海：三隻向北，三隻向西，三隻向南，三隻向東。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戶蘭用銅製造十個盆座，每座的高度是多少？</w:t>
      </w:r>
    </w:p>
    <w:p>
      <w:pPr/>
      <w:r>
        <w:rPr>
          <w:lang w:val="zh_TW" w:bidi="zh_TW"/>
        </w:rPr>
      </w:r>
      <w:r>
        <w:rPr>
          <w:lang w:val="zh_TW" w:bidi="zh_TW"/>
        </w:rPr>
        <w:t>這十個盆座，每座高三肘。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心子以下的輪子是用什麼製成的？</w:t>
      </w:r>
    </w:p>
    <w:p>
      <w:pPr/>
      <w:r>
        <w:rPr>
          <w:lang w:val="zh_TW" w:bidi="zh_TW"/>
        </w:rPr>
      </w:r>
      <w:r>
        <w:rPr>
          <w:lang w:val="zh_TW" w:bidi="zh_TW"/>
        </w:rPr>
        <w:t>心子以下的輪子是由金屬鑄製成的。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戶蘭製造的盆，每盆可容納多少水？</w:t>
      </w:r>
    </w:p>
    <w:p>
      <w:pPr/>
      <w:r>
        <w:rPr>
          <w:lang w:val="zh_TW" w:bidi="zh_TW"/>
        </w:rPr>
      </w:r>
      <w:r>
        <w:rPr>
          <w:lang w:val="zh_TW" w:bidi="zh_TW"/>
        </w:rPr>
        <w:t>戶蘭製造的盆，每盆可容四十罷特的水。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戶蘭是否做完了耶和華（雅巍）殿的一切工？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是的，戶蘭為所羅門王做完了耶和華（雅巍）殿的一切工。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戶蘭為裝飾的網格做了多少個石榴？</w:t>
      </w:r>
    </w:p>
    <w:p>
      <w:pPr/>
      <w:r>
        <w:rPr>
          <w:lang w:val="zh_TW" w:bidi="zh_TW"/>
        </w:rPr>
      </w:r>
      <w:r>
        <w:rPr>
          <w:lang w:val="zh_TW" w:bidi="zh_TW"/>
        </w:rPr>
        <w:t>戶蘭為裝飾的網格做了四百個石榴。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所羅門又用什麼材料造耶和華（雅巍）殿裏的一切家具？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所羅門用金子造耶和華（雅巍）殿裏的一切家具。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7:51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所羅門王把什麼放在耶和華（雅巍）殿的府庫裏？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所羅門王把他父大衛分別為聖的金銀和器皿都帶來放在耶和華（雅巍）殿的府庫裏。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所羅門為什麼將以色列的領袖招聚在自己面前？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所羅門招聚以色列的領袖，要把耶和華（雅巍）的約櫃從大衛的城運上來。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誰在節前聚集到所羅門王那裏？</w:t>
      </w:r>
    </w:p>
    <w:p>
      <w:pPr/>
      <w:r>
        <w:rPr>
          <w:lang w:val="zh_TW" w:bidi="zh_TW"/>
        </w:rPr>
      </w:r>
      <w:r>
        <w:rPr>
          <w:lang w:val="zh_TW" w:bidi="zh_TW"/>
        </w:rPr>
        <w:t>在節前，以色列人都聚集到所羅門王那裏。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誰抬起約櫃？</w:t>
      </w:r>
    </w:p>
    <w:p>
      <w:pPr/>
      <w:r>
        <w:rPr>
          <w:lang w:val="zh_TW" w:bidi="zh_TW"/>
        </w:rPr>
      </w:r>
      <w:r>
        <w:rPr>
          <w:lang w:val="zh_TW" w:bidi="zh_TW"/>
        </w:rPr>
        <w:t>祭司抬起約櫃。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在約櫃前獻上了什麼為祭？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所羅門王在約櫃前獻牛羊為祭，多得不可勝數。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祭司將耶和華（雅巍）的約櫃抬到哪裡？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祭司將耶和華（雅巍）的約櫃抬進至聖所。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什麼充滿了耶和華（雅巍）的殿？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耶和華（雅巍）的榮光充滿了祂的殿。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王為以色列會眾做了什麼？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王為以色列會眾祝福，以色列會眾就都站立。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耶和華（雅巍）對大衛說什麼？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耶和華（雅巍）告訴大衛，惟有他所生的兒子必為耶和華的名建殿。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所羅門站在耶和華（雅巍）的壇前做了什麼？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所羅門站在耶和華（雅巍）的壇前，向天舉手。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所羅門向耶和華（雅巍）祈求了什麼？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所羅門祈求耶和華（雅巍）成就向大衛所應許的話。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所羅門祈求耶和華（雅巍）什麼？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所羅門祈求耶和華（雅巍）晝夜看顧聖殿。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當以色列民向耶和華（雅巍）禱告時，耶和華會在哪裡垂聽？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耶和華（雅巍）會在天上祂的居所垂聽。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所羅門祈求耶和華（雅巍）為義人做什麼？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所羅門祈求義人被定有理，照他的義賞賜他。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以色列民何時會敗在仇敵面前？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以色列民若得罪耶和華（雅巍），必敗在仇敵面前。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為什麼天會閉塞，不下雨？</w:t>
      </w:r>
    </w:p>
    <w:p>
      <w:pPr/>
      <w:r>
        <w:rPr>
          <w:lang w:val="zh_TW" w:bidi="zh_TW"/>
        </w:rPr>
      </w:r>
      <w:r>
        <w:rPr>
          <w:lang w:val="zh_TW" w:bidi="zh_TW"/>
        </w:rPr>
        <w:t>因以色列民得罪耶和華（雅巍），天會閉塞不下雨。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為什麼所羅門祈求耶和華（雅巍）在天上垂聽赦免以色列民的罪？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所羅門祈求耶和華（雅巍）在天上垂聽赦免以色列民的罪，使他們在地上一生一世敬畏耶和華。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外邦人為什麼會從遠方而來？</w:t>
      </w:r>
    </w:p>
    <w:p>
      <w:pPr/>
      <w:r>
        <w:rPr>
          <w:lang w:val="zh_TW" w:bidi="zh_TW"/>
        </w:rPr>
      </w:r>
      <w:r>
        <w:rPr>
          <w:lang w:val="zh_TW" w:bidi="zh_TW"/>
        </w:rPr>
        <w:t>外邦人為耶和華（雅巍）的名從遠方而來。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所羅門為什麼祈求耶和華（雅巍）照著外邦人所祈求的而行？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所羅門祈求耶和華（雅巍）照著外邦人所祈求的而行，使天下萬民都認識耶和華的名，敬畏耶和華。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以色列民為什麼會被仇敵擄到仇敵之地呢？</w:t>
      </w:r>
    </w:p>
    <w:p>
      <w:pPr/>
      <w:r>
        <w:rPr>
          <w:lang w:val="zh_TW" w:bidi="zh_TW"/>
        </w:rPr>
      </w:r>
      <w:r>
        <w:rPr>
          <w:lang w:val="zh_TW" w:bidi="zh_TW"/>
        </w:rPr>
        <w:t>因為耶和華（雅巍）向以色列民發怒，將他們交給仇敵，被擄到仇敵之地。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以色列民若在擄到之地會懇求說些什麼？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以色列民懇求說：「我們有罪了，我們悖逆了，我們作惡了。」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以色列民在擄到之地，會做什麼？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以色列民在擄到之地，會盡心盡性歸服耶和華（雅巍），並向祂禱告。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8:50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所羅門祈求耶和華（雅巍）在祂的子民向祂禱告時做什麼？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所羅門祈求耶和華（雅巍）饒恕得罪祂的民，赦免他們的一切過犯，使他們蒙憐恤。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耶和華（雅巍）將祂的百姓從哪裡領出來？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耶和華（雅巍）將祂的百姓從埃及領出來，如同脫離鐵爐。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8:52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所羅門祈求耶和華（雅巍）在他的子民向祂呼求時做什麼？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所羅門祈求耶和華（雅巍）的眼目看顧他們，垂聽他們的祈求。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耶和華（雅巍）為什麼將祂的子民從地上的萬民中分別出來？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耶和華（雅巍）將祂的子民從地上的萬民中分別出來，要歸屬於祂，並承受祂的應許。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8:55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所羅門在耶和華（雅巍）面前禱告祈求已畢，做了什麼？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所羅門在耶和華（雅巍）面前禱告祈求已畢，就起來站著，大聲為以色列全會眾祝福。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8:60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所羅門祈求地上的萬民都知道什麼？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所羅門祈求地上的萬民都知道惟獨耶和華（雅巍）是神，並無別神。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8:61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所羅門吩咐耶和華（雅巍）的百姓要怎樣？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所羅門吩咐他們，當向耶和華（雅巍）存誠實的心，遵行祂的律例，謹守祂的誡命。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8:62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誰在耶和華（雅巍）面前獻祭？</w:t>
      </w:r>
    </w:p>
    <w:p>
      <w:pPr/>
      <w:r>
        <w:rPr>
          <w:lang w:val="zh_TW" w:bidi="zh_TW"/>
        </w:rPr>
      </w:r>
      <w:r>
        <w:rPr>
          <w:lang w:val="zh_TW" w:bidi="zh_TW"/>
        </w:rPr>
        <w:t>王和以色列眾民一同在耶和華（雅巍）面前獻祭。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8:63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所羅門向耶和華（雅巍）獻祭，用了多少牛和羊？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所羅門向耶和華（雅巍）獻祭，用牛二萬二千，羊十二萬。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8:64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王為什麼要將耶和華（雅巍）殿前院子當中分別為聖？</w:t>
      </w:r>
    </w:p>
    <w:p>
      <w:pPr/>
      <w:r>
        <w:rPr>
          <w:lang w:val="zh_TW" w:bidi="zh_TW"/>
        </w:rPr>
      </w:r>
      <w:r>
        <w:rPr>
          <w:lang w:val="zh_TW" w:bidi="zh_TW"/>
        </w:rPr>
        <w:t>王因耶和華（雅巍）殿前的銅壇太小，容不下所有的祭物，便將耶和華殿前院子當中分別為聖。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8:66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王何時王遣散眾民，各歸各家？</w:t>
      </w:r>
    </w:p>
    <w:p>
      <w:pPr/>
      <w:r>
        <w:rPr>
          <w:lang w:val="zh_TW" w:bidi="zh_TW"/>
        </w:rPr>
      </w:r>
      <w:r>
        <w:rPr>
          <w:lang w:val="zh_TW" w:bidi="zh_TW"/>
        </w:rPr>
        <w:t>第八日，王遣散眾民，各歸各家。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所羅門建造完畢耶和華（雅巍）的殿後，耶和華向所羅門做了什麼事？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當所羅門建造耶和華（雅巍）的殿完畢後，耶和華就二次向所羅門顯現，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耶和華（雅巍）對所羅門說了什麼？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耶和華（雅巍）對所羅門說：「你向我所禱告祈求的，我都應允了。」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耶和華（雅巍）要所羅門遵行什麼？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耶和華（雅巍）要所羅門遵行祂一切所吩咐的，謹守耶和華的律例典章。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耶和華（雅巍）應許所羅門的父大衛什麼？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耶和華（雅巍）應許必堅固大衛的國位在以色列中，直到永遠，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耶和華（雅巍）告訴所羅門如果所羅門不守耶和華的誡命，會怎樣？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耶和華（雅巍）告訴所羅門，祂就必將以色列人從祂賜給他們的地上剪除。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經過耶和華（雅巍）殿的人必會問什麼？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人們會問：「耶和華（雅巍）為何向這地和這殿如此行呢？」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耶和華（雅巍）為什麼使這一切災禍臨到他們身上？</w:t>
      </w:r>
    </w:p>
    <w:p>
      <w:pPr/>
      <w:r>
        <w:rPr>
          <w:lang w:val="zh_TW" w:bidi="zh_TW"/>
        </w:rPr>
      </w:r>
      <w:r>
        <w:rPr>
          <w:lang w:val="zh_TW" w:bidi="zh_TW"/>
        </w:rPr>
        <w:t>是因為他們離棄他們的神，去事奉敬拜別神，所以耶和華（雅巍）使這一切災禍臨到他們身上。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在二十年結束時，發生了什麼事？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在二十年結束時，所羅門完成了建造耶和華（雅巍）的殿和王宮。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泰爾王希蘭資助了所羅門什麼東西？</w:t>
      </w:r>
    </w:p>
    <w:p>
      <w:pPr/>
      <w:r>
        <w:rPr>
          <w:lang w:val="zh_TW" w:bidi="zh_TW"/>
        </w:rPr>
      </w:r>
      <w:r>
        <w:rPr>
          <w:lang w:val="zh_TW" w:bidi="zh_TW"/>
        </w:rPr>
        <w:t>泰爾王希蘭資助所羅門香柏木、松木，和金子。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希蘭從泰爾出來，察看什麼？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希蘭從泰爾出來，察看所羅門給他的城邑。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希蘭把所羅門給他的城邑之地起名叫什麼？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希蘭就給這城邑之地起名叫迦步勒，意思是毫無價值。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希蘭給所羅門王多少金子？</w:t>
      </w:r>
    </w:p>
    <w:p>
      <w:pPr/>
      <w:r>
        <w:rPr>
          <w:lang w:val="zh_TW" w:bidi="zh_TW"/>
        </w:rPr>
      </w:r>
      <w:r>
        <w:rPr>
          <w:lang w:val="zh_TW" w:bidi="zh_TW"/>
        </w:rPr>
        <w:t>希蘭給所羅門王一百二十他連得金子。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所羅門在夏瑣、米吉多和基色建造了什麼？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所羅門在夏瑣、米吉多和基色建造了防禦工事。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埃及王法老在基色做了什麼？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埃及王法老攻取了基色，用火焚燒，殺了城內居住的迦南人。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所羅門在基色和伯‧和崙做了什麼？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所羅門重建了基色和伯‧和崙。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所羅門對那些剩下不屬以色列人的人做了什麼？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所羅門讓那地剩下不屬以色列人的人作服苦的奴僕。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所羅門使以色列人做什麼？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所羅門使以色列人作他的戰士、臣僕、統領、軍長和官長。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所羅門有多少督工？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所羅門有五百五十督工的，監管工人。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所羅門每年三次獻上什麼？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所羅門每年三次在耶和華（雅巍）的壇上獻燔祭和平安祭。</w:t>
      </w:r>
    </w:p>
    <w:p>
      <w:pPr/>
      <w:r>
        <w:rPr>
          <w:lang w:val="zh_TW" w:bidi="zh_TW"/>
        </w:rPr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所羅門在以旬·迦別做了什麼？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所羅門在以旬·迦別製造船隻。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所羅門為什麼差遣僕人去俄斐？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所羅門差遣僕人去俄斐運回金子。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示巴女王為什麼來見所羅門？</w:t>
      </w:r>
    </w:p>
    <w:p>
      <w:pPr/>
      <w:r>
        <w:rPr>
          <w:lang w:val="zh_TW" w:bidi="zh_TW"/>
        </w:rPr>
      </w:r>
      <w:r>
        <w:rPr>
          <w:lang w:val="zh_TW" w:bidi="zh_TW"/>
        </w:rPr>
        <w:t>示巴女王來要用難解的話試問所羅門。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示巴女王帶了什麼到耶路撒冷？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示巴女王帶著香料、黃金和寶石來到耶路撒冷。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所羅門回答了女王多少個問題？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所羅門回答了示巴女王的所有問題。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示巴女王見所羅門大有智慧，她有什麼反應？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示巴女王見所羅門大有智慧，她就詫異得神不守舍。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示巴女王對所羅門說了什麼？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示巴女王對所羅門說：「你的名聲超過了我所聽聞的。」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為什麼示巴女王說所羅門的僕人是有福的？</w:t>
      </w:r>
    </w:p>
    <w:p>
      <w:pPr/>
      <w:r>
        <w:rPr>
          <w:lang w:val="zh_TW" w:bidi="zh_TW"/>
        </w:rPr>
      </w:r>
      <w:r>
        <w:rPr>
          <w:lang w:val="zh_TW" w:bidi="zh_TW"/>
        </w:rPr>
        <w:t>示巴女王說，所羅門的僕人常聽到所羅門的智慧話是有福的！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耶和華（雅巍）如何向以色列顯示祂的愛？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耶和華（雅巍）立所羅門作王，因為祂永遠愛以色列。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示巴女王將什麼送給所羅門王？</w:t>
      </w:r>
    </w:p>
    <w:p>
      <w:pPr/>
      <w:r>
        <w:rPr>
          <w:lang w:val="zh_TW" w:bidi="zh_TW"/>
        </w:rPr>
      </w:r>
      <w:r>
        <w:rPr>
          <w:lang w:val="zh_TW" w:bidi="zh_TW"/>
        </w:rPr>
        <w:t>示巴女王將一百二十他連得的金子、香料和寶石，送給所羅門王。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希蘭的船隻從俄斐運了什麼來？</w:t>
      </w:r>
    </w:p>
    <w:p>
      <w:pPr/>
      <w:r>
        <w:rPr>
          <w:lang w:val="zh_TW" w:bidi="zh_TW"/>
        </w:rPr>
      </w:r>
      <w:r>
        <w:rPr>
          <w:lang w:val="zh_TW" w:bidi="zh_TW"/>
        </w:rPr>
        <w:t>希蘭的船隻從俄斐運了金子來。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王為耶和華（雅巍）的殿做了什麼？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王用檀香木為耶和華（雅巍）的殿做欄杆。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所羅門王送給示巴女王什麼？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示巴女王一切所要所求的，所羅門王都送給她。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所羅門王每年所得的金子共有多重？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所羅門王每年所得的金子共有六百六十六他連得重。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誰將金銀進給所羅門？</w:t>
      </w:r>
    </w:p>
    <w:p>
      <w:pPr/>
      <w:r>
        <w:rPr>
          <w:lang w:val="zh_TW" w:bidi="zh_TW"/>
        </w:rPr>
      </w:r>
      <w:r>
        <w:rPr>
          <w:lang w:val="zh_TW" w:bidi="zh_TW"/>
        </w:rPr>
        <w:t>有雜族﻿﻿的諸王，與國中的省長所進的金銀給所羅門。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所羅門王用錘出來的金子打成多少面擋牌？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所羅門王用錘出來的金子打成擋牌二百面。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所羅門王用錘出來的金子打成盾牌三百面，都放在哪裏？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所羅門王用錘出來的金子打成盾牌三百面，都放在黎巴嫩林宮裏。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王用象牙和精金製造了一個什麼？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王用象牙和精金製造一個寶座。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王所製造的寶座，兩旁有扶手，靠近扶手有什麼站立？</w:t>
      </w:r>
    </w:p>
    <w:p>
      <w:pPr/>
      <w:r>
        <w:rPr>
          <w:lang w:val="zh_TW" w:bidi="zh_TW"/>
        </w:rPr>
      </w:r>
      <w:r>
        <w:rPr>
          <w:lang w:val="zh_TW" w:bidi="zh_TW"/>
        </w:rPr>
        <w:t>王所製造的寶座，兩旁有扶手，靠近扶手有兩個獅子站立。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寶座上六層臺階的兩側站立著什麼？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寶座上六層臺階的兩側有十二個獅子站立。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黎巴嫩林宮裏的飲器都是用什麼製成的？</w:t>
      </w:r>
    </w:p>
    <w:p>
      <w:pPr/>
      <w:r>
        <w:rPr>
          <w:lang w:val="zh_TW" w:bidi="zh_TW"/>
        </w:rPr>
      </w:r>
      <w:r>
        <w:rPr>
          <w:lang w:val="zh_TW" w:bidi="zh_TW"/>
        </w:rPr>
        <w:t>黎巴嫩林宮裏的飲器都是用精金製成的。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王的船隻每三年一次會帶什麼回來？</w:t>
      </w:r>
    </w:p>
    <w:p>
      <w:pPr/>
      <w:r>
        <w:rPr>
          <w:lang w:val="zh_TW" w:bidi="zh_TW"/>
        </w:rPr>
      </w:r>
      <w:r>
        <w:rPr>
          <w:lang w:val="zh_TW" w:bidi="zh_TW"/>
        </w:rPr>
        <w:t>每三年一次，王的船隻裝載金銀、象牙、猿猴和狒狒（和合本譯為：孔雀）回來。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為什麼普天下都求見所羅門？</w:t>
      </w:r>
    </w:p>
    <w:p>
      <w:pPr/>
      <w:r>
        <w:rPr>
          <w:lang w:val="zh_TW" w:bidi="zh_TW"/>
        </w:rPr>
      </w:r>
      <w:r>
        <w:rPr>
          <w:lang w:val="zh_TW" w:bidi="zh_TW"/>
        </w:rPr>
        <w:t>普天下都求見所羅門，要聽神賜給他智慧的話。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所羅門的訪客帶給他什麼貢物？</w:t>
      </w:r>
    </w:p>
    <w:p>
      <w:pPr/>
      <w:r>
        <w:rPr>
          <w:lang w:val="zh_TW" w:bidi="zh_TW"/>
        </w:rPr>
      </w:r>
      <w:r>
        <w:rPr>
          <w:lang w:val="zh_TW" w:bidi="zh_TW"/>
        </w:rPr>
        <w:t>來訪的人各帶貢物，就是金器、銀器、衣服、軍械和香料。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所羅門在哪裡安置他的戰車和馬兵？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所羅門將他的戰車和馬兵安置在屯車的城邑和耶路撒冷。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王使香柏木怎樣？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王使香柏木多如低地的桑樹（和合本譯為：高原的桑樹）。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所羅門的馬是從哪裡帶來的？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所羅門的馬是從埃及和基利家帶來的。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10:29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所羅門所擁有的每輛戰車的價銀是多少？</w:t>
      </w:r>
    </w:p>
    <w:p>
      <w:pPr/>
      <w:r>
        <w:rPr>
          <w:lang w:val="zh_TW" w:bidi="zh_TW"/>
        </w:rPr>
      </w:r>
      <w:r>
        <w:rPr>
          <w:lang w:val="zh_TW" w:bidi="zh_TW"/>
        </w:rPr>
        <w:t>戰車每輛價銀六百舍客勒。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所羅門王寵愛誰？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所羅門王寵愛許多外邦女子。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論到娶外邦女子，耶和華（雅巍）有什麼命令？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耶和華（雅巍）命令以色列人不可娶外邦女子為妻。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所羅門的妃對他的心做了什麼事？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所羅門的妃誘惑他的心。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大衛的心在耶和華（雅巍）面前是怎樣的？</w:t>
      </w:r>
    </w:p>
    <w:p>
      <w:pPr/>
      <w:r>
        <w:rPr>
          <w:lang w:val="zh_TW" w:bidi="zh_TW"/>
        </w:rPr>
      </w:r>
      <w:r>
        <w:rPr>
          <w:lang w:val="zh_TW" w:bidi="zh_TW"/>
        </w:rPr>
        <w:t>大衛的心完全地順服耶和華（雅巍）他的神。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所羅門隨從了什麼？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所羅門隨從西頓人的女神亞斯她錄和亞捫人的神米勒公。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所羅門在耶和華（雅巍）眼中行了什麼？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所羅門行耶和華（雅巍）眼中看為惡的事。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所羅門為基抹建了什麼？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所羅門為摩押的神基抹建築邱壇。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所羅門在邱壇那裏，向他外邦妃子的神做了什麼事？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所羅門在邱壇那裏</w:t>
      </w:r>
      <w:r>
        <w:rPr>
          <w:b/>
          <w:lang w:val="zh_TW" w:bidi="zh_TW"/>
        </w:rPr>
        <w:t>，</w:t>
      </w:r>
      <w:r>
        <w:rPr>
          <w:lang w:val="zh_TW" w:bidi="zh_TW"/>
        </w:rPr>
        <w:t>向他外邦妃子的神燒香獻祭。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耶和華（雅巍）向所羅門顯現了多少次？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耶和華（雅巍）曾向所羅門兩次顯現。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耶和華（雅巍）吩咐所羅門什麼事？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耶和華（雅巍）曾吩咐所羅門不可隨從別神。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耶和華(雅巍）對所羅門說，他因隨從別神，耶和華會怎樣？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耶和華(雅巍）對所羅門說，耶和華必將他的國奪回，賜給他的臣子。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耶和華（雅巍）應許給所羅門的兒子多少個支派？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耶和華（雅巍）應許將留一個支派給所羅門的兒子。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耶和華（雅巍）使誰興起，作所羅門的敵人？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耶和華（雅巍）使以東人哈達興起，作所羅門的敵人。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誰上去埋葬在以東陣亡的人？</w:t>
      </w:r>
    </w:p>
    <w:p>
      <w:pPr/>
      <w:r>
        <w:rPr>
          <w:lang w:val="zh_TW" w:bidi="zh_TW"/>
        </w:rPr>
      </w:r>
      <w:r>
        <w:rPr>
          <w:lang w:val="zh_TW" w:bidi="zh_TW"/>
        </w:rPr>
        <w:t>元帥約押上去葬埋在以東陣亡的人。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約押和以色列眾人在以東那裡住了多久？</w:t>
      </w:r>
    </w:p>
    <w:p>
      <w:pPr/>
      <w:r>
        <w:rPr>
          <w:lang w:val="zh_TW" w:bidi="zh_TW"/>
        </w:rPr>
      </w:r>
      <w:r>
        <w:rPr>
          <w:lang w:val="zh_TW" w:bidi="zh_TW"/>
        </w:rPr>
        <w:t>約押和以色列眾人在以東住了六個月。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哈達逃往哪裡去了？</w:t>
      </w:r>
    </w:p>
    <w:p>
      <w:pPr/>
      <w:r>
        <w:rPr>
          <w:lang w:val="zh_TW" w:bidi="zh_TW"/>
        </w:rPr>
      </w:r>
      <w:r>
        <w:rPr>
          <w:lang w:val="zh_TW" w:bidi="zh_TW"/>
        </w:rPr>
        <w:t>哈達逃往埃及。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法老將誰賜給哈達為妻？</w:t>
      </w:r>
    </w:p>
    <w:p>
      <w:pPr/>
      <w:r>
        <w:rPr>
          <w:lang w:val="zh_TW" w:bidi="zh_TW"/>
        </w:rPr>
      </w:r>
      <w:r>
        <w:rPr>
          <w:lang w:val="zh_TW" w:bidi="zh_TW"/>
        </w:rPr>
        <w:t>法老將王后答比匿的妹子賜給哈達為妻。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哈達的兒子名叫什麼？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哈達的兒子名叫基努拔。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哈達向法老求什麼？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哈達求法老王容他回到自己的本國去。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神又使誰興起，作所羅門的敵人？</w:t>
      </w:r>
    </w:p>
    <w:p>
      <w:pPr/>
      <w:r>
        <w:rPr>
          <w:lang w:val="zh_TW" w:bidi="zh_TW"/>
        </w:rPr>
      </w:r>
      <w:r>
        <w:rPr>
          <w:lang w:val="zh_TW" w:bidi="zh_TW"/>
        </w:rPr>
        <w:t>神又使以利亞大的兒子利遜興起，作所羅門的敵人。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利遜的手下往哪裡居住？</w:t>
      </w:r>
    </w:p>
    <w:p>
      <w:pPr/>
      <w:r>
        <w:rPr>
          <w:lang w:val="zh_TW" w:bidi="zh_TW"/>
        </w:rPr>
      </w:r>
      <w:r>
        <w:rPr>
          <w:lang w:val="zh_TW" w:bidi="zh_TW"/>
        </w:rPr>
        <w:t>利遜的手下往大馬士革居住。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利遜作以色列的敵人多久？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所羅門活著的時候，利遜都作以色列的敵人。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是誰舉手攻擊王？</w:t>
      </w:r>
    </w:p>
    <w:p>
      <w:pPr/>
      <w:r>
        <w:rPr>
          <w:lang w:val="zh_TW" w:bidi="zh_TW"/>
        </w:rPr>
      </w:r>
      <w:r>
        <w:rPr>
          <w:lang w:val="zh_TW" w:bidi="zh_TW"/>
        </w:rPr>
        <w:t>尼八的兒子耶羅波安也舉手攻擊王。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為什麼耶羅波安舉手攻擊王？</w:t>
      </w:r>
    </w:p>
    <w:p>
      <w:pPr/>
      <w:r>
        <w:rPr>
          <w:lang w:val="zh_TW" w:bidi="zh_TW"/>
        </w:rPr>
      </w:r>
      <w:r>
        <w:rPr>
          <w:lang w:val="zh_TW" w:bidi="zh_TW"/>
        </w:rPr>
        <w:t>尼八的兒子耶羅波安舉手攻擊王的緣故，乃由先前所羅門建造米羅，修補他父親大衛城的破口。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所羅門派耶羅波安監管什麼？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所羅門派耶羅波安監管約瑟家的一切工程。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當耶羅波安出耶路撒冷的時候，誰在路上遇見他？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耶羅波安出了耶路撒冷，先知亞希雅在路上遇見他。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亞希雅對自己穿的那件新衣做了什麼？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亞希雅將自己穿的那件新衣撕成十二片。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關於所羅門的王國，耶和華（雅巍）說了什麼？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耶和華（雅巍）說祂必將國從所羅門手裏奪回。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耶和華（雅巍）給所羅門留多少支派？</w:t>
      </w:r>
    </w:p>
    <w:p>
      <w:pPr/>
      <w:r>
        <w:rPr>
          <w:lang w:val="zh_TW" w:bidi="zh_TW"/>
        </w:rPr>
      </w:r>
      <w:r>
        <w:rPr>
          <w:lang w:val="zh_TW" w:bidi="zh_TW"/>
        </w:rPr>
        <w:t>因僕人大衛的緣故，耶和華（雅巍）給所羅門留一個支派。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耶和華（雅巍）會使所羅門為君多久時間？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耶和華（雅巍）使所羅門終身為君。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耶和華（雅巍）選擇在哪個城立祂的名？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耶和華（雅巍）選擇在耶路撒冷的城裏立祂的名。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耶羅波安若遵行耶和華（雅巍）的道，耶和華應許要為他做什麼？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耶羅波安若遵行耶和華（雅巍）的道，耶和華應許就為他立堅固的家，將以色列人賜給他。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所羅門想要對耶羅波安做什麼？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所羅門想要殺耶羅波安。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所羅門在耶路撒冷作王多久時間？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所羅門在耶路撒冷作王共四十年。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11:43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誰接續所羅門作王？</w:t>
      </w:r>
    </w:p>
    <w:p>
      <w:pPr/>
      <w:r>
        <w:rPr>
          <w:lang w:val="zh_TW" w:bidi="zh_TW"/>
        </w:rPr>
      </w:r>
      <w:r>
        <w:rPr>
          <w:lang w:val="zh_TW" w:bidi="zh_TW"/>
        </w:rPr>
        <w:t>羅波安接續所羅門作王。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羅波安為什麼往示劍去？</w:t>
      </w:r>
    </w:p>
    <w:p>
      <w:pPr/>
      <w:r>
        <w:rPr>
          <w:lang w:val="zh_TW" w:bidi="zh_TW"/>
        </w:rPr>
      </w:r>
      <w:r>
        <w:rPr>
          <w:lang w:val="zh_TW" w:bidi="zh_TW"/>
        </w:rPr>
        <w:t>羅波安往示劍去，因為以色列人都到了示劍要立他作王。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誰與以色列會眾都來見羅波安，對他說話？</w:t>
      </w:r>
    </w:p>
    <w:p>
      <w:pPr/>
      <w:r>
        <w:rPr>
          <w:lang w:val="zh_TW" w:bidi="zh_TW"/>
        </w:rPr>
      </w:r>
      <w:r>
        <w:rPr>
          <w:lang w:val="zh_TW" w:bidi="zh_TW"/>
        </w:rPr>
        <w:t>尼八的兒子耶羅波安與以色列會眾都來見羅波安，對他說話。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以色列眾人向羅波安求什麼？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以色列眾人求羅波安，使他父親加在他們身上的重軛輕鬆些。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羅波安使以色列民暫且離開多少日？</w:t>
      </w:r>
    </w:p>
    <w:p>
      <w:pPr/>
      <w:r>
        <w:rPr>
          <w:lang w:val="zh_TW" w:bidi="zh_TW"/>
        </w:rPr>
      </w:r>
      <w:r>
        <w:rPr>
          <w:lang w:val="zh_TW" w:bidi="zh_TW"/>
        </w:rPr>
        <w:t>羅波安使以色列民暫且離開三日。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羅波安與誰商議？</w:t>
      </w:r>
    </w:p>
    <w:p>
      <w:pPr/>
      <w:r>
        <w:rPr>
          <w:lang w:val="zh_TW" w:bidi="zh_TW"/>
        </w:rPr>
      </w:r>
      <w:r>
        <w:rPr>
          <w:lang w:val="zh_TW" w:bidi="zh_TW"/>
        </w:rPr>
        <w:t>羅波安之父所羅門在世的日子，有侍立在他面前的老年人，羅波安王和他們商議。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老年人對羅波安說了什麼？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老年人說，羅波安應用好話回答以色列民。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羅波安對於老年人給他出的主意他是怎麼做的？</w:t>
      </w:r>
    </w:p>
    <w:p>
      <w:pPr/>
      <w:r>
        <w:rPr>
          <w:lang w:val="zh_TW" w:bidi="zh_TW"/>
        </w:rPr>
      </w:r>
      <w:r>
        <w:rPr>
          <w:lang w:val="zh_TW" w:bidi="zh_TW"/>
        </w:rPr>
        <w:t>羅波安卻無視老年人給他出的主意。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少年人告訴羅波安要對百姓說什麼？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少年人告訴羅波安要如此說：「我的小拇指頭比我父親的腰還粗。」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羅波安說他會用什麼來責打百姓？</w:t>
      </w:r>
    </w:p>
    <w:p>
      <w:pPr/>
      <w:r>
        <w:rPr>
          <w:lang w:val="zh_TW" w:bidi="zh_TW"/>
        </w:rPr>
      </w:r>
      <w:r>
        <w:rPr>
          <w:lang w:val="zh_TW" w:bidi="zh_TW"/>
        </w:rPr>
        <w:t>羅波安說他要用蠍子鞭責打百姓。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王已指示眾百姓做什麼？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王已指示眾百姓第三日回來見他。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王如何回答百姓？</w:t>
      </w:r>
    </w:p>
    <w:p>
      <w:pPr/>
      <w:r>
        <w:rPr>
          <w:lang w:val="zh_TW" w:bidi="zh_TW"/>
        </w:rPr>
      </w:r>
      <w:r>
        <w:rPr>
          <w:lang w:val="zh_TW" w:bidi="zh_TW"/>
        </w:rPr>
        <w:t>王用嚴厲的話回答百姓。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對於眾百姓所負的重軛，王說他會做什麼？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王說他必使百姓負更重的軛。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這事乃出於誰？</w:t>
      </w:r>
    </w:p>
    <w:p>
      <w:pPr/>
      <w:r>
        <w:rPr>
          <w:lang w:val="zh_TW" w:bidi="zh_TW"/>
        </w:rPr>
      </w:r>
      <w:r>
        <w:rPr>
          <w:lang w:val="zh_TW" w:bidi="zh_TW"/>
        </w:rPr>
        <w:t>這事乃出於耶和華（雅巍）。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以色列眾民見王不依從他們，就對王說了什麼？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以色列眾民說：「我們與耶西的兒子並沒有關涉，各回各家去吧。」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羅波安作哪一群人的王？</w:t>
      </w:r>
    </w:p>
    <w:p>
      <w:pPr/>
      <w:r>
        <w:rPr>
          <w:lang w:val="zh_TW" w:bidi="zh_TW"/>
        </w:rPr>
      </w:r>
      <w:r>
        <w:rPr>
          <w:lang w:val="zh_TW" w:bidi="zh_TW"/>
        </w:rPr>
        <w:t>惟獨住猶大城邑的以色列人，羅波安仍作他們的王。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以色列人對亞多蘭做了什麼？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以色列眾人就用石頭打死亞多蘭。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誰順從大衛的家族？</w:t>
      </w:r>
    </w:p>
    <w:p>
      <w:pPr/>
      <w:r>
        <w:rPr>
          <w:lang w:val="zh_TW" w:bidi="zh_TW"/>
        </w:rPr>
      </w:r>
      <w:r>
        <w:rPr>
          <w:lang w:val="zh_TW" w:bidi="zh_TW"/>
        </w:rPr>
        <w:t>除了猶大支派以外，沒有順從大衛家的。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為什麼羅波安在耶路撒冷招聚猶大全家呢？</w:t>
      </w:r>
    </w:p>
    <w:p>
      <w:pPr/>
      <w:r>
        <w:rPr>
          <w:lang w:val="zh_TW" w:bidi="zh_TW"/>
        </w:rPr>
      </w:r>
      <w:r>
        <w:rPr>
          <w:lang w:val="zh_TW" w:bidi="zh_TW"/>
        </w:rPr>
        <w:t>羅波安招聚猶大全家與以色列家爭戰。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神的話臨到誰？</w:t>
      </w:r>
    </w:p>
    <w:p>
      <w:pPr/>
      <w:r>
        <w:rPr>
          <w:lang w:val="zh_TW" w:bidi="zh_TW"/>
        </w:rPr>
      </w:r>
      <w:r>
        <w:rPr>
          <w:lang w:val="zh_TW" w:bidi="zh_TW"/>
        </w:rPr>
        <w:t>神的話臨到神人示瑪雅。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耶和華（雅巍）如此說：「你們不可上去與你們的弟兄以色列人爭戰。」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耶羅波安在哪裡建築了示劍？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耶羅波安在以法蓮山地建築示劍。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耶羅波安心裏說什麼？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耶羅波安心裏說：「恐怕這國仍歸大衛家。」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耶羅波安對於以色列民在耶和華（雅巍）的殿裏獻祭有何想法？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耶羅波安說：「這民若在耶和華（雅巍）的殿裏獻祭，他們會把我殺了，仍歸向猶大王羅波安。」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耶羅波安王鑄造了什麼？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耶羅波安王鑄造了兩個金牛犢。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耶羅波安把兩個金牛犢安在哪裡？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耶羅波安王就把金牛犢一隻安在伯特利，一隻安在但。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耶羅波安立哪些人為祭司？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耶羅波安將那不屬利未人的凡民立為祭司。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耶羅波安在伯特利做了什麼？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耶羅波安在伯特利定節期。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耶羅波安在伯特利上壇做了什麼？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耶羅波安在伯特利上壇燒香。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是誰奉耶和華（雅巍）的命從猶大出來的？</w:t>
      </w:r>
    </w:p>
    <w:p>
      <w:pPr/>
      <w:r>
        <w:rPr>
          <w:lang w:val="zh_TW" w:bidi="zh_TW"/>
        </w:rPr>
      </w:r>
      <w:r>
        <w:rPr>
          <w:lang w:val="zh_TW" w:bidi="zh_TW"/>
        </w:rPr>
        <w:t>有一個神人奉耶和華（雅巍）的命從猶大出來。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神人向伯特利的壇所呼叫的話是什麼？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神人向壇呼叫，說：「人的骨頭必被燒在你上面。」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神人設了關於壇的什麼預兆？</w:t>
      </w:r>
    </w:p>
    <w:p>
      <w:pPr/>
      <w:r>
        <w:rPr>
          <w:lang w:val="zh_TW" w:bidi="zh_TW"/>
        </w:rPr>
      </w:r>
      <w:r>
        <w:rPr>
          <w:lang w:val="zh_TW" w:bidi="zh_TW"/>
        </w:rPr>
        <w:t>神人設個預兆，說：「這壇必破裂，壇上的灰必被傾撒。」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當耶羅波安從壇上伸手時，他的手就怎麼了？</w:t>
      </w:r>
    </w:p>
    <w:p>
      <w:pPr/>
      <w:r>
        <w:rPr>
          <w:lang w:val="zh_TW" w:bidi="zh_TW"/>
        </w:rPr>
      </w:r>
      <w:r>
        <w:rPr>
          <w:lang w:val="zh_TW" w:bidi="zh_TW"/>
        </w:rPr>
        <w:t>當耶羅波安從壇上伸手時，他所伸的手就枯乾了，不能彎回。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壇發生了什麼事？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壇也破裂了，壇上的灰傾撒了，正如神人所設的預兆。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當神人向耶和華（雅巍）為耶羅波安的手祈禱時，發生了什麼事？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當神人祈禱耶和華（雅巍）時，王的手就復了原，仍如尋常一樣。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王對神人說了什麼？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王對神人說：「請你同我回家，我必給你賞賜。」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神人對王說了什麼？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神人對王說：「我不同你進去。」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那位神人與王交談後做了什麼事？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與王交談後，於是神人從別的路回去，不從伯特利來的原路回去。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有一個老先知住在哪裡？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有一個老先知住在伯特利。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誰看見那神人去伯特利的路？</w:t>
      </w:r>
    </w:p>
    <w:p>
      <w:pPr/>
      <w:r>
        <w:rPr>
          <w:lang w:val="zh_TW" w:bidi="zh_TW"/>
        </w:rPr>
      </w:r>
      <w:r>
        <w:rPr>
          <w:lang w:val="zh_TW" w:bidi="zh_TW"/>
        </w:rPr>
        <w:t>那個老先知的兒子們看見神人去伯特利的路。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那個老先知在哪裡找到神人？</w:t>
      </w:r>
    </w:p>
    <w:p>
      <w:pPr/>
      <w:r>
        <w:rPr>
          <w:lang w:val="zh_TW" w:bidi="zh_TW"/>
        </w:rPr>
      </w:r>
      <w:r>
        <w:rPr>
          <w:lang w:val="zh_TW" w:bidi="zh_TW"/>
        </w:rPr>
        <w:t>那個老先知遇見那位神人坐在橡樹底下。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那位老先知對神人說了什麼？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那位老先知對神人說：「請你同我回家吃飯。」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神人對老先知的回答是什麼？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神人回答，說：「我不可同你回去進你的家。」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那位老先知對神人說了什麼？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那位老先知誆哄神人說：「有天使奉耶和華（雅巍）的命令對我說：『你去把他帶回你的家。』」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神人被老先知誆哄後去了哪裡？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於是神人同老先知回去，在他家裏吃飯喝水。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二人坐席的時候，誰臨到那個老先知？</w:t>
      </w:r>
    </w:p>
    <w:p>
      <w:pPr/>
      <w:r>
        <w:rPr>
          <w:lang w:val="zh_TW" w:bidi="zh_TW"/>
        </w:rPr>
      </w:r>
      <w:r>
        <w:rPr>
          <w:lang w:val="zh_TW" w:bidi="zh_TW"/>
        </w:rPr>
        <w:t>二人坐席的時候，耶和華（雅巍）的話臨到那個老先知。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耶和華（雅巍）對神人說了什麼話？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耶和華（雅巍）如此說：「你回來吃了喝了，因此你的屍身不得入你列祖的墳墓。」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吃喝完了，老先知做了什麼？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他們吃喝完了，老先知為神人備好了驢。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神人離開後發生了什麼事？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那位神人離開後，在路上有個獅子遇見他，將他咬死。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當有人看見神人的屍身倒在路上時，他們做了什麼？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當有人看見神人的屍身倒在路上時，他們就來到老先知所住的城裏述說這事。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那位老先知對那些人的回答是什麼？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那位老先知回答，說：「這是那違背了耶和華（雅巍）命令的神人。」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那位老先知聽到那些人述說這事後，做了什麼？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那位老先知就吩咐他兒子們說：「你們為我備驢。」他就去了，看見神人的屍身倒在路上。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那位老先知對神人的屍身做了什麼？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那位老先知帶回神人的屍身，就把他的屍身葬在自己的墳墓裏。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那位老先知對他的兒子們說了什麼關於自己死後要葬在哪裏的事？</w:t>
      </w:r>
    </w:p>
    <w:p>
      <w:pPr/>
      <w:r>
        <w:rPr>
          <w:lang w:val="zh_TW" w:bidi="zh_TW"/>
        </w:rPr>
      </w:r>
      <w:r>
        <w:rPr>
          <w:lang w:val="zh_TW" w:bidi="zh_TW"/>
        </w:rPr>
        <w:t>那位老先知對他的兒子們說：「我死了，你們要葬我在神人的墳墓裏。」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13:34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什麼事叫耶羅波安的家陷在罪裏，甚至他的家從地上除滅了？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耶羅波安仍不離開他的惡道，凡願意的，他都立為祭司；這事叫耶羅波安的家陷在罪裏。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耶羅波安的兒子亞比雅發生了什麼事？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耶羅波安的兒子亞比雅病了。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耶羅波安要他的妻子做什麼事？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耶羅波安要他的妻子改裝自己，去見在示羅的先知亞希雅。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耶羅波安為什麼要他的妻子去找先知亞希雅？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耶羅波安要他的妻子去找先知亞希雅，因為先知必告訴他生病的兒子該怎樣辦。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亞希雅的眼目怎樣了？</w:t>
      </w:r>
    </w:p>
    <w:p>
      <w:pPr/>
      <w:r>
        <w:rPr>
          <w:lang w:val="zh_TW" w:bidi="zh_TW"/>
        </w:rPr>
      </w:r>
      <w:r>
        <w:rPr>
          <w:lang w:val="zh_TW" w:bidi="zh_TW"/>
        </w:rPr>
        <w:t>亞希雅因年紀老邁，眼目發直，不能看見。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誰曉諭亞希雅說：「耶羅波安的妻要來見你」？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耶和華（雅巍）曉諭亞希雅說：「耶羅波安的妻要來問你，尋求她兒子將要怎樣。」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亞希雅對耶羅波安的妻子說了什麼？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亞希雅聽見她腳步的響聲，就對她說：「你為何裝作別的婦人呢？」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以色列的神對耶羅波安說了什麼？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以色列的神對耶羅波安如此說：「你不效法我僕人大衛那樣遵守我的誡命。」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耶羅波安做了什麼事惹耶和華（雅巍）發怒？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耶羅波安鑄了偶像，惹耶和華（雅巍）發怒。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耶和華（雅巍）使什麼災禍臨到耶羅波安？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耶和華（雅巍）說祂要將屬耶羅波安的男丁都從以色列中剪除。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凡屬耶羅波安的人，死在城中的會發生什麼事？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凡屬耶羅波安的人，死在城中的必被狗吃。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以色列眾人必為耶羅波安的兒子做什麼？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以色列眾人必為耶羅波安的兒子哀哭，並將他葬埋。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耶和華（雅巍）說祂會把以色列人分散到多遠？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耶和華（雅巍）說祂將把以色列人分散在大河那邊。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耶和華（雅巍）說耶羅波安使以色列人怎樣？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耶和華（雅巍）說耶羅波安使以色列人陷在罪裏。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耶羅波安的妻起身回去，剛到門檻，發生了什麼事？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耶羅波安的妻起身回去，剛到門檻，兒子就死了。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兒子死後，以色列眾人做了什麼事？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以色列眾人將他葬埋，為他哀哭。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耶羅波安其餘的事記載在哪裡？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耶羅波安其餘的事，都寫在以色列諸王記上。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耶羅波安作王多少年，就與他列祖同睡？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耶羅波安作王二十二年，就與他列祖同睡。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誰作了猶大王？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所羅門的兒子羅波安作猶大王。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猶大人如何觸動耶和華（雅巍）的憤恨？</w:t>
      </w:r>
    </w:p>
    <w:p>
      <w:pPr/>
      <w:r>
        <w:rPr>
          <w:lang w:val="zh_TW" w:bidi="zh_TW"/>
        </w:rPr>
      </w:r>
      <w:r>
        <w:rPr>
          <w:lang w:val="zh_TW" w:bidi="zh_TW"/>
        </w:rPr>
        <w:t>猶大人犯罪觸動耶和華（雅巍）的憤恨。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猶大人在各高岡上和各青翠樹下築了什麼？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猶大人在各高岡上，各青翠樹下築壇，立亞舍拉柱像。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國中行了什麼可憎惡的事？</w:t>
      </w:r>
    </w:p>
    <w:p>
      <w:pPr/>
      <w:r>
        <w:rPr>
          <w:lang w:val="zh_TW" w:bidi="zh_TW"/>
        </w:rPr>
      </w:r>
      <w:r>
        <w:rPr>
          <w:lang w:val="zh_TW" w:bidi="zh_TW"/>
        </w:rPr>
        <w:t>國中有孌童。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示撒是在哪一年上來攻取耶路撒冷的？</w:t>
      </w:r>
    </w:p>
    <w:p>
      <w:pPr/>
      <w:r>
        <w:rPr>
          <w:lang w:val="zh_TW" w:bidi="zh_TW"/>
        </w:rPr>
      </w:r>
      <w:r>
        <w:rPr>
          <w:lang w:val="zh_TW" w:bidi="zh_TW"/>
        </w:rPr>
        <w:t>羅波安王第五年，示撒上來攻取耶路撒冷。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示撒從耶路撒冷奪去了什麼樣的盾牌？</w:t>
      </w:r>
    </w:p>
    <w:p>
      <w:pPr/>
      <w:r>
        <w:rPr>
          <w:lang w:val="zh_TW" w:bidi="zh_TW"/>
        </w:rPr>
      </w:r>
      <w:r>
        <w:rPr>
          <w:lang w:val="zh_TW" w:bidi="zh_TW"/>
        </w:rPr>
        <w:t>示撒奪去所羅門製造的金盾牌。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羅波安王製造銅盾牌，然後做了什麼事？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羅波安王製造銅盾牌，並交給守王宮門的護衛長看守。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護衛兵何時拿銅盾牌？</w:t>
      </w:r>
    </w:p>
    <w:p>
      <w:pPr/>
      <w:r>
        <w:rPr>
          <w:lang w:val="zh_TW" w:bidi="zh_TW"/>
        </w:rPr>
      </w:r>
      <w:r>
        <w:rPr>
          <w:lang w:val="zh_TW" w:bidi="zh_TW"/>
        </w:rPr>
        <w:t>羅波安王每逢進耶和華（雅巍）的殿，護衛兵就拿這盾牌。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羅波安其餘的事記載在哪裡？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羅波安王其餘的事，都寫在猶大列王記上。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14:31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誰﻿接續羅波安作王？</w:t>
      </w:r>
    </w:p>
    <w:p>
      <w:pPr/>
      <w:r>
        <w:rPr>
          <w:lang w:val="zh_TW" w:bidi="zh_TW"/>
        </w:rPr>
      </w:r>
      <w:r>
        <w:rPr>
          <w:lang w:val="zh_TW" w:bidi="zh_TW"/>
        </w:rPr>
        <w:t>羅波安兒子亞比央，﻿﻿接續羅波安作王。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亞比央何時登基作猶大王？</w:t>
      </w:r>
    </w:p>
    <w:p>
      <w:pPr/>
      <w:r>
        <w:rPr>
          <w:lang w:val="zh_TW" w:bidi="zh_TW"/>
        </w:rPr>
      </w:r>
      <w:r>
        <w:rPr>
          <w:lang w:val="zh_TW" w:bidi="zh_TW"/>
        </w:rPr>
        <w:t>耶羅波安王十八年，亞比央登基作猶大王。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亞比央在耶路撒冷作王多久時間？</w:t>
      </w:r>
    </w:p>
    <w:p>
      <w:pPr/>
      <w:r>
        <w:rPr>
          <w:lang w:val="zh_TW" w:bidi="zh_TW"/>
        </w:rPr>
      </w:r>
      <w:r>
        <w:rPr>
          <w:lang w:val="zh_TW" w:bidi="zh_TW"/>
        </w:rPr>
        <w:t>亞比央在耶路撒冷作王三年。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亞比央的心是否誠誠實實地順服耶和華（雅巍）他的神？</w:t>
      </w:r>
    </w:p>
    <w:p>
      <w:pPr/>
      <w:r>
        <w:rPr>
          <w:lang w:val="zh_TW" w:bidi="zh_TW"/>
        </w:rPr>
      </w:r>
      <w:r>
        <w:rPr>
          <w:lang w:val="zh_TW" w:bidi="zh_TW"/>
        </w:rPr>
        <w:t>亞比央的心並不誠誠實實地順服耶和華（雅巍）他的神。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耶和華（雅巍）為什麼叫亞比央的兒子接續他在耶路撒冷作王？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耶和華（雅巍）叫亞比央的兒子接續他作王，以堅立耶路撒冷。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大衛在哪件事上偏離了耶和華（雅巍）？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大衛只在赫人烏利亞那件事上偏離了耶和華（雅巍）。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亞比央的一生中發生了什麼事？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在亞比央的生命中，羅波安在世的日子常與耶羅波安爭戰。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亞比央與他列祖同睡後，誰接續他作王？</w:t>
      </w:r>
    </w:p>
    <w:p>
      <w:pPr/>
      <w:r>
        <w:rPr>
          <w:lang w:val="zh_TW" w:bidi="zh_TW"/>
        </w:rPr>
      </w:r>
      <w:r>
        <w:rPr>
          <w:lang w:val="zh_TW" w:bidi="zh_TW"/>
        </w:rPr>
        <w:t>亞比央與他列祖同睡，亞撒接續他作王。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亞撒何時登基作猶大王？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以色列王耶羅波安二十年，亞撒登基作猶大王。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亞撒在耶路撒冷作王多少年？</w:t>
      </w:r>
    </w:p>
    <w:p>
      <w:pPr/>
      <w:r>
        <w:rPr>
          <w:lang w:val="zh_TW" w:bidi="zh_TW"/>
        </w:rPr>
      </w:r>
      <w:r>
        <w:rPr>
          <w:lang w:val="zh_TW" w:bidi="zh_TW"/>
        </w:rPr>
        <w:t>亞撒在耶路撒冷作王四十一年。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亞撒行耶和華（雅巍）眼中看為什麼樣的事？</w:t>
      </w:r>
    </w:p>
    <w:p>
      <w:pPr/>
      <w:r>
        <w:rPr>
          <w:lang w:val="zh_TW" w:bidi="zh_TW"/>
        </w:rPr>
      </w:r>
      <w:r>
        <w:rPr>
          <w:lang w:val="zh_TW" w:bidi="zh_TW"/>
        </w:rPr>
        <w:t>亞撒效法他祖大衛行耶和華（雅巍）眼中看為正的事。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亞撒在國中做了什麼？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亞撒從國中除去孌童，又除掉他列祖所造的一切偶像。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亞撒貶了誰的太后的位？</w:t>
      </w:r>
    </w:p>
    <w:p>
      <w:pPr/>
      <w:r>
        <w:rPr>
          <w:lang w:val="zh_TW" w:bidi="zh_TW"/>
        </w:rPr>
      </w:r>
      <w:r>
        <w:rPr>
          <w:lang w:val="zh_TW" w:bidi="zh_TW"/>
        </w:rPr>
        <w:t>亞撒貶了他祖母瑪迦太后的位。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亞撒向著耶和華（雅巍）的心是什麼樣的心？</w:t>
      </w:r>
    </w:p>
    <w:p>
      <w:pPr/>
      <w:r>
        <w:rPr>
          <w:lang w:val="zh_TW" w:bidi="zh_TW"/>
        </w:rPr>
      </w:r>
      <w:r>
        <w:rPr>
          <w:lang w:val="zh_TW" w:bidi="zh_TW"/>
        </w:rPr>
        <w:t>亞撒一生向耶和華（雅巍）存誠實的心。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亞撒將什麼奉到耶和華（雅巍）的殿裏？</w:t>
      </w:r>
    </w:p>
    <w:p>
      <w:pPr/>
      <w:r>
        <w:rPr>
          <w:lang w:val="zh_TW" w:bidi="zh_TW"/>
        </w:rPr>
      </w:r>
      <w:r>
        <w:rPr>
          <w:lang w:val="zh_TW" w:bidi="zh_TW"/>
        </w:rPr>
        <w:t>亞撒將分別為聖之物奉到耶和華（雅巍）的殿裏。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亞撒與誰常常爭戰？</w:t>
      </w:r>
    </w:p>
    <w:p>
      <w:pPr/>
      <w:r>
        <w:rPr>
          <w:lang w:val="zh_TW" w:bidi="zh_TW"/>
        </w:rPr>
      </w:r>
      <w:r>
        <w:rPr>
          <w:lang w:val="zh_TW" w:bidi="zh_TW"/>
        </w:rPr>
        <w:t>亞撒和以色列王巴沙在世的日子常常爭戰。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為什麼巴沙要修築拉瑪？</w:t>
      </w:r>
    </w:p>
    <w:p>
      <w:pPr/>
      <w:r>
        <w:rPr>
          <w:lang w:val="zh_TW" w:bidi="zh_TW"/>
        </w:rPr>
      </w:r>
      <w:r>
        <w:rPr>
          <w:lang w:val="zh_TW" w:bidi="zh_TW"/>
        </w:rPr>
        <w:t>巴沙修築拉瑪，不許人從猶大王亞撒那裏出入。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亞撒將耶和華（雅巍）殿的府庫裏所有的金銀都做了什麼？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亞撒將金銀都送給住在大馬士革的便·哈達。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亞撒對便·哈達說了什麼？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亞撒對便·哈達說：「你父曾與我父立約，我與你也要立約。」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便·哈達聽了亞撒王的話後做了什麼事？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便·哈達聽從亞撒王的話，派軍隊去攻擊以色列的城邑。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巴沙聽到這件事時做了什麼？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巴沙聽見攻擊的消息，就停工不修築拉瑪了。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亞撒王用修築拉瑪所用的材料做了什麼事？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亞撒王用修築拉瑪所用的材料，來修築迦巴和米斯巴。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亞撒所有的事都寫在哪裡？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亞撒所有的事都寫在猶大列王記上。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亞撒與他列祖同睡後，誰接續他作王？</w:t>
      </w:r>
    </w:p>
    <w:p>
      <w:pPr/>
      <w:r>
        <w:rPr>
          <w:lang w:val="zh_TW" w:bidi="zh_TW"/>
        </w:rPr>
      </w:r>
      <w:r>
        <w:rPr>
          <w:lang w:val="zh_TW" w:bidi="zh_TW"/>
        </w:rPr>
        <w:t>亞撒與他列祖同睡後，他的兒子約沙法就接續他作王。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猶大王亞撒第二年，誰登基作以色列王？</w:t>
      </w:r>
    </w:p>
    <w:p>
      <w:pPr/>
      <w:r>
        <w:rPr>
          <w:lang w:val="zh_TW" w:bidi="zh_TW"/>
        </w:rPr>
      </w:r>
      <w:r>
        <w:rPr>
          <w:lang w:val="zh_TW" w:bidi="zh_TW"/>
        </w:rPr>
        <w:t>猶大王亞撒第二年，耶羅波安的兒子拿答登基作以色列王。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拿答在耶和華（雅巍）面前是如何行事的？</w:t>
      </w:r>
    </w:p>
    <w:p>
      <w:pPr/>
      <w:r>
        <w:rPr>
          <w:lang w:val="zh_TW" w:bidi="zh_TW"/>
        </w:rPr>
      </w:r>
      <w:r>
        <w:rPr>
          <w:lang w:val="zh_TW" w:bidi="zh_TW"/>
        </w:rPr>
        <w:t>拿答行耶和華（雅巍）眼中看為惡的事，行他父親所行的。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亞希雅的兒子巴沙在基比頓做了什麼事？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亞希雅的兒子巴沙在基比頓殺了拿答。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巴沙一作王就做了什麼事？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巴沙一作王就殺了耶羅波安的全家。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亞撒和以色列王巴沙之間的爭戰持續了多久？</w:t>
      </w:r>
    </w:p>
    <w:p>
      <w:pPr/>
      <w:r>
        <w:rPr>
          <w:lang w:val="zh_TW" w:bidi="zh_TW"/>
        </w:rPr>
      </w:r>
      <w:r>
        <w:rPr>
          <w:lang w:val="zh_TW" w:bidi="zh_TW"/>
        </w:rPr>
        <w:t>亞撒和以色列王巴沙在世的日子常常爭戰。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巴沙在得撒作王多少年？</w:t>
      </w:r>
    </w:p>
    <w:p>
      <w:pPr/>
      <w:r>
        <w:rPr>
          <w:lang w:val="zh_TW" w:bidi="zh_TW"/>
        </w:rPr>
      </w:r>
      <w:r>
        <w:rPr>
          <w:lang w:val="zh_TW" w:bidi="zh_TW"/>
        </w:rPr>
        <w:t>巴沙在得撒登基作王共二十四年。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巴沙行事如何？</w:t>
      </w:r>
    </w:p>
    <w:p>
      <w:pPr/>
      <w:r>
        <w:rPr>
          <w:lang w:val="zh_TW" w:bidi="zh_TW"/>
        </w:rPr>
      </w:r>
      <w:r>
        <w:rPr>
          <w:lang w:val="zh_TW" w:bidi="zh_TW"/>
        </w:rPr>
        <w:t>巴沙行耶和華（雅巍）眼中看為惡的事，行耶羅波安所行的道。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耶和華（雅巍）是從什麼中提拔巴沙的？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耶和華（雅巍）從塵埃中提拔巴沙。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凡屬巴沙的人，死在城中的必被什麼吃掉？</w:t>
      </w:r>
    </w:p>
    <w:p>
      <w:pPr/>
      <w:r>
        <w:rPr>
          <w:lang w:val="zh_TW" w:bidi="zh_TW"/>
        </w:rPr>
      </w:r>
      <w:r>
        <w:rPr>
          <w:lang w:val="zh_TW" w:bidi="zh_TW"/>
        </w:rPr>
        <w:t>凡屬巴沙的人，死在城中的必被狗吃掉。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為什麼耶和華（雅巍）的話臨到巴沙和他的家？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耶和華（雅巍）的話臨到巴沙和他的家，因巴沙行耶和華眼中看為惡的一切事，又因他殺了耶羅波安的全家。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16:9–10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心利殺以拉時，以拉正在做什麼？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以拉在亞雜的家裏喝醉的時候，心利就殺了他。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心利是在什麼時候殺了巴沙的全家？</w:t>
      </w:r>
    </w:p>
    <w:p>
      <w:pPr/>
      <w:r>
        <w:rPr>
          <w:lang w:val="zh_TW" w:bidi="zh_TW"/>
        </w:rPr>
      </w:r>
      <w:r>
        <w:rPr>
          <w:lang w:val="zh_TW" w:bidi="zh_TW"/>
        </w:rPr>
        <w:t>心利一坐王位就殺了巴沙的全家。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基比頓是屬於誰的？</w:t>
      </w:r>
    </w:p>
    <w:p>
      <w:pPr/>
      <w:r>
        <w:rPr>
          <w:lang w:val="zh_TW" w:bidi="zh_TW"/>
        </w:rPr>
      </w:r>
      <w:r>
        <w:rPr>
          <w:lang w:val="zh_TW" w:bidi="zh_TW"/>
        </w:rPr>
        <w:t>基比頓屬於非利士人。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心利是在哪裡自焚而死？</w:t>
      </w:r>
    </w:p>
    <w:p>
      <w:pPr/>
      <w:r>
        <w:rPr>
          <w:lang w:val="zh_TW" w:bidi="zh_TW"/>
        </w:rPr>
      </w:r>
      <w:r>
        <w:rPr>
          <w:lang w:val="zh_TW" w:bidi="zh_TW"/>
        </w:rPr>
        <w:t>心利是在王宮的衛所自焚而死。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以色列民被哪兩個領袖分成兩半？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以色列民分為兩半，一半隨從基納的兒子提比尼，而一半隨從暗利。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16:24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暗利為什麼給城起名叫撒馬利亞？</w:t>
      </w:r>
    </w:p>
    <w:p>
      <w:pPr/>
      <w:r>
        <w:rPr>
          <w:lang w:val="zh_TW" w:bidi="zh_TW"/>
        </w:rPr>
      </w:r>
      <w:r>
        <w:rPr>
          <w:lang w:val="zh_TW" w:bidi="zh_TW"/>
        </w:rPr>
        <w:t>暗利按著山的原主撒瑪的名，給所造的城起名叫撒馬利亞。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16:28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誰接續暗利作王？</w:t>
      </w:r>
    </w:p>
    <w:p>
      <w:pPr/>
      <w:r>
        <w:rPr>
          <w:lang w:val="zh_TW" w:bidi="zh_TW"/>
        </w:rPr>
      </w:r>
      <w:r>
        <w:rPr>
          <w:lang w:val="zh_TW" w:bidi="zh_TW"/>
        </w:rPr>
        <w:t>暗利的兒子亞哈接續他作王。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16:32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誰在撒馬利亞建造了巴力的廟？</w:t>
      </w:r>
    </w:p>
    <w:p>
      <w:pPr/>
      <w:r>
        <w:rPr>
          <w:lang w:val="zh_TW" w:bidi="zh_TW"/>
        </w:rPr>
      </w:r>
      <w:r>
        <w:rPr>
          <w:lang w:val="zh_TW" w:bidi="zh_TW"/>
        </w:rPr>
        <w:t>亞哈在撒馬利亞建造了巴力的廟。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16:34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什麼原因導致希伊勒喪了長子亞比蘭？</w:t>
      </w:r>
    </w:p>
    <w:p>
      <w:pPr/>
      <w:r>
        <w:rPr>
          <w:lang w:val="zh_TW" w:bidi="zh_TW"/>
        </w:rPr>
      </w:r>
      <w:r>
        <w:rPr>
          <w:lang w:val="zh_TW" w:bidi="zh_TW"/>
        </w:rPr>
        <w:t>希伊勒重修耶利哥城，導致他喪了長子亞比蘭。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以利亞對亞哈說了什麼不祥的信息？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以利亞告訴亞哈說，他奉永生耶和華（雅巍）起誓，若他不禱告，就不會降露，也不會下雨。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耶和華（雅巍）吩咐什麼在基立溪旁來供養以利亞？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耶和華（雅巍）吩咐烏鴉在基立溪旁來供養以利亞。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雨沒有下在以色列地上，就發生了什麼事？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因為雨沒有下在這地上，溪水就乾了。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17:8–10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溪水乾涸後，以利亞去了哪裡？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耶和華（雅巍）吩咐以利亞到撒勒法的一個寡婦那裡。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寡婦為什麼在撿兩根柴呢？</w:t>
      </w:r>
    </w:p>
    <w:p>
      <w:pPr/>
      <w:r>
        <w:rPr>
          <w:lang w:val="zh_TW" w:bidi="zh_TW"/>
        </w:rPr>
      </w:r>
      <w:r>
        <w:rPr>
          <w:lang w:val="zh_TW" w:bidi="zh_TW"/>
        </w:rPr>
        <w:t>那位寡婦正在找兩根柴，這樣她回家要為她和她的兒子做餅，他們吃了，然後死去。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寡婦罈內的麵和瓶裏的油必不缺短，直到什麼時候？</w:t>
      </w:r>
    </w:p>
    <w:p>
      <w:pPr/>
      <w:r>
        <w:rPr>
          <w:lang w:val="zh_TW" w:bidi="zh_TW"/>
        </w:rPr>
      </w:r>
      <w:r>
        <w:rPr>
          <w:lang w:val="zh_TW" w:bidi="zh_TW"/>
        </w:rPr>
        <w:t>寡婦罈內的麵必不減少，瓶裏的油必不缺短，直到耶和華（雅巍）使雨降在地上的日子。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那位婦人的兒子生病病得有多重？</w:t>
      </w:r>
    </w:p>
    <w:p>
      <w:pPr/>
      <w:r>
        <w:rPr>
          <w:lang w:val="zh_TW" w:bidi="zh_TW"/>
        </w:rPr>
      </w:r>
      <w:r>
        <w:rPr>
          <w:lang w:val="zh_TW" w:bidi="zh_TW"/>
        </w:rPr>
        <w:t>那位婦人的兒子病得甚重，以致身無氣息。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以利亞做了什麼來救這個孩子？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以利亞三次伏在孩子的身上，求告耶和華（雅巍）說：「耶和華我的神，求你使這孩子的靈魂仍入他的身體。」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17:22–23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那位婦人如何知道以利亞是神人？</w:t>
      </w:r>
    </w:p>
    <w:p>
      <w:pPr/>
      <w:r>
        <w:rPr>
          <w:lang w:val="zh_TW" w:bidi="zh_TW"/>
        </w:rPr>
      </w:r>
      <w:r>
        <w:rPr>
          <w:lang w:val="zh_TW" w:bidi="zh_TW"/>
        </w:rPr>
        <w:t>當那位婦人的兒子活了，以利亞將孩子從樓上抱下來，進屋子交給她。那位婦人就知道以利亞是神人了。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在大饑荒中，耶和華（雅巍）要以利亞傳達給亞哈什麼信息？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耶和華（雅巍）要以利亞告訴亞哈，祂要降雨在這地上。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當耶洗別殺耶和華（雅巍）眾先知的時候，俄巴底是如何做來敬畏耶和華的？</w:t>
      </w:r>
    </w:p>
    <w:p>
      <w:pPr/>
      <w:r>
        <w:rPr>
          <w:lang w:val="zh_TW" w:bidi="zh_TW"/>
        </w:rPr>
      </w:r>
      <w:r>
        <w:rPr>
          <w:lang w:val="zh_TW" w:bidi="zh_TW"/>
        </w:rPr>
        <w:t>俄巴底甚是敬畏耶和華（雅巍），將一百個先知藏了，每五十人藏在一個洞裏，拿餅和水供養他們。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亞哈和俄巴為什麼要底走遍全地，到一切水泉旁和一切溪邊？</w:t>
      </w:r>
    </w:p>
    <w:p>
      <w:pPr/>
      <w:r>
        <w:rPr>
          <w:lang w:val="zh_TW" w:bidi="zh_TW"/>
        </w:rPr>
      </w:r>
      <w:r>
        <w:rPr>
          <w:lang w:val="zh_TW" w:bidi="zh_TW"/>
        </w:rPr>
        <w:t>這樣亞哈和俄巴底或者找得著青草，可以救活騾馬，免得絕了牲畜。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以利亞要俄巴底告訴亞哈什麼危險的信息？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以利亞要俄巴底告訴亞哈「以利亞在這裡」。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18:9–11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俄巴底為什麼不願告訴亞哈「以利亞在這裡」？</w:t>
      </w:r>
    </w:p>
    <w:p>
      <w:pPr/>
      <w:r>
        <w:rPr>
          <w:lang w:val="zh_TW" w:bidi="zh_TW"/>
        </w:rPr>
      </w:r>
      <w:r>
        <w:rPr>
          <w:lang w:val="zh_TW" w:bidi="zh_TW"/>
        </w:rPr>
        <w:t>俄巴底不願告訴亞哈「以利亞在這裡。」因為附近所有的邦國都已經起誓說以利亞不在那裡。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俄巴底恐怕他一離開以利亞會發生什麼？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俄巴底恐怕耶和華（雅巍）的靈就提以利亞到他所不知道的地方去。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以利亞告訴俄巴底什麼事，使俄巴底不懼怕？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以利亞告訴俄巴底說他指著所事奉永生的萬軍之耶和華（雅巍）起誓，他今日必使亞哈得見他。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亞哈見到以利亞時，稱以利亞為什麼？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亞哈見了以利亞，稱以利亞為「使以色列遭災的人」。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亞哈稱以利亞為「使以色列遭災的人」，以利亞是如何回應的？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以利亞對亞哈說，使以色列遭災的人不是以利亞，乃是亞哈和他的父家，因為他們離棄耶和華（雅巍）的誡命，去隨從巴力。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以利亞說要招聚誰上迦密山去？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以利亞說，要招聚以色列眾人和事奉巴力的那四百五十個先知，並耶洗別所供養事奉亞舍拉的那四百個先知。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以利亞對眾民說他們應當順從誰？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以利亞對眾民說，若耶和華（雅巍）是神，就當順從耶和華；若巴力是神，就當順從巴力。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18:22–24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以利亞向百姓提出了什麼樣的提議？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以利亞提議巴力的先知和他自己各自求告他們的神，那降火焚燒公牛犢祭物的神，就是那位真正的神。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巴力的先知求告巴力求了多久時間？</w:t>
      </w:r>
    </w:p>
    <w:p>
      <w:pPr/>
      <w:r>
        <w:rPr>
          <w:lang w:val="zh_TW" w:bidi="zh_TW"/>
        </w:rPr>
      </w:r>
      <w:r>
        <w:rPr>
          <w:lang w:val="zh_TW" w:bidi="zh_TW"/>
        </w:rPr>
        <w:t>巴力的先知從早晨到午間都在求告巴力的名。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到了正午，以利亞嬉笑巴力的先知，之後他們做了什麼事？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巴力的先知大聲求告，用刀槍自割。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巴力的先知狂呼亂叫了多久時間？</w:t>
      </w:r>
    </w:p>
    <w:p>
      <w:pPr/>
      <w:r>
        <w:rPr>
          <w:lang w:val="zh_TW" w:bidi="zh_TW"/>
        </w:rPr>
      </w:r>
      <w:r>
        <w:rPr>
          <w:lang w:val="zh_TW" w:bidi="zh_TW"/>
        </w:rPr>
        <w:t>巴力的先知狂呼亂叫，直到獻晚祭的時候。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18:30–32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以利亞對已經毀壞的耶和華（雅巍）的壇做了什麼事？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以利亞用十二塊石頭重修了耶和華（雅巍）的壇。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以利亞在耶和華（雅巍）的壇的四圍做了什麼？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以利亞在耶和華（雅巍）的壇的四圍挖溝。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18:33–34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以利亞讓眾人在燔祭和柴上做什麼事？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以利亞三次讓眾人用四個桶盛滿水，倒在燔祭和柴上。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18:38–39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當耶和華（雅巍）降下火來，燒盡燔祭及周圍的一切時，以色列眾民事如何回應？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眾民看見了，就俯伏在地，說：「耶和華（雅巍），祂是神！耶和華，祂是神！」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以利亞對巴力的先知做了什麼事？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以利亞帶巴力的先知到基順河邊，在那裏殺了他們。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18:43–44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以利亞的僕人向海觀看了七次，第七次他看到了什麼？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以利亞的僕人在第七次看見有一小片雲，不過如人手那樣大。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以利亞告訴他的僕人對亞哈說什麼？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以利亞告訴他的僕人去告訴亞哈，當套車下去，免得被雨阻擋。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18:46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當亞哈坐車往耶斯列去時，以利亞做了什麼事？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以利亞就束上腰，奔在亞哈前頭，直到耶斯列的城門。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19:1–2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耶洗別對以利亞發出了什麼威脅？</w:t>
      </w:r>
    </w:p>
    <w:p>
      <w:pPr/>
      <w:r>
        <w:rPr>
          <w:lang w:val="zh_TW" w:bidi="zh_TW"/>
        </w:rPr>
      </w:r>
      <w:r>
        <w:rPr>
          <w:lang w:val="zh_TW" w:bidi="zh_TW"/>
        </w:rPr>
        <w:t>耶洗別告訴以利亞，在第二日，她會使以利亞成為那些死去的先知之一。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以利亞如何回應耶洗別的威脅？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以利亞就起來逃命，到了別是巴。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以利亞為什麼要求自己死去？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以利亞請求讓他死去，因為他覺得自己不勝於他的列祖。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當以利亞躺在羅騰樹下睡著了，發生了什麼事？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有一個天使拍以利亞，對他說：「起來吃吧。」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有一個天使拍以利亞後，以利亞看見了什麼並做了什麼事？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以利亞觀看，見有一瓶水與炭火燒的餅，他就吃了喝了，仍然躺下。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以利亞走了多久時間到達神的山，也就是何烈山？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以利亞走了四十晝夜到了何烈山。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19:9–10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耶和華（雅巍）問以利亞在洞裡做什麼，以利亞如何回答？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以利亞告訴耶和華（雅巍），他為耶和華大發熱心，但以色列人背棄了神的約，毀壞了耶和華的壇，用刀殺了耶和華的先知，只剩下他一個人。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19:15–16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耶和華（雅巍）告訴以利亞要做什麼事？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耶和華（雅巍）告訴以利亞要返回曠野，膏哈薛作亞蘭王，又膏耶戶作以色列王，並膏以利沙作先知接續以利亞。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以利亞稱自己是這地上唯一剩下的先知，耶和華（雅巍）是如何回應？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耶和華（雅巍）告訴以利亞，祂在以色列人中為自己留下七千個對祂忠心的人。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19:19–20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以利亞將自己的外衣搭在以利沙身上，以利沙說了什麼？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以利沙請求以利亞容他先與父母親嘴，然後他便跟隨以利亞。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當撒馬利亞城被圍困時，便‧哈達差遣使者對亞哈說什麼？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便·哈達告訴亞哈說，亞哈的金銀以及他的妻子兒女都要歸便·哈達。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20:4–6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亞哈王說他願意將金銀、妻子、兒女都給亞蘭王便·哈達，便·哈達是如何回答的？</w:t>
      </w:r>
    </w:p>
    <w:p>
      <w:pPr/>
      <w:r>
        <w:rPr>
          <w:lang w:val="zh_TW" w:bidi="zh_TW"/>
        </w:rPr>
      </w:r>
      <w:r>
        <w:rPr>
          <w:lang w:val="zh_TW" w:bidi="zh_TW"/>
        </w:rPr>
        <w:t>便·哈達告訴亞哈說，第二日他還要差遣他的臣僕到亞哈王那裏，搜查亞哈王的家，將他們眼中一切所喜愛的都拿了。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以色列王從國中的長老和百姓那裡得到了什麼建議？</w:t>
      </w:r>
    </w:p>
    <w:p>
      <w:pPr/>
      <w:r>
        <w:rPr>
          <w:lang w:val="zh_TW" w:bidi="zh_TW"/>
        </w:rPr>
      </w:r>
      <w:r>
        <w:rPr>
          <w:lang w:val="zh_TW" w:bidi="zh_TW"/>
        </w:rPr>
        <w:t>國中的長老和百姓告訴王，不要聽從便·哈達，也不要應允他，因為他只是在找麻煩。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以色列王亞哈對便·哈達的使者說了什麼？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亞哈王告訴便·哈達說，他們頭一次所要的，他都依從了，但這次所要的，他不能依從。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便·哈達又差遣人去見亞哈說什麼？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便·哈達發誓要將撒馬利亞化為灰燼。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當以色列王對便·哈達說，休要像摘盔卸甲一樣誇口時，便·哈達說了什麼？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便·哈達就告訴他的臣僕說，擺好隊，準備攻城。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20:13–15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耶和華（雅巍）說，在與亞蘭大軍的爭戰中，以色列藉著誰就會獲勝？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耶和華（雅巍）告訴亞哈王說，藉著跟從省長的少年人，以色列會贏得爭戰。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當跟從省長的少年人先出城時，便·哈達和幫助他的三十二個王正在做什麼？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便·哈達和幫助他的三十二個王正在帳幕裏痛飲。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便·哈達和亞蘭人發生了什麼事？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亞蘭王便·哈達騎著馬和馬兵一同逃跑，許多亞蘭人被大大擊殺。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先知帶給以色列王什麼信息？</w:t>
      </w:r>
    </w:p>
    <w:p>
      <w:pPr/>
      <w:r>
        <w:rPr>
          <w:lang w:val="zh_TW" w:bidi="zh_TW"/>
        </w:rPr>
      </w:r>
      <w:r>
        <w:rPr>
          <w:lang w:val="zh_TW" w:bidi="zh_TW"/>
        </w:rPr>
        <w:t>先知告訴以色列王說，以色列當自強，留心怎樣防備，因為亞蘭王必會再次上來攻擊他們。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對於以色列人在戰鬥中勝過亞蘭人，亞蘭王的臣僕所給出的理由是什麼？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亞蘭王的臣僕對亞蘭王說，以色列人的神是山神，所以他們勝過亞蘭人。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次年，便·哈達果然做了什麼事？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便·哈達點齊亞蘭人上亞弗去，要與以色列人打仗。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神人對以色列王說了什麼關於亞蘭人將會如何的事？</w:t>
      </w:r>
    </w:p>
    <w:p>
      <w:pPr/>
      <w:r>
        <w:rPr>
          <w:lang w:val="zh_TW" w:bidi="zh_TW"/>
        </w:rPr>
      </w:r>
      <w:r>
        <w:rPr>
          <w:lang w:val="zh_TW" w:bidi="zh_TW"/>
        </w:rPr>
        <w:t>神人說，亞蘭人既說耶和華（雅巍）是山神，不是平原的神，所以耶和華必將亞蘭人的軍隊交在以色列王的手中。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以色列人與亞蘭人兩軍交戰的結果是什麼？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以色列人在一日之內殺了亞蘭人步兵十萬，其餘的逃入亞弗城，城牆塌倒，壓死剩下的二萬七千人， 便·哈達也逃入城，藏在嚴密的屋子裏。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20:31–32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便·哈達的臣僕為便·哈達做了什麼事？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便·哈達的臣僕腰束麻布，頭套繩索，去見以色列王，求以色列王存留便·哈達的性命。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20:33–34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便·哈達出來見亞哈王，亞哈王就請他上車，他提出了什麼建議？</w:t>
      </w:r>
    </w:p>
    <w:p>
      <w:pPr/>
      <w:r>
        <w:rPr>
          <w:lang w:val="zh_TW" w:bidi="zh_TW"/>
        </w:rPr>
      </w:r>
      <w:r>
        <w:rPr>
          <w:lang w:val="zh_TW" w:bidi="zh_TW"/>
        </w:rPr>
        <w:t>便·哈達告訴亞哈王說，如果亞哈王放他走，他必將所奪取的以色列城邑歸還給亞哈王。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20:35–36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為什麼其中一位先知被獅子咬死？</w:t>
      </w:r>
    </w:p>
    <w:p>
      <w:pPr/>
      <w:r>
        <w:rPr>
          <w:lang w:val="zh_TW" w:bidi="zh_TW"/>
        </w:rPr>
      </w:r>
      <w:r>
        <w:rPr>
          <w:lang w:val="zh_TW" w:bidi="zh_TW"/>
        </w:rPr>
        <w:t>其中一位先知被獅子殺死，因為他沒有聽從耶和華（雅巍）的話，耶和華的命令是要他去打他的同伴。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20:37–38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先知在被打傷後，是如何改換面目好讓王不能認出他來的？</w:t>
      </w:r>
    </w:p>
    <w:p>
      <w:pPr/>
      <w:r>
        <w:rPr>
          <w:lang w:val="zh_TW" w:bidi="zh_TW"/>
        </w:rPr>
      </w:r>
      <w:r>
        <w:rPr>
          <w:lang w:val="zh_TW" w:bidi="zh_TW"/>
        </w:rPr>
        <w:t>那位先知用頭巾蒙眼，改換面目，好讓王不能認出他來。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20:39–40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先知為什麼要向以色列王講述這個故事？</w:t>
      </w:r>
    </w:p>
    <w:p>
      <w:pPr/>
      <w:r>
        <w:rPr>
          <w:lang w:val="zh_TW" w:bidi="zh_TW"/>
        </w:rPr>
      </w:r>
      <w:r>
        <w:rPr>
          <w:lang w:val="zh_TW" w:bidi="zh_TW"/>
        </w:rPr>
        <w:t>先知向以色列王講述這個故事來欺騙他，這樣王就會做出一個判決，以致王自己的性命被替代。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20:41–43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先知對以色列王作了什麼大膽的宣告？</w:t>
      </w:r>
    </w:p>
    <w:p>
      <w:pPr/>
      <w:r>
        <w:rPr>
          <w:lang w:val="zh_TW" w:bidi="zh_TW"/>
        </w:rPr>
      </w:r>
      <w:r>
        <w:rPr>
          <w:lang w:val="zh_TW" w:bidi="zh_TW"/>
        </w:rPr>
        <w:t>先知告訴以色列王說，因以色列王將耶和華（雅巍）定要滅絕的人放走，以色列王的命就必代替那人的命。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撒馬利亞王亞哈想從耶斯列人拿伯那裡得到什麼？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撒馬利亞王亞哈想要拿伯的葡萄園，因為葡萄園靠近他的宮。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亞哈為了拿伯的葡萄園會做什麼事？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亞哈會給拿伯一個更好的葡萄園，或是給他銀子。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拿伯為什麼拒絕將他的葡萄園給亞哈？</w:t>
      </w:r>
    </w:p>
    <w:p>
      <w:pPr/>
      <w:r>
        <w:rPr>
          <w:lang w:val="zh_TW" w:bidi="zh_TW"/>
        </w:rPr>
      </w:r>
      <w:r>
        <w:rPr>
          <w:lang w:val="zh_TW" w:bidi="zh_TW"/>
        </w:rPr>
        <w:t>拿伯拒絕將他的葡萄園給亞哈，因為那是他先人留下的產業。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當拿伯拒絕給出他的葡萄園時，亞哈做了什麼事？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亞哈就悶悶不樂，躺在床上，也不吃飯。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是誰告訴亞哈起來，要心裏暢暢快快地吃飯？</w:t>
      </w:r>
    </w:p>
    <w:p>
      <w:pPr/>
      <w:r>
        <w:rPr>
          <w:lang w:val="zh_TW" w:bidi="zh_TW"/>
        </w:rPr>
      </w:r>
      <w:r>
        <w:rPr>
          <w:lang w:val="zh_TW" w:bidi="zh_TW"/>
        </w:rPr>
        <w:t>亞哈的妻子耶洗別對亞哈說，起來，要心裏暢暢快快地吃飯。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耶洗別做了什麼事來確保亞哈能得到拿伯的葡萄園？</w:t>
      </w:r>
    </w:p>
    <w:p>
      <w:pPr/>
      <w:r>
        <w:rPr>
          <w:lang w:val="zh_TW" w:bidi="zh_TW"/>
        </w:rPr>
      </w:r>
      <w:r>
        <w:rPr>
          <w:lang w:val="zh_TW" w:bidi="zh_TW"/>
        </w:rPr>
        <w:t>耶洗別叫兩個匪徒在公開禁食時，誣告拿伯謗瀆神和王。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21:10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拿伯的謗瀆會受到什麼懲罰？</w:t>
      </w:r>
    </w:p>
    <w:p>
      <w:pPr/>
      <w:r>
        <w:rPr>
          <w:lang w:val="zh_TW" w:bidi="zh_TW"/>
        </w:rPr>
      </w:r>
      <w:r>
        <w:rPr>
          <w:lang w:val="zh_TW" w:bidi="zh_TW"/>
        </w:rPr>
        <w:t>拿伯會被拉出去用石頭打死。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耶和華（雅巍）派誰去葡萄園見亞哈？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耶和華（雅巍）派提斯比人以利亞到葡萄園去。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當耶洗別告訴亞哈拿伯死了時，亞哈做了什麼事？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當亞哈聽見拿伯死了，他就去葡萄園，要佔有它。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以利亞告訴亞哈，由於他的罪，他會發生什麼事？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以利亞告訴亞哈說，狗在何處舔拿伯的血，也必在何處舔亞哈的血。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以利亞從耶和華（雅巍）得到什麼信息傳達給亞哈？</w:t>
      </w:r>
    </w:p>
    <w:p>
      <w:pPr/>
      <w:r>
        <w:rPr>
          <w:lang w:val="zh_TW" w:bidi="zh_TW"/>
        </w:rPr>
      </w:r>
      <w:r>
        <w:rPr>
          <w:lang w:val="zh_TW" w:bidi="zh_TW"/>
        </w:rPr>
        <w:t>以利亞告訴亞哈，耶和華（雅巍）說凡屬以色列的男丁，無論困住的、自由的，都從以色列中剪除，因為亞哈王使以色列人陷在罪裏。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耶洗別會發生什麼事？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狗在耶斯列的外郭必吃耶洗別的肉。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亞哈聽見這話就做了什麼事？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亞哈聽見這話，就撕裂衣服，禁食，身穿麻布。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21:29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當亞哈在耶和華（雅巍）面前自卑時，耶和華行了什麼事？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耶和華（雅巍）說亞哈還在世的時候，祂不降這禍，到亞哈兒子的時候，耶和華必降這禍與他的家。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亞蘭國和以色列國多久沒有爭戰？</w:t>
      </w:r>
    </w:p>
    <w:p>
      <w:pPr/>
      <w:r>
        <w:rPr>
          <w:lang w:val="zh_TW" w:bidi="zh_TW"/>
        </w:rPr>
      </w:r>
      <w:r>
        <w:rPr>
          <w:lang w:val="zh_TW" w:bidi="zh_TW"/>
        </w:rPr>
        <w:t>亞蘭國和以色列國三年沒有爭戰。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誰是猶大的王？</w:t>
      </w:r>
    </w:p>
    <w:p>
      <w:pPr/>
      <w:r>
        <w:rPr>
          <w:lang w:val="zh_TW" w:bidi="zh_TW"/>
        </w:rPr>
      </w:r>
      <w:r>
        <w:rPr>
          <w:lang w:val="zh_TW" w:bidi="zh_TW"/>
        </w:rPr>
        <w:t>猶大的王是約沙法。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以色列王要約沙法與他一起做什麼？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以色列的王要約沙法同他去攻取基列的拉末，並對亞蘭的王發動戰爭。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以色列王招聚誰來尋求耶和華（雅巍）在這件事上的旨意？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以色列王招聚先知，約有四百人，詢問他們關於對亞蘭發動戰爭的事。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以色列王還向其他哪位先知尋求建議？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以色列王將音拉的兒子米該雅召來。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亞哈和約沙法王坐在他們的位上，聽所有的先知說預言，他們聽到了什麼？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亞哈和約沙法王坐在他們的位上，所有的先知都對他們預言說，他們可以攻取基列的拉末，必然得勝。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米該雅是否與其他所有先知意見一致？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是的，米該雅同意所有其他的先知的說法。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米該雅告訴以色列王什麼不好的消息？</w:t>
      </w:r>
    </w:p>
    <w:p>
      <w:pPr/>
      <w:r>
        <w:rPr>
          <w:lang w:val="zh_TW" w:bidi="zh_TW"/>
        </w:rPr>
      </w:r>
      <w:r>
        <w:rPr>
          <w:lang w:val="zh_TW" w:bidi="zh_TW"/>
        </w:rPr>
        <w:t>米該雅告訴以色列王，以色列眾民散在山上，如同沒有牧人的羊群一般。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22:21–23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米該雅是如何告訴以色列王，他將被引誘上基列的拉末去？</w:t>
      </w:r>
    </w:p>
    <w:p>
      <w:pPr/>
      <w:r>
        <w:rPr>
          <w:lang w:val="zh_TW" w:bidi="zh_TW"/>
        </w:rPr>
      </w:r>
      <w:r>
        <w:rPr>
          <w:lang w:val="zh_TW" w:bidi="zh_TW"/>
        </w:rPr>
        <w:t>米該雅告訴以色列的王，他會被他的先知們所說的謊言引誘上基列的拉末去。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以色列王命令要對米該雅做什麼？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以色列王下令將米該雅抓住，下在監裏，使他受苦，吃不飽喝不足，直等到以色列王平平安安地回來。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為了避免被捕，以色列王在基列的拉末的戰鬥中做了什麼事？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以色列王就改裝上陣，以避免在基列的拉末的戰鬥中被抓。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亞哈王在基列的拉末的戰役中是如何受重傷的？</w:t>
      </w:r>
    </w:p>
    <w:p>
      <w:pPr/>
      <w:r>
        <w:rPr>
          <w:lang w:val="zh_TW" w:bidi="zh_TW"/>
        </w:rPr>
      </w:r>
      <w:r>
        <w:rPr>
          <w:lang w:val="zh_TW" w:bidi="zh_TW"/>
        </w:rPr>
        <w:t>一名亞蘭的士兵隨意開弓射箭，箭恰巧射入亞哈的盔甲縫隙之間。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亞哈王被埋葬在哪裡？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亞哈王被埋葬在撒馬利亞。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亞哈王死後，誰接續他作王？</w:t>
      </w:r>
    </w:p>
    <w:p>
      <w:pPr/>
      <w:r>
        <w:rPr>
          <w:lang w:val="zh_TW" w:bidi="zh_TW"/>
        </w:rPr>
      </w:r>
      <w:r>
        <w:rPr>
          <w:lang w:val="zh_TW" w:bidi="zh_TW"/>
        </w:rPr>
        <w:t>他的兒子亞哈謝接續他作王。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約沙法在耶路撒冷作王多少年？</w:t>
      </w:r>
    </w:p>
    <w:p>
      <w:pPr/>
      <w:r>
        <w:rPr>
          <w:lang w:val="zh_TW" w:bidi="zh_TW"/>
        </w:rPr>
      </w:r>
      <w:r>
        <w:rPr>
          <w:lang w:val="zh_TW" w:bidi="zh_TW"/>
        </w:rPr>
        <w:t>約沙法在耶路撒冷作王二十五年。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約沙法作王是如何行的？</w:t>
      </w:r>
    </w:p>
    <w:p>
      <w:pPr/>
      <w:r>
        <w:rPr>
          <w:lang w:val="zh_TW" w:bidi="zh_TW"/>
        </w:rPr>
      </w:r>
      <w:r>
        <w:rPr>
          <w:lang w:val="zh_TW" w:bidi="zh_TW"/>
        </w:rPr>
        <w:t>約沙法行耶和華（雅巍）眼中看為正的事。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22:52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亞哈謝作王是怎樣行的？</w:t>
      </w:r>
    </w:p>
    <w:p>
      <w:pPr/>
      <w:r>
        <w:rPr>
          <w:lang w:val="zh_TW" w:bidi="zh_TW"/>
        </w:rPr>
      </w:r>
      <w:r>
        <w:rPr>
          <w:lang w:val="zh_TW" w:bidi="zh_TW"/>
        </w:rPr>
        <w:t>亞哈謝行耶和華（雅巍）眼中看為惡的事。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