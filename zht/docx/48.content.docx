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GAL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保羅是如何成為使徒的？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保羅藉著耶穌基督和父神成為使徒。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信徒從什麼中被拯救出來？</w:t>
      </w:r>
    </w:p>
    <w:p>
      <w:pPr/>
      <w:r>
        <w:rPr>
          <w:lang w:val="zh_TW" w:bidi="zh_TW"/>
        </w:rPr>
      </w:r>
      <w:r>
        <w:rPr>
          <w:lang w:val="zh_TW" w:bidi="zh_TW"/>
        </w:rPr>
        <w:t>信奉耶穌基督的人已經從現今的邪惡時代中脫離。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保羅對加拉太教會感到驚訝的是什麼呢？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保羅對他們如此迅速的轉向別的福音而感到驚訝。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真正的福音有多少個？</w:t>
      </w:r>
    </w:p>
    <w:p>
      <w:pPr/>
      <w:r>
        <w:rPr>
          <w:lang w:val="zh_TW" w:bidi="zh_TW"/>
        </w:rPr>
      </w:r>
      <w:r>
        <w:rPr>
          <w:lang w:val="zh_TW" w:bidi="zh_TW"/>
        </w:rPr>
        <w:t>只有一個真正的福音，就是基督的福音。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保羅說，若有人宣揚與基督福音不同的福音，應該怎麼辦？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保羅說，任何宣揚不同福音的人都應該被詛咒。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基督的僕人必須首先尋求誰的認可？</w:t>
      </w:r>
    </w:p>
    <w:p>
      <w:pPr/>
      <w:r>
        <w:rPr>
          <w:lang w:val="zh_TW" w:bidi="zh_TW"/>
        </w:rPr>
      </w:r>
      <w:r>
        <w:rPr>
          <w:lang w:val="zh_TW" w:bidi="zh_TW"/>
        </w:rPr>
        <w:t>基督的僕人必須首先尋求神的認可。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保羅是如何領受基督福音的知識的？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保羅事直接從耶穌基督啟示領受到基督的福音。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在保羅領受基督福音的啟示之前，他在做什麼？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保羅曾經熱心的追隨猶太教，迫害神的教會並試圖摧毀它。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神是何時揀選保羅作為祂的使徒的？</w:t>
      </w:r>
    </w:p>
    <w:p>
      <w:pPr/>
      <w:r>
        <w:rPr>
          <w:lang w:val="zh_TW" w:bidi="zh_TW"/>
        </w:rPr>
      </w:r>
      <w:r>
        <w:rPr>
          <w:lang w:val="zh_TW" w:bidi="zh_TW"/>
        </w:rPr>
        <w:t>神喜悅從保羅的母腹中揀選他成為祂的使徒。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神揀選保羅作為祂的使徒是為了什麼目的？</w:t>
      </w:r>
    </w:p>
    <w:p>
      <w:pPr/>
      <w:r>
        <w:rPr>
          <w:lang w:val="zh_TW" w:bidi="zh_TW"/>
        </w:rPr>
      </w:r>
      <w:r>
        <w:rPr>
          <w:lang w:val="zh_TW" w:bidi="zh_TW"/>
        </w:rPr>
        <w:t>神揀選保羅作為祂的使徒，是要保羅在外邦人中宣揚基督。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保羅最終在哪裡遇見其他一些使徒？</w:t>
      </w:r>
    </w:p>
    <w:p>
      <w:pPr/>
      <w:r>
        <w:rPr>
          <w:lang w:val="zh_TW" w:bidi="zh_TW"/>
        </w:rPr>
      </w:r>
      <w:r>
        <w:rPr>
          <w:lang w:val="zh_TW" w:bidi="zh_TW"/>
        </w:rPr>
        <w:t>最終，保羅去了耶路撒冷，見到了使徒磯法和雅各。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1:22–23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猶太各教會聽到了什麼關於保羅的消息？</w:t>
      </w:r>
    </w:p>
    <w:p>
      <w:pPr/>
      <w:r>
        <w:rPr>
          <w:lang w:val="zh_TW" w:bidi="zh_TW"/>
        </w:rPr>
      </w:r>
      <w:r>
        <w:rPr>
          <w:lang w:val="zh_TW" w:bidi="zh_TW"/>
        </w:rPr>
        <w:t>猶太各教會聽說，曾經迫害教會的保羅現在正在宣揚信仰。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保羅在十四年後上耶路撒冷時做了什麼事？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保羅私下裏與教會的領袖們談話，向他們解釋他所傳講的福音。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提多作為一位外邦人沒有被要求做什麼？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提多沒有被要求受割禮。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假弟兄們想要做什麼呢？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假弟兄們企圖讓保羅和他的同伴們成為律法的奴僕。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耶路撒冷的教會領袖有改變保羅的信息嗎？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不，他們沒有對保羅的信息增加什麼。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保羅主要被差派去向哪些人宣講福音？</w:t>
      </w:r>
    </w:p>
    <w:p>
      <w:pPr/>
      <w:r>
        <w:rPr>
          <w:lang w:val="zh_TW" w:bidi="zh_TW"/>
        </w:rPr>
      </w:r>
      <w:r>
        <w:rPr>
          <w:lang w:val="zh_TW" w:bidi="zh_TW"/>
        </w:rPr>
        <w:t>保羅主要被差派往未受割禮的外邦人中去宣講福音。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2:7–8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彼得主要是被差派向誰宣講福音？</w:t>
      </w:r>
    </w:p>
    <w:p>
      <w:pPr/>
      <w:r>
        <w:rPr>
          <w:lang w:val="zh_TW" w:bidi="zh_TW"/>
        </w:rPr>
      </w:r>
      <w:r>
        <w:rPr>
          <w:lang w:val="zh_TW" w:bidi="zh_TW"/>
        </w:rPr>
        <w:t>彼得主要是被差去向那受割禮的人——猶太人，宣講福音。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耶路撒冷的領袖們如何表達他們對保羅事工的認可？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耶路撒冷的領袖向保羅和巴拿巴用右手行相交之禮，以表示對他們的認可。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彼得（磯法）來到安提阿時犯了什麼錯誤？</w:t>
      </w:r>
    </w:p>
    <w:p>
      <w:pPr/>
      <w:r>
        <w:rPr>
          <w:lang w:val="zh_TW" w:bidi="zh_TW"/>
        </w:rPr>
      </w:r>
      <w:r>
        <w:rPr>
          <w:lang w:val="zh_TW" w:bidi="zh_TW"/>
        </w:rPr>
        <w:t>彼得（磯法）因懼怕那些受過割禮的人，就不再與外邦人一起吃飯。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保羅在眾人面前質問磯法什麼事？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保羅問磯法，當磯法自己像外邦人一樣生活時，他怎麼能強迫外邦人像猶太人一樣生活呢？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保羅說沒有人因什麼而被稱義？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保羅說，沒有人因遵行律法而被稱義。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一個人如何在神面前被稱為義呢？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一個人在神面前因信基督耶穌而被稱義。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如果有人在信靠基督後又回去試圖遵循律法，保羅說他實際上變成了什麼呢？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保羅說他表明自己實際上是一個違背律法者。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保羅說現在住在他裡面的是誰呢？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保羅說基督現在住在他裡面。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2:20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保羅說神的兒子為他做了什麼呢？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保羅說神的兒子愛他，並為保羅捨己。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亞伯拉罕在神面前是如何被算為義的？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亞伯拉罕相信神，這就算為他的義。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誰是亞伯拉罕的後裔？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那些相信神的人就是亞伯拉罕的後裔。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聖經預先看明外邦人要以何種方式被稱義呢？</w:t>
      </w:r>
    </w:p>
    <w:p>
      <w:pPr/>
      <w:r>
        <w:rPr>
          <w:lang w:val="zh_TW" w:bidi="zh_TW"/>
        </w:rPr>
      </w:r>
      <w:r>
        <w:rPr>
          <w:lang w:val="zh_TW" w:bidi="zh_TW"/>
        </w:rPr>
        <w:t>聖經預先看明外邦人要因信而稱義。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那些依靠遵行律法來稱義的人是在什麼之下？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那些依靠遵行律法來稱義的人是在咒詛之下。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有多少人因遵行律法被神稱義呢？</w:t>
      </w:r>
    </w:p>
    <w:p>
      <w:pPr/>
      <w:r>
        <w:rPr>
          <w:lang w:val="zh_TW" w:bidi="zh_TW"/>
        </w:rPr>
      </w:r>
      <w:r>
        <w:rPr>
          <w:lang w:val="zh_TW" w:bidi="zh_TW"/>
        </w:rPr>
        <w:t>沒有人能因遵行律法而被稱為義。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為什麼基督藉著成為我們的咒詛來拯救我們？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基督藉著為我們成為咒詛，拯救了我們，使亞伯拉罕的福可以臨到外邦人。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在對亞伯拉罕的應許中提到的「後裔」是誰？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在對亞伯拉罕的應許中提到的「後裔」是基督。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猶太律法在亞伯拉罕之後四百三十年才頒布，這是否使神向亞伯拉罕所立的約失效了？</w:t>
      </w:r>
    </w:p>
    <w:p>
      <w:pPr/>
      <w:r>
        <w:rPr>
          <w:lang w:val="zh_TW" w:bidi="zh_TW"/>
        </w:rPr>
      </w:r>
      <w:r>
        <w:rPr>
          <w:lang w:val="zh_TW" w:bidi="zh_TW"/>
        </w:rPr>
        <w:t>沒有，律法並未讓神向亞伯拉罕所立的約失效。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那麼，為什麼會有律法呢？</w:t>
      </w:r>
    </w:p>
    <w:p>
      <w:pPr/>
      <w:r>
        <w:rPr>
          <w:lang w:val="zh_TW" w:bidi="zh_TW"/>
        </w:rPr>
      </w:r>
      <w:r>
        <w:rPr>
          <w:lang w:val="zh_TW" w:bidi="zh_TW"/>
        </w:rPr>
        <w:t>律法是因過犯而設立的，直到亞伯拉罕的後裔來臨。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聖經中的律法把所有人圈在什麼之下？</w:t>
      </w:r>
    </w:p>
    <w:p>
      <w:pPr/>
      <w:r>
        <w:rPr>
          <w:lang w:val="zh_TW" w:bidi="zh_TW"/>
        </w:rPr>
      </w:r>
      <w:r>
        <w:rPr>
          <w:lang w:val="zh_TW" w:bidi="zh_TW"/>
        </w:rPr>
        <w:t>聖經中的律法把每個人都被圈在罪裏。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3:23–26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我們如何從法律的束縛中解脫出來？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我們因信靠基督耶穌而從律法的束縛中被釋放。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誰披戴了基督？</w:t>
      </w:r>
    </w:p>
    <w:p>
      <w:pPr/>
      <w:r>
        <w:rPr>
          <w:lang w:val="zh_TW" w:bidi="zh_TW"/>
        </w:rPr>
      </w:r>
      <w:r>
        <w:rPr>
          <w:lang w:val="zh_TW" w:bidi="zh_TW"/>
        </w:rPr>
        <w:t>所有受洗歸入基督的人都披戴了基督。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3:28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在基督耶穌裡，哪些不同類型的人能合而為一？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猶太人、希臘人、奴隸、自由人、男人和女人在基督耶穌裡都成為一體。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當一個產業的繼承人還是孩子時，他的生活是怎樣的？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繼承人在監護人和受託人之下生活的像奴僕一樣，直到父親所預定的時間來到。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神在歷史中適當的時候做了什麼事？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在適當的時候，神差派祂的兒子來救贖那些在律法之下的人。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神如何將在律法之下的孩子帶入祂的家庭？</w:t>
      </w:r>
    </w:p>
    <w:p>
      <w:pPr/>
      <w:r>
        <w:rPr>
          <w:lang w:val="zh_TW" w:bidi="zh_TW"/>
        </w:rPr>
      </w:r>
      <w:r>
        <w:rPr>
          <w:lang w:val="zh_TW" w:bidi="zh_TW"/>
        </w:rPr>
        <w:t>神要讓律法之下的孩子得著祂兒子的名份。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神差什麼進入祂孩子的心中？</w:t>
      </w:r>
    </w:p>
    <w:p>
      <w:pPr/>
      <w:r>
        <w:rPr>
          <w:lang w:val="zh_TW" w:bidi="zh_TW"/>
        </w:rPr>
      </w:r>
      <w:r>
        <w:rPr>
          <w:lang w:val="zh_TW" w:bidi="zh_TW"/>
        </w:rPr>
        <w:t>神就差祂兒子的靈進入祂孩子的心中。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在我們認識神之前，我們是誰的奴僕？</w:t>
      </w:r>
    </w:p>
    <w:p>
      <w:pPr/>
      <w:r>
        <w:rPr>
          <w:lang w:val="zh_TW" w:bidi="zh_TW"/>
        </w:rPr>
      </w:r>
      <w:r>
        <w:rPr>
          <w:lang w:val="zh_TW" w:bidi="zh_TW"/>
        </w:rPr>
        <w:t>在我們認識神之前，我們是給那些本來不是神的作奴僕。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保羅感到困惑的是因為加拉太人要回去哪裡？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保羅感到困惑，是因為加拉太人歸回那軟弱無用的小學。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4:9–11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當保羅看到加拉太的信徒歸回時，他對他們有什麼擔憂？</w:t>
      </w:r>
    </w:p>
    <w:p>
      <w:pPr/>
      <w:r>
        <w:rPr>
          <w:lang w:val="zh_TW" w:bidi="zh_TW"/>
        </w:rPr>
      </w:r>
      <w:r>
        <w:rPr>
          <w:lang w:val="zh_TW" w:bidi="zh_TW"/>
        </w:rPr>
        <w:t>保羅擔心加拉太人會再次成為奴僕，他為他們所付出的努力將會是徒勞的。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保羅第一次來到加拉太時，他有什麼問題？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當保羅第一次來到加拉太時，他身體有疾病。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儘管保羅身體有問題，加拉太人是如何接納他的？</w:t>
      </w:r>
    </w:p>
    <w:p>
      <w:pPr/>
      <w:r>
        <w:rPr>
          <w:lang w:val="zh_TW" w:bidi="zh_TW"/>
        </w:rPr>
      </w:r>
      <w:r>
        <w:rPr>
          <w:lang w:val="zh_TW" w:bidi="zh_TW"/>
        </w:rPr>
        <w:t>儘管保羅身體有問題，加拉太人仍接納保羅作為神的使者，如同基督耶穌。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假教師在加拉太試圖要分裂誰？</w:t>
      </w:r>
    </w:p>
    <w:p>
      <w:pPr/>
      <w:r>
        <w:rPr>
          <w:lang w:val="zh_TW" w:bidi="zh_TW"/>
        </w:rPr>
      </w:r>
      <w:r>
        <w:rPr>
          <w:lang w:val="zh_TW" w:bidi="zh_TW"/>
        </w:rPr>
        <w:t>假教師試圖分裂加拉太人與保羅。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假教師試圖將加拉太人置於什麼之下？</w:t>
      </w:r>
    </w:p>
    <w:p>
      <w:pPr/>
      <w:r>
        <w:rPr>
          <w:lang w:val="zh_TW" w:bidi="zh_TW"/>
        </w:rPr>
      </w:r>
      <w:r>
        <w:rPr>
          <w:lang w:val="zh_TW" w:bidi="zh_TW"/>
        </w:rPr>
        <w:t>假教師試圖將加拉太人重新置於律法之下。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亞伯拉罕的兩個兒子分別來自哪兩種女人？</w:t>
      </w:r>
    </w:p>
    <w:p>
      <w:pPr/>
      <w:r>
        <w:rPr>
          <w:lang w:val="zh_TW" w:bidi="zh_TW"/>
        </w:rPr>
      </w:r>
      <w:r>
        <w:rPr>
          <w:lang w:val="zh_TW" w:bidi="zh_TW"/>
        </w:rPr>
        <w:t>亞伯拉罕有兩個兒子，一個是使女所生的，一個是自主之婦人所生的。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誰是保羅和加拉太信徒象徵性的母親？</w:t>
      </w:r>
    </w:p>
    <w:p>
      <w:pPr/>
      <w:r>
        <w:rPr>
          <w:lang w:val="zh_TW" w:bidi="zh_TW"/>
        </w:rPr>
      </w:r>
      <w:r>
        <w:rPr>
          <w:lang w:val="zh_TW" w:bidi="zh_TW"/>
        </w:rPr>
        <w:t>那在上的耶路撒冷是自主的婦女，是保羅和加拉太信徒象徵性的母親。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基督裏的信徒是屬血氣的兒女還是應許的兒女？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基督裏的信徒是應許的兒女。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誰迫害了應許的兒女？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屬血氣的兒女迫害了應許的兒女。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使女的孩子無法繼承什麼？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使女的孩子不會與自主婦人的孩子共同繼承產業。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基督裏的信徒是奴婢的孩子，還是自主婦人的孩子？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基督裏的信徒是自主婦人的孩子。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基督釋放我們的目的為何？</w:t>
      </w:r>
    </w:p>
    <w:p>
      <w:pPr/>
      <w:r>
        <w:rPr>
          <w:lang w:val="zh_TW" w:bidi="zh_TW"/>
        </w:rPr>
      </w:r>
      <w:r>
        <w:rPr>
          <w:lang w:val="zh_TW" w:bidi="zh_TW"/>
        </w:rPr>
        <w:t>基督釋放了我們，是為了讓我們得以自由。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保羅警告加拉太人，如果他們接受割禮，會發生什麼事？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保羅說，如果加拉太人接受割禮，基督對他們就毫無益處。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保羅警告所有試圖藉著遵循律法而稱義的加拉太人，他們會發生什麼事？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保羅警告所有試圖藉著遵循律法來稱義的加拉太人，他們會與基督隔絕，並從恩典中墮落。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相較於受割禮和不受割禮，在基督耶穌中唯一有意義的是什麼？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在基督耶穌裡，唯有透過愛而產生的信心才有意義。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保羅確信那位使加拉太人對福音感到困惑的人會怎樣？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保羅確信，那位使加拉太人對福音感到困惑的人要承受神的審判。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保羅說傳割禮會帶來什麼影響呢？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保羅說，如果傳割禮，那麼十字架的絆腳石就不再存在了。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信徒在基督裡不應如何使用他們的自由？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信徒不應利用他們在基督裡的自由作為放縱肉體的機會。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信徒應如何在基督裡運用他們的自由？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信徒應在基督裡運用他們的自由，就是以愛心互相服事。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全部律法都包含在哪一條誡命中呢？</w:t>
      </w:r>
    </w:p>
    <w:p>
      <w:pPr/>
      <w:r>
        <w:rPr>
          <w:lang w:val="zh_TW" w:bidi="zh_TW"/>
        </w:rPr>
      </w:r>
      <w:r>
        <w:rPr>
          <w:lang w:val="zh_TW" w:bidi="zh_TW"/>
        </w:rPr>
        <w:t>全部律法都包含在這一條誡命中：「你要愛你的鄰舍如同自己」。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信徒如何克制肉體的情慾？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信徒可以依靠聖靈而活，因此不放縱肉體的情慾。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在信徒裡面，哪兩件事情是彼此對立的？</w:t>
      </w:r>
    </w:p>
    <w:p>
      <w:pPr/>
      <w:r>
        <w:rPr>
          <w:lang w:val="zh_TW" w:bidi="zh_TW"/>
        </w:rPr>
      </w:r>
      <w:r>
        <w:rPr>
          <w:lang w:val="zh_TW" w:bidi="zh_TW"/>
        </w:rPr>
        <w:t>在信徒裡面，聖靈與肉體（和合本譯為：情慾）是彼此對立的。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肉體的事的三個例子是什麼？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肉體的事的三個例子可以是以下列表中的任何三個：淫亂、不潔、好色、拜偶像、邪術、仇恨、爭競、嫉妒、惱怒、結黨、紛爭、宗派分裂、嫉妒、醉酒和醉酒鬧事。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那些行肉體之事的人將無法獲得什麼呢？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那些行肉體之事的人必無法承受神的國。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聖靈的果子是什麼呢？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聖靈的果子是仁愛、喜樂、和平、忍耐、恩慈、良善、信實、溫柔和節制。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屬於基督耶穌的人對肉體及其情慾做了什麼呢？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屬於基督耶穌的人已經把肉體及其情慾釘在十字架上了。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如果有人陷入過犯，屬靈的人應該怎麼辦？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那些屬靈的人應該以溫柔的心挽回那人。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屬靈的人必須提防哪些危險？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那些屬靈的人必須謹慎，避免受到誘惑。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信徒如何完全基督的律法？</w:t>
      </w:r>
    </w:p>
    <w:p>
      <w:pPr/>
      <w:r>
        <w:rPr>
          <w:lang w:val="zh_TW" w:bidi="zh_TW"/>
        </w:rPr>
      </w:r>
      <w:r>
        <w:rPr>
          <w:lang w:val="zh_TW" w:bidi="zh_TW"/>
        </w:rPr>
        <w:t>信徒藉由承擔彼此的重擔來完全基督的律法。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一個人如何能對自己的工作感到自豪？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一個人可以透過檢視自己的工作來自誇，而不必與他人比較。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在道理上受教的應如何對待他的老師？</w:t>
      </w:r>
    </w:p>
    <w:p>
      <w:pPr/>
      <w:r>
        <w:rPr>
          <w:lang w:val="zh_TW" w:bidi="zh_TW"/>
        </w:rPr>
      </w:r>
      <w:r>
        <w:rPr>
          <w:lang w:val="zh_TW" w:bidi="zh_TW"/>
        </w:rPr>
        <w:t>在道理上受教的應與他的老師分享一切美好的事物。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一個人在靈性上所種下的東西會有什麼結果？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一個人在靈性上種下什麼，他就會收穫什麼。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一個人若順著自己的肉體撒種，會收割什麼呢？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順著自己的肉體撒種的人，將從肉體收穫敗壞。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順著聖靈撒種的人會收穫什麼呢？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順著聖靈撒種的人，必從聖靈收穫永生。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如果一位信徒不放棄並繼續行善，他會得到什麼獎賞？</w:t>
      </w:r>
    </w:p>
    <w:p>
      <w:pPr/>
      <w:r>
        <w:rPr>
          <w:lang w:val="zh_TW" w:bidi="zh_TW"/>
        </w:rPr>
      </w:r>
      <w:r>
        <w:rPr>
          <w:lang w:val="zh_TW" w:bidi="zh_TW"/>
        </w:rPr>
        <w:t>一位信徒若持續行善就有收成。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信徒應特別對哪些人行善？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信徒應特別向那些信仰家庭中的人行善。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那些想強迫信徒接受割禮的人有什麼動機呢？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那些想要強迫信徒受割禮的人不願因基督的十字架而受逼迫。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保羅說他為何感到驕傲？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保羅說他為我們主耶穌基督的十字架而感到驕傲。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相較於受割禮或不受割禮，什麼才是重要的？</w:t>
      </w:r>
    </w:p>
    <w:p>
      <w:pPr/>
      <w:r>
        <w:rPr>
          <w:lang w:val="zh_TW" w:bidi="zh_TW"/>
        </w:rPr>
      </w:r>
      <w:r>
        <w:rPr>
          <w:lang w:val="zh_TW" w:bidi="zh_TW"/>
        </w:rPr>
        <w:t>重要的是成為新造的人。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保羅希望平安和憐憫臨到哪些人身上？</w:t>
      </w:r>
    </w:p>
    <w:p>
      <w:pPr/>
      <w:r>
        <w:rPr>
          <w:lang w:val="zh_TW" w:bidi="zh_TW"/>
        </w:rPr>
      </w:r>
      <w:r>
        <w:rPr>
          <w:lang w:val="zh_TW" w:bidi="zh_TW"/>
        </w:rPr>
        <w:t>保羅願平安和憐憫臨到那些遵循新造規則的人，以及神的以色列民。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加拉太書 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保羅身上帶著什麼？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保羅身上帶著耶穌的印記。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