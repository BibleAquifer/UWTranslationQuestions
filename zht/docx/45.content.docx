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ROM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神在保羅時代之前是藉著什麼方式應許了福音？</w:t>
      </w:r>
    </w:p>
    <w:p>
      <w:pPr/>
      <w:r>
        <w:rPr>
          <w:lang w:val="zh_TW" w:bidi="zh_TW"/>
        </w:rPr>
      </w:r>
      <w:r>
        <w:rPr>
          <w:lang w:val="zh_TW" w:bidi="zh_TW"/>
        </w:rPr>
        <w:t>神從前是藉著眾先知在聖經上應許了福音。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按肉體說</w:t>
      </w:r>
      <w:r>
        <w:rPr>
          <w:b/>
          <w:lang w:val="zh_TW" w:bidi="zh_TW"/>
        </w:rPr>
        <w:t>，神的兒子是從哪一個的後裔生的？</w:t>
      </w:r>
    </w:p>
    <w:p>
      <w:pPr/>
      <w:r>
        <w:rPr>
          <w:lang w:val="zh_TW" w:bidi="zh_TW"/>
        </w:rPr>
      </w:r>
      <w:r>
        <w:rPr>
          <w:lang w:val="zh_TW" w:bidi="zh_TW"/>
        </w:rPr>
        <w:t>按肉體說</w:t>
      </w:r>
      <w:r>
        <w:rPr>
          <w:lang w:val="zh_TW" w:bidi="zh_TW"/>
        </w:rPr>
        <w:t>，神的兒子是從大衛的後裔生的。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耶穌基督是透過什麼事件被顯明為神的兒子？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耶穌基督因從死裡復活而被顯明為神的兒子。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保羅從基督領受了</w:t>
      </w:r>
      <w:r>
        <w:rPr>
          <w:b/>
          <w:lang w:val="zh_TW" w:bidi="zh_TW"/>
        </w:rPr>
        <w:t>恩惠</w:t>
      </w:r>
      <w:r>
        <w:rPr>
          <w:b/>
          <w:lang w:val="zh_TW" w:bidi="zh_TW"/>
        </w:rPr>
        <w:t>和使徒職分的目的是什麼？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保羅從基督領受了</w:t>
      </w:r>
      <w:r>
        <w:rPr>
          <w:lang w:val="zh_TW" w:bidi="zh_TW"/>
        </w:rPr>
        <w:t>恩惠</w:t>
      </w:r>
      <w:r>
        <w:rPr>
          <w:lang w:val="zh_TW" w:bidi="zh_TW"/>
        </w:rPr>
        <w:t>和使徒的職分，是要</w:t>
      </w:r>
      <w:r>
        <w:rPr>
          <w:lang w:val="zh_TW" w:bidi="zh_TW"/>
        </w:rPr>
        <w:t>在萬國之中叫人</w:t>
      </w:r>
      <w:r>
        <w:rPr>
          <w:lang w:val="zh_TW" w:bidi="zh_TW"/>
        </w:rPr>
        <w:t>為祂的名</w:t>
      </w:r>
      <w:r>
        <w:rPr>
          <w:lang w:val="zh_TW" w:bidi="zh_TW"/>
        </w:rPr>
        <w:t>信服真道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保羅為何為羅馬的信徒感謝神？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保羅感謝神，因為他們</w:t>
      </w:r>
      <w:r>
        <w:rPr>
          <w:lang w:val="zh_TW" w:bidi="zh_TW"/>
        </w:rPr>
        <w:t>的信德傳遍了天下。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為什麼保羅渴望見到羅馬的信徒？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保羅渴望見到他們，</w:t>
      </w:r>
      <w:r>
        <w:rPr>
          <w:lang w:val="zh_TW" w:bidi="zh_TW"/>
        </w:rPr>
        <w:t>好把一些屬靈的恩賜分給他們，使他們可以堅固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為什麼保羅直到現在仍無法拜訪羅馬的信徒？</w:t>
      </w:r>
    </w:p>
    <w:p>
      <w:pPr/>
      <w:r>
        <w:rPr>
          <w:lang w:val="zh_TW" w:bidi="zh_TW"/>
        </w:rPr>
      </w:r>
      <w:r>
        <w:rPr>
          <w:lang w:val="zh_TW" w:bidi="zh_TW"/>
        </w:rPr>
        <w:t>保羅一直無法拜訪，因為他直到現在</w:t>
      </w:r>
      <w:r>
        <w:rPr>
          <w:lang w:val="zh_TW" w:bidi="zh_TW"/>
        </w:rPr>
        <w:t>仍有阻隔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保羅所說的福音是什麼？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保羅說，這福音是神的大能，要救一切相信的人。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保羅引用了哪段經文來說明義人要如何得生？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保羅引用了經文：「</w:t>
      </w:r>
      <w:r>
        <w:rPr>
          <w:lang w:val="zh_TW" w:bidi="zh_TW"/>
        </w:rPr>
        <w:t>義人必因信得生</w:t>
      </w:r>
      <w:r>
        <w:rPr>
          <w:lang w:val="zh_TW" w:bidi="zh_TW"/>
        </w:rPr>
        <w:t>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儘管</w:t>
      </w:r>
      <w:r>
        <w:rPr>
          <w:b/>
          <w:lang w:val="zh_TW" w:bidi="zh_TW"/>
        </w:rPr>
        <w:t>不虔不義的人</w:t>
      </w:r>
      <w:r>
        <w:rPr>
          <w:b/>
          <w:lang w:val="zh_TW" w:bidi="zh_TW"/>
        </w:rPr>
        <w:t>明明</w:t>
      </w:r>
      <w:r>
        <w:rPr>
          <w:b/>
          <w:lang w:val="zh_TW" w:bidi="zh_TW"/>
        </w:rPr>
        <w:t>知道</w:t>
      </w:r>
      <w:r>
        <w:rPr>
          <w:b/>
          <w:lang w:val="zh_TW" w:bidi="zh_TW"/>
        </w:rPr>
        <w:t>神向他們顯明的事情，他們仍然做了什麼？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儘管不虔不義的人明明知道神向他們顯明的事情，他們仍然阻擋真理。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神那些看不見的事如何能夠清楚可見？</w:t>
      </w:r>
    </w:p>
    <w:p>
      <w:pPr/>
      <w:r>
        <w:rPr>
          <w:lang w:val="zh_TW" w:bidi="zh_TW"/>
        </w:rPr>
      </w:r>
      <w:r>
        <w:rPr>
          <w:lang w:val="zh_TW" w:bidi="zh_TW"/>
        </w:rPr>
        <w:t>神那些看不見的事</w:t>
      </w:r>
      <w:r>
        <w:rPr>
          <w:lang w:val="zh_TW" w:bidi="zh_TW"/>
        </w:rPr>
        <w:t>藉着所造之物而清楚可見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1:20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神的哪些特徵是</w:t>
      </w:r>
      <w:r>
        <w:rPr>
          <w:b/>
          <w:lang w:val="zh_TW" w:bidi="zh_TW"/>
        </w:rPr>
        <w:t>明明可知</w:t>
      </w:r>
      <w:r>
        <w:rPr>
          <w:b/>
          <w:lang w:val="zh_TW" w:bidi="zh_TW"/>
        </w:rPr>
        <w:t>的？</w:t>
      </w:r>
    </w:p>
    <w:p>
      <w:pPr/>
      <w:r>
        <w:rPr>
          <w:lang w:val="zh_TW" w:bidi="zh_TW"/>
        </w:rPr>
      </w:r>
      <w:r>
        <w:rPr>
          <w:lang w:val="zh_TW" w:bidi="zh_TW"/>
        </w:rPr>
        <w:t>神的永能和神性是</w:t>
      </w:r>
      <w:r>
        <w:rPr>
          <w:lang w:val="zh_TW" w:bidi="zh_TW"/>
        </w:rPr>
        <w:t>明明可知</w:t>
      </w:r>
      <w:r>
        <w:rPr>
          <w:lang w:val="zh_TW" w:bidi="zh_TW"/>
        </w:rPr>
        <w:t>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那些不榮耀神也不感謝神的人，他們的思想和心會發生什麼變化？</w:t>
      </w:r>
    </w:p>
    <w:p>
      <w:pPr/>
      <w:r>
        <w:rPr>
          <w:lang w:val="zh_TW" w:bidi="zh_TW"/>
        </w:rPr>
      </w:r>
      <w:r>
        <w:rPr>
          <w:lang w:val="zh_TW" w:bidi="zh_TW"/>
        </w:rPr>
        <w:t>那些不榮耀神也不感謝神的人，他們的思想變得愚昧，他們的心也變得昏暗。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神會如何處置那些將祂的榮耀變為</w:t>
      </w:r>
      <w:r>
        <w:rPr>
          <w:b/>
          <w:lang w:val="zh_TW" w:bidi="zh_TW"/>
        </w:rPr>
        <w:t>必朽壞之</w:t>
      </w:r>
      <w:r>
        <w:rPr>
          <w:b/>
          <w:lang w:val="zh_TW" w:bidi="zh_TW"/>
        </w:rPr>
        <w:t>人和</w:t>
      </w:r>
      <w:r>
        <w:rPr>
          <w:b/>
          <w:lang w:val="zh_TW" w:bidi="zh_TW"/>
        </w:rPr>
        <w:t>走獸</w:t>
      </w:r>
      <w:r>
        <w:rPr>
          <w:b/>
          <w:lang w:val="zh_TW" w:bidi="zh_TW"/>
        </w:rPr>
        <w:t>形象的人？</w:t>
      </w:r>
    </w:p>
    <w:p>
      <w:pPr/>
      <w:r>
        <w:rPr>
          <w:lang w:val="zh_TW" w:bidi="zh_TW"/>
        </w:rPr>
      </w:r>
      <w:r>
        <w:rPr>
          <w:lang w:val="zh_TW" w:bidi="zh_TW"/>
        </w:rPr>
        <w:t>神任憑他們隨著內心的情慾行污穢的事，</w:t>
      </w:r>
      <w:r>
        <w:rPr>
          <w:lang w:val="zh_TW" w:bidi="zh_TW"/>
        </w:rPr>
        <w:t>以致</w:t>
      </w:r>
      <w:r>
        <w:rPr>
          <w:lang w:val="zh_TW" w:bidi="zh_TW"/>
        </w:rPr>
        <w:t>彼此</w:t>
      </w:r>
      <w:r>
        <w:rPr>
          <w:lang w:val="zh_TW" w:bidi="zh_TW"/>
        </w:rPr>
        <w:t>羞辱</w:t>
      </w:r>
      <w:r>
        <w:rPr>
          <w:lang w:val="zh_TW" w:bidi="zh_TW"/>
        </w:rPr>
        <w:t>自己的身體。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這些女人和男人因何種</w:t>
      </w:r>
      <w:r>
        <w:rPr>
          <w:b/>
          <w:lang w:val="zh_TW" w:bidi="zh_TW"/>
        </w:rPr>
        <w:t>可羞恥</w:t>
      </w:r>
      <w:r>
        <w:rPr>
          <w:b/>
          <w:lang w:val="zh_TW" w:bidi="zh_TW"/>
        </w:rPr>
        <w:t>的情慾而</w:t>
      </w:r>
      <w:r>
        <w:rPr>
          <w:b/>
          <w:lang w:val="zh_TW" w:bidi="zh_TW"/>
        </w:rPr>
        <w:t>慾火攻心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女人因彼此而慾火攻心，男人也因彼此慾火攻心。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神如何對待那些故意不接納祂的人？</w:t>
      </w:r>
    </w:p>
    <w:p>
      <w:pPr/>
      <w:r>
        <w:rPr>
          <w:lang w:val="zh_TW" w:bidi="zh_TW"/>
        </w:rPr>
      </w:r>
      <w:r>
        <w:rPr>
          <w:lang w:val="zh_TW" w:bidi="zh_TW"/>
        </w:rPr>
        <w:t>神就任憑他們存</w:t>
      </w:r>
      <w:r>
        <w:rPr>
          <w:lang w:val="zh_TW" w:bidi="zh_TW"/>
        </w:rPr>
        <w:t>邪僻的心</w:t>
      </w:r>
      <w:r>
        <w:rPr>
          <w:lang w:val="zh_TW" w:bidi="zh_TW"/>
        </w:rPr>
        <w:t>，</w:t>
      </w:r>
      <w:r>
        <w:rPr>
          <w:lang w:val="zh_TW" w:bidi="zh_TW"/>
        </w:rPr>
        <w:t>行那些不合理的事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心智敗壞的人有哪些特徵？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那些心智敗壞的人充滿了嫉妒、凶殺、爭競、詭詐和</w:t>
      </w:r>
      <w:r>
        <w:rPr>
          <w:lang w:val="zh_TW" w:bidi="zh_TW"/>
        </w:rPr>
        <w:t>毒恨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那些心智敗壞的人對神的要求明白了多少？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那些心智敗壞的人明白行這些事的人是當死的。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1:32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雖然那些心智敗壞的人明白神的要求，他們仍然會怎麼做呢？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他們仍然行不義的事，並贊同那些行這些事的人。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為什麼有些人在論斷時是無可推諉的？</w:t>
      </w:r>
    </w:p>
    <w:p>
      <w:pPr/>
      <w:r>
        <w:rPr>
          <w:lang w:val="zh_TW" w:bidi="zh_TW"/>
        </w:rPr>
      </w:r>
      <w:r>
        <w:rPr>
          <w:lang w:val="zh_TW" w:bidi="zh_TW"/>
        </w:rPr>
        <w:t>有些人在論斷他人時是無可推諉的，因為他們在論斷別人的同時，自己也在做相同的事情。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神在審判那些行不義的人時，祂是如何審判的？</w:t>
      </w:r>
    </w:p>
    <w:p>
      <w:pPr/>
      <w:r>
        <w:rPr>
          <w:lang w:val="zh_TW" w:bidi="zh_TW"/>
        </w:rPr>
      </w:r>
      <w:r>
        <w:rPr>
          <w:lang w:val="zh_TW" w:bidi="zh_TW"/>
        </w:rPr>
        <w:t>神在審判那些行不義的人時，祂是按照真理來審判的。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神的忍耐、恩慈和良善是為了什麼目的？</w:t>
      </w:r>
    </w:p>
    <w:p>
      <w:pPr/>
      <w:r>
        <w:rPr>
          <w:lang w:val="zh_TW" w:bidi="zh_TW"/>
        </w:rPr>
      </w:r>
      <w:r>
        <w:rPr>
          <w:lang w:val="zh_TW" w:bidi="zh_TW"/>
        </w:rPr>
        <w:t>神的忍耐、恩慈和良善是為了引導人悔改。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那些對神心硬、不悔改的人為自己積蓄了什麼？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那些心硬、不悔改的人正在為自己積蓄</w:t>
      </w:r>
      <w:r>
        <w:rPr>
          <w:lang w:val="zh_TW" w:bidi="zh_TW"/>
        </w:rPr>
        <w:t>忿怒</w:t>
      </w:r>
      <w:r>
        <w:rPr>
          <w:lang w:val="zh_TW" w:bidi="zh_TW"/>
        </w:rPr>
        <w:t>，就是神公義審判的日子所要顯示出來的忿怒。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那些持續行善的人會得到什麼？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那些持續行善的人將會得到永生。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那些順從不義的人將會得到什麼？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那些順從不義的人將會得到</w:t>
      </w:r>
      <w:r>
        <w:rPr>
          <w:lang w:val="zh_TW" w:bidi="zh_TW"/>
        </w:rPr>
        <w:t>惱恨</w:t>
      </w:r>
      <w:r>
        <w:rPr>
          <w:lang w:val="zh_TW" w:bidi="zh_TW"/>
        </w:rPr>
        <w:t>和憤怒。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神在審判中如何不偏待猶太人和希臘人？</w:t>
      </w:r>
    </w:p>
    <w:p>
      <w:pPr/>
      <w:r>
        <w:rPr>
          <w:lang w:val="zh_TW" w:bidi="zh_TW"/>
        </w:rPr>
      </w:r>
      <w:r>
        <w:rPr>
          <w:lang w:val="zh_TW" w:bidi="zh_TW"/>
        </w:rPr>
        <w:t>神不偏待人，因為無論是猶太人還是希臘人，犯了罪的人都將滅亡。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誰在神面前被稱為義人？</w:t>
      </w:r>
    </w:p>
    <w:p>
      <w:pPr/>
      <w:r>
        <w:rPr>
          <w:lang w:val="zh_TW" w:bidi="zh_TW"/>
        </w:rPr>
      </w:r>
      <w:r>
        <w:rPr>
          <w:lang w:val="zh_TW" w:bidi="zh_TW"/>
        </w:rPr>
        <w:t>在神面前，被稱義的是那些遵行律法的人。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外邦人如何顯明他們自己就是自己的律法？</w:t>
      </w:r>
    </w:p>
    <w:p>
      <w:pPr/>
      <w:r>
        <w:rPr>
          <w:lang w:val="zh_TW" w:bidi="zh_TW"/>
        </w:rPr>
      </w:r>
      <w:r>
        <w:rPr>
          <w:lang w:val="zh_TW" w:bidi="zh_TW"/>
        </w:rPr>
        <w:t>外邦人順著本性行律法上的事，顯明他們自己就是自己的律法。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保羅對那些依靠律法並教導別人的猶太人提出了什麼挑戰？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保羅挑戰他們說，若他們教導別人律法，也應該教導自己。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保羅提到猶太律法教師應該停止哪些罪行？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保羅提到偷竊、</w:t>
      </w:r>
      <w:r>
        <w:rPr>
          <w:lang w:val="zh_TW" w:bidi="zh_TW"/>
        </w:rPr>
        <w:t>姦淫</w:t>
      </w:r>
      <w:r>
        <w:rPr>
          <w:lang w:val="zh_TW" w:bidi="zh_TW"/>
        </w:rPr>
        <w:t>和</w:t>
      </w:r>
      <w:r>
        <w:rPr>
          <w:lang w:val="zh_TW" w:bidi="zh_TW"/>
        </w:rPr>
        <w:t>偷竊廟中之物</w:t>
      </w:r>
      <w:r>
        <w:rPr>
          <w:lang w:val="zh_TW" w:bidi="zh_TW"/>
        </w:rPr>
        <w:t>的罪行。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為什麼因猶太律法教師的緣故，神的名在外邦人中受了褻瀆？</w:t>
      </w:r>
    </w:p>
    <w:p>
      <w:pPr/>
      <w:r>
        <w:rPr>
          <w:lang w:val="zh_TW" w:bidi="zh_TW"/>
        </w:rPr>
      </w:r>
      <w:r>
        <w:rPr>
          <w:lang w:val="zh_TW" w:bidi="zh_TW"/>
        </w:rPr>
        <w:t>因為猶太律法教師違背律法，所以神的名受了褻瀆。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保羅說猶太人的割禮如何算不得割禮？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保羅說，如果猶太人違背律法，他的割禮就算不得割禮。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保羅說的未受割禮的外邦人怎麼可以被視為已受割禮？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保羅說，如果外邦人遵守律法的</w:t>
      </w:r>
      <w:r>
        <w:rPr>
          <w:lang w:val="zh_TW" w:bidi="zh_TW"/>
        </w:rPr>
        <w:t>條例</w:t>
      </w:r>
      <w:r>
        <w:rPr>
          <w:lang w:val="zh_TW" w:bidi="zh_TW"/>
        </w:rPr>
        <w:t>，那麼他雖未受割禮可以被視為已受割禮。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保羅說誰是真猶太人？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保羅說，真猶太人是</w:t>
      </w:r>
      <w:r>
        <w:rPr>
          <w:lang w:val="zh_TW" w:bidi="zh_TW"/>
        </w:rPr>
        <w:t>裏面作</w:t>
      </w:r>
      <w:r>
        <w:rPr>
          <w:lang w:val="zh_TW" w:bidi="zh_TW"/>
        </w:rPr>
        <w:t>猶太人的人，是</w:t>
      </w:r>
      <w:r>
        <w:rPr>
          <w:lang w:val="zh_TW" w:bidi="zh_TW"/>
        </w:rPr>
        <w:t>心裏受</w:t>
      </w:r>
      <w:r>
        <w:rPr>
          <w:lang w:val="zh_TW" w:bidi="zh_TW"/>
        </w:rPr>
        <w:t>割禮的人。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2:29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真猶太人從誰那裡得到</w:t>
      </w:r>
      <w:r>
        <w:rPr>
          <w:b/>
          <w:lang w:val="zh_TW" w:bidi="zh_TW"/>
        </w:rPr>
        <w:t>稱讚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真猶太人從神那裡得到</w:t>
      </w:r>
      <w:r>
        <w:rPr>
          <w:lang w:val="zh_TW" w:bidi="zh_TW"/>
        </w:rPr>
        <w:t>稱讚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在猶太人的長處中，最重要的是什麼？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在猶太人的長處中，最重要的是他們被託付了神的聖言。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即使</w:t>
      </w:r>
      <w:r>
        <w:rPr>
          <w:b/>
          <w:lang w:val="zh_TW" w:bidi="zh_TW"/>
        </w:rPr>
        <w:t>人都是虛謊的</w:t>
      </w:r>
      <w:r>
        <w:rPr>
          <w:b/>
          <w:lang w:val="zh_TW" w:bidi="zh_TW"/>
        </w:rPr>
        <w:t>，神仍是真實的嗎？</w:t>
      </w:r>
    </w:p>
    <w:p>
      <w:pPr/>
      <w:r>
        <w:rPr>
          <w:lang w:val="zh_TW" w:bidi="zh_TW"/>
        </w:rPr>
      </w:r>
      <w:r>
        <w:rPr>
          <w:lang w:val="zh_TW" w:bidi="zh_TW"/>
        </w:rPr>
        <w:t>即使</w:t>
      </w:r>
      <w:r>
        <w:rPr>
          <w:lang w:val="zh_TW" w:bidi="zh_TW"/>
        </w:rPr>
        <w:t>人都是虛謊的</w:t>
      </w:r>
      <w:r>
        <w:rPr>
          <w:lang w:val="zh_TW" w:bidi="zh_TW"/>
        </w:rPr>
        <w:t>，神仍然是真實的。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因為神是公義的，祂能做什麼？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因為神是公義的，祂能審判世界。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那些說「</w:t>
      </w:r>
      <w:r>
        <w:rPr>
          <w:b/>
          <w:lang w:val="zh_TW" w:bidi="zh_TW"/>
        </w:rPr>
        <w:t>我們可以作惡以成善</w:t>
      </w:r>
      <w:r>
        <w:rPr>
          <w:b/>
          <w:lang w:val="zh_TW" w:bidi="zh_TW"/>
        </w:rPr>
        <w:t>」的人會遭遇什麼事？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審判會臨到那些說「</w:t>
      </w:r>
      <w:r>
        <w:rPr>
          <w:lang w:val="zh_TW" w:bidi="zh_TW"/>
        </w:rPr>
        <w:t>我們可以作惡以成善</w:t>
      </w:r>
      <w:r>
        <w:rPr>
          <w:lang w:val="zh_TW" w:bidi="zh_TW"/>
        </w:rPr>
        <w:t>」的人。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關於猶太人和希臘人的公義，聖經上是怎麼記載的？</w:t>
      </w:r>
    </w:p>
    <w:p>
      <w:pPr/>
      <w:r>
        <w:rPr>
          <w:lang w:val="zh_TW" w:bidi="zh_TW"/>
        </w:rPr>
      </w:r>
      <w:r>
        <w:rPr>
          <w:lang w:val="zh_TW" w:bidi="zh_TW"/>
        </w:rPr>
        <w:t>經上記著，沒有義人，連一個也沒有。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根據經上所記的，誰能夠明白並尋求神？</w:t>
      </w:r>
    </w:p>
    <w:p>
      <w:pPr/>
      <w:r>
        <w:rPr>
          <w:lang w:val="zh_TW" w:bidi="zh_TW"/>
        </w:rPr>
      </w:r>
      <w:r>
        <w:rPr>
          <w:lang w:val="zh_TW" w:bidi="zh_TW"/>
        </w:rPr>
        <w:t>根據經上所記的，沒有人能明白神，也沒有人尋求神。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誰能因行律法而稱義的？</w:t>
      </w:r>
    </w:p>
    <w:p>
      <w:pPr/>
      <w:r>
        <w:rPr>
          <w:lang w:val="zh_TW" w:bidi="zh_TW"/>
        </w:rPr>
      </w:r>
      <w:r>
        <w:rPr>
          <w:lang w:val="zh_TW" w:bidi="zh_TW"/>
        </w:rPr>
        <w:t>沒有人能因行律法而稱義的。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3:20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透過法律顯現出的是什麼？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透過律法可以叫人知罪。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藉著哪些見證，如今神的義在律法以外已經顯明出來？</w:t>
      </w:r>
    </w:p>
    <w:p>
      <w:pPr/>
      <w:r>
        <w:rPr>
          <w:lang w:val="zh_TW" w:bidi="zh_TW"/>
        </w:rPr>
      </w:r>
      <w:r>
        <w:rPr>
          <w:lang w:val="zh_TW" w:bidi="zh_TW"/>
        </w:rPr>
        <w:t>藉著律法和先知的見證，如今神的義在律法以外已經顯明出來。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如今那不藉著律法而顯明的義是什麼？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那不藉著律法的義就是神的義，是藉著信耶穌基督而加給一切相信的人。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人如何在神面前稱義？</w:t>
      </w:r>
    </w:p>
    <w:p>
      <w:pPr/>
      <w:r>
        <w:rPr>
          <w:lang w:val="zh_TW" w:bidi="zh_TW"/>
        </w:rPr>
      </w:r>
      <w:r>
        <w:rPr>
          <w:lang w:val="zh_TW" w:bidi="zh_TW"/>
        </w:rPr>
        <w:t>人因著神的恩典，藉著在基督耶穌裡的救贖，在神面前白白地稱義。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神設立基督耶穌的目的為何？</w:t>
      </w:r>
    </w:p>
    <w:p>
      <w:pPr/>
      <w:r>
        <w:rPr>
          <w:lang w:val="zh_TW" w:bidi="zh_TW"/>
        </w:rPr>
      </w:r>
      <w:r>
        <w:rPr>
          <w:lang w:val="zh_TW" w:bidi="zh_TW"/>
        </w:rPr>
        <w:t>神設立基督耶穌作為挽回祭，是憑著祂寶血的信心。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神藉著耶穌基督所成就的一切顯明了什麼？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神顯明祂是能</w:t>
      </w:r>
      <w:r>
        <w:rPr>
          <w:lang w:val="zh_TW" w:bidi="zh_TW"/>
        </w:rPr>
        <w:t>稱信耶穌的人為義的那一位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遵行律法</w:t>
      </w:r>
      <w:r>
        <w:rPr>
          <w:b/>
          <w:lang w:val="zh_TW" w:bidi="zh_TW"/>
        </w:rPr>
        <w:t>在稱義中的作用是什麼？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人稱義是因着信，不在乎遵行律法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神是如何使受割禮的猶太人和未受割禮的外邦人稱義的？</w:t>
      </w:r>
    </w:p>
    <w:p>
      <w:pPr/>
      <w:r>
        <w:rPr>
          <w:lang w:val="zh_TW" w:bidi="zh_TW"/>
        </w:rPr>
      </w:r>
      <w:r>
        <w:rPr>
          <w:lang w:val="zh_TW" w:bidi="zh_TW"/>
        </w:rPr>
        <w:t>神因信，稱兩者都為義。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3:31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我們藉著信如何對待律法？</w:t>
      </w:r>
    </w:p>
    <w:p>
      <w:pPr/>
      <w:r>
        <w:rPr>
          <w:lang w:val="zh_TW" w:bidi="zh_TW"/>
        </w:rPr>
      </w:r>
      <w:r>
        <w:rPr>
          <w:lang w:val="zh_TW" w:bidi="zh_TW"/>
        </w:rPr>
        <w:t>我們藉著信來</w:t>
      </w:r>
      <w:r>
        <w:rPr>
          <w:lang w:val="zh_TW" w:bidi="zh_TW"/>
        </w:rPr>
        <w:t>堅固</w:t>
      </w:r>
      <w:r>
        <w:rPr>
          <w:lang w:val="zh_TW" w:bidi="zh_TW"/>
        </w:rPr>
        <w:t>律法。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什麼讓亞伯拉罕有理由自誇？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如果亞伯拉罕是因行為稱義的，他就有理由可以自誇。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經上說亞伯拉罕是如何稱義的？</w:t>
      </w:r>
    </w:p>
    <w:p>
      <w:pPr/>
      <w:r>
        <w:rPr>
          <w:lang w:val="zh_TW" w:bidi="zh_TW"/>
        </w:rPr>
      </w:r>
      <w:r>
        <w:rPr>
          <w:lang w:val="zh_TW" w:bidi="zh_TW"/>
        </w:rPr>
        <w:t>經上說，亞伯拉罕信神，這就算為他的義。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神稱什麼樣的人為義？</w:t>
      </w:r>
    </w:p>
    <w:p>
      <w:pPr/>
      <w:r>
        <w:rPr>
          <w:lang w:val="zh_TW" w:bidi="zh_TW"/>
        </w:rPr>
      </w:r>
      <w:r>
        <w:rPr>
          <w:lang w:val="zh_TW" w:bidi="zh_TW"/>
        </w:rPr>
        <w:t>神稱信祂的人為義。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4:6–8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根據大衛的說法，什麼樣的人算是蒙神祝福的人？</w:t>
      </w:r>
    </w:p>
    <w:p>
      <w:pPr/>
      <w:r>
        <w:rPr>
          <w:lang w:val="zh_TW" w:bidi="zh_TW"/>
        </w:rPr>
      </w:r>
      <w:r>
        <w:rPr>
          <w:lang w:val="zh_TW" w:bidi="zh_TW"/>
        </w:rPr>
        <w:t>根據大衛的說法，蒙福的人是那些罪得赦免，且其罪不被主算為有罪的人。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4:9–10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亞伯拉罕的信是在他受割禮之前還是之後被算為義的？</w:t>
      </w:r>
    </w:p>
    <w:p>
      <w:pPr/>
      <w:r>
        <w:rPr>
          <w:lang w:val="zh_TW" w:bidi="zh_TW"/>
        </w:rPr>
      </w:r>
      <w:r>
        <w:rPr>
          <w:lang w:val="zh_TW" w:bidi="zh_TW"/>
        </w:rPr>
        <w:t>亞伯拉罕的信是在他受割禮之前被算為義的。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4:11–12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亞伯拉罕是哪個群體的父？</w:t>
      </w:r>
    </w:p>
    <w:p>
      <w:pPr/>
      <w:r>
        <w:rPr>
          <w:lang w:val="zh_TW" w:bidi="zh_TW"/>
        </w:rPr>
      </w:r>
      <w:r>
        <w:rPr>
          <w:lang w:val="zh_TW" w:bidi="zh_TW"/>
        </w:rPr>
        <w:t>亞伯拉罕是所有信的人的父，無論是身體上未受割禮的人還是已受割禮的人。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4:13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透過因信而得的義</w:t>
      </w:r>
      <w:r>
        <w:rPr>
          <w:b/>
          <w:lang w:val="zh_TW" w:bidi="zh_TW"/>
        </w:rPr>
        <w:t>，亞伯拉罕和他後裔得了什麼應許？</w:t>
      </w:r>
    </w:p>
    <w:p>
      <w:pPr/>
      <w:r>
        <w:rPr>
          <w:lang w:val="zh_TW" w:bidi="zh_TW"/>
        </w:rPr>
      </w:r>
      <w:r>
        <w:rPr>
          <w:lang w:val="zh_TW" w:bidi="zh_TW"/>
        </w:rPr>
        <w:t>亞伯拉罕和他後裔得了承受世界的應許。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如果給亞伯拉罕的應許是藉著律法來的，會有什麼結果？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如果應許是藉著律法來的，那麼信就會</w:t>
      </w:r>
      <w:r>
        <w:rPr>
          <w:lang w:val="zh_TW" w:bidi="zh_TW"/>
        </w:rPr>
        <w:t>歸於虛空</w:t>
      </w:r>
      <w:r>
        <w:rPr>
          <w:lang w:val="zh_TW" w:bidi="zh_TW"/>
        </w:rPr>
        <w:t>，應許也不會是真實的。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為什麼應許是藉著信而來的？</w:t>
      </w:r>
    </w:p>
    <w:p>
      <w:pPr/>
      <w:r>
        <w:rPr>
          <w:lang w:val="zh_TW" w:bidi="zh_TW"/>
        </w:rPr>
      </w:r>
      <w:r>
        <w:rPr>
          <w:lang w:val="zh_TW" w:bidi="zh_TW"/>
        </w:rPr>
        <w:t>應許是藉著信而來的，因此</w:t>
      </w:r>
      <w:r>
        <w:rPr>
          <w:lang w:val="zh_TW" w:bidi="zh_TW"/>
        </w:rPr>
        <w:t>就屬乎恩</w:t>
      </w:r>
      <w:r>
        <w:rPr>
          <w:lang w:val="zh_TW" w:bidi="zh_TW"/>
        </w:rPr>
        <w:t>，並且是確定的。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保羅說神做了哪兩件事？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保羅說，神</w:t>
      </w:r>
      <w:r>
        <w:rPr>
          <w:lang w:val="zh_TW" w:bidi="zh_TW"/>
        </w:rPr>
        <w:t>叫死人復活</w:t>
      </w:r>
      <w:r>
        <w:rPr>
          <w:lang w:val="zh_TW" w:bidi="zh_TW"/>
        </w:rPr>
        <w:t>，並</w:t>
      </w:r>
      <w:r>
        <w:rPr>
          <w:lang w:val="zh_TW" w:bidi="zh_TW"/>
        </w:rPr>
        <w:t>使無變為有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4:18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在這些外在環境下，亞伯拉罕是如何回應神的應許的？</w:t>
      </w:r>
    </w:p>
    <w:p>
      <w:pPr/>
      <w:r>
        <w:rPr>
          <w:lang w:val="zh_TW" w:bidi="zh_TW"/>
        </w:rPr>
      </w:r>
      <w:r>
        <w:rPr>
          <w:lang w:val="zh_TW" w:bidi="zh_TW"/>
        </w:rPr>
        <w:t>亞伯拉罕堅定地信靠神，並未因不信而猶豫。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4:18–19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哪些外在情況讓亞伯拉罕難以相信神立他作多國之父的應許？</w:t>
      </w:r>
    </w:p>
    <w:p>
      <w:pPr/>
      <w:r>
        <w:rPr>
          <w:lang w:val="zh_TW" w:bidi="zh_TW"/>
        </w:rPr>
      </w:r>
      <w:r>
        <w:rPr>
          <w:lang w:val="zh_TW" w:bidi="zh_TW"/>
        </w:rPr>
        <w:t>當神向亞伯拉罕應許時，</w:t>
      </w:r>
      <w:r>
        <w:rPr>
          <w:lang w:val="zh_TW" w:bidi="zh_TW"/>
        </w:rPr>
        <w:t>他已經將近</w:t>
      </w:r>
      <w:r>
        <w:rPr>
          <w:lang w:val="zh_TW" w:bidi="zh_TW"/>
        </w:rPr>
        <w:t>一百歲，而撒拉</w:t>
      </w:r>
      <w:r>
        <w:rPr>
          <w:lang w:val="zh_TW" w:bidi="zh_TW"/>
        </w:rPr>
        <w:t>的生育也已經斷絕了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4:20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面對這些外在情況，亞伯拉罕是如何回應神的應許的？</w:t>
      </w:r>
    </w:p>
    <w:p>
      <w:pPr/>
      <w:r>
        <w:rPr>
          <w:lang w:val="zh_TW" w:bidi="zh_TW"/>
        </w:rPr>
      </w:r>
      <w:r>
        <w:rPr>
          <w:lang w:val="zh_TW" w:bidi="zh_TW"/>
        </w:rPr>
        <w:t>亞伯拉罕堅定地信靠神，毫不猶豫地相信。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4:23–24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有關亞伯拉罕的記載是為誰而寫的？</w:t>
      </w:r>
    </w:p>
    <w:p>
      <w:pPr/>
      <w:r>
        <w:rPr>
          <w:lang w:val="zh_TW" w:bidi="zh_TW"/>
        </w:rPr>
      </w:r>
      <w:r>
        <w:rPr>
          <w:lang w:val="zh_TW" w:bidi="zh_TW"/>
        </w:rPr>
        <w:t>有關亞伯拉罕的記載不僅是為他而寫的，也是為了我們而寫的。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4:25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我們相信神為我們做了什麼？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我們相信神使耶穌從死裡復活，祂為了我們的罪被交給人，又為了叫我們稱義而復活。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信徒因信稱義而擁有了什麼？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因為信徒因信稱義，他們就藉著主耶穌基督得以與神相和。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5:3–4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患難</w:t>
      </w:r>
      <w:r>
        <w:rPr>
          <w:b/>
          <w:lang w:val="zh_TW" w:bidi="zh_TW"/>
        </w:rPr>
        <w:t>所產生的三樣東西是什麼？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患難產生忍耐、</w:t>
      </w:r>
      <w:r>
        <w:rPr>
          <w:lang w:val="zh_TW" w:bidi="zh_TW"/>
        </w:rPr>
        <w:t>老練和盼望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神如何向我們顯明祂的愛？</w:t>
      </w:r>
    </w:p>
    <w:p>
      <w:pPr/>
      <w:r>
        <w:rPr>
          <w:lang w:val="zh_TW" w:bidi="zh_TW"/>
        </w:rPr>
      </w:r>
      <w:r>
        <w:rPr>
          <w:lang w:val="zh_TW" w:bidi="zh_TW"/>
        </w:rPr>
        <w:t>神向我們顯明了祂的愛，因為當我們還是罪人的時候，基督就為我們死了。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靠著基督的血稱義，信徒得以從什麼中被拯救出來？</w:t>
      </w:r>
    </w:p>
    <w:p>
      <w:pPr/>
      <w:r>
        <w:rPr>
          <w:lang w:val="zh_TW" w:bidi="zh_TW"/>
        </w:rPr>
      </w:r>
      <w:r>
        <w:rPr>
          <w:lang w:val="zh_TW" w:bidi="zh_TW"/>
        </w:rPr>
        <w:t>靠著基督的血稱義，信徒得以從神的忿怒中被拯救出來。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在藉著耶穌與神和好之前，不信的人與神是什麼關係？</w:t>
      </w:r>
    </w:p>
    <w:p>
      <w:pPr/>
      <w:r>
        <w:rPr>
          <w:lang w:val="zh_TW" w:bidi="zh_TW"/>
        </w:rPr>
      </w:r>
      <w:r>
        <w:rPr>
          <w:lang w:val="zh_TW" w:bidi="zh_TW"/>
        </w:rPr>
        <w:t>在藉著耶穌與神和好之前，不信的人是神的仇敵。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因為一個人的罪而發生了什麼事？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因為一個人的罪，罪就進入了世界，死又是從罪來的，</w:t>
      </w:r>
      <w:r>
        <w:rPr>
          <w:lang w:val="zh_TW" w:bidi="zh_TW"/>
        </w:rPr>
        <w:t>於是死就臨到了眾人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5:14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罪是藉著誰進入世界的？</w:t>
      </w:r>
    </w:p>
    <w:p>
      <w:pPr/>
      <w:r>
        <w:rPr>
          <w:lang w:val="zh_TW" w:bidi="zh_TW"/>
        </w:rPr>
      </w:r>
      <w:r>
        <w:rPr>
          <w:lang w:val="zh_TW" w:bidi="zh_TW"/>
        </w:rPr>
        <w:t>罪是藉著亞當進入世界的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神白白的恩賜與亞當的罪有何不同？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因為亞當的罪，</w:t>
      </w:r>
      <w:r>
        <w:rPr>
          <w:lang w:val="zh_TW" w:bidi="zh_TW"/>
        </w:rPr>
        <w:t>眾人都</w:t>
      </w:r>
      <w:r>
        <w:rPr>
          <w:lang w:val="zh_TW" w:bidi="zh_TW"/>
        </w:rPr>
        <w:t>死了，但神的恩典和祂那藉著耶穌白白的恩賜，</w:t>
      </w:r>
      <w:r>
        <w:rPr>
          <w:lang w:val="zh_TW" w:bidi="zh_TW"/>
        </w:rPr>
        <w:t>更加倍地臨到眾人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5:16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亞當的罪帶來了什麼後果，神的恩賜帶來了什麼結果？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定罪的審判來自亞當的罪，但稱義卻是來自神的恩賜。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什麼因亞當的罪而掌權，什麼因神的義的恩賜而掌權？</w:t>
      </w:r>
    </w:p>
    <w:p>
      <w:pPr/>
      <w:r>
        <w:rPr>
          <w:lang w:val="zh_TW" w:bidi="zh_TW"/>
        </w:rPr>
      </w:r>
      <w:r>
        <w:rPr>
          <w:lang w:val="zh_TW" w:bidi="zh_TW"/>
        </w:rPr>
        <w:t>死因亞當的罪而掌權，而那些接受神恩賜的人則因耶穌基督的生命掌權。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因著亞當的</w:t>
      </w:r>
      <w:r>
        <w:rPr>
          <w:b/>
          <w:lang w:val="zh_TW" w:bidi="zh_TW"/>
        </w:rPr>
        <w:t>悖逆</w:t>
      </w:r>
      <w:r>
        <w:rPr>
          <w:b/>
          <w:lang w:val="zh_TW" w:bidi="zh_TW"/>
        </w:rPr>
        <w:t>，眾人成為了什麼？而因著基督的</w:t>
      </w:r>
      <w:r>
        <w:rPr>
          <w:b/>
          <w:lang w:val="zh_TW" w:bidi="zh_TW"/>
        </w:rPr>
        <w:t>順從</w:t>
      </w:r>
      <w:r>
        <w:rPr>
          <w:b/>
          <w:lang w:val="zh_TW" w:bidi="zh_TW"/>
        </w:rPr>
        <w:t>，眾人成為什麼？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因著亞當的悖逆，眾人成為了罪人；而因著基督的順從，眾人成為義人。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5:20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為什麼律法要加添進來？</w:t>
      </w:r>
    </w:p>
    <w:p>
      <w:pPr/>
      <w:r>
        <w:rPr>
          <w:lang w:val="zh_TW" w:bidi="zh_TW"/>
        </w:rPr>
      </w:r>
      <w:r>
        <w:rPr>
          <w:lang w:val="zh_TW" w:bidi="zh_TW"/>
        </w:rPr>
        <w:t>律法加添進來，是為了叫過犯顯多。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5:20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什麼比過犯更</w:t>
      </w:r>
      <w:r>
        <w:rPr>
          <w:b/>
          <w:lang w:val="zh_TW" w:bidi="zh_TW"/>
        </w:rPr>
        <w:t>顯多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神的恩典比過犯更顯多。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6:1–2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</w:t>
      </w:r>
      <w:r>
        <w:rPr>
          <w:b/>
          <w:lang w:val="zh_TW" w:bidi="zh_TW"/>
        </w:rPr>
        <w:t>可以仍在罪中而叫</w:t>
      </w:r>
      <w:r>
        <w:rPr>
          <w:b/>
          <w:lang w:val="zh_TW" w:bidi="zh_TW"/>
        </w:rPr>
        <w:t>神的恩典顯多嗎？</w:t>
      </w:r>
    </w:p>
    <w:p>
      <w:pPr/>
      <w:r>
        <w:rPr>
          <w:lang w:val="zh_TW" w:bidi="zh_TW"/>
        </w:rPr>
      </w:r>
      <w:r>
        <w:rPr>
          <w:lang w:val="zh_TW" w:bidi="zh_TW"/>
        </w:rPr>
        <w:t>斷乎不可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受洗歸入基督耶穌的人，是受洗歸入什麼？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受洗歸入基督耶穌的人，就是受洗歸入基督的死。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既然基督已從死裡復活，信徒應該如何行事？</w:t>
      </w:r>
    </w:p>
    <w:p>
      <w:pPr/>
      <w:r>
        <w:rPr>
          <w:lang w:val="zh_TW" w:bidi="zh_TW"/>
        </w:rPr>
      </w:r>
      <w:r>
        <w:rPr>
          <w:lang w:val="zh_TW" w:bidi="zh_TW"/>
        </w:rPr>
        <w:t>信徒的</w:t>
      </w:r>
      <w:r>
        <w:rPr>
          <w:lang w:val="zh_TW" w:bidi="zh_TW"/>
        </w:rPr>
        <w:t>一舉一動應該有新生的樣式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信徒藉著洗禮與基督聯合的兩種方式是什麼？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信徒在基督的死和復活中與祂聯合。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為了讓我們不再作罪的</w:t>
      </w:r>
      <w:r>
        <w:rPr>
          <w:b/>
          <w:lang w:val="zh_TW" w:bidi="zh_TW"/>
        </w:rPr>
        <w:t>奴僕</w:t>
      </w:r>
      <w:r>
        <w:rPr>
          <w:b/>
          <w:lang w:val="zh_TW" w:bidi="zh_TW"/>
        </w:rPr>
        <w:t>，基督為我們做了什麼？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我們的舊人和基督同釘十字架，使我們不再作罪的</w:t>
      </w:r>
      <w:r>
        <w:rPr>
          <w:lang w:val="zh_TW" w:bidi="zh_TW"/>
        </w:rPr>
        <w:t>奴僕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我們如何知道死亡不再作基督的主？</w:t>
      </w:r>
    </w:p>
    <w:p>
      <w:pPr/>
      <w:r>
        <w:rPr>
          <w:lang w:val="zh_TW" w:bidi="zh_TW"/>
        </w:rPr>
      </w:r>
      <w:r>
        <w:rPr>
          <w:lang w:val="zh_TW" w:bidi="zh_TW"/>
        </w:rPr>
        <w:t>我們知道死亡不再作基督的主，因為基督已經從死裡復活。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基督為罪死了多少次？是為多少人而死的？</w:t>
      </w:r>
    </w:p>
    <w:p>
      <w:pPr/>
      <w:r>
        <w:rPr>
          <w:lang w:val="zh_TW" w:bidi="zh_TW"/>
        </w:rPr>
      </w:r>
      <w:r>
        <w:rPr>
          <w:lang w:val="zh_TW" w:bidi="zh_TW"/>
        </w:rPr>
        <w:t>基督為罪死了一次，是為所有人而死的。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6:10–11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信徒應該如何看待自己與罪的關係？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信徒應該認為向罪當看自己是死的。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6:10–11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信徒是為誰而活的？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信徒是為神而活的。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信徒應將自己的肢體獻給誰，是為了什麼目的？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信徒應將自己的肢體獻給神，作為義的器具。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信徒活在什麼之下，使他能夠掌控罪？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信徒活在恩典之下，這使他能夠掌控罪。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6:18–19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使自己作神</w:t>
      </w:r>
      <w:r>
        <w:rPr>
          <w:b/>
          <w:lang w:val="zh_TW" w:bidi="zh_TW"/>
        </w:rPr>
        <w:t>奴僕</w:t>
      </w:r>
      <w:r>
        <w:rPr>
          <w:b/>
          <w:lang w:val="zh_TW" w:bidi="zh_TW"/>
        </w:rPr>
        <w:t>的人最終會得到什麼結果？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使自己作神</w:t>
      </w:r>
      <w:r>
        <w:rPr>
          <w:lang w:val="zh_TW" w:bidi="zh_TW"/>
        </w:rPr>
        <w:t>奴僕</w:t>
      </w:r>
      <w:r>
        <w:rPr>
          <w:lang w:val="zh_TW" w:bidi="zh_TW"/>
        </w:rPr>
        <w:t>的人的最終結果是義。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6:22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</w:t>
      </w:r>
      <w:r>
        <w:rPr>
          <w:b/>
          <w:lang w:val="zh_TW" w:bidi="zh_TW"/>
        </w:rPr>
        <w:t>奴僕</w:t>
      </w:r>
      <w:r>
        <w:rPr>
          <w:b/>
          <w:lang w:val="zh_TW" w:bidi="zh_TW"/>
        </w:rPr>
        <w:t>結出果子的目的是什麼？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神的</w:t>
      </w:r>
      <w:r>
        <w:rPr>
          <w:lang w:val="zh_TW" w:bidi="zh_TW"/>
        </w:rPr>
        <w:t>奴僕</w:t>
      </w:r>
      <w:r>
        <w:rPr>
          <w:lang w:val="zh_TW" w:bidi="zh_TW"/>
        </w:rPr>
        <w:t>結出果子是為了成聖。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6:23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罪的</w:t>
      </w:r>
      <w:r>
        <w:rPr>
          <w:b/>
          <w:lang w:val="zh_TW" w:bidi="zh_TW"/>
        </w:rPr>
        <w:t>工價</w:t>
      </w:r>
      <w:r>
        <w:rPr>
          <w:b/>
          <w:lang w:val="zh_TW" w:bidi="zh_TW"/>
        </w:rPr>
        <w:t>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罪的</w:t>
      </w:r>
      <w:r>
        <w:rPr>
          <w:lang w:val="zh_TW" w:bidi="zh_TW"/>
        </w:rPr>
        <w:t>工價</w:t>
      </w:r>
      <w:r>
        <w:rPr>
          <w:lang w:val="zh_TW" w:bidi="zh_TW"/>
        </w:rPr>
        <w:t>是死。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6:23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</w:t>
      </w:r>
      <w:r>
        <w:rPr>
          <w:b/>
          <w:lang w:val="zh_TW" w:bidi="zh_TW"/>
        </w:rPr>
        <w:t>恩賜</w:t>
      </w:r>
      <w:r>
        <w:rPr>
          <w:b/>
          <w:lang w:val="zh_TW" w:bidi="zh_TW"/>
        </w:rPr>
        <w:t>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神的恩賜是永生。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律法要約束人多久？</w:t>
      </w:r>
    </w:p>
    <w:p>
      <w:pPr/>
      <w:r>
        <w:rPr>
          <w:lang w:val="zh_TW" w:bidi="zh_TW"/>
        </w:rPr>
      </w:r>
      <w:r>
        <w:rPr>
          <w:lang w:val="zh_TW" w:bidi="zh_TW"/>
        </w:rPr>
        <w:t>律法要在人活着的時候約束他。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已婚婦女要受婚姻律法的約束多久？</w:t>
      </w:r>
    </w:p>
    <w:p>
      <w:pPr/>
      <w:r>
        <w:rPr>
          <w:lang w:val="zh_TW" w:bidi="zh_TW"/>
        </w:rPr>
      </w:r>
      <w:r>
        <w:rPr>
          <w:lang w:val="zh_TW" w:bidi="zh_TW"/>
        </w:rPr>
        <w:t>已婚婦女要受婚姻律法的約束，直到她的丈夫去世。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婦女在脫離婚姻律法的約束後可以做什麼？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一旦她不再受婚姻律法的約束，這婦女就可以再嫁給他人。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信徒如何在律法上死了？</w:t>
      </w:r>
    </w:p>
    <w:p>
      <w:pPr/>
      <w:r>
        <w:rPr>
          <w:lang w:val="zh_TW" w:bidi="zh_TW"/>
        </w:rPr>
      </w:r>
      <w:r>
        <w:rPr>
          <w:lang w:val="zh_TW" w:bidi="zh_TW"/>
        </w:rPr>
        <w:t>信徒藉著基督的身體，在律法上死了。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信徒在律法上死了後可以做什麼？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信徒因在律法上死了後，他們就能夠與基督聯合。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律法有什麼功能？</w:t>
      </w:r>
    </w:p>
    <w:p>
      <w:pPr/>
      <w:r>
        <w:rPr>
          <w:lang w:val="zh_TW" w:bidi="zh_TW"/>
        </w:rPr>
      </w:r>
      <w:r>
        <w:rPr>
          <w:lang w:val="zh_TW" w:bidi="zh_TW"/>
        </w:rPr>
        <w:t>律法使人認識罪。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律法是罪嗎？</w:t>
      </w:r>
    </w:p>
    <w:p>
      <w:pPr/>
      <w:r>
        <w:rPr>
          <w:lang w:val="zh_TW" w:bidi="zh_TW"/>
        </w:rPr>
      </w:r>
      <w:r>
        <w:rPr>
          <w:lang w:val="zh_TW" w:bidi="zh_TW"/>
        </w:rPr>
        <w:t>不是，律法不是罪。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罪藉著律法的誡命做了什麼？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罪藉著律法的誡命，在人內心發動各種慾望。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律法是聖潔的</w:t>
      </w:r>
      <w:r>
        <w:rPr>
          <w:b/>
          <w:lang w:val="zh_TW" w:bidi="zh_TW"/>
        </w:rPr>
        <w:t>嗎？</w:t>
      </w:r>
    </w:p>
    <w:p>
      <w:pPr/>
      <w:r>
        <w:rPr>
          <w:lang w:val="zh_TW" w:bidi="zh_TW"/>
        </w:rPr>
      </w:r>
      <w:r>
        <w:rPr>
          <w:lang w:val="zh_TW" w:bidi="zh_TW"/>
        </w:rPr>
        <w:t>律法是聖潔的，誡命也是聖潔、公義、良善的。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保羅說罪對他帶來了什麼影響？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保羅說，罪藉著律法給他帶來了死亡。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是什麼讓保羅承認律法是善的？</w:t>
      </w:r>
    </w:p>
    <w:p>
      <w:pPr/>
      <w:r>
        <w:rPr>
          <w:lang w:val="zh_TW" w:bidi="zh_TW"/>
        </w:rPr>
      </w:r>
      <w:r>
        <w:rPr>
          <w:lang w:val="zh_TW" w:bidi="zh_TW"/>
        </w:rPr>
        <w:t>當保羅做了他</w:t>
      </w:r>
      <w:r>
        <w:rPr>
          <w:lang w:val="zh_TW" w:bidi="zh_TW"/>
        </w:rPr>
        <w:t>不願意</w:t>
      </w:r>
      <w:r>
        <w:rPr>
          <w:lang w:val="zh_TW" w:bidi="zh_TW"/>
        </w:rPr>
        <w:t>的事時，他就</w:t>
      </w:r>
      <w:r>
        <w:rPr>
          <w:lang w:val="zh_TW" w:bidi="zh_TW"/>
        </w:rPr>
        <w:t>承認律法是善的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是什麼讓保羅做了他不想做的事？</w:t>
      </w:r>
    </w:p>
    <w:p>
      <w:pPr/>
      <w:r>
        <w:rPr>
          <w:lang w:val="zh_TW" w:bidi="zh_TW"/>
        </w:rPr>
      </w:r>
      <w:r>
        <w:rPr>
          <w:lang w:val="zh_TW" w:bidi="zh_TW"/>
        </w:rPr>
        <w:t>住在</w:t>
      </w:r>
      <w:r>
        <w:rPr>
          <w:lang w:val="zh_TW" w:bidi="zh_TW"/>
        </w:rPr>
        <w:t>保羅</w:t>
      </w:r>
      <w:r>
        <w:rPr>
          <w:lang w:val="zh_TW" w:bidi="zh_TW"/>
        </w:rPr>
        <w:t>裏頭的罪讓</w:t>
      </w:r>
      <w:r>
        <w:rPr>
          <w:lang w:val="zh_TW" w:bidi="zh_TW"/>
        </w:rPr>
        <w:t>他做了他不想做的事。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在保羅的肉體中有什麼？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在保羅的肉體中沒有</w:t>
      </w:r>
      <w:r>
        <w:rPr>
          <w:lang w:val="zh_TW" w:bidi="zh_TW"/>
        </w:rPr>
        <w:t>良善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保羅在自己身上發現了什麼規律？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保羅在自己身上發現了一個規律，就是他</w:t>
      </w:r>
      <w:r>
        <w:rPr>
          <w:lang w:val="zh_TW" w:bidi="zh_TW"/>
        </w:rPr>
        <w:t>願意為善的時候</w:t>
      </w:r>
      <w:r>
        <w:rPr>
          <w:lang w:val="zh_TW" w:bidi="zh_TW"/>
        </w:rPr>
        <w:t>，</w:t>
      </w:r>
      <w:r>
        <w:rPr>
          <w:lang w:val="zh_TW" w:bidi="zh_TW"/>
        </w:rPr>
        <w:t>惡就會與他同在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保羅的內心對神的律法持什麼態度？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保羅的內心因神的律法而喜樂。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保羅在他的肢體中發現了什麼律？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保羅在他的肢體中發現了</w:t>
      </w:r>
      <w:r>
        <w:rPr>
          <w:lang w:val="zh_TW" w:bidi="zh_TW"/>
        </w:rPr>
        <w:t>犯罪的律</w:t>
      </w:r>
      <w:r>
        <w:rPr>
          <w:lang w:val="zh_TW" w:bidi="zh_TW"/>
        </w:rPr>
        <w:t>，</w:t>
      </w:r>
      <w:r>
        <w:rPr>
          <w:lang w:val="zh_TW" w:bidi="zh_TW"/>
        </w:rPr>
        <w:t>把他擄去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7:25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誰能救保羅脫離這取死的身體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保羅感謝神，因為他</w:t>
      </w:r>
      <w:r>
        <w:rPr>
          <w:lang w:val="zh_TW" w:bidi="zh_TW"/>
        </w:rPr>
        <w:t>靠着耶穌基督</w:t>
      </w:r>
      <w:r>
        <w:rPr>
          <w:lang w:val="zh_TW" w:bidi="zh_TW"/>
        </w:rPr>
        <w:t>得到了拯救。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是什麼釋放了保羅，使保羅脫離罪和死的律？</w:t>
      </w:r>
    </w:p>
    <w:p>
      <w:pPr/>
      <w:r>
        <w:rPr>
          <w:lang w:val="zh_TW" w:bidi="zh_TW"/>
        </w:rPr>
      </w:r>
      <w:r>
        <w:rPr>
          <w:lang w:val="zh_TW" w:bidi="zh_TW"/>
        </w:rPr>
        <w:t>生命聖靈的律</w:t>
      </w:r>
      <w:r>
        <w:rPr>
          <w:lang w:val="zh_TW" w:bidi="zh_TW"/>
        </w:rPr>
        <w:t>在基督耶穌裡</w:t>
      </w:r>
      <w:r>
        <w:rPr>
          <w:lang w:val="zh_TW" w:bidi="zh_TW"/>
        </w:rPr>
        <w:t>釋放了</w:t>
      </w:r>
      <w:r>
        <w:rPr>
          <w:lang w:val="zh_TW" w:bidi="zh_TW"/>
        </w:rPr>
        <w:t>保羅，使保羅</w:t>
      </w:r>
      <w:r>
        <w:rPr>
          <w:lang w:val="zh_TW" w:bidi="zh_TW"/>
        </w:rPr>
        <w:t>脫離罪和死的律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為什麼律法無法使人從罪和死的律中脫離出來？</w:t>
      </w:r>
    </w:p>
    <w:p>
      <w:pPr/>
      <w:r>
        <w:rPr>
          <w:lang w:val="zh_TW" w:bidi="zh_TW"/>
        </w:rPr>
      </w:r>
      <w:r>
        <w:rPr>
          <w:lang w:val="zh_TW" w:bidi="zh_TW"/>
        </w:rPr>
        <w:t>律法因肉體的軟弱而</w:t>
      </w:r>
      <w:r>
        <w:rPr>
          <w:lang w:val="zh_TW" w:bidi="zh_TW"/>
        </w:rPr>
        <w:t>有所不能行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隨從聖靈而行的人，他們專注在什麼事上？</w:t>
      </w:r>
    </w:p>
    <w:p>
      <w:pPr/>
      <w:r>
        <w:rPr>
          <w:lang w:val="zh_TW" w:bidi="zh_TW"/>
        </w:rPr>
      </w:r>
      <w:r>
        <w:rPr>
          <w:lang w:val="zh_TW" w:bidi="zh_TW"/>
        </w:rPr>
        <w:t>隨從聖靈而行的人，他們專注在聖靈的事上。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肉體與神及律法的關係是什麼？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肉體是與神為敵的，無法順服律法。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那些不屬於神的人缺乏什麼？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那些不屬於神的人缺乏基督的靈住在他們裡面。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神如何使信徒必死的身體得生命？</w:t>
      </w:r>
    </w:p>
    <w:p>
      <w:pPr/>
      <w:r>
        <w:rPr>
          <w:lang w:val="zh_TW" w:bidi="zh_TW"/>
        </w:rPr>
      </w:r>
      <w:r>
        <w:rPr>
          <w:lang w:val="zh_TW" w:bidi="zh_TW"/>
        </w:rPr>
        <w:t>神藉著住在信徒心裡的聖靈，使信徒必死的身體得生命。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神的兒子是被誰引導而活？</w:t>
      </w:r>
    </w:p>
    <w:p>
      <w:pPr/>
      <w:r>
        <w:rPr>
          <w:lang w:val="zh_TW" w:bidi="zh_TW"/>
        </w:rPr>
      </w:r>
      <w:r>
        <w:rPr>
          <w:lang w:val="zh_TW" w:bidi="zh_TW"/>
        </w:rPr>
        <w:t>神的兒子是被神的靈所引導。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信徒是如何被接納進入神的家的？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信徒因為所受的，乃是兒子的心，而被接納進入神的家。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作為神的兒女，信徒在神的家中還會得到什麼其他的恩典？</w:t>
      </w:r>
    </w:p>
    <w:p>
      <w:pPr/>
      <w:r>
        <w:rPr>
          <w:lang w:val="zh_TW" w:bidi="zh_TW"/>
        </w:rPr>
      </w:r>
      <w:r>
        <w:rPr>
          <w:lang w:val="zh_TW" w:bidi="zh_TW"/>
        </w:rPr>
        <w:t>作為神的兒女，信徒也是神的後嗣，</w:t>
      </w:r>
      <w:r>
        <w:rPr>
          <w:lang w:val="zh_TW" w:bidi="zh_TW"/>
        </w:rPr>
        <w:t>和基督同作後嗣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為什麼信徒需要忍受</w:t>
      </w:r>
      <w:r>
        <w:rPr>
          <w:b/>
          <w:lang w:val="zh_TW" w:bidi="zh_TW"/>
        </w:rPr>
        <w:t>現在的苦楚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當</w:t>
      </w:r>
      <w:r>
        <w:rPr>
          <w:lang w:val="zh_TW" w:bidi="zh_TW"/>
        </w:rPr>
        <w:t>神的眾子顯出來</w:t>
      </w:r>
      <w:r>
        <w:rPr>
          <w:lang w:val="zh_TW" w:bidi="zh_TW"/>
        </w:rPr>
        <w:t>時，信徒要忍受</w:t>
      </w:r>
      <w:r>
        <w:rPr>
          <w:lang w:val="zh_TW" w:bidi="zh_TW"/>
        </w:rPr>
        <w:t>現在的苦楚</w:t>
      </w:r>
      <w:r>
        <w:rPr>
          <w:lang w:val="zh_TW" w:bidi="zh_TW"/>
        </w:rPr>
        <w:t>，以便與基督一同得榮耀。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目前，</w:t>
      </w:r>
      <w:r>
        <w:rPr>
          <w:b/>
          <w:lang w:val="zh_TW" w:bidi="zh_TW"/>
        </w:rPr>
        <w:t>受造之物</w:t>
      </w:r>
      <w:r>
        <w:rPr>
          <w:b/>
          <w:lang w:val="zh_TW" w:bidi="zh_TW"/>
        </w:rPr>
        <w:t>處於哪種奴役之下？</w:t>
      </w:r>
    </w:p>
    <w:p>
      <w:pPr/>
      <w:r>
        <w:rPr>
          <w:lang w:val="zh_TW" w:bidi="zh_TW"/>
        </w:rPr>
      </w:r>
      <w:r>
        <w:rPr>
          <w:lang w:val="zh_TW" w:bidi="zh_TW"/>
        </w:rPr>
        <w:t>目前，</w:t>
      </w:r>
      <w:r>
        <w:rPr>
          <w:lang w:val="zh_TW" w:bidi="zh_TW"/>
        </w:rPr>
        <w:t>受造之物</w:t>
      </w:r>
      <w:r>
        <w:rPr>
          <w:lang w:val="zh_TW" w:bidi="zh_TW"/>
        </w:rPr>
        <w:t>處於</w:t>
      </w:r>
      <w:r>
        <w:rPr>
          <w:lang w:val="zh_TW" w:bidi="zh_TW"/>
        </w:rPr>
        <w:t>敗壞</w:t>
      </w:r>
      <w:r>
        <w:rPr>
          <w:lang w:val="zh_TW" w:bidi="zh_TW"/>
        </w:rPr>
        <w:t>的奴役之下。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8:21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受造之物</w:t>
      </w:r>
      <w:r>
        <w:rPr>
          <w:b/>
          <w:lang w:val="zh_TW" w:bidi="zh_TW"/>
        </w:rPr>
        <w:t>將被帶入什麼裡？</w:t>
      </w:r>
    </w:p>
    <w:p>
      <w:pPr/>
      <w:r>
        <w:rPr>
          <w:lang w:val="zh_TW" w:bidi="zh_TW"/>
        </w:rPr>
      </w:r>
      <w:r>
        <w:rPr>
          <w:lang w:val="zh_TW" w:bidi="zh_TW"/>
        </w:rPr>
        <w:t>受造之物</w:t>
      </w:r>
      <w:r>
        <w:rPr>
          <w:lang w:val="zh_TW" w:bidi="zh_TW"/>
        </w:rPr>
        <w:t>將被帶入</w:t>
      </w:r>
      <w:r>
        <w:rPr>
          <w:lang w:val="zh_TW" w:bidi="zh_TW"/>
        </w:rPr>
        <w:t>神兒女自由的榮耀裡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8:23–25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信徒應如何</w:t>
      </w:r>
      <w:r>
        <w:rPr>
          <w:b/>
          <w:lang w:val="zh_TW" w:bidi="zh_TW"/>
        </w:rPr>
        <w:t>等候</w:t>
      </w:r>
      <w:r>
        <w:rPr>
          <w:b/>
          <w:lang w:val="zh_TW" w:bidi="zh_TW"/>
        </w:rPr>
        <w:t>身體的</w:t>
      </w:r>
      <w:r>
        <w:rPr>
          <w:b/>
          <w:lang w:val="zh_TW" w:bidi="zh_TW"/>
        </w:rPr>
        <w:t>得贖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信徒應以信心和忍耐</w:t>
      </w:r>
      <w:r>
        <w:rPr>
          <w:lang w:val="zh_TW" w:bidi="zh_TW"/>
        </w:rPr>
        <w:t>等候</w:t>
      </w:r>
      <w:r>
        <w:rPr>
          <w:lang w:val="zh_TW" w:bidi="zh_TW"/>
        </w:rPr>
        <w:t>身體的得贖。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聖靈如何幫助聖徒的軟弱？</w:t>
      </w:r>
    </w:p>
    <w:p>
      <w:pPr/>
      <w:r>
        <w:rPr>
          <w:lang w:val="zh_TW" w:bidi="zh_TW"/>
        </w:rPr>
      </w:r>
      <w:r>
        <w:rPr>
          <w:lang w:val="zh_TW" w:bidi="zh_TW"/>
        </w:rPr>
        <w:t>聖靈親自</w:t>
      </w:r>
      <w:r>
        <w:rPr>
          <w:lang w:val="zh_TW" w:bidi="zh_TW"/>
        </w:rPr>
        <w:t>照着</w:t>
      </w:r>
      <w:r>
        <w:rPr>
          <w:lang w:val="zh_TW" w:bidi="zh_TW"/>
        </w:rPr>
        <w:t>神的旨意為聖徒</w:t>
      </w:r>
      <w:r>
        <w:rPr>
          <w:lang w:val="zh_TW" w:bidi="zh_TW"/>
        </w:rPr>
        <w:t>祈求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神為了那些愛神、按祂旨意被召的人，如何使萬事互相效力？</w:t>
      </w:r>
    </w:p>
    <w:p>
      <w:pPr/>
      <w:r>
        <w:rPr>
          <w:lang w:val="zh_TW" w:bidi="zh_TW"/>
        </w:rPr>
      </w:r>
      <w:r>
        <w:rPr>
          <w:lang w:val="zh_TW" w:bidi="zh_TW"/>
        </w:rPr>
        <w:t>神使萬事互相效力，叫那些愛神、按祂旨意被召的人得益處。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神為那些祂預先所知道的人預先定下了什麼命運？</w:t>
      </w:r>
    </w:p>
    <w:p>
      <w:pPr/>
      <w:r>
        <w:rPr>
          <w:lang w:val="zh_TW" w:bidi="zh_TW"/>
        </w:rPr>
      </w:r>
      <w:r>
        <w:rPr>
          <w:lang w:val="zh_TW" w:bidi="zh_TW"/>
        </w:rPr>
        <w:t>神為那些祂預先所知道的人預先定下了</w:t>
      </w:r>
      <w:r>
        <w:rPr>
          <w:lang w:val="zh_TW" w:bidi="zh_TW"/>
        </w:rPr>
        <w:t>效法祂兒子的模樣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神還為那些祂預先定下的人做了什麼？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那些祂預先定下的人，神召他們來，</w:t>
      </w:r>
      <w:r>
        <w:rPr>
          <w:lang w:val="zh_TW" w:bidi="zh_TW"/>
        </w:rPr>
        <w:t>稱他們為義</w:t>
      </w:r>
      <w:r>
        <w:rPr>
          <w:lang w:val="zh_TW" w:bidi="zh_TW"/>
        </w:rPr>
        <w:t>，</w:t>
      </w:r>
      <w:r>
        <w:rPr>
          <w:lang w:val="zh_TW" w:bidi="zh_TW"/>
        </w:rPr>
        <w:t>叫他們得榮耀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信徒如何知道神會白白地賜給他們萬物？</w:t>
      </w:r>
    </w:p>
    <w:p>
      <w:pPr/>
      <w:r>
        <w:rPr>
          <w:lang w:val="zh_TW" w:bidi="zh_TW"/>
        </w:rPr>
      </w:r>
      <w:r>
        <w:rPr>
          <w:lang w:val="zh_TW" w:bidi="zh_TW"/>
        </w:rPr>
        <w:t>信徒知道神會白白地賜給他們萬物，因為神為所有信徒捨了祂自己的兒子。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基督耶穌在神的右邊做什麼？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基督耶穌在神的右邊為聖徒</w:t>
      </w:r>
      <w:r>
        <w:rPr>
          <w:lang w:val="zh_TW" w:bidi="zh_TW"/>
        </w:rPr>
        <w:t>祈求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信徒如何在患難、逼迫，甚至死亡中得勝有餘？</w:t>
      </w:r>
    </w:p>
    <w:p>
      <w:pPr/>
      <w:r>
        <w:rPr>
          <w:lang w:val="zh_TW" w:bidi="zh_TW"/>
        </w:rPr>
      </w:r>
      <w:r>
        <w:rPr>
          <w:lang w:val="zh_TW" w:bidi="zh_TW"/>
        </w:rPr>
        <w:t>信徒</w:t>
      </w:r>
      <w:r>
        <w:rPr>
          <w:lang w:val="zh_TW" w:bidi="zh_TW"/>
        </w:rPr>
        <w:t>靠着</w:t>
      </w:r>
      <w:r>
        <w:rPr>
          <w:lang w:val="zh_TW" w:bidi="zh_TW"/>
        </w:rPr>
        <w:t>那位愛他們的主，得勝有餘。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8:39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保羅深信沒有任何受造之物能對信徒做什麼？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保羅深信沒有任何受造之物能使信徒與神的愛隔絕。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為了</w:t>
      </w:r>
      <w:r>
        <w:rPr>
          <w:b/>
          <w:lang w:val="zh_TW" w:bidi="zh_TW"/>
        </w:rPr>
        <w:t>骨肉</w:t>
      </w:r>
      <w:r>
        <w:rPr>
          <w:b/>
          <w:lang w:val="zh_TW" w:bidi="zh_TW"/>
        </w:rPr>
        <w:t>的弟兄以色列人，保羅願意做什麼？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保羅願意為了他的弟兄而被神</w:t>
      </w:r>
      <w:r>
        <w:rPr>
          <w:lang w:val="zh_TW" w:bidi="zh_TW"/>
        </w:rPr>
        <w:t>咒詛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以色列人在他們的歷史中擁有什麼？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以色列人擁有兒子的名分、榮耀、諸約、律法、敬拜神的禮儀和應許。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保羅說什麼關於以色列人和亞伯拉罕的後裔的事情是不正確的？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保羅說，並非所有在以色列的人都真以色列人，而亞伯拉罕的後裔也不都作祂的兒女。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誰不是神的兒女？</w:t>
      </w:r>
    </w:p>
    <w:p>
      <w:pPr/>
      <w:r>
        <w:rPr>
          <w:lang w:val="zh_TW" w:bidi="zh_TW"/>
        </w:rPr>
      </w:r>
      <w:r>
        <w:rPr>
          <w:lang w:val="zh_TW" w:bidi="zh_TW"/>
        </w:rPr>
        <w:t>肉身所生的兒女不是神的兒女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誰算是神的兒女？</w:t>
      </w:r>
    </w:p>
    <w:p>
      <w:pPr/>
      <w:r>
        <w:rPr>
          <w:lang w:val="zh_TW" w:bidi="zh_TW"/>
        </w:rPr>
      </w:r>
      <w:r>
        <w:rPr>
          <w:lang w:val="zh_TW" w:bidi="zh_TW"/>
        </w:rPr>
        <w:t>那應許的兒女才算是神的兒女。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9:10–12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在利百加的孩子出生之前，為什麼神會對她說「</w:t>
      </w:r>
      <w:r>
        <w:rPr>
          <w:b/>
          <w:lang w:val="zh_TW" w:bidi="zh_TW"/>
        </w:rPr>
        <w:t>將來，大的要服事小的</w:t>
      </w:r>
      <w:r>
        <w:rPr>
          <w:b/>
          <w:lang w:val="zh_TW" w:bidi="zh_TW"/>
        </w:rPr>
        <w:t>」？</w:t>
      </w:r>
    </w:p>
    <w:p>
      <w:pPr/>
      <w:r>
        <w:rPr>
          <w:lang w:val="zh_TW" w:bidi="zh_TW"/>
        </w:rPr>
      </w:r>
      <w:r>
        <w:rPr>
          <w:lang w:val="zh_TW" w:bidi="zh_TW"/>
        </w:rPr>
        <w:t>神對利百加說這句話的目的是</w:t>
      </w:r>
      <w:r>
        <w:rPr>
          <w:lang w:val="zh_TW" w:bidi="zh_TW"/>
        </w:rPr>
        <w:t>顯明神揀選人的旨意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9:14–16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神賜憐憫和</w:t>
      </w:r>
      <w:r>
        <w:rPr>
          <w:b/>
          <w:lang w:val="zh_TW" w:bidi="zh_TW"/>
        </w:rPr>
        <w:t>恩待</w:t>
      </w:r>
      <w:r>
        <w:rPr>
          <w:b/>
          <w:lang w:val="zh_TW" w:bidi="zh_TW"/>
        </w:rPr>
        <w:t>的原因是什麼？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神賜憐憫和恩待的原因是出於神的揀選。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什麼不是神賜憐憫和</w:t>
      </w:r>
      <w:r>
        <w:rPr>
          <w:b/>
          <w:lang w:val="zh_TW" w:bidi="zh_TW"/>
        </w:rPr>
        <w:t>恩待</w:t>
      </w:r>
      <w:r>
        <w:rPr>
          <w:b/>
          <w:lang w:val="zh_TW" w:bidi="zh_TW"/>
        </w:rPr>
        <w:t>的原因？</w:t>
      </w:r>
    </w:p>
    <w:p>
      <w:pPr/>
      <w:r>
        <w:rPr>
          <w:lang w:val="zh_TW" w:bidi="zh_TW"/>
        </w:rPr>
      </w:r>
      <w:r>
        <w:rPr>
          <w:lang w:val="zh_TW" w:bidi="zh_TW"/>
        </w:rPr>
        <w:t>神賜憐憫和</w:t>
      </w:r>
      <w:r>
        <w:rPr>
          <w:lang w:val="zh_TW" w:bidi="zh_TW"/>
        </w:rPr>
        <w:t>恩待</w:t>
      </w:r>
      <w:r>
        <w:rPr>
          <w:lang w:val="zh_TW" w:bidi="zh_TW"/>
        </w:rPr>
        <w:t>不是出於接受恩賜之人的意願或行為。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因為神指責人，這些人就質疑神是否公義，保羅是如何回答這些人的？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保羅回答說：「</w:t>
      </w:r>
      <w:r>
        <w:rPr>
          <w:lang w:val="zh_TW" w:bidi="zh_TW"/>
        </w:rPr>
        <w:t>你是誰，竟敢向神強嘴呢</w:t>
      </w:r>
      <w:r>
        <w:rPr>
          <w:lang w:val="zh_TW" w:bidi="zh_TW"/>
        </w:rPr>
        <w:t>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神對那預備遭毀滅的人做了什麼？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神以極大的</w:t>
      </w:r>
      <w:r>
        <w:rPr>
          <w:lang w:val="zh_TW" w:bidi="zh_TW"/>
        </w:rPr>
        <w:t>忍耐寬容</w:t>
      </w:r>
      <w:r>
        <w:rPr>
          <w:lang w:val="zh_TW" w:bidi="zh_TW"/>
        </w:rPr>
        <w:t>那預備遭毀滅的人。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神對那些被預備得榮耀的人做了什麼？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神向他們</w:t>
      </w:r>
      <w:r>
        <w:rPr>
          <w:lang w:val="zh_TW" w:bidi="zh_TW"/>
        </w:rPr>
        <w:t>彰顯</w:t>
      </w:r>
      <w:r>
        <w:rPr>
          <w:lang w:val="zh_TW" w:bidi="zh_TW"/>
        </w:rPr>
        <w:t>了祂</w:t>
      </w:r>
      <w:r>
        <w:rPr>
          <w:lang w:val="zh_TW" w:bidi="zh_TW"/>
        </w:rPr>
        <w:t>豐盛的榮耀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神從哪些民族中召祂所憐憫的人？</w:t>
      </w:r>
    </w:p>
    <w:p>
      <w:pPr/>
      <w:r>
        <w:rPr>
          <w:lang w:val="zh_TW" w:bidi="zh_TW"/>
        </w:rPr>
      </w:r>
      <w:r>
        <w:rPr>
          <w:lang w:val="zh_TW" w:bidi="zh_TW"/>
        </w:rPr>
        <w:t>神從猶太人和外邦人中召祂所憐憫的人。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在以色列的子民中，有多少將得救？</w:t>
      </w:r>
    </w:p>
    <w:p>
      <w:pPr/>
      <w:r>
        <w:rPr>
          <w:lang w:val="zh_TW" w:bidi="zh_TW"/>
        </w:rPr>
      </w:r>
      <w:r>
        <w:rPr>
          <w:lang w:val="zh_TW" w:bidi="zh_TW"/>
        </w:rPr>
        <w:t>在以色列的子民中，</w:t>
      </w:r>
      <w:r>
        <w:rPr>
          <w:lang w:val="zh_TW" w:bidi="zh_TW"/>
        </w:rPr>
        <w:t>得救的不過是剩下的餘數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那本來不追求義的外邦人是如何得了義的？</w:t>
      </w:r>
    </w:p>
    <w:p>
      <w:pPr/>
      <w:r>
        <w:rPr>
          <w:lang w:val="zh_TW" w:bidi="zh_TW"/>
        </w:rPr>
      </w:r>
      <w:r>
        <w:rPr>
          <w:lang w:val="zh_TW" w:bidi="zh_TW"/>
        </w:rPr>
        <w:t>那外邦人是因信而得了義的。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為什麼以色列人雖然追求律法的義，反</w:t>
      </w:r>
      <w:r>
        <w:rPr>
          <w:b/>
          <w:lang w:val="zh_TW" w:bidi="zh_TW"/>
        </w:rPr>
        <w:t>得不着</w:t>
      </w:r>
      <w:r>
        <w:rPr>
          <w:b/>
          <w:lang w:val="zh_TW" w:bidi="zh_TW"/>
        </w:rPr>
        <w:t>呢？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</w:t>
      </w:r>
      <w:r>
        <w:rPr>
          <w:lang w:val="zh_TW" w:bidi="zh_TW"/>
        </w:rPr>
        <w:t>得不着律法的義</w:t>
      </w:r>
      <w:r>
        <w:rPr>
          <w:lang w:val="zh_TW" w:bidi="zh_TW"/>
        </w:rPr>
        <w:t>，因為他們</w:t>
      </w:r>
      <w:r>
        <w:rPr>
          <w:lang w:val="zh_TW" w:bidi="zh_TW"/>
        </w:rPr>
        <w:t>只憑着行為求</w:t>
      </w:r>
      <w:r>
        <w:rPr>
          <w:lang w:val="zh_TW" w:bidi="zh_TW"/>
        </w:rPr>
        <w:t>，而不是</w:t>
      </w:r>
      <w:r>
        <w:rPr>
          <w:lang w:val="zh_TW" w:bidi="zh_TW"/>
        </w:rPr>
        <w:t>憑着信心求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9:32–33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以色列人因什麼事而跌倒？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以色列人因絆腳石和跌人的磐石而跌倒。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9:33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那些沒有跌倒而信的人會怎麼樣？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那些沒有跌倒而信的人，將</w:t>
      </w:r>
      <w:r>
        <w:rPr>
          <w:lang w:val="zh_TW" w:bidi="zh_TW"/>
        </w:rPr>
        <w:t>不至於</w:t>
      </w:r>
      <w:r>
        <w:rPr>
          <w:lang w:val="zh_TW" w:bidi="zh_TW"/>
        </w:rPr>
        <w:t>羞愧。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保羅對他的弟兄以色列人有什麼願望？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保羅的願望是以色列人得救。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10:3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以色列人想要立什麼？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以色列人想要立自己的義。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10:3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以色列人不知道什麼？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以色列人不知道神的義。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基督對律法做了什麼？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基督是律法的成全，</w:t>
      </w:r>
      <w:r>
        <w:rPr>
          <w:lang w:val="zh_TW" w:bidi="zh_TW"/>
        </w:rPr>
        <w:t>使所有信祂的人都得着義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保羅所宣講的信心之道在哪裡？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信心之道就在身邊，在口裡，在心裡。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保羅說人要如何才能得救？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保羅說，人必須口裡認耶穌為主，並心裡信神使祂從死裡復活。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10:13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凡做什麼事的人就必得救？</w:t>
      </w:r>
    </w:p>
    <w:p>
      <w:pPr/>
      <w:r>
        <w:rPr>
          <w:lang w:val="zh_TW" w:bidi="zh_TW"/>
        </w:rPr>
      </w:r>
      <w:r>
        <w:rPr>
          <w:lang w:val="zh_TW" w:bidi="zh_TW"/>
        </w:rPr>
        <w:t>凡求告主名的人就必得救。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10:14–15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保羅說要讓人</w:t>
      </w:r>
      <w:r>
        <w:rPr>
          <w:b/>
          <w:lang w:val="zh_TW" w:bidi="zh_TW"/>
        </w:rPr>
        <w:t>求告主名</w:t>
      </w:r>
      <w:r>
        <w:rPr>
          <w:b/>
          <w:lang w:val="zh_TW" w:bidi="zh_TW"/>
        </w:rPr>
        <w:t>，需要經過哪些步驟才能讓好消息臨到一個人？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保羅說首先必須差遣傳道人，人聽見並相信這好消息，才能</w:t>
      </w:r>
      <w:r>
        <w:rPr>
          <w:lang w:val="zh_TW" w:bidi="zh_TW"/>
        </w:rPr>
        <w:t>求告主名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10:17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聽什麼會帶來信？</w:t>
      </w:r>
    </w:p>
    <w:p>
      <w:pPr/>
      <w:r>
        <w:rPr>
          <w:lang w:val="zh_TW" w:bidi="zh_TW"/>
        </w:rPr>
      </w:r>
      <w:r>
        <w:rPr>
          <w:lang w:val="zh_TW" w:bidi="zh_TW"/>
        </w:rPr>
        <w:t>聽基督的話會帶來信。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10:18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以色列人聽見福音了嗎？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是的，以色列人已經聽見福音了。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10:19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神說祂將如何激起以色列人的嫉妒？</w:t>
      </w:r>
    </w:p>
    <w:p>
      <w:pPr/>
      <w:r>
        <w:rPr>
          <w:lang w:val="zh_TW" w:bidi="zh_TW"/>
        </w:rPr>
      </w:r>
      <w:r>
        <w:rPr>
          <w:lang w:val="zh_TW" w:bidi="zh_TW"/>
        </w:rPr>
        <w:t>神說祂會藉著出現在一個不認識祂的國家來激起以色列人的嫉妒。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10:21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當神</w:t>
      </w:r>
      <w:r>
        <w:rPr>
          <w:b/>
          <w:lang w:val="zh_TW" w:bidi="zh_TW"/>
        </w:rPr>
        <w:t>伸手招呼</w:t>
      </w:r>
      <w:r>
        <w:rPr>
          <w:b/>
          <w:lang w:val="zh_TW" w:bidi="zh_TW"/>
        </w:rPr>
        <w:t>以色列人時，祂發現了什麼？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當神</w:t>
      </w:r>
      <w:r>
        <w:rPr>
          <w:lang w:val="zh_TW" w:bidi="zh_TW"/>
        </w:rPr>
        <w:t>伸手招呼</w:t>
      </w:r>
      <w:r>
        <w:rPr>
          <w:lang w:val="zh_TW" w:bidi="zh_TW"/>
        </w:rPr>
        <w:t>以色列人時，祂發現這是</w:t>
      </w:r>
      <w:r>
        <w:rPr>
          <w:lang w:val="zh_TW" w:bidi="zh_TW"/>
        </w:rPr>
        <w:t>悖逆頂嘴的百姓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那麼神棄絕了以色列人嗎？</w:t>
      </w:r>
    </w:p>
    <w:p>
      <w:pPr/>
      <w:r>
        <w:rPr>
          <w:lang w:val="zh_TW" w:bidi="zh_TW"/>
        </w:rPr>
      </w:r>
      <w:r>
        <w:rPr>
          <w:lang w:val="zh_TW" w:bidi="zh_TW"/>
        </w:rPr>
        <w:t>絕對沒有！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保羅有沒有說是否還有忠信的以色列人留下？如果有，他們是如何被保留的？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</w:t>
      </w:r>
      <w:r>
        <w:rPr>
          <w:lang w:val="zh_TW" w:bidi="zh_TW"/>
        </w:rPr>
        <w:t>照着出於恩典的揀選</w:t>
      </w:r>
      <w:r>
        <w:rPr>
          <w:lang w:val="zh_TW" w:bidi="zh_TW"/>
        </w:rPr>
        <w:t>，還有所留的餘數。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在以色列人中，誰得</w:t>
      </w:r>
      <w:r>
        <w:rPr>
          <w:b/>
          <w:lang w:val="zh_TW" w:bidi="zh_TW"/>
        </w:rPr>
        <w:t>着</w:t>
      </w:r>
      <w:r>
        <w:rPr>
          <w:b/>
          <w:lang w:val="zh_TW" w:bidi="zh_TW"/>
        </w:rPr>
        <w:t>了救恩，其餘的人發生了什麼事？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在以色列人中，</w:t>
      </w:r>
      <w:r>
        <w:rPr>
          <w:lang w:val="zh_TW" w:bidi="zh_TW"/>
        </w:rPr>
        <w:t>蒙揀選</w:t>
      </w:r>
      <w:r>
        <w:rPr>
          <w:lang w:val="zh_TW" w:bidi="zh_TW"/>
        </w:rPr>
        <w:t>的人得着了救恩，而</w:t>
      </w:r>
      <w:r>
        <w:rPr>
          <w:lang w:val="zh_TW" w:bidi="zh_TW"/>
        </w:rPr>
        <w:t>其餘的人卻成了頑梗不化的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神所給的昏迷的心對那些接受它的人造成了什麼影響？</w:t>
      </w:r>
    </w:p>
    <w:p>
      <w:pPr/>
      <w:r>
        <w:rPr>
          <w:lang w:val="zh_TW" w:bidi="zh_TW"/>
        </w:rPr>
      </w:r>
      <w:r>
        <w:rPr>
          <w:lang w:val="zh_TW" w:bidi="zh_TW"/>
        </w:rPr>
        <w:t>昏迷的心使他們的眼睛不能看見，耳朵不能聽見。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因為以色列人拒絕接受福音，帶來了什麼好的結果？</w:t>
      </w:r>
    </w:p>
    <w:p>
      <w:pPr/>
      <w:r>
        <w:rPr>
          <w:lang w:val="zh_TW" w:bidi="zh_TW"/>
        </w:rPr>
      </w:r>
      <w:r>
        <w:rPr>
          <w:lang w:val="zh_TW" w:bidi="zh_TW"/>
        </w:rPr>
        <w:t>救恩便臨到外邦人。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11:11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外邦人得</w:t>
      </w:r>
      <w:r>
        <w:rPr>
          <w:b/>
          <w:lang w:val="zh_TW" w:bidi="zh_TW"/>
        </w:rPr>
        <w:t>着</w:t>
      </w:r>
      <w:r>
        <w:rPr>
          <w:b/>
          <w:lang w:val="zh_TW" w:bidi="zh_TW"/>
        </w:rPr>
        <w:t>的救恩會對以色列人產生什麼影響？</w:t>
      </w:r>
    </w:p>
    <w:p>
      <w:pPr/>
      <w:r>
        <w:rPr>
          <w:lang w:val="zh_TW" w:bidi="zh_TW"/>
        </w:rPr>
      </w:r>
      <w:r>
        <w:rPr>
          <w:lang w:val="zh_TW" w:bidi="zh_TW"/>
        </w:rPr>
        <w:t>外邦人得着的救恩將激起以色列人的嫉妒。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11:13–17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在保羅關於橄欖根和</w:t>
      </w:r>
      <w:r>
        <w:rPr>
          <w:b/>
          <w:lang w:val="zh_TW" w:bidi="zh_TW"/>
        </w:rPr>
        <w:t>野橄欖枝</w:t>
      </w:r>
      <w:r>
        <w:rPr>
          <w:b/>
          <w:lang w:val="zh_TW" w:bidi="zh_TW"/>
        </w:rPr>
        <w:t>的比喻中，誰是橄欖根，誰是野橄欖枝？</w:t>
      </w:r>
    </w:p>
    <w:p>
      <w:pPr/>
      <w:r>
        <w:rPr>
          <w:lang w:val="zh_TW" w:bidi="zh_TW"/>
        </w:rPr>
      </w:r>
      <w:r>
        <w:rPr>
          <w:lang w:val="zh_TW" w:bidi="zh_TW"/>
        </w:rPr>
        <w:t>橄欖根是以色列，野橄欖枝是外邦人。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保羅說野橄欖枝必須避免什麼樣的態度？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保羅說，野橄欖枝必須避免對被折下來的</w:t>
      </w:r>
      <w:r>
        <w:rPr>
          <w:lang w:val="zh_TW" w:bidi="zh_TW"/>
        </w:rPr>
        <w:t>舊枝子誇口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保羅給了野橄欖枝什麼警告？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保羅警告野橄欖枝，如果他們陷入不信，神因為這個原因不愛惜</w:t>
      </w:r>
      <w:r>
        <w:rPr>
          <w:lang w:val="zh_TW" w:bidi="zh_TW"/>
        </w:rPr>
        <w:t>原來的枝子</w:t>
      </w:r>
      <w:r>
        <w:rPr>
          <w:lang w:val="zh_TW" w:bidi="zh_TW"/>
        </w:rPr>
        <w:t>，那麼神也會不愛惜他們。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如果原來的枝子</w:t>
      </w:r>
      <w:r>
        <w:rPr>
          <w:b/>
          <w:lang w:val="zh_TW" w:bidi="zh_TW"/>
        </w:rPr>
        <w:t>不是長久不信</w:t>
      </w:r>
      <w:r>
        <w:rPr>
          <w:b/>
          <w:lang w:val="zh_TW" w:bidi="zh_TW"/>
        </w:rPr>
        <w:t>，神能夠對他們做什麼？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神能夠將那些不是長久不信的原來的枝子重新接回原橄欖樹上。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以色列人那幾分的硬心</w:t>
      </w:r>
      <w:r>
        <w:rPr>
          <w:b/>
          <w:lang w:val="zh_TW" w:bidi="zh_TW"/>
        </w:rPr>
        <w:t>會持續多長時間？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以色列人幾分的硬心會持續，</w:t>
      </w:r>
      <w:r>
        <w:rPr>
          <w:lang w:val="zh_TW" w:bidi="zh_TW"/>
        </w:rPr>
        <w:t>等到外邦人的數目添滿了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儘管以色列人不順服，為什麼仍然蒙神所愛？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以色列人仍然蒙神所愛，是因為</w:t>
      </w:r>
      <w:r>
        <w:rPr>
          <w:lang w:val="zh_TW" w:bidi="zh_TW"/>
        </w:rPr>
        <w:t>列祖的緣故</w:t>
      </w:r>
      <w:r>
        <w:rPr>
          <w:lang w:val="zh_TW" w:bidi="zh_TW"/>
        </w:rPr>
        <w:t>，也因為神的</w:t>
      </w:r>
      <w:r>
        <w:rPr>
          <w:lang w:val="zh_TW" w:bidi="zh_TW"/>
        </w:rPr>
        <w:t>選召</w:t>
      </w:r>
      <w:r>
        <w:rPr>
          <w:lang w:val="zh_TW" w:bidi="zh_TW"/>
        </w:rPr>
        <w:t>是</w:t>
      </w:r>
      <w:r>
        <w:rPr>
          <w:lang w:val="zh_TW" w:bidi="zh_TW"/>
        </w:rPr>
        <w:t>沒有後悔的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11:30–32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猶太人和外邦人都被神顯明為什麼？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猶太人和外邦人都被顯明為不順服。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11:30–32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</w:t>
      </w:r>
      <w:r>
        <w:rPr>
          <w:b/>
          <w:lang w:val="zh_TW" w:bidi="zh_TW"/>
        </w:rPr>
        <w:t>施給了</w:t>
      </w:r>
      <w:r>
        <w:rPr>
          <w:b/>
          <w:lang w:val="zh_TW" w:bidi="zh_TW"/>
        </w:rPr>
        <w:t>不順服的人什麼？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</w:t>
      </w:r>
      <w:r>
        <w:rPr>
          <w:lang w:val="zh_TW" w:bidi="zh_TW"/>
        </w:rPr>
        <w:t>施給了</w:t>
      </w:r>
      <w:r>
        <w:rPr>
          <w:lang w:val="zh_TW" w:bidi="zh_TW"/>
        </w:rPr>
        <w:t>不順服的人</w:t>
      </w:r>
      <w:r>
        <w:rPr>
          <w:lang w:val="zh_TW" w:bidi="zh_TW"/>
        </w:rPr>
        <w:t>憐恤</w:t>
      </w:r>
      <w:r>
        <w:rPr>
          <w:lang w:val="zh_TW" w:bidi="zh_TW"/>
        </w:rPr>
        <w:t>，包括猶太人和外邦人。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11:33–34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誰能</w:t>
      </w:r>
      <w:r>
        <w:rPr>
          <w:b/>
          <w:lang w:val="zh_TW" w:bidi="zh_TW"/>
        </w:rPr>
        <w:t>測透</w:t>
      </w:r>
      <w:r>
        <w:rPr>
          <w:b/>
          <w:lang w:val="zh_TW" w:bidi="zh_TW"/>
        </w:rPr>
        <w:t>神的判斷？誰能給祂建議呢？</w:t>
      </w:r>
    </w:p>
    <w:p>
      <w:pPr/>
      <w:r>
        <w:rPr>
          <w:lang w:val="zh_TW" w:bidi="zh_TW"/>
        </w:rPr>
      </w:r>
      <w:r>
        <w:rPr>
          <w:lang w:val="zh_TW" w:bidi="zh_TW"/>
        </w:rPr>
        <w:t>沒有人能測透神的判斷，沒有人能給祂建議。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11:36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萬有與神有哪三種關係？</w:t>
      </w:r>
    </w:p>
    <w:p>
      <w:pPr/>
      <w:r>
        <w:rPr>
          <w:lang w:val="zh_TW" w:bidi="zh_TW"/>
        </w:rPr>
      </w:r>
      <w:r>
        <w:rPr>
          <w:lang w:val="zh_TW" w:bidi="zh_TW"/>
        </w:rPr>
        <w:t>萬有都是本於神，</w:t>
      </w:r>
      <w:r>
        <w:rPr>
          <w:lang w:val="zh_TW" w:bidi="zh_TW"/>
        </w:rPr>
        <w:t>倚靠</w:t>
      </w:r>
      <w:r>
        <w:rPr>
          <w:lang w:val="zh_TW" w:bidi="zh_TW"/>
        </w:rPr>
        <w:t>神，歸於神。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什麼是信徒對神</w:t>
      </w:r>
      <w:r>
        <w:rPr>
          <w:b/>
          <w:lang w:val="zh_TW" w:bidi="zh_TW"/>
        </w:rPr>
        <w:t>理所當然的事奉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信徒理所當然的事奉是將自己的身體</w:t>
      </w:r>
      <w:r>
        <w:rPr>
          <w:lang w:val="zh_TW" w:bidi="zh_TW"/>
        </w:rPr>
        <w:t>當作</w:t>
      </w:r>
      <w:r>
        <w:rPr>
          <w:lang w:val="zh_TW" w:bidi="zh_TW"/>
        </w:rPr>
        <w:t>活祭獻給神。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信徒的心意變化使他能夠做什麼？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信徒的心意變化使他能夠</w:t>
      </w:r>
      <w:r>
        <w:rPr>
          <w:lang w:val="zh_TW" w:bidi="zh_TW"/>
        </w:rPr>
        <w:t>察驗何為神的善良、純全、可喜悅的旨意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信徒不應該如何看自己？</w:t>
      </w:r>
    </w:p>
    <w:p>
      <w:pPr/>
      <w:r>
        <w:rPr>
          <w:lang w:val="zh_TW" w:bidi="zh_TW"/>
        </w:rPr>
      </w:r>
      <w:r>
        <w:rPr>
          <w:lang w:val="zh_TW" w:bidi="zh_TW"/>
        </w:rPr>
        <w:t>信徒不應該把自己看得太高。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12:4–5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在基督裡，許多信徒彼此有什麼關係？</w:t>
      </w:r>
    </w:p>
    <w:p>
      <w:pPr/>
      <w:r>
        <w:rPr>
          <w:lang w:val="zh_TW" w:bidi="zh_TW"/>
        </w:rPr>
      </w:r>
      <w:r>
        <w:rPr>
          <w:lang w:val="zh_TW" w:bidi="zh_TW"/>
        </w:rPr>
        <w:t>許多信徒在基督裡成為一個身體，並且是互相作肢體。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每位信徒應該如何運用神所賜給他的恩賜？</w:t>
      </w:r>
    </w:p>
    <w:p>
      <w:pPr/>
      <w:r>
        <w:rPr>
          <w:lang w:val="zh_TW" w:bidi="zh_TW"/>
        </w:rPr>
      </w:r>
      <w:r>
        <w:rPr>
          <w:lang w:val="zh_TW" w:bidi="zh_TW"/>
        </w:rPr>
        <w:t>每位信徒應當照著信心的程度來運用他的恩賜。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信徒應該如何對待彼此？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信徒應該彼此相愛並互相尊重。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信徒應如何回應聖徒的需要？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信徒應該分擔聖徒的需要。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信徒應如何回應迫害他們的人？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信徒應該祝福那些迫害他們的人，而不是詛咒他們。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信徒應如何對待</w:t>
      </w:r>
      <w:r>
        <w:rPr>
          <w:b/>
          <w:lang w:val="zh_TW" w:bidi="zh_TW"/>
        </w:rPr>
        <w:t>卑微</w:t>
      </w:r>
      <w:r>
        <w:rPr>
          <w:b/>
          <w:lang w:val="zh_TW" w:bidi="zh_TW"/>
        </w:rPr>
        <w:t>的人？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信徒應該要</w:t>
      </w:r>
      <w:r>
        <w:rPr>
          <w:lang w:val="zh_TW" w:bidi="zh_TW"/>
        </w:rPr>
        <w:t>俯就卑微</w:t>
      </w:r>
      <w:r>
        <w:rPr>
          <w:lang w:val="zh_TW" w:bidi="zh_TW"/>
        </w:rPr>
        <w:t>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信徒應盡可能與所有人追求什麼？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信徒應盡可能與所有人追求和睦。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為什麼信徒不要自己</w:t>
      </w:r>
      <w:r>
        <w:rPr>
          <w:b/>
          <w:lang w:val="zh_TW" w:bidi="zh_TW"/>
        </w:rPr>
        <w:t>伸冤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信徒不要自己</w:t>
      </w:r>
      <w:r>
        <w:rPr>
          <w:lang w:val="zh_TW" w:bidi="zh_TW"/>
        </w:rPr>
        <w:t>伸冤</w:t>
      </w:r>
      <w:r>
        <w:rPr>
          <w:lang w:val="zh_TW" w:bidi="zh_TW"/>
        </w:rPr>
        <w:t>，因為</w:t>
      </w:r>
      <w:r>
        <w:rPr>
          <w:lang w:val="zh_TW" w:bidi="zh_TW"/>
        </w:rPr>
        <w:t>伸冤在</w:t>
      </w:r>
      <w:r>
        <w:rPr>
          <w:lang w:val="zh_TW" w:bidi="zh_TW"/>
        </w:rPr>
        <w:t>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信徒應如何勝惡？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信徒應以善勝惡。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地上</w:t>
      </w:r>
      <w:r>
        <w:rPr>
          <w:b/>
          <w:lang w:val="zh_TW" w:bidi="zh_TW"/>
        </w:rPr>
        <w:t>掌權</w:t>
      </w:r>
      <w:r>
        <w:rPr>
          <w:b/>
          <w:lang w:val="zh_TW" w:bidi="zh_TW"/>
        </w:rPr>
        <w:t>的權柄都是從何而來？</w:t>
      </w:r>
    </w:p>
    <w:p>
      <w:pPr/>
      <w:r>
        <w:rPr>
          <w:lang w:val="zh_TW" w:bidi="zh_TW"/>
        </w:rPr>
      </w:r>
      <w:r>
        <w:rPr>
          <w:lang w:val="zh_TW" w:bidi="zh_TW"/>
        </w:rPr>
        <w:t>地上</w:t>
      </w:r>
      <w:r>
        <w:rPr>
          <w:lang w:val="zh_TW" w:bidi="zh_TW"/>
        </w:rPr>
        <w:t>掌權</w:t>
      </w:r>
      <w:r>
        <w:rPr>
          <w:lang w:val="zh_TW" w:bidi="zh_TW"/>
        </w:rPr>
        <w:t>的</w:t>
      </w:r>
      <w:r>
        <w:rPr>
          <w:lang w:val="zh_TW" w:bidi="zh_TW"/>
        </w:rPr>
        <w:t>都是神所命的</w:t>
      </w:r>
      <w:r>
        <w:rPr>
          <w:lang w:val="zh_TW" w:bidi="zh_TW"/>
        </w:rPr>
        <w:t>，他們的權柄</w:t>
      </w:r>
      <w:r>
        <w:rPr>
          <w:lang w:val="zh_TW" w:bidi="zh_TW"/>
        </w:rPr>
        <w:t>是出於神的。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</w:t>
      </w:r>
      <w:r>
        <w:rPr>
          <w:b/>
          <w:lang w:val="zh_TW" w:bidi="zh_TW"/>
        </w:rPr>
        <w:t>抗拒地上掌權</w:t>
      </w:r>
      <w:r>
        <w:rPr>
          <w:b/>
          <w:lang w:val="zh_TW" w:bidi="zh_TW"/>
        </w:rPr>
        <w:t>的人會得到什麼？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那些抗拒地上掌權的人將</w:t>
      </w:r>
      <w:r>
        <w:rPr>
          <w:lang w:val="zh_TW" w:bidi="zh_TW"/>
        </w:rPr>
        <w:t>自取刑罰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保羅告訴信徒要做什麼才能不</w:t>
      </w:r>
      <w:r>
        <w:rPr>
          <w:b/>
          <w:lang w:val="zh_TW" w:bidi="zh_TW"/>
        </w:rPr>
        <w:t>懼怕</w:t>
      </w:r>
      <w:r>
        <w:rPr>
          <w:b/>
          <w:lang w:val="zh_TW" w:bidi="zh_TW"/>
        </w:rPr>
        <w:t>掌權的？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保羅告訴信徒要行善，這樣他們就能不懼怕掌權的。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神賜給</w:t>
      </w:r>
      <w:r>
        <w:rPr>
          <w:b/>
          <w:lang w:val="zh_TW" w:bidi="zh_TW"/>
        </w:rPr>
        <w:t>掌權的</w:t>
      </w:r>
      <w:r>
        <w:rPr>
          <w:b/>
          <w:lang w:val="zh_TW" w:bidi="zh_TW"/>
        </w:rPr>
        <w:t>什麼權柄來壓制邪惡？</w:t>
      </w:r>
    </w:p>
    <w:p>
      <w:pPr/>
      <w:r>
        <w:rPr>
          <w:lang w:val="zh_TW" w:bidi="zh_TW"/>
        </w:rPr>
      </w:r>
      <w:r>
        <w:rPr>
          <w:lang w:val="zh_TW" w:bidi="zh_TW"/>
        </w:rPr>
        <w:t>神賜給</w:t>
      </w:r>
      <w:r>
        <w:rPr>
          <w:lang w:val="zh_TW" w:bidi="zh_TW"/>
        </w:rPr>
        <w:t>掌權的</w:t>
      </w:r>
      <w:r>
        <w:rPr>
          <w:lang w:val="zh_TW" w:bidi="zh_TW"/>
        </w:rPr>
        <w:t>權柄去佩劍並懲罰作惡的人。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神在金錢上賜給掌權的什麼權柄？</w:t>
      </w:r>
    </w:p>
    <w:p>
      <w:pPr/>
      <w:r>
        <w:rPr>
          <w:lang w:val="zh_TW" w:bidi="zh_TW"/>
        </w:rPr>
      </w:r>
      <w:r>
        <w:rPr>
          <w:lang w:val="zh_TW" w:bidi="zh_TW"/>
        </w:rPr>
        <w:t>神賜給掌權的徵收稅款的權柄。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保羅說信徒惟有什麼要常以為虧欠？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保羅說信徒</w:t>
      </w:r>
      <w:r>
        <w:rPr>
          <w:lang w:val="zh_TW" w:bidi="zh_TW"/>
        </w:rPr>
        <w:t>惟有彼此相愛要常以為虧欠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13:8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信徒如何完全了律法？</w:t>
      </w:r>
    </w:p>
    <w:p>
      <w:pPr/>
      <w:r>
        <w:rPr>
          <w:lang w:val="zh_TW" w:bidi="zh_TW"/>
        </w:rPr>
      </w:r>
      <w:r>
        <w:rPr>
          <w:lang w:val="zh_TW" w:bidi="zh_TW"/>
        </w:rPr>
        <w:t>信徒藉著愛鄰舍來完全了律法。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保羅列出了哪些誡命作為該律法的一部分？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保羅列出了不可姦淫、不可殺人、不可偷盜、不可貪心等誡命作為該律法的一部分。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信徒如何完全了律法？</w:t>
      </w:r>
    </w:p>
    <w:p>
      <w:pPr/>
      <w:r>
        <w:rPr>
          <w:lang w:val="zh_TW" w:bidi="zh_TW"/>
        </w:rPr>
      </w:r>
      <w:r>
        <w:rPr>
          <w:lang w:val="zh_TW" w:bidi="zh_TW"/>
        </w:rPr>
        <w:t>信徒藉著愛鄰舍來完全了律法。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保羅說信徒應該脫去什麼，並帶上什麼？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保羅說信徒應該脫去</w:t>
      </w:r>
      <w:r>
        <w:rPr>
          <w:lang w:val="zh_TW" w:bidi="zh_TW"/>
        </w:rPr>
        <w:t>暗昧</w:t>
      </w:r>
      <w:r>
        <w:rPr>
          <w:lang w:val="zh_TW" w:bidi="zh_TW"/>
        </w:rPr>
        <w:t>的行為，帶上光明的兵器。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信徒應避免哪些行事為人？</w:t>
      </w:r>
    </w:p>
    <w:p>
      <w:pPr/>
      <w:r>
        <w:rPr>
          <w:lang w:val="zh_TW" w:bidi="zh_TW"/>
        </w:rPr>
      </w:r>
      <w:r>
        <w:rPr>
          <w:lang w:val="zh_TW" w:bidi="zh_TW"/>
        </w:rPr>
        <w:t>信徒的行事為人不可</w:t>
      </w:r>
      <w:r>
        <w:rPr>
          <w:lang w:val="zh_TW" w:bidi="zh_TW"/>
        </w:rPr>
        <w:t>荒宴</w:t>
      </w:r>
      <w:r>
        <w:rPr>
          <w:lang w:val="zh_TW" w:bidi="zh_TW"/>
        </w:rPr>
        <w:t>醉酒、不可</w:t>
      </w:r>
      <w:r>
        <w:rPr>
          <w:lang w:val="zh_TW" w:bidi="zh_TW"/>
        </w:rPr>
        <w:t>好色邪蕩</w:t>
      </w:r>
      <w:r>
        <w:rPr>
          <w:lang w:val="zh_TW" w:bidi="zh_TW"/>
        </w:rPr>
        <w:t>、</w:t>
      </w:r>
      <w:r>
        <w:rPr>
          <w:lang w:val="zh_TW" w:bidi="zh_TW"/>
        </w:rPr>
        <w:t>不可爭競嫉妒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信徒對肉體的私慾應持什麼態度？</w:t>
      </w:r>
    </w:p>
    <w:p>
      <w:pPr/>
      <w:r>
        <w:rPr>
          <w:lang w:val="zh_TW" w:bidi="zh_TW"/>
        </w:rPr>
      </w:r>
      <w:r>
        <w:rPr>
          <w:lang w:val="zh_TW" w:bidi="zh_TW"/>
        </w:rPr>
        <w:t>信徒不要為肉體的私慾安排。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信心強的人吃什麼食物，而信心軟弱的人吃什麼食物？</w:t>
      </w:r>
    </w:p>
    <w:p>
      <w:pPr/>
      <w:r>
        <w:rPr>
          <w:lang w:val="zh_TW" w:bidi="zh_TW"/>
        </w:rPr>
      </w:r>
      <w:r>
        <w:rPr>
          <w:lang w:val="zh_TW" w:bidi="zh_TW"/>
        </w:rPr>
        <w:t>信心強的人什麼都可吃，但信心軟弱的人只吃蔬菜。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在飲食方面有不同看法的信徒，應該如何對待彼此？</w:t>
      </w:r>
    </w:p>
    <w:p>
      <w:pPr/>
      <w:r>
        <w:rPr>
          <w:lang w:val="zh_TW" w:bidi="zh_TW"/>
        </w:rPr>
      </w:r>
      <w:r>
        <w:rPr>
          <w:lang w:val="zh_TW" w:bidi="zh_TW"/>
        </w:rPr>
        <w:t>在飲食方面有不同看法的信徒，不可</w:t>
      </w:r>
      <w:r>
        <w:rPr>
          <w:lang w:val="zh_TW" w:bidi="zh_TW"/>
        </w:rPr>
        <w:t>輕看</w:t>
      </w:r>
      <w:r>
        <w:rPr>
          <w:lang w:val="zh_TW" w:bidi="zh_TW"/>
        </w:rPr>
        <w:t>或</w:t>
      </w:r>
      <w:r>
        <w:rPr>
          <w:lang w:val="zh_TW" w:bidi="zh_TW"/>
        </w:rPr>
        <w:t>論斷</w:t>
      </w:r>
      <w:r>
        <w:rPr>
          <w:lang w:val="zh_TW" w:bidi="zh_TW"/>
        </w:rPr>
        <w:t>彼此。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14:3–4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誰同時接納了那些吃任何食物的人和只吃蔬菜的人？</w:t>
      </w:r>
    </w:p>
    <w:p>
      <w:pPr/>
      <w:r>
        <w:rPr>
          <w:lang w:val="zh_TW" w:bidi="zh_TW"/>
        </w:rPr>
      </w:r>
      <w:r>
        <w:rPr>
          <w:lang w:val="zh_TW" w:bidi="zh_TW"/>
        </w:rPr>
        <w:t>神同時接納了那些吃任何食物的人和只吃蔬菜的人。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保羅提到哪些其他問題是屬於個人信念的問題？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保羅提到，有人看這日比那日強，有人看日日都是一樣，這是屬於個人信念的問題。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14:7–8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信徒是為誰而活，是為誰而死？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信徒是為主而活，是為主而死。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所有信徒最終都要站在哪裡？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所有信徒最終都要站在神的審判</w:t>
      </w:r>
      <w:r>
        <w:rPr>
          <w:lang w:val="zh_TW" w:bidi="zh_TW"/>
        </w:rPr>
        <w:t>臺</w:t>
      </w:r>
      <w:r>
        <w:rPr>
          <w:lang w:val="zh_TW" w:bidi="zh_TW"/>
        </w:rPr>
        <w:t>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14:13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在個人信念問題上，弟兄應該對其他弟兄持什麼態度？</w:t>
      </w:r>
    </w:p>
    <w:p>
      <w:pPr/>
      <w:r>
        <w:rPr>
          <w:lang w:val="zh_TW" w:bidi="zh_TW"/>
        </w:rPr>
      </w:r>
      <w:r>
        <w:rPr>
          <w:lang w:val="zh_TW" w:bidi="zh_TW"/>
        </w:rPr>
        <w:t>在個人信念問題上，弟兄不應該為其他弟兄設置絆腳石或陷阱。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保羅深信在主耶穌裡哪些食物是不潔淨的。</w:t>
      </w:r>
    </w:p>
    <w:p>
      <w:pPr/>
      <w:r>
        <w:rPr>
          <w:lang w:val="zh_TW" w:bidi="zh_TW"/>
        </w:rPr>
      </w:r>
      <w:r>
        <w:rPr>
          <w:lang w:val="zh_TW" w:bidi="zh_TW"/>
        </w:rPr>
        <w:t>保羅深信沒有食物是不潔淨的。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神的國是關於什麼的？</w:t>
      </w:r>
    </w:p>
    <w:p>
      <w:pPr/>
      <w:r>
        <w:rPr>
          <w:lang w:val="zh_TW" w:bidi="zh_TW"/>
        </w:rPr>
      </w:r>
      <w:r>
        <w:rPr>
          <w:lang w:val="zh_TW" w:bidi="zh_TW"/>
        </w:rPr>
        <w:t>神的國是關於</w:t>
      </w:r>
      <w:r>
        <w:rPr>
          <w:lang w:val="zh_TW" w:bidi="zh_TW"/>
        </w:rPr>
        <w:t>公義、和平，並聖靈中的喜樂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保羅說當遇到一個不吃肉或不喝酒的弟兄時，其他弟兄該怎麼做？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保羅說，其他弟兄如果在那個弟兄面前也不吃肉或不喝酒，那就是好的。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14:23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如果人不是</w:t>
      </w:r>
      <w:r>
        <w:rPr>
          <w:b/>
          <w:lang w:val="zh_TW" w:bidi="zh_TW"/>
        </w:rPr>
        <w:t>出於信心而</w:t>
      </w:r>
      <w:r>
        <w:rPr>
          <w:b/>
          <w:lang w:val="zh_TW" w:bidi="zh_TW"/>
        </w:rPr>
        <w:t>行，會有什麼結果？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凡不是出於信心而行的都是罪。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15:1–2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信心堅固的信徒應該對信心不堅固的人持有什麼態度？</w:t>
      </w:r>
    </w:p>
    <w:p>
      <w:pPr/>
      <w:r>
        <w:rPr>
          <w:lang w:val="zh_TW" w:bidi="zh_TW"/>
        </w:rPr>
      </w:r>
      <w:r>
        <w:rPr>
          <w:lang w:val="zh_TW" w:bidi="zh_TW"/>
        </w:rPr>
        <w:t>信心堅固的信徒應該擔代信心不堅固的人的軟弱，以便建立他們的</w:t>
      </w:r>
      <w:r>
        <w:rPr>
          <w:lang w:val="zh_TW" w:bidi="zh_TW"/>
        </w:rPr>
        <w:t>德行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保羅用誰作為例子，這個人不是為自己的喜悅而活，而是為了服事他人？</w:t>
      </w:r>
    </w:p>
    <w:p>
      <w:pPr/>
      <w:r>
        <w:rPr>
          <w:lang w:val="zh_TW" w:bidi="zh_TW"/>
        </w:rPr>
      </w:r>
      <w:r>
        <w:rPr>
          <w:lang w:val="zh_TW" w:bidi="zh_TW"/>
        </w:rPr>
        <w:t>基督</w:t>
      </w:r>
      <w:r>
        <w:rPr>
          <w:lang w:val="zh_TW" w:bidi="zh_TW"/>
        </w:rPr>
        <w:t>不是為自己的喜悅</w:t>
      </w:r>
      <w:r>
        <w:rPr>
          <w:lang w:val="zh_TW" w:bidi="zh_TW"/>
        </w:rPr>
        <w:t>而活，而是為了服事他人。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從前所寫聖經的目的之一是什麼？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從前所寫的</w:t>
      </w:r>
      <w:r>
        <w:rPr>
          <w:lang w:val="zh_TW" w:bidi="zh_TW"/>
        </w:rPr>
        <w:t>聖經</w:t>
      </w:r>
      <w:r>
        <w:rPr>
          <w:lang w:val="zh_TW" w:bidi="zh_TW"/>
        </w:rPr>
        <w:t>是為了教訓我們寫的。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保羅希望信徒透過彼此忍耐和安慰能夠怎樣？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保羅希望信徒們能夠彼此同心。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15:8–9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保羅用誰作為服事他人的例子？</w:t>
      </w:r>
    </w:p>
    <w:p>
      <w:pPr/>
      <w:r>
        <w:rPr>
          <w:lang w:val="zh_TW" w:bidi="zh_TW"/>
        </w:rPr>
      </w:r>
      <w:r>
        <w:rPr>
          <w:lang w:val="zh_TW" w:bidi="zh_TW"/>
        </w:rPr>
        <w:t>基督是為了服事他人而活。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15:10–11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經上說外邦人因神向他們所施的憐憫會做什麼？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經上說，外邦人將會</w:t>
      </w:r>
      <w:r>
        <w:rPr>
          <w:lang w:val="zh_TW" w:bidi="zh_TW"/>
        </w:rPr>
        <w:t>歡樂</w:t>
      </w:r>
      <w:r>
        <w:rPr>
          <w:lang w:val="zh_TW" w:bidi="zh_TW"/>
        </w:rPr>
        <w:t>，並讚美主。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保羅說信徒藉著聖靈的能力能夠做什麼？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信徒將充滿喜樂與平安，並且</w:t>
      </w:r>
      <w:r>
        <w:rPr>
          <w:lang w:val="zh_TW" w:bidi="zh_TW"/>
        </w:rPr>
        <w:t>大有盼望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15:16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神賜給保羅什麼恩賜，保羅的使命是什麼？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保羅的使命是作基督耶穌的</w:t>
      </w:r>
      <w:r>
        <w:rPr>
          <w:lang w:val="zh_TW" w:bidi="zh_TW"/>
        </w:rPr>
        <w:t>僕役</w:t>
      </w:r>
      <w:r>
        <w:rPr>
          <w:lang w:val="zh_TW" w:bidi="zh_TW"/>
        </w:rPr>
        <w:t>，被差遣到外邦人那裡去。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15:18–19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基督藉著保羅做什麼使外邦人順服？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基督藉著保羅的言語和作為，</w:t>
      </w:r>
      <w:r>
        <w:rPr>
          <w:lang w:val="zh_TW" w:bidi="zh_TW"/>
        </w:rPr>
        <w:t>用神蹟奇事的能力，並聖靈的能力，使外邦人順服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15:20–21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保羅渴望在哪裡傳福音？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保羅渴望在基督的名尚未被</w:t>
      </w:r>
      <w:r>
        <w:rPr>
          <w:lang w:val="zh_TW" w:bidi="zh_TW"/>
        </w:rPr>
        <w:t>稱過</w:t>
      </w:r>
      <w:r>
        <w:rPr>
          <w:lang w:val="zh_TW" w:bidi="zh_TW"/>
        </w:rPr>
        <w:t>的地方傳福音。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15:24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保羅計劃去哪裡，這也讓他可以到羅馬？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保羅計劃去西班牙，這也讓他可以到羅馬。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15:25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為什麼保羅現在要去耶路撒冷？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保羅現在要去耶路撒冷服事那裡的信徒。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15:27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為什麼保羅說外邦信徒欠猶太信徒</w:t>
      </w:r>
      <w:r>
        <w:rPr>
          <w:b/>
          <w:lang w:val="zh_TW" w:bidi="zh_TW"/>
        </w:rPr>
        <w:t>養身之物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外邦信徒欠猶太信徒</w:t>
      </w:r>
      <w:r>
        <w:rPr>
          <w:lang w:val="zh_TW" w:bidi="zh_TW"/>
        </w:rPr>
        <w:t>養身之物</w:t>
      </w:r>
      <w:r>
        <w:rPr>
          <w:lang w:val="zh_TW" w:bidi="zh_TW"/>
        </w:rPr>
        <w:t>，因為外邦信徒分享了猶太信徒</w:t>
      </w:r>
      <w:r>
        <w:rPr>
          <w:lang w:val="zh_TW" w:bidi="zh_TW"/>
        </w:rPr>
        <w:t>屬靈的好處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15:31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保羅希望從誰中</w:t>
      </w:r>
      <w:r>
        <w:rPr>
          <w:b/>
          <w:lang w:val="zh_TW" w:bidi="zh_TW"/>
        </w:rPr>
        <w:t>脫離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保羅希望從猶太不順從的人中</w:t>
      </w:r>
      <w:r>
        <w:rPr>
          <w:lang w:val="zh_TW" w:bidi="zh_TW"/>
        </w:rPr>
        <w:t>脫離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16:1–2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非比姊妹曾經為保羅做了什麼事？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非比姊妹</w:t>
      </w:r>
      <w:r>
        <w:rPr>
          <w:lang w:val="zh_TW" w:bidi="zh_TW"/>
        </w:rPr>
        <w:t>曾經幫助了</w:t>
      </w:r>
      <w:r>
        <w:rPr>
          <w:lang w:val="zh_TW" w:bidi="zh_TW"/>
        </w:rPr>
        <w:t>保羅及許多其他人。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百基拉和亞居拉過去為保羅做了什麼？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百基拉和亞居拉過去曾為保羅冒過生命危險。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羅馬的信徒在哪裡聚會？</w:t>
      </w:r>
    </w:p>
    <w:p>
      <w:pPr/>
      <w:r>
        <w:rPr>
          <w:lang w:val="zh_TW" w:bidi="zh_TW"/>
        </w:rPr>
      </w:r>
      <w:r>
        <w:rPr>
          <w:lang w:val="zh_TW" w:bidi="zh_TW"/>
        </w:rPr>
        <w:t>羅馬的信徒在百基拉和亞居拉的家中聚會。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安多尼古和猶尼亞過去與保羅有過什麼經歷？</w:t>
      </w:r>
    </w:p>
    <w:p>
      <w:pPr/>
      <w:r>
        <w:rPr>
          <w:lang w:val="zh_TW" w:bidi="zh_TW"/>
        </w:rPr>
      </w:r>
      <w:r>
        <w:rPr>
          <w:lang w:val="zh_TW" w:bidi="zh_TW"/>
        </w:rPr>
        <w:t>安多尼古和</w:t>
      </w:r>
      <w:r>
        <w:rPr>
          <w:lang w:val="zh_TW" w:bidi="zh_TW"/>
        </w:rPr>
        <w:t>猶尼亞</w:t>
      </w:r>
      <w:r>
        <w:rPr>
          <w:lang w:val="zh_TW" w:bidi="zh_TW"/>
        </w:rPr>
        <w:t>過去曾與保羅一同</w:t>
      </w:r>
      <w:r>
        <w:rPr>
          <w:lang w:val="zh_TW" w:bidi="zh_TW"/>
        </w:rPr>
        <w:t>坐監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信徒是如何彼此問安的？</w:t>
      </w:r>
    </w:p>
    <w:p>
      <w:pPr/>
      <w:r>
        <w:rPr>
          <w:lang w:val="zh_TW" w:bidi="zh_TW"/>
        </w:rPr>
      </w:r>
      <w:r>
        <w:rPr>
          <w:lang w:val="zh_TW" w:bidi="zh_TW"/>
        </w:rPr>
        <w:t>信徒以聖潔的</w:t>
      </w:r>
      <w:r>
        <w:rPr>
          <w:lang w:val="zh_TW" w:bidi="zh_TW"/>
        </w:rPr>
        <w:t>親嘴</w:t>
      </w:r>
      <w:r>
        <w:rPr>
          <w:lang w:val="zh_TW" w:bidi="zh_TW"/>
        </w:rPr>
        <w:t>彼此問安。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16:17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保羅告訴信徒要如何對待那些製造分裂和叫人</w:t>
      </w:r>
      <w:r>
        <w:rPr>
          <w:b/>
          <w:lang w:val="zh_TW" w:bidi="zh_TW"/>
        </w:rPr>
        <w:t>跌倒</w:t>
      </w:r>
      <w:r>
        <w:rPr>
          <w:b/>
          <w:lang w:val="zh_TW" w:bidi="zh_TW"/>
        </w:rPr>
        <w:t>的人？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保羅告訴信徒要遠離那些製造分裂和叫人跌倒的人。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16:17–18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有些製造分裂和那叫人跌倒的人在做什麼？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有些人</w:t>
      </w:r>
      <w:r>
        <w:rPr>
          <w:lang w:val="zh_TW" w:bidi="zh_TW"/>
        </w:rPr>
        <w:t>違背</w:t>
      </w:r>
      <w:r>
        <w:rPr>
          <w:lang w:val="zh_TW" w:bidi="zh_TW"/>
        </w:rPr>
        <w:t>了他們所學</w:t>
      </w:r>
      <w:r>
        <w:rPr>
          <w:lang w:val="zh_TW" w:bidi="zh_TW"/>
        </w:rPr>
        <w:t>之道</w:t>
      </w:r>
      <w:r>
        <w:rPr>
          <w:lang w:val="zh_TW" w:bidi="zh_TW"/>
        </w:rPr>
        <w:t>，</w:t>
      </w:r>
      <w:r>
        <w:rPr>
          <w:lang w:val="zh_TW" w:bidi="zh_TW"/>
        </w:rPr>
        <w:t>用花言巧語誘惑那些老實人的心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16:19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保羅希望信徒對善和惡持有什麼態度？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保羅希望信徒</w:t>
      </w:r>
      <w:r>
        <w:rPr>
          <w:lang w:val="zh_TW" w:bidi="zh_TW"/>
        </w:rPr>
        <w:t>在善上聰明，在惡上愚拙。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賜平安的神很快要做什麼？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賜平安的神很快</w:t>
      </w:r>
      <w:r>
        <w:rPr>
          <w:lang w:val="zh_TW" w:bidi="zh_TW"/>
        </w:rPr>
        <w:t>要將撒但踐踏在信徒的腳下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16:22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實際上是誰</w:t>
      </w:r>
      <w:r>
        <w:rPr>
          <w:b/>
          <w:lang w:val="zh_TW" w:bidi="zh_TW"/>
        </w:rPr>
        <w:t>代筆</w:t>
      </w:r>
      <w:r>
        <w:rPr>
          <w:b/>
          <w:lang w:val="zh_TW" w:bidi="zh_TW"/>
        </w:rPr>
        <w:t>寫了這封信？</w:t>
      </w:r>
    </w:p>
    <w:p>
      <w:pPr/>
      <w:r>
        <w:rPr>
          <w:lang w:val="zh_TW" w:bidi="zh_TW"/>
        </w:rPr>
      </w:r>
      <w:r>
        <w:rPr>
          <w:lang w:val="zh_TW" w:bidi="zh_TW"/>
        </w:rPr>
        <w:t>實際上是德提</w:t>
      </w:r>
      <w:r>
        <w:rPr>
          <w:lang w:val="zh_TW" w:bidi="zh_TW"/>
        </w:rPr>
        <w:t>代筆</w:t>
      </w:r>
      <w:r>
        <w:rPr>
          <w:lang w:val="zh_TW" w:bidi="zh_TW"/>
        </w:rPr>
        <w:t>寫了這封信。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16:23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信徒以拉都是從事什麼職業的？</w:t>
      </w:r>
    </w:p>
    <w:p>
      <w:pPr/>
      <w:r>
        <w:rPr>
          <w:lang w:val="zh_TW" w:bidi="zh_TW"/>
        </w:rPr>
      </w:r>
      <w:r>
        <w:rPr>
          <w:lang w:val="zh_TW" w:bidi="zh_TW"/>
        </w:rPr>
        <w:t>以拉都是</w:t>
      </w:r>
      <w:r>
        <w:rPr>
          <w:lang w:val="zh_TW" w:bidi="zh_TW"/>
        </w:rPr>
        <w:t>城內管銀庫的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16:25–26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保羅現在所傳講的是什麼奧祕，這奧祕曾是</w:t>
      </w:r>
      <w:r>
        <w:rPr>
          <w:b/>
          <w:lang w:val="zh_TW" w:bidi="zh_TW"/>
        </w:rPr>
        <w:t>永古隱藏不言的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保羅現在所傳講的是耶穌基督福音的奧祕。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 16:26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保羅傳講的目的是什麼？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保羅的傳講是為了使外邦人</w:t>
      </w:r>
      <w:r>
        <w:rPr>
          <w:lang w:val="zh_TW" w:bidi="zh_TW"/>
        </w:rPr>
        <w:t>信服真道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