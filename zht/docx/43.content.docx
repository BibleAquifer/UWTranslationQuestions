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JHN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太初有什麼？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太初有道。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道是什麼？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道就是神。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道與誰同在？</w:t>
      </w:r>
    </w:p>
    <w:p>
      <w:pPr/>
      <w:r>
        <w:rPr>
          <w:lang w:val="zh_TW" w:bidi="zh_TW"/>
        </w:rPr>
      </w:r>
      <w:r>
        <w:rPr>
          <w:lang w:val="zh_TW" w:bidi="zh_TW"/>
        </w:rPr>
        <w:t>道與神同在。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有什麼不是藉著道造的嗎？</w:t>
      </w:r>
    </w:p>
    <w:p>
      <w:pPr/>
      <w:r>
        <w:rPr>
          <w:lang w:val="zh_TW" w:bidi="zh_TW"/>
        </w:rPr>
      </w:r>
      <w:r>
        <w:rPr>
          <w:lang w:val="zh_TW" w:bidi="zh_TW"/>
        </w:rPr>
        <w:t>萬物都是藉著祂造的，凡被造的，沒有一樣不是藉著祂造的。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道中有什麼？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在祂</w:t>
      </w:r>
      <w:r>
        <w:rPr>
          <w:lang w:val="zh_TW" w:bidi="zh_TW"/>
        </w:rPr>
        <w:t>裏</w:t>
      </w:r>
      <w:r>
        <w:rPr>
          <w:lang w:val="zh_TW" w:bidi="zh_TW"/>
        </w:rPr>
        <w:t>面有生命。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從神那裡差來的人叫什麼？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他名叫約翰。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約翰來是為了做什麼？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他來是為了作見證，是為那光作見證，叫眾人藉著他可以信。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1:8–11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世人是否認識或接納那約翰來作其見證的光？</w:t>
      </w:r>
    </w:p>
    <w:p>
      <w:pPr/>
      <w:r>
        <w:rPr>
          <w:lang w:val="zh_TW" w:bidi="zh_TW"/>
        </w:rPr>
      </w:r>
      <w:r>
        <w:rPr>
          <w:lang w:val="zh_TW" w:bidi="zh_TW"/>
        </w:rPr>
        <w:t>世人不認識那約翰來作其見證的光，那光自己的人也不接納祂。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對那些信祂名的人，光為他們做了什麼？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凡信祂名的人，祂就賜他們權柄作神的兒女。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那些信祂名的人如何成為神的兒女？</w:t>
      </w:r>
    </w:p>
    <w:p>
      <w:pPr/>
      <w:r>
        <w:rPr>
          <w:lang w:val="zh_TW" w:bidi="zh_TW"/>
        </w:rPr>
      </w:r>
      <w:r>
        <w:rPr>
          <w:lang w:val="zh_TW" w:bidi="zh_TW"/>
        </w:rPr>
        <w:t>藉著從神而生，他們可以成為神的兒女。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有沒有其他人像道一樣，從父來的？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沒有！道是從父來唯一且</w:t>
      </w:r>
      <w:r>
        <w:rPr>
          <w:lang w:val="zh_TW" w:bidi="zh_TW"/>
        </w:rPr>
        <w:t>獨特</w:t>
      </w:r>
      <w:r>
        <w:rPr>
          <w:lang w:val="zh_TW" w:bidi="zh_TW"/>
        </w:rPr>
        <w:t>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從這位約翰所見證的豐富裏，我們領受了什麼？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從祂的</w:t>
      </w:r>
      <w:r>
        <w:rPr>
          <w:lang w:val="zh_TW" w:bidi="zh_TW"/>
        </w:rPr>
        <w:t>豐富裏</w:t>
      </w:r>
      <w:r>
        <w:rPr>
          <w:lang w:val="zh_TW" w:bidi="zh_TW"/>
        </w:rPr>
        <w:t>，我們都領受了恩上加恩的</w:t>
      </w:r>
      <w:r>
        <w:rPr>
          <w:lang w:val="zh_TW" w:bidi="zh_TW"/>
        </w:rPr>
        <w:t>恩典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什麼是藉着耶穌基督來的？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恩典和真理是</w:t>
      </w:r>
      <w:r>
        <w:rPr>
          <w:lang w:val="zh_TW" w:bidi="zh_TW"/>
        </w:rPr>
        <w:t>藉着</w:t>
      </w:r>
      <w:r>
        <w:rPr>
          <w:lang w:val="zh_TW" w:bidi="zh_TW"/>
        </w:rPr>
        <w:t>耶穌基督來的。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是否曾有人見過神？</w:t>
      </w:r>
    </w:p>
    <w:p>
      <w:pPr/>
      <w:r>
        <w:rPr>
          <w:lang w:val="zh_TW" w:bidi="zh_TW"/>
        </w:rPr>
      </w:r>
      <w:r>
        <w:rPr>
          <w:lang w:val="zh_TW" w:bidi="zh_TW"/>
        </w:rPr>
        <w:t>從來沒有人見過神。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是誰將神</w:t>
      </w:r>
      <w:r>
        <w:rPr>
          <w:b/>
          <w:lang w:val="zh_TW" w:bidi="zh_TW"/>
        </w:rPr>
        <w:t>表明</w:t>
      </w:r>
      <w:r>
        <w:rPr>
          <w:b/>
          <w:lang w:val="zh_TW" w:bidi="zh_TW"/>
        </w:rPr>
        <w:t>給我們？</w:t>
      </w:r>
    </w:p>
    <w:p>
      <w:pPr/>
      <w:r>
        <w:rPr>
          <w:lang w:val="zh_TW" w:bidi="zh_TW"/>
        </w:rPr>
      </w:r>
      <w:r>
        <w:rPr>
          <w:lang w:val="zh_TW" w:bidi="zh_TW"/>
        </w:rPr>
        <w:t>是在父懷裡的那一位將祂表明給我們。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當耶路撒冷的祭司和利未人問約翰他是誰時，約翰是怎麼回答的？</w:t>
      </w:r>
    </w:p>
    <w:p>
      <w:pPr/>
      <w:r>
        <w:rPr>
          <w:lang w:val="zh_TW" w:bidi="zh_TW"/>
        </w:rPr>
      </w:r>
      <w:r>
        <w:rPr>
          <w:lang w:val="zh_TW" w:bidi="zh_TW"/>
        </w:rPr>
        <w:t>他說：「我就是那在曠野有人呼喊的聲音：『修直主的道路』，正如以賽亞先知所說。」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當約翰看到耶穌來到他那裡時，約翰說了什麼？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他說：「看哪，神的羔羊，除去世人罪孽的。」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為什麼約翰用水來施洗？</w:t>
      </w:r>
    </w:p>
    <w:p>
      <w:pPr/>
      <w:r>
        <w:rPr>
          <w:lang w:val="zh_TW" w:bidi="zh_TW"/>
        </w:rPr>
      </w:r>
      <w:r>
        <w:rPr>
          <w:lang w:val="zh_TW" w:bidi="zh_TW"/>
        </w:rPr>
        <w:t>他用水來施洗，為要叫耶穌——那除去世人罪孽的神的羔羊，顯明給以色列人。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是什麼記號向約翰顯明耶穌是神的兒子？</w:t>
      </w:r>
    </w:p>
    <w:p>
      <w:pPr/>
      <w:r>
        <w:rPr>
          <w:lang w:val="zh_TW" w:bidi="zh_TW"/>
        </w:rPr>
      </w:r>
      <w:r>
        <w:rPr>
          <w:lang w:val="zh_TW" w:bidi="zh_TW"/>
        </w:rPr>
        <w:t>這記號就是約翰看見聖靈降下並停留在誰身上，那個人就是用聖靈施洗的那位。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當約翰的兩個門徒聽到約翰稱耶穌為「神的羔羊」時，他們做了什麼？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他們就</w:t>
      </w:r>
      <w:r>
        <w:rPr>
          <w:lang w:val="zh_TW" w:bidi="zh_TW"/>
        </w:rPr>
        <w:t>跟從了</w:t>
      </w:r>
      <w:r>
        <w:rPr>
          <w:lang w:val="zh_TW" w:bidi="zh_TW"/>
        </w:rPr>
        <w:t>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聽了約翰的話而跟從耶穌的那兩個人，其中一個</w:t>
      </w:r>
      <w:r>
        <w:rPr>
          <w:b/>
          <w:lang w:val="zh_TW" w:bidi="zh_TW"/>
        </w:rPr>
        <w:t>的名字是什麼？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其中一個的名字是安得烈。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關於耶穌，安得烈告訴他的哥哥西門什麼？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安得烈告訴西門：「我們</w:t>
      </w:r>
      <w:r>
        <w:rPr>
          <w:lang w:val="zh_TW" w:bidi="zh_TW"/>
        </w:rPr>
        <w:t>遇見</w:t>
      </w:r>
      <w:r>
        <w:rPr>
          <w:lang w:val="zh_TW" w:bidi="zh_TW"/>
        </w:rPr>
        <w:t>了彌賽亞。」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耶穌說西門要被稱為什麼？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耶穌說西門要被稱為「磯法」（意思是『彼得』）。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安得烈和彼得是哪個地方的人？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安得烈和彼得是伯賽大人。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拿但業對耶穌說了什麼？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拿但業說：「拉比，你是神的兒子！你是以色列的王。」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耶穌說拿但業將要看見什麼？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耶穌告訴拿但業，他將要看見天開了，神的使者上去並下來在人子身上。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誰在加利利的迦拿的一個婚宴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耶穌、祂的母親和祂的門徒在加利利的迦拿的一個婚宴</w:t>
      </w:r>
      <w:r>
        <w:rPr>
          <w:lang w:val="zh_TW" w:bidi="zh_TW"/>
        </w:rPr>
        <w:t>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為什麼耶穌的母親告訴耶穌：「他們沒有酒了」？</w:t>
      </w:r>
    </w:p>
    <w:p>
      <w:pPr/>
      <w:r>
        <w:rPr>
          <w:lang w:val="zh_TW" w:bidi="zh_TW"/>
        </w:rPr>
      </w:r>
      <w:r>
        <w:rPr>
          <w:lang w:val="zh_TW" w:bidi="zh_TW"/>
        </w:rPr>
        <w:t>她告訴耶穌這件事，因為她期望祂會對這種情況做些什麼事。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</w:t>
      </w:r>
      <w:r>
        <w:rPr>
          <w:b/>
          <w:lang w:val="zh_TW" w:bidi="zh_TW"/>
        </w:rPr>
        <w:t>僕人</w:t>
      </w:r>
      <w:r>
        <w:rPr>
          <w:b/>
          <w:lang w:val="zh_TW" w:bidi="zh_TW"/>
        </w:rPr>
        <w:t>要做哪兩件事？</w:t>
      </w:r>
    </w:p>
    <w:p>
      <w:pPr/>
      <w:r>
        <w:rPr>
          <w:lang w:val="zh_TW" w:bidi="zh_TW"/>
        </w:rPr>
      </w:r>
      <w:r>
        <w:rPr>
          <w:lang w:val="zh_TW" w:bidi="zh_TW"/>
        </w:rPr>
        <w:t>祂首先告訴他們把水缸</w:t>
      </w:r>
      <w:r>
        <w:rPr>
          <w:lang w:val="zh_TW" w:bidi="zh_TW"/>
        </w:rPr>
        <w:t>倒</w:t>
      </w:r>
      <w:r>
        <w:rPr>
          <w:lang w:val="zh_TW" w:bidi="zh_TW"/>
        </w:rPr>
        <w:t>滿水。接著祂告訴僕人</w:t>
      </w:r>
      <w:r>
        <w:rPr>
          <w:lang w:val="zh_TW" w:bidi="zh_TW"/>
        </w:rPr>
        <w:t>舀</w:t>
      </w:r>
      <w:r>
        <w:rPr>
          <w:lang w:val="zh_TW" w:bidi="zh_TW"/>
        </w:rPr>
        <w:t>一些「水」</w:t>
      </w:r>
      <w:r>
        <w:rPr>
          <w:lang w:val="zh_TW" w:bidi="zh_TW"/>
        </w:rPr>
        <w:t>送給管筵席的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管筵席的嘗了</w:t>
      </w:r>
      <w:r>
        <w:rPr>
          <w:b/>
          <w:lang w:val="zh_TW" w:bidi="zh_TW"/>
        </w:rPr>
        <w:t>那</w:t>
      </w:r>
      <w:r>
        <w:rPr>
          <w:b/>
          <w:lang w:val="zh_TW" w:bidi="zh_TW"/>
        </w:rPr>
        <w:t>水變的酒</w:t>
      </w:r>
      <w:r>
        <w:rPr>
          <w:b/>
          <w:lang w:val="zh_TW" w:bidi="zh_TW"/>
        </w:rPr>
        <w:t>後，說了什麼？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管筵席的</w:t>
      </w:r>
      <w:r>
        <w:rPr>
          <w:lang w:val="zh_TW" w:bidi="zh_TW"/>
        </w:rPr>
        <w:t>說：「</w:t>
      </w:r>
      <w:r>
        <w:rPr>
          <w:lang w:val="zh_TW" w:bidi="zh_TW"/>
        </w:rPr>
        <w:t>人家都是先擺上好酒，等客人喝夠了，才擺上次的，你倒把好酒留到現在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看到這個神蹟時，耶穌的門徒的反應是什麼？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耶穌的門徒就信耶穌了。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耶穌到耶路撒冷的聖殿時看見了什麼？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祂看見了兌換銀錢的人和那些賣牛、羊和鴿子的人。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耶穌對賣家和兌換銀錢的人做了什麼？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祂拿繩子做成鞭子，</w:t>
      </w:r>
      <w:r>
        <w:rPr>
          <w:lang w:val="zh_TW" w:bidi="zh_TW"/>
        </w:rPr>
        <w:t>把所有的人、包括牛羊都趕出聖殿</w:t>
      </w:r>
      <w:r>
        <w:rPr>
          <w:lang w:val="zh_TW" w:bidi="zh_TW"/>
        </w:rPr>
        <w:t>。祂也</w:t>
      </w:r>
      <w:r>
        <w:rPr>
          <w:lang w:val="zh_TW" w:bidi="zh_TW"/>
        </w:rPr>
        <w:t>倒出兌換銀錢之人的銀錢，推翻他們的桌子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耶穌對賣鴿子的說了什麼？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祂說：「把這些東西從這裡拿走。</w:t>
      </w:r>
      <w:r>
        <w:rPr>
          <w:lang w:val="zh_TW" w:bidi="zh_TW"/>
        </w:rPr>
        <w:t>不要把我父的殿當作買賣的地方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對耶穌在聖殿中的行為，猶太當局有何反應？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他們問耶穌：「</w:t>
      </w:r>
      <w:r>
        <w:rPr>
          <w:lang w:val="zh_TW" w:bidi="zh_TW"/>
        </w:rPr>
        <w:t>你既做這些事，還顯甚麼神蹟給我們看呢？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耶穌如何回答猶太當局？</w:t>
      </w:r>
    </w:p>
    <w:p>
      <w:pPr/>
      <w:r>
        <w:rPr>
          <w:lang w:val="zh_TW" w:bidi="zh_TW"/>
        </w:rPr>
      </w:r>
      <w:r>
        <w:rPr>
          <w:lang w:val="zh_TW" w:bidi="zh_TW"/>
        </w:rPr>
        <w:t>祂回答他們說：「你們拆毀這殿，三日內我要把它建立起來。」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耶穌指的是哪個聖殿？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耶穌所說的殿是指祂的身體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為什麼許多人信了耶穌的名？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他們信是因為他們</w:t>
      </w:r>
      <w:r>
        <w:rPr>
          <w:lang w:val="zh_TW" w:bidi="zh_TW"/>
        </w:rPr>
        <w:t>看見祂所行的神蹟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2:24–25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為什麼耶穌自己卻不信任他們？</w:t>
      </w:r>
    </w:p>
    <w:p>
      <w:pPr/>
      <w:r>
        <w:rPr>
          <w:lang w:val="zh_TW" w:bidi="zh_TW"/>
        </w:rPr>
      </w:r>
      <w:r>
        <w:rPr>
          <w:lang w:val="zh_TW" w:bidi="zh_TW"/>
        </w:rPr>
        <w:t>祂自己不信任他們，因為祂認識所有的人，知道人心裡所存的，</w:t>
      </w:r>
      <w:r>
        <w:rPr>
          <w:lang w:val="zh_TW" w:bidi="zh_TW"/>
        </w:rPr>
        <w:t>也不需要任何人見證為人做見證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尼哥德慕是一個法利賽人，是猶太公會的成員。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向耶穌作了什麼見證？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尼哥德慕</w:t>
      </w:r>
      <w:r>
        <w:rPr>
          <w:lang w:val="zh_TW" w:bidi="zh_TW"/>
        </w:rPr>
        <w:t>對耶穌說：「拉比，我們知道你是由神那裡來作老師的，因為若沒有神同在，沒有人能行你所行的這些神蹟。」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</w:t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什麼，使他感到困惑不解？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</w:t>
      </w:r>
      <w:r>
        <w:rPr>
          <w:lang w:val="zh_TW" w:bidi="zh_TW"/>
        </w:rPr>
        <w:t>尼哥德慕</w:t>
      </w:r>
      <w:r>
        <w:rPr>
          <w:lang w:val="zh_TW" w:bidi="zh_TW"/>
        </w:rPr>
        <w:t>，人必須重生才能進神的國。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問了哪些問題，讓我們知道耶穌的話讓他感到困惑不解？</w:t>
      </w:r>
    </w:p>
    <w:p>
      <w:pPr/>
      <w:r>
        <w:rPr>
          <w:lang w:val="zh_TW" w:bidi="zh_TW"/>
        </w:rPr>
      </w:r>
      <w:r>
        <w:rPr>
          <w:lang w:val="zh_TW" w:bidi="zh_TW"/>
        </w:rPr>
        <w:t>尼哥德慕</w:t>
      </w:r>
      <w:r>
        <w:rPr>
          <w:lang w:val="zh_TW" w:bidi="zh_TW"/>
        </w:rPr>
        <w:t>說：「</w:t>
      </w:r>
      <w:r>
        <w:rPr>
          <w:lang w:val="zh_TW" w:bidi="zh_TW"/>
        </w:rPr>
        <w:t>人已經老了，如何能重生呢？豈能再進母腹生出來嗎？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耶穌是怎麼責備</w:t>
      </w:r>
      <w:r>
        <w:rPr>
          <w:b/>
          <w:lang w:val="zh_TW" w:bidi="zh_TW"/>
        </w:rPr>
        <w:t>尼哥德慕的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祂責備</w:t>
      </w:r>
      <w:r>
        <w:rPr>
          <w:lang w:val="zh_TW" w:bidi="zh_TW"/>
        </w:rPr>
        <w:t>尼哥德慕</w:t>
      </w:r>
      <w:r>
        <w:rPr>
          <w:lang w:val="zh_TW" w:bidi="zh_TW"/>
        </w:rPr>
        <w:t>說：「</w:t>
      </w:r>
      <w:r>
        <w:rPr>
          <w:lang w:val="zh_TW" w:bidi="zh_TW"/>
        </w:rPr>
        <w:t>你是以色列人的老師，還不明白這些事嗎？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有誰升過天嗎？</w:t>
      </w:r>
    </w:p>
    <w:p>
      <w:pPr/>
      <w:r>
        <w:rPr>
          <w:lang w:val="zh_TW" w:bidi="zh_TW"/>
        </w:rPr>
      </w:r>
      <w:r>
        <w:rPr>
          <w:lang w:val="zh_TW" w:bidi="zh_TW"/>
        </w:rPr>
        <w:t>除了那從天降下的，就是人子，沒有人升過天。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人子為什麼必須被舉起來？</w:t>
      </w:r>
    </w:p>
    <w:p>
      <w:pPr/>
      <w:r>
        <w:rPr>
          <w:lang w:val="zh_TW" w:bidi="zh_TW"/>
        </w:rPr>
      </w:r>
      <w:r>
        <w:rPr>
          <w:lang w:val="zh_TW" w:bidi="zh_TW"/>
        </w:rPr>
        <w:t>祂必須被舉起來，叫一切信祂的人都得永生。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神如何表明祂愛世人？</w:t>
      </w:r>
    </w:p>
    <w:p>
      <w:pPr/>
      <w:r>
        <w:rPr>
          <w:lang w:val="zh_TW" w:bidi="zh_TW"/>
        </w:rPr>
      </w:r>
      <w:r>
        <w:rPr>
          <w:lang w:val="zh_TW" w:bidi="zh_TW"/>
        </w:rPr>
        <w:t>祂藉著賜下祂的獨生子來表明祂的愛，凡相信祂的人不至滅亡，反得永生。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神差祂的兒子來是要定世人的罪嗎？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不是。神差祂的兒子來，是要叫世人因祂的兒子而得救。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人為什麼會受到審判？</w:t>
      </w:r>
    </w:p>
    <w:p>
      <w:pPr/>
      <w:r>
        <w:rPr>
          <w:lang w:val="zh_TW" w:bidi="zh_TW"/>
        </w:rPr>
      </w:r>
      <w:r>
        <w:rPr>
          <w:lang w:val="zh_TW" w:bidi="zh_TW"/>
        </w:rPr>
        <w:t>人受到審判是因為光已經來到世上，世人因自己的行為是惡的，就愛黑暗勝過光。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為什麼作惡的人不來就光？</w:t>
      </w:r>
    </w:p>
    <w:p>
      <w:pPr/>
      <w:r>
        <w:rPr>
          <w:lang w:val="zh_TW" w:bidi="zh_TW"/>
        </w:rPr>
      </w:r>
      <w:r>
        <w:rPr>
          <w:lang w:val="zh_TW" w:bidi="zh_TW"/>
        </w:rPr>
        <w:t>作惡的人恨光且不來就光，因為他們不想要自己的惡行暴露出來。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為什麼行真理的人會來就光？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他們來就光，是要顯明他們所做的事都是遵照神而行的。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約翰說，耶穌的</w:t>
      </w:r>
      <w:r>
        <w:rPr>
          <w:b/>
          <w:lang w:val="zh_TW" w:bidi="zh_TW"/>
        </w:rPr>
        <w:t>事奉</w:t>
      </w:r>
      <w:r>
        <w:rPr>
          <w:b/>
          <w:lang w:val="zh_TW" w:bidi="zh_TW"/>
        </w:rPr>
        <w:t>與約翰的事奉相比，會發生什麼變化？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約翰說：「祂必興旺，我必衰微。」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領受</w:t>
      </w:r>
      <w:r>
        <w:rPr>
          <w:b/>
          <w:lang w:val="zh_TW" w:bidi="zh_TW"/>
        </w:rPr>
        <w:t>從上面、從天上來的見證的人，證明了什麼？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他們證明了神是真的。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父已將什麼交在子手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祂已將萬有交在子手</w:t>
      </w:r>
      <w:r>
        <w:rPr>
          <w:lang w:val="zh_TW" w:bidi="zh_TW"/>
        </w:rPr>
        <w:t>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那些信子的人有什麼？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他們有永生。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3:36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那些不信子的人會怎樣？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</w:t>
      </w:r>
      <w:r>
        <w:rPr>
          <w:lang w:val="zh_TW" w:bidi="zh_TW"/>
        </w:rPr>
        <w:t>得不到</w:t>
      </w:r>
      <w:r>
        <w:rPr>
          <w:lang w:val="zh_TW" w:bidi="zh_TW"/>
        </w:rPr>
        <w:t>永生，而神的</w:t>
      </w:r>
      <w:r>
        <w:rPr>
          <w:lang w:val="zh_TW" w:bidi="zh_TW"/>
        </w:rPr>
        <w:t>憤怒</w:t>
      </w:r>
      <w:r>
        <w:rPr>
          <w:lang w:val="zh_TW" w:bidi="zh_TW"/>
        </w:rPr>
        <w:t>常在他們身上。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耶穌何時離開猶太，前往加利利？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耶穌知道法利賽人聽說祂收門徒並施洗的比約翰更多之後，就離開猶太，往加利利去。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在前往加利利的路上，耶穌到了哪裡？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祂到了撒馬利亞的一座城，名叫敘加。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當耶穌在雅各井旁時，誰來了？</w:t>
      </w:r>
    </w:p>
    <w:p>
      <w:pPr/>
      <w:r>
        <w:rPr>
          <w:lang w:val="zh_TW" w:bidi="zh_TW"/>
        </w:rPr>
      </w:r>
      <w:r>
        <w:rPr>
          <w:lang w:val="zh_TW" w:bidi="zh_TW"/>
        </w:rPr>
        <w:t>有一個撒馬利亞的婦人來那裡打水。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耶穌首先對那撒馬利亞的婦人說了什麼？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祂對她說：「請給我一些水喝。」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耶穌的門徒在哪裡？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他們進城買食物去了。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為什麼撒馬利亞的婦人對耶穌和她說話感到驚訝？</w:t>
      </w:r>
    </w:p>
    <w:p>
      <w:pPr/>
      <w:r>
        <w:rPr>
          <w:lang w:val="zh_TW" w:bidi="zh_TW"/>
        </w:rPr>
      </w:r>
      <w:r>
        <w:rPr>
          <w:lang w:val="zh_TW" w:bidi="zh_TW"/>
        </w:rPr>
        <w:t>她感到驚訝，因為猶太人和撒馬利亞人沒有來往。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耶穌說了什麼來將對話轉向神的事？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耶穌告訴她，如果她知道神的恩賜，及對她說話的是誰，她就會求祂，而祂就會給她活水。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這位婦人說了什麼話，表明她沒有理解耶穌話語的屬靈本質？</w:t>
      </w:r>
    </w:p>
    <w:p>
      <w:pPr/>
      <w:r>
        <w:rPr>
          <w:lang w:val="zh_TW" w:bidi="zh_TW"/>
        </w:rPr>
      </w:r>
      <w:r>
        <w:rPr>
          <w:lang w:val="zh_TW" w:bidi="zh_TW"/>
        </w:rPr>
        <w:t>婦人回答：「先生，你</w:t>
      </w:r>
      <w:r>
        <w:rPr>
          <w:lang w:val="zh_TW" w:bidi="zh_TW"/>
        </w:rPr>
        <w:t>沒有打水的器具，井又深</w:t>
      </w:r>
      <w:r>
        <w:rPr>
          <w:lang w:val="zh_TW" w:bidi="zh_TW"/>
        </w:rPr>
        <w:t>，你從哪裡得那活水呢？」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關於祂所賜的水，耶穌對那婦人說了什麼？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耶穌告訴那女人，誰喝祂所賜的水將永遠不渴，這水將成為直湧到永生的泉源。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為什麼那婦人現在想要耶穌</w:t>
      </w:r>
      <w:r>
        <w:rPr>
          <w:b/>
          <w:lang w:val="zh_TW" w:bidi="zh_TW"/>
        </w:rPr>
        <w:t>賜給她</w:t>
      </w:r>
      <w:r>
        <w:rPr>
          <w:b/>
          <w:lang w:val="zh_TW" w:bidi="zh_TW"/>
        </w:rPr>
        <w:t>這水？</w:t>
      </w:r>
    </w:p>
    <w:p>
      <w:pPr/>
      <w:r>
        <w:rPr>
          <w:lang w:val="zh_TW" w:bidi="zh_TW"/>
        </w:rPr>
      </w:r>
      <w:r>
        <w:rPr>
          <w:lang w:val="zh_TW" w:bidi="zh_TW"/>
        </w:rPr>
        <w:t>她想要這水，這樣她就不會渴，也不必來井</w:t>
      </w:r>
      <w:r>
        <w:rPr>
          <w:lang w:val="zh_TW" w:bidi="zh_TW"/>
        </w:rPr>
        <w:t>裏</w:t>
      </w:r>
      <w:r>
        <w:rPr>
          <w:lang w:val="zh_TW" w:bidi="zh_TW"/>
        </w:rPr>
        <w:t>打水。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耶穌接著改變了談話的主題。祂告訴那婦人什麼事？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耶穌告訴她：「你去，叫上你的丈夫，然後回到這裡來。」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當耶穌告訴那婦人去叫她的丈夫時，她是怎麼回答的？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那婦人告訴耶穌，她沒有丈夫。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耶穌對那婦人說了什麼事，而那事</w:t>
      </w:r>
      <w:r>
        <w:rPr>
          <w:b/>
          <w:lang w:val="zh_TW" w:bidi="zh_TW"/>
        </w:rPr>
        <w:t>是祂無法通過自然的方式知道的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祂告訴她，她已經有過五個丈夫，而她現在有的並不是她的丈夫。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關於敬拜，那婦人向耶穌提出了什麼爭議？</w:t>
      </w:r>
    </w:p>
    <w:p>
      <w:pPr/>
      <w:r>
        <w:rPr>
          <w:lang w:val="zh_TW" w:bidi="zh_TW"/>
        </w:rPr>
      </w:r>
      <w:r>
        <w:rPr>
          <w:lang w:val="zh_TW" w:bidi="zh_TW"/>
        </w:rPr>
        <w:t>她提出了一個哪裡才是合適的敬拜場所的爭議。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耶穌告訴那婦人，父要什麼樣的人來敬拜祂？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耶穌告訴她，神是靈，</w:t>
      </w:r>
      <w:r>
        <w:rPr>
          <w:lang w:val="zh_TW" w:bidi="zh_TW"/>
        </w:rPr>
        <w:t>那真正的敬拜者，要用心靈和誠實敬拜祂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那婦人告訴耶穌，彌賽亞（基督）來的時候，祂會將一切的事都告訴他們，耶穌對她說了什麼？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耶穌告訴她，祂就是彌賽亞（基督）。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在與耶穌交談後，那婦人做了什麼？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那婦人留下她的水罐，回到城裡，對眾人說：「</w:t>
      </w:r>
      <w:r>
        <w:rPr>
          <w:lang w:val="zh_TW" w:bidi="zh_TW"/>
        </w:rPr>
        <w:t>你們來看！有一個人把我素來所做的一切事都說了出來，難道這個人就是基督嗎？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聽了那婦人的話後，</w:t>
      </w:r>
      <w:r>
        <w:rPr>
          <w:b/>
          <w:lang w:val="zh_TW" w:bidi="zh_TW"/>
        </w:rPr>
        <w:t>城裏</w:t>
      </w:r>
      <w:r>
        <w:rPr>
          <w:b/>
          <w:lang w:val="zh_TW" w:bidi="zh_TW"/>
        </w:rPr>
        <w:t>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</w:t>
      </w:r>
      <w:r>
        <w:rPr>
          <w:lang w:val="zh_TW" w:bidi="zh_TW"/>
        </w:rPr>
        <w:t>就出城</w:t>
      </w:r>
      <w:r>
        <w:rPr>
          <w:lang w:val="zh_TW" w:bidi="zh_TW"/>
        </w:rPr>
        <w:t>，到耶穌那</w:t>
      </w:r>
      <w:r>
        <w:rPr>
          <w:lang w:val="zh_TW" w:bidi="zh_TW"/>
        </w:rPr>
        <w:t>裏去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耶穌說祂的食物是什麼？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耶穌說，祂的食物就是遵行差祂來者的旨意，並完成祂的工作。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收割的好處是什麼？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收割的人得工價，並積蓄果子得永生，叫撒種的和收割的一同快樂。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為什麼那城裡的許多撒馬利亞人信耶穌？</w:t>
      </w:r>
    </w:p>
    <w:p>
      <w:pPr/>
      <w:r>
        <w:rPr>
          <w:lang w:val="zh_TW" w:bidi="zh_TW"/>
        </w:rPr>
      </w:r>
      <w:r>
        <w:rPr>
          <w:lang w:val="zh_TW" w:bidi="zh_TW"/>
        </w:rPr>
        <w:t>那婦人的話使那城裡的許多撒馬利亞人信了耶穌。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那些撒馬利亞人信了什麼關於耶穌的事？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他們說，他們現在知道耶穌確實是救世主。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當耶穌來到加利利時，加利利人為什麼接待祂？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他們接待祂，因為他們在節日時看到了祂在耶路撒冷所做的一切事情。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4:46–47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耶穌離開猶太回到加利利後，誰來找耶穌，他想要什麼？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</w:t>
      </w:r>
      <w:r>
        <w:rPr>
          <w:lang w:val="zh_TW" w:bidi="zh_TW"/>
        </w:rPr>
        <w:t>一個大臣</w:t>
      </w:r>
      <w:r>
        <w:rPr>
          <w:lang w:val="zh_TW" w:bidi="zh_TW"/>
        </w:rPr>
        <w:t>，他的兒子生病了，他就來見耶穌，求耶穌下去醫治他的兒子。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關於神蹟奇事，耶穌告訴那大臣什麼事？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耶穌告訴他，人們若不看見神蹟奇事，總是不信。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當耶穌沒有跟他一起去，而是告訴他「回去吧，你的兒子活了」時，那大臣做了什麼？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那人信了耶穌對他所說的話，就回去了。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那個生病孩子的父親被告知他的兒子活了，而他兒子的熱是在</w:t>
      </w:r>
      <w:r>
        <w:rPr>
          <w:b/>
          <w:lang w:val="zh_TW" w:bidi="zh_TW"/>
        </w:rPr>
        <w:t>昨日末時</w:t>
      </w:r>
      <w:r>
        <w:rPr>
          <w:b/>
          <w:lang w:val="zh_TW" w:bidi="zh_TW"/>
        </w:rPr>
        <w:t>退的，那正是耶穌對他說「你的兒子活了」的時候，這個</w:t>
      </w:r>
      <w:r>
        <w:rPr>
          <w:b/>
          <w:lang w:val="zh_TW" w:bidi="zh_TW"/>
        </w:rPr>
        <w:t>事件的結果是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結果就是那大臣和他全家就都信了。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在耶路撒冷靠近羊門，有</w:t>
      </w:r>
      <w:r>
        <w:rPr>
          <w:b/>
          <w:lang w:val="zh_TW" w:bidi="zh_TW"/>
        </w:rPr>
        <w:t>五個柱廊</w:t>
      </w:r>
      <w:r>
        <w:rPr>
          <w:b/>
          <w:lang w:val="zh_TW" w:bidi="zh_TW"/>
        </w:rPr>
        <w:t>的池子叫什麼名字？</w:t>
      </w:r>
    </w:p>
    <w:p>
      <w:pPr/>
      <w:r>
        <w:rPr>
          <w:lang w:val="zh_TW" w:bidi="zh_TW"/>
        </w:rPr>
      </w:r>
      <w:r>
        <w:rPr>
          <w:lang w:val="zh_TW" w:bidi="zh_TW"/>
        </w:rPr>
        <w:t>那個池子被稱為畢士大。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誰在畢士大？</w:t>
      </w:r>
    </w:p>
    <w:p>
      <w:pPr/>
      <w:r>
        <w:rPr>
          <w:lang w:val="zh_TW" w:bidi="zh_TW"/>
        </w:rPr>
      </w:r>
      <w:r>
        <w:rPr>
          <w:lang w:val="zh_TW" w:bidi="zh_TW"/>
        </w:rPr>
        <w:t>許多</w:t>
      </w:r>
      <w:r>
        <w:rPr>
          <w:lang w:val="zh_TW" w:bidi="zh_TW"/>
        </w:rPr>
        <w:t>生病的</w:t>
      </w:r>
      <w:r>
        <w:rPr>
          <w:lang w:val="zh_TW" w:bidi="zh_TW"/>
        </w:rPr>
        <w:t>、瞎眼的、瘸腿的或</w:t>
      </w:r>
      <w:r>
        <w:rPr>
          <w:lang w:val="zh_TW" w:bidi="zh_TW"/>
        </w:rPr>
        <w:t>血氣枯乾</w:t>
      </w:r>
      <w:r>
        <w:rPr>
          <w:lang w:val="zh_TW" w:bidi="zh_TW"/>
        </w:rPr>
        <w:t>的人躺在畢士大池的廊</w:t>
      </w:r>
      <w:r>
        <w:rPr>
          <w:lang w:val="zh_TW" w:bidi="zh_TW"/>
        </w:rPr>
        <w:t>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在畢士大，耶穌問了誰：「你要痊癒嗎？」</w:t>
      </w:r>
    </w:p>
    <w:p>
      <w:pPr/>
      <w:r>
        <w:rPr>
          <w:lang w:val="zh_TW" w:bidi="zh_TW"/>
        </w:rPr>
      </w:r>
      <w:r>
        <w:rPr>
          <w:lang w:val="zh_TW" w:bidi="zh_TW"/>
        </w:rPr>
        <w:t>耶穌問了一個已經病了三十八年的人，並且在那裡躺了很久。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對於耶穌的問題「你想要痊癒嗎？」，那個病人的回答是什麼？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那病人回答：「先生，水動的時候，沒有人把我放進池子</w:t>
      </w:r>
      <w:r>
        <w:rPr>
          <w:lang w:val="zh_TW" w:bidi="zh_TW"/>
        </w:rPr>
        <w:t>裏</w:t>
      </w:r>
      <w:r>
        <w:rPr>
          <w:lang w:val="zh_TW" w:bidi="zh_TW"/>
        </w:rPr>
        <w:t>。我正要去的時候，總是有別人比我先下去。」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當耶穌對病人說：「起來，拿起你的</w:t>
      </w:r>
      <w:r>
        <w:rPr>
          <w:b/>
          <w:lang w:val="zh_TW" w:bidi="zh_TW"/>
        </w:rPr>
        <w:t>褥子</w:t>
      </w:r>
      <w:r>
        <w:rPr>
          <w:b/>
          <w:lang w:val="zh_TW" w:bidi="zh_TW"/>
        </w:rPr>
        <w:t>走吧」時，發生了什麼事？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那人立刻痊癒，拿起他的</w:t>
      </w:r>
      <w:r>
        <w:rPr>
          <w:lang w:val="zh_TW" w:bidi="zh_TW"/>
        </w:rPr>
        <w:t>褥子，然後</w:t>
      </w:r>
      <w:r>
        <w:rPr>
          <w:lang w:val="zh_TW" w:bidi="zh_TW"/>
        </w:rPr>
        <w:t>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當猶太領袖看到那病人拿著他的床（</w:t>
      </w:r>
      <w:r>
        <w:rPr>
          <w:b/>
          <w:lang w:val="zh_TW" w:bidi="zh_TW"/>
        </w:rPr>
        <w:t>褥子</w:t>
      </w:r>
      <w:r>
        <w:rPr>
          <w:b/>
          <w:lang w:val="zh_TW" w:bidi="zh_TW"/>
        </w:rPr>
        <w:t>）走的時候，為什麼他們會感到不悅？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他們不悅是因為那天是安息日，他們說那人在安息日拿褥子是不被允許的。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耶穌在聖殿遇見那個被祂治好的病人後，對他說了什麼？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耶穌告訴他：「看，你已經痊癒了！不要再犯罪，免得有更糟的事臨到你。」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耶穌告訴那被治癒的人不要再犯罪後，他做了什麼？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那人就去告訴猶太領袖，是耶穌使他痊癒的。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因為耶穌在安息日行了這些事（治病）而遭到猶太領袖的迫害，祂是如何回應猶太領袖的？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耶穌告訴他們：「</w:t>
      </w:r>
      <w:r>
        <w:rPr>
          <w:lang w:val="zh_TW" w:bidi="zh_TW"/>
        </w:rPr>
        <w:t>我父做事直到如今，我也做事。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為什麼耶穌對猶太領袖的話讓他們想要殺耶穌？</w:t>
      </w:r>
    </w:p>
    <w:p>
      <w:pPr/>
      <w:r>
        <w:rPr>
          <w:lang w:val="zh_TW" w:bidi="zh_TW"/>
        </w:rPr>
      </w:r>
      <w:r>
        <w:rPr>
          <w:lang w:val="zh_TW" w:bidi="zh_TW"/>
        </w:rPr>
        <w:t>這是因為耶穌不但（在他們的心中）犯了安息日，而且稱神為祂的父，把自己和神看為同等。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耶穌所做的是什麼？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祂所做的，是祂看見父所做的。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父做什麼使猶太領袖感到驚訝？</w:t>
      </w:r>
    </w:p>
    <w:p>
      <w:pPr/>
      <w:r>
        <w:rPr>
          <w:lang w:val="zh_TW" w:bidi="zh_TW"/>
        </w:rPr>
      </w:r>
      <w:r>
        <w:rPr>
          <w:lang w:val="zh_TW" w:bidi="zh_TW"/>
        </w:rPr>
        <w:t>父要將比這更大的事給子看，使猶太領袖感到驚訝。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為什麼父將所有審判的事交給子？</w:t>
      </w:r>
    </w:p>
    <w:p>
      <w:pPr/>
      <w:r>
        <w:rPr>
          <w:lang w:val="zh_TW" w:bidi="zh_TW"/>
        </w:rPr>
      </w:r>
      <w:r>
        <w:rPr>
          <w:lang w:val="zh_TW" w:bidi="zh_TW"/>
        </w:rPr>
        <w:t>父將所有審判的事交給子，是為要叫眾人尊敬子如同尊敬父一樣。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如果你不尊敬子，會怎麼樣？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如果你不尊敬子，就是不尊敬差祂來的父。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如果你信耶穌的話並信差祂來的父，會發生什麼事？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如果是這樣，你就有永生且不被定罪，而是已經出死入生了。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關於生命，父賜給了子什麼？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父已把生命賜給子，讓子自己裡面有生命。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當所有在墳墓</w:t>
      </w:r>
      <w:r>
        <w:rPr>
          <w:b/>
          <w:lang w:val="zh_TW" w:bidi="zh_TW"/>
        </w:rPr>
        <w:t>裏</w:t>
      </w:r>
      <w:r>
        <w:rPr>
          <w:b/>
          <w:lang w:val="zh_TW" w:bidi="zh_TW"/>
        </w:rPr>
        <w:t>的人聽見父的聲音時，會發生什麼事？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他們將出來。行善的人，復活得生命，作惡的人，復活定罪。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為什麼耶穌的審判是公義的？</w:t>
      </w:r>
    </w:p>
    <w:p>
      <w:pPr/>
      <w:r>
        <w:rPr>
          <w:lang w:val="zh_TW" w:bidi="zh_TW"/>
        </w:rPr>
      </w:r>
      <w:r>
        <w:rPr>
          <w:lang w:val="zh_TW" w:bidi="zh_TW"/>
        </w:rPr>
        <w:t>祂的審判是公義的，因為祂不是尋求自己的意思，而是尋求差祂來的父的旨意。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耶穌有什麼比約翰更大的見證，且這個見證可以證明祂是從父那裡差來的？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耶穌所做的工見證了祂是從父那裡差來的。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誰從未聽過父的聲音，也從未見過祂的形像？</w:t>
      </w:r>
    </w:p>
    <w:p>
      <w:pPr/>
      <w:r>
        <w:rPr>
          <w:lang w:val="zh_TW" w:bidi="zh_TW"/>
        </w:rPr>
      </w:r>
      <w:r>
        <w:rPr>
          <w:lang w:val="zh_TW" w:bidi="zh_TW"/>
        </w:rPr>
        <w:t>猶太領袖從未聽過祂的聲音，也從未見過祂的形像。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為什麼猶太領袖查考聖經？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他們查考這些聖經，因為他們以為其中有永生。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聖經是為誰作見證的？</w:t>
      </w:r>
    </w:p>
    <w:p>
      <w:pPr/>
      <w:r>
        <w:rPr>
          <w:lang w:val="zh_TW" w:bidi="zh_TW"/>
        </w:rPr>
      </w:r>
      <w:r>
        <w:rPr>
          <w:lang w:val="zh_TW" w:bidi="zh_TW"/>
        </w:rPr>
        <w:t>聖經是為耶穌作見證的。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猶太領袖不尋求誰的讚美？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他們不尋求從獨一神來的讚美。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誰會在父面前控告猶太領袖？</w:t>
      </w:r>
    </w:p>
    <w:p>
      <w:pPr/>
      <w:r>
        <w:rPr>
          <w:lang w:val="zh_TW" w:bidi="zh_TW"/>
        </w:rPr>
      </w:r>
      <w:r>
        <w:rPr>
          <w:lang w:val="zh_TW" w:bidi="zh_TW"/>
        </w:rPr>
        <w:t>摩西會在父面前控告猶太領袖。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5:46–47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耶穌說如果猶太領袖信摩西，他們會怎麼做？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祂說，如果猶太領袖信摩西，他們就會信耶穌，因為摩西寫的是關於耶穌的。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加利利海的另一個名稱是什麼？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加利利海也被稱為提比哩亞海。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為什麼有許多人跟隨耶穌？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他們跟隨祂，因為他們看見耶穌在病人身上所行的神蹟。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耶穌和門徒坐在山坡上，抬頭看時，看見了什麼？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祂看見許多人來到祂那裡。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為什麼耶穌問腓力：「我們到哪裡去買餅給這些人吃呢？」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耶穌這樣說是要考驗腓力。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對耶穌的問題「我們要到哪裡去買餅給這些人吃呢？」，腓力有什麼回應？</w:t>
      </w:r>
    </w:p>
    <w:p>
      <w:pPr/>
      <w:r>
        <w:rPr>
          <w:lang w:val="zh_TW" w:bidi="zh_TW"/>
        </w:rPr>
      </w:r>
      <w:r>
        <w:rPr>
          <w:lang w:val="zh_TW" w:bidi="zh_TW"/>
        </w:rPr>
        <w:t>腓力說：「就是二百個銀幣（和合本譯二十兩銀子）的餅也不夠每人分得一點點。」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對耶穌的問題「我們到哪裡去買餅給這些人吃呢？」，安德烈有什麼回應？</w:t>
      </w:r>
    </w:p>
    <w:p>
      <w:pPr/>
      <w:r>
        <w:rPr>
          <w:lang w:val="zh_TW" w:bidi="zh_TW"/>
        </w:rPr>
      </w:r>
      <w:r>
        <w:rPr>
          <w:lang w:val="zh_TW" w:bidi="zh_TW"/>
        </w:rPr>
        <w:t>安德烈說：「這裡有一個男孩，帶著五個大麥餅和兩條魚，但是分給這麼多人還算什麼呢？」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那地方大約有多少人？</w:t>
      </w:r>
    </w:p>
    <w:p>
      <w:pPr/>
      <w:r>
        <w:rPr>
          <w:lang w:val="zh_TW" w:bidi="zh_TW"/>
        </w:rPr>
      </w:r>
      <w:r>
        <w:rPr>
          <w:lang w:val="zh_TW" w:bidi="zh_TW"/>
        </w:rPr>
        <w:t>那地方大約有五千人。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耶穌拿著餅和魚做了什麼？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耶穌拿起餅來，祝謝後，分給那坐著的人。祂也照樣分了魚。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眾人得到多少吃的？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他們想吃多少就有多少。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飯後，收拾起來多少剩下的餅？</w:t>
      </w:r>
    </w:p>
    <w:p>
      <w:pPr/>
      <w:r>
        <w:rPr>
          <w:lang w:val="zh_TW" w:bidi="zh_TW"/>
        </w:rPr>
      </w:r>
      <w:r>
        <w:rPr>
          <w:lang w:val="zh_TW" w:bidi="zh_TW"/>
        </w:rPr>
        <w:t>門徒</w:t>
      </w:r>
      <w:r>
        <w:rPr>
          <w:lang w:val="zh_TW" w:bidi="zh_TW"/>
        </w:rPr>
        <w:t>便將那五個大麥餅的零碎，就是眾人吃了剩下的，收拾起來，裝滿了十二個籃子。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為什麼耶穌又獨自退到山上去了？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耶穌退到山上去，是因為祂意識到眾人在看到祂所行的神蹟（餵飽了五千人）後，要來強迫祂作王。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當門徒上船前往迦百農後，天氣發生了什麼變化？</w:t>
      </w:r>
    </w:p>
    <w:p>
      <w:pPr/>
      <w:r>
        <w:rPr>
          <w:lang w:val="zh_TW" w:bidi="zh_TW"/>
        </w:rPr>
      </w:r>
      <w:r>
        <w:rPr>
          <w:lang w:val="zh_TW" w:bidi="zh_TW"/>
        </w:rPr>
        <w:t>忽然狂風大作，海浪翻騰。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為什麼門徒開始害怕？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他們害怕，是因為看見耶穌在海面上走，</w:t>
      </w:r>
      <w:r>
        <w:rPr>
          <w:lang w:val="zh_TW" w:bidi="zh_TW"/>
        </w:rPr>
        <w:t>漸漸</w:t>
      </w:r>
      <w:r>
        <w:rPr>
          <w:lang w:val="zh_TW" w:bidi="zh_TW"/>
        </w:rPr>
        <w:t>靠近了船。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耶穌對門徒說了什麼，使他們願意接祂上船？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耶穌對他們說：「是我！不要怕。」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耶穌說眾人找祂的原因是什麼？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耶穌說他們找祂，不是因為看見了神蹟，而是因為吃了那些餅並且吃飽了。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耶穌告訴眾人，他們應該要為什麼操勞，不應該為什麼操勞？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耶穌告訴他們，不要為那會壞的食物操勞，而要為那存到永生的食物操勞。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耶穌如何向眾人定義神的工作？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耶穌告訴眾人：「信神所差來的，這就是神的工作。」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耶穌說什麼是生命的糧？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耶穌說祂是生命的糧。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誰會到耶穌那裡去？</w:t>
      </w:r>
    </w:p>
    <w:p>
      <w:pPr/>
      <w:r>
        <w:rPr>
          <w:lang w:val="zh_TW" w:bidi="zh_TW"/>
        </w:rPr>
      </w:r>
      <w:r>
        <w:rPr>
          <w:lang w:val="zh_TW" w:bidi="zh_TW"/>
        </w:rPr>
        <w:t>凡父所賜給耶穌的人都會到祂那裡去。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差耶穌來的父的旨意是什麼？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父的旨意是，</w:t>
      </w:r>
      <w:r>
        <w:rPr>
          <w:lang w:val="zh_TW" w:bidi="zh_TW"/>
        </w:rPr>
        <w:t>父所賜給耶穌的，要祂一個也不失落，且要使每一個見耶穌而信的人得永生；在末日耶穌要叫他復活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人如何才能到耶穌那裡去？</w:t>
      </w:r>
    </w:p>
    <w:p>
      <w:pPr/>
      <w:r>
        <w:rPr>
          <w:lang w:val="zh_TW" w:bidi="zh_TW"/>
        </w:rPr>
      </w:r>
      <w:r>
        <w:rPr>
          <w:lang w:val="zh_TW" w:bidi="zh_TW"/>
        </w:rPr>
        <w:t>只有當父吸引他時，人才能到耶穌那裡去。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誰見過父？</w:t>
      </w:r>
    </w:p>
    <w:p>
      <w:pPr/>
      <w:r>
        <w:rPr>
          <w:lang w:val="zh_TW" w:bidi="zh_TW"/>
        </w:rPr>
      </w:r>
      <w:r>
        <w:rPr>
          <w:lang w:val="zh_TW" w:bidi="zh_TW"/>
        </w:rPr>
        <w:t>只有從神來的那一位見過父。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耶穌要賜給世人生命的糧是什麼？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耶穌要賜給世人生命的糧就是祂自己的肉。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你需要做什麼，才能在你的裡面有生命？</w:t>
      </w:r>
    </w:p>
    <w:p>
      <w:pPr/>
      <w:r>
        <w:rPr>
          <w:lang w:val="zh_TW" w:bidi="zh_TW"/>
        </w:rPr>
      </w:r>
      <w:r>
        <w:rPr>
          <w:lang w:val="zh_TW" w:bidi="zh_TW"/>
        </w:rPr>
        <w:t>想要在你的裡面有生命，你必須吃人子的肉，並喝祂的血。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6:56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我們如何能常在耶穌裡面，且耶穌也常在我們裡面？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如果我們吃祂的肉並喝祂的血，我們就能常在耶穌裡面，且祂也能常在我們裡面。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耶穌為什麼活著？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耶穌因父活著。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許多耶穌的門徒在聽到耶穌關於吃祂的肉和喝祂的血的教導後，有何反應？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當門徒聽到這個教導時，許多人說：「這是個很難的教導；誰能接受呢？」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6:64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耶穌從一開始就知道關於人們的什麼事？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耶穌從一開始就知道哪些人不信祂，並且知道誰要出賣祂。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6:67–68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當耶穌問十二門徒：「你們也要離開嗎？」時，誰回答了，他說了什麼？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西門‧彼得</w:t>
      </w:r>
      <w:r>
        <w:rPr>
          <w:lang w:val="zh_TW" w:bidi="zh_TW"/>
        </w:rPr>
        <w:t>回答祂說：「</w:t>
      </w:r>
      <w:r>
        <w:rPr>
          <w:lang w:val="zh_TW" w:bidi="zh_TW"/>
        </w:rPr>
        <w:t>主啊，你有永生之道，我們還歸從誰呢？</w:t>
      </w:r>
      <w:r>
        <w:rPr>
          <w:lang w:val="zh_TW" w:bidi="zh_TW"/>
        </w:rPr>
        <w:t>我們已經信了，並且知道祢是神的聖者。」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6:70–71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當耶穌說十二門徒中有一個是魔鬼時，祂指的是誰？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耶穌指的是加略人西門的兒子猶大，他本是十二門徒之一，後來要出賣耶穌的。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為什麼耶穌不願意進入猶太？</w:t>
      </w:r>
    </w:p>
    <w:p>
      <w:pPr/>
      <w:r>
        <w:rPr>
          <w:lang w:val="zh_TW" w:bidi="zh_TW"/>
        </w:rPr>
      </w:r>
      <w:r>
        <w:rPr>
          <w:lang w:val="zh_TW" w:bidi="zh_TW"/>
        </w:rPr>
        <w:t>祂不願意去那裡，因為猶太人想要殺他。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為什麼耶穌的弟兄催促祂去猶太參加住棚節？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他們催促祂去，好讓耶穌的門徒可以看到祂所做的事，並把自己顯明給世人看。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耶穌給出什麼理由不去參加節慶？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耶穌告訴祂的兄弟，祂的時候還沒有到，祂的時間還沒有成就。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為什麼世人恨耶穌？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耶穌說，世人恨祂，因為祂指證世人的行為是惡的。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耶穌是何時及如何上去過節的？</w:t>
      </w:r>
    </w:p>
    <w:p>
      <w:pPr/>
      <w:r>
        <w:rPr>
          <w:lang w:val="zh_TW" w:bidi="zh_TW"/>
        </w:rPr>
      </w:r>
      <w:r>
        <w:rPr>
          <w:lang w:val="zh_TW" w:bidi="zh_TW"/>
        </w:rPr>
        <w:t>在祂的弟兄上去過節之後，耶穌也上去了，但祂是暗中去的，不是公開去的。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眾人中有人說了耶穌什麼？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有人說：「祂是好人。」其他人說：「不，祂是迷惑眾人的。」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為什麼沒有人公開談論耶穌？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因為他們害怕猶太人，沒有人敢公開談論耶穌。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耶穌何時上聖殿去教導人？</w:t>
      </w:r>
    </w:p>
    <w:p>
      <w:pPr/>
      <w:r>
        <w:rPr>
          <w:lang w:val="zh_TW" w:bidi="zh_TW"/>
        </w:rPr>
      </w:r>
      <w:r>
        <w:rPr>
          <w:lang w:val="zh_TW" w:bidi="zh_TW"/>
        </w:rPr>
        <w:t>當節期過了一半時，耶穌上聖殿去教導人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耶穌說人們要如何分辨祂的教導是出於神還是祂</w:t>
      </w:r>
      <w:r>
        <w:rPr>
          <w:b/>
          <w:lang w:val="zh_TW" w:bidi="zh_TW"/>
        </w:rPr>
        <w:t>憑着</w:t>
      </w:r>
      <w:r>
        <w:rPr>
          <w:b/>
          <w:lang w:val="zh_TW" w:bidi="zh_TW"/>
        </w:rPr>
        <w:t>自己說的？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耶穌說，如果人立志遵行那差耶穌來的人的旨意，他就會知道這教導是不是出於神。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對於那尋求差祂來者的榮耀的人，耶穌說了什麼？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耶穌說，那人是真的，並且在他心</w:t>
      </w:r>
      <w:r>
        <w:rPr>
          <w:lang w:val="zh_TW" w:bidi="zh_TW"/>
        </w:rPr>
        <w:t>裏</w:t>
      </w:r>
      <w:r>
        <w:rPr>
          <w:lang w:val="zh_TW" w:bidi="zh_TW"/>
        </w:rPr>
        <w:t>沒有不義。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根據耶穌所說的，誰在守律法？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耶穌說，你們中間沒有一個人守律法。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耶穌為在安息日醫治人提出了什麼論據？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耶穌的論據是：你們會在安息日給人行割禮，以免違背摩西的律法。那麼，為什麼因為我在安息日使一個人完全痊癒了，你們就對我生氣呢？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耶穌告訴人們該如何去斷定是非？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耶穌告訴他們，不要憑外貌去斷定是非，而要按公平去斷定是非。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人們不相信耶穌是基督的理由之一是什麼？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人們說他們知道耶穌從哪裡來，但他們說基督來的時候，沒有人知道祂從哪裡來。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誰派差役去捉拿耶穌？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祭司長和法利賽人派差役去捉拿耶穌。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當耶穌說：「我還有不多的時候和你們同在，之後我要回到那差我來的那裡去。你們要找我，卻找不到；我所在的地方，你們不能去。」猶太人是否明白祂的意思？</w:t>
      </w:r>
    </w:p>
    <w:p>
      <w:pPr/>
      <w:r>
        <w:rPr>
          <w:lang w:val="zh_TW" w:bidi="zh_TW"/>
        </w:rPr>
      </w:r>
      <w:r>
        <w:rPr>
          <w:lang w:val="zh_TW" w:bidi="zh_TW"/>
        </w:rPr>
        <w:t>從他們彼此的對話來看，他們顯然不明白耶穌的話。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7:37–39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當耶穌說：「人若渴了，可以到我這裡來喝。信我的人，就如經上所說，從他腹中將流出活水的江河來。」耶穌這句話指的是什麼？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耶穌說這話是關於聖靈，信祂的人要領受聖靈。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當祭司長</w:t>
      </w:r>
      <w:r>
        <w:rPr>
          <w:b/>
          <w:lang w:val="zh_TW" w:bidi="zh_TW"/>
        </w:rPr>
        <w:t>和法利賽人對</w:t>
      </w:r>
      <w:r>
        <w:rPr>
          <w:b/>
          <w:lang w:val="zh_TW" w:bidi="zh_TW"/>
        </w:rPr>
        <w:t>差役們</w:t>
      </w:r>
      <w:r>
        <w:rPr>
          <w:b/>
          <w:lang w:val="zh_TW" w:bidi="zh_TW"/>
        </w:rPr>
        <w:t>說：「你們為什麼沒有帶祂（耶穌）來呢？」</w:t>
      </w:r>
      <w:r>
        <w:rPr>
          <w:b/>
          <w:lang w:val="zh_TW" w:bidi="zh_TW"/>
        </w:rPr>
        <w:t>差役</w:t>
      </w:r>
      <w:r>
        <w:rPr>
          <w:b/>
          <w:lang w:val="zh_TW" w:bidi="zh_TW"/>
        </w:rPr>
        <w:t>們是怎麼回答的？</w:t>
      </w:r>
    </w:p>
    <w:p>
      <w:pPr/>
      <w:r>
        <w:rPr>
          <w:lang w:val="zh_TW" w:bidi="zh_TW"/>
        </w:rPr>
      </w:r>
      <w:r>
        <w:rPr>
          <w:lang w:val="zh_TW" w:bidi="zh_TW"/>
        </w:rPr>
        <w:t>差役</w:t>
      </w:r>
      <w:r>
        <w:rPr>
          <w:lang w:val="zh_TW" w:bidi="zh_TW"/>
        </w:rPr>
        <w:t>們回答說：「從來沒有像祂這樣說話的人。」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7:50–51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當法利賽人問那些被派去逮捕耶穌的</w:t>
      </w:r>
      <w:r>
        <w:rPr>
          <w:b/>
          <w:lang w:val="zh_TW" w:bidi="zh_TW"/>
        </w:rPr>
        <w:t>差役</w:t>
      </w:r>
      <w:r>
        <w:rPr>
          <w:b/>
          <w:lang w:val="zh_TW" w:bidi="zh_TW"/>
        </w:rPr>
        <w:t>：「你們也被迷惑了嗎？難道官長或法利賽人中有信祂的嗎？」</w:t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是如何回答法利賽人的？</w:t>
      </w:r>
    </w:p>
    <w:p>
      <w:pPr/>
      <w:r>
        <w:rPr>
          <w:lang w:val="zh_TW" w:bidi="zh_TW"/>
        </w:rPr>
      </w:r>
      <w:r>
        <w:rPr>
          <w:lang w:val="zh_TW" w:bidi="zh_TW"/>
        </w:rPr>
        <w:t>尼哥德慕對法利賽人說：「難道我們的律法不先聽本人的口供，且查明他所做的事，就定他的罪嗎？」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當耶穌在聖殿教導百姓時，文士和法利賽人做了什麼？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他們帶來了</w:t>
      </w:r>
      <w:r>
        <w:rPr>
          <w:lang w:val="zh_TW" w:bidi="zh_TW"/>
        </w:rPr>
        <w:t>一個行淫時被拿的婦人</w:t>
      </w:r>
      <w:r>
        <w:rPr>
          <w:lang w:val="zh_TW" w:bidi="zh_TW"/>
        </w:rPr>
        <w:t>，</w:t>
      </w:r>
      <w:r>
        <w:rPr>
          <w:lang w:val="zh_TW" w:bidi="zh_TW"/>
        </w:rPr>
        <w:t>叫她站在眾人中間</w:t>
      </w:r>
      <w:r>
        <w:rPr>
          <w:lang w:val="zh_TW" w:bidi="zh_TW"/>
        </w:rPr>
        <w:t>，問耶穌該如何處置她（審判她）。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文士和法利賽人把這婦人帶到耶穌面前的真正原因是什麼？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他們把這婦人帶到耶穌面前，真正的目的是要設計陷害耶穌，好找到把柄來控告祂。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當文士和法利賽人不斷問耶穌關於那犯姦淫的婦人的事時，耶穌對他們說了什麼？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耶穌對他們說：「你們中間誰是沒有罪的，誰就可以先拿石頭打她。」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當耶穌對他們說誰應該先拿石頭打那犯姦淫的婦人後，人們做了什麼？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耶穌說完後，他們就從老到少，一個接一個地出去了。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耶穌告訴那位（犯姦淫被捉的）婦人該做什麼？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耶穌告訴她，去吧，從此不要再犯罪了。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在耶穌說了「我是世界的光，跟從我的人就不在黑暗裡走，必要得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生命的光」之後，法利賽人抱怨了什麼？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法利賽人抱怨說，耶穌是為自己作見證，祂的見證不是真的。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耶穌如何為祂的見證的真實辯護？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耶穌說，在他們的律法上記著，兩個人的見證是真的。祂接著說，祂和差祂來的父都為耶穌作見證。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耶穌基於什麼說法利賽人會死在罪中？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耶穌基於祂對他們的了解說這話的，他們</w:t>
      </w:r>
      <w:r>
        <w:rPr>
          <w:lang w:val="zh_TW" w:bidi="zh_TW"/>
        </w:rPr>
        <w:t>是從下頭來的，而耶穌是從上頭來的</w:t>
      </w:r>
      <w:r>
        <w:rPr>
          <w:lang w:val="zh_TW" w:bidi="zh_TW"/>
        </w:rPr>
        <w:t>。他們是屬這個世界的，而耶穌不是屬這世界的。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法利賽人如何才能免於死在罪中？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耶穌說，除非他們相信「我（耶穌）就是那一位」，否則他們將死在罪中。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耶穌跟世人說了什麼？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耶穌跟世人說了祂從父那裡所聽見的。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為什麼差耶穌來的父與祂同在，而沒有撇下祂獨自一人？</w:t>
      </w:r>
    </w:p>
    <w:p>
      <w:pPr/>
      <w:r>
        <w:rPr>
          <w:lang w:val="zh_TW" w:bidi="zh_TW"/>
        </w:rPr>
      </w:r>
      <w:r>
        <w:rPr>
          <w:lang w:val="zh_TW" w:bidi="zh_TW"/>
        </w:rPr>
        <w:t>父與耶穌同在，沒有撇下祂獨自一人，因為耶穌常做那些父所喜悅的事。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耶穌說，那些信祂的猶太人如何可以知道他們真是祂的門徒？</w:t>
      </w:r>
    </w:p>
    <w:p>
      <w:pPr/>
      <w:r>
        <w:rPr>
          <w:lang w:val="zh_TW" w:bidi="zh_TW"/>
        </w:rPr>
      </w:r>
      <w:r>
        <w:rPr>
          <w:lang w:val="zh_TW" w:bidi="zh_TW"/>
        </w:rPr>
        <w:t>藉著繼續遵守耶穌的道，他們就可以知道自己真是耶穌的門徒。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當耶穌說：「……你們必認識真理，真理必叫你們得以自由。」時，信耶穌的猶太人認為祂所指的是什麼？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那些猶太人以為耶穌所說的是作人的奴隸或受制於人的意思。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當耶穌說「</w:t>
      </w:r>
      <w:r>
        <w:rPr>
          <w:b/>
          <w:lang w:val="zh_TW" w:bidi="zh_TW"/>
        </w:rPr>
        <w:t>你們必曉得真理，真理必叫你們得以自由</w:t>
      </w:r>
      <w:r>
        <w:rPr>
          <w:b/>
          <w:lang w:val="zh_TW" w:bidi="zh_TW"/>
        </w:rPr>
        <w:t>」時，祂所指的是什麼？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耶穌指的是要使人從罪的奴役中得以自由。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根據耶穌說的，猶太人要殺耶穌的原因是什麼？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他們想要殺耶穌，</w:t>
      </w:r>
      <w:r>
        <w:rPr>
          <w:lang w:val="zh_TW" w:bidi="zh_TW"/>
        </w:rPr>
        <w:t>因為他們心裏容不下耶穌的道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為什麼耶穌說這些猶太人不是亞伯拉罕的子孫？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耶穌說他們不是亞伯拉罕的子孫，因為他們沒有做亞伯拉罕所做的事。相反地，他們想要殺耶穌。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當這些猶太人說他們只有一位父，就是神時，耶穌如何駁斥他們？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耶穌對他們說：「假如神是你們的父，你們就會愛我，因為我本是出於神的，</w:t>
      </w:r>
      <w:r>
        <w:rPr>
          <w:lang w:val="zh_TW" w:bidi="zh_TW"/>
        </w:rPr>
        <w:t>也是從神而來，並不是由着自己來，乃是祂差我來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耶穌說這些猶太人的父是誰？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耶穌說他們的父是魔鬼。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8:44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耶穌是怎樣形容魔鬼的？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耶穌說，魔鬼從起初就是殺人的，不守真理，因為牠心裡沒有真理。當魔鬼說謊時，牠是出於自己的本性說的，因為牠本來是說謊的，也是說謊之人的父。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誰會聽神的話？</w:t>
      </w:r>
    </w:p>
    <w:p>
      <w:pPr/>
      <w:r>
        <w:rPr>
          <w:lang w:val="zh_TW" w:bidi="zh_TW"/>
        </w:rPr>
      </w:r>
      <w:r>
        <w:rPr>
          <w:lang w:val="zh_TW" w:bidi="zh_TW"/>
        </w:rPr>
        <w:t>出於神的，必聽神的話。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耶穌說如果人遵守祂的道，會發生什麼事？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如果人遵守耶穌的道，他將永遠不見死亡。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8:52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為什麼猶太人說耶穌是鬼附</w:t>
      </w:r>
      <w:r>
        <w:rPr>
          <w:b/>
          <w:lang w:val="zh_TW" w:bidi="zh_TW"/>
        </w:rPr>
        <w:t>着的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他們這樣說是因為耶穌說：「我實實在在告訴你們，人若遵守我的道，他必永遠不見死。」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8:52–53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為什麼猶太人認為耶穌所說永遠不嚐死味的說法很奇怪？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他們這樣想是因為他們想到了肉體的死亡。甚至亞伯拉罕和眾先知也死了（他們的肉體）。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耶穌作了哪些陳述來說明祂在亞伯拉罕之前就已經存在？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耶穌說：「我實實在在地告訴你們，</w:t>
      </w:r>
      <w:r>
        <w:rPr>
          <w:lang w:val="zh_TW" w:bidi="zh_TW"/>
        </w:rPr>
        <w:t>還沒有亞伯拉罕就有了我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門徒對於這人生來就失明的原因做出了什麼假設？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門徒假設這人生來就失明的原因，是因為這人或他的父母犯了罪。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耶穌說這人生來就失明的原因是什麼？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耶穌說這人生來就失明，是要在他身上顯出神的作為来。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耶穌對那失明的人做了什麼，並對他說了什麼？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耶穌吐唾沫在地上和著泥，把泥抹在那人的眼睛上；對他說要到西羅亞池子裡去洗。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那盲人在西羅亞池子裡洗了後，發生了什麼事？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他回來就看見了。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當有人爭論那人是否是那個生來失明、曾坐著討飯的人時，那人作了什麼見證？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那人見證說他就是那個失明的乞丐。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那些與以前失明的乞丐在一起的人做了什麼？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他們把那人帶到法利賽人那裡。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醫治是在什麼時候發生的？</w:t>
      </w:r>
    </w:p>
    <w:p>
      <w:pPr/>
      <w:r>
        <w:rPr>
          <w:lang w:val="zh_TW" w:bidi="zh_TW"/>
        </w:rPr>
      </w:r>
      <w:r>
        <w:rPr>
          <w:lang w:val="zh_TW" w:bidi="zh_TW"/>
        </w:rPr>
        <w:t>對那個失明的人的醫治是在安息日發生的。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法利賽人問那個以前失明的人什麼問題？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他們問他是怎樣得看見的。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法利賽人中間起了什麼紛爭？</w:t>
      </w:r>
    </w:p>
    <w:p>
      <w:pPr/>
      <w:r>
        <w:rPr>
          <w:lang w:val="zh_TW" w:bidi="zh_TW"/>
        </w:rPr>
      </w:r>
      <w:r>
        <w:rPr>
          <w:lang w:val="zh_TW" w:bidi="zh_TW"/>
        </w:rPr>
        <w:t>有些法利賽人說耶穌不是從神來的，因為他不守安息日（他在安息日治病），而有些法利賽人則說，一個罪人是如何能行這樣的神蹟。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當被問及耶穌時，那個以前失明的人是怎麼說？</w:t>
      </w:r>
    </w:p>
    <w:p>
      <w:pPr/>
      <w:r>
        <w:rPr>
          <w:lang w:val="zh_TW" w:bidi="zh_TW"/>
        </w:rPr>
      </w:r>
      <w:r>
        <w:rPr>
          <w:lang w:val="zh_TW" w:bidi="zh_TW"/>
        </w:rPr>
        <w:t>那個以前失明的人說：「祂是個先知。」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為什麼猶太人叫來那位得看見的盲人的父母？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他們叫來了那人的父母，因為他們仍然不相信那人以前是失明的。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那人的父母為他們的兒子作了什麼見證？</w:t>
      </w:r>
    </w:p>
    <w:p>
      <w:pPr/>
      <w:r>
        <w:rPr>
          <w:lang w:val="zh_TW" w:bidi="zh_TW"/>
        </w:rPr>
      </w:r>
      <w:r>
        <w:rPr>
          <w:lang w:val="zh_TW" w:bidi="zh_TW"/>
        </w:rPr>
        <w:t>父母見證說那人確實是他們的兒子，並且他生來就是失明的。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那個人的父母說他們不知道什麼事？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他們說他們不知道他如今怎麼能看見，也不知道是誰開了他的眼睛。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為什麼那人的父母說：「他已經成人。你們問他吧。」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他們這樣說是因為怕猶太人。因為猶太人已經商議定了，若有人承認耶穌是基督，就要把他趕出會堂。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當法利賽人第二次叫那以前失明的人來時，對他說了什麼？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他們說：「你該將榮耀歸給神。我們知道這人（耶穌）是個罪人。」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當法利賽人稱耶穌為罪人時，那個以前失明的人的反應是什麼？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他回答：「他是不是罪人，我不知道。有一件事我知道：我以前是失明的，如今我能看見了。」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那位以前失明的人問了法利賽人什麼問題？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那以前失明的人說：「你們為什麼還想再聽呢？你們也想作祂的門徒嗎？」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當法利賽人辱罵那人時，那以前失明的人說大家都知道什麼？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那以前失明的人說，大家都知道神不聽罪人的話。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法利賽人對那瞎子的反駁有何反應？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他們責備那人說，他生來就在罪中，竟敢教訓他們。然後他們把那人趕出會堂。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耶穌聽說那以前失明的人被趕出會堂時，祂做了什麼？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耶穌去找那個人並找到了他。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耶穌找到那以前失明的人後，對他說了什麼？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耶穌問那人是否信人子，然後告訴那以前失明的人，祂（耶穌）就是人子。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當被告知耶穌是人子時，那以前失明的人如何回應？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那以前失明的人告訴耶穌，他相信，並且拜了耶穌。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關於法利賽人的罪，耶穌說了什麼？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耶穌告訴他們：「如果你們是失明的，就沒有罪了。然而，現在你們說『我們能看見』，所以你們的罪還在。」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耶穌說誰是賊、誰是強盜？</w:t>
      </w:r>
    </w:p>
    <w:p>
      <w:pPr/>
      <w:r>
        <w:rPr>
          <w:lang w:val="zh_TW" w:bidi="zh_TW"/>
        </w:rPr>
      </w:r>
      <w:r>
        <w:rPr>
          <w:lang w:val="zh_TW" w:bidi="zh_TW"/>
        </w:rPr>
        <w:t>那不從門進入羊圈，而是從別處爬進去的，那人就是賊，就是強盜。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誰從門進入羊圈？</w:t>
      </w:r>
    </w:p>
    <w:p>
      <w:pPr/>
      <w:r>
        <w:rPr>
          <w:lang w:val="zh_TW" w:bidi="zh_TW"/>
        </w:rPr>
      </w:r>
      <w:r>
        <w:rPr>
          <w:lang w:val="zh_TW" w:bidi="zh_TW"/>
        </w:rPr>
        <w:t>那從門進入羊圈的，是羊的牧人。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當牧羊人呼喚羊時，為什麼羊就跟隨他？</w:t>
      </w:r>
    </w:p>
    <w:p>
      <w:pPr/>
      <w:r>
        <w:rPr>
          <w:lang w:val="zh_TW" w:bidi="zh_TW"/>
        </w:rPr>
      </w:r>
      <w:r>
        <w:rPr>
          <w:lang w:val="zh_TW" w:bidi="zh_TW"/>
        </w:rPr>
        <w:t>牠們跟隨牧羊人，因為牠們認得他的聲音。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羊會跟隨陌生人嗎？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不會。羊不會跟隨陌生人。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那些在耶穌以前來的都是什麼？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那些在耶穌以前來的人都是賊和強盜，羊沒有聽從他們。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耶穌說祂是門。那些從這門進入的人會怎樣？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那些從耶穌這道門進入的人必然得救；並且他們可以進出，找到草吃。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耶穌是好牧人，祂為祂的羊做了什麼？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耶穌是好牧人，祂為羊捨命。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耶穌是否有其他的羊圈？如果有，牠們將會怎樣？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耶穌說祂另外有羊，不是那圈裡的。祂說祂必須領牠們來，牠們要聽祂的聲音，並且要合成一群，歸一個牧人。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為什麼父愛耶穌？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父愛耶穌，因為耶穌把命捨去，好再取回來。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有人奪去耶穌的命嗎？</w:t>
      </w:r>
    </w:p>
    <w:p>
      <w:pPr/>
      <w:r>
        <w:rPr>
          <w:lang w:val="zh_TW" w:bidi="zh_TW"/>
        </w:rPr>
      </w:r>
      <w:r>
        <w:rPr>
          <w:lang w:val="zh_TW" w:bidi="zh_TW"/>
        </w:rPr>
        <w:t>沒有。祂是自己捨的。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耶穌是從哪裡得著捨命和取回命的權柄的？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耶穌是從祂父那裡所接受的命令。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10:19–21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因為耶穌的這些話，猶太人說了什麼？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好些人說：「祂被鬼附著，而且瘋了。你們為什麼聽祂呢？」另一些人說：「這不是被鬼附著之人所說的話。鬼豈能叫瞎子的眼睛開了呢？」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當猶太人在</w:t>
      </w:r>
      <w:r>
        <w:rPr>
          <w:b/>
          <w:lang w:val="zh_TW" w:bidi="zh_TW"/>
        </w:rPr>
        <w:t>殿裏</w:t>
      </w:r>
      <w:r>
        <w:rPr>
          <w:b/>
          <w:lang w:val="zh_TW" w:bidi="zh_TW"/>
        </w:rPr>
        <w:t>所羅門的廊下圍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耶穌時，對祂說了什麼？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他們說：「你叫我們</w:t>
      </w:r>
      <w:r>
        <w:rPr>
          <w:lang w:val="zh_TW" w:bidi="zh_TW"/>
        </w:rPr>
        <w:t>猶疑不定</w:t>
      </w:r>
      <w:r>
        <w:rPr>
          <w:lang w:val="zh_TW" w:bidi="zh_TW"/>
        </w:rPr>
        <w:t>到幾時呢？如果你是基督，就明明地告訴我們。」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在所羅門的廊下，耶穌是如何回應猶太人的？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耶穌說，祂已經告訴他們（祂是基督），但他們不信祂，因為他們不是祂的羊。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耶穌說祂是如何看顧和保護祂的羊的？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耶穌說，祂賜給祂的羊永生，他們永不滅亡，沒有人能從祂的手中把他們奪去。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是誰將羊賜給耶穌？</w:t>
      </w:r>
    </w:p>
    <w:p>
      <w:pPr/>
      <w:r>
        <w:rPr>
          <w:lang w:val="zh_TW" w:bidi="zh_TW"/>
        </w:rPr>
      </w:r>
      <w:r>
        <w:rPr>
          <w:lang w:val="zh_TW" w:bidi="zh_TW"/>
        </w:rPr>
        <w:t>是父將羊賜給耶穌。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有誰比父更大嗎？</w:t>
      </w:r>
    </w:p>
    <w:p>
      <w:pPr/>
      <w:r>
        <w:rPr>
          <w:lang w:val="zh_TW" w:bidi="zh_TW"/>
        </w:rPr>
      </w:r>
      <w:r>
        <w:rPr>
          <w:lang w:val="zh_TW" w:bidi="zh_TW"/>
        </w:rPr>
        <w:t>沒有。父比萬有都大。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為什麼猶太人拿起石頭來要打耶穌？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因為他們認為耶穌在褻瀆神，祂是個人，卻把自己當作神。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10:34–36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為回應褻瀆神的指控，耶穌做了什麼辯護？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耶穌為自己辯護說：「你們的律法書上不是寫著『我曾說你們是神』嗎？若那些承受神道的人，尚且被稱為神（經上的話是不能廢的），那麼</w:t>
      </w:r>
      <w:r>
        <w:rPr>
          <w:lang w:val="zh_TW" w:bidi="zh_TW"/>
        </w:rPr>
        <w:t>父所分別為聖、又差到世上來的那位說</w:t>
      </w:r>
      <w:r>
        <w:rPr>
          <w:lang w:val="zh_TW" w:bidi="zh_TW"/>
        </w:rPr>
        <w:t>『我是神的兒子』</w:t>
      </w:r>
      <w:r>
        <w:rPr>
          <w:lang w:val="zh_TW" w:bidi="zh_TW"/>
        </w:rPr>
        <w:t>，</w:t>
      </w:r>
      <w:r>
        <w:rPr>
          <w:lang w:val="zh_TW" w:bidi="zh_TW"/>
        </w:rPr>
        <w:t>你們還對祂說『你說褻瀆的話』嗎？」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耶穌告訴猶太人要如何判斷是否該信祂？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耶穌告訴猶太人去看看祂所做的工。如果耶穌不是在做祂父的工，就不要信祂。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耶穌說，如果猶太人相信祂所做的工作，他們就可以知道和明白什麼？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耶穌說，他們可以知道並明白父在耶穌裡面，耶穌也在父裡面。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對於耶穌所說的父在耶穌裡面、耶穌在父裡面，猶太人有何反應？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猶太人再次試圖捉拿耶穌。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在這件事之後，耶穌去了哪裡？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耶穌又往約旦河外去，到了約翰起初施洗的地方。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10:41–42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許多來到耶穌那裡的人說了什麼並做了什麼？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他們不斷地說：「約翰雖然沒有行過一件神蹟，但約翰所說有關這人的一切話都是真的。」在那裡，許多人信了耶穌。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這個拉撒路是誰？馬利亞又是誰？</w:t>
      </w:r>
    </w:p>
    <w:p>
      <w:pPr/>
      <w:r>
        <w:rPr>
          <w:lang w:val="zh_TW" w:bidi="zh_TW"/>
        </w:rPr>
      </w:r>
      <w:r>
        <w:rPr>
          <w:lang w:val="zh_TW" w:bidi="zh_TW"/>
        </w:rPr>
        <w:t>拉撒路是一個來自伯大尼的人。他的姐妹是馬利亞和馬大。這位馬利亞就是那用香膏抹主，又用她的頭髮擦祂腳的人。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當耶穌聽說拉撒路生病時，祂是怎麼說拉撒路和他的病呢？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耶穌說：「這病不至於死，而是為了神的榮耀，使神的兒子因此得榮耀。」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當聽見拉撒路生病時，耶穌做了什麼？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耶穌在祂所在的地方又住了兩天。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當耶穌告訴門徒：「我們再到猶太去吧。」時，門徒說了什麼？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門徒對耶穌說：「拉比，</w:t>
      </w:r>
      <w:r>
        <w:rPr>
          <w:lang w:val="zh_TW" w:bidi="zh_TW"/>
        </w:rPr>
        <w:t>猶太人近來要拿石頭打你，你還往那裏去嗎？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關於在白天走路，耶穌說了什麼？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耶穌說，如果人在白日走路，就不致跌倒，因為他看見這世上的光。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關於在黑夜走路，耶穌說了什麼？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如果人在黑夜走路，就會跌倒，因為他沒有光。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門徒認為拉撒路是以什麼方式睡著的？</w:t>
      </w:r>
    </w:p>
    <w:p>
      <w:pPr/>
      <w:r>
        <w:rPr>
          <w:lang w:val="zh_TW" w:bidi="zh_TW"/>
        </w:rPr>
      </w:r>
      <w:r>
        <w:rPr>
          <w:lang w:val="zh_TW" w:bidi="zh_TW"/>
        </w:rPr>
        <w:t>門徒認為拉撒路是睡著休息了。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耶穌說拉撒路睡了是什麼意思？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當耶穌說拉撒路睡了時，祂是在說拉撒路死了。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為什麼當拉撒路死時耶穌不在場，祂反而歡喜？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耶穌說：「我為了你們的緣故而歡喜，因為我不在那裡，好叫你們相信。」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多馬認為如果他們回到猶太，會發生什麼事？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多馬認為他們都會死。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當耶穌到的時候，拉撒路在墳墓裡已經多久了？</w:t>
      </w:r>
    </w:p>
    <w:p>
      <w:pPr/>
      <w:r>
        <w:rPr>
          <w:lang w:val="zh_TW" w:bidi="zh_TW"/>
        </w:rPr>
      </w:r>
      <w:r>
        <w:rPr>
          <w:lang w:val="zh_TW" w:bidi="zh_TW"/>
        </w:rPr>
        <w:t>拉撒路在墳墓裡已經四天了。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當馬大聽見耶穌要來時，她做了什麼？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當馬大聽見耶穌要來時，她就出去迎接祂。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馬大認為神會為耶穌做什麼？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馬大說：「就是現在，我也知道，無論你向神求什麼，祂都會賜給你。」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當耶穌對馬大說：「你的兄弟必然復活」時，她對耶穌的回應是什麼？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她對耶穌說：「我知道在末日復活的時候，他必復活。」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耶穌說信祂的人會發生什麼事？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耶穌說，凡信耶穌的人，雖然死了，也必復活；凡活著信耶穌的人，必永遠不死。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馬大對耶穌是誰的見證是什麼？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馬大對耶穌說：「是的，主啊，我信你是基督，是神的兒子，就是那要臨到世界的。」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馬利亞要去哪裡？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馬利亞要去見耶穌。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當馬利亞急忙起來並出去時，同她在一起的猶太人是怎麼想的和怎麼做的？</w:t>
      </w:r>
    </w:p>
    <w:p>
      <w:pPr/>
      <w:r>
        <w:rPr>
          <w:lang w:val="zh_TW" w:bidi="zh_TW"/>
        </w:rPr>
      </w:r>
      <w:r>
        <w:rPr>
          <w:lang w:val="zh_TW" w:bidi="zh_TW"/>
        </w:rPr>
        <w:t>同馬利亞在家裡的猶太人以為她要到墳墓那裡去哭，就跟著她。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11:33–35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是什麼讓耶穌心裏悲歎，又甚憂愁並哭泣？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耶穌看見馬利亞哭，並看見與她同來的猶太人也哭，就心裏悲歎，又甚憂愁並哭泣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當猶太人看到耶穌哭了時，他們得出了什麼結論？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他們得出結論，耶穌愛拉撒路。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耶穌吩咐挪開拉撒路墳墓洞口的石頭，馬大對此有何不同的意見？</w:t>
      </w:r>
    </w:p>
    <w:p>
      <w:pPr/>
      <w:r>
        <w:rPr>
          <w:lang w:val="zh_TW" w:bidi="zh_TW"/>
        </w:rPr>
      </w:r>
      <w:r>
        <w:rPr>
          <w:lang w:val="zh_TW" w:bidi="zh_TW"/>
        </w:rPr>
        <w:t>馬大說：「主啊，他現在必是臭了，因為他死了已經四天了。」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耶穌對馬大反對挪開石頭的回應是什麼？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耶穌對馬大說：「我不是對你說過，你若信，就必看見神的榮耀嗎？」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石頭從洞口挪開後，耶穌立即做了什麼？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耶穌舉目望天，向祂的父大聲禱告。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為什麼耶穌大聲禱告並對父說出那些話？</w:t>
      </w:r>
    </w:p>
    <w:p>
      <w:pPr/>
      <w:r>
        <w:rPr>
          <w:lang w:val="zh_TW" w:bidi="zh_TW"/>
        </w:rPr>
      </w:r>
      <w:r>
        <w:rPr>
          <w:lang w:val="zh_TW" w:bidi="zh_TW"/>
        </w:rPr>
        <w:t>祂大聲禱告並說出祂所做的事，是為周圍站著的眾人，好叫他們信是父差了祂來。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當耶穌大聲呼叫「拉撒路，出來！」時，發生了什麼事？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那死人就出來了，手腳裹著布，臉上包著手巾。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11:45–46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當猶太人看見拉撒路從洞裡出來時，他們的反應是什麼？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許多猶太人看見耶穌所做的事，就信了他；但也有一些人去見法利賽人，告訴他們耶穌所做的事。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在祭司長和法利賽人的公會上，該亞法預言了什麼？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該亞法說，讓一個人替百姓死，比讓整個國家滅亡，對他們更為有利。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從那天起，公會有什麼計劃？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他們計劃如何殺耶穌。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耶穌使拉撒路復活後做了什麼？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耶穌不再公開地在猶太人中行走，就離開伯大尼，往靠近曠野的地方去，到了一個名叫以法蓮的城。在那裡，祂與門徒同住。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祭司長和法利賽人下了什麼命令？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他們下令，如果有人知道耶穌在哪裡，就應該報告，以便他們去捉拿祂。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耶穌何時回到伯大尼？</w:t>
      </w:r>
    </w:p>
    <w:p>
      <w:pPr/>
      <w:r>
        <w:rPr>
          <w:lang w:val="zh_TW" w:bidi="zh_TW"/>
        </w:rPr>
      </w:r>
      <w:r>
        <w:rPr>
          <w:lang w:val="zh_TW" w:bidi="zh_TW"/>
        </w:rPr>
        <w:t>逾越節前六天，祂來到伯大尼。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在給耶穌預備的</w:t>
      </w:r>
      <w:r>
        <w:rPr>
          <w:b/>
          <w:lang w:val="zh_TW" w:bidi="zh_TW"/>
        </w:rPr>
        <w:t>筵席</w:t>
      </w:r>
      <w:r>
        <w:rPr>
          <w:b/>
          <w:lang w:val="zh_TW" w:bidi="zh_TW"/>
        </w:rPr>
        <w:t>上，馬利亞為耶穌做了什麼？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馬利亞拿</w:t>
      </w:r>
      <w:r>
        <w:rPr>
          <w:lang w:val="zh_TW" w:bidi="zh_TW"/>
        </w:rPr>
        <w:t>着一斤</w:t>
      </w:r>
      <w:r>
        <w:rPr>
          <w:lang w:val="zh_TW" w:bidi="zh_TW"/>
        </w:rPr>
        <w:t>極貴重的真哪噠香膏，抹耶穌的腳，又用自己的頭髮去擦祂的腳。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為什麼耶穌的門徒之一</w:t>
      </w:r>
      <w:r>
        <w:rPr>
          <w:b/>
          <w:lang w:val="zh_TW" w:bidi="zh_TW"/>
        </w:rPr>
        <w:t>加略人猶大</w:t>
      </w:r>
      <w:r>
        <w:rPr>
          <w:b/>
          <w:lang w:val="zh_TW" w:bidi="zh_TW"/>
        </w:rPr>
        <w:t>抱怨說香膏應該賣掉，把錢拿來</w:t>
      </w:r>
      <w:r>
        <w:rPr>
          <w:b/>
          <w:lang w:val="zh_TW" w:bidi="zh_TW"/>
        </w:rPr>
        <w:t>賙濟</w:t>
      </w:r>
      <w:r>
        <w:rPr>
          <w:b/>
          <w:lang w:val="zh_TW" w:bidi="zh_TW"/>
        </w:rPr>
        <w:t>窮人呢？</w:t>
      </w:r>
    </w:p>
    <w:p>
      <w:pPr/>
      <w:r>
        <w:rPr>
          <w:lang w:val="zh_TW" w:bidi="zh_TW"/>
        </w:rPr>
      </w:r>
      <w:r>
        <w:rPr>
          <w:lang w:val="zh_TW" w:bidi="zh_TW"/>
        </w:rPr>
        <w:t>猶大說這話，並不是因為他關心窮人，而是因為他是個賊，他掌管錢袋，常常取其中的錢為自己所用。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耶穌如何為馬利亞使用香膏（哪噠）辯護？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耶穌說：「由她吧，她是為我安葬的日子留著這香膏。因為常有窮人和你們同在，但你們不常有我。」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為什麼有一大群人聚集在伯大尼？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他們來是為了耶穌的緣故，也為了看耶穌從死裡所復活的拉撒路。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為什麼祭司長想要殺拉撒路呢？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他們想要殺死拉撒路，因為有許多猶太人因為他的緣故離開他們，並信了耶穌。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當眾人聽見耶穌要來時，他們在節期時做了什麼？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他們拿著棕樹枝出去迎接祂，喊著說：「和散那！奉主名來的以色列王是應當稱頌的。」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當耶穌騎驢進城時，應驗了關於祂的什麼預言？</w:t>
      </w:r>
    </w:p>
    <w:p>
      <w:pPr/>
      <w:r>
        <w:rPr>
          <w:lang w:val="zh_TW" w:bidi="zh_TW"/>
        </w:rPr>
      </w:r>
      <w:r>
        <w:rPr>
          <w:lang w:val="zh_TW" w:bidi="zh_TW"/>
        </w:rPr>
        <w:t>應驗了那個關於錫安的王要騎著驢駒來的預言。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眾人在節期時為什麼出去迎接耶穌？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他們出去迎接耶穌，因為他們聽到見證者說耶穌曾呼喚拉撒路從墳墓裡出來，並使他從死裡復活。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安得烈和腓力告訴耶穌有些希臘人想見祂後，耶穌一開始說了什麼？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耶穌回答他們說：「人子得榮耀的時候到了。」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耶穌說，若一粒麥子落在地裡死了會怎樣？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耶穌說，如果它死了，就會結出許多子粒來。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耶穌說，愛惜自己生命的人和在這世上恨惡自己生命的人分別會有什麼結果？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耶穌說，愛惜自己生命的人，將失喪生命；但在這世上恨惡自己生命的人，將保守生命到永生。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神將如何對待任何</w:t>
      </w:r>
      <w:r>
        <w:rPr>
          <w:b/>
          <w:lang w:val="zh_TW" w:bidi="zh_TW"/>
        </w:rPr>
        <w:t>服事</w:t>
      </w:r>
      <w:r>
        <w:rPr>
          <w:b/>
          <w:lang w:val="zh_TW" w:bidi="zh_TW"/>
        </w:rPr>
        <w:t>耶穌的人？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父必尊重他。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當耶穌說「父啊，願你榮耀你的名」時，發生了什麼事？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有聲音從天上來說：「我已經榮耀了我的名，還要再榮耀。」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耶穌說，從天上傳來聲音是為了什麼？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耶穌說，那聲音不是為了祂，而是為了猶太人。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耶穌說現在將會發生什麼事？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耶穌說：「現在這世界受審判，這世界的王要被趕出去。」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12:32–33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為什麼耶穌說：「我若從地上被舉起來，就要吸引萬人來歸我。」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耶穌這樣說，是要指明他將要怎樣死。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當眾人詢問祂所說的話時，耶穌有直接回答他們嗎？</w:t>
      </w:r>
    </w:p>
    <w:p>
      <w:pPr/>
      <w:r>
        <w:rPr>
          <w:lang w:val="zh_TW" w:bidi="zh_TW"/>
        </w:rPr>
      </w:r>
      <w:r>
        <w:rPr>
          <w:lang w:val="zh_TW" w:bidi="zh_TW"/>
        </w:rPr>
        <w:t>沒有，祂沒有直接回答他們的問題。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關於光，耶穌說了什麼？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耶穌說：「光在你們中間還有不多的時候。應當趁著有光行走……」祂還說：「趁著有光，信靠這光，使你們成為光明之子。」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12:37–38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為什麼人們不信耶穌？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他們不信，這是要應驗先知以賽亞所說的話：「主啊，</w:t>
      </w:r>
      <w:r>
        <w:rPr>
          <w:lang w:val="zh_TW" w:bidi="zh_TW"/>
        </w:rPr>
        <w:t>我們所傳的有誰信呢</w:t>
      </w:r>
      <w:r>
        <w:rPr>
          <w:lang w:val="zh_TW" w:bidi="zh_TW"/>
        </w:rPr>
        <w:t>？主的膀臂向誰顯露呢？」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為什麼人們不能信耶穌？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他們不能信，因為正如以賽亞所說：「主叫他們的眼睛瞎了，叫他們的心硬了；免得他們眼睛看見，心裡明白，回轉過來，我就醫治他們。」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以賽亞為什麼說這些話？</w:t>
      </w:r>
    </w:p>
    <w:p>
      <w:pPr/>
      <w:r>
        <w:rPr>
          <w:lang w:val="zh_TW" w:bidi="zh_TW"/>
        </w:rPr>
      </w:r>
      <w:r>
        <w:rPr>
          <w:lang w:val="zh_TW" w:bidi="zh_TW"/>
        </w:rPr>
        <w:t>他說這些話是因為他看見了耶穌的榮耀，就談論了祂。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12:42–43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為什麼那些信耶穌的官長不承認呢？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他們不願承認，因為他們害怕法利賽人，不想被逐出會堂。他們愛人的讚美勝過愛神的讚美。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12:44–45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關於自己和父，耶穌作了什麼陳述？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耶穌說：「信我的人，不僅信我，也信那差我來的；人看見我，就是看見那差我來的。」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耶穌說祂來到世上是為了做什麼？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耶穌說祂來是為了拯救世界。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什麼將要審判那些棄絕耶穌且不領受祂話的人？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耶穌所講的道在末日要審判那些</w:t>
      </w:r>
      <w:r>
        <w:rPr>
          <w:lang w:val="zh_TW" w:bidi="zh_TW"/>
        </w:rPr>
        <w:t>棄絕</w:t>
      </w:r>
      <w:r>
        <w:rPr>
          <w:lang w:val="zh_TW" w:bidi="zh_TW"/>
        </w:rPr>
        <w:t>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耶穌是憑自己講的嗎？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不是。差耶穌來的父已經給祂命令，叫祂應該說什麼，應該講什麼。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為什麼耶穌對世人所講的話正是父對祂所說的？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耶穌這樣做是因為祂知道父的命令就是永生。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耶穌愛屬祂的人會愛多久？</w:t>
      </w:r>
    </w:p>
    <w:p>
      <w:pPr/>
      <w:r>
        <w:rPr>
          <w:lang w:val="zh_TW" w:bidi="zh_TW"/>
        </w:rPr>
      </w:r>
      <w:r>
        <w:rPr>
          <w:lang w:val="zh_TW" w:bidi="zh_TW"/>
        </w:rPr>
        <w:t>祂愛他們到底。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魔鬼已對</w:t>
      </w:r>
      <w:r>
        <w:rPr>
          <w:b/>
          <w:lang w:val="zh_TW" w:bidi="zh_TW"/>
        </w:rPr>
        <w:t>加略人猶大</w:t>
      </w:r>
      <w:r>
        <w:rPr>
          <w:b/>
          <w:lang w:val="zh_TW" w:bidi="zh_TW"/>
        </w:rPr>
        <w:t>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魔鬼已將賣耶穌的意思放在</w:t>
      </w:r>
      <w:r>
        <w:rPr>
          <w:lang w:val="zh_TW" w:bidi="zh_TW"/>
        </w:rPr>
        <w:t>加略人猶大</w:t>
      </w:r>
      <w:r>
        <w:rPr>
          <w:lang w:val="zh_TW" w:bidi="zh_TW"/>
        </w:rPr>
        <w:t>的心裡。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父已賜給了耶穌什麼？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父已將萬有交在耶穌手</w:t>
      </w:r>
      <w:r>
        <w:rPr>
          <w:lang w:val="zh_TW" w:bidi="zh_TW"/>
        </w:rPr>
        <w:t>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耶穌從哪裡來，又要往哪裡去？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耶穌是從神那裡來的，並且要回到神那裡去。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當耶穌從筵席中站起來時，祂做了什麼？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祂脫下外衣，拿一條毛巾束腰，把水倒在盆裡，開始洗門徒的腳，</w:t>
      </w:r>
      <w:r>
        <w:rPr>
          <w:lang w:val="zh_TW" w:bidi="zh_TW"/>
        </w:rPr>
        <w:t>並用束腰的手巾擦乾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當彼得反對耶穌為他洗腳時，耶穌說了什麼？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我若不洗你，你就與我無份了。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為什麼耶穌對他的門徒說「你們不都是乾淨的」？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耶穌這樣說，是因為祂知道誰要出賣祂。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為什麼耶穌為門徒洗腳？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耶穌為門徒洗腳，給門徒</w:t>
      </w:r>
      <w:r>
        <w:rPr>
          <w:lang w:val="zh_TW" w:bidi="zh_TW"/>
        </w:rPr>
        <w:t>作了</w:t>
      </w:r>
      <w:r>
        <w:rPr>
          <w:lang w:val="zh_TW" w:bidi="zh_TW"/>
        </w:rPr>
        <w:t>榜樣，叫他們</w:t>
      </w:r>
      <w:r>
        <w:rPr>
          <w:lang w:val="zh_TW" w:bidi="zh_TW"/>
        </w:rPr>
        <w:t>照着耶穌為他們所做的去做。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僕人能大於主人嗎，或者奉差的人能大於差他的人嗎？</w:t>
      </w:r>
    </w:p>
    <w:p>
      <w:pPr/>
      <w:r>
        <w:rPr>
          <w:lang w:val="zh_TW" w:bidi="zh_TW"/>
        </w:rPr>
      </w:r>
      <w:r>
        <w:rPr>
          <w:lang w:val="zh_TW" w:bidi="zh_TW"/>
        </w:rPr>
        <w:t>僕人不能大於主人，奉差的人也不能大於差他的人。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是誰用腳踢耶穌？</w:t>
      </w:r>
    </w:p>
    <w:p>
      <w:pPr/>
      <w:r>
        <w:rPr>
          <w:lang w:val="zh_TW" w:bidi="zh_TW"/>
        </w:rPr>
      </w:r>
      <w:r>
        <w:rPr>
          <w:lang w:val="zh_TW" w:bidi="zh_TW"/>
        </w:rPr>
        <w:t>那同耶穌吃飯的人用腳踢祂。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為什麼耶穌告訴祂的門徒：「你們不都是乾淨的」和「吃我飯的人用腳踢我」？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耶穌在事情發生之前告訴他們，這樣當事情發生時，他們就會相信祂就是那自有永有者（I AM）。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如果你接待耶穌所差</w:t>
      </w:r>
      <w:r>
        <w:rPr>
          <w:b/>
          <w:lang w:val="zh_TW" w:bidi="zh_TW"/>
        </w:rPr>
        <w:t>遣</w:t>
      </w:r>
      <w:r>
        <w:rPr>
          <w:b/>
          <w:lang w:val="zh_TW" w:bidi="zh_TW"/>
        </w:rPr>
        <w:t>的人，你就是接待誰？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如果你接待耶穌所差</w:t>
      </w:r>
      <w:r>
        <w:rPr>
          <w:lang w:val="zh_TW" w:bidi="zh_TW"/>
        </w:rPr>
        <w:t>遣</w:t>
      </w:r>
      <w:r>
        <w:rPr>
          <w:lang w:val="zh_TW" w:bidi="zh_TW"/>
        </w:rPr>
        <w:t>的人，你就是接待耶穌，也是接待那差</w:t>
      </w:r>
      <w:r>
        <w:rPr>
          <w:lang w:val="zh_TW" w:bidi="zh_TW"/>
        </w:rPr>
        <w:t>遣</w:t>
      </w:r>
      <w:r>
        <w:rPr>
          <w:lang w:val="zh_TW" w:bidi="zh_TW"/>
        </w:rPr>
        <w:t>耶穌的人。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當耶穌告訴門徒他們中間有一個人要出賣祂時，西門·彼得做了什麼？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西門·彼得向耶穌所愛的那門徒示意，說：「你告訴我們，祂是指著誰說的。」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當耶穌所愛的那門徒問耶穌誰要出賣祂時，耶穌如何回應？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耶穌回答：「</w:t>
      </w:r>
      <w:r>
        <w:rPr>
          <w:lang w:val="zh_TW" w:bidi="zh_TW"/>
        </w:rPr>
        <w:t>我蘸一點餅給誰，就是誰。</w:t>
      </w:r>
      <w:r>
        <w:rPr>
          <w:lang w:val="zh_TW" w:bidi="zh_TW"/>
        </w:rPr>
        <w:t>」然後耶穌就蘸了一點餅，給了加略人西門的兒子猶大。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耶穌給猶大餅之後，猶大發生了什麼事並做了什麼？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猶大吃了那餅後，撒但就進入他的心，他就立刻出去。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耶穌給猶大餅之後，猶大發生了什麼事並做了什麼？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猶大吃了那餅後，撒但就進入他的心，他就立刻出去了。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神將如何得榮耀？</w:t>
      </w:r>
    </w:p>
    <w:p>
      <w:pPr/>
      <w:r>
        <w:rPr>
          <w:lang w:val="zh_TW" w:bidi="zh_TW"/>
        </w:rPr>
      </w:r>
      <w:r>
        <w:rPr>
          <w:lang w:val="zh_TW" w:bidi="zh_TW"/>
        </w:rPr>
        <w:t>神將在人子身上得榮耀。當人子得榮耀時，這就榮耀了神。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當耶穌告訴門徒「我所去的地方，你們不能去」時，西門·彼得是否明白耶穌要去哪裡？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不，西門·彼得不明白，因為他問耶穌：「主啊，你要去哪裡？」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耶穌賜給門徒的新命令是什麼？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這條新命令是要他們彼此相愛，如同耶穌愛他們一樣。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耶穌說如果門徒遵守彼此相愛的命令，會發生什麼事？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耶穌說，藉著他們遵守這條命令，所有人都會知道他們是祂的門徒。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當西門·彼得說「</w:t>
      </w:r>
      <w:r>
        <w:rPr>
          <w:b/>
          <w:lang w:val="zh_TW" w:bidi="zh_TW"/>
        </w:rPr>
        <w:t>我願意為你捨命</w:t>
      </w:r>
      <w:r>
        <w:rPr>
          <w:b/>
          <w:lang w:val="zh_TW" w:bidi="zh_TW"/>
        </w:rPr>
        <w:t>」時，耶穌如何回答？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耶穌回答：「你願意為我捨命嗎？我實實在在地告訴你，雞叫以前，你要三次不認我。」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為什麼門徒的心</w:t>
      </w:r>
      <w:r>
        <w:rPr>
          <w:b/>
          <w:lang w:val="zh_TW" w:bidi="zh_TW"/>
        </w:rPr>
        <w:t>裏不應該憂愁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他們的心</w:t>
      </w:r>
      <w:r>
        <w:rPr>
          <w:lang w:val="zh_TW" w:bidi="zh_TW"/>
        </w:rPr>
        <w:t>裏不該憂愁</w:t>
      </w:r>
      <w:r>
        <w:rPr>
          <w:lang w:val="zh_TW" w:bidi="zh_TW"/>
        </w:rPr>
        <w:t>，因為耶穌要去為他們預備地方，耶穌會再來接他們到自己那裡去，這樣耶穌在哪裡，他們也在哪裡。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父的家裡有什麼？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在父的家裡有許多住處。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耶穌要去為門徒做什麼？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耶穌要去為他們預備地方，然後再回來接他們。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到父那裡去的唯一途徑是什麼？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到父那裡去的唯一途徑是</w:t>
      </w:r>
      <w:r>
        <w:rPr>
          <w:lang w:val="zh_TW" w:bidi="zh_TW"/>
        </w:rPr>
        <w:t>藉着</w:t>
      </w:r>
      <w:r>
        <w:rPr>
          <w:lang w:val="zh_TW" w:bidi="zh_TW"/>
        </w:rPr>
        <w:t>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腓力求耶穌做什麼，這樣門徒就知足了？</w:t>
      </w:r>
    </w:p>
    <w:p>
      <w:pPr/>
      <w:r>
        <w:rPr>
          <w:lang w:val="zh_TW" w:bidi="zh_TW"/>
        </w:rPr>
      </w:r>
      <w:r>
        <w:rPr>
          <w:lang w:val="zh_TW" w:bidi="zh_TW"/>
        </w:rPr>
        <w:t>腓力對耶穌說：「主啊，</w:t>
      </w:r>
      <w:r>
        <w:rPr>
          <w:lang w:val="zh_TW" w:bidi="zh_TW"/>
        </w:rPr>
        <w:t>將父顯給我們看，我們就知足了。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耶穌對門徒所說的話是憑自己說的嗎？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耶穌不是憑</w:t>
      </w:r>
      <w:r>
        <w:rPr>
          <w:lang w:val="zh_TW" w:bidi="zh_TW"/>
        </w:rPr>
        <w:t>着</w:t>
      </w:r>
      <w:r>
        <w:rPr>
          <w:lang w:val="zh_TW" w:bidi="zh_TW"/>
        </w:rPr>
        <w:t>自己說的。相反，是住在祂裡面的父在做父的工作。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即使沒有其他原因，為什麼耶穌說門徒也應該相信耶穌在父裡面，父在耶穌裡面？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耶穌說他們應該相信這一點，即使沒有其他原因，也要因耶穌所做的事信祂。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為什麼耶穌說門徒將能夠做比祂所做的更大的事？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耶穌說，門徒將要做更大的事，因為耶穌到父那裡去。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為什麼無論</w:t>
      </w:r>
      <w:r>
        <w:rPr>
          <w:b/>
          <w:lang w:val="zh_TW" w:bidi="zh_TW"/>
        </w:rPr>
        <w:t>門徒奉耶穌的名求甚麼，</w:t>
      </w:r>
      <w:r>
        <w:rPr>
          <w:b/>
          <w:lang w:val="zh_TW" w:bidi="zh_TW"/>
        </w:rPr>
        <w:t>耶穌都必成全？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耶穌這樣做是為了使父</w:t>
      </w:r>
      <w:r>
        <w:rPr>
          <w:lang w:val="zh_TW" w:bidi="zh_TW"/>
        </w:rPr>
        <w:t>因兒子得榮耀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耶穌說，如果你們愛祂，你們就會做什麼？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耶穌說，如果你們愛祂，就會遵守祂的命令。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父將賜給門徒</w:t>
      </w:r>
      <w:r>
        <w:rPr>
          <w:b/>
          <w:lang w:val="zh_TW" w:bidi="zh_TW"/>
        </w:rPr>
        <w:t>另外</w:t>
      </w:r>
      <w:r>
        <w:rPr>
          <w:b/>
          <w:lang w:val="zh_TW" w:bidi="zh_TW"/>
        </w:rPr>
        <w:t>一位保惠師，使祂永遠與他們同在，</w:t>
      </w:r>
      <w:r>
        <w:rPr>
          <w:b/>
          <w:lang w:val="zh_TW" w:bidi="zh_TW"/>
        </w:rPr>
        <w:t>耶穌稱這</w:t>
      </w:r>
      <w:r>
        <w:rPr>
          <w:b/>
          <w:lang w:val="zh_TW" w:bidi="zh_TW"/>
        </w:rPr>
        <w:t>位保惠師為什麼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耶穌稱祂為真理的聖靈。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為什麼世人不能接受真理的聖靈？</w:t>
      </w:r>
    </w:p>
    <w:p>
      <w:pPr/>
      <w:r>
        <w:rPr>
          <w:lang w:val="zh_TW" w:bidi="zh_TW"/>
        </w:rPr>
      </w:r>
      <w:r>
        <w:rPr>
          <w:lang w:val="zh_TW" w:bidi="zh_TW"/>
        </w:rPr>
        <w:t>世人不能接受真理的聖靈，因為他們既看不見祂，也不認識祂。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14:17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耶穌說真理的靈會在哪裡？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耶穌說，真理的靈將與門徒同在，並住在他們裡面。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凡有了耶穌的命令並遵守的人會怎樣？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那些人將會被耶穌和父所愛，並且耶穌要親自向那些人顯現。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當父差遣保惠師（聖靈）來時，祂會做什麼？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那位保惠師，就是聖靈，祂要把一切的事教導門徒，並要使他們想起耶穌對他們所說的一切話。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為什麼門徒應該爲耶穌的離去而感到喜樂？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耶穌說他們應該喜樂，因為耶穌要到父那裡去，且父比耶穌大。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耶穌說祂不再和門徒多說的理由是什麼？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耶穌的理由是因為這世界的統治者將到來。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誰是真葡萄樹？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耶穌是真葡萄樹。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誰是葡萄樹的栽培者？</w:t>
      </w:r>
    </w:p>
    <w:p>
      <w:pPr/>
      <w:r>
        <w:rPr>
          <w:lang w:val="zh_TW" w:bidi="zh_TW"/>
        </w:rPr>
      </w:r>
      <w:r>
        <w:rPr>
          <w:lang w:val="zh_TW" w:bidi="zh_TW"/>
        </w:rPr>
        <w:t>父是葡萄樹的栽培者。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父對在基督裡的枝子做了什麼？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父會剪掉不結果子的枝子，並修剪乾淨每一個結果子的枝子，使它能結出更多的果子。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為什麼門徒已經潔淨了？</w:t>
      </w:r>
    </w:p>
    <w:p>
      <w:pPr/>
      <w:r>
        <w:rPr>
          <w:lang w:val="zh_TW" w:bidi="zh_TW"/>
        </w:rPr>
      </w:r>
      <w:r>
        <w:rPr>
          <w:lang w:val="zh_TW" w:bidi="zh_TW"/>
        </w:rPr>
        <w:t>因耶穌講給他們的道，他們已經潔淨了。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誰是枝子？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我們是枝子。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我們必須做什麼才能結出果子？</w:t>
      </w:r>
    </w:p>
    <w:p>
      <w:pPr/>
      <w:r>
        <w:rPr>
          <w:lang w:val="zh_TW" w:bidi="zh_TW"/>
        </w:rPr>
      </w:r>
      <w:r>
        <w:rPr>
          <w:lang w:val="zh_TW" w:bidi="zh_TW"/>
        </w:rPr>
        <w:t>為了結出果子，我們必須常在耶穌裡。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如果人不常在耶穌裡面，會發生什麼？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如果人不常在耶穌裡面，他就像枝子被丟在外面，枯乾然後被燒了。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我們必須怎樣做才能使我們祈求的都成就？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我們必須常在耶穌裡面，祂的話也必須常在我們裡面。這樣我們可以祈求任何我們想要的，祂就給我們成就。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父得榮耀的兩種方式是什麼？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當我們結出許多果子，並成為耶穌的門徒，父就得著榮耀。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我們必須做什麼才能常在耶穌的愛裡？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我們必須遵守祂的命令。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一個人能擁有的最大的愛心是什麼？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人為朋友捨命，人的愛心沒有比這更大的了。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我們怎樣知道自己是否是耶穌的朋友？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如果我們遵行耶穌所吩咐的，我們就是耶穌的朋友。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為什麼耶穌稱門徒為祂的朋友？</w:t>
      </w:r>
    </w:p>
    <w:p>
      <w:pPr/>
      <w:r>
        <w:rPr>
          <w:lang w:val="zh_TW" w:bidi="zh_TW"/>
        </w:rPr>
      </w:r>
      <w:r>
        <w:rPr>
          <w:lang w:val="zh_TW" w:bidi="zh_TW"/>
        </w:rPr>
        <w:t>祂稱他們為朋友，因為祂把從父所聽見的，已經都告訴他們了。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為什麼這個世界憎恨那些跟隨耶穌的人？</w:t>
      </w:r>
    </w:p>
    <w:p>
      <w:pPr/>
      <w:r>
        <w:rPr>
          <w:lang w:val="zh_TW" w:bidi="zh_TW"/>
        </w:rPr>
      </w:r>
      <w:r>
        <w:rPr>
          <w:lang w:val="zh_TW" w:bidi="zh_TW"/>
        </w:rPr>
        <w:t>世人憎恨那些跟隨耶穌的人，因為他們不屬於這個世界，且因為耶穌從世界中揀選了他們。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耶穌做了什麼使世人對自己的罪無可推諉？</w:t>
      </w:r>
    </w:p>
    <w:p>
      <w:pPr/>
      <w:r>
        <w:rPr>
          <w:lang w:val="zh_TW" w:bidi="zh_TW"/>
        </w:rPr>
      </w:r>
      <w:r>
        <w:rPr>
          <w:lang w:val="zh_TW" w:bidi="zh_TW"/>
        </w:rPr>
        <w:t>世人對自己的罪無可推諉，因為耶穌來到他們中間，行了別人未曾行過的事。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15:26–27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誰要為耶穌作見證？</w:t>
      </w:r>
    </w:p>
    <w:p>
      <w:pPr/>
      <w:r>
        <w:rPr>
          <w:lang w:val="zh_TW" w:bidi="zh_TW"/>
        </w:rPr>
      </w:r>
      <w:r>
        <w:rPr>
          <w:lang w:val="zh_TW" w:bidi="zh_TW"/>
        </w:rPr>
        <w:t>那位保惠師，也就是真理的聖靈，要為耶穌作見證。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為什麼門徒要為耶穌作見證？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他們要為耶穌作見證，因為他們從起頭就與祂同在。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為什麼耶穌對門徒說這些事？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耶穌對他們說這些事，免得他們跌倒。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為什麼人要把耶穌的門徒趕出會堂，並殺他們中的一些人？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他們這樣做，是因為他們不認識父，也不認識耶穌。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為什麼耶穌起先沒有告訴門徒這些事？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耶穌起先沒有告訴他們，因為祂與他們同在。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為什麼耶穌離去對門徒更有益？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耶穌離去對他們更有益，因為耶穌若不去，保惠師就不會來到他們那裡；耶穌若去，祂就會差遣保惠師到他們那裡。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保惠師要在哪些方面使世人知罪？</w:t>
      </w:r>
    </w:p>
    <w:p>
      <w:pPr/>
      <w:r>
        <w:rPr>
          <w:lang w:val="zh_TW" w:bidi="zh_TW"/>
        </w:rPr>
      </w:r>
      <w:r>
        <w:rPr>
          <w:lang w:val="zh_TW" w:bidi="zh_TW"/>
        </w:rPr>
        <w:t>保惠師要爲罪、爲義、爲審判使世人知罪。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當真理的聖靈來時，祂要為門徒做什麼？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祂要引導門徒明白一切的真理，因為祂不是憑自己說的，乃是把祂所聽見的都說出來，並要把將來的事告訴他們。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真理的聖靈將如何榮耀耶穌？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祂要藉著將受於耶穌的事告訴門徒來榮耀耶穌。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真理的聖靈要如何處理耶穌的事？</w:t>
      </w:r>
    </w:p>
    <w:p>
      <w:pPr/>
      <w:r>
        <w:rPr>
          <w:lang w:val="zh_TW" w:bidi="zh_TW"/>
        </w:rPr>
      </w:r>
      <w:r>
        <w:rPr>
          <w:lang w:val="zh_TW" w:bidi="zh_TW"/>
        </w:rPr>
        <w:t>真理的聖靈要將受於耶穌的事告訴門徒。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門徒不明白耶穌的哪些話？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他們不明白耶穌所說的：「</w:t>
      </w:r>
      <w:r>
        <w:rPr>
          <w:lang w:val="zh_TW" w:bidi="zh_TW"/>
        </w:rPr>
        <w:t>不久，你們不會看見我；再過不久，你們還要看見我。</w:t>
      </w:r>
      <w:r>
        <w:rPr>
          <w:lang w:val="zh_TW" w:bidi="zh_TW"/>
        </w:rPr>
        <w:t>」以及祂所說的：「</w:t>
      </w:r>
      <w:r>
        <w:rPr>
          <w:lang w:val="zh_TW" w:bidi="zh_TW"/>
        </w:rPr>
        <w:t>因為我往父那裡去。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門徒的憂愁將會怎樣？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門徒的憂愁要變成喜樂。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什麼將會讓門徒喜樂？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他們要再見到耶穌，這樣，他們的心就喜樂了。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耶穌為什麼告訴門徒去祈求並領受？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耶穌說這樣做是為了使他們的喜樂得以滿足。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父自己為什麼愛耶穌的門徒？</w:t>
      </w:r>
    </w:p>
    <w:p>
      <w:pPr/>
      <w:r>
        <w:rPr>
          <w:lang w:val="zh_TW" w:bidi="zh_TW"/>
        </w:rPr>
      </w:r>
      <w:r>
        <w:rPr>
          <w:lang w:val="zh_TW" w:bidi="zh_TW"/>
        </w:rPr>
        <w:t>父愛門徒，因為門徒愛耶穌，又信祂是從父而來的。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耶穌從哪裡來，又要往哪裡去？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從父那裡來，到了這世界；祂又離開這世界，到父那裡去。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耶穌說門徒在那時會做什麼？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耶穌說，門徒要分散，各歸自己的地方，並且會留下耶穌獨自一人。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16:32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在門徒離開耶穌後，誰仍然會與祂同在？</w:t>
      </w:r>
    </w:p>
    <w:p>
      <w:pPr/>
      <w:r>
        <w:rPr>
          <w:lang w:val="zh_TW" w:bidi="zh_TW"/>
        </w:rPr>
      </w:r>
      <w:r>
        <w:rPr>
          <w:lang w:val="zh_TW" w:bidi="zh_TW"/>
        </w:rPr>
        <w:t>父仍然會與耶穌同在。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耶穌告訴門徒，即使在世上他們會有苦難，他們也可以放心的原因是什麼？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耶穌告訴他們要放心，因為祂已經勝過了世界。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為什麼父賜給耶穌掌管萬有的權柄？</w:t>
      </w:r>
    </w:p>
    <w:p>
      <w:pPr/>
      <w:r>
        <w:rPr>
          <w:lang w:val="zh_TW" w:bidi="zh_TW"/>
        </w:rPr>
      </w:r>
      <w:r>
        <w:rPr>
          <w:lang w:val="zh_TW" w:bidi="zh_TW"/>
        </w:rPr>
        <w:t>父這樣做是為了讓耶穌把永生賜給父所賜給祂的人。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什麼是永生？</w:t>
      </w:r>
    </w:p>
    <w:p>
      <w:pPr/>
      <w:r>
        <w:rPr>
          <w:lang w:val="zh_TW" w:bidi="zh_TW"/>
        </w:rPr>
      </w:r>
      <w:r>
        <w:rPr>
          <w:lang w:val="zh_TW" w:bidi="zh_TW"/>
        </w:rPr>
        <w:t>永生就是認識父——那獨一的真神，並且認識祂所差來的耶穌基督。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耶穌如何在地上榮耀神？</w:t>
      </w:r>
    </w:p>
    <w:p>
      <w:pPr/>
      <w:r>
        <w:rPr>
          <w:lang w:val="zh_TW" w:bidi="zh_TW"/>
        </w:rPr>
      </w:r>
      <w:r>
        <w:rPr>
          <w:lang w:val="zh_TW" w:bidi="zh_TW"/>
        </w:rPr>
        <w:t>祂完成了父所託付祂的工作。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耶穌想要得什麼樣的榮耀？</w:t>
      </w:r>
    </w:p>
    <w:p>
      <w:pPr/>
      <w:r>
        <w:rPr>
          <w:lang w:val="zh_TW" w:bidi="zh_TW"/>
        </w:rPr>
      </w:r>
      <w:r>
        <w:rPr>
          <w:lang w:val="zh_TW" w:bidi="zh_TW"/>
        </w:rPr>
        <w:t>祂想要得榮耀，</w:t>
      </w:r>
      <w:r>
        <w:rPr>
          <w:lang w:val="zh_TW" w:bidi="zh_TW"/>
        </w:rPr>
        <w:t>就是未有世界以先，祂同父享有的榮耀。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耶穌把父的名</w:t>
      </w:r>
      <w:r>
        <w:rPr>
          <w:b/>
          <w:lang w:val="zh_TW" w:bidi="zh_TW"/>
        </w:rPr>
        <w:t>顯明給誰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耶穌把父的名顯明給那些父從世上賜給耶穌的人。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父賜給耶穌的那些人如何回應耶穌的道？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他們領受了耶穌的道，又確實知道耶穌是從父出來的，並且信父差了耶穌來。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耶穌說祂不為誰祈求？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耶穌說祂不為世人祈求。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簡而言之，耶穌要求父為那些祂賜給耶穌的人做什麼？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耶穌祈求父，以父的名保守他們，使他們合而為一就像父與子一樣。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當耶穌在世上時，耶穌為父所賜給祂的人做了什麼？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耶穌保守了他們，使他們沒有一個滅亡的。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簡而言之，耶穌求父為那些父賜給耶穌的人做什麼？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耶穌祈求父保守他們，使他們脫離那惡者。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為什麼耶穌要使自己成聖？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耶穌使自己成聖，好讓父所賜給祂的人也在真理中成聖。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耶穌還會為誰祈求？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耶穌也會爲那些因當時跟隨祂的人的話而信祂的人祈求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耶穌為那些父賜給祂的人，向父祈求了什麼？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耶穌祈求父，以父的名保守他們，使他們合而為一、使他們在耶穌和父裡合而為一，好讓世人能相信是神差了耶穌來。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父如何愛那些祂賜給耶穌的人？</w:t>
      </w:r>
    </w:p>
    <w:p>
      <w:pPr/>
      <w:r>
        <w:rPr>
          <w:lang w:val="zh_TW" w:bidi="zh_TW"/>
        </w:rPr>
      </w:r>
      <w:r>
        <w:rPr>
          <w:lang w:val="zh_TW" w:bidi="zh_TW"/>
        </w:rPr>
        <w:t>父愛他們，正如祂愛耶穌一樣。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耶穌求父為那些父賜給耶穌的人做什麼？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耶穌祈求，祂在哪裡，</w:t>
      </w:r>
      <w:r>
        <w:rPr>
          <w:lang w:val="zh_TW" w:bidi="zh_TW"/>
        </w:rPr>
        <w:t>願跟隨祂的人也同祂在那裡</w:t>
      </w:r>
      <w:r>
        <w:rPr>
          <w:lang w:val="zh_TW" w:bidi="zh_TW"/>
        </w:rPr>
        <w:t>，並看見祂的榮耀。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為什麼耶穌已將父的名指示父所賜給祂的人，還要指示他們？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耶穌已將父的名指示他們，還要指示他們，使父以愛耶穌的愛在他們裡面，並且耶穌也在他們裡面。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耶穌說完這些話後，祂去了哪裡？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祂和門徒穿過汲淪溪到了一個園子，然後祂進去了園子。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猶大如何知道那個園子？</w:t>
      </w:r>
    </w:p>
    <w:p>
      <w:pPr/>
      <w:r>
        <w:rPr>
          <w:lang w:val="zh_TW" w:bidi="zh_TW"/>
        </w:rPr>
      </w:r>
      <w:r>
        <w:rPr>
          <w:lang w:val="zh_TW" w:bidi="zh_TW"/>
        </w:rPr>
        <w:t>他知道那個園子，因為耶穌常常和門徒到那裡去。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還有誰拿著燈籠、火把和武器來到園子？</w:t>
      </w:r>
    </w:p>
    <w:p>
      <w:pPr/>
      <w:r>
        <w:rPr>
          <w:lang w:val="zh_TW" w:bidi="zh_TW"/>
        </w:rPr>
      </w:r>
      <w:r>
        <w:rPr>
          <w:lang w:val="zh_TW" w:bidi="zh_TW"/>
        </w:rPr>
        <w:t>猶大領著一隊士兵，和祭司長並法利賽人的差役，也來到園子裡。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在園裡耶穌問這些人什麼？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耶穌問他們：「你們找誰？」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當那些人說他們在找拿撒勒人耶穌，而耶穌回答說「我就是」時，發生了什麼？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士兵和與他們在一起的人就退後並倒在地上。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為什麼耶穌說：「我已經告訴你們，我就是。</w:t>
      </w:r>
      <w:r>
        <w:rPr>
          <w:b/>
          <w:lang w:val="zh_TW" w:bidi="zh_TW"/>
        </w:rPr>
        <w:t>你們若找我，就讓這些人去吧</w:t>
      </w:r>
      <w:r>
        <w:rPr>
          <w:b/>
          <w:lang w:val="zh_TW" w:bidi="zh_TW"/>
        </w:rPr>
        <w:t>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耶穌這樣說，是要應驗祂之前所說的話：「你所賜給我的人，我沒有失落一個。」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在彼得砍掉大祭司的僕人馬勒古的耳朵後，耶穌對彼得說了什麼？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耶穌對彼得說：「</w:t>
      </w:r>
      <w:r>
        <w:rPr>
          <w:lang w:val="zh_TW" w:bidi="zh_TW"/>
        </w:rPr>
        <w:t>收刀入鞘吧，我父所給我的那杯，我豈可不喝呢？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在那隊士兵、千夫長和猶太人的差役拿住耶穌之後，他們把祂帶到哪裡？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他們先把耶穌帶到亞那那裡。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亞那是誰？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亞那是那年作大祭司的該亞法的岳父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彼得如何進入大祭司的院子？</w:t>
      </w:r>
    </w:p>
    <w:p>
      <w:pPr/>
      <w:r>
        <w:rPr>
          <w:lang w:val="zh_TW" w:bidi="zh_TW"/>
        </w:rPr>
      </w:r>
      <w:r>
        <w:rPr>
          <w:lang w:val="zh_TW" w:bidi="zh_TW"/>
        </w:rPr>
        <w:t>大祭司所認識的那個門徒，出去對看門的使女說了一聲，就領彼得進去。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18:19–21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簡而言之，當大祭司盤問耶穌關於祂的門徒和祂的教訓時，耶穌是如何回答的？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耶穌說，祂從來是公開地對世人說話。祂讓祭司長去問那些聽見祂說話的人，祂對他們說了什麼。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亞那盤問耶穌後，他把耶穌送到哪裡？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亞那把耶穌送到大祭司該亞法那裡。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誰問過彼得，是否他是耶穌的門徒？</w:t>
      </w:r>
    </w:p>
    <w:p>
      <w:pPr/>
      <w:r>
        <w:rPr>
          <w:lang w:val="zh_TW" w:bidi="zh_TW"/>
        </w:rPr>
      </w:r>
      <w:r>
        <w:rPr>
          <w:lang w:val="zh_TW" w:bidi="zh_TW"/>
        </w:rPr>
        <w:t>看守院子門的女人、圍著炭火站著的人和大祭司的一個僕人（就是那彼得削掉耳朵的人的親戚），都問過彼得，是否與耶穌是一起的或他是不是耶穌的門徒。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彼得第三次否認與基督有關係後，立即發生了什麼事？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彼得第三次否認與基督有關係後，立時雞就叫了。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為什麼那些帶耶穌到衙門的人不進去呢？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他們沒有進衙門，為了不被</w:t>
      </w:r>
      <w:r>
        <w:rPr>
          <w:lang w:val="zh_TW" w:bidi="zh_TW"/>
        </w:rPr>
        <w:t>染了污穢</w:t>
      </w:r>
      <w:r>
        <w:rPr>
          <w:lang w:val="zh_TW" w:bidi="zh_TW"/>
        </w:rPr>
        <w:t>，好能吃逾越節的筵席。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當彼拉多問耶穌的控告者「</w:t>
      </w:r>
      <w:r>
        <w:rPr>
          <w:b/>
          <w:lang w:val="zh_TW" w:bidi="zh_TW"/>
        </w:rPr>
        <w:t>你們告這人是為甚麼事呢？</w:t>
      </w:r>
      <w:r>
        <w:rPr>
          <w:b/>
          <w:lang w:val="zh_TW" w:bidi="zh_TW"/>
        </w:rPr>
        <w:t>」時，他們如何回答？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他們回答說：「</w:t>
      </w:r>
      <w:r>
        <w:rPr>
          <w:lang w:val="zh_TW" w:bidi="zh_TW"/>
        </w:rPr>
        <w:t>這人若不是作惡的，我們就不把他交給你。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為什麼猶太人把耶穌帶到彼拉多那裡，而不是自己處罰耶穌？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猶太人想要殺耶穌，但若沒有羅馬當局（彼拉多）的許可，他們沒有殺人的</w:t>
      </w:r>
      <w:r>
        <w:rPr>
          <w:lang w:val="zh_TW" w:bidi="zh_TW"/>
        </w:rPr>
        <w:t>權柄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18:33–35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彼拉多問了耶穌什麼？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彼拉多問耶穌：「你是猶太人的王嗎？」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關於耶穌的國，耶穌告訴彼拉多什麼事？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耶穌告訴彼拉多，祂的國不屬於這個世界，也不是從這裡來的。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耶穌是為了什麼目的而生的？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耶穌是為了成為王而生的，並為了給真理作見證。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與耶穌交談後，彼拉多對祂的判斷是什麼？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彼拉多對猶太人說：「</w:t>
      </w:r>
      <w:r>
        <w:rPr>
          <w:lang w:val="zh_TW" w:bidi="zh_TW"/>
        </w:rPr>
        <w:t>我查不出他有甚麼罪來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18:39–40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當彼拉多提議釋放耶穌時，猶太人對彼拉多喊叫什麼？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猶太人又喊著說：「</w:t>
      </w:r>
      <w:r>
        <w:rPr>
          <w:lang w:val="zh_TW" w:bidi="zh_TW"/>
        </w:rPr>
        <w:t>不要這人，要</w:t>
      </w:r>
      <w:r>
        <w:rPr>
          <w:u w:val="single"/>
          <w:lang w:val="zh_TW" w:bidi="zh_TW"/>
        </w:rPr>
        <w:t>巴拉巴</w:t>
      </w:r>
      <w:r>
        <w:rPr>
          <w:lang w:val="zh_TW" w:bidi="zh_TW"/>
        </w:rPr>
        <w:t>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彼拉多鞭打耶穌後，士兵對耶穌做了什麼？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士兵用荊棘編了冠冕，戴在耶穌的頭上，並給祂穿上紫袍。又走到祂面前，說：「</w:t>
      </w:r>
      <w:r>
        <w:rPr>
          <w:lang w:val="zh_TW" w:bidi="zh_TW"/>
        </w:rPr>
        <w:t>恭喜，</w:t>
      </w:r>
      <w:r>
        <w:rPr>
          <w:u w:val="single"/>
          <w:lang w:val="zh_TW" w:bidi="zh_TW"/>
        </w:rPr>
        <w:t>猶太</w:t>
      </w:r>
      <w:r>
        <w:rPr>
          <w:lang w:val="zh_TW" w:bidi="zh_TW"/>
        </w:rPr>
        <w:t>人的王！</w:t>
      </w:r>
      <w:r>
        <w:rPr>
          <w:lang w:val="zh_TW" w:bidi="zh_TW"/>
        </w:rPr>
        <w:t>」他們就用手掌打祂。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彼拉多為什麼再次把耶穌帶到眾人面前？</w:t>
      </w:r>
    </w:p>
    <w:p>
      <w:pPr/>
      <w:r>
        <w:rPr>
          <w:lang w:val="zh_TW" w:bidi="zh_TW"/>
        </w:rPr>
      </w:r>
      <w:r>
        <w:rPr>
          <w:lang w:val="zh_TW" w:bidi="zh_TW"/>
        </w:rPr>
        <w:t>彼拉多把耶穌帶出來給眾人看，讓他們知道彼拉多在耶穌身上查不出罪。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當彼拉多把耶穌帶回到眾人面前時，耶穌穿著什麼？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耶穌戴著荊棘冠冕，</w:t>
      </w:r>
      <w:r>
        <w:rPr>
          <w:lang w:val="zh_TW" w:bidi="zh_TW"/>
        </w:rPr>
        <w:t>穿着紫袍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當祭司長和差役看見耶穌時，他們說了什麼？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他們喊著說：「</w:t>
      </w:r>
      <w:r>
        <w:rPr>
          <w:lang w:val="zh_TW" w:bidi="zh_TW"/>
        </w:rPr>
        <w:t>釘他十字架！釘他十字架！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猶太人說了什麼使彼拉多越發害怕？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猶太人告訴彼拉多：「</w:t>
      </w:r>
      <w:r>
        <w:rPr>
          <w:lang w:val="zh_TW" w:bidi="zh_TW"/>
        </w:rPr>
        <w:t>我們有律法，按那律法，他是該死的，因祂以自己為神的兒子。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當彼拉多問耶穌：「</w:t>
      </w:r>
      <w:r>
        <w:rPr>
          <w:b/>
          <w:lang w:val="zh_TW" w:bidi="zh_TW"/>
        </w:rPr>
        <w:t>你是哪裏來的？</w:t>
      </w:r>
      <w:r>
        <w:rPr>
          <w:b/>
          <w:lang w:val="zh_TW" w:bidi="zh_TW"/>
        </w:rPr>
        <w:t>」時，耶穌說了什麼？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耶穌沒有回答彼拉多。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耶穌說，是誰賜給彼拉多權柄辦耶穌的？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</w:t>
      </w:r>
      <w:r>
        <w:rPr>
          <w:lang w:val="zh_TW" w:bidi="zh_TW"/>
        </w:rPr>
        <w:t>若不是從上頭賜給你的，你就毫無權柄辦我。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雖然彼拉多想釋放耶穌，但猶太人說了什麼阻止了他？</w:t>
      </w:r>
    </w:p>
    <w:p>
      <w:pPr/>
      <w:r>
        <w:rPr>
          <w:lang w:val="zh_TW" w:bidi="zh_TW"/>
        </w:rPr>
      </w:r>
      <w:r>
        <w:rPr>
          <w:lang w:val="zh_TW" w:bidi="zh_TW"/>
        </w:rPr>
        <w:t>猶太人喊著說：「</w:t>
      </w:r>
      <w:r>
        <w:rPr>
          <w:lang w:val="zh_TW" w:bidi="zh_TW"/>
        </w:rPr>
        <w:t>你若釋放這個人，就不是凱撒的忠臣。凡以自己為王的，就是背叛凱撒了。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在彼拉多將耶穌交給他們釘十字架之前，祭司長最後說了什麼？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祭司長說：「</w:t>
      </w:r>
      <w:r>
        <w:rPr>
          <w:lang w:val="zh_TW" w:bidi="zh_TW"/>
        </w:rPr>
        <w:t>除了凱撒，我們沒有王。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他們在哪裡釘耶穌十字架？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他們在各各他釘耶穌十字架，各各他的意思是「髑髏地」。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耶穌是唯一在那天被釘在十字架上的嗎？</w:t>
      </w:r>
    </w:p>
    <w:p>
      <w:pPr/>
      <w:r>
        <w:rPr>
          <w:lang w:val="zh_TW" w:bidi="zh_TW"/>
        </w:rPr>
      </w:r>
      <w:r>
        <w:rPr>
          <w:lang w:val="zh_TW" w:bidi="zh_TW"/>
        </w:rPr>
        <w:t>不是。耶穌的兩邊各有一人和祂一起被釘在十字架上。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彼拉多用牌子寫了一個名號安在十字架上，牌子上</w:t>
      </w:r>
      <w:r>
        <w:rPr>
          <w:b/>
          <w:lang w:val="zh_TW" w:bidi="zh_TW"/>
        </w:rPr>
        <w:t>寫了什麼？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在牌子上他寫著：「</w:t>
      </w:r>
      <w:r>
        <w:rPr>
          <w:lang w:val="zh_TW" w:bidi="zh_TW"/>
        </w:rPr>
        <w:t>猶太人的王，拿撒勒人耶穌。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安在耶穌十字架上的牌子是用什麼語言寫的？</w:t>
      </w:r>
    </w:p>
    <w:p>
      <w:pPr/>
      <w:r>
        <w:rPr>
          <w:lang w:val="zh_TW" w:bidi="zh_TW"/>
        </w:rPr>
      </w:r>
      <w:r>
        <w:rPr>
          <w:lang w:val="zh_TW" w:bidi="zh_TW"/>
        </w:rPr>
        <w:t>這個牌子是用希伯來、拉丁（和合本譯為：羅馬）和希臘三樣文字寫的。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士兵對耶穌的衣服做了什麼？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士兵把耶穌的衣服分成四份，每個士兵一份。但他們拈鬮來決定誰能得到耶穌那件沒有縫的內衣。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為什麼士兵要這樣處置耶穌的衣服？</w:t>
      </w:r>
    </w:p>
    <w:p>
      <w:pPr/>
      <w:r>
        <w:rPr>
          <w:lang w:val="zh_TW" w:bidi="zh_TW"/>
        </w:rPr>
      </w:r>
      <w:r>
        <w:rPr>
          <w:lang w:val="zh_TW" w:bidi="zh_TW"/>
        </w:rPr>
        <w:t>這樣做是為了應驗經上的話：「</w:t>
      </w:r>
      <w:r>
        <w:rPr>
          <w:lang w:val="zh_TW" w:bidi="zh_TW"/>
        </w:rPr>
        <w:t>他們分了我的外衣</w:t>
      </w:r>
      <w:r>
        <w:rPr>
          <w:lang w:val="zh_TW" w:bidi="zh_TW"/>
        </w:rPr>
        <w:t>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士兵對耶穌的衣服做了什麼？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士兵把耶穌的衣服分成四份，每個士兵一份。但他們拈鬮來決定誰能得到耶穌那件沒有縫的內衣。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誰站在耶穌的十字架旁？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耶穌的母親、祂母親的姊妹、革羅罷的妻子馬利亞、抹大拉的馬利亞，以及耶穌所愛的那門徒都站在耶穌的十字架旁。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耶穌看見祂的母親和祂所愛的那門徒站在旁邊時，對祂的母親說了什麼？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耶穌對她說：「</w:t>
      </w:r>
      <w:r>
        <w:rPr>
          <w:lang w:val="zh_TW" w:bidi="zh_TW"/>
        </w:rPr>
        <w:t>母親，看，你的兒子！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耶穌所愛的那門徒在耶穌告訴他「</w:t>
      </w:r>
      <w:r>
        <w:rPr>
          <w:b/>
          <w:lang w:val="zh_TW" w:bidi="zh_TW"/>
        </w:rPr>
        <w:t>看，你的母親</w:t>
      </w:r>
      <w:r>
        <w:rPr>
          <w:b/>
          <w:lang w:val="zh_TW" w:bidi="zh_TW"/>
        </w:rPr>
        <w:t>！」之後，做了什麼？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從那時起，耶穌所愛的那門徒就把耶穌的母親接到自己家裡去了。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為什麼耶穌說「我渴了」？</w:t>
      </w:r>
    </w:p>
    <w:p>
      <w:pPr/>
      <w:r>
        <w:rPr>
          <w:lang w:val="zh_TW" w:bidi="zh_TW"/>
        </w:rPr>
      </w:r>
      <w:r>
        <w:rPr>
          <w:lang w:val="zh_TW" w:bidi="zh_TW"/>
        </w:rPr>
        <w:t>耶穌這樣說是為了應驗經上的話。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19:29–30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耶穌從被送到祂嘴邊的海綿中嘗了那醋後，做了什麼？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</w:t>
      </w:r>
      <w:r>
        <w:rPr>
          <w:lang w:val="zh_TW" w:bidi="zh_TW"/>
        </w:rPr>
        <w:t>嘗</w:t>
      </w:r>
      <w:r>
        <w:rPr>
          <w:lang w:val="zh_TW" w:bidi="zh_TW"/>
        </w:rPr>
        <w:t>了那醋後，說：「成了。」</w:t>
      </w:r>
      <w:r>
        <w:rPr>
          <w:lang w:val="zh_TW" w:bidi="zh_TW"/>
        </w:rPr>
        <w:t>便低下頭，將靈魂交付神了。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為什麼猶太人想要彼拉多打斷被處決者的腿？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因為那天是預備日，為了避免屍體在安息日留在十字架上（因為那安息日是個重要的日子），猶太人就請求彼拉多打斷被處決者的腿，使他們能夠迅速死去，讓屍體能被取下來。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為什麼士兵沒有打斷耶穌的腿？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他們沒有打斷耶穌的腿，因為他們看見祂已經死了。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士兵看到耶穌已經死了之後，他們對耶穌做了什麼？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其中有一個士兵用槍刺耶穌的肋旁，隨即有血和水流出來。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為什麼那看見耶穌被釘十字架這整件事的人要為這些事作見證？</w:t>
      </w:r>
    </w:p>
    <w:p>
      <w:pPr/>
      <w:r>
        <w:rPr>
          <w:lang w:val="zh_TW" w:bidi="zh_TW"/>
        </w:rPr>
      </w:r>
      <w:r>
        <w:rPr>
          <w:lang w:val="zh_TW" w:bidi="zh_TW"/>
        </w:rPr>
        <w:t>那人作見證是為了讓你們也可以信。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19:36–37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為什麼耶穌的腿沒有被打斷，為什麼耶穌被槍扎？</w:t>
      </w:r>
    </w:p>
    <w:p>
      <w:pPr/>
      <w:r>
        <w:rPr>
          <w:lang w:val="zh_TW" w:bidi="zh_TW"/>
        </w:rPr>
      </w:r>
      <w:r>
        <w:rPr>
          <w:lang w:val="zh_TW" w:bidi="zh_TW"/>
        </w:rPr>
        <w:t>這些事的發生是為了應驗經上的話：「</w:t>
      </w:r>
      <w:r>
        <w:rPr>
          <w:lang w:val="zh_TW" w:bidi="zh_TW"/>
        </w:rPr>
        <w:t>他的骨頭一根也不可折斷。</w:t>
      </w:r>
      <w:r>
        <w:rPr>
          <w:lang w:val="zh_TW" w:bidi="zh_TW"/>
        </w:rPr>
        <w:t>」又說：「</w:t>
      </w:r>
      <w:r>
        <w:rPr>
          <w:lang w:val="zh_TW" w:bidi="zh_TW"/>
        </w:rPr>
        <w:t>他們要仰望自己所扎的人。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誰來求領走耶穌的身體？</w:t>
      </w:r>
    </w:p>
    <w:p>
      <w:pPr/>
      <w:r>
        <w:rPr>
          <w:lang w:val="zh_TW" w:bidi="zh_TW"/>
        </w:rPr>
      </w:r>
      <w:r>
        <w:rPr>
          <w:lang w:val="zh_TW" w:bidi="zh_TW"/>
        </w:rPr>
        <w:t>亞利馬太的約瑟來求彼拉多，他要把耶穌的身體領走。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誰來與亞利馬太的約瑟一起領走耶穌的身體？</w:t>
      </w:r>
    </w:p>
    <w:p>
      <w:pPr/>
      <w:r>
        <w:rPr>
          <w:lang w:val="zh_TW" w:bidi="zh_TW"/>
        </w:rPr>
      </w:r>
      <w:r>
        <w:rPr>
          <w:lang w:val="zh_TW" w:bidi="zh_TW"/>
        </w:rPr>
        <w:t>尼哥德慕</w:t>
      </w:r>
      <w:r>
        <w:rPr>
          <w:lang w:val="zh_TW" w:bidi="zh_TW"/>
        </w:rPr>
        <w:t>與亞利馬太的約瑟一同來的。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亞利馬太的約瑟和</w:t>
      </w:r>
      <w:r>
        <w:rPr>
          <w:b/>
          <w:lang w:val="zh_TW" w:bidi="zh_TW"/>
        </w:rPr>
        <w:t>尼哥德慕</w:t>
      </w:r>
      <w:r>
        <w:rPr>
          <w:b/>
          <w:lang w:val="zh_TW" w:bidi="zh_TW"/>
        </w:rPr>
        <w:t>如何處理耶穌的身體？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他們用細麻布和香料裹好耶穌的身體。然後，他們把耶穌的身體安放在園子裡的一個新墳墓裡。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抹大拉的馬利亞什麼時候來到墳墓</w:t>
      </w:r>
      <w:r>
        <w:rPr>
          <w:b/>
          <w:lang w:val="zh_TW" w:bidi="zh_TW"/>
        </w:rPr>
        <w:t>那裏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七日的第一日清早，天還黑的時候，</w:t>
      </w:r>
      <w:r>
        <w:rPr>
          <w:lang w:val="zh_TW" w:bidi="zh_TW"/>
        </w:rPr>
        <w:t>她來到墳墓</w:t>
      </w:r>
      <w:r>
        <w:rPr>
          <w:lang w:val="zh_TW" w:bidi="zh_TW"/>
        </w:rPr>
        <w:t>那裏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當抹大拉的馬利亞來到墳墓時，看見了什麼？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她看見石頭已經從墳墓滾開了。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抹大拉的馬利亞對兩個門徒說了什麼？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她告訴他們：「</w:t>
      </w:r>
      <w:r>
        <w:rPr>
          <w:lang w:val="zh_TW" w:bidi="zh_TW"/>
        </w:rPr>
        <w:t>有人把主從墳墓裏挪了去，我們不知道放在哪裏。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西門·彼得和另一位門徒聽到抹大拉的馬利亞所說的話後，他們做了什麼？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他們兩人都去了墳墓。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西門‧彼得</w:t>
      </w:r>
      <w:r>
        <w:rPr>
          <w:b/>
          <w:lang w:val="zh_TW" w:bidi="zh_TW"/>
        </w:rPr>
        <w:t>在墳墓裡看見了什麼？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彼得看見細麻布還放在那裡。又</w:t>
      </w:r>
      <w:r>
        <w:rPr>
          <w:lang w:val="zh_TW" w:bidi="zh_TW"/>
        </w:rPr>
        <w:t>看見耶穌的裹頭巾沒有和細麻布放在一處，是另在一處捲着。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另一位門徒看見墳墓裡的情景後有什麼反應？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他看見，就信了。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馬利亞低頭往墳墓裡看的時候，她看到了什麼？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她看見兩個</w:t>
      </w:r>
      <w:r>
        <w:rPr>
          <w:lang w:val="zh_TW" w:bidi="zh_TW"/>
        </w:rPr>
        <w:t>穿着</w:t>
      </w:r>
      <w:r>
        <w:rPr>
          <w:lang w:val="zh_TW" w:bidi="zh_TW"/>
        </w:rPr>
        <w:t>白衣的天使，</w:t>
      </w:r>
      <w:r>
        <w:rPr>
          <w:lang w:val="zh_TW" w:bidi="zh_TW"/>
        </w:rPr>
        <w:t>在安放耶穌身體的地方坐着，一個在頭，一個在腳。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天使對馬利亞說了什麼？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他們問她：「</w:t>
      </w:r>
      <w:r>
        <w:rPr>
          <w:lang w:val="zh_TW" w:bidi="zh_TW"/>
        </w:rPr>
        <w:t>婦人，你為甚麼哭？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當馬利亞轉過身時，她看到了什麼？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她看見耶穌站在那裡，但她不知道那是耶穌。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馬利亞誤以為耶穌是誰？</w:t>
      </w:r>
    </w:p>
    <w:p>
      <w:pPr/>
      <w:r>
        <w:rPr>
          <w:lang w:val="zh_TW" w:bidi="zh_TW"/>
        </w:rPr>
      </w:r>
      <w:r>
        <w:rPr>
          <w:lang w:val="zh_TW" w:bidi="zh_TW"/>
        </w:rPr>
        <w:t>她以為祂是看園的。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馬利亞何時認出耶穌？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當耶穌叫她的名字「馬利亞」時，她認出了祂。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為什麼耶穌告訴馬利亞不要拉住祂？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耶穌告訴她不要拉住祂，因為祂還沒有升上去見到父。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耶穌告訴馬利亞去對祂的弟兄說什麼？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耶穌告訴她去對祂的弟兄說，祂將要升上去見祂的父和他們的父，祂的神和他們的神。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抹大拉的馬利亞看見石頭從墳墓滾開後，她做了什麼？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她跑去告訴其他門徒耶穌要給他們的訊息。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七日的第一天晚上，在門徒所在的地方發生了什麼事？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耶穌來，站在他們中間。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耶穌指給門徒看了什麼？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祂把手和肋旁指給他們看。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耶穌告訴門徒祂將會做什麼？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耶穌說，祂會差遣門徒，就像父差遣祂一樣。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耶穌向門徒吹一口氣後，對他們說了什麼？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祂告訴他們：「</w:t>
      </w:r>
      <w:r>
        <w:rPr>
          <w:lang w:val="zh_TW" w:bidi="zh_TW"/>
        </w:rPr>
        <w:t>你們受聖靈！你們赦免誰的罪，誰的罪就赦免了；你們留下誰的罪，誰的罪就留下了。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當其他門徒見到耶穌時，哪一位門徒不在場？</w:t>
      </w:r>
    </w:p>
    <w:p>
      <w:pPr/>
      <w:r>
        <w:rPr>
          <w:lang w:val="zh_TW" w:bidi="zh_TW"/>
        </w:rPr>
      </w:r>
      <w:r>
        <w:rPr>
          <w:lang w:val="zh_TW" w:bidi="zh_TW"/>
        </w:rPr>
        <w:t>十二門徒中的一位，稱為低土馬的多馬，當耶穌來的時候，他沒有和其他門徒在一起。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多馬說需要做什麼才能讓他相信耶穌復活了？</w:t>
      </w:r>
    </w:p>
    <w:p>
      <w:pPr/>
      <w:r>
        <w:rPr>
          <w:lang w:val="zh_TW" w:bidi="zh_TW"/>
        </w:rPr>
      </w:r>
      <w:r>
        <w:rPr>
          <w:lang w:val="zh_TW" w:bidi="zh_TW"/>
        </w:rPr>
        <w:t>多馬說，他必須看到耶穌手上的釘痕，並將他的手指探入那釘痕，又用手放探入耶穌的肋旁，他才會相信。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多馬何時見到耶穌？</w:t>
      </w:r>
    </w:p>
    <w:p>
      <w:pPr/>
      <w:r>
        <w:rPr>
          <w:lang w:val="zh_TW" w:bidi="zh_TW"/>
        </w:rPr>
      </w:r>
      <w:r>
        <w:rPr>
          <w:lang w:val="zh_TW" w:bidi="zh_TW"/>
        </w:rPr>
        <w:t>八天後，當門關著，多馬和其他門徒在一起時，耶穌來並站在他們中間。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耶穌告訴多馬要做什麼？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耶穌告訴多馬，讓他用指頭探入耶穌的手，看看耶穌的手，又用他的手探入耶穌的肋旁。然後耶穌告訴多馬不要疑惑，總要信。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多馬對耶穌說了什麼？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多馬說：「我的主！我的神！」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耶穌說誰是有福的？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耶穌說：「那沒有看見就信的有福了。」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耶穌是否行了其他未記在這書上的神蹟？</w:t>
      </w:r>
    </w:p>
    <w:p>
      <w:pPr/>
      <w:r>
        <w:rPr>
          <w:lang w:val="zh_TW" w:bidi="zh_TW"/>
        </w:rPr>
      </w:r>
      <w:r>
        <w:rPr>
          <w:lang w:val="zh_TW" w:bidi="zh_TW"/>
        </w:rPr>
        <w:t>是的，耶穌在門徒面前行了許多其他的神蹟，這些神蹟並沒有記在約翰福音這書上。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為什麼書中記了這些</w:t>
      </w:r>
      <w:r>
        <w:rPr>
          <w:b/>
          <w:lang w:val="zh_TW" w:bidi="zh_TW"/>
        </w:rPr>
        <w:t>神蹟的事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記這些事要叫你們相信耶穌是基督，是神的兒子，並且叫你們信了祂，就可以因祂的名得生命。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當耶穌再次向門徒顯現時，他們在哪裡？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門徒在提比哩亞海邊時，耶穌再次向他們顯現。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哪些門徒在提比哩亞海邊？</w:t>
      </w:r>
    </w:p>
    <w:p>
      <w:pPr/>
      <w:r>
        <w:rPr>
          <w:lang w:val="zh_TW" w:bidi="zh_TW"/>
        </w:rPr>
      </w:r>
      <w:r>
        <w:rPr>
          <w:lang w:val="zh_TW" w:bidi="zh_TW"/>
        </w:rPr>
        <w:t>西門‧彼得</w:t>
      </w:r>
      <w:r>
        <w:rPr>
          <w:lang w:val="zh_TW" w:bidi="zh_TW"/>
        </w:rPr>
        <w:t>、稱為低土馬的多馬、加利利的迦拿人拿但業、西庇太的兩個兒子，和耶穌的另外兩個門徒都在提比哩亞海邊。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這些門徒在做什麼？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這些門徒去打魚，但一夜都沒有打到什麼。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耶穌告訴門徒，把網撒在船的右邊，他們就會捕到一些魚。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當門徒撒網時，發生了什麼？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他們無法拉起網，因為網裡的魚太多了。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當耶穌所愛的那門徒說「是主」時，</w:t>
      </w:r>
      <w:r>
        <w:rPr>
          <w:b/>
          <w:lang w:val="zh_TW" w:bidi="zh_TW"/>
        </w:rPr>
        <w:t>西門‧彼得</w:t>
      </w:r>
      <w:r>
        <w:rPr>
          <w:b/>
          <w:lang w:val="zh_TW" w:bidi="zh_TW"/>
        </w:rPr>
        <w:t>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他把外衣束在身上，然後跳入海裡。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其他門徒做了什麼？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其他門徒就在小船上，把滿網的魚拉過來。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耶穌告訴門徒要用他們剛才捕的一些魚做什麼？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耶穌告訴門徒把他們</w:t>
      </w:r>
      <w:r>
        <w:rPr>
          <w:lang w:val="zh_TW" w:bidi="zh_TW"/>
        </w:rPr>
        <w:t>剛才捕的魚拿幾條來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耶穌從死裡復活後，至此已經向門徒顯現了多少次？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耶穌從死裡復活以後，</w:t>
      </w:r>
      <w:r>
        <w:rPr>
          <w:lang w:val="zh_TW" w:bidi="zh_TW"/>
        </w:rPr>
        <w:t>這是第三次</w:t>
      </w:r>
      <w:r>
        <w:rPr>
          <w:lang w:val="zh_TW" w:bidi="zh_TW"/>
        </w:rPr>
        <w:t>向門徒顯現。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早飯</w:t>
      </w:r>
      <w:r>
        <w:rPr>
          <w:b/>
          <w:lang w:val="zh_TW" w:bidi="zh_TW"/>
        </w:rPr>
        <w:t>後，耶穌問</w:t>
      </w:r>
      <w:r>
        <w:rPr>
          <w:b/>
          <w:lang w:val="zh_TW" w:bidi="zh_TW"/>
        </w:rPr>
        <w:t>西門‧彼得</w:t>
      </w:r>
      <w:r>
        <w:rPr>
          <w:b/>
          <w:lang w:val="zh_TW" w:bidi="zh_TW"/>
        </w:rPr>
        <w:t>的第一件事是什麼？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耶穌問</w:t>
      </w:r>
      <w:r>
        <w:rPr>
          <w:lang w:val="zh_TW" w:bidi="zh_TW"/>
        </w:rPr>
        <w:t>西門‧彼得，</w:t>
      </w:r>
      <w:r>
        <w:rPr>
          <w:lang w:val="zh_TW" w:bidi="zh_TW"/>
        </w:rPr>
        <w:t>是否西門愛耶穌</w:t>
      </w:r>
      <w:r>
        <w:rPr>
          <w:lang w:val="zh_TW" w:bidi="zh_TW"/>
        </w:rPr>
        <w:t>比這些更深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當耶穌第三次問彼得是否愛祂時，西門彼得如何回答耶穌？</w:t>
      </w:r>
    </w:p>
    <w:p>
      <w:pPr/>
      <w:r>
        <w:rPr>
          <w:lang w:val="zh_TW" w:bidi="zh_TW"/>
        </w:rPr>
      </w:r>
      <w:r>
        <w:rPr>
          <w:lang w:val="zh_TW" w:bidi="zh_TW"/>
        </w:rPr>
        <w:t>第三次被問到時，彼得回答：「</w:t>
      </w:r>
      <w:r>
        <w:rPr>
          <w:lang w:val="zh_TW" w:bidi="zh_TW"/>
        </w:rPr>
        <w:t>主啊，你是無所不知的；你知道我愛你。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第三次彼得回應耶穌的問題「你愛我嗎？」時，耶穌告訴彼得要做什麼？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在第三次回答後，耶穌告訴他：「</w:t>
      </w:r>
      <w:r>
        <w:rPr>
          <w:lang w:val="zh_TW" w:bidi="zh_TW"/>
        </w:rPr>
        <w:t>你餵養我的羊。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</w:t>
      </w:r>
      <w:r>
        <w:rPr>
          <w:b/>
          <w:lang w:val="zh_TW" w:bidi="zh_TW"/>
        </w:rPr>
        <w:t>西門‧彼得</w:t>
      </w:r>
      <w:r>
        <w:rPr>
          <w:b/>
          <w:lang w:val="zh_TW" w:bidi="zh_TW"/>
        </w:rPr>
        <w:t>年老的時候，耶穌告訴西門他會發生什麼事？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耶穌告訴西門‧彼得，當他年老時，他要伸出手來，</w:t>
      </w:r>
      <w:r>
        <w:rPr>
          <w:lang w:val="zh_TW" w:bidi="zh_TW"/>
        </w:rPr>
        <w:t>別人要把他束上，帶他到不願意去的地方。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為什麼耶穌要告訴彼得當他年老時會發生的事？</w:t>
      </w:r>
    </w:p>
    <w:p>
      <w:pPr/>
      <w:r>
        <w:rPr>
          <w:lang w:val="zh_TW" w:bidi="zh_TW"/>
        </w:rPr>
      </w:r>
      <w:r>
        <w:rPr>
          <w:lang w:val="zh_TW" w:bidi="zh_TW"/>
        </w:rPr>
        <w:t>耶穌說這話</w:t>
      </w:r>
      <w:r>
        <w:rPr>
          <w:lang w:val="zh_TW" w:bidi="zh_TW"/>
        </w:rPr>
        <w:t>是指着彼得要怎樣死，以榮耀神。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西門·彼得問耶穌關於耶穌所愛的那門徒的什麼事？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彼得問耶穌：「</w:t>
      </w:r>
      <w:r>
        <w:rPr>
          <w:lang w:val="zh_TW" w:bidi="zh_TW"/>
        </w:rPr>
        <w:t>主啊，這人將來如何？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對彼得的問題：「</w:t>
      </w:r>
      <w:r>
        <w:rPr>
          <w:b/>
          <w:lang w:val="zh_TW" w:bidi="zh_TW"/>
        </w:rPr>
        <w:t>主啊，這人將來如何</w:t>
      </w:r>
      <w:r>
        <w:rPr>
          <w:b/>
          <w:lang w:val="zh_TW" w:bidi="zh_TW"/>
        </w:rPr>
        <w:t>？」耶穌是如何回應的？</w:t>
      </w:r>
    </w:p>
    <w:p>
      <w:pPr/>
      <w:r>
        <w:rPr>
          <w:lang w:val="zh_TW" w:bidi="zh_TW"/>
        </w:rPr>
      </w:r>
      <w:r>
        <w:rPr>
          <w:lang w:val="zh_TW" w:bidi="zh_TW"/>
        </w:rPr>
        <w:t>耶穌告訴彼得：「</w:t>
      </w:r>
      <w:r>
        <w:rPr>
          <w:lang w:val="zh_TW" w:bidi="zh_TW"/>
        </w:rPr>
        <w:t>你跟從我吧！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這本書是誰寫的，他為了什麼作見證？</w:t>
      </w:r>
    </w:p>
    <w:p>
      <w:pPr/>
      <w:r>
        <w:rPr>
          <w:lang w:val="zh_TW" w:bidi="zh_TW"/>
        </w:rPr>
      </w:r>
      <w:r>
        <w:rPr>
          <w:lang w:val="zh_TW" w:bidi="zh_TW"/>
        </w:rPr>
        <w:t>這本書是耶穌所愛的那門徒寫的，他為書裡所描述的事是真實的來作見證。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