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MAT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在耶穌基督的家譜中，哪兩位先祖首先被列出，以表明他們的重要性？</w:t>
      </w:r>
    </w:p>
    <w:p>
      <w:pPr/>
      <w:r>
        <w:rPr>
          <w:lang w:val="zh_TW" w:bidi="zh_TW"/>
        </w:rPr>
      </w:r>
      <w:r>
        <w:rPr>
          <w:lang w:val="zh_TW" w:bidi="zh_TW"/>
        </w:rPr>
        <w:t>首先列出的兩位先祖是大衛和亞伯拉罕。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在家譜的結尾，哪位妻子被提及，為什麼她被列出？</w:t>
      </w:r>
    </w:p>
    <w:p>
      <w:pPr/>
      <w:r>
        <w:rPr>
          <w:lang w:val="zh_TW" w:bidi="zh_TW"/>
        </w:rPr>
      </w:r>
      <w:r>
        <w:rPr>
          <w:lang w:val="zh_TW" w:bidi="zh_TW"/>
        </w:rPr>
        <w:t>約瑟的妻子馬利亞被列出，因為耶穌是從她而生的。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馬利亞與約瑟在一起之前發生了什麼事？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馬利亞與約瑟在一起之前，就因聖靈懷孕了。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約瑟是怎樣的人？</w:t>
      </w:r>
    </w:p>
    <w:p>
      <w:pPr/>
      <w:r>
        <w:rPr>
          <w:lang w:val="zh_TW" w:bidi="zh_TW"/>
        </w:rPr>
      </w:r>
      <w:r>
        <w:rPr>
          <w:lang w:val="zh_TW" w:bidi="zh_TW"/>
        </w:rPr>
        <w:t>約瑟是一個義人。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1:19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當約瑟得知馬利亞懷孕時，他決定怎麼做？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約瑟決定秘密結束與馬利亞的婚約。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在約瑟身上發生了什麼事，讓他決定繼續與馬利亞的婚約？</w:t>
      </w:r>
    </w:p>
    <w:p>
      <w:pPr/>
      <w:r>
        <w:rPr>
          <w:lang w:val="zh_TW" w:bidi="zh_TW"/>
        </w:rPr>
      </w:r>
      <w:r>
        <w:rPr>
          <w:lang w:val="zh_TW" w:bidi="zh_TW"/>
        </w:rPr>
        <w:t>一位天使在夢中告訴約瑟要娶馬利亞為妻，因為那孩子是由聖靈來的。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為什麼約瑟要給嬰兒取名為耶穌？</w:t>
      </w:r>
    </w:p>
    <w:p>
      <w:pPr/>
      <w:r>
        <w:rPr>
          <w:lang w:val="zh_TW" w:bidi="zh_TW"/>
        </w:rPr>
      </w:r>
      <w:r>
        <w:rPr>
          <w:lang w:val="zh_TW" w:bidi="zh_TW"/>
        </w:rPr>
        <w:t>約瑟被告知要給嬰兒取名為耶穌，因為祂將拯救祂的百姓脫離罪惡。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在這些事件中應驗的舊約預言是什麼？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舊約的預言是童女將生下一個兒子，人們將稱祂為以馬內利，意思是「神與我們同在」。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在馬利亞生下耶穌之前，約瑟很小心的不做什麼？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約瑟小心翼翼地不與馬利亞同房，直到她生下耶穌。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耶穌出生在哪裡？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耶穌出生在猶太的伯利恆。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來自東方的</w:t>
      </w:r>
      <w:r>
        <w:rPr>
          <w:b/>
          <w:lang w:val="zh_TW" w:bidi="zh_TW"/>
        </w:rPr>
        <w:t>博學之士</w:t>
      </w:r>
      <w:r>
        <w:rPr>
          <w:b/>
          <w:lang w:val="zh_TW" w:bidi="zh_TW"/>
        </w:rPr>
        <w:t>給耶穌什麼稱號？</w:t>
      </w:r>
    </w:p>
    <w:p>
      <w:pPr/>
      <w:r>
        <w:rPr>
          <w:lang w:val="zh_TW" w:bidi="zh_TW"/>
        </w:rPr>
      </w:r>
      <w:r>
        <w:rPr>
          <w:lang w:val="zh_TW" w:bidi="zh_TW"/>
        </w:rPr>
        <w:t>從東方來的</w:t>
      </w:r>
      <w:r>
        <w:rPr>
          <w:lang w:val="zh_TW" w:bidi="zh_TW"/>
        </w:rPr>
        <w:t>博學之士</w:t>
      </w:r>
      <w:r>
        <w:rPr>
          <w:lang w:val="zh_TW" w:bidi="zh_TW"/>
        </w:rPr>
        <w:t>給耶穌的稱號是「猶太人的王」。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2:2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</w:t>
      </w:r>
      <w:r>
        <w:rPr>
          <w:b/>
          <w:lang w:val="zh_TW" w:bidi="zh_TW"/>
        </w:rPr>
        <w:t>博學之士</w:t>
      </w:r>
      <w:r>
        <w:rPr>
          <w:b/>
          <w:lang w:val="zh_TW" w:bidi="zh_TW"/>
        </w:rPr>
        <w:t>是如何知道猶太人的王已經誕生的？</w:t>
      </w:r>
    </w:p>
    <w:p>
      <w:pPr/>
      <w:r>
        <w:rPr>
          <w:lang w:val="zh_TW" w:bidi="zh_TW"/>
        </w:rPr>
      </w:r>
      <w:r>
        <w:rPr>
          <w:lang w:val="zh_TW" w:bidi="zh_TW"/>
        </w:rPr>
        <w:t>博學之士</w:t>
      </w:r>
      <w:r>
        <w:rPr>
          <w:lang w:val="zh_TW" w:bidi="zh_TW"/>
        </w:rPr>
        <w:t>在東方看見了猶太人之王的星。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希律王對來自</w:t>
      </w:r>
      <w:r>
        <w:rPr>
          <w:b/>
          <w:lang w:val="zh_TW" w:bidi="zh_TW"/>
        </w:rPr>
        <w:t>博學之士</w:t>
      </w:r>
      <w:r>
        <w:rPr>
          <w:b/>
          <w:lang w:val="zh_TW" w:bidi="zh_TW"/>
        </w:rPr>
        <w:t>的消息有何反應？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希律王聽到</w:t>
      </w:r>
      <w:r>
        <w:rPr>
          <w:lang w:val="zh_TW" w:bidi="zh_TW"/>
        </w:rPr>
        <w:t>博學之士</w:t>
      </w:r>
      <w:r>
        <w:rPr>
          <w:lang w:val="zh_TW" w:bidi="zh_TW"/>
        </w:rPr>
        <w:t>的消息時，心裡不安。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祭司長和文士怎麼知道基督會在哪裡出生？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他們知道預言說基督將出生在伯利恆。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</w:t>
      </w:r>
      <w:r>
        <w:rPr>
          <w:b/>
          <w:lang w:val="zh_TW" w:bidi="zh_TW"/>
        </w:rPr>
        <w:t>博學之士</w:t>
      </w:r>
      <w:r>
        <w:rPr>
          <w:b/>
          <w:lang w:val="zh_TW" w:bidi="zh_TW"/>
        </w:rPr>
        <w:t>是如何確切找到耶穌所在之地的？</w:t>
      </w:r>
    </w:p>
    <w:p>
      <w:pPr/>
      <w:r>
        <w:rPr>
          <w:lang w:val="zh_TW" w:bidi="zh_TW"/>
        </w:rPr>
      </w:r>
      <w:r>
        <w:rPr>
          <w:lang w:val="zh_TW" w:bidi="zh_TW"/>
        </w:rPr>
        <w:t>東方的星在前面引路，一直到了耶穌所在的地方，就停在上面。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耶穌幾歲時</w:t>
      </w:r>
      <w:r>
        <w:rPr>
          <w:b/>
          <w:lang w:val="zh_TW" w:bidi="zh_TW"/>
        </w:rPr>
        <w:t>博學之士</w:t>
      </w:r>
      <w:r>
        <w:rPr>
          <w:b/>
          <w:lang w:val="zh_TW" w:bidi="zh_TW"/>
        </w:rPr>
        <w:t>來看祂？</w:t>
      </w:r>
    </w:p>
    <w:p>
      <w:pPr/>
      <w:r>
        <w:rPr>
          <w:lang w:val="zh_TW" w:bidi="zh_TW"/>
        </w:rPr>
      </w:r>
      <w:r>
        <w:rPr>
          <w:lang w:val="zh_TW" w:bidi="zh_TW"/>
        </w:rPr>
        <w:t>當</w:t>
      </w:r>
      <w:r>
        <w:rPr>
          <w:lang w:val="zh_TW" w:bidi="zh_TW"/>
        </w:rPr>
        <w:t>博學之士</w:t>
      </w:r>
      <w:r>
        <w:rPr>
          <w:lang w:val="zh_TW" w:bidi="zh_TW"/>
        </w:rPr>
        <w:t>們來見耶穌時，耶穌已經是個小孩子了。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2:11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博學之士</w:t>
      </w:r>
      <w:r>
        <w:rPr>
          <w:b/>
          <w:lang w:val="zh_TW" w:bidi="zh_TW"/>
        </w:rPr>
        <w:t>們給耶穌的禮物是什麼？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博學之士</w:t>
      </w:r>
      <w:r>
        <w:rPr>
          <w:lang w:val="zh_TW" w:bidi="zh_TW"/>
        </w:rPr>
        <w:t>們獻給耶穌黃金、乳香和沒藥作為禮物。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博學之士</w:t>
      </w:r>
      <w:r>
        <w:rPr>
          <w:b/>
          <w:lang w:val="zh_TW" w:bidi="zh_TW"/>
        </w:rPr>
        <w:t>們是如何回家的，他們為什麼選擇這條路？</w:t>
      </w:r>
    </w:p>
    <w:p>
      <w:pPr/>
      <w:r>
        <w:rPr>
          <w:lang w:val="zh_TW" w:bidi="zh_TW"/>
        </w:rPr>
      </w:r>
      <w:r>
        <w:rPr>
          <w:lang w:val="zh_TW" w:bidi="zh_TW"/>
        </w:rPr>
        <w:t>那些</w:t>
      </w:r>
      <w:r>
        <w:rPr>
          <w:lang w:val="zh_TW" w:bidi="zh_TW"/>
        </w:rPr>
        <w:t>博學之士</w:t>
      </w:r>
      <w:r>
        <w:rPr>
          <w:lang w:val="zh_TW" w:bidi="zh_TW"/>
        </w:rPr>
        <w:t>們從另一條路回家，因為神在夢中警告他們不要回到希律那裡。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約瑟在夢中收到什麼指示？</w:t>
      </w:r>
    </w:p>
    <w:p>
      <w:pPr/>
      <w:r>
        <w:rPr>
          <w:lang w:val="zh_TW" w:bidi="zh_TW"/>
        </w:rPr>
      </w:r>
      <w:r>
        <w:rPr>
          <w:lang w:val="zh_TW" w:bidi="zh_TW"/>
        </w:rPr>
        <w:t>約瑟在夢中得到指示，要帶著耶穌和馬利亞逃往埃及，因為希律將試圖殺害耶穌。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耶穌從埃及回來後應驗了什麼預言？</w:t>
      </w:r>
    </w:p>
    <w:p>
      <w:pPr/>
      <w:r>
        <w:rPr>
          <w:lang w:val="zh_TW" w:bidi="zh_TW"/>
        </w:rPr>
      </w:r>
      <w:r>
        <w:rPr>
          <w:lang w:val="zh_TW" w:bidi="zh_TW"/>
        </w:rPr>
        <w:t>在耶穌後來從埃及返回時，應驗了預言說的「我從埃及召出我的兒子來」。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當那些</w:t>
      </w:r>
      <w:r>
        <w:rPr>
          <w:b/>
          <w:lang w:val="zh_TW" w:bidi="zh_TW"/>
        </w:rPr>
        <w:t>博學之士</w:t>
      </w:r>
      <w:r>
        <w:rPr>
          <w:b/>
          <w:lang w:val="zh_TW" w:bidi="zh_TW"/>
        </w:rPr>
        <w:t>沒有回到希律那裡時，希律做了什麼？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希律殺了伯利恆地區所有兩歲以下的男孩。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2:19–20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希律死後，約瑟在夢中得到什麼指示？</w:t>
      </w:r>
    </w:p>
    <w:p>
      <w:pPr/>
      <w:r>
        <w:rPr>
          <w:lang w:val="zh_TW" w:bidi="zh_TW"/>
        </w:rPr>
      </w:r>
      <w:r>
        <w:rPr>
          <w:lang w:val="zh_TW" w:bidi="zh_TW"/>
        </w:rPr>
        <w:t>約瑟在夢中被指示返回以色列地。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約瑟與馬利亞和耶穌定居在哪裡？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約瑟與馬利亞和耶穌一起住在加利利的拿撒勒。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當約瑟搬到他們的新地點時，哪個預言得到了應驗？</w:t>
      </w:r>
    </w:p>
    <w:p>
      <w:pPr/>
      <w:r>
        <w:rPr>
          <w:lang w:val="zh_TW" w:bidi="zh_TW"/>
        </w:rPr>
      </w:r>
      <w:r>
        <w:rPr>
          <w:lang w:val="zh_TW" w:bidi="zh_TW"/>
        </w:rPr>
        <w:t>基督將被稱為拿撒勒人的預言已經應驗。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施洗約翰在曠野傳講的信息是什麼？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約翰宣講：「天國近了，你們應當悔改」。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以賽亞的預言說施洗約翰會來做什麼？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預言說施洗約翰警告眾人，當預備主的道路。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當人們受約翰施洗時，他們做了什麼？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他們受洗的時候，承認了自己的罪。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施洗約翰告訴法利賽人和撒都該人要做什麼？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施洗約翰告訴法利賽人和撒都該人，要結出與悔改相稱的果子。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施洗約翰警告法利賽人和撒都該人不要在心裡想什麼？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約翰警告法利賽人和撒都該人，不要心裡說有亞伯拉罕為他們的祖宗。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根據約翰，凡不結好果子的樹會怎樣？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約翰說，每棵不結好果子的樹都要砍下來丟進火裡。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那在約翰之後要來的將如何施洗？</w:t>
      </w:r>
    </w:p>
    <w:p>
      <w:pPr/>
      <w:r>
        <w:rPr>
          <w:lang w:val="zh_TW" w:bidi="zh_TW"/>
        </w:rPr>
      </w:r>
      <w:r>
        <w:rPr>
          <w:lang w:val="zh_TW" w:bidi="zh_TW"/>
        </w:rPr>
        <w:t>那在約翰之後要來的，將用聖靈和火施洗。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耶穌對約翰說了什麼，使約翰願意為祂施洗？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耶穌說，約翰為祂施洗是應當的，為要成全諸般的義。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耶穌從水裡上來時看到了什麼？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當耶穌從水裡上來時，祂看見神的靈如鴿子降下，落在祂身上。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耶穌受洗後，從天而來的聲音說了什麼？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從天上有聲音說：「這是我的愛子，我所喜悅的。」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誰帶領耶穌到曠野去受魔鬼的試探？</w:t>
      </w:r>
    </w:p>
    <w:p>
      <w:pPr/>
      <w:r>
        <w:rPr>
          <w:lang w:val="zh_TW" w:bidi="zh_TW"/>
        </w:rPr>
      </w:r>
      <w:r>
        <w:rPr>
          <w:lang w:val="zh_TW" w:bidi="zh_TW"/>
        </w:rPr>
        <w:t>聖靈帶耶穌到曠野去受魔鬼的試探。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耶穌在曠野禁食多久？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耶穌在曠野禁食了四十晝夜。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魔鬼向耶穌提出的第一個試探是什麼？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魔鬼試探耶穌把石頭變成麵包。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耶穌對第一個試探的回答是什麼？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耶穌說人不能單靠食物而活，乃要靠神口中所出的一切話語。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4:5–6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魔鬼向耶穌提出的第二個試探是什麼？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魔鬼試探耶穌，要他從殿頂上跳下去。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耶穌對第二個試探的回答是什麼？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耶穌說，你不可試探主你的神。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4:8–9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魔鬼向耶穌提出的第三個試探是什麼？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魔鬼誘惑耶穌拜牠，以換取世上所有的國度。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耶穌對第三個試探的回答是什麼？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耶穌說，你必須敬拜主你的神，而且必須單單事奉祂。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4:15–16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耶穌搬到加利利的迦百農應驗了什麼？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應驗了以賽亞的預言，預言說加利利的百姓將看見大光。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耶穌接著開始傳講什麼信息？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耶穌傳講：「天國近了，你們應當悔改」。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4:18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彼得和安得烈如何謀生？</w:t>
      </w:r>
    </w:p>
    <w:p>
      <w:pPr/>
      <w:r>
        <w:rPr>
          <w:lang w:val="zh_TW" w:bidi="zh_TW"/>
        </w:rPr>
      </w:r>
      <w:r>
        <w:rPr>
          <w:lang w:val="zh_TW" w:bidi="zh_TW"/>
        </w:rPr>
        <w:t>彼得和安德烈是漁夫。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4:19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耶穌說祂要使彼得和安得烈成為什麼？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耶穌說祂會使彼得和安得烈得人如得魚一樣。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4:21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雅各和約翰如何謀生？</w:t>
      </w:r>
    </w:p>
    <w:p>
      <w:pPr/>
      <w:r>
        <w:rPr>
          <w:lang w:val="zh_TW" w:bidi="zh_TW"/>
        </w:rPr>
      </w:r>
      <w:r>
        <w:rPr>
          <w:lang w:val="zh_TW" w:bidi="zh_TW"/>
        </w:rPr>
        <w:t>雅各和約翰是漁夫。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4:23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這時，耶穌去哪裡教導人？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耶穌在加利利的各會堂裡教導人。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4:24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什麼樣的人被帶到耶穌面前，耶穌對他們做了什麼？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一切害病的和被鬼附的都被帶到耶穌那裡，耶穌治好了他們。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4:25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當時有多少人跟隨耶穌？</w:t>
      </w:r>
    </w:p>
    <w:p>
      <w:pPr/>
      <w:r>
        <w:rPr>
          <w:lang w:val="zh_TW" w:bidi="zh_TW"/>
        </w:rPr>
      </w:r>
      <w:r>
        <w:rPr>
          <w:lang w:val="zh_TW" w:bidi="zh_TW"/>
        </w:rPr>
        <w:t>當時有許多人跟隨耶穌。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為什麼虛心的人是有福的？</w:t>
      </w:r>
    </w:p>
    <w:p>
      <w:pPr/>
      <w:r>
        <w:rPr>
          <w:lang w:val="zh_TW" w:bidi="zh_TW"/>
        </w:rPr>
      </w:r>
      <w:r>
        <w:rPr>
          <w:lang w:val="zh_TW" w:bidi="zh_TW"/>
        </w:rPr>
        <w:t>虛心的人有福了，因為天國是他們的。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為什麼哀慟的人是有福的？</w:t>
      </w:r>
    </w:p>
    <w:p>
      <w:pPr/>
      <w:r>
        <w:rPr>
          <w:lang w:val="zh_TW" w:bidi="zh_TW"/>
        </w:rPr>
      </w:r>
      <w:r>
        <w:rPr>
          <w:lang w:val="zh_TW" w:bidi="zh_TW"/>
        </w:rPr>
        <w:t>哀慟的人有福了，因為他們必得安慰。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為什麼溫柔的人是有福的？</w:t>
      </w:r>
    </w:p>
    <w:p>
      <w:pPr/>
      <w:r>
        <w:rPr>
          <w:lang w:val="zh_TW" w:bidi="zh_TW"/>
        </w:rPr>
      </w:r>
      <w:r>
        <w:rPr>
          <w:lang w:val="zh_TW" w:bidi="zh_TW"/>
        </w:rPr>
        <w:t>溫柔的人有福了，因為他們必承受地土。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為什麼飢渴慕義的人是有福的？</w:t>
      </w:r>
    </w:p>
    <w:p>
      <w:pPr/>
      <w:r>
        <w:rPr>
          <w:lang w:val="zh_TW" w:bidi="zh_TW"/>
        </w:rPr>
      </w:r>
      <w:r>
        <w:rPr>
          <w:lang w:val="zh_TW" w:bidi="zh_TW"/>
        </w:rPr>
        <w:t>飢渴慕義的人有福了，因為他們必得飽足。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為什麼為耶穌的緣故受辱罵和逼迫的人是有福的？</w:t>
      </w:r>
    </w:p>
    <w:p>
      <w:pPr/>
      <w:r>
        <w:rPr>
          <w:lang w:val="zh_TW" w:bidi="zh_TW"/>
        </w:rPr>
      </w:r>
      <w:r>
        <w:rPr>
          <w:lang w:val="zh_TW" w:bidi="zh_TW"/>
        </w:rPr>
        <w:t>為耶穌的緣故受辱罵和逼迫的人是有福的，因為他們在天上的賞賜是大的。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信徒如何讓自己的光照在人前？</w:t>
      </w:r>
    </w:p>
    <w:p>
      <w:pPr/>
      <w:r>
        <w:rPr>
          <w:lang w:val="zh_TW" w:bidi="zh_TW"/>
        </w:rPr>
      </w:r>
      <w:r>
        <w:rPr>
          <w:lang w:val="zh_TW" w:bidi="zh_TW"/>
        </w:rPr>
        <w:t>信徒通過他們的好行為使光照在人前。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耶穌來是要對舊約的律法和先知做什麼？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耶穌來是要成全舊約的律法和先知。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誰在天國裡將被稱為大？</w:t>
      </w:r>
    </w:p>
    <w:p>
      <w:pPr/>
      <w:r>
        <w:rPr>
          <w:lang w:val="zh_TW" w:bidi="zh_TW"/>
        </w:rPr>
      </w:r>
      <w:r>
        <w:rPr>
          <w:lang w:val="zh_TW" w:bidi="zh_TW"/>
        </w:rPr>
        <w:t>那些遵行神的誡命又教導人遵行的人，在天國裡將被稱為大。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耶穌教導不只那些殺人的人會受審判，還有那些做什麼的人也會？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耶穌教導說，不只那些殺人的人，還有那些對弟兄動怒的人也會受審判。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如果我們的弟兄對我們懷怨，耶穌教導我們應該怎麼做？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耶穌教導我們，如果弟兄對我們懷怨，我們應該同他和好。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耶穌教導我們在上法庭之前應該與控告我們的人做什麼？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耶穌教導我們在上法庭之前，應該嘗試與控告者和解。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5:27–28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耶穌教導我們不僅犯姦淫是錯的，還有做什麼也是錯的？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耶穌教導我們不僅犯姦淫是錯的，動淫念也是錯的。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5:29–30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耶穌說，對於使我們犯罪的事物，我們必須如何處理？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耶穌說我們必須丟掉任何使我們犯罪的事物。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耶穌基於什麼原因允許休妻？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耶穌允許為淫亂的緣故休妻。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5:32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如果丈夫錯誤地休妻，而妻子又再婚，那麼丈夫會導致妻子變成什麼樣的人？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如果丈夫不當地休妻，而她又再嫁，就使她成為淫婦。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耶穌說，我們的話語應當怎麼說，而不是對各樣地上的事物起誓？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耶穌說，與其以這些事物起誓，我們的話應該「是，就說是」或「不是，就說不是」。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5:38–39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耶穌教導我們應該如何對待對我們作惡的人？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耶穌教導我們不要與惡人作對。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5:43–44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耶穌教導我們應該如何對待仇敵和逼迫我們的人？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耶穌教導我們應該愛我們的仇敵，並為那些逼迫我們的人禱告。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5:46–47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為什麼耶穌說我們不僅要愛愛我們的人，也要愛我們的仇敵？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耶穌說，如果我們只愛那些愛我們的人，我們不會得到賞賜，因為我們只是在做外邦人已經在做的事情。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為了讓人看見而行善的人，他們的賞賜是什麼？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那些為叫人看見而行善的人，得人的稱讚就是他們的賞賜。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6:3–4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我們應該如何行公義的事才能得到天父的賞賜？</w:t>
      </w:r>
    </w:p>
    <w:p>
      <w:pPr/>
      <w:r>
        <w:rPr>
          <w:lang w:val="zh_TW" w:bidi="zh_TW"/>
        </w:rPr>
      </w:r>
      <w:r>
        <w:rPr>
          <w:lang w:val="zh_TW" w:bidi="zh_TW"/>
        </w:rPr>
        <w:t>我們應該在暗中行公義的事。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6:5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那假冒為善為了叫人看見而禱告的人，他們會得到什麼賞賜？</w:t>
      </w:r>
    </w:p>
    <w:p>
      <w:pPr/>
      <w:r>
        <w:rPr>
          <w:lang w:val="zh_TW" w:bidi="zh_TW"/>
        </w:rPr>
      </w:r>
      <w:r>
        <w:rPr>
          <w:lang w:val="zh_TW" w:bidi="zh_TW"/>
        </w:rPr>
        <w:t>那假冒為善為了叫人看見而禱告的人，他們已經從人那裡得到了他們的賞賜。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那些在暗中禱告的人會從誰那裡得到賞賜？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那些在暗中禱告的人會從天父那裡得到賞賜。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6:7–8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為什麼耶穌說我們不應該用無用的重複話來禱告？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耶穌說我們不應該用無用的重複話來禱告，因為父在我們祈求以前，已經知道我們所需要的。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6:10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我們應該在哪裡祈求天父成就祂的旨意？</w:t>
      </w:r>
    </w:p>
    <w:p>
      <w:pPr/>
      <w:r>
        <w:rPr>
          <w:lang w:val="zh_TW" w:bidi="zh_TW"/>
        </w:rPr>
      </w:r>
      <w:r>
        <w:rPr>
          <w:lang w:val="zh_TW" w:bidi="zh_TW"/>
        </w:rPr>
        <w:t>我們應當祈求天父，願祂的旨意行在地上，如同行在天上。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6:15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如果我們不饒恕他人欠我們的債，天父會怎麼做？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如果我們不饒恕他人欠我們的債，天父也不會饒恕我們的債。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6:16–18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我們應該如何禁食才能得到天父的賞賜？</w:t>
      </w:r>
    </w:p>
    <w:p>
      <w:pPr/>
      <w:r>
        <w:rPr>
          <w:lang w:val="zh_TW" w:bidi="zh_TW"/>
        </w:rPr>
      </w:r>
      <w:r>
        <w:rPr>
          <w:lang w:val="zh_TW" w:bidi="zh_TW"/>
        </w:rPr>
        <w:t>我們禁食的時候不要讓人看出我們在禁食，這樣天父就會賞賜我們。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6:19–20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我們應該在哪裡積</w:t>
      </w:r>
      <w:r>
        <w:rPr>
          <w:b/>
          <w:lang w:val="zh_TW" w:bidi="zh_TW"/>
        </w:rPr>
        <w:t>攢</w:t>
      </w:r>
      <w:r>
        <w:rPr>
          <w:b/>
          <w:lang w:val="zh_TW" w:bidi="zh_TW"/>
        </w:rPr>
        <w:t>財寶，為什麼？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我們應該在天上積</w:t>
      </w:r>
      <w:r>
        <w:rPr>
          <w:lang w:val="zh_TW" w:bidi="zh_TW"/>
        </w:rPr>
        <w:t>攢</w:t>
      </w:r>
      <w:r>
        <w:rPr>
          <w:lang w:val="zh_TW" w:bidi="zh_TW"/>
        </w:rPr>
        <w:t>財寶，因為那裡的財寶不會銹壞或被偷。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6:21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我們的財寶在哪裡，還有什麼也會在那裡？</w:t>
      </w:r>
    </w:p>
    <w:p>
      <w:pPr/>
      <w:r>
        <w:rPr>
          <w:lang w:val="zh_TW" w:bidi="zh_TW"/>
        </w:rPr>
      </w:r>
      <w:r>
        <w:rPr>
          <w:lang w:val="zh_TW" w:bidi="zh_TW"/>
        </w:rPr>
        <w:t>我們的財寶在哪裡，我們的心就在哪裡。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6:24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我們必須在哪兩個主之間做出選擇？</w:t>
      </w:r>
    </w:p>
    <w:p>
      <w:pPr/>
      <w:r>
        <w:rPr>
          <w:lang w:val="zh_TW" w:bidi="zh_TW"/>
        </w:rPr>
      </w:r>
      <w:r>
        <w:rPr>
          <w:lang w:val="zh_TW" w:bidi="zh_TW"/>
        </w:rPr>
        <w:t>我們必須在神和財利之間選擇一個作我們的主。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6:25–26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為什麼我們不應該憂慮</w:t>
      </w:r>
      <w:r>
        <w:rPr>
          <w:b/>
          <w:lang w:val="zh_TW" w:bidi="zh_TW"/>
        </w:rPr>
        <w:t>吃的、喝的、穿的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我們不應該憂慮吃的、喝的、穿的，因為天父尚且養活飛鳥，而我們比牠們貴重得多。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6:27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耶穌提醒我們思慮不能做什麼？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耶穌提醒我們，思慮不能使我們壽數多加一刻。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6:33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我們必須先求什麼，然後我們需用的一切東西都會得到供應？</w:t>
      </w:r>
    </w:p>
    <w:p>
      <w:pPr/>
      <w:r>
        <w:rPr>
          <w:lang w:val="zh_TW" w:bidi="zh_TW"/>
        </w:rPr>
      </w:r>
      <w:r>
        <w:rPr>
          <w:lang w:val="zh_TW" w:bidi="zh_TW"/>
        </w:rPr>
        <w:t>我們必須先求神的國和神的義，然後我們需用的一切東西都會得到供應。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7:3–5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在我們清楚地看見並幫助我們的弟兄之前，我們必須先做什麼？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我們必須先審判自己，並先去掉自己眼中的樑木，然後才能幫助弟兄。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7:6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如果你把聖物給狗，會發生什麼事？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如果你把聖物給狗，它們可能會踐踏了聖物，且轉過來咬你。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7:8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我們必須做什麼才能從天父那裡領受？</w:t>
      </w:r>
    </w:p>
    <w:p>
      <w:pPr/>
      <w:r>
        <w:rPr>
          <w:lang w:val="zh_TW" w:bidi="zh_TW"/>
        </w:rPr>
      </w:r>
      <w:r>
        <w:rPr>
          <w:lang w:val="zh_TW" w:bidi="zh_TW"/>
        </w:rPr>
        <w:t>我們必須祈求、尋找、叩門，才能從天父那裡領受。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7:11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天父賜什麼給求祂的人？</w:t>
      </w:r>
    </w:p>
    <w:p>
      <w:pPr/>
      <w:r>
        <w:rPr>
          <w:lang w:val="zh_TW" w:bidi="zh_TW"/>
        </w:rPr>
      </w:r>
      <w:r>
        <w:rPr>
          <w:lang w:val="zh_TW" w:bidi="zh_TW"/>
        </w:rPr>
        <w:t>天父把好東西賜給求祂的人。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7:12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律法和先知教導我們如何對待他人？</w:t>
      </w:r>
    </w:p>
    <w:p>
      <w:pPr/>
      <w:r>
        <w:rPr>
          <w:lang w:val="zh_TW" w:bidi="zh_TW"/>
        </w:rPr>
      </w:r>
      <w:r>
        <w:rPr>
          <w:lang w:val="zh_TW" w:bidi="zh_TW"/>
        </w:rPr>
        <w:t>律法和先知教導我們要對待他人如同我們希望他人對待我們一樣。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7:13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寬闊的道路通向何處？</w:t>
      </w:r>
    </w:p>
    <w:p>
      <w:pPr/>
      <w:r>
        <w:rPr>
          <w:lang w:val="zh_TW" w:bidi="zh_TW"/>
        </w:rPr>
      </w:r>
      <w:r>
        <w:rPr>
          <w:lang w:val="zh_TW" w:bidi="zh_TW"/>
        </w:rPr>
        <w:t>寬闊的道路通向滅亡。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窄路通向何處？</w:t>
      </w:r>
    </w:p>
    <w:p>
      <w:pPr/>
      <w:r>
        <w:rPr>
          <w:lang w:val="zh_TW" w:bidi="zh_TW"/>
        </w:rPr>
      </w:r>
      <w:r>
        <w:rPr>
          <w:lang w:val="zh_TW" w:bidi="zh_TW"/>
        </w:rPr>
        <w:t>窄路通向永生。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7:15–16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我們如何認出假先知？</w:t>
      </w:r>
    </w:p>
    <w:p>
      <w:pPr/>
      <w:r>
        <w:rPr>
          <w:lang w:val="zh_TW" w:bidi="zh_TW"/>
        </w:rPr>
      </w:r>
      <w:r>
        <w:rPr>
          <w:lang w:val="zh_TW" w:bidi="zh_TW"/>
        </w:rPr>
        <w:t>我們可以憑著他們生命的果子認出假先知。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7:21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誰能進天國？</w:t>
      </w:r>
    </w:p>
    <w:p>
      <w:pPr/>
      <w:r>
        <w:rPr>
          <w:lang w:val="zh_TW" w:bidi="zh_TW"/>
        </w:rPr>
      </w:r>
      <w:r>
        <w:rPr>
          <w:lang w:val="zh_TW" w:bidi="zh_TW"/>
        </w:rPr>
        <w:t>遵行天父旨意的人</w:t>
      </w:r>
      <w:r>
        <w:rPr>
          <w:lang w:val="zh_TW" w:bidi="zh_TW"/>
        </w:rPr>
        <w:t>才能</w:t>
      </w:r>
      <w:r>
        <w:rPr>
          <w:lang w:val="zh_TW" w:bidi="zh_TW"/>
        </w:rPr>
        <w:t>進天國。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7:22–23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耶穌會對許多奉祂的名傳道、趕鬼和行神蹟的人說什麼？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耶穌會對他們說：「我從來不認識你們，你們這些作惡的人，離開我去吧！」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7:24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誰像耶穌的兩種房子的比喻中的聰明人？</w:t>
      </w:r>
    </w:p>
    <w:p>
      <w:pPr/>
      <w:r>
        <w:rPr>
          <w:lang w:val="zh_TW" w:bidi="zh_TW"/>
        </w:rPr>
      </w:r>
      <w:r>
        <w:rPr>
          <w:lang w:val="zh_TW" w:bidi="zh_TW"/>
        </w:rPr>
        <w:t>聽見耶穌話就去行的人就像聰明人。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7:26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誰像耶穌的兩種房子的比喻中無知的人呢？</w:t>
      </w:r>
    </w:p>
    <w:p>
      <w:pPr/>
      <w:r>
        <w:rPr>
          <w:lang w:val="zh_TW" w:bidi="zh_TW"/>
        </w:rPr>
      </w:r>
      <w:r>
        <w:rPr>
          <w:lang w:val="zh_TW" w:bidi="zh_TW"/>
        </w:rPr>
        <w:t>聽見耶穌的話而不去行的人就像無知的人。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7:29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耶穌教導人們的方式與文士的教導方式有何不同？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耶穌教導人們時像有權柄的人，不像文士教導的那樣。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為什麼耶穌說得了醫治的痲瘋病人應該去見祭司，並獻上摩西所吩咐的禮物？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耶穌告訴得了醫治的痲瘋病人去見祭司，作為給他們的見證。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8:7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當百夫長告訴耶穌他的僕人癱瘓時，耶穌說祂會做什麼？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耶穌說祂會去百夫長家醫治那個僕人。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8:8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為什麼百夫長說耶穌不需要到他家去？</w:t>
      </w:r>
    </w:p>
    <w:p>
      <w:pPr/>
      <w:r>
        <w:rPr>
          <w:lang w:val="zh_TW" w:bidi="zh_TW"/>
        </w:rPr>
      </w:r>
      <w:r>
        <w:rPr>
          <w:lang w:val="zh_TW" w:bidi="zh_TW"/>
        </w:rPr>
        <w:t>百夫長說他不配讓耶穌到他家裡來，並且耶穌只要說一句話就能治好僕人。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8:10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耶穌如何稱讚那位百夫長？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耶穌說，即使在以色列，祂也沒有找到像這位百夫長這樣有信心的人。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8:11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耶穌說哪些人將來會在天國裡與人一同坐席？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耶穌說，將有許多人從東方和西方來，在天國裡一同坐席。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8:12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耶穌說誰會被趕到外面的黑暗中，在那裡有哀哭和切齒？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耶穌說只有本國的子民將被趕到外面的黑暗裡去。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8:14–15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耶穌進入彼得的家時，祂治好了誰？</w:t>
      </w:r>
    </w:p>
    <w:p>
      <w:pPr/>
      <w:r>
        <w:rPr>
          <w:lang w:val="zh_TW" w:bidi="zh_TW"/>
        </w:rPr>
      </w:r>
      <w:r>
        <w:rPr>
          <w:lang w:val="zh_TW" w:bidi="zh_TW"/>
        </w:rPr>
        <w:t>耶穌進入彼得的家時，治好了彼得的岳母。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8:17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當耶穌醫治所有被鬼附著和生病的人時，以賽亞書中的什麼預言應驗了？</w:t>
      </w:r>
    </w:p>
    <w:p>
      <w:pPr/>
      <w:r>
        <w:rPr>
          <w:lang w:val="zh_TW" w:bidi="zh_TW"/>
        </w:rPr>
      </w:r>
      <w:r>
        <w:rPr>
          <w:lang w:val="zh_TW" w:bidi="zh_TW"/>
        </w:rPr>
        <w:t>以賽亞的預言「</w:t>
      </w:r>
      <w:r>
        <w:rPr>
          <w:lang w:val="zh_TW" w:bidi="zh_TW"/>
        </w:rPr>
        <w:t>他代替我們的軟弱、擔當我們的疾病。</w:t>
      </w:r>
      <w:r>
        <w:rPr>
          <w:lang w:val="zh_TW" w:bidi="zh_TW"/>
        </w:rPr>
        <w:t>」應驗了。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8:20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當文士要求跟隨耶穌時，耶穌對祂所生活的方式說了什麼？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耶穌說祂沒有固定的住處。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8:21–22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當一位門徒要求在跟隨耶穌之前去埋葬他的父親時，耶穌說了什麼？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耶穌叫門徒跟隨祂，讓死人去埋葬他們的死人。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8:24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海上起大風暴時，耶穌在船上做什麼？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海上起大風暴時，耶穌正在睡覺。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8:26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當門徒因害怕死去而叫醒耶穌時，耶穌對他們說了什麼？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耶穌對門徒說：「你們這小信的人哪，為甚麼膽怯呢？」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8:27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為什麼門徒在平靜之後對耶穌感到驚訝？</w:t>
      </w:r>
    </w:p>
    <w:p>
      <w:pPr/>
      <w:r>
        <w:rPr>
          <w:lang w:val="zh_TW" w:bidi="zh_TW"/>
        </w:rPr>
      </w:r>
      <w:r>
        <w:rPr>
          <w:lang w:val="zh_TW" w:bidi="zh_TW"/>
        </w:rPr>
        <w:t>門徒對耶穌感到驚訝，因為風和海都聽從了祂。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8:28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當耶穌來到加大拉人的地方時，遇到了什麼樣的人？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耶穌遇見了兩個非常兇猛的被鬼附身的人。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8:29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那藉著那兩個人對耶穌說話的鬼在擔心什麼？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那些鬼擔心耶穌是要在指定的時候之前就來折磨他們。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8:32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耶穌趕出鬼時發生了什麼事？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當耶穌趕出那些鬼時，牠們進入了豬群，然後豬衝入海中淹死了。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8:34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當百姓出城來見耶穌時，他們求祂做什麼？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百姓求耶穌離開他們的地區。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9:3–5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為什麼有些文士認為耶穌在褻瀆神？</w:t>
      </w:r>
    </w:p>
    <w:p>
      <w:pPr/>
      <w:r>
        <w:rPr>
          <w:lang w:val="zh_TW" w:bidi="zh_TW"/>
        </w:rPr>
      </w:r>
      <w:r>
        <w:rPr>
          <w:lang w:val="zh_TW" w:bidi="zh_TW"/>
        </w:rPr>
        <w:t>有些文士認為耶穌在褻瀆神，因為耶穌告訴那位癱瘓的人他的罪已得赦免。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9:5–6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為什麼耶穌告訴癱子他的罪已得赦免，而不是告訴他起來行走？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耶穌告訴癱子他的罪赦了，以顯示祂在地上有赦罪的權柄。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當眾人看到癱子的罪得赦免，身體得醫治時，他們為什麼讚美神？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他們都驚奇並讚美神，因為祂將這樣的權柄賜給人。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9:9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馬太在跟隨耶穌之前的職業是什麼？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馬太在跟隨耶穌之前是一名稅吏。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9:10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耶穌和祂的門徒與誰一起吃飯？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耶穌和祂的門徒與稅吏和罪人一起吃飯。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9:13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耶穌說祂來是要呼召誰悔改？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耶穌說祂來是要呼召罪人悔改。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9:15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為什麼耶穌說祂的門徒沒有禁食？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耶穌說祂的門徒沒有禁食，因為祂還在他們身邊。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9:15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耶穌說祂的門徒何時禁食？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耶穌說當祂被帶離他們時，祂的門徒就會禁食。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9:20–21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那位患血漏的婦人做了什麼？她為什麼這樣做？</w:t>
      </w:r>
    </w:p>
    <w:p>
      <w:pPr/>
      <w:r>
        <w:rPr>
          <w:lang w:val="zh_TW" w:bidi="zh_TW"/>
        </w:rPr>
      </w:r>
      <w:r>
        <w:rPr>
          <w:lang w:val="zh_TW" w:bidi="zh_TW"/>
        </w:rPr>
        <w:t>那位患血漏的婦人摸了耶穌衣裳的繸子，她心裡想只要能摸到祂的衣裳，就必得痊癒。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9:22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耶穌說是什麼使患有</w:t>
      </w:r>
      <w:r>
        <w:rPr>
          <w:b/>
          <w:lang w:val="zh_TW" w:bidi="zh_TW"/>
        </w:rPr>
        <w:t>血漏</w:t>
      </w:r>
      <w:r>
        <w:rPr>
          <w:b/>
          <w:lang w:val="zh_TW" w:bidi="zh_TW"/>
        </w:rPr>
        <w:t>的女人痊癒的？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耶穌說，那位患有血漏的女人是因她的信心得到了痊癒。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9:24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當耶穌進入猶太官員的家時，人們為什麼嘲笑祂？</w:t>
      </w:r>
    </w:p>
    <w:p>
      <w:pPr/>
      <w:r>
        <w:rPr>
          <w:lang w:val="zh_TW" w:bidi="zh_TW"/>
        </w:rPr>
      </w:r>
      <w:r>
        <w:rPr>
          <w:lang w:val="zh_TW" w:bidi="zh_TW"/>
        </w:rPr>
        <w:t>人們嘲笑耶穌是因為耶穌說那女孩沒有死，只是睡著了。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9:26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耶穌使女孩復活後發生了什麼事？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耶穌使女孩從死裡復活的消息傳遍了那個地區。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9:27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那兩個瞎子一直向耶穌喊什麼？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那兩個瞎子一直喊著：「大衛的子孫，可憐我們吧！」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9:29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耶穌根據什麼來醫治那兩個瞎子？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耶穌按照那兩個瞎子的信心醫治了他們。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9:34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耶穌治好了啞巴之後，法利賽人對祂有什麼指控？</w:t>
      </w:r>
    </w:p>
    <w:p>
      <w:pPr/>
      <w:r>
        <w:rPr>
          <w:lang w:val="zh_TW" w:bidi="zh_TW"/>
        </w:rPr>
      </w:r>
      <w:r>
        <w:rPr>
          <w:lang w:val="zh_TW" w:bidi="zh_TW"/>
        </w:rPr>
        <w:t>法利賽人指控耶穌靠著鬼王趕鬼。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9:36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耶穌為何憐憫眾人？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耶穌憐憫眾人，因為他們憂慮困惑，如同羊沒有牧人一般。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9:38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耶穌告訴祂的門徒要迫切地禱告什麼？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耶穌告訴祂的門徒要迫切禱告，求莊稼的主打發工人出去收他的莊稼。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耶穌賜給祂的十二個門徒什麼權柄？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耶穌賜給十二門徒趕出污鬼和醫治各樣疾病的權柄。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10:4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那位將要背叛耶穌的門徒名叫什麼？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將要背叛耶穌的門徒名叫加略人猶大。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10:6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耶穌此時差遣祂的門徒去哪裡？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耶穌差派祂的門徒只往以色列家迷失的羊那裡去。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10:9–10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門徒要帶任何錢或額外的衣服嗎？</w:t>
      </w:r>
    </w:p>
    <w:p>
      <w:pPr/>
      <w:r>
        <w:rPr>
          <w:lang w:val="zh_TW" w:bidi="zh_TW"/>
        </w:rPr>
      </w:r>
      <w:r>
        <w:rPr>
          <w:lang w:val="zh_TW" w:bidi="zh_TW"/>
        </w:rPr>
        <w:t>不，門徒不應攜帶任何錢或額外的衣物。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10:11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當門徒從一個村莊到另一個村莊時，他們應該住在哪裡？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門徒要在村子裡找到一個配得的人，並住在那裡直到他們離開。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10:14–15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那些不接待門徒或不聽他們話語的城市將會受到什麼樣的審判？</w:t>
      </w:r>
    </w:p>
    <w:p>
      <w:pPr/>
      <w:r>
        <w:rPr>
          <w:lang w:val="zh_TW" w:bidi="zh_TW"/>
        </w:rPr>
      </w:r>
      <w:r>
        <w:rPr>
          <w:lang w:val="zh_TW" w:bidi="zh_TW"/>
        </w:rPr>
        <w:t>對於那些不接待門徒或不聽他們話語的城市，將受到比所多瑪和蛾摩拉更嚴厲的審判。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10:17–18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耶穌說人們會怎樣對待門徒？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耶穌說人們會把門徒交給公會，鞭打他們，並帶他們到諸侯和君王面前。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10:20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當門徒被交出時，誰會通過他們說話？</w:t>
      </w:r>
    </w:p>
    <w:p>
      <w:pPr/>
      <w:r>
        <w:rPr>
          <w:lang w:val="zh_TW" w:bidi="zh_TW"/>
        </w:rPr>
      </w:r>
      <w:r>
        <w:rPr>
          <w:lang w:val="zh_TW" w:bidi="zh_TW"/>
        </w:rPr>
        <w:t>當門徒被交出時，父的靈會通過他們說話。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10:22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耶穌說誰在最後會得救？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耶穌說，那些忍耐到底的人將會得救。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10:24–25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那些恨耶穌的人會如何對待耶穌的門徒？</w:t>
      </w:r>
    </w:p>
    <w:p>
      <w:pPr/>
      <w:r>
        <w:rPr>
          <w:lang w:val="zh_TW" w:bidi="zh_TW"/>
        </w:rPr>
      </w:r>
      <w:r>
        <w:rPr>
          <w:lang w:val="zh_TW" w:bidi="zh_TW"/>
        </w:rPr>
        <w:t>那些恨耶穌的人也會恨祂的門徒。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10:28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耶穌說我們不應該害怕誰？</w:t>
      </w:r>
    </w:p>
    <w:p>
      <w:pPr/>
      <w:r>
        <w:rPr>
          <w:lang w:val="zh_TW" w:bidi="zh_TW"/>
        </w:rPr>
      </w:r>
      <w:r>
        <w:rPr>
          <w:lang w:val="zh_TW" w:bidi="zh_TW"/>
        </w:rPr>
        <w:t>我們不應該害怕那些能殺身體但不能殺靈魂的人。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10:28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耶穌說我們應該敬畏誰？</w:t>
      </w:r>
    </w:p>
    <w:p>
      <w:pPr/>
      <w:r>
        <w:rPr>
          <w:lang w:val="zh_TW" w:bidi="zh_TW"/>
        </w:rPr>
      </w:r>
      <w:r>
        <w:rPr>
          <w:lang w:val="zh_TW" w:bidi="zh_TW"/>
        </w:rPr>
        <w:t>我們應當敬畏能把靈魂和身體都毀滅在地獄中的那一位。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10:32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耶穌會為所有在人前認祂的人做什麼？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耶穌將在天上的父面前認他。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10:33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耶穌會對所有在人前不認他的人做什麼？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耶穌將在天上的父面前不認他。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10:34–36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耶穌說祂來是要帶來什麼樣的分裂？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耶穌說祂來所帶來的分裂甚至在家庭內部發生。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10:39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為耶穌的緣故失去生命的人將會找到什麼？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為耶穌的緣故失去生命的人將會找回他的生命。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10:42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給一位不重要的門徒即使只是一杯冷水的人，將會得到什麼？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即使是給一位不重要的門徒一杯冷水的人，也會得到祂的賞賜。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耶穌在去各城教導和傳道之前完成了什麼？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耶穌在離開之前完成了對十二門徒的教導。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施洗約翰傳遞給耶穌的信息是什麼？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施洗約翰給耶穌的信息是：「那將要來的是你嗎？還是我們等候別人呢？」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耶穌說什麼事正在發生，作為祂就是將要來的那位的證據？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耶穌說，病人得醫治，死人復活，窮人聽到福音。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對於那些沒有因祂跌倒的人，耶穌應許了什麼？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耶穌應許那些沒有因祂跌倒的人有福了。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11:9–10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耶穌說施洗約翰在祂生命中扮演什麼角色？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耶穌說施洗約翰是預言中的使者，要在將要來的那位之前為祂預備道路。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耶穌說施洗約翰是誰？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耶穌說施洗約翰是以利亞。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那世代的人對於不吃餅也不喝酒而來的施洗約翰說了什麼？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那世代的人說施洗約翰是被鬼附著的。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那世代的人對於來吃喝的耶穌說了什麼？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那世代的人說耶穌是貪食好酒的人，是稅吏和罪人的朋友。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耶穌對那些祂行了異能卻仍未悔改的城鎮作了什麼宣告？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耶穌責備那些祂行了異能卻仍未悔改的城鎮。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11:25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耶穌讚美父將天國的奧秘向哪些人藏起來？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耶穌讚美父將天國的奧秘向聰明通達的人藏起來。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11:25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耶穌讚美父將天國的奧秘向哪些人顯出來？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耶穌讚美父將天國的奧秘向那些未受教的，如同嬰孩般的人顯出來。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11:27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耶穌說誰認識父呢？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耶穌說祂認識父，還有那些祂願意向其顯明的人。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11:28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耶穌應許給誰安息？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耶穌應許所有勞苦擔重擔的人得以安息。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法利賽人抱怨耶穌的門徒做了什麼？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法利賽人抱怨耶穌的門徒掐麥穗來吃，這在他們看來是安息日不應該做的事情。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耶穌說誰比聖殿更大？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耶穌說祂比聖殿更大。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人子耶穌擁有什麼權柄？</w:t>
      </w:r>
    </w:p>
    <w:p>
      <w:pPr/>
      <w:r>
        <w:rPr>
          <w:lang w:val="zh_TW" w:bidi="zh_TW"/>
        </w:rPr>
      </w:r>
      <w:r>
        <w:rPr>
          <w:lang w:val="zh_TW" w:bidi="zh_TW"/>
        </w:rPr>
        <w:t>人子耶穌是安息日的主。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法利賽人在會堂裡，當著那位手枯乾的人的面，問耶穌什麼問題？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法利賽人問耶穌：「在安息日治病合法嗎？」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耶穌說在安息日做什麼是合法的？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耶穌說在安息日作善事是合法的。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當法利賽人看到耶穌治好那位手枯乾的人時，他們做了什麼？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法利賽人出去商議，怎樣可以除滅祂。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在以賽亞關於耶穌的預言中，誰會聽到神的審判並對耶穌有信心？</w:t>
      </w:r>
    </w:p>
    <w:p>
      <w:pPr/>
      <w:r>
        <w:rPr>
          <w:lang w:val="zh_TW" w:bidi="zh_TW"/>
        </w:rPr>
      </w:r>
      <w:r>
        <w:rPr>
          <w:lang w:val="zh_TW" w:bidi="zh_TW"/>
        </w:rPr>
        <w:t>外邦人會聽到神的審判並對耶穌有信心。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12:19–20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在以賽亞對耶穌的預言中，耶穌不會做什麼？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耶穌不會爭競、喧嚷、折斷壓傷的蘆葦，或吹滅將殘的燈火。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耶穌如何回應那些指控祂是藉著別西卜趕鬼的？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耶穌說：「若撒但趕逐撒但，那麼撒但的國怎能站得住呢？」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耶穌說若祂是靠著神的靈趕鬼，那麼會發生什麼事？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耶穌說若祂是靠著神的靈趕鬼，那麼神的國就臨到他們了。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耶穌說哪一種罪不會被赦免？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耶穌說褻瀆聖靈的罪不會被赦免。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一顆樹以什麼為人所知？</w:t>
      </w:r>
    </w:p>
    <w:p>
      <w:pPr/>
      <w:r>
        <w:rPr>
          <w:lang w:val="zh_TW" w:bidi="zh_TW"/>
        </w:rPr>
      </w:r>
      <w:r>
        <w:rPr>
          <w:lang w:val="zh_TW" w:bidi="zh_TW"/>
        </w:rPr>
        <w:t>一顆樹是以它的果實而聞名。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耶穌說法利賽人會因為什麼被稱為義和被定有罪？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耶穌說法利賽人會因他們的言語而稱義，也會因他們的言語而被定罪。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12:39–40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耶穌說祂會給祂的世代什麼神蹟？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耶穌說祂會給祂的世代約拿的神蹟，就是三日三夜在地裡頭。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耶穌說誰比約拿更大？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耶穌說祂比約拿更大。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12:41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為什麼尼尼微人要定耶穌這世代人的罪？</w:t>
      </w:r>
    </w:p>
    <w:p>
      <w:pPr/>
      <w:r>
        <w:rPr>
          <w:lang w:val="zh_TW" w:bidi="zh_TW"/>
        </w:rPr>
      </w:r>
      <w:r>
        <w:rPr>
          <w:lang w:val="zh_TW" w:bidi="zh_TW"/>
        </w:rPr>
        <w:t>尼尼微人要定耶穌這世代人的罪，是因為他們聽了約拿所傳的神的話，但耶穌這世代的人卻連比約拿更大的人子都不聽。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耶穌說誰比所羅門更大？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耶穌說祂比所羅門更大。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12:43–45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耶穌這世代是怎樣像一個被污鬼離開的人？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耶穌這世代像一個被污鬼離開的人，因為污鬼會帶著另外七個鬼回來，使那人末後的景況比先前更糟。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12:48–50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耶穌說誰是祂的弟兄、姊妹和母親？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耶穌說，凡遵行天父旨意的人就是祂的弟兄、姊妹和母親。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在耶穌撒種的比喻中，落在路旁的種子發生了什麼事？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落在路旁的種子被飛鳥吃掉了。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在耶穌撒種的比喻中，落在土淺石頭地上的種子發生了什麼事？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落在土淺石頭地上的種子發苗最快，但日頭出來一曬就枯幹了。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在耶穌撒種的比喻中，落在荊棘裡中的種子發生了什麼？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落在荊棘裡的種子被荊棘擠住了。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在耶穌撒種的比喻中，落在好土裡的種子發生了什麼？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落在好土裡的種子就結實，有一百倍的，有六十倍的，有三十倍的。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以賽亞的預言說，百姓會聽見和看見，但不會怎樣？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以賽亞的預言說，百姓會聽見，卻不明白；會看見，卻不曉得。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那些聽見耶穌卻不明白的人有什麼問題？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那些聽見耶穌卻不明白的人油蒙了心、耳朵發沉，眼睛閉著。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在撒種的比喻中，撒在路旁的種子是什麼樣的人？</w:t>
      </w:r>
    </w:p>
    <w:p>
      <w:pPr/>
      <w:r>
        <w:rPr>
          <w:lang w:val="zh_TW" w:bidi="zh_TW"/>
        </w:rPr>
      </w:r>
      <w:r>
        <w:rPr>
          <w:lang w:val="zh_TW" w:bidi="zh_TW"/>
        </w:rPr>
        <w:t>撒在路旁的種子是指那聽見天國道理卻不明白的人；於是那惡者就來，把所撒在他心裡的奪了去。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在撒種的比喻中，撒在石頭地上的種子是什麼樣的人？</w:t>
      </w:r>
    </w:p>
    <w:p>
      <w:pPr/>
      <w:r>
        <w:rPr>
          <w:lang w:val="zh_TW" w:bidi="zh_TW"/>
        </w:rPr>
      </w:r>
      <w:r>
        <w:rPr>
          <w:lang w:val="zh_TW" w:bidi="zh_TW"/>
        </w:rPr>
        <w:t>撒在石頭地上的種子是指那個人聽了道，當下歡喜領受，但當逼迫來臨時立刻就跌倒了。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在撒種的比喻中，撒在荊棘裡的種子是什麼樣的人？</w:t>
      </w:r>
    </w:p>
    <w:p>
      <w:pPr/>
      <w:r>
        <w:rPr>
          <w:lang w:val="zh_TW" w:bidi="zh_TW"/>
        </w:rPr>
      </w:r>
      <w:r>
        <w:rPr>
          <w:lang w:val="zh_TW" w:bidi="zh_TW"/>
        </w:rPr>
        <w:t>撒在荊棘裡的種子是指人聽了道，但有世上的思慮和錢財的迷惑把道擠住了。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在撒種的比喻中，撒在好地上的種子是什麼樣的人？</w:t>
      </w:r>
    </w:p>
    <w:p>
      <w:pPr/>
      <w:r>
        <w:rPr>
          <w:lang w:val="zh_TW" w:bidi="zh_TW"/>
        </w:rPr>
      </w:r>
      <w:r>
        <w:rPr>
          <w:lang w:val="zh_TW" w:bidi="zh_TW"/>
        </w:rPr>
        <w:t>撒在好地上的種子就是人聽道明白了，後來結實。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在稗子的比喻中，誰在田裡撒了稗子？</w:t>
      </w:r>
    </w:p>
    <w:p>
      <w:pPr/>
      <w:r>
        <w:rPr>
          <w:lang w:val="zh_TW" w:bidi="zh_TW"/>
        </w:rPr>
      </w:r>
      <w:r>
        <w:rPr>
          <w:lang w:val="zh_TW" w:bidi="zh_TW"/>
        </w:rPr>
        <w:t>有仇敵在田裡撒了稗子。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田主就稗子和麥子給了僕人什麼指示？</w:t>
      </w:r>
    </w:p>
    <w:p>
      <w:pPr/>
      <w:r>
        <w:rPr>
          <w:lang w:val="zh_TW" w:bidi="zh_TW"/>
        </w:rPr>
      </w:r>
      <w:r>
        <w:rPr>
          <w:lang w:val="zh_TW" w:bidi="zh_TW"/>
        </w:rPr>
        <w:t>田主告訴僕人容這兩樣一齊長，等著收割，然後先將稗子薅出來留著燒，把麥子收在倉裡。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13:31–32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在耶穌芥菜種的比喻中，小小的芥菜種會怎樣？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芥菜種會長成比各樣的菜都大的樹，天上的飛鳥來宿在它的枝上。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耶穌怎麼說天國像酵母？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耶穌說天國好像酵母，混入三斗麵粉中，直到麵團發起來。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13:37–39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在稗子的比喻中，是誰撒下好種子，田地是什麼，誰是好種子，誰是稗子，是誰撒下稗子？</w:t>
      </w:r>
    </w:p>
    <w:p>
      <w:pPr/>
      <w:r>
        <w:rPr>
          <w:lang w:val="zh_TW" w:bidi="zh_TW"/>
        </w:rPr>
      </w:r>
      <w:r>
        <w:rPr>
          <w:lang w:val="zh_TW" w:bidi="zh_TW"/>
        </w:rPr>
        <w:t>那撒好種的就是人子，田地就是世界，好種就是天國之子；稗子就是那惡者之子，撒稗子的就是魔鬼。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在稗子的比喻中，收割的人是誰，收割代表什麼？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收割的人就是天使，收割的時候就是世界的末了。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在世界的末了，作惡的人會怎樣？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在世界的末了，作惡的人會被丟在火爐裡。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在世界的末了，義人會怎樣？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在世界的末了，義人要發出光來，像太陽一樣。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在耶穌的比喻中，遇見了地裡的寶藏（代表天國）的人，他會怎麼做？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遇見寶藏的人就去變賣他一切所有的並買下這塊地。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13:45–46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在耶穌的比喻中，遇見一顆重價的珠子（代表天國）的人，他會怎麼做？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遇見一顆重價的珠子的人，就去變賣他一切所有的，買了這顆珠子。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13:47–48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撒網的比喻與世界的末了將會發生的事有何相似之處？</w:t>
      </w:r>
    </w:p>
    <w:p>
      <w:pPr/>
      <w:r>
        <w:rPr>
          <w:lang w:val="zh_TW" w:bidi="zh_TW"/>
        </w:rPr>
      </w:r>
      <w:r>
        <w:rPr>
          <w:lang w:val="zh_TW" w:bidi="zh_TW"/>
        </w:rPr>
        <w:t>正如網中不好的被丟棄了一樣，在世界的末了，惡人將從義人中被分別出來，丟在火爐裡。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13:54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當地的人聽到耶穌教導時，他們對耶穌提出了什麼問題？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人們問：「這人從哪裡有這等智慧和異能呢？」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13:57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耶穌說先知在自己的家鄉會怎樣？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耶穌說先知在自己的家鄉是不被人尊敬的。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13:58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因為眾人的不信，耶穌在自己所在的地方發生了什麼事？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因為人們的不信，耶穌在自己所在的地方沒有行許多神蹟。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希律認為耶穌是誰？</w:t>
      </w:r>
    </w:p>
    <w:p>
      <w:pPr/>
      <w:r>
        <w:rPr>
          <w:lang w:val="zh_TW" w:bidi="zh_TW"/>
        </w:rPr>
      </w:r>
      <w:r>
        <w:rPr>
          <w:lang w:val="zh_TW" w:bidi="zh_TW"/>
        </w:rPr>
        <w:t>希律認為耶穌是從死裡復活的施洗約翰。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施洗約翰指出希律做了什麼不合法的事？</w:t>
      </w:r>
    </w:p>
    <w:p>
      <w:pPr/>
      <w:r>
        <w:rPr>
          <w:lang w:val="zh_TW" w:bidi="zh_TW"/>
        </w:rPr>
      </w:r>
      <w:r>
        <w:rPr>
          <w:lang w:val="zh_TW" w:bidi="zh_TW"/>
        </w:rPr>
        <w:t>希律娶了他兄弟的妻子。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希律為什麼沒有立即處死施洗約翰？</w:t>
      </w:r>
    </w:p>
    <w:p>
      <w:pPr/>
      <w:r>
        <w:rPr>
          <w:lang w:val="zh_TW" w:bidi="zh_TW"/>
        </w:rPr>
      </w:r>
      <w:r>
        <w:rPr>
          <w:lang w:val="zh_TW" w:bidi="zh_TW"/>
        </w:rPr>
        <w:t>希律沒有立即處死施洗約翰是因為他怕百姓，而他們以約翰為先知。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希羅底的女兒在希律生日那天為他跳舞後，他做了什麼？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希律用誓言承諾將給希羅底的女兒她所要求的任何東西。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希羅底的女兒要求什麼？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為了取悅她的母親，她要求將施洗約翰的頭放在盤子上。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為什麼希律會答應希羅底女兒的要求？</w:t>
      </w:r>
    </w:p>
    <w:p>
      <w:pPr/>
      <w:r>
        <w:rPr>
          <w:lang w:val="zh_TW" w:bidi="zh_TW"/>
        </w:rPr>
      </w:r>
      <w:r>
        <w:rPr>
          <w:lang w:val="zh_TW" w:bidi="zh_TW"/>
        </w:rPr>
        <w:t>希律因為他的誓言和與他共進晚餐的所有人，便把女孩所要求的給了她。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當耶穌看到許多跟隨祂的人時有什麼反應？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耶穌就憐憫他們，治好了他們的病人。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耶穌要求祂的門徒為眾人做什麼？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耶穌要求祂的門徒給眾人一些吃的。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耶穌對門徒帶來的五個餅和兩條魚做了什麼？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耶穌望著天祝福，擘開餅，遞給門徒，讓他們分給眾人。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有多少人吃了，剩下了多少食物？</w:t>
      </w:r>
    </w:p>
    <w:p>
      <w:pPr/>
      <w:r>
        <w:rPr>
          <w:lang w:val="zh_TW" w:bidi="zh_TW"/>
        </w:rPr>
      </w:r>
      <w:r>
        <w:rPr>
          <w:lang w:val="zh_TW" w:bidi="zh_TW"/>
        </w:rPr>
        <w:t>約有五千個男人吃了，還有婦女和孩子，並且剩下了十二個籃子的食物。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耶穌遣散眾人後做了什麼？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耶穌獨自上山禱告。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門徒在海中發生了什麼事？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門徒的船因為風浪而幾乎無法控制。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耶穌是如何去找門徒的？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耶穌在海面上走，往門徒那裡去。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當門徒看見耶穌時，祂對他們說了什麼？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耶穌告訴祂的門徒要勇敢，不要怕。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耶穌叫彼得來做什麼？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耶穌叫彼得過來，並在水面上走。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彼得為什麼開始沉入水中？</w:t>
      </w:r>
    </w:p>
    <w:p>
      <w:pPr/>
      <w:r>
        <w:rPr>
          <w:lang w:val="zh_TW" w:bidi="zh_TW"/>
        </w:rPr>
      </w:r>
      <w:r>
        <w:rPr>
          <w:lang w:val="zh_TW" w:bidi="zh_TW"/>
        </w:rPr>
        <w:t>彼得因為害怕而開始沉入水中。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當耶穌和彼得上船時，發生了什麼事？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當彼得和耶穌上了船，風就停住了。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當門徒看見這一幕時，他們做了什麼？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門徒看見這事，就拜耶穌，說祂是神的兒子。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14:35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當耶穌和門徒到海的另一邊時，那裡的人做了什麼？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當耶穌和門徒到海的另一邊時，那裡的人把所有的病人帶到耶穌那裡。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15:4–6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耶穌舉了什麼例子來說明法利賽人如何用他們的傳統廢棄神的話語？</w:t>
      </w:r>
    </w:p>
    <w:p>
      <w:pPr/>
      <w:r>
        <w:rPr>
          <w:lang w:val="zh_TW" w:bidi="zh_TW"/>
        </w:rPr>
      </w:r>
      <w:r>
        <w:rPr>
          <w:lang w:val="zh_TW" w:bidi="zh_TW"/>
        </w:rPr>
        <w:t>法利賽人把原本應該用來孝敬父母的錢說成是「獻給神的禮物」，藉此阻止兒女去幫助父母。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15:7–8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以賽亞對法利賽人的嘴唇和心有什麼預言？</w:t>
      </w:r>
    </w:p>
    <w:p>
      <w:pPr/>
      <w:r>
        <w:rPr>
          <w:lang w:val="zh_TW" w:bidi="zh_TW"/>
        </w:rPr>
      </w:r>
      <w:r>
        <w:rPr>
          <w:lang w:val="zh_TW" w:bidi="zh_TW"/>
        </w:rPr>
        <w:t>以賽亞預言法利賽人用嘴唇尊敬神，但他們的心卻遠離神。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15:9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法利賽人沒有教導神的話，反而教導什麼作為神的道理？</w:t>
      </w:r>
    </w:p>
    <w:p>
      <w:pPr/>
      <w:r>
        <w:rPr>
          <w:lang w:val="zh_TW" w:bidi="zh_TW"/>
        </w:rPr>
      </w:r>
      <w:r>
        <w:rPr>
          <w:lang w:val="zh_TW" w:bidi="zh_TW"/>
        </w:rPr>
        <w:t>法利賽人把人的吩咐當作道理來教導。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15:11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耶穌說什麼東西不會污穢人？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耶穌說人吃進去的東西不會污穢人。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15:11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耶穌說什麼東西會污穢人？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耶穌說從人口裡出來的會污穢人。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15:14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耶穌稱呼法利賽人是什麼，又說他們會遭遇什麼？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耶穌稱法利賽人是瞎眼領路的，又說他們都要掉在坑裡。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什麼樣的事物是從心裡發出的，並會污穢一個人？</w:t>
      </w:r>
    </w:p>
    <w:p>
      <w:pPr/>
      <w:r>
        <w:rPr>
          <w:lang w:val="zh_TW" w:bidi="zh_TW"/>
        </w:rPr>
      </w:r>
      <w:r>
        <w:rPr>
          <w:lang w:val="zh_TW" w:bidi="zh_TW"/>
        </w:rPr>
        <w:t>從心裡發出惡念、凶殺、姦淫、淫亂、偷盜、假見證和辱罵。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15:23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當迦南婦人向耶穌呼求憐憫時，耶穌起初做了什麼？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耶穌一句話也沒有回答她。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15:24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耶穌如何解釋祂為何不幫助迦南婦人？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耶穌解釋說，祂只被差遣到以色列家失喪的羊那裡。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15:28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當迦南婦人謙卑自己時，耶穌對她說了什麼，為她做了什麼？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耶穌說那婦人有大信心，並答應了她的請求。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15:30–31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耶穌為在加利利來找祂的眾人做了什麼？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耶穌治好了啞巴、瘸子、跛腳的和盲人。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15:34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門徒有多少餅和魚來餵飽眾人？</w:t>
      </w:r>
    </w:p>
    <w:p>
      <w:pPr/>
      <w:r>
        <w:rPr>
          <w:lang w:val="zh_TW" w:bidi="zh_TW"/>
        </w:rPr>
      </w:r>
      <w:r>
        <w:rPr>
          <w:lang w:val="zh_TW" w:bidi="zh_TW"/>
        </w:rPr>
        <w:t>門徒有七個餅和幾條小魚。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15:36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耶穌拿餅和魚做了什麼？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耶穌拿起餅和魚，祝謝了，擘開餅，遞給祂的門徒。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15:37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每個人吃完之後還剩多少食物？</w:t>
      </w:r>
    </w:p>
    <w:p>
      <w:pPr/>
      <w:r>
        <w:rPr>
          <w:lang w:val="zh_TW" w:bidi="zh_TW"/>
        </w:rPr>
      </w:r>
      <w:r>
        <w:rPr>
          <w:lang w:val="zh_TW" w:bidi="zh_TW"/>
        </w:rPr>
        <w:t>每個人吃完之後，還剩下滿滿的七個筐子。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15:38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有多少人吃了餅和魚並滿足了呢？</w:t>
      </w:r>
    </w:p>
    <w:p>
      <w:pPr/>
      <w:r>
        <w:rPr>
          <w:lang w:val="zh_TW" w:bidi="zh_TW"/>
        </w:rPr>
      </w:r>
      <w:r>
        <w:rPr>
          <w:lang w:val="zh_TW" w:bidi="zh_TW"/>
        </w:rPr>
        <w:t>吃了並且滿足的有四千個男人，還加上婦女和孩子。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法利賽人和撒都該人想要耶穌顯示什麼來試探祂？</w:t>
      </w:r>
    </w:p>
    <w:p>
      <w:pPr/>
      <w:r>
        <w:rPr>
          <w:lang w:val="zh_TW" w:bidi="zh_TW"/>
        </w:rPr>
      </w:r>
      <w:r>
        <w:rPr>
          <w:lang w:val="zh_TW" w:bidi="zh_TW"/>
        </w:rPr>
        <w:t>法利賽人和撒都該人要耶穌從天上顯個神蹟給他們看。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耶穌說祂要給法利賽人和撒都該人什麼？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耶穌說祂只會給法利賽人和撒都該人約拿的神蹟。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耶穌告訴祂的門徒要防備什麼？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耶穌告訴祂的門徒要防備法利賽人和撒都該人的酵。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當耶穌告訴門徒要防備時，祂實際上是在談論什麼？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耶穌實際上是在告訴祂的門徒要防備法利賽人和撒都該人的教訓。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耶穌在凱撒利亞·腓立比</w:t>
      </w:r>
      <w:r>
        <w:rPr>
          <w:b/>
          <w:lang w:val="zh_TW" w:bidi="zh_TW"/>
        </w:rPr>
        <w:t>問門徒什麼問題？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耶穌問祂的門徒：「人說我——人子是誰？」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16:14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有些人認為耶穌是誰？</w:t>
      </w:r>
    </w:p>
    <w:p>
      <w:pPr/>
      <w:r>
        <w:rPr>
          <w:lang w:val="zh_TW" w:bidi="zh_TW"/>
        </w:rPr>
      </w:r>
      <w:r>
        <w:rPr>
          <w:lang w:val="zh_TW" w:bidi="zh_TW"/>
        </w:rPr>
        <w:t>有些人認為耶穌是施洗約翰，或是以利亞，或是耶利米，或是先知裡的一位。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16:16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彼得怎樣回答耶穌的問題？</w:t>
      </w:r>
    </w:p>
    <w:p>
      <w:pPr/>
      <w:r>
        <w:rPr>
          <w:lang w:val="zh_TW" w:bidi="zh_TW"/>
        </w:rPr>
      </w:r>
      <w:r>
        <w:rPr>
          <w:lang w:val="zh_TW" w:bidi="zh_TW"/>
        </w:rPr>
        <w:t>彼得回答說：「你是基督，是永生神的兒子」。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16:17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彼得如何知道耶穌問題的答案？</w:t>
      </w:r>
    </w:p>
    <w:p>
      <w:pPr/>
      <w:r>
        <w:rPr>
          <w:lang w:val="zh_TW" w:bidi="zh_TW"/>
        </w:rPr>
      </w:r>
      <w:r>
        <w:rPr>
          <w:lang w:val="zh_TW" w:bidi="zh_TW"/>
        </w:rPr>
        <w:t>彼得知道這個答案是因為父已經把這指示給他了。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16:19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耶穌賜給彼得在地上的什麼權柄？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耶穌要把天國的鑰匙交給彼得，使他在地上所捆綁的，在天上也要捆綁；在地上所釋放的，在天上也要釋放。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16:21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在這個時候，耶穌開始清楚地告訴祂的門徒什麼？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耶穌開始告訴祂的門徒，祂必須上耶路撒冷去，受許多苦，被殺，第三日復活。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16:23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當彼得反對耶穌所說將要發生在祂身上的事時，耶穌對彼得說了什麼？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耶穌對彼得說：「撒但，退我後邊去吧！」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16:24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想要跟從耶穌的人必須做什麼？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要跟從耶穌的人必須捨己，背起他的十字架。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16:26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耶穌說什麼對人無益？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耶穌說賺得全世界卻賠上自己的生命，對人是毫無益處。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16:27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耶穌說人子將如何降臨？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耶穌說人子要在祂父的榮耀裡，同著眾使者降臨。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16:27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人子來的時候，將如何報應各人？</w:t>
      </w:r>
    </w:p>
    <w:p>
      <w:pPr/>
      <w:r>
        <w:rPr>
          <w:lang w:val="zh_TW" w:bidi="zh_TW"/>
        </w:rPr>
      </w:r>
      <w:r>
        <w:rPr>
          <w:lang w:val="zh_TW" w:bidi="zh_TW"/>
        </w:rPr>
        <w:t>人子來的時候，要照各人的行為報應各人。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16:28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耶穌說誰會看見人子在祂的國裡降臨？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耶穌說，站在那裡與祂同在的人中，有人必看見人子降臨在祂的國裡。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誰與耶穌一起上了高山？</w:t>
      </w:r>
    </w:p>
    <w:p>
      <w:pPr/>
      <w:r>
        <w:rPr>
          <w:lang w:val="zh_TW" w:bidi="zh_TW"/>
        </w:rPr>
      </w:r>
      <w:r>
        <w:rPr>
          <w:lang w:val="zh_TW" w:bidi="zh_TW"/>
        </w:rPr>
        <w:t>彼得、雅各和約翰與耶穌一起上了高山。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17:2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耶穌在山上顯現時發生了什麼？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耶穌變了形像，臉面明亮如日頭，衣裳潔白如光。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17:3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誰顯現了並和耶穌說話？</w:t>
      </w:r>
    </w:p>
    <w:p>
      <w:pPr/>
      <w:r>
        <w:rPr>
          <w:lang w:val="zh_TW" w:bidi="zh_TW"/>
        </w:rPr>
      </w:r>
      <w:r>
        <w:rPr>
          <w:lang w:val="zh_TW" w:bidi="zh_TW"/>
        </w:rPr>
        <w:t>摩西和以利亞顯現了並和耶穌說話。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17:4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彼得提出要做什麼？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彼得提出要為這三個人搭三座棚。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17:5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雲彩裡的聲音說了什麼？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雲彩裡出來的聲音說：「這是我的愛子，我所喜悅的；你們要聽祂。」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17:9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在下山時，耶穌吩咐門徒什麼？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耶穌吩咐門徒在人子從死裡復活之前，不要將他們所看見的告訴人。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17:11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對於文士說以利亞必須先來的教導，耶穌說了什麼？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耶穌說以利亞確實要先來，並要復興萬事。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17:12–13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耶穌說誰是那已經來了的以利亞，他遭遇了什麼？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耶穌說施洗約翰就是已經來了的以利亞，他們卻任意待他。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17:14–16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門徒為癲癇的男孩做了什麼？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門徒無法醫治癲癇的男孩。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17:18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耶穌為癲癇的男孩做了什麼？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耶穌斥責了那鬼，從此孩子就痊癒了。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17:20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為什麼門徒無法醫治癲癇的男孩？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耶穌說因為他們的信心小，所以無法醫治癲癇的男孩。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17:22–23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耶穌告訴門徒什麼事使他們非常憂愁？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耶穌告訴祂的門徒，祂將要被交在人手裡，他們要殺害祂，第三日祂要復活。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17:27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彼得和耶穌如何支付半舍客勒的稅？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耶穌告訴彼得去海邊，投下魚鉤，釣上來的第一條魚嘴裡會有一個舍客勒，作為納稅的銀子。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18:3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耶穌說我們必須做什麼才能進天國？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耶穌說我們必須悔改，變成小孩子的樣式，才能進天國。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耶穌說誰是天國裡最大的？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耶穌說，凡他自己謙卑像小孩子的，他在天國裡就是最大的。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18:6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讓信耶穌的小子犯罪的人會有什麼下場？</w:t>
      </w:r>
    </w:p>
    <w:p>
      <w:pPr/>
      <w:r>
        <w:rPr>
          <w:lang w:val="zh_TW" w:bidi="zh_TW"/>
        </w:rPr>
      </w:r>
      <w:r>
        <w:rPr>
          <w:lang w:val="zh_TW" w:bidi="zh_TW"/>
        </w:rPr>
        <w:t>凡使信耶穌的小子犯罪的，倒不如把大磨石拴在他的頸項上，沉在深海裡。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18:8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耶穌說我們必須如何處理會使我們跌倒的東西？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耶穌說我們必須丟棄任何會使我們跌倒的東西。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18:10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為什麼耶穌說我們不可輕看這些小子呢？</w:t>
      </w:r>
    </w:p>
    <w:p>
      <w:pPr/>
      <w:r>
        <w:rPr>
          <w:lang w:val="zh_TW" w:bidi="zh_TW"/>
        </w:rPr>
      </w:r>
      <w:r>
        <w:rPr>
          <w:lang w:val="zh_TW" w:bidi="zh_TW"/>
        </w:rPr>
        <w:t>我們不可輕看這些小子，因為他們的使者常見天父的面。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18:12–14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尋找那隻迷路的羊的人哪裡像天父？</w:t>
      </w:r>
    </w:p>
    <w:p>
      <w:pPr/>
      <w:r>
        <w:rPr>
          <w:lang w:val="zh_TW" w:bidi="zh_TW"/>
        </w:rPr>
      </w:r>
      <w:r>
        <w:rPr>
          <w:lang w:val="zh_TW" w:bidi="zh_TW"/>
        </w:rPr>
        <w:t>天父也不願意這些小子中的任何一個失喪。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18:15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如果你的弟兄得罪你，你首先應該做什麼？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首先，你應該趁著只有你和他在一起的時候，指出他的錯來。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18:16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如果你的弟兄不聽，你應該做的第二件事是什麼？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第二，你應該另外帶一兩位弟兄作見證。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18:17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如果你的弟兄仍然不聽，你應該做的第三件事是什麼？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第三，你應該把事情告訴教會。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18:17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如果你的弟兄仍然不聽，應該怎麼辦？</w:t>
      </w:r>
    </w:p>
    <w:p>
      <w:pPr/>
      <w:r>
        <w:rPr>
          <w:lang w:val="zh_TW" w:bidi="zh_TW"/>
        </w:rPr>
      </w:r>
      <w:r>
        <w:rPr>
          <w:lang w:val="zh_TW" w:bidi="zh_TW"/>
        </w:rPr>
        <w:t>最後，如果他不聽教會，就應該看他像外邦人和稅吏一樣。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18:20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當兩三個人奉祂的名聚會時，耶穌應許了什麼？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耶穌應許祂就會在奉祂名聚會的兩三個人中間。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18:21–22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耶穌說我們應該饒恕我們的弟兄多少次？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耶穌說我們應該饒恕我們的弟兄七十個七次。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18:24–25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僕人欠他的主人什麼，他能償還主人嗎？</w:t>
      </w:r>
    </w:p>
    <w:p>
      <w:pPr/>
      <w:r>
        <w:rPr>
          <w:lang w:val="zh_TW" w:bidi="zh_TW"/>
        </w:rPr>
      </w:r>
      <w:r>
        <w:rPr>
          <w:lang w:val="zh_TW" w:bidi="zh_TW"/>
        </w:rPr>
        <w:t>僕人欠他的主人一千萬銀子，他無法償還。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18:27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為什麼主人免了僕人的債？</w:t>
      </w:r>
    </w:p>
    <w:p>
      <w:pPr/>
      <w:r>
        <w:rPr>
          <w:lang w:val="zh_TW" w:bidi="zh_TW"/>
        </w:rPr>
      </w:r>
      <w:r>
        <w:rPr>
          <w:lang w:val="zh_TW" w:bidi="zh_TW"/>
        </w:rPr>
        <w:t>主人心生憐憫，免了僕人的債。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18:30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那僕人對欠他十兩銀子的同伴做了什麼？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那僕人不肯寬容，把他的同伴扔進監獄。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18:33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主人告訴僕人他應該如何對待同伴？</w:t>
      </w:r>
    </w:p>
    <w:p>
      <w:pPr/>
      <w:r>
        <w:rPr>
          <w:lang w:val="zh_TW" w:bidi="zh_TW"/>
        </w:rPr>
      </w:r>
      <w:r>
        <w:rPr>
          <w:lang w:val="zh_TW" w:bidi="zh_TW"/>
        </w:rPr>
        <w:t>主人告訴僕人，他應該憐恤那個同伴。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18:34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主人接著對僕人做了什麼？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主人把僕人交給掌刑的，等他還清了所欠的債。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18:35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耶穌說如果我們不從心裡饒恕弟兄，天父會怎麼做？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耶穌說，如果我們不從心裡饒恕弟兄，天父就會像主人對待僕人一樣對待我們。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法利賽人為了試探耶穌，問了祂什麼問題？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法利賽人問耶穌：「人無論什麼緣故都可以休妻嗎？」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耶穌說什麼是從創世之初就有的？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耶穌說，從創世之初，神就造男造女。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因為神造男造女的方式，耶穌說男人應該怎麼做？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耶穌說，男人要離開父母，與妻子連合。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19:5–6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耶穌說當丈夫與妻子連合時會發生什麼？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耶穌說，當丈夫與妻子連合時，二人成為一體。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耶穌說人不該對神所配合的做什麼？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耶穌說，人不應該拆散神所配合的。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19:7–8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耶穌說摩西為什麼吩咐准許休書？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耶穌說摩西因為猶太人的心硬才准許休書。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19:9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耶穌說誰犯了姦淫？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耶穌說，凡休妻另娶的，若不是為淫亂的緣故，就是犯姦淫了；有人娶那被休的婦人，也是犯姦淫了。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19:13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當有小孩子被帶到耶穌面前時，門徒做了什麼？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當有小孩子被帶到耶穌面前時，門徒責備了他們。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19:14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耶穌看到小孩子時說了什麼？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耶穌說讓小孩子來，因為在天國的正是這樣的人。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19:16–17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耶穌告訴那個年輕人要怎樣做才能進入永生？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耶穌告訴那人要遵守誡命才能進入永生。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19:20–21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當那個年輕人說他遵守了誡命時，耶穌叫他要做什麼？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當那個年輕人說他遵守了誡命時，耶穌告訴他去變賣他所有的，分給窮人。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19:22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那個年輕人如何回應耶穌要他變賣所有的命令？</w:t>
      </w:r>
    </w:p>
    <w:p>
      <w:pPr/>
      <w:r>
        <w:rPr>
          <w:lang w:val="zh_TW" w:bidi="zh_TW"/>
        </w:rPr>
      </w:r>
      <w:r>
        <w:rPr>
          <w:lang w:val="zh_TW" w:bidi="zh_TW"/>
        </w:rPr>
        <w:t>那個年輕人憂愁地走了，因為他的產業很多。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19:26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耶穌怎麼說財主進天國的可能性？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耶穌說：「在人這是不能的，在神凡事都能。」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19:28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耶穌應許跟從祂的門徒什麼樣的賞賜？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耶穌應許祂的門徒，到復興的時候，他們將坐在十二個寶座上，審判以色列十二個支派。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19:30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耶穌對於現在在前的和在後的說了什麼？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耶穌說，現在在前的將要在後，現在在後的將要在前。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20:1–2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家主同意支付給清早雇用的工人多少工資？</w:t>
      </w:r>
    </w:p>
    <w:p>
      <w:pPr/>
      <w:r>
        <w:rPr>
          <w:lang w:val="zh_TW" w:bidi="zh_TW"/>
        </w:rPr>
      </w:r>
      <w:r>
        <w:rPr>
          <w:lang w:val="zh_TW" w:bidi="zh_TW"/>
        </w:rPr>
        <w:t>家主同意支付給清早雇用的工人一天一錢銀子。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20:4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家主說他會給他在第三個小時雇用的工人多少工資？</w:t>
      </w:r>
    </w:p>
    <w:p>
      <w:pPr/>
      <w:r>
        <w:rPr>
          <w:lang w:val="zh_TW" w:bidi="zh_TW"/>
        </w:rPr>
      </w:r>
      <w:r>
        <w:rPr>
          <w:lang w:val="zh_TW" w:bidi="zh_TW"/>
        </w:rPr>
        <w:t>家主說他會付給他們任何合理的工資。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20:9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那些在第十一個小時被雇用的工人得到了多少工資？</w:t>
      </w:r>
    </w:p>
    <w:p>
      <w:pPr/>
      <w:r>
        <w:rPr>
          <w:lang w:val="zh_TW" w:bidi="zh_TW"/>
        </w:rPr>
      </w:r>
      <w:r>
        <w:rPr>
          <w:lang w:val="zh_TW" w:bidi="zh_TW"/>
        </w:rPr>
        <w:t>在第十一個小時被雇用的工人得到了一錢銀子。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20:11–12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那些清早被雇用的工人有什麼不滿？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他們抱怨說，他們工作了一整天，卻和那些只工作了一小時的人得到相同的工資。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20:13–14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家主如何回應工人的抱怨？</w:t>
      </w:r>
    </w:p>
    <w:p>
      <w:pPr/>
      <w:r>
        <w:rPr>
          <w:lang w:val="zh_TW" w:bidi="zh_TW"/>
        </w:rPr>
      </w:r>
      <w:r>
        <w:rPr>
          <w:lang w:val="zh_TW" w:bidi="zh_TW"/>
        </w:rPr>
        <w:t>家主說他對工人們沒有做錯事，已經支付了他們應得的工資。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20:17–19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耶穌在和門徒上耶路撒冷去的時候，預先告訴他們哪些事件？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耶穌告訴祂的門徒，祂將要被交給祭司長和文士，被定死罪，釘在十字架上，第三日復活。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20:20–21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西庇太兩個兒子的母親對耶穌有什麼要求？</w:t>
      </w:r>
    </w:p>
    <w:p>
      <w:pPr/>
      <w:r>
        <w:rPr>
          <w:lang w:val="zh_TW" w:bidi="zh_TW"/>
        </w:rPr>
      </w:r>
      <w:r>
        <w:rPr>
          <w:lang w:val="zh_TW" w:bidi="zh_TW"/>
        </w:rPr>
        <w:t>她希望耶穌命令她的兩個兒子在祂的國裡坐在祂的左右邊。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20:23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耶穌說是誰決定誰能在祂的國裡坐在祂的右邊和左邊？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耶穌說父為祂所揀選的人預備了那些地方。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20:26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耶穌是如何說一個人可以在祂的門徒中成為大的？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耶穌說，凡想要成為大的人必作僕人。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20:28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耶穌為什麼說祂來了？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耶穌說祂來是要服事人，並且要捨命作多人的贖價。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20:30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當耶穌經過時，坐在路旁的兩個瞎子做了什麼？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兩個瞎子喊著說：「主啊，大衛的子孫，可憐我們吧。」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20:34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為什麼耶穌醫治了兩個瞎子？</w:t>
      </w:r>
    </w:p>
    <w:p>
      <w:pPr/>
      <w:r>
        <w:rPr>
          <w:lang w:val="zh_TW" w:bidi="zh_TW"/>
        </w:rPr>
      </w:r>
      <w:r>
        <w:rPr>
          <w:lang w:val="zh_TW" w:bidi="zh_TW"/>
        </w:rPr>
        <w:t>耶穌醫治了兩個瞎子是因為祂動了慈心。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耶穌說祂的兩個門徒會在對面村子裡找到什麼？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耶穌說他們會找到一匹被拴著的驢，還有驢駒和牠一起。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先知曾怎樣預言這件事？</w:t>
      </w:r>
    </w:p>
    <w:p>
      <w:pPr/>
      <w:r>
        <w:rPr>
          <w:lang w:val="zh_TW" w:bidi="zh_TW"/>
        </w:rPr>
      </w:r>
      <w:r>
        <w:rPr>
          <w:lang w:val="zh_TW" w:bidi="zh_TW"/>
        </w:rPr>
        <w:t>一位先知預言王會騎著驢駒來臨。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耶穌進耶路撒冷的路上，眾人做了什麼？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大多數眾人把他們的衣服鋪在路上，其他人砍下樹枝鋪在路上。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當耶穌前行時，眾人喊著什麼？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眾人喊著：「和散那歸於大衛的子孫，奉主名來的是應當稱頌的，高高在上和散那。」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耶穌進入耶路撒冷神的聖殿時做了什麼？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耶穌趕出殿裡一切作買賣的人，推倒兌換銀錢之人的桌子，和賣鴿子之人的凳子。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耶穌說商人把神的聖殿變成了什麼？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耶穌說商人已經把神的聖殿變成了賊窩。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當祭司長和文士反對孩子們對耶穌的呼喊時，耶穌對他們說了什麼？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耶穌引用了先知的話，說從嬰孩和吃奶的口中，神已經完全了讚美。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耶穌對無花果樹做了什麼，為什麼？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耶穌使無花果樹枯乾，因為樹上沒有果子。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21:20–22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耶穌從無花果樹枯乾的事上，教導門徒關於禱告的事是什麼？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耶穌教導祂的門徒，如果他們在禱告中因信來祈求，就必得著。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當耶穌教導時，祭司長和長老們質疑祂什麼事？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祭司長和長老們想知道耶穌憑什麼權柄做這些事。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耶穌反問祭司長和長老什麼問題？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耶穌問他們，約翰的洗禮是從天上來的，還是從人間來的？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21:25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為什麼祭司長和長老不想回答約翰的洗禮是從天上來的？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他們知道耶穌會問他們為什麼不信約翰。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為什麼祭司長和長老不想回答約翰的洗禮是來自人間呢？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他們害怕百姓，因為百姓認為約翰是先知。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在耶穌講述的兩個兒子的故事中，當第一個兒子被告知要去葡萄園工作時，他做了什麼？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大兒子說他不去，但後來改變主意去了。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當第二個兒子被告知去葡萄園工作時，他做了什麼？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第二個兒子說他會去，但後來沒有去。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這兩個兒子中，哪一個遵行了父親的旨意？</w:t>
      </w:r>
    </w:p>
    <w:p>
      <w:pPr/>
      <w:r>
        <w:rPr>
          <w:lang w:val="zh_TW" w:bidi="zh_TW"/>
        </w:rPr>
      </w:r>
      <w:r>
        <w:rPr>
          <w:lang w:val="zh_TW" w:bidi="zh_TW"/>
        </w:rPr>
        <w:t>大兒子。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21:31–32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為什麼耶穌說稅吏和娼妓比祭司長和民間的長老先進入神的國？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耶穌說他們進入神的國是因為他們相信約翰，但祭司長和民間的長老卻不相信約翰。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21:35–36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葡萄園的園戶對主人派去收葡萄的僕人做了什麼？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葡萄園的工人打了、殺了、且用石頭打死了僕人們。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主人最後派誰去葡萄園？</w:t>
      </w:r>
    </w:p>
    <w:p>
      <w:pPr/>
      <w:r>
        <w:rPr>
          <w:lang w:val="zh_TW" w:bidi="zh_TW"/>
        </w:rPr>
      </w:r>
      <w:r>
        <w:rPr>
          <w:lang w:val="zh_TW" w:bidi="zh_TW"/>
        </w:rPr>
        <w:t>主人最後派了他自己的兒子。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21:38–39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葡萄園的園戶對葡萄園主最後派來的人做了什麼？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葡萄園的園戶殺了園主的兒子。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21:40–41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人們說主人應該怎麼做？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人們說，主人應該除滅第一批葡萄園園戶，然後租給其他會支付的園戶。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在耶穌引用的經文中，匠人所棄的石頭會怎樣呢？</w:t>
      </w:r>
    </w:p>
    <w:p>
      <w:pPr/>
      <w:r>
        <w:rPr>
          <w:lang w:val="zh_TW" w:bidi="zh_TW"/>
        </w:rPr>
      </w:r>
      <w:r>
        <w:rPr>
          <w:lang w:val="zh_TW" w:bidi="zh_TW"/>
        </w:rPr>
        <w:t>匠人所棄的石頭，已成了房角的頭塊石頭。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根據耶穌所引用的經文，祂說會發生什麼事？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耶穌說，神的國將要從祭司長和法利賽人那裡收回，並賜給能結出果子的百姓。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21:46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為什麼祭司長和法利賽人沒有立即捉拿耶穌？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他們害怕眾人，因為眾人視耶穌為先知。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當王的僕人帶來婚宴的邀請時，那些被邀請的人做了什麼？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有些人沒有認真對待邀請，繼續忙於自己的事務；有些人則下手殺了王的僕人。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王對那些先被邀請參加婚宴的人做了什麼？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王派遣他的軍隊，殺了那些兇手，並燒毀他們的城。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王接著邀請誰參加婚宴？</w:t>
      </w:r>
    </w:p>
    <w:p>
      <w:pPr/>
      <w:r>
        <w:rPr>
          <w:lang w:val="zh_TW" w:bidi="zh_TW"/>
        </w:rPr>
      </w:r>
      <w:r>
        <w:rPr>
          <w:lang w:val="zh_TW" w:bidi="zh_TW"/>
        </w:rPr>
        <w:t>王接著邀請了他的僕人能找到的所有人，不論善惡。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王怎樣對待那個沒有穿著禮服來赴宴的人？</w:t>
      </w:r>
    </w:p>
    <w:p>
      <w:pPr/>
      <w:r>
        <w:rPr>
          <w:lang w:val="zh_TW" w:bidi="zh_TW"/>
        </w:rPr>
      </w:r>
      <w:r>
        <w:rPr>
          <w:lang w:val="zh_TW" w:bidi="zh_TW"/>
        </w:rPr>
        <w:t>王捆起他的手腳，丟在外邊的黑暗裡。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法利賽人試圖對耶穌做什麼？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法利賽人試圖用耶穌自己的話陷害祂。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法利賽人的門徒問耶穌什麼問題？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他們問耶穌向凱撒納稅是否合法。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耶穌如何回答法利賽人門徒的問題？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耶穌說，要把凱撒的物當歸給凱撒，神的物當歸給神。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撒都該人對復活有什麼信仰？</w:t>
      </w:r>
    </w:p>
    <w:p>
      <w:pPr/>
      <w:r>
        <w:rPr>
          <w:lang w:val="zh_TW" w:bidi="zh_TW"/>
        </w:rPr>
      </w:r>
      <w:r>
        <w:rPr>
          <w:lang w:val="zh_TW" w:bidi="zh_TW"/>
        </w:rPr>
        <w:t>撒都該人相信沒有復活。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22:26–27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在撒都該人的故事中，那位妻子有幾個丈夫？</w:t>
      </w:r>
    </w:p>
    <w:p>
      <w:pPr/>
      <w:r>
        <w:rPr>
          <w:lang w:val="zh_TW" w:bidi="zh_TW"/>
        </w:rPr>
      </w:r>
      <w:r>
        <w:rPr>
          <w:lang w:val="zh_TW" w:bidi="zh_TW"/>
        </w:rPr>
        <w:t>那個婦人有七個丈夫。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耶穌說撒都該人不知道哪兩件事？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耶穌說撒都該人不明白聖經，也不曉得神的大能。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耶穌對復活時的婚姻是怎麼說的？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耶穌說，當復活的時候，沒有婚姻。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耶穌如何從經文中顯明有復活一事？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耶穌引用經文，神說祂是亞伯拉罕、以撒、雅各的神——那活人的神。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法利賽人的律法師問了耶穌什麼問題？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律法師問耶穌，律法上的誡命哪一條是最大的。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22:37–38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耶穌說第一大的誡命是什麼？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耶穌說，盡心、盡性、盡意愛主你的神是第一大的誡命。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耶穌說第二條誡命是什麼？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耶穌說愛人如己是第二條誡命。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耶穌問法利賽人什麼問題？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耶穌問他們基督是誰的子孫。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22:42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法利賽人給了耶穌什麼答案？</w:t>
      </w:r>
    </w:p>
    <w:p>
      <w:pPr/>
      <w:r>
        <w:rPr>
          <w:lang w:val="zh_TW" w:bidi="zh_TW"/>
        </w:rPr>
      </w:r>
      <w:r>
        <w:rPr>
          <w:lang w:val="zh_TW" w:bidi="zh_TW"/>
        </w:rPr>
        <w:t>法利賽人說基督是大衛的子孫。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耶穌接著問法利賽人的第二個問題是什麼？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耶穌接著問他們，大衛怎麼能稱他的子孫基督為主。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22:46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法利賽人給了耶穌什麼答案？</w:t>
      </w:r>
    </w:p>
    <w:p>
      <w:pPr/>
      <w:r>
        <w:rPr>
          <w:lang w:val="zh_TW" w:bidi="zh_TW"/>
        </w:rPr>
      </w:r>
      <w:r>
        <w:rPr>
          <w:lang w:val="zh_TW" w:bidi="zh_TW"/>
        </w:rPr>
        <w:t>法利賽人沒有人能回答耶穌一言。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23:2–3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因為文士和法利賽人坐在摩西的位上，耶穌告訴眾人要如何對待他們的教導呢？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耶穌告訴眾人，要遵行文士和法利賽人從摩西的位上所教導的事。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為什麼耶穌說人們不應該效仿文士和法利賽人的行為？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耶穌說人們不應該效仿他們的行為，因為他們能說，不能行。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文士和法利賽人所作的一切事的目的是什麼？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文士和法利賽人一切所作的事，都是為了要叫人看見。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23:8–10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耶穌說誰是我們獨一的父和獨一的夫子？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耶穌說，我們獨一的父是在天上的那位，我們獨一的師尊是基督。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神會如何對待自高的和自卑的？</w:t>
      </w:r>
    </w:p>
    <w:p>
      <w:pPr/>
      <w:r>
        <w:rPr>
          <w:lang w:val="zh_TW" w:bidi="zh_TW"/>
        </w:rPr>
      </w:r>
      <w:r>
        <w:rPr>
          <w:lang w:val="zh_TW" w:bidi="zh_TW"/>
        </w:rPr>
        <w:t>神使自高的必降為卑，自卑的必升為高。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23:13–15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耶穌多次稱呼文士和法利賽人是什麼來形容他們的行為？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耶穌多次稱呼文士和法利賽人是假冒為善的。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當文士和法利賽人使人入教時，他是誰的兒子？</w:t>
      </w:r>
    </w:p>
    <w:p>
      <w:pPr/>
      <w:r>
        <w:rPr>
          <w:lang w:val="zh_TW" w:bidi="zh_TW"/>
        </w:rPr>
      </w:r>
      <w:r>
        <w:rPr>
          <w:lang w:val="zh_TW" w:bidi="zh_TW"/>
        </w:rPr>
        <w:t>當文士和法利賽人使人入教時，他就成為地獄之子，比他們還加倍。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23:16–17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關於被誓言束縛，耶穌對文士和法利賽人的教訓是怎麼說的？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耶穌說，文士和法利賽人是無知瞎眼的人。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23:23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即使文士和法利賽人已經將薄荷、茴香和芹菜獻上十分之一，他們還有什麼沒有做到的？</w:t>
      </w:r>
    </w:p>
    <w:p>
      <w:pPr/>
      <w:r>
        <w:rPr>
          <w:lang w:val="zh_TW" w:bidi="zh_TW"/>
        </w:rPr>
      </w:r>
      <w:r>
        <w:rPr>
          <w:lang w:val="zh_TW" w:bidi="zh_TW"/>
        </w:rPr>
        <w:t>文士和法利賽人未能履行律法上更重要的事——公義、憐憫和信實。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23:25–26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文士和法利賽人沒有洗淨的是什麼？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文士和法利賽人沒有洗淨杯盤的裡面，好叫外面也乾淨了。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23:28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文士和法利賽人內心裝滿了什麼？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文士和法利賽人內心裝滿了假善和不法。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23:29–31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文士和法利賽人的祖先對神的先知做了什麼？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文士和法利賽人的祖先曾殺害神的先知。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23:33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文士和法利賽人要面臨什麼審判？</w:t>
      </w:r>
    </w:p>
    <w:p>
      <w:pPr/>
      <w:r>
        <w:rPr>
          <w:lang w:val="zh_TW" w:bidi="zh_TW"/>
        </w:rPr>
      </w:r>
      <w:r>
        <w:rPr>
          <w:lang w:val="zh_TW" w:bidi="zh_TW"/>
        </w:rPr>
        <w:t>文士和法利賽人要面臨地獄的審判。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23:34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耶穌說文士和法利賽人會怎樣對待祂所差遣的先知、智慧人和文士？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耶穌說他們會殺害和釘死一些人，鞭打一些人，並從這城追逼到那城。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23:35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文士和法利賽人的行為，會讓他們承擔什麼罪責？</w:t>
      </w:r>
    </w:p>
    <w:p>
      <w:pPr/>
      <w:r>
        <w:rPr>
          <w:lang w:val="zh_TW" w:bidi="zh_TW"/>
        </w:rPr>
      </w:r>
      <w:r>
        <w:rPr>
          <w:lang w:val="zh_TW" w:bidi="zh_TW"/>
        </w:rPr>
        <w:t>在世上所流義人的血都會歸到文士和法利賽人身上。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23:36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耶穌說這些事會發生在哪個世代？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耶穌說這些事都要歸到這世代。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23:37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耶穌對耶路撒冷的兒女有什麼願望，為什麼沒有實現？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耶穌希望聚集耶路撒冷的兒女，但他們不願意。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23:38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耶路撒冷的家將會發生什麼？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耶路撒冷的家現在將被遺棄。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耶穌對耶路撒冷的聖殿預言了什麼？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耶穌預言聖殿必被拆毀，沒有一塊石頭會留在另一塊石頭上。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聽到關於聖殿的預言後，門徒問了耶穌什麼？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門徒問耶穌這些事何時會發生，祂降臨和世界末了會有什麼預兆？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耶穌說人們的什麼行為會迷惑許多人？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耶穌說，將來有好些人冒祂的名說自己是基督，並且要迷惑許多人。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24:6–8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耶穌說什麼事件會是災難的起頭？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耶穌說戰爭、饑荒和地震會是災難的起頭。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耶穌說在那時信徒中會發生什麼事？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耶穌說信徒會陷入患難，並且為祂的名被萬民恨惡。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耶穌說誰會得救？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耶穌說惟有忍耐到底的必然得救。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在末期來到以前，福音將會如何？</w:t>
      </w:r>
    </w:p>
    <w:p>
      <w:pPr/>
      <w:r>
        <w:rPr>
          <w:lang w:val="zh_TW" w:bidi="zh_TW"/>
        </w:rPr>
      </w:r>
      <w:r>
        <w:rPr>
          <w:lang w:val="zh_TW" w:bidi="zh_TW"/>
        </w:rPr>
        <w:t>天國的福音要傳遍天下，然後末期才來到。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耶穌說，當信徒看到那行毀壞可憎的站在聖地時，應該怎麼做？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耶穌說，信徒應當逃到山上。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在那些日子中的災難將會有多大呢？</w:t>
      </w:r>
    </w:p>
    <w:p>
      <w:pPr/>
      <w:r>
        <w:rPr>
          <w:lang w:val="zh_TW" w:bidi="zh_TW"/>
        </w:rPr>
      </w:r>
      <w:r>
        <w:rPr>
          <w:lang w:val="zh_TW" w:bidi="zh_TW"/>
        </w:rPr>
        <w:t>在那些日子裡，將有大</w:t>
      </w:r>
      <w:r>
        <w:rPr>
          <w:lang w:val="zh_TW" w:bidi="zh_TW"/>
        </w:rPr>
        <w:t>災難</w:t>
      </w:r>
      <w:r>
        <w:rPr>
          <w:lang w:val="zh_TW" w:bidi="zh_TW"/>
        </w:rPr>
        <w:t>，比世界開始以來的任何</w:t>
      </w:r>
      <w:r>
        <w:rPr>
          <w:lang w:val="zh_TW" w:bidi="zh_TW"/>
        </w:rPr>
        <w:t>災難</w:t>
      </w:r>
      <w:r>
        <w:rPr>
          <w:lang w:val="zh_TW" w:bidi="zh_TW"/>
        </w:rPr>
        <w:t>都更大。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假基督和假先知會如何讓許多人誤入歧途？</w:t>
      </w:r>
    </w:p>
    <w:p>
      <w:pPr/>
      <w:r>
        <w:rPr>
          <w:lang w:val="zh_TW" w:bidi="zh_TW"/>
        </w:rPr>
      </w:r>
      <w:r>
        <w:rPr>
          <w:lang w:val="zh_TW" w:bidi="zh_TW"/>
        </w:rPr>
        <w:t>假基督和假先知會顯大神蹟和大奇事，使許多人誤入歧途。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人子降臨時會是什麼樣子？</w:t>
      </w:r>
    </w:p>
    <w:p>
      <w:pPr/>
      <w:r>
        <w:rPr>
          <w:lang w:val="zh_TW" w:bidi="zh_TW"/>
        </w:rPr>
      </w:r>
      <w:r>
        <w:rPr>
          <w:lang w:val="zh_TW" w:bidi="zh_TW"/>
        </w:rPr>
        <w:t>人子降臨時，將如閃電從東邊閃到西邊。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那些日子的</w:t>
      </w:r>
      <w:r>
        <w:rPr>
          <w:b/>
          <w:lang w:val="zh_TW" w:bidi="zh_TW"/>
        </w:rPr>
        <w:t>災難</w:t>
      </w:r>
      <w:r>
        <w:rPr>
          <w:b/>
          <w:lang w:val="zh_TW" w:bidi="zh_TW"/>
        </w:rPr>
        <w:t>之後，日月星辰會發生什麼事？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日月將變為黑暗，眾星將從天上墜落。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見人子帶著權能和大榮耀降臨時，地上的各族會做什麼？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地上的各族都要哀</w:t>
      </w:r>
      <w:r>
        <w:rPr>
          <w:lang w:val="zh_TW" w:bidi="zh_TW"/>
        </w:rPr>
        <w:t>哭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當人子差遣祂的使者聚集選民時，將會聽到什麼聲音？</w:t>
      </w:r>
    </w:p>
    <w:p>
      <w:pPr/>
      <w:r>
        <w:rPr>
          <w:lang w:val="zh_TW" w:bidi="zh_TW"/>
        </w:rPr>
      </w:r>
      <w:r>
        <w:rPr>
          <w:lang w:val="zh_TW" w:bidi="zh_TW"/>
        </w:rPr>
        <w:t>當天使聚集選民時，將聽見大聲的號角聲。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耶穌說，直到所有這些事發生之前，什麼不會過去？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耶穌說，這世代不會過去，直到所有這些事成就了。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耶穌說什麼會廢去，而什麼永不會廢去？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耶穌說，天地都要廢去，但祂的話卻不能廢去。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誰知道這些事件何時會發生？</w:t>
      </w:r>
    </w:p>
    <w:p>
      <w:pPr/>
      <w:r>
        <w:rPr>
          <w:lang w:val="zh_TW" w:bidi="zh_TW"/>
        </w:rPr>
      </w:r>
      <w:r>
        <w:rPr>
          <w:lang w:val="zh_TW" w:bidi="zh_TW"/>
        </w:rPr>
        <w:t>惟獨父知道這些事件何時會發生。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24:37–39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人子降臨是怎樣像挪亞洪水以前的日子？</w:t>
      </w:r>
    </w:p>
    <w:p>
      <w:pPr/>
      <w:r>
        <w:rPr>
          <w:lang w:val="zh_TW" w:bidi="zh_TW"/>
        </w:rPr>
      </w:r>
      <w:r>
        <w:rPr>
          <w:lang w:val="zh_TW" w:bidi="zh_TW"/>
        </w:rPr>
        <w:t>人們照常吃喝嫁娶，對即將來臨的審判一無所知，而這審判將會把他們帶走。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耶穌說祂的信徒對祂的再來必須保持什麼態度，為什麼？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耶穌說祂的信徒必須要警醒，因為他們不知道主會在哪一天來到。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24:45–46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一個忠心又有見識的僕人在主人不在時會做什麼？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一個忠心又有見識的僕人在主人不在時會照管主人的家。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24:47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主人回來時會怎樣對待忠心又有見識的僕人？</w:t>
      </w:r>
    </w:p>
    <w:p>
      <w:pPr/>
      <w:r>
        <w:rPr>
          <w:lang w:val="zh_TW" w:bidi="zh_TW"/>
        </w:rPr>
      </w:r>
      <w:r>
        <w:rPr>
          <w:lang w:val="zh_TW" w:bidi="zh_TW"/>
        </w:rPr>
        <w:t>主人回來時，要派那個忠心又有見識的僕人管理一切所有的。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24:48–49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一個惡僕在主人不在時會做什麼？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一個惡僕在主人不在時會打他的同伴，又和酒醉的人一起吃喝。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24:51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主人回來時會怎樣對待那惡僕呢？</w:t>
      </w:r>
    </w:p>
    <w:p>
      <w:pPr/>
      <w:r>
        <w:rPr>
          <w:lang w:val="zh_TW" w:bidi="zh_TW"/>
        </w:rPr>
      </w:r>
      <w:r>
        <w:rPr>
          <w:lang w:val="zh_TW" w:bidi="zh_TW"/>
        </w:rPr>
        <w:t>主人回來時，要把那惡僕砍成碎片，定他和假冒為善的人同罪，並把他送到要哀哭切齒的地方。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愚拙的童女去見新郎時沒有做什麼？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愚拙的童女沒有把油帶在身上。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聰明的童女見新郎時做了什麼？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聰明的童女拿著燈，又帶著油的器皿。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25:5–6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新郎何時來的，這是預期的時間嗎？</w:t>
      </w:r>
    </w:p>
    <w:p>
      <w:pPr/>
      <w:r>
        <w:rPr>
          <w:lang w:val="zh_TW" w:bidi="zh_TW"/>
        </w:rPr>
      </w:r>
      <w:r>
        <w:rPr>
          <w:lang w:val="zh_TW" w:bidi="zh_TW"/>
        </w:rPr>
        <w:t>新郎在午夜時來到，比預期的時間晚。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當新郎來的時候，聰明的童女做了什麼？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聰明的童女與新郎一起去參加婚宴。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25:10–12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當新郎來的時候，愚拙的童女做了什麼？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愚拙的童女不得不去買油，當她們回來時，婚宴的門已經關上了。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耶穌說祂希望信徒從童女的比喻中學到什麼？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耶穌說信徒要警醒，因為他們不知道那日子和那時辰。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25:16–17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那些領到五千和二千銀子的僕人，在主人出外旅行時，用他們的銀子做了什麼？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那領五千銀子的另外賺了五千，那領二千的也另賺了二千。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25:18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那領一千銀子的僕人，在主人出外旅行時，用他的銀子做了什麼？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那領一千銀子的僕人把銀子埋藏在地下。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主人出門旅行了多久？</w:t>
      </w:r>
    </w:p>
    <w:p>
      <w:pPr/>
      <w:r>
        <w:rPr>
          <w:lang w:val="zh_TW" w:bidi="zh_TW"/>
        </w:rPr>
      </w:r>
      <w:r>
        <w:rPr>
          <w:lang w:val="zh_TW" w:bidi="zh_TW"/>
        </w:rPr>
        <w:t>主人離開了許久。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25:20–21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當主人回來時，他對那領五千和兩千銀子的僕人做了什麼？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主人說：「好，你這又良善又忠心的僕人！」並且要派他們管理許多事。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25:26–30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當主人回來時，他對那領一千銀子的僕人做了什麼？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主人說：「你這又惡又懶的僕人」，就把他的一千銀子奪過來，並且把他丟在外面黑暗裡。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25:31–32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當人子來臨，坐在祂榮耀的寶座上時，祂會做什麼？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人子要聚集萬民，把他們分別出來。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25:34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在王右邊的人會得到什麼？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在王右邊的人會承受從創世以來為他們所預備的國。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25:35–36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在王右邊的人在他們的生活中做了什麼？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在王右邊的人給飢餓的人食物、給口渴的人水喝、收留陌生人、給赤身露體的人衣服、看顧生病的人，並探望囚犯。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25:41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在王左邊的人會得到什麼？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在王左邊的人會進入那為魔鬼和牠的使者所預備的永火裡去。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25:42–43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在王左邊的人在他們的生活中沒有做什麼？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在王的左邊的人沒有給飢餓的人食物、給口渴的人水喝、收留陌生人、給赤身露體的人衣服、看顧生病的人，或探望囚犯。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耶穌說過兩天是猶太人的什麼節日？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耶穌說過兩天是逾越節。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在祭司長的院裡，祭司長和長老們在商議什麼？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他們商議要用詭計拿住耶穌並殺祂。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祭司長和長老們害怕什麼？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他們害怕如果在節期時殺了耶穌，百姓可能會暴動。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26:6–9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當那個女人把昂貴的香膏倒在耶穌的頭上時，門徒的反應是什麼？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門徒很生氣，想知道為什麼不把香膏賣掉，把錢分給窮人。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耶穌說那個女人為什麼把香膏澆在祂身上？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耶穌說那個女人把香膏澆在祂身上是為了祂的安葬。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加略人猶大為了多少報酬將耶穌交給祭司長？</w:t>
      </w:r>
    </w:p>
    <w:p>
      <w:pPr/>
      <w:r>
        <w:rPr>
          <w:lang w:val="zh_TW" w:bidi="zh_TW"/>
        </w:rPr>
      </w:r>
      <w:r>
        <w:rPr>
          <w:lang w:val="zh_TW" w:bidi="zh_TW"/>
        </w:rPr>
        <w:t>猶大收了三十塊銀錢，把耶穌交到祭司長的手中。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耶穌在晚餐時說了什麼事是關於祂的一個門徒？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耶穌說祂的一個門徒要出賣祂。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耶穌說那個出賣祂的人將來會如何？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耶穌說，出賣祂的人若從未出生，對他來說會更好。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當猶大問是不是他要出賣耶穌時，耶穌如何回答？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耶穌回答：「你說的是。」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耶穌拿起餅來，祝福，擘開，遞給門徒時說了什麼？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耶穌說：「你們拿著吃，這是我的身體。」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耶穌拿起杯來遞給他們時說了什麼？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耶穌說，那杯是祂為許多人所流的約的血，乃是為赦免罪而流的。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26:30–31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在橄欖山上，耶穌告訴祂的門徒當晚他們會做什麼？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耶穌告訴祂的門徒，當晚他們都會因祂而跌倒。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26:33–34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當彼得說他永不跌倒時，耶穌告訴他當晚他會做什麼？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耶穌說彼得會在當晚雞叫以先，三次不認耶穌。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26:37–38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耶穌在禱告時要求彼得和西庇太的兩個兒子去做什麼？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耶穌要求他們在那裡等候並與祂一同警醒。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耶穌在禱告中向父提出的請求是什麼？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耶穌請求倘若可行，叫這杯離開祂。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當耶穌禱告回來時，門徒在做什麼？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當耶穌禱告回來時，門徒睡著了。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耶穌祈求不論自己的意願如何，都要成就什麼？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耶穌祈求不論耶穌自己的意願如何，願父的旨意成全。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26:42–44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耶穌離開門徒去禱告幾次？</w:t>
      </w:r>
    </w:p>
    <w:p>
      <w:pPr/>
      <w:r>
        <w:rPr>
          <w:lang w:val="zh_TW" w:bidi="zh_TW"/>
        </w:rPr>
      </w:r>
      <w:r>
        <w:rPr>
          <w:lang w:val="zh_TW" w:bidi="zh_TW"/>
        </w:rPr>
        <w:t>耶穌三次離開門徒去禱告。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26:47–48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猶大用什麼暗號來指認要捉拿的耶穌？</w:t>
      </w:r>
    </w:p>
    <w:p>
      <w:pPr/>
      <w:r>
        <w:rPr>
          <w:lang w:val="zh_TW" w:bidi="zh_TW"/>
        </w:rPr>
      </w:r>
      <w:r>
        <w:rPr>
          <w:lang w:val="zh_TW" w:bidi="zh_TW"/>
        </w:rPr>
        <w:t>猶大用親吻作為暗號，指出耶穌就是他們要捉拿的人。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26:51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當耶穌被抓時，耶穌的一個門徒做了什麼？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耶穌的一個門徒拔出刀來，砍掉了大祭司僕人的一個耳朵。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26:53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耶穌說如果祂想要保護自己，祂可以做什麼？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耶穌說祂可以求父差遣十二營的天使來。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26:54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耶穌說這些事件應驗了什麼？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耶穌說這些事情正應驗了聖經的話。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26:56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所有的門徒都做了什麼？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所有的門徒都離開祂逃走了。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26:59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祭司長和全公會為了要治死耶穌在找什麼？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他們在找假見證控告耶穌，以便治死耶穌。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26:63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大祭司指著永生神命令耶穌什麼？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大祭司命令耶穌告訴他們祂是不是神的兒子基督。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26:64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耶穌對大祭司的命令的回答是什麼？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耶穌說：「你說的是。」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26:64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耶穌說大祭司會看見什麼？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耶穌說，大祭司會看見人子坐在那權能者的右邊，駕著天上的雲降臨。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26:65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大祭司接著對耶穌提出了什麼指控？</w:t>
      </w:r>
    </w:p>
    <w:p>
      <w:pPr/>
      <w:r>
        <w:rPr>
          <w:lang w:val="zh_TW" w:bidi="zh_TW"/>
        </w:rPr>
      </w:r>
      <w:r>
        <w:rPr>
          <w:lang w:val="zh_TW" w:bidi="zh_TW"/>
        </w:rPr>
        <w:t>大祭司指控耶穌</w:t>
      </w:r>
      <w:r>
        <w:rPr>
          <w:lang w:val="zh_TW" w:bidi="zh_TW"/>
        </w:rPr>
        <w:t>僭妄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26:67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他們指控耶穌後，對祂做了什麼？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他們吐唾沫在耶穌的臉上，打祂，也用手掌打祂。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26:73–75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當三次有人問彼得是否與耶穌在一起時，彼得怎麼回答？</w:t>
      </w:r>
    </w:p>
    <w:p>
      <w:pPr/>
      <w:r>
        <w:rPr>
          <w:lang w:val="zh_TW" w:bidi="zh_TW"/>
        </w:rPr>
      </w:r>
      <w:r>
        <w:rPr>
          <w:lang w:val="zh_TW" w:bidi="zh_TW"/>
        </w:rPr>
        <w:t>彼得回答說他不認得耶穌。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26:74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彼得第三次回答時，發生了什麼？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彼得第三次回答時，雞就叫了。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26:75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彼得第三次回答後想起了什麼？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彼得想起耶穌所說的話，雞叫以先，他會三次不認耶穌。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早晨，祭司長和長老把耶穌帶到哪裡？</w:t>
      </w:r>
    </w:p>
    <w:p>
      <w:pPr/>
      <w:r>
        <w:rPr>
          <w:lang w:val="zh_TW" w:bidi="zh_TW"/>
        </w:rPr>
      </w:r>
      <w:r>
        <w:rPr>
          <w:lang w:val="zh_TW" w:bidi="zh_TW"/>
        </w:rPr>
        <w:t>早晨，他們把祂帶到巡撫彼拉多那裡。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27:3–5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當加略人猶大看到耶穌被定罪時，他做了什麼？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猶大後悔賣了無辜之人的血，把銀錢退還，出去吊死了。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祭司長用那三十塊銀錢做了什麼？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他們買了</w:t>
      </w:r>
      <w:r>
        <w:rPr>
          <w:lang w:val="zh_TW" w:bidi="zh_TW"/>
        </w:rPr>
        <w:t>窰戶的一塊田 ，為要埋葬外鄉人 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這些事件應驗了誰的預言？</w:t>
      </w:r>
    </w:p>
    <w:p>
      <w:pPr/>
      <w:r>
        <w:rPr>
          <w:lang w:val="zh_TW" w:bidi="zh_TW"/>
        </w:rPr>
      </w:r>
      <w:r>
        <w:rPr>
          <w:lang w:val="zh_TW" w:bidi="zh_TW"/>
        </w:rPr>
        <w:t>這些事件應驗了耶利米的預言。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彼拉多問耶穌什麼問題，而耶穌的回答是什麼？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彼拉多問耶穌祂是不是猶太人的王，耶穌回答：「你說的是。」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27:12–14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耶穌怎樣回答祭司長和長老的所有指控？</w:t>
      </w:r>
    </w:p>
    <w:p>
      <w:pPr/>
      <w:r>
        <w:rPr>
          <w:lang w:val="zh_TW" w:bidi="zh_TW"/>
        </w:rPr>
      </w:r>
      <w:r>
        <w:rPr>
          <w:lang w:val="zh_TW" w:bidi="zh_TW"/>
        </w:rPr>
        <w:t>耶穌連一句話也沒說。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按照逾越節的常例，彼拉多想為耶穌做什麼？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彼拉多希望按照節日的常例釋放耶穌。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當彼拉多坐在審判台上時，他的妻子向他傳達了什麼信息？</w:t>
      </w:r>
    </w:p>
    <w:p>
      <w:pPr/>
      <w:r>
        <w:rPr>
          <w:lang w:val="zh_TW" w:bidi="zh_TW"/>
        </w:rPr>
      </w:r>
      <w:r>
        <w:rPr>
          <w:lang w:val="zh_TW" w:bidi="zh_TW"/>
        </w:rPr>
        <w:t>她告訴彼拉多不要與那位無辜的人有任何牽連。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根據節日的常例，為什麼釋放的是巴拉巴而不是耶穌？</w:t>
      </w:r>
    </w:p>
    <w:p>
      <w:pPr/>
      <w:r>
        <w:rPr>
          <w:lang w:val="zh_TW" w:bidi="zh_TW"/>
        </w:rPr>
      </w:r>
      <w:r>
        <w:rPr>
          <w:lang w:val="zh_TW" w:bidi="zh_TW"/>
        </w:rPr>
        <w:t>祭司長和長老遊說群眾要求釋放巴拉巴而不是耶穌。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群眾喊著要怎樣處置耶穌？</w:t>
      </w:r>
    </w:p>
    <w:p>
      <w:pPr/>
      <w:r>
        <w:rPr>
          <w:lang w:val="zh_TW" w:bidi="zh_TW"/>
        </w:rPr>
      </w:r>
      <w:r>
        <w:rPr>
          <w:lang w:val="zh_TW" w:bidi="zh_TW"/>
        </w:rPr>
        <w:t>群眾喊著要把耶穌釘十字架。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當彼拉多看到暴動開始時，他做了什麼？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彼拉多洗了手，說他是無辜的，他沒有染這個無辜人的血，然後把耶穌交給群眾。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當彼拉多將耶穌交給群眾時，他們說了什麼？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眾人說：「祂的血歸到我們和我們的子孫身上」。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27:27–29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巡撫的士兵給耶穌穿上什麼？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士兵給祂穿上一件朱紅色袍子，在祂的頭上戴上一頂荊棘冠冕。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古利奈人西門被迫做了什麼？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西門被迫背著耶穌的十字架。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他們去哪裡釘耶穌十字架？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他們去了各各他，意思就是「髑髏地」。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27:35–36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士兵們把耶穌釘十字架後做了什麼？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士兵們拈鬮分耶穌的衣服，然後坐在那裡看守祂。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他們在耶穌的頭上方寫了什麼？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他們寫著：「這是猶太人的王耶穌」。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誰與耶穌同釘十字架？</w:t>
      </w:r>
    </w:p>
    <w:p>
      <w:pPr/>
      <w:r>
        <w:rPr>
          <w:lang w:val="zh_TW" w:bidi="zh_TW"/>
        </w:rPr>
      </w:r>
      <w:r>
        <w:rPr>
          <w:lang w:val="zh_TW" w:bidi="zh_TW"/>
        </w:rPr>
        <w:t>有兩個強盜與耶穌同釘在十字架上，一個在祂的右邊，一個在祂的左邊。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百姓、祭司長、文士和長老挑戰耶穌做什麼？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他們都挑戰耶穌，說祂若是神的兒子，就從十字架上救自己下來。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</w:t>
      </w:r>
      <w:r>
        <w:rPr>
          <w:b/>
          <w:lang w:val="zh_TW" w:bidi="zh_TW"/>
        </w:rPr>
        <w:t>午正到申初</w:t>
      </w:r>
      <w:r>
        <w:rPr>
          <w:b/>
          <w:lang w:val="zh_TW" w:bidi="zh_TW"/>
        </w:rPr>
        <w:t>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從午正到申初，遍地都黑暗了。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耶穌在申初大聲喊著什麼？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耶穌大聲喊著：「我的神，我的神，為什麼離棄我？」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27:50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耶穌再次大聲喊叫後發生了什麼？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耶穌的氣就斷了。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27:51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耶穌死後，聖殿裡發生了什麼？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耶穌死後，聖殿裡的幔子從上到下裂為兩半。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27:52–53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耶穌死後，墳墓裡發生了什麼？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耶穌死後，許多睡著的聖徒復活，並向許多人顯現。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27:54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百夫長看到這些事件，他作了什麼見證？</w:t>
      </w:r>
    </w:p>
    <w:p>
      <w:pPr/>
      <w:r>
        <w:rPr>
          <w:lang w:val="zh_TW" w:bidi="zh_TW"/>
        </w:rPr>
      </w:r>
      <w:r>
        <w:rPr>
          <w:lang w:val="zh_TW" w:bidi="zh_TW"/>
        </w:rPr>
        <w:t>百夫長見證說：「這真是神的兒子了。」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27:57–58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耶穌被釘十字架後，祂的身體怎麼樣了？</w:t>
      </w:r>
    </w:p>
    <w:p>
      <w:pPr/>
      <w:r>
        <w:rPr>
          <w:lang w:val="zh_TW" w:bidi="zh_TW"/>
        </w:rPr>
      </w:r>
      <w:r>
        <w:rPr>
          <w:lang w:val="zh_TW" w:bidi="zh_TW"/>
        </w:rPr>
        <w:t>一位耶穌的富有門徒約瑟，向彼拉多求取耶穌的身體，將祂用細麻布包裹起來，並安葬在自己新的墳墓裡。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27:60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安放耶穌身體的墳墓門口放置了什麼？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安放耶穌身體的墳墓門口放著一塊大石頭。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27:62–64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為什麼祭司長和法利賽人第二天和彼拉多聚集在一起？</w:t>
      </w:r>
    </w:p>
    <w:p>
      <w:pPr/>
      <w:r>
        <w:rPr>
          <w:lang w:val="zh_TW" w:bidi="zh_TW"/>
        </w:rPr>
      </w:r>
      <w:r>
        <w:rPr>
          <w:lang w:val="zh_TW" w:bidi="zh_TW"/>
        </w:rPr>
        <w:t>祭司長和法利賽人想要確保耶穌的墳墓是安全的，這樣就沒有人可以偷走耶穌的身體。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27:65–66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彼拉多允許他們在墳墓那裡做什麼？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彼拉多允許他們封住石頭，並在墳墓前派人看守。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抹大拉的馬利亞和另一個馬利亞是在哪一天，什麼時候去耶穌的墳墓？</w:t>
      </w:r>
    </w:p>
    <w:p>
      <w:pPr/>
      <w:r>
        <w:rPr>
          <w:lang w:val="zh_TW" w:bidi="zh_TW"/>
        </w:rPr>
      </w:r>
      <w:r>
        <w:rPr>
          <w:lang w:val="zh_TW" w:bidi="zh_TW"/>
        </w:rPr>
        <w:t>七日的頭一日，天快亮的時候</w:t>
      </w:r>
      <w:r>
        <w:rPr>
          <w:lang w:val="zh_TW" w:bidi="zh_TW"/>
        </w:rPr>
        <w:t>，她們去了耶穌的墳墓。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28:2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耶穌墳墓的石頭是如何被滾開的？</w:t>
      </w:r>
    </w:p>
    <w:p>
      <w:pPr/>
      <w:r>
        <w:rPr>
          <w:lang w:val="zh_TW" w:bidi="zh_TW"/>
        </w:rPr>
      </w:r>
      <w:r>
        <w:rPr>
          <w:lang w:val="zh_TW" w:bidi="zh_TW"/>
        </w:rPr>
        <w:t>主的使者降臨，滾開了石頭。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守衛看見天使時做了什麼？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守衛看見天使時，嚇得渾身亂戰，甚至和死人一樣。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28:5–7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天使對這兩位婦女說了什麼關於耶穌的話？</w:t>
      </w:r>
    </w:p>
    <w:p>
      <w:pPr/>
      <w:r>
        <w:rPr>
          <w:lang w:val="zh_TW" w:bidi="zh_TW"/>
        </w:rPr>
      </w:r>
      <w:r>
        <w:rPr>
          <w:lang w:val="zh_TW" w:bidi="zh_TW"/>
        </w:rPr>
        <w:t>天使說耶穌已經復活，並且在他們以先往加利利去了。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28:8–9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那兩位婦女在去告訴門徒的路上發生了什麼？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那兩位婦女遇見了耶穌，就抱住祂的腳拜祂。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28:11–13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當守衛把墓地裡發生的事情告訴祭司長時，祭司長做了什麼？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祭司長給了士兵許多銀錢，並叫他們說是耶穌的門徒偷走了祂的身體。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28:17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當門徒在加利利見到耶穌時，他們做了什麼？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門徒就拜耶穌，但還是有些人疑惑。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28:18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耶穌說什麼樣的權柄都已經賜給祂了？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耶穌說，天上地下所有的權柄都賜給祂了。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28:19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耶穌命令祂的門徒做什麼？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耶穌命令祂的門徒去使萬民作祂的門徒，並給他們施洗。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28:19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耶穌告訴祂的門徒要奉誰的名施洗？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耶穌告訴祂的門徒要奉父、子和聖靈的名施洗。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28:20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耶穌命令祂的門徒教導什麼？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耶穌吩咐祂的門徒教導萬民遵守祂所吩咐的一切事。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馬太福音 28:20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耶穌給祂的門徒最後的應許是什麼？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耶穌應許與他們同在，直到世界的末了。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