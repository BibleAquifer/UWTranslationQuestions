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PRO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箴言這卷書的作者是誰？</w:t>
      </w:r>
    </w:p>
    <w:p>
      <w:pPr/>
      <w:r>
        <w:rPr>
          <w:lang w:val="zh_TW" w:bidi="zh_TW"/>
        </w:rPr>
      </w:r>
      <w:r>
        <w:rPr>
          <w:lang w:val="zh_TW" w:bidi="zh_TW"/>
        </w:rPr>
        <w:t>箴言的作者是以色列王所羅門。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箴言如何指導人們的處事和生活？</w:t>
      </w:r>
    </w:p>
    <w:p>
      <w:pPr/>
      <w:r>
        <w:rPr>
          <w:lang w:val="zh_TW" w:bidi="zh_TW"/>
        </w:rPr>
      </w:r>
      <w:r>
        <w:rPr>
          <w:lang w:val="zh_TW" w:bidi="zh_TW"/>
        </w:rPr>
        <w:t>箴言使人處事有仁義、公平、正直的訓誨，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智慧人聽見這些箴言，能獲得什麼益處？</w:t>
      </w:r>
    </w:p>
    <w:p>
      <w:pPr/>
      <w:r>
        <w:rPr>
          <w:lang w:val="zh_TW" w:bidi="zh_TW"/>
        </w:rPr>
      </w:r>
      <w:r>
        <w:rPr>
          <w:lang w:val="zh_TW" w:bidi="zh_TW"/>
        </w:rPr>
        <w:t>智慧人聽見這些箴言，能增長學問。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知識的開端是什麼呢？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敬畏耶和華（雅巍）是知識的開端。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兒子要聽誰的訓誨？</w:t>
      </w:r>
    </w:p>
    <w:p>
      <w:pPr/>
      <w:r>
        <w:rPr>
          <w:lang w:val="zh_TW" w:bidi="zh_TW"/>
        </w:rPr>
      </w:r>
      <w:r>
        <w:rPr>
          <w:lang w:val="zh_TW" w:bidi="zh_TW"/>
        </w:rPr>
        <w:t>兒子要聽他父親和母親的訓誨。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惡人若引誘兒子，他該怎麼做？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惡人若引誘兒子，他不可隨從。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惡人要用什麼來裝滿房屋？</w:t>
      </w:r>
    </w:p>
    <w:p>
      <w:pPr/>
      <w:r>
        <w:rPr>
          <w:lang w:val="zh_TW" w:bidi="zh_TW"/>
        </w:rPr>
      </w:r>
      <w:r>
        <w:rPr>
          <w:lang w:val="zh_TW" w:bidi="zh_TW"/>
        </w:rPr>
        <w:t>惡人要用所擄來的各樣寶物裝滿他們的房屋。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惡人急於做什麼事？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惡人急於流人的血。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貪戀之心會怎樣影響得財者之命？</w:t>
      </w:r>
    </w:p>
    <w:p>
      <w:pPr/>
      <w:r>
        <w:rPr>
          <w:lang w:val="zh_TW" w:bidi="zh_TW"/>
        </w:rPr>
      </w:r>
      <w:r>
        <w:rPr>
          <w:lang w:val="zh_TW" w:bidi="zh_TW"/>
        </w:rPr>
        <w:t>貪戀之心乃奪去得財者之命。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是誰在街市上、在寬闊處、在城門口大聲呼喊？</w:t>
      </w:r>
    </w:p>
    <w:p>
      <w:pPr/>
      <w:r>
        <w:rPr>
          <w:lang w:val="zh_TW" w:bidi="zh_TW"/>
        </w:rPr>
      </w:r>
      <w:r>
        <w:rPr>
          <w:lang w:val="zh_TW" w:bidi="zh_TW"/>
        </w:rPr>
        <w:t>智慧在街市上、在寬闊處、在城門口大聲呼喊。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1:24–25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當智慧呼喚愚頑人時，他們會怎麼做？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愚頑人不肯聽從，無人理會。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愚頑人遭災難時，智慧會怎樣？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愚頑人遭災難時，智慧就會發笑。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當愚頑人呼求智慧時，智慧會怎樣？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當愚頑人呼求智慧時，智慧卻不答應。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愚頑人所充滿的是什麼？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愚頑人充滿自設的計謀，必吃自結的果子。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聽從智慧的人，會如何居住？</w:t>
      </w:r>
    </w:p>
    <w:p>
      <w:pPr/>
      <w:r>
        <w:rPr>
          <w:lang w:val="zh_TW" w:bidi="zh_TW"/>
        </w:rPr>
      </w:r>
      <w:r>
        <w:rPr>
          <w:lang w:val="zh_TW" w:bidi="zh_TW"/>
        </w:rPr>
        <w:t>聽從智慧的人必安然居住，得享安靜。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智慧想要她的兒子珍惜什麼？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智慧想要她的兒子珍惜她的命令。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兒子當如何尋找和搜求聰明？</w:t>
      </w:r>
    </w:p>
    <w:p>
      <w:pPr/>
      <w:r>
        <w:rPr>
          <w:lang w:val="zh_TW" w:bidi="zh_TW"/>
        </w:rPr>
      </w:r>
      <w:r>
        <w:rPr>
          <w:lang w:val="zh_TW" w:bidi="zh_TW"/>
        </w:rPr>
        <w:t>兒子尋找聰明，當如尋找銀子， 搜求它，如搜求隱藏的珍寶。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如果兒子尋找並搜求聰明，他會發現什麼？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這兒子將得以認識神。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耶和華（雅巍）給行為純正的人作什麼？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耶和華（雅巍）給行為純正的人作盾牌。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當智慧進入兒子的心中時，他會明白什麼？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這兒子必明白仁義、公平、正直、一切的善道。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2:11–13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謀略和聰明必救兒子脫離什麼？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謀略和聰明必要救兒子脫離惡道﻿﻿，脫離行走在黑暗之道的人。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那些行走黑暗之道的人如何隱藏他們的行蹤？</w:t>
      </w:r>
    </w:p>
    <w:p>
      <w:pPr/>
      <w:r>
        <w:rPr>
          <w:lang w:val="zh_TW" w:bidi="zh_TW"/>
        </w:rPr>
      </w:r>
      <w:r>
        <w:rPr>
          <w:lang w:val="zh_TW" w:bidi="zh_TW"/>
        </w:rPr>
        <w:t>那些行走黑暗之道的人使用欺騙來隱藏他們的蹤跡。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淫婦離棄和忘了什麼？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淫婦離棄幼年的配偶，忘了神的盟約。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淫婦的路偏向何方？</w:t>
      </w:r>
    </w:p>
    <w:p>
      <w:pPr/>
      <w:r>
        <w:rPr>
          <w:lang w:val="zh_TW" w:bidi="zh_TW"/>
        </w:rPr>
      </w:r>
      <w:r>
        <w:rPr>
          <w:lang w:val="zh_TW" w:bidi="zh_TW"/>
        </w:rPr>
        <w:t>她的路偏向陰間。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智慧的兒子必行誰的路？</w:t>
      </w:r>
    </w:p>
    <w:p>
      <w:pPr/>
      <w:r>
        <w:rPr>
          <w:lang w:val="zh_TW" w:bidi="zh_TW"/>
        </w:rPr>
      </w:r>
      <w:r>
        <w:rPr>
          <w:lang w:val="zh_TW" w:bidi="zh_TW"/>
        </w:rPr>
        <w:t>智慧的兒子必行善人的道，守義人的路。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正直人必會怎樣？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正直人必在世上居住，在地上存留。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惡人必然怎樣？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惡人必然從地上剪除。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父親的誡命和法則將會給他的兒子加添什麼？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父親的誡命和法則，必將長久的日子，生命的年數與平安，加給他的兒子。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慈愛和誠實要刻在哪裡？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慈愛和誠實要刻在心版上。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智慧的兒子不可倚靠什麼？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智慧的兒子不可倚靠（仰賴）自己的聰明。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智慧的兒子當如何看待自己？</w:t>
      </w:r>
    </w:p>
    <w:p>
      <w:pPr/>
      <w:r>
        <w:rPr>
          <w:lang w:val="zh_TW" w:bidi="zh_TW"/>
        </w:rPr>
      </w:r>
      <w:r>
        <w:rPr>
          <w:lang w:val="zh_TW" w:bidi="zh_TW"/>
        </w:rPr>
        <w:t>智慧的兒子不要自以為有智慧。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智慧的兒子要以他的財物做什麼？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智慧的兒子要以他的財物來尊榮耶和華（雅巍）。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耶和華（雅巍）必管教誰？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耶和華（雅巍）所愛的人，祂必管教。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智慧勝過什麼？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智慧勝過銀子，強如精金。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智慧的路全是什麼？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智慧的路全是平安。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耶和華（雅巍）以智慧立定什麼？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耶和華（雅巍）以智慧立定天地。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什麼將作為智慧兒子的生命？</w:t>
      </w:r>
    </w:p>
    <w:p>
      <w:pPr/>
      <w:r>
        <w:rPr>
          <w:lang w:val="zh_TW" w:bidi="zh_TW"/>
        </w:rPr>
      </w:r>
      <w:r>
        <w:rPr>
          <w:lang w:val="zh_TW" w:bidi="zh_TW"/>
        </w:rPr>
        <w:t>謹守真智慧和謀略將必作智慧兒子的生命。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如果這兒子在智慧中行走，那麼當他躺臥時必會怎樣？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當他躺下必不懼怕，且睡得香甜。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智慧的兒子不要害怕什麼？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智慧的兒子不要害怕忽然來的驚恐或災難。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智慧的兒子當向那應得的人做什麼？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智慧的兒子當向那應得的人行善，不可推辭。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智慧的兒子不可對他的鄰舍做什麼？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智慧的兒子不可設計害他的鄰舍。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誰為耶和華（雅巍）所憎惡？</w:t>
      </w:r>
    </w:p>
    <w:p>
      <w:pPr/>
      <w:r>
        <w:rPr>
          <w:lang w:val="zh_TW" w:bidi="zh_TW"/>
        </w:rPr>
      </w:r>
      <w:r>
        <w:rPr>
          <w:lang w:val="zh_TW" w:bidi="zh_TW"/>
        </w:rPr>
        <w:t>乖僻說謊的人為耶和華（雅巍）所憎惡。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耶和華（雅巍）會怎麼對待那好譏誚的人？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耶和華（雅巍）譏誚那好譏誚的人。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智慧人必承受什麼？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智慧人必承受尊榮。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4:1–2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眾子不可忘記什麼呢？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眾子不可忘記父親的教訓。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父親告訴兒子什麼，兒子便得存活？</w:t>
      </w:r>
    </w:p>
    <w:p>
      <w:pPr/>
      <w:r>
        <w:rPr>
          <w:lang w:val="zh_TW" w:bidi="zh_TW"/>
        </w:rPr>
      </w:r>
      <w:r>
        <w:rPr>
          <w:lang w:val="zh_TW" w:bidi="zh_TW"/>
        </w:rPr>
        <w:t>父親告訴兒子要遵守父親的命令，兒子便得存活。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兒子若不離棄智慧，而是愛她，智慧就會為兒子做什麼？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智慧就會護衛他，保守他。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4:8–9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兒子若珍惜並懷抱智慧，智慧就會為兒子帶來什麼？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智慧就使他高升，使他得尊榮，必將華冠加在他頭上，把榮冕交給他。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父親引導兒子行什麼樣的路？</w:t>
      </w:r>
    </w:p>
    <w:p>
      <w:pPr/>
      <w:r>
        <w:rPr>
          <w:lang w:val="zh_TW" w:bidi="zh_TW"/>
        </w:rPr>
      </w:r>
      <w:r>
        <w:rPr>
          <w:lang w:val="zh_TW" w:bidi="zh_TW"/>
        </w:rPr>
        <w:t>父親引導兒子行正直的路。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4:13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兒子必當謹守什麼，因為這是他的生命？</w:t>
      </w:r>
    </w:p>
    <w:p>
      <w:pPr/>
      <w:r>
        <w:rPr>
          <w:lang w:val="zh_TW" w:bidi="zh_TW"/>
        </w:rPr>
      </w:r>
      <w:r>
        <w:rPr>
          <w:lang w:val="zh_TW" w:bidi="zh_TW"/>
        </w:rPr>
        <w:t>兒子必當謹守訓誨，因為這是他的生命。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4:14–15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兒子不可行什麼樣的道路？</w:t>
      </w:r>
    </w:p>
    <w:p>
      <w:pPr/>
      <w:r>
        <w:rPr>
          <w:lang w:val="zh_TW" w:bidi="zh_TW"/>
        </w:rPr>
      </w:r>
      <w:r>
        <w:rPr>
          <w:lang w:val="zh_TW" w:bidi="zh_TW"/>
        </w:rPr>
        <w:t>兒子不可行惡人的道路。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惡人必要做什麼才能入睡？</w:t>
      </w:r>
    </w:p>
    <w:p>
      <w:pPr/>
      <w:r>
        <w:rPr>
          <w:lang w:val="zh_TW" w:bidi="zh_TW"/>
        </w:rPr>
      </w:r>
      <w:r>
        <w:rPr>
          <w:lang w:val="zh_TW" w:bidi="zh_TW"/>
        </w:rPr>
        <w:t>惡人若不行惡，便不得睡覺。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4:18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義人的路好像什麼？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義人的路好像黎明的光， 越照越明。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惡人的道好像什麼？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惡人的道好像幽暗。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4:23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為什麼兒子要保守他的心，勝過保守一切？</w:t>
      </w:r>
    </w:p>
    <w:p>
      <w:pPr/>
      <w:r>
        <w:rPr>
          <w:lang w:val="zh_TW" w:bidi="zh_TW"/>
        </w:rPr>
      </w:r>
      <w:r>
        <w:rPr>
          <w:lang w:val="zh_TW" w:bidi="zh_TW"/>
        </w:rPr>
        <w:t>兒子要保守他的心，勝過保守一切，因為一生的果效是由心發出。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4:24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兒子要除掉什麼樣的言語？</w:t>
      </w:r>
    </w:p>
    <w:p>
      <w:pPr/>
      <w:r>
        <w:rPr>
          <w:lang w:val="zh_TW" w:bidi="zh_TW"/>
        </w:rPr>
      </w:r>
      <w:r>
        <w:rPr>
          <w:lang w:val="zh_TW" w:bidi="zh_TW"/>
        </w:rPr>
        <w:t>兒子要除掉邪僻的言語，棄絕乖謬的談話。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4:25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兒子的眼目要向哪裡直觀？</w:t>
      </w:r>
    </w:p>
    <w:p>
      <w:pPr/>
      <w:r>
        <w:rPr>
          <w:lang w:val="zh_TW" w:bidi="zh_TW"/>
        </w:rPr>
      </w:r>
      <w:r>
        <w:rPr>
          <w:lang w:val="zh_TW" w:bidi="zh_TW"/>
        </w:rPr>
        <w:t>兒子的眼目﻿﻿當向前直觀。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兒子若側耳聽且明白，他會學到什麼？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兒子若側耳聽且明白，他會學到謀略。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至終，淫婦如什麼？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至終，淫婦苦似茵蔯。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淫婦的腳步通向何方？</w:t>
      </w:r>
    </w:p>
    <w:p>
      <w:pPr/>
      <w:r>
        <w:rPr>
          <w:lang w:val="zh_TW" w:bidi="zh_TW"/>
        </w:rPr>
      </w:r>
      <w:r>
        <w:rPr>
          <w:lang w:val="zh_TW" w:bidi="zh_TW"/>
        </w:rPr>
        <w:t>淫婦的腳步下入死地，踏住陰間。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面對淫婦和她的房門，智慧的兒子當如何行？</w:t>
      </w:r>
    </w:p>
    <w:p>
      <w:pPr/>
      <w:r>
        <w:rPr>
          <w:lang w:val="zh_TW" w:bidi="zh_TW"/>
        </w:rPr>
      </w:r>
      <w:r>
        <w:rPr>
          <w:lang w:val="zh_TW" w:bidi="zh_TW"/>
        </w:rPr>
        <w:t>智慧的兒子要遠離淫婦所行的道，不可就近她的房門。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智慧的眾子若與淫婦有牽連，他們會失去什麼呢？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智慧的眾子若與淫婦有牽連，他們會失去他們的尊榮和歲月。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智慧的眾子若與淫婦有牽連，他們的生命終久會如何？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他們若與淫婦有牽連，終久，他們的皮肉和身體將會消毀。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眾子若與淫婦有牽連，他們在生命結束時，會後悔並說什麼？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他們若與淫婦有牽連，在生命的盡頭時，他們會說，他們會後悔曾經恨惡訓誨並拒絕改正。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眾子要喝哪裡的水？</w:t>
      </w:r>
    </w:p>
    <w:p>
      <w:pPr/>
      <w:r>
        <w:rPr>
          <w:lang w:val="zh_TW" w:bidi="zh_TW"/>
        </w:rPr>
      </w:r>
      <w:r>
        <w:rPr>
          <w:lang w:val="zh_TW" w:bidi="zh_TW"/>
        </w:rPr>
        <w:t>眾子要喝自己池中的水，飲自己井裏的活水。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5:18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眾子要與誰一起歡喜？</w:t>
      </w:r>
    </w:p>
    <w:p>
      <w:pPr/>
      <w:r>
        <w:rPr>
          <w:lang w:val="zh_TW" w:bidi="zh_TW"/>
        </w:rPr>
      </w:r>
      <w:r>
        <w:rPr>
          <w:lang w:val="zh_TW" w:bidi="zh_TW"/>
        </w:rPr>
        <w:t>眾子要喜悅他們幼年所娶的妻。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眾子當被什麼所戀慕？</w:t>
      </w:r>
    </w:p>
    <w:p>
      <w:pPr/>
      <w:r>
        <w:rPr>
          <w:lang w:val="zh_TW" w:bidi="zh_TW"/>
        </w:rPr>
      </w:r>
      <w:r>
        <w:rPr>
          <w:lang w:val="zh_TW" w:bidi="zh_TW"/>
        </w:rPr>
        <w:t>眾子當被他幼年所娶之妻的愛情所戀慕。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5:21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什麼都在耶和華（雅巍）的眼前呢？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耶和華（雅巍）看見人所行的一切。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5:22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惡人必被什麼捉住纏繞？</w:t>
      </w:r>
    </w:p>
    <w:p>
      <w:pPr/>
      <w:r>
        <w:rPr>
          <w:lang w:val="zh_TW" w:bidi="zh_TW"/>
        </w:rPr>
      </w:r>
      <w:r>
        <w:rPr>
          <w:lang w:val="zh_TW" w:bidi="zh_TW"/>
        </w:rPr>
        <w:t>惡人必被自己的罪孽捉住纏繞。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6:1–2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兒子如何為自己設下了陷阱？</w:t>
      </w:r>
    </w:p>
    <w:p>
      <w:pPr/>
      <w:r>
        <w:rPr>
          <w:lang w:val="zh_TW" w:bidi="zh_TW"/>
        </w:rPr>
      </w:r>
      <w:r>
        <w:rPr>
          <w:lang w:val="zh_TW" w:bidi="zh_TW"/>
        </w:rPr>
        <w:t>兒子因為替外人承諾作保，而給自己設下陷阱。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兒子當怎樣行才可救自己？</w:t>
      </w:r>
    </w:p>
    <w:p>
      <w:pPr/>
      <w:r>
        <w:rPr>
          <w:lang w:val="zh_TW" w:bidi="zh_TW"/>
        </w:rPr>
      </w:r>
      <w:r>
        <w:rPr>
          <w:lang w:val="zh_TW" w:bidi="zh_TW"/>
        </w:rPr>
        <w:t>兒子要去懇求他的朋友來解除他的承諾，才可救自己。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懶惰的人要學習什麼呢？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懶惰的人要向螞蟻學習。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6:8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螞蟻在夏天做什麼呢？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在夏天，螞蟻會預備並儲存食物。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打盹不起的懶惰之人會有什麼後果？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打盹不起的懶惰人，他的貧窮必速來到。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惡徒依靠什麼生存？</w:t>
      </w:r>
    </w:p>
    <w:p>
      <w:pPr/>
      <w:r>
        <w:rPr>
          <w:lang w:val="zh_TW" w:bidi="zh_TW"/>
        </w:rPr>
      </w:r>
      <w:r>
        <w:rPr>
          <w:lang w:val="zh_TW" w:bidi="zh_TW"/>
        </w:rPr>
        <w:t>惡徒依靠他言語的狡詐而生存。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6:15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惡人因為他的惡謀會遭遇什麼後果？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災難必忽然臨到惡人身上。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耶和華（雅巍）所恨惡的有幾樣？連祂心所憎惡的共有幾樣？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耶和華（雅巍）所恨惡的有六樣，連祂心所憎惡的共有七樣。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6:18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耶和華（雅巍）恨惡什麼樣的腳？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耶和華（雅巍）恨惡飛跑行惡的腳。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6:19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耶和華（雅巍）恨惡什麼樣的見證？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耶和華（雅巍）恨惡口吐謊言的假見證。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6:23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「誡命」和「法則」被比喻為什麼？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誡命被比喻是燈，法則被比喻﻿﻿是光。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6:26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與別人妻子共眠會讓兒子付出什麼樣的代價？</w:t>
      </w:r>
    </w:p>
    <w:p>
      <w:pPr/>
      <w:r>
        <w:rPr>
          <w:lang w:val="zh_TW" w:bidi="zh_TW"/>
        </w:rPr>
      </w:r>
      <w:r>
        <w:rPr>
          <w:lang w:val="zh_TW" w:bidi="zh_TW"/>
        </w:rPr>
        <w:t>與別人妻子共眠會獵取兒子寶貴的生命。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6:30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為什麼人可能會不藐視賊偷竊的行為？</w:t>
      </w:r>
    </w:p>
    <w:p>
      <w:pPr/>
      <w:r>
        <w:rPr>
          <w:lang w:val="zh_TW" w:bidi="zh_TW"/>
        </w:rPr>
      </w:r>
      <w:r>
        <w:rPr>
          <w:lang w:val="zh_TW" w:bidi="zh_TW"/>
        </w:rPr>
        <w:t>賊因飢餓偷竊充飢，人不藐視他。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6:32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行淫的必會傷害誰？</w:t>
      </w:r>
    </w:p>
    <w:p>
      <w:pPr/>
      <w:r>
        <w:rPr>
          <w:lang w:val="zh_TW" w:bidi="zh_TW"/>
        </w:rPr>
      </w:r>
      <w:r>
        <w:rPr>
          <w:lang w:val="zh_TW" w:bidi="zh_TW"/>
        </w:rPr>
        <w:t>行淫的，必喪掉自己的生命。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6:35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那要報復行淫的人，他們不接受什麼？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那要報復行淫的人，他們不會接受贖價。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7:1–2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智慧的兒子要遵守和保守什麼就得存活？</w:t>
      </w:r>
    </w:p>
    <w:p>
      <w:pPr/>
      <w:r>
        <w:rPr>
          <w:lang w:val="zh_TW" w:bidi="zh_TW"/>
        </w:rPr>
      </w:r>
      <w:r>
        <w:rPr>
          <w:lang w:val="zh_TW" w:bidi="zh_TW"/>
        </w:rPr>
        <w:t>智慧的兒子要遵守和保守他父親的命令和法則，就得存活。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7:4–5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智慧和聰明會保兒子遠離誰？</w:t>
      </w:r>
    </w:p>
    <w:p>
      <w:pPr/>
      <w:r>
        <w:rPr>
          <w:lang w:val="zh_TW" w:bidi="zh_TW"/>
        </w:rPr>
      </w:r>
      <w:r>
        <w:rPr>
          <w:lang w:val="zh_TW" w:bidi="zh_TW"/>
        </w:rPr>
        <w:t>智慧和聰明會保兒子遠離諂媚的外女。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7:6–7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所羅門透過他的窗欞往外觀看，看到了什麼？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所羅門見愚蒙人內，少年人中，分明有一個無知的少年人。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7:10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那位少年人遇見的婦人是怎樣的打扮？</w:t>
      </w:r>
    </w:p>
    <w:p>
      <w:pPr/>
      <w:r>
        <w:rPr>
          <w:lang w:val="zh_TW" w:bidi="zh_TW"/>
        </w:rPr>
      </w:r>
      <w:r>
        <w:rPr>
          <w:lang w:val="zh_TW" w:bidi="zh_TW"/>
        </w:rPr>
        <w:t>那婦人是妓女的打扮。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那婦人在各巷口做什麼？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那婦人在各巷口蹲伏。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那婦人當天早些時候做了什麼？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當天早些時候，那婦人獻上了她的平安祭。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7:15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那婦人懇切求見什麼？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那婦人懇切求見那少年人的面。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7:16–18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那婦人要那少年人來做什麼？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那婦人要那少年人來和她上床，直到早晨。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那婦人的丈夫在哪裡？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那婦人的丈夫不在家，出門行遠路。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7:22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那少年人跟隨那婦人，好像什麼？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那少年人跟隨那婦人，好像牛往宰殺之地，又像鹿陷入網羅。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7:23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那少年人的行為會讓他付出什麼樣的代價？</w:t>
      </w:r>
    </w:p>
    <w:p>
      <w:pPr/>
      <w:r>
        <w:rPr>
          <w:lang w:val="zh_TW" w:bidi="zh_TW"/>
        </w:rPr>
      </w:r>
      <w:r>
        <w:rPr>
          <w:lang w:val="zh_TW" w:bidi="zh_TW"/>
        </w:rPr>
        <w:t>那少年人的行為會讓他自喪己命。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7:25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對於那淫婦，少年人被給予了什麼樣智慧的教導？</w:t>
      </w:r>
    </w:p>
    <w:p>
      <w:pPr/>
      <w:r>
        <w:rPr>
          <w:lang w:val="zh_TW" w:bidi="zh_TW"/>
        </w:rPr>
      </w:r>
      <w:r>
        <w:rPr>
          <w:lang w:val="zh_TW" w:bidi="zh_TW"/>
        </w:rPr>
        <w:t>那少年人被給予智慧的教導，不要入她的迷途。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7:27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那婦人的家是在什麼路上？</w:t>
      </w:r>
    </w:p>
    <w:p>
      <w:pPr/>
      <w:r>
        <w:rPr>
          <w:lang w:val="zh_TW" w:bidi="zh_TW"/>
        </w:rPr>
      </w:r>
      <w:r>
        <w:rPr>
          <w:lang w:val="zh_TW" w:bidi="zh_TW"/>
        </w:rPr>
        <w:t>那婦人的家是在陰間之路上。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8:1–3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誰在城門口大聲說？</w:t>
      </w:r>
    </w:p>
    <w:p>
      <w:pPr/>
      <w:r>
        <w:rPr>
          <w:lang w:val="zh_TW" w:bidi="zh_TW"/>
        </w:rPr>
      </w:r>
      <w:r>
        <w:rPr>
          <w:lang w:val="zh_TW" w:bidi="zh_TW"/>
        </w:rPr>
        <w:t>智慧在城門口大聲說。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智慧向誰呼叫？</w:t>
      </w:r>
    </w:p>
    <w:p>
      <w:pPr/>
      <w:r>
        <w:rPr>
          <w:lang w:val="zh_TW" w:bidi="zh_TW"/>
        </w:rPr>
      </w:r>
      <w:r>
        <w:rPr>
          <w:lang w:val="zh_TW" w:bidi="zh_TW"/>
        </w:rPr>
        <w:t>智慧向世人呼叫。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8:6–7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智慧要說什麼樣的話？</w:t>
      </w:r>
    </w:p>
    <w:p>
      <w:pPr/>
      <w:r>
        <w:rPr>
          <w:lang w:val="zh_TW" w:bidi="zh_TW"/>
        </w:rPr>
      </w:r>
      <w:r>
        <w:rPr>
          <w:lang w:val="zh_TW" w:bidi="zh_TW"/>
        </w:rPr>
        <w:t>智慧要說極美的話，要論正直的事。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8:11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智慧比什麼更珍貴？</w:t>
      </w:r>
    </w:p>
    <w:p>
      <w:pPr/>
      <w:r>
        <w:rPr>
          <w:lang w:val="zh_TW" w:bidi="zh_TW"/>
        </w:rPr>
      </w:r>
      <w:r>
        <w:rPr>
          <w:lang w:val="zh_TW" w:bidi="zh_TW"/>
        </w:rPr>
        <w:t>智慧比珍珠更珍貴。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8:13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那些敬畏耶和華（雅巍）的人恨惡什麼？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敬畏耶和華（雅巍）的人恨惡邪惡、驕傲、狂妄和乖謬的言語。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8:15–16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擁有智慧的君王和王子會如何治理國家？</w:t>
      </w:r>
    </w:p>
    <w:p>
      <w:pPr/>
      <w:r>
        <w:rPr>
          <w:lang w:val="zh_TW" w:bidi="zh_TW"/>
        </w:rPr>
      </w:r>
      <w:r>
        <w:rPr>
          <w:lang w:val="zh_TW" w:bidi="zh_TW"/>
        </w:rPr>
        <w:t>擁有智慧的君王和王子公平地治理國家。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8:19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智慧的果實勝過什麼？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智慧的果實勝過金銀。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8:21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智慧會賜予愛她的人什麼？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智慧會賜給愛她的人產業。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8:23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智慧何時被立定？</w:t>
      </w:r>
    </w:p>
    <w:p>
      <w:pPr/>
      <w:r>
        <w:rPr>
          <w:lang w:val="zh_TW" w:bidi="zh_TW"/>
        </w:rPr>
      </w:r>
      <w:r>
        <w:rPr>
          <w:lang w:val="zh_TW" w:bidi="zh_TW"/>
        </w:rPr>
        <w:t>從亙古，從太初，智慧已被立定。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8:26–27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耶和華（雅巍）創造天地時，智慧在哪裡？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耶和華（雅巍）創造天地時，智慧已經在那裏。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8:30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當耶和華（雅巍）創造萬物時，智慧在耶和華那裏做什麼？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當耶和華（雅巍）創造萬物時，智慧在耶和華那裏為工師。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8:31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智慧的喜悅是什麼？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智慧的喜悅是世人。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8:35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尋得智慧的，就尋得什麼？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尋得智慧的，就尋得生命，也必蒙耶和華（雅巍）的恩惠。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8:36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得罪智慧的，終會面臨什麼？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得罪智慧的，終將面臨死亡。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智慧建造什麼？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智慧建造房屋。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9:3–4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智慧發出邀請給哪些人？</w:t>
      </w:r>
    </w:p>
    <w:p>
      <w:pPr/>
      <w:r>
        <w:rPr>
          <w:lang w:val="zh_TW" w:bidi="zh_TW"/>
        </w:rPr>
      </w:r>
      <w:r>
        <w:rPr>
          <w:lang w:val="zh_TW" w:bidi="zh_TW"/>
        </w:rPr>
        <w:t>智慧發出邀請是給那些愚蒙人和無知的人。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智慧說愚蒙人要捨棄什麼？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智慧說愚蒙人要捨棄愚蒙。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9:7–8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指斥褻慢人的會怎樣？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指斥褻慢人的，必受辱罵，並會受到傷害和仇恨。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責備智慧人的，會有什麼結果？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責備智慧人的，必受愛戴。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智慧的開端是什麼呢？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敬畏耶和華（雅巍）是智慧的開端。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9:10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什麼是聰明？</w:t>
      </w:r>
    </w:p>
    <w:p>
      <w:pPr/>
      <w:r>
        <w:rPr>
          <w:lang w:val="zh_TW" w:bidi="zh_TW"/>
        </w:rPr>
      </w:r>
      <w:r>
        <w:rPr>
          <w:lang w:val="zh_TW" w:bidi="zh_TW"/>
        </w:rPr>
        <w:t>認識至聖者便是聰明。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9:13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愚昧的婦人有哪些特徵？</w:t>
      </w:r>
    </w:p>
    <w:p>
      <w:pPr/>
      <w:r>
        <w:rPr>
          <w:lang w:val="zh_TW" w:bidi="zh_TW"/>
        </w:rPr>
      </w:r>
      <w:r>
        <w:rPr>
          <w:lang w:val="zh_TW" w:bidi="zh_TW"/>
        </w:rPr>
        <w:t>愚昧的婦人喧嚷、愚蒙，且一無所知。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9:17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被偷來和暗地的東西對於獲得它們的人來說最初是什麼樣的呢？</w:t>
      </w:r>
    </w:p>
    <w:p>
      <w:pPr/>
      <w:r>
        <w:rPr>
          <w:lang w:val="zh_TW" w:bidi="zh_TW"/>
        </w:rPr>
      </w:r>
      <w:r>
        <w:rPr>
          <w:lang w:val="zh_TW" w:bidi="zh_TW"/>
        </w:rPr>
        <w:t>對那無知的人來說，偷來的東西剛開始是甜的，暗地裏得到的東西剛開始是好的。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9:18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誰在愚昧婦人的家中？</w:t>
      </w:r>
    </w:p>
    <w:p>
      <w:pPr/>
      <w:r>
        <w:rPr>
          <w:lang w:val="zh_TW" w:bidi="zh_TW"/>
        </w:rPr>
      </w:r>
      <w:r>
        <w:rPr>
          <w:lang w:val="zh_TW" w:bidi="zh_TW"/>
        </w:rPr>
        <w:t>那在陰間深處的陰魂在愚昧婦人的家中。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智慧之子使父親怎樣？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智慧之子使父親歡樂。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耶和華（雅巍）對惡人所渴望的必怎樣？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惡人所渴望的，耶和華（雅巍）必阻止。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手懶的會如何？</w:t>
      </w:r>
    </w:p>
    <w:p>
      <w:pPr/>
      <w:r>
        <w:rPr>
          <w:lang w:val="zh_TW" w:bidi="zh_TW"/>
        </w:rPr>
      </w:r>
      <w:r>
        <w:rPr>
          <w:lang w:val="zh_TW" w:bidi="zh_TW"/>
        </w:rPr>
        <w:t>手懶的，要受貧窮。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義人會從神那裡得到什麼？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神的福祉會臨到義人。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口裏愚妄的，必會怎樣？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口裏愚妄的，必致傾倒。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愛能遮掩什麼？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愛能遮掩一切過錯。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明哲人嘴裏有什麼呢？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明哲人嘴裏有智慧。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違棄責備的，便會怎樣？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違棄責備的，便失迷了路。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多言多語，難免怎樣？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多言多語難免有過（罪）。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耶和華（雅巍）所賜的福會帶來什麼？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耶和華（雅巍）所賜的福使人富足。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惡人是什麼樣的？</w:t>
      </w:r>
    </w:p>
    <w:p>
      <w:pPr/>
      <w:r>
        <w:rPr>
          <w:lang w:val="zh_TW" w:bidi="zh_TW"/>
        </w:rPr>
      </w:r>
      <w:r>
        <w:rPr>
          <w:lang w:val="zh_TW" w:bidi="zh_TW"/>
        </w:rPr>
        <w:t>暴風一過，惡人便歸於無有。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什麼像煙霧進入眼中？</w:t>
      </w:r>
    </w:p>
    <w:p>
      <w:pPr/>
      <w:r>
        <w:rPr>
          <w:lang w:val="zh_TW" w:bidi="zh_TW"/>
        </w:rPr>
      </w:r>
      <w:r>
        <w:rPr>
          <w:lang w:val="zh_TW" w:bidi="zh_TW"/>
        </w:rPr>
        <w:t>懶惰人對於差他的人來說，就如煙薰目。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惡人的年歲將會怎樣？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惡人的年歲必被減少。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耶和華（雅巍）的道是誰的保障？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耶和華（雅巍）的道是正直人的保障。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10:31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義人的口說出什麼話？</w:t>
      </w:r>
    </w:p>
    <w:p>
      <w:pPr/>
      <w:r>
        <w:rPr>
          <w:lang w:val="zh_TW" w:bidi="zh_TW"/>
        </w:rPr>
      </w:r>
      <w:r>
        <w:rPr>
          <w:lang w:val="zh_TW" w:bidi="zh_TW"/>
        </w:rPr>
        <w:t>義人的口滋生智慧的果實。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什麼來，羞恥也來？</w:t>
      </w:r>
    </w:p>
    <w:p>
      <w:pPr/>
      <w:r>
        <w:rPr>
          <w:lang w:val="zh_TW" w:bidi="zh_TW"/>
        </w:rPr>
      </w:r>
      <w:r>
        <w:rPr>
          <w:lang w:val="zh_TW" w:bidi="zh_TW"/>
        </w:rPr>
        <w:t>驕傲來，羞恥也來。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發怒的日子，什麼是有益的呢？</w:t>
      </w:r>
    </w:p>
    <w:p>
      <w:pPr/>
      <w:r>
        <w:rPr>
          <w:lang w:val="zh_TW" w:bidi="zh_TW"/>
        </w:rPr>
      </w:r>
      <w:r>
        <w:rPr>
          <w:lang w:val="zh_TW" w:bidi="zh_TW"/>
        </w:rPr>
        <w:t>發怒的日子</w:t>
      </w:r>
      <w:r>
        <w:rPr>
          <w:b/>
          <w:lang w:val="zh_TW" w:bidi="zh_TW"/>
        </w:rPr>
        <w:t>，</w:t>
      </w:r>
      <w:r>
        <w:rPr>
          <w:lang w:val="zh_TW" w:bidi="zh_TW"/>
        </w:rPr>
        <w:t>惟有公義是有益的。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是什麼陷住了奸詐人（惡人）？</w:t>
      </w:r>
    </w:p>
    <w:p>
      <w:pPr/>
      <w:r>
        <w:rPr>
          <w:lang w:val="zh_TW" w:bidi="zh_TW"/>
        </w:rPr>
      </w:r>
      <w:r>
        <w:rPr>
          <w:lang w:val="zh_TW" w:bidi="zh_TW"/>
        </w:rPr>
        <w:t>奸詐人必陷在自己的罪孽中。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是什麼使得一個人脫離患難？</w:t>
      </w:r>
    </w:p>
    <w:p>
      <w:pPr/>
      <w:r>
        <w:rPr>
          <w:lang w:val="zh_TW" w:bidi="zh_TW"/>
        </w:rPr>
      </w:r>
      <w:r>
        <w:rPr>
          <w:lang w:val="zh_TW" w:bidi="zh_TW"/>
        </w:rPr>
        <w:t>做正確的事得脫離患難。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不虔敬的人如何敗壞他的鄰舍？</w:t>
      </w:r>
    </w:p>
    <w:p>
      <w:pPr/>
      <w:r>
        <w:rPr>
          <w:lang w:val="zh_TW" w:bidi="zh_TW"/>
        </w:rPr>
      </w:r>
      <w:r>
        <w:rPr>
          <w:lang w:val="zh_TW" w:bidi="zh_TW"/>
        </w:rPr>
        <w:t>不虔敬的人用口敗壞他的鄰舍。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心中誠實的人不會往來傳舌，而是做什麼？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心中誠實的人會遮隱事情，而不是往來傳舌。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一個人不應為外人做什麼，以免受虧損？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一個人不應為外人作保。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惡人如何得他的工價？</w:t>
      </w:r>
    </w:p>
    <w:p>
      <w:pPr/>
      <w:r>
        <w:rPr>
          <w:lang w:val="zh_TW" w:bidi="zh_TW"/>
        </w:rPr>
      </w:r>
      <w:r>
        <w:rPr>
          <w:lang w:val="zh_TW" w:bidi="zh_TW"/>
        </w:rPr>
        <w:t>惡人欺騙而得他的工價。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耶和華（雅巍）喜悅誰？</w:t>
      </w:r>
    </w:p>
    <w:p>
      <w:pPr/>
      <w:r>
        <w:rPr>
          <w:lang w:val="zh_TW" w:bidi="zh_TW"/>
        </w:rPr>
      </w:r>
      <w:r>
        <w:rPr>
          <w:lang w:val="zh_TW" w:bidi="zh_TW"/>
        </w:rPr>
        <w:t>行事完全的人，為耶和華（雅巍）所喜悅。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每個人都可確信什麼？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每個人都可確信，惡人必不免受罰。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撒種的人會怎樣？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撒種的人會更增添。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11:25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給予他人水的人，會得到什麼？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給予他人水的人，會為自己得水。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11:28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倚仗自己財物的必會怎樣？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倚仗自己財物的必跌倒。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11:30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誰如同一棵生命樹？</w:t>
      </w:r>
    </w:p>
    <w:p>
      <w:pPr/>
      <w:r>
        <w:rPr>
          <w:lang w:val="zh_TW" w:bidi="zh_TW"/>
        </w:rPr>
      </w:r>
      <w:r>
        <w:rPr>
          <w:lang w:val="zh_TW" w:bidi="zh_TW"/>
        </w:rPr>
        <w:t>義人好像一棵生命樹。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11:31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誰會得到他們應得的？</w:t>
      </w:r>
    </w:p>
    <w:p>
      <w:pPr/>
      <w:r>
        <w:rPr>
          <w:lang w:val="zh_TW" w:bidi="zh_TW"/>
        </w:rPr>
      </w:r>
      <w:r>
        <w:rPr>
          <w:lang w:val="zh_TW" w:bidi="zh_TW"/>
        </w:rPr>
        <w:t>義人尚且受報，得到他們應得的，何況惡人和罪人。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愚蠢的人恨惡什麼？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愚蠢的人恨惡責備。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耶和華（雅巍）必定誰的罪？</w:t>
      </w:r>
    </w:p>
    <w:p>
      <w:pPr/>
      <w:r>
        <w:rPr>
          <w:lang w:val="zh_TW" w:bidi="zh_TW"/>
        </w:rPr>
      </w:r>
      <w:r>
        <w:rPr>
          <w:lang w:val="zh_TW" w:bidi="zh_TW"/>
        </w:rPr>
        <w:t>設詭計的人，耶和華（雅巍）必定他的罪。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丈夫的冠冕是什麼呢？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才德的婦人是丈夫的冠冕。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惡人的計謀是什麼？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惡人的計謀是詭詐。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義人的家必會怎樣？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義人的家必站得住。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誰顧惜他牲畜的需要？</w:t>
      </w:r>
    </w:p>
    <w:p>
      <w:pPr/>
      <w:r>
        <w:rPr>
          <w:lang w:val="zh_TW" w:bidi="zh_TW"/>
        </w:rPr>
      </w:r>
      <w:r>
        <w:rPr>
          <w:lang w:val="zh_TW" w:bidi="zh_TW"/>
        </w:rPr>
        <w:t>義人顧惜他牲畜的需要。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什麼是惡人的網羅？</w:t>
      </w:r>
    </w:p>
    <w:p>
      <w:pPr/>
      <w:r>
        <w:rPr>
          <w:lang w:val="zh_TW" w:bidi="zh_TW"/>
        </w:rPr>
      </w:r>
      <w:r>
        <w:rPr>
          <w:lang w:val="zh_TW" w:bidi="zh_TW"/>
        </w:rPr>
        <w:t>惡人嘴中的過錯是自己的網羅。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愚妄人所行的，在自己眼中看為怎樣？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愚妄人所行的，在自己眼中看為正直。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說話浮躁的人，說出的話像什麼？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說話浮躁的人，說出的話如刀刺人。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圖謀惡事的，心存什麼？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圖謀惡事的，心存詭詐。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耶和華（雅巍）所憎惡的是什麼？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說謊言的嘴為耶和華（雅巍）所憎惡。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12:24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懶惰的人必會怎樣？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懶惰的人必服苦。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12:26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惡人的道路將他們引向何處？</w:t>
      </w:r>
    </w:p>
    <w:p>
      <w:pPr/>
      <w:r>
        <w:rPr>
          <w:lang w:val="zh_TW" w:bidi="zh_TW"/>
        </w:rPr>
      </w:r>
      <w:r>
        <w:rPr>
          <w:lang w:val="zh_TW" w:bidi="zh_TW"/>
        </w:rPr>
        <w:t>惡人的道路使他們迷失方向。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12:28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那些走在公義道路上的人會找到什麼？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那些走在公義道路上的人會找到生命。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智慧子聽什麼？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智慧子聽父親的教訓。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一個人如何得保自己的生命？</w:t>
      </w:r>
    </w:p>
    <w:p>
      <w:pPr/>
      <w:r>
        <w:rPr>
          <w:lang w:val="zh_TW" w:bidi="zh_TW"/>
        </w:rPr>
      </w:r>
      <w:r>
        <w:rPr>
          <w:lang w:val="zh_TW" w:bidi="zh_TW"/>
        </w:rPr>
        <w:t>一個謹守自己的口的人，得保自己的生命。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誰羨慕，卻無所得？</w:t>
      </w:r>
    </w:p>
    <w:p>
      <w:pPr/>
      <w:r>
        <w:rPr>
          <w:lang w:val="zh_TW" w:bidi="zh_TW"/>
        </w:rPr>
      </w:r>
      <w:r>
        <w:rPr>
          <w:lang w:val="zh_TW" w:bidi="zh_TW"/>
        </w:rPr>
        <w:t>懶惰人羨慕，卻無所得。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真正富足的人是怎樣的？</w:t>
      </w:r>
    </w:p>
    <w:p>
      <w:pPr/>
      <w:r>
        <w:rPr>
          <w:lang w:val="zh_TW" w:bidi="zh_TW"/>
        </w:rPr>
      </w:r>
      <w:r>
        <w:rPr>
          <w:lang w:val="zh_TW" w:bidi="zh_TW"/>
        </w:rPr>
        <w:t>真正富足的人，卻給出所有的。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窮乏人永遠不會收到什麼樣的威脅？</w:t>
      </w:r>
    </w:p>
    <w:p>
      <w:pPr/>
      <w:r>
        <w:rPr>
          <w:lang w:val="zh_TW" w:bidi="zh_TW"/>
        </w:rPr>
      </w:r>
      <w:r>
        <w:rPr>
          <w:lang w:val="zh_TW" w:bidi="zh_TW"/>
        </w:rPr>
        <w:t>窮乏人永遠不會收到贖價的威嚇。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驕傲會引發什麼？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驕傲只引發爭競。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財富是如何消減的？</w:t>
      </w:r>
    </w:p>
    <w:p>
      <w:pPr/>
      <w:r>
        <w:rPr>
          <w:lang w:val="zh_TW" w:bidi="zh_TW"/>
        </w:rPr>
      </w:r>
      <w:r>
        <w:rPr>
          <w:lang w:val="zh_TW" w:bidi="zh_TW"/>
        </w:rPr>
        <w:t>當過於虛榮時，財富必然消減。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生命的泉源是什麼？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智慧人的法則﻿﻿是生命的泉源。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凡通達人都憑什麼行事？</w:t>
      </w:r>
    </w:p>
    <w:p>
      <w:pPr/>
      <w:r>
        <w:rPr>
          <w:lang w:val="zh_TW" w:bidi="zh_TW"/>
        </w:rPr>
      </w:r>
      <w:r>
        <w:rPr>
          <w:lang w:val="zh_TW" w:bidi="zh_TW"/>
        </w:rPr>
        <w:t>凡通達人都憑知識行事。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13:18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領受責備的人，必得什麼？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領受責備的人，必得尊榮。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一個人與誰同行，就必得智慧呢？</w:t>
      </w:r>
    </w:p>
    <w:p>
      <w:pPr/>
      <w:r>
        <w:rPr>
          <w:lang w:val="zh_TW" w:bidi="zh_TW"/>
        </w:rPr>
      </w:r>
      <w:r>
        <w:rPr>
          <w:lang w:val="zh_TW" w:bidi="zh_TW"/>
        </w:rPr>
        <w:t>與智慧人同行的，必得智慧。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罪人為誰積存資財？</w:t>
      </w:r>
    </w:p>
    <w:p>
      <w:pPr/>
      <w:r>
        <w:rPr>
          <w:lang w:val="zh_TW" w:bidi="zh_TW"/>
        </w:rPr>
      </w:r>
      <w:r>
        <w:rPr>
          <w:lang w:val="zh_TW" w:bidi="zh_TW"/>
        </w:rPr>
        <w:t>罪人為義人積存資財。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13:24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父母如何表達對孩子的愛？</w:t>
      </w:r>
    </w:p>
    <w:p>
      <w:pPr/>
      <w:r>
        <w:rPr>
          <w:lang w:val="zh_TW" w:bidi="zh_TW"/>
        </w:rPr>
      </w:r>
      <w:r>
        <w:rPr>
          <w:lang w:val="zh_TW" w:bidi="zh_TW"/>
        </w:rPr>
        <w:t>父母透過隨時管教孩子來表達對孩子的愛。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13:25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惡人的肚腹是怎樣的？</w:t>
      </w:r>
    </w:p>
    <w:p>
      <w:pPr/>
      <w:r>
        <w:rPr>
          <w:lang w:val="zh_TW" w:bidi="zh_TW"/>
        </w:rPr>
      </w:r>
      <w:r>
        <w:rPr>
          <w:lang w:val="zh_TW" w:bidi="zh_TW"/>
        </w:rPr>
        <w:t>惡人的肚腹總是不得飽足。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智慧婦人做什麼？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智慧婦人建立家室。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誰藐視耶和華（雅巍）？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行事乖僻的，藐視耶和華（雅巍）。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誠實見證人不做什麼？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誠實見證人不說謊話。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愚昧人嘴中沒有什麼？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愚昧人嘴中沒有知識。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奸惡人的房屋必怎樣？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奸惡人的房屋必傾倒。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14:11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正直人的帳棚必怎樣？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正直人的帳棚必興盛。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不忠誠的人必會怎樣？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不忠誠的人，必得自己應得的結果。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愚妄人在被警告時，會做什麼事？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愚妄人狂傲自恃，忽視警告。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輕易發怒的人，行事如何？</w:t>
      </w:r>
    </w:p>
    <w:p>
      <w:pPr/>
      <w:r>
        <w:rPr>
          <w:lang w:val="zh_TW" w:bidi="zh_TW"/>
        </w:rPr>
      </w:r>
      <w:r>
        <w:rPr>
          <w:lang w:val="zh_TW" w:bidi="zh_TW"/>
        </w:rPr>
        <w:t>輕易發怒的人，行事愚妄。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壞人俯伏在誰面前？</w:t>
      </w:r>
    </w:p>
    <w:p>
      <w:pPr/>
      <w:r>
        <w:rPr>
          <w:lang w:val="zh_TW" w:bidi="zh_TW"/>
        </w:rPr>
      </w:r>
      <w:r>
        <w:rPr>
          <w:lang w:val="zh_TW" w:bidi="zh_TW"/>
        </w:rPr>
        <w:t>壞人俯伏在善人面前。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計劃行善的人會獲得什麼？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謀善的，必得慈愛和誠實。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諸般勤勞帶來什麼？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諸般勤勞帶來益處。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生命的泉源是什麼？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敬畏耶和華（雅巍）就是生命的泉源。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誰在大顯愚妄？</w:t>
      </w:r>
    </w:p>
    <w:p>
      <w:pPr/>
      <w:r>
        <w:rPr>
          <w:lang w:val="zh_TW" w:bidi="zh_TW"/>
        </w:rPr>
      </w:r>
      <w:r>
        <w:rPr>
          <w:lang w:val="zh_TW" w:bidi="zh_TW"/>
        </w:rPr>
        <w:t>性情暴躁的人，大顯愚妄。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誰辱沒造他的主？</w:t>
      </w:r>
    </w:p>
    <w:p>
      <w:pPr/>
      <w:r>
        <w:rPr>
          <w:lang w:val="zh_TW" w:bidi="zh_TW"/>
        </w:rPr>
      </w:r>
      <w:r>
        <w:rPr>
          <w:lang w:val="zh_TW" w:bidi="zh_TW"/>
        </w:rPr>
        <w:t>欺壓貧寒的，是辱沒造他的主。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14:34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什麼使邦國高舉？</w:t>
      </w:r>
    </w:p>
    <w:p>
      <w:pPr/>
      <w:r>
        <w:rPr>
          <w:lang w:val="zh_TW" w:bidi="zh_TW"/>
        </w:rPr>
      </w:r>
      <w:r>
        <w:rPr>
          <w:lang w:val="zh_TW" w:bidi="zh_TW"/>
        </w:rPr>
        <w:t>公義使邦國高舉。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什麼能使怒消退？</w:t>
      </w:r>
    </w:p>
    <w:p>
      <w:pPr/>
      <w:r>
        <w:rPr>
          <w:lang w:val="zh_TW" w:bidi="zh_TW"/>
        </w:rPr>
      </w:r>
      <w:r>
        <w:rPr>
          <w:lang w:val="zh_TW" w:bidi="zh_TW"/>
        </w:rPr>
        <w:t>回答柔和，使怒消退。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耶和華（雅巍）的眼目鑒察誰呢？</w:t>
      </w:r>
    </w:p>
    <w:p>
      <w:pPr/>
      <w:r>
        <w:rPr>
          <w:lang w:val="zh_TW" w:bidi="zh_TW"/>
        </w:rPr>
      </w:r>
      <w:r>
        <w:rPr>
          <w:lang w:val="zh_TW" w:bidi="zh_TW"/>
        </w:rPr>
        <w:t>惡人善人，耶和華（雅巍）都鑒察。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愚妄人對父親的管教的態度如何？</w:t>
      </w:r>
    </w:p>
    <w:p>
      <w:pPr/>
      <w:r>
        <w:rPr>
          <w:lang w:val="zh_TW" w:bidi="zh_TW"/>
        </w:rPr>
      </w:r>
      <w:r>
        <w:rPr>
          <w:lang w:val="zh_TW" w:bidi="zh_TW"/>
        </w:rPr>
        <w:t>愚妄人藐視父親的管教。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什麼樣的獻祭，為耶和華（雅巍）所憎惡？</w:t>
      </w:r>
    </w:p>
    <w:p>
      <w:pPr/>
      <w:r>
        <w:rPr>
          <w:lang w:val="zh_TW" w:bidi="zh_TW"/>
        </w:rPr>
      </w:r>
      <w:r>
        <w:rPr>
          <w:lang w:val="zh_TW" w:bidi="zh_TW"/>
        </w:rPr>
        <w:t>惡人的獻祭，為耶和華（雅巍）所憎惡。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捨棄正路的人，必面臨什麼？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捨棄正路的，必受嚴刑。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什麼使人面帶笑容？</w:t>
      </w:r>
    </w:p>
    <w:p>
      <w:pPr/>
      <w:r>
        <w:rPr>
          <w:lang w:val="zh_TW" w:bidi="zh_TW"/>
        </w:rPr>
      </w:r>
      <w:r>
        <w:rPr>
          <w:lang w:val="zh_TW" w:bidi="zh_TW"/>
        </w:rPr>
        <w:t>喜樂的心使人面帶笑容。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15:16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什麼強如多有財寶，煩亂不安？</w:t>
      </w:r>
    </w:p>
    <w:p>
      <w:pPr/>
      <w:r>
        <w:rPr>
          <w:lang w:val="zh_TW" w:bidi="zh_TW"/>
        </w:rPr>
      </w:r>
      <w:r>
        <w:rPr>
          <w:lang w:val="zh_TW" w:bidi="zh_TW"/>
        </w:rPr>
        <w:t>少有財寶，敬畏耶和華（雅巍），強如多有財寶，煩亂不安。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15:18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什麼樣的人止息紛爭？</w:t>
      </w:r>
    </w:p>
    <w:p>
      <w:pPr/>
      <w:r>
        <w:rPr>
          <w:lang w:val="zh_TW" w:bidi="zh_TW"/>
        </w:rPr>
      </w:r>
      <w:r>
        <w:rPr>
          <w:lang w:val="zh_TW" w:bidi="zh_TW"/>
        </w:rPr>
        <w:t>忍怒的人止息紛爭。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15:20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智慧子為父親帶來什麼？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智慧子使父親喜樂。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15:22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什麼使所謀的成功？</w:t>
      </w:r>
    </w:p>
    <w:p>
      <w:pPr/>
      <w:r>
        <w:rPr>
          <w:lang w:val="zh_TW" w:bidi="zh_TW"/>
        </w:rPr>
      </w:r>
      <w:r>
        <w:rPr>
          <w:lang w:val="zh_TW" w:bidi="zh_TW"/>
        </w:rPr>
        <w:t>謀士眾多，所謀乃成。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15:25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耶和華（雅巍）必拆毀什麼？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耶和華（雅巍）必拆毀驕傲人的遺物。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15:28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義人在回答之前會做什麼？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義人的心思量如何回答。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15:31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當智慧人被糾正時，他會怎樣做？</w:t>
      </w:r>
    </w:p>
    <w:p>
      <w:pPr/>
      <w:r>
        <w:rPr>
          <w:lang w:val="zh_TW" w:bidi="zh_TW"/>
        </w:rPr>
      </w:r>
      <w:r>
        <w:rPr>
          <w:lang w:val="zh_TW" w:bidi="zh_TW"/>
        </w:rPr>
        <w:t>智慧人聽從別人的糾正。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15:33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尊榮以前，必有什麼？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尊榮以前，必有謙卑。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人一切所行的，自己會如何看待？</w:t>
      </w:r>
    </w:p>
    <w:p>
      <w:pPr/>
      <w:r>
        <w:rPr>
          <w:lang w:val="zh_TW" w:bidi="zh_TW"/>
        </w:rPr>
      </w:r>
      <w:r>
        <w:rPr>
          <w:lang w:val="zh_TW" w:bidi="zh_TW"/>
        </w:rPr>
        <w:t>人一切所行的，在自己眼中看為清潔。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耶和華（雅巍）所造的一切，是為了什麼目的？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耶和華（雅巍）所造的，各適其用。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因為什麼，罪孽得贖？</w:t>
      </w:r>
    </w:p>
    <w:p>
      <w:pPr/>
      <w:r>
        <w:rPr>
          <w:lang w:val="zh_TW" w:bidi="zh_TW"/>
        </w:rPr>
      </w:r>
      <w:r>
        <w:rPr>
          <w:lang w:val="zh_TW" w:bidi="zh_TW"/>
        </w:rPr>
        <w:t>因憐憫信實，罪孽得贖。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人心籌算自己的道路，耶和華（雅巍）會怎樣行？</w:t>
      </w:r>
    </w:p>
    <w:p>
      <w:pPr/>
      <w:r>
        <w:rPr>
          <w:lang w:val="zh_TW" w:bidi="zh_TW"/>
        </w:rPr>
      </w:r>
      <w:r>
        <w:rPr>
          <w:lang w:val="zh_TW" w:bidi="zh_TW"/>
        </w:rPr>
        <w:t>人心籌算自己的道路，惟耶和華（雅巍）會指引他的腳步。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國位是靠什麼堅立的？</w:t>
      </w:r>
    </w:p>
    <w:p>
      <w:pPr/>
      <w:r>
        <w:rPr>
          <w:lang w:val="zh_TW" w:bidi="zh_TW"/>
        </w:rPr>
      </w:r>
      <w:r>
        <w:rPr>
          <w:lang w:val="zh_TW" w:bidi="zh_TW"/>
        </w:rPr>
        <w:t>國位是靠公義堅立。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什麼如殺人的使者？</w:t>
      </w:r>
    </w:p>
    <w:p>
      <w:pPr/>
      <w:r>
        <w:rPr>
          <w:lang w:val="zh_TW" w:bidi="zh_TW"/>
        </w:rPr>
      </w:r>
      <w:r>
        <w:rPr>
          <w:lang w:val="zh_TW" w:bidi="zh_TW"/>
        </w:rPr>
        <w:t>王的震怒如殺人的使者。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得什麼勝似得金銀？</w:t>
      </w:r>
    </w:p>
    <w:p>
      <w:pPr/>
      <w:r>
        <w:rPr>
          <w:lang w:val="zh_TW" w:bidi="zh_TW"/>
        </w:rPr>
      </w:r>
      <w:r>
        <w:rPr>
          <w:lang w:val="zh_TW" w:bidi="zh_TW"/>
        </w:rPr>
        <w:t>得智慧勝似得金子，選聰明強如選銀子。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什麼在跌倒之前？</w:t>
      </w:r>
    </w:p>
    <w:p>
      <w:pPr/>
      <w:r>
        <w:rPr>
          <w:lang w:val="zh_TW" w:bidi="zh_TW"/>
        </w:rPr>
      </w:r>
      <w:r>
        <w:rPr>
          <w:lang w:val="zh_TW" w:bidi="zh_TW"/>
        </w:rPr>
        <w:t>狂心在跌倒之前。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一個人如何在訓言中得到好處？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一個人謹守訓言，必得好處。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智慧人的心使他的口怎樣？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智慧人的心使他的口增長學問。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有一條路，人以為正，至終通向何處？</w:t>
      </w:r>
    </w:p>
    <w:p>
      <w:pPr/>
      <w:r>
        <w:rPr>
          <w:lang w:val="zh_TW" w:bidi="zh_TW"/>
        </w:rPr>
      </w:r>
      <w:r>
        <w:rPr>
          <w:lang w:val="zh_TW" w:bidi="zh_TW"/>
        </w:rPr>
        <w:t>有一條路，人以為正，至終成為死亡之路。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是什麼離間密友？</w:t>
      </w:r>
    </w:p>
    <w:p>
      <w:pPr/>
      <w:r>
        <w:rPr>
          <w:lang w:val="zh_TW" w:bidi="zh_TW"/>
        </w:rPr>
      </w:r>
      <w:r>
        <w:rPr>
          <w:lang w:val="zh_TW" w:bidi="zh_TW"/>
        </w:rPr>
        <w:t>傳舌的，離間密友。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眼目緊合的人，圖謀什麼？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眼目緊合的人，圖謀乖僻。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什麼是榮耀的冠冕？</w:t>
      </w:r>
    </w:p>
    <w:p>
      <w:pPr/>
      <w:r>
        <w:rPr>
          <w:lang w:val="zh_TW" w:bidi="zh_TW"/>
        </w:rPr>
      </w:r>
      <w:r>
        <w:rPr>
          <w:lang w:val="zh_TW" w:bidi="zh_TW"/>
        </w:rPr>
        <w:t>白髮是榮耀的冠冕。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誰強如取城之人？</w:t>
      </w:r>
    </w:p>
    <w:p>
      <w:pPr/>
      <w:r>
        <w:rPr>
          <w:lang w:val="zh_TW" w:bidi="zh_TW"/>
        </w:rPr>
      </w:r>
      <w:r>
        <w:rPr>
          <w:lang w:val="zh_TW" w:bidi="zh_TW"/>
        </w:rPr>
        <w:t>治服己心的人，強如取城之人。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16:33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籤是如何決定的？</w:t>
      </w:r>
    </w:p>
    <w:p>
      <w:pPr/>
      <w:r>
        <w:rPr>
          <w:lang w:val="zh_TW" w:bidi="zh_TW"/>
        </w:rPr>
      </w:r>
      <w:r>
        <w:rPr>
          <w:lang w:val="zh_TW" w:bidi="zh_TW"/>
        </w:rPr>
        <w:t>定事是由耶和華（雅巍）。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僕人辦事聰明，必如何應對貽羞之子？</w:t>
      </w:r>
    </w:p>
    <w:p>
      <w:pPr/>
      <w:r>
        <w:rPr>
          <w:lang w:val="zh_TW" w:bidi="zh_TW"/>
        </w:rPr>
      </w:r>
      <w:r>
        <w:rPr>
          <w:lang w:val="zh_TW" w:bidi="zh_TW"/>
        </w:rPr>
        <w:t>僕人辦事聰明，必管轄貽羞之子。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說謊的人留心關注哪些人？</w:t>
      </w:r>
    </w:p>
    <w:p>
      <w:pPr/>
      <w:r>
        <w:rPr>
          <w:lang w:val="zh_TW" w:bidi="zh_TW"/>
        </w:rPr>
      </w:r>
      <w:r>
        <w:rPr>
          <w:lang w:val="zh_TW" w:bidi="zh_TW"/>
        </w:rPr>
        <w:t>說謊的人留心關注那些說邪惡之語的人。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17:5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幸災樂禍的人，必會怎樣？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幸災樂禍的人，必不免受罰。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賄賂如何像一塊寶玉？</w:t>
      </w:r>
    </w:p>
    <w:p>
      <w:pPr/>
      <w:r>
        <w:rPr>
          <w:lang w:val="zh_TW" w:bidi="zh_TW"/>
        </w:rPr>
      </w:r>
      <w:r>
        <w:rPr>
          <w:lang w:val="zh_TW" w:bidi="zh_TW"/>
        </w:rPr>
        <w:t>賄賂對餽送的人來說像一塊寶玉，因為他隨處運動都得順利。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17:10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即使什麼事情也無法深入影響愚昧人的心？</w:t>
      </w:r>
    </w:p>
    <w:p>
      <w:pPr/>
      <w:r>
        <w:rPr>
          <w:lang w:val="zh_TW" w:bidi="zh_TW"/>
        </w:rPr>
      </w:r>
      <w:r>
        <w:rPr>
          <w:lang w:val="zh_TW" w:bidi="zh_TW"/>
        </w:rPr>
        <w:t>即使受到一百下責打，也無法深入影響愚昧人的心。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有什麼比遇到一隻失去幼崽的母熊更糟糕呢？</w:t>
      </w:r>
    </w:p>
    <w:p>
      <w:pPr/>
      <w:r>
        <w:rPr>
          <w:lang w:val="zh_TW" w:bidi="zh_TW"/>
        </w:rPr>
      </w:r>
      <w:r>
        <w:rPr>
          <w:lang w:val="zh_TW" w:bidi="zh_TW"/>
        </w:rPr>
        <w:t>遇見正行愚妄的愚昧人，比遇見丟崽子的母熊更糟糕。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在爭鬧之先，一個人當怎麼做？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在爭鬧之先，一個人應當離開。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17:15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什麼樣的人為耶和華（雅巍）所憎惡？</w:t>
      </w:r>
    </w:p>
    <w:p>
      <w:pPr/>
      <w:r>
        <w:rPr>
          <w:lang w:val="zh_TW" w:bidi="zh_TW"/>
        </w:rPr>
      </w:r>
      <w:r>
        <w:rPr>
          <w:lang w:val="zh_TW" w:bidi="zh_TW"/>
        </w:rPr>
        <w:t>定惡人為義的，定義人為惡的，這都為耶和華（雅巍）所憎惡。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17:18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無知的人會做什麼？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為鄰舍的債務作保的人，乃是無知的人。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17:20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是什麼使人陷在禍患中？</w:t>
      </w:r>
    </w:p>
    <w:p>
      <w:pPr/>
      <w:r>
        <w:rPr>
          <w:lang w:val="zh_TW" w:bidi="zh_TW"/>
        </w:rPr>
      </w:r>
      <w:r>
        <w:rPr>
          <w:lang w:val="zh_TW" w:bidi="zh_TW"/>
        </w:rPr>
        <w:t>舌弄是非，使人陷在禍患中。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17:22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什麼是良藥？</w:t>
      </w:r>
    </w:p>
    <w:p>
      <w:pPr/>
      <w:r>
        <w:rPr>
          <w:lang w:val="zh_TW" w:bidi="zh_TW"/>
        </w:rPr>
      </w:r>
      <w:r>
        <w:rPr>
          <w:lang w:val="zh_TW" w:bidi="zh_TW"/>
        </w:rPr>
        <w:t>喜樂的心乃是良藥。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17:25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愚昧子會使父親和母親如何？</w:t>
      </w:r>
    </w:p>
    <w:p>
      <w:pPr/>
      <w:r>
        <w:rPr>
          <w:lang w:val="zh_TW" w:bidi="zh_TW"/>
        </w:rPr>
      </w:r>
      <w:r>
        <w:rPr>
          <w:lang w:val="zh_TW" w:bidi="zh_TW"/>
        </w:rPr>
        <w:t>愚昧子使父親愁煩，使母親憂苦。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17:28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愚昧的人如何被視為智慧的？</w:t>
      </w:r>
    </w:p>
    <w:p>
      <w:pPr/>
      <w:r>
        <w:rPr>
          <w:lang w:val="zh_TW" w:bidi="zh_TW"/>
        </w:rPr>
      </w:r>
      <w:r>
        <w:rPr>
          <w:lang w:val="zh_TW" w:bidi="zh_TW"/>
        </w:rPr>
        <w:t>愚昧人若靜默不言也可算為智慧的。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愚昧人不喜愛什麼？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愚昧人不喜愛明哲。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惡人來，什麼也會隨著一起來？</w:t>
      </w:r>
    </w:p>
    <w:p>
      <w:pPr/>
      <w:r>
        <w:rPr>
          <w:lang w:val="zh_TW" w:bidi="zh_TW"/>
        </w:rPr>
      </w:r>
      <w:r>
        <w:rPr>
          <w:lang w:val="zh_TW" w:bidi="zh_TW"/>
        </w:rPr>
        <w:t>藐視、羞恥和辱罵會隨著惡人同到。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愚昧人的嘴會帶來什麼？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愚昧人張嘴啟爭端。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什麼如同美食？</w:t>
      </w:r>
    </w:p>
    <w:p>
      <w:pPr/>
      <w:r>
        <w:rPr>
          <w:lang w:val="zh_TW" w:bidi="zh_TW"/>
        </w:rPr>
      </w:r>
      <w:r>
        <w:rPr>
          <w:lang w:val="zh_TW" w:bidi="zh_TW"/>
        </w:rPr>
        <w:t>傳舌人的言語如同美食。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18:10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什麼是堅固臺？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耶和華（雅巍）的名是堅固臺。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18:12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敗壞之先，一個人的心態是什麼？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敗壞之先，人心驕傲。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18:14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什麼是難以承當的事情？</w:t>
      </w:r>
    </w:p>
    <w:p>
      <w:pPr/>
      <w:r>
        <w:rPr>
          <w:lang w:val="zh_TW" w:bidi="zh_TW"/>
        </w:rPr>
      </w:r>
      <w:r>
        <w:rPr>
          <w:lang w:val="zh_TW" w:bidi="zh_TW"/>
        </w:rPr>
        <w:t>心靈憂傷是難以承當的。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誰起初似乎是有理的？</w:t>
      </w:r>
    </w:p>
    <w:p>
      <w:pPr/>
      <w:r>
        <w:rPr>
          <w:lang w:val="zh_TW" w:bidi="zh_TW"/>
        </w:rPr>
      </w:r>
      <w:r>
        <w:rPr>
          <w:lang w:val="zh_TW" w:bidi="zh_TW"/>
        </w:rPr>
        <w:t>先訴情由的，似乎有理。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18:19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什麼樣的事情比取堅固城還難？</w:t>
      </w:r>
    </w:p>
    <w:p>
      <w:pPr/>
      <w:r>
        <w:rPr>
          <w:lang w:val="zh_TW" w:bidi="zh_TW"/>
        </w:rPr>
      </w:r>
      <w:r>
        <w:rPr>
          <w:lang w:val="zh_TW" w:bidi="zh_TW"/>
        </w:rPr>
        <w:t>弟兄結怨，勸他和好，比取堅固城還難。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18:21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什麼在舌頭的權下？</w:t>
      </w:r>
    </w:p>
    <w:p>
      <w:pPr/>
      <w:r>
        <w:rPr>
          <w:lang w:val="zh_TW" w:bidi="zh_TW"/>
        </w:rPr>
      </w:r>
      <w:r>
        <w:rPr>
          <w:lang w:val="zh_TW" w:bidi="zh_TW"/>
        </w:rPr>
        <w:t>生死在舌頭的權下。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18:23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富足人如何回答他人？</w:t>
      </w:r>
    </w:p>
    <w:p>
      <w:pPr/>
      <w:r>
        <w:rPr>
          <w:lang w:val="zh_TW" w:bidi="zh_TW"/>
        </w:rPr>
      </w:r>
      <w:r>
        <w:rPr>
          <w:lang w:val="zh_TW" w:bidi="zh_TW"/>
        </w:rPr>
        <w:t>富足人用威嚇的話回答他人。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除了渴望之外，一個人還必須擁有什麼呢？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一個人除了有渴望之外，還必須擁有知識。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作假見證的人會面臨什麼後果？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作假見證的人，必不免受罰。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19:7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當貧窮人向朋友呼求時會發生什麼事？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當一個貧窮人向他的朋友呼求時，他的朋友會遠離他。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愛惜自己生命的人會怎麼做？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愛惜自己生命的人會得著智慧。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一個有見識的人在被冒犯時會怎樣做？</w:t>
      </w:r>
    </w:p>
    <w:p>
      <w:pPr/>
      <w:r>
        <w:rPr>
          <w:lang w:val="zh_TW" w:bidi="zh_TW"/>
        </w:rPr>
      </w:r>
      <w:r>
        <w:rPr>
          <w:lang w:val="zh_TW" w:bidi="zh_TW"/>
        </w:rPr>
        <w:t>人有見識，就會寬恕別人的過失。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19:13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什麼如雨連連滴漏？</w:t>
      </w:r>
    </w:p>
    <w:p>
      <w:pPr/>
      <w:r>
        <w:rPr>
          <w:lang w:val="zh_TW" w:bidi="zh_TW"/>
        </w:rPr>
      </w:r>
      <w:r>
        <w:rPr>
          <w:lang w:val="zh_TW" w:bidi="zh_TW"/>
        </w:rPr>
        <w:t>妻子的爭吵如雨連連滴漏。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19:14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賢慧的妻子從何而來呢？</w:t>
      </w:r>
    </w:p>
    <w:p>
      <w:pPr/>
      <w:r>
        <w:rPr>
          <w:lang w:val="zh_TW" w:bidi="zh_TW"/>
        </w:rPr>
      </w:r>
      <w:r>
        <w:rPr>
          <w:lang w:val="zh_TW" w:bidi="zh_TW"/>
        </w:rPr>
        <w:t>賢慧的妻是耶和華（雅巍）所賜的。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19:17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一個人如何借給耶和華（雅巍）呢？</w:t>
      </w:r>
    </w:p>
    <w:p>
      <w:pPr/>
      <w:r>
        <w:rPr>
          <w:lang w:val="zh_TW" w:bidi="zh_TW"/>
        </w:rPr>
      </w:r>
      <w:r>
        <w:rPr>
          <w:lang w:val="zh_TW" w:bidi="zh_TW"/>
        </w:rPr>
        <w:t>憐憫貧窮的人，就是借給耶和華（雅巍）。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19:19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誰若被救，必須再救？</w:t>
      </w:r>
    </w:p>
    <w:p>
      <w:pPr/>
      <w:r>
        <w:rPr>
          <w:lang w:val="zh_TW" w:bidi="zh_TW"/>
        </w:rPr>
      </w:r>
      <w:r>
        <w:rPr>
          <w:lang w:val="zh_TW" w:bidi="zh_TW"/>
        </w:rPr>
        <w:t>脾氣暴躁（暴怒）的人，必須再救。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一個人如何變得終久有智慧？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一個人要聽勸教，受訓誨，就會變得終久有智慧。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19:23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什麼使人得著生命？</w:t>
      </w:r>
    </w:p>
    <w:p>
      <w:pPr/>
      <w:r>
        <w:rPr>
          <w:lang w:val="zh_TW" w:bidi="zh_TW"/>
        </w:rPr>
      </w:r>
      <w:r>
        <w:rPr>
          <w:lang w:val="zh_TW" w:bidi="zh_TW"/>
        </w:rPr>
        <w:t>敬畏耶和華（雅巍），使人得著生命。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19:24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懶惰人不肯做什麼？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懶惰人放手在盤子裏，就是向口撤回，他也不肯。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19:26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虐待父親、攆出母親的孩子會帶來什麼後果？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虐待父親、攆出母親的孩子會貽羞致辱。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19:28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是什麼戲笑公平？</w:t>
      </w:r>
    </w:p>
    <w:p>
      <w:pPr/>
      <w:r>
        <w:rPr>
          <w:lang w:val="zh_TW" w:bidi="zh_TW"/>
        </w:rPr>
      </w:r>
      <w:r>
        <w:rPr>
          <w:lang w:val="zh_TW" w:bidi="zh_TW"/>
        </w:rPr>
        <w:t>錯誤的見證戲笑公平。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20:2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惹動王怒的人會有什麼後果？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惹動王怒的，是自害己命。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20:3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愚妄人都愛捲入什麼？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愚妄人都愛捲入爭鬧。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20:6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什麼樣的人很難遇著？</w:t>
      </w:r>
    </w:p>
    <w:p>
      <w:pPr/>
      <w:r>
        <w:rPr>
          <w:lang w:val="zh_TW" w:bidi="zh_TW"/>
        </w:rPr>
      </w:r>
      <w:r>
        <w:rPr>
          <w:lang w:val="zh_TW" w:bidi="zh_TW"/>
        </w:rPr>
        <w:t>忠信的人很難遇著。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沒有人能說關於自己的什麼呢？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沒有人能說：「我潔淨了我的心；我脫淨了我的罪。」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20:11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孩童被他的什麼顯明他的本性？</w:t>
      </w:r>
    </w:p>
    <w:p>
      <w:pPr/>
      <w:r>
        <w:rPr>
          <w:lang w:val="zh_TW" w:bidi="zh_TW"/>
        </w:rPr>
      </w:r>
      <w:r>
        <w:rPr>
          <w:lang w:val="zh_TW" w:bidi="zh_TW"/>
        </w:rPr>
        <w:t>孩童的動作和行為，都顯明他的本性。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20:13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貪戀什麼會導致人貧窮？</w:t>
      </w:r>
    </w:p>
    <w:p>
      <w:pPr/>
      <w:r>
        <w:rPr>
          <w:lang w:val="zh_TW" w:bidi="zh_TW"/>
        </w:rPr>
      </w:r>
      <w:r>
        <w:rPr>
          <w:lang w:val="zh_TW" w:bidi="zh_TW"/>
        </w:rPr>
        <w:t>貪睡會導致人貧窮。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20:15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什麼像貴重的珍寶？</w:t>
      </w:r>
    </w:p>
    <w:p>
      <w:pPr/>
      <w:r>
        <w:rPr>
          <w:lang w:val="zh_TW" w:bidi="zh_TW"/>
        </w:rPr>
      </w:r>
      <w:r>
        <w:rPr>
          <w:lang w:val="zh_TW" w:bidi="zh_TW"/>
        </w:rPr>
        <w:t>有知識的嘴乃為貴重的珍寶。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20:17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以虛謊而得的食物，後來會嚐起來怎樣？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以虛謊而得的食物，人後來嚐起來如同塵沙。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20:20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咒罵父母的人會有什麼後果？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咒罵父母的，他的燈必滅。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20:22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一個人不要以惡報惡，而應該要怎麼做？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一個人不要以惡報惡，而是要等候耶和華（雅巍）來拯救他。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20:25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冒失地做什麼會是一個網羅？</w:t>
      </w:r>
    </w:p>
    <w:p>
      <w:pPr/>
      <w:r>
        <w:rPr>
          <w:lang w:val="zh_TW" w:bidi="zh_TW"/>
        </w:rPr>
      </w:r>
      <w:r>
        <w:rPr>
          <w:lang w:val="zh_TW" w:bidi="zh_TW"/>
        </w:rPr>
        <w:t>冒失地許願是一個網羅。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20:28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是什麼保全了王的國位？</w:t>
      </w:r>
    </w:p>
    <w:p>
      <w:pPr/>
      <w:r>
        <w:rPr>
          <w:lang w:val="zh_TW" w:bidi="zh_TW"/>
        </w:rPr>
      </w:r>
      <w:r>
        <w:rPr>
          <w:lang w:val="zh_TW" w:bidi="zh_TW"/>
        </w:rPr>
        <w:t>王因仁慈和誠實得以保全他的國位。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20:29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什麼是少年人的榮耀？</w:t>
      </w:r>
    </w:p>
    <w:p>
      <w:pPr/>
      <w:r>
        <w:rPr>
          <w:lang w:val="zh_TW" w:bidi="zh_TW"/>
        </w:rPr>
      </w:r>
      <w:r>
        <w:rPr>
          <w:lang w:val="zh_TW" w:bidi="zh_TW"/>
        </w:rPr>
        <w:t>強壯乃少年人的榮耀。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耶和華（雅巍）隨意流轉什麼？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耶和華（雅巍）隨意流轉王的心。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有什麼比獻祭更蒙耶和華（雅巍）的悅納？</w:t>
      </w:r>
    </w:p>
    <w:p>
      <w:pPr/>
      <w:r>
        <w:rPr>
          <w:lang w:val="zh_TW" w:bidi="zh_TW"/>
        </w:rPr>
      </w:r>
      <w:r>
        <w:rPr>
          <w:lang w:val="zh_TW" w:bidi="zh_TW"/>
        </w:rPr>
        <w:t>行仁義公平比獻祭更蒙耶和華（雅巍）的悅納。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用詭詐之舌求財的人會有什麼後果？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用詭詐之舌求財的，就是被網羅害死。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為什麼惡人必將被掃除？</w:t>
      </w:r>
    </w:p>
    <w:p>
      <w:pPr/>
      <w:r>
        <w:rPr>
          <w:lang w:val="zh_TW" w:bidi="zh_TW"/>
        </w:rPr>
      </w:r>
      <w:r>
        <w:rPr>
          <w:lang w:val="zh_TW" w:bidi="zh_TW"/>
        </w:rPr>
        <w:t>惡人必將被掃除，因他們不肯按公平行事。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惡人的眼看不見什麼？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惡人的眼看不見仁慈。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褻慢的人受刑罰，誰就得智慧呢？</w:t>
      </w:r>
    </w:p>
    <w:p>
      <w:pPr/>
      <w:r>
        <w:rPr>
          <w:lang w:val="zh_TW" w:bidi="zh_TW"/>
        </w:rPr>
      </w:r>
      <w:r>
        <w:rPr>
          <w:lang w:val="zh_TW" w:bidi="zh_TW"/>
        </w:rPr>
        <w:t>褻慢的人受刑罰，愚蒙的人就得智慧。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暗中送的禮物能帶來什麼？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暗中送的禮物能挽回怒氣。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迷離通達道路的人，必住在哪裡？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迷離通達道路的人，必住在陰魂的會中。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寧可住在哪裏，也不與爭吵的婦人同住？</w:t>
      </w:r>
    </w:p>
    <w:p>
      <w:pPr/>
      <w:r>
        <w:rPr>
          <w:lang w:val="zh_TW" w:bidi="zh_TW"/>
        </w:rPr>
      </w:r>
      <w:r>
        <w:rPr>
          <w:lang w:val="zh_TW" w:bidi="zh_TW"/>
        </w:rPr>
        <w:t>寧可住在曠野，也不與爭吵的婦人同住。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智慧人能夠傾覆什麼呢？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智慧人能夠傾覆勇士的堅固城牆。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心驕氣傲的人名叫什麼？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心驕氣傲的人名叫「褻慢者」。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21:27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什麼樣的祭物是可憎的？</w:t>
      </w:r>
    </w:p>
    <w:p>
      <w:pPr/>
      <w:r>
        <w:rPr>
          <w:lang w:val="zh_TW" w:bidi="zh_TW"/>
        </w:rPr>
      </w:r>
      <w:r>
        <w:rPr>
          <w:lang w:val="zh_TW" w:bidi="zh_TW"/>
        </w:rPr>
        <w:t>惡人的祭物是可憎的。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21:30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什麼不能敵擋耶和華（雅巍）？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沒有人能以智慧、聰明、 謀略敵擋耶和華（雅巍）。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21:31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打仗之日，得勝在乎誰？</w:t>
      </w:r>
    </w:p>
    <w:p>
      <w:pPr/>
      <w:r>
        <w:rPr>
          <w:lang w:val="zh_TW" w:bidi="zh_TW"/>
        </w:rPr>
      </w:r>
      <w:r>
        <w:rPr>
          <w:lang w:val="zh_TW" w:bidi="zh_TW"/>
        </w:rPr>
        <w:t>打仗之日，得勝乃在乎耶和華（雅巍）。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富人和窮人有什麼相同之處？</w:t>
      </w:r>
    </w:p>
    <w:p>
      <w:pPr/>
      <w:r>
        <w:rPr>
          <w:lang w:val="zh_TW" w:bidi="zh_TW"/>
        </w:rPr>
      </w:r>
      <w:r>
        <w:rPr>
          <w:lang w:val="zh_TW" w:bidi="zh_TW"/>
        </w:rPr>
        <w:t>富戶窮人都為耶和華（雅巍）所造。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因什麼能得富有、尊榮、生命為賞賜？</w:t>
      </w:r>
    </w:p>
    <w:p>
      <w:pPr/>
      <w:r>
        <w:rPr>
          <w:lang w:val="zh_TW" w:bidi="zh_TW"/>
        </w:rPr>
      </w:r>
      <w:r>
        <w:rPr>
          <w:lang w:val="zh_TW" w:bidi="zh_TW"/>
        </w:rPr>
        <w:t>敬畏耶和華（雅巍）心存謙卑， 就得富有、尊榮、生命為賞賜。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教養孩童，使他走當行的道，就是到老他也不會做什麼？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教養孩童，使他走當行的道，就是到老他也不偏離。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欠債的人和債主之間的關係是什麼？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欠債的是債主的僕人。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趕出褻慢人，什麼就會止息？</w:t>
      </w:r>
    </w:p>
    <w:p>
      <w:pPr/>
      <w:r>
        <w:rPr>
          <w:lang w:val="zh_TW" w:bidi="zh_TW"/>
        </w:rPr>
      </w:r>
      <w:r>
        <w:rPr>
          <w:lang w:val="zh_TW" w:bidi="zh_TW"/>
        </w:rPr>
        <w:t>趕出褻慢人，爭端就消除，紛爭和羞辱也必止息。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懶惰的人會找什麼藉口？</w:t>
      </w:r>
    </w:p>
    <w:p>
      <w:pPr/>
      <w:r>
        <w:rPr>
          <w:lang w:val="zh_TW" w:bidi="zh_TW"/>
        </w:rPr>
      </w:r>
      <w:r>
        <w:rPr>
          <w:lang w:val="zh_TW" w:bidi="zh_TW"/>
        </w:rPr>
        <w:t>懶惰的人以街上有獅子作為藉口。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那些陷在淫婦誘惑中的人，會有什麼後果？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那些陷在淫婦誘惑中的人，是耶和華（雅巍）所憎惡的。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什麼可以趕除孩童的愚蒙？</w:t>
      </w:r>
    </w:p>
    <w:p>
      <w:pPr/>
      <w:r>
        <w:rPr>
          <w:lang w:val="zh_TW" w:bidi="zh_TW"/>
        </w:rPr>
      </w:r>
      <w:r>
        <w:rPr>
          <w:lang w:val="zh_TW" w:bidi="zh_TW"/>
        </w:rPr>
        <w:t>用管教的杖可以遠遠趕除孩童的愚蒙。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人當倚靠誰呢？</w:t>
      </w:r>
    </w:p>
    <w:p>
      <w:pPr/>
      <w:r>
        <w:rPr>
          <w:lang w:val="zh_TW" w:bidi="zh_TW"/>
        </w:rPr>
      </w:r>
      <w:r>
        <w:rPr>
          <w:lang w:val="zh_TW" w:bidi="zh_TW"/>
        </w:rPr>
        <w:t>人當倚靠耶和華（雅巍）。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不可對貧窮人和困苦人做什麼？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不可搶奪貧窮人的物，也不可欺壓困苦人。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搶奪貧窮人的，耶和華（雅巍）必對他們怎樣行？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耶和華（雅巍）必奪取那搶奪貧窮人者的命。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為什麼不要與好生氣的人結友？</w:t>
      </w:r>
    </w:p>
    <w:p>
      <w:pPr/>
      <w:r>
        <w:rPr>
          <w:lang w:val="zh_TW" w:bidi="zh_TW"/>
        </w:rPr>
      </w:r>
      <w:r>
        <w:rPr>
          <w:lang w:val="zh_TW" w:bidi="zh_TW"/>
        </w:rPr>
        <w:t>好生氣的人，不可與他結交，恐怕去效法他的行為而陷入網羅。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22:27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人若無法償還債務，他們可能會失去什麼？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人若無法償還債務，他們可能會失去睡臥的床。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22:28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什麼不可被挪移？</w:t>
      </w:r>
    </w:p>
    <w:p>
      <w:pPr/>
      <w:r>
        <w:rPr>
          <w:lang w:val="zh_TW" w:bidi="zh_TW"/>
        </w:rPr>
      </w:r>
      <w:r>
        <w:rPr>
          <w:lang w:val="zh_TW" w:bidi="zh_TW"/>
        </w:rPr>
        <w:t>先祖所立的地界不可挪移。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一個人什麼時候要留意在他面前的是誰？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一個人若與官長坐席，要留意在他面前的是誰。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聰明的人知道何時該停止做什麼？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聰明的人知道何時停止過度勞碌追求財富。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當一個人定睛在錢財上時，會發生什麼事？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當一個人定睛在錢財上時，錢財就消失了。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為什麼惡人請你吃喝時，他的心卻與你相背？</w:t>
      </w:r>
    </w:p>
    <w:p>
      <w:pPr/>
      <w:r>
        <w:rPr>
          <w:lang w:val="zh_TW" w:bidi="zh_TW"/>
        </w:rPr>
      </w:r>
      <w:r>
        <w:rPr>
          <w:lang w:val="zh_TW" w:bidi="zh_TW"/>
        </w:rPr>
        <w:t>惡人的心與你相背，因為他心思量他所花費的。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愚昧的人對智慧的言語有什麼反應？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愚昧的人必藐視智慧的言語。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誰會為孤兒辨屈呢？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他們的救贖主大有能力，必為孤兒辨屈。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不可對孩童怎樣？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不可不管教孩童。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什麼能讓父親的內心感到快樂？</w:t>
      </w:r>
    </w:p>
    <w:p>
      <w:pPr/>
      <w:r>
        <w:rPr>
          <w:lang w:val="zh_TW" w:bidi="zh_TW"/>
        </w:rPr>
      </w:r>
      <w:r>
        <w:rPr>
          <w:lang w:val="zh_TW" w:bidi="zh_TW"/>
        </w:rPr>
        <w:t>當他的兒子說正直話時，父親的內心也必快樂。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一個人不要與哪些人來往？</w:t>
      </w:r>
    </w:p>
    <w:p>
      <w:pPr/>
      <w:r>
        <w:rPr>
          <w:lang w:val="zh_TW" w:bidi="zh_TW"/>
        </w:rPr>
      </w:r>
      <w:r>
        <w:rPr>
          <w:lang w:val="zh_TW" w:bidi="zh_TW"/>
        </w:rPr>
        <w:t>好飲酒的，貪食的，不要與他們來往。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23:23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一個人當買什麼？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一個人當買真理、智慧、訓誨，和聰明。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23:26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兒子要將什麼歸給他父親？</w:t>
      </w:r>
    </w:p>
    <w:p>
      <w:pPr/>
      <w:r>
        <w:rPr>
          <w:lang w:val="zh_TW" w:bidi="zh_TW"/>
        </w:rPr>
      </w:r>
      <w:r>
        <w:rPr>
          <w:lang w:val="zh_TW" w:bidi="zh_TW"/>
        </w:rPr>
        <w:t>兒子要將他的心歸給他的父親。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23:28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別人的妻子使人中多有什麼？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別人的妻子使人中多有奸詐的。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23:29–30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誰有禍患與爭鬥？</w:t>
      </w:r>
    </w:p>
    <w:p>
      <w:pPr/>
      <w:r>
        <w:rPr>
          <w:lang w:val="zh_TW" w:bidi="zh_TW"/>
        </w:rPr>
      </w:r>
      <w:r>
        <w:rPr>
          <w:lang w:val="zh_TW" w:bidi="zh_TW"/>
        </w:rPr>
        <w:t>那流連飲酒的人有禍患與爭鬥。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23:33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當一個人觀看杯中紅色的酒時，他的眼必看見什麼？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當一個人觀看杯中紅色的酒時，他眼必看見異怪的事。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23:35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醉酒的人說他清醒後會做什麼？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醉酒的人說，他幾時清醒，他仍要去尋酒。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不要嫉妒誰呢？</w:t>
      </w:r>
    </w:p>
    <w:p>
      <w:pPr/>
      <w:r>
        <w:rPr>
          <w:lang w:val="zh_TW" w:bidi="zh_TW"/>
        </w:rPr>
      </w:r>
      <w:r>
        <w:rPr>
          <w:lang w:val="zh_TW" w:bidi="zh_TW"/>
        </w:rPr>
        <w:t>不要嫉妒惡人。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房屋因什麼建造？</w:t>
      </w:r>
    </w:p>
    <w:p>
      <w:pPr/>
      <w:r>
        <w:rPr>
          <w:lang w:val="zh_TW" w:bidi="zh_TW"/>
        </w:rPr>
      </w:r>
      <w:r>
        <w:rPr>
          <w:lang w:val="zh_TW" w:bidi="zh_TW"/>
        </w:rPr>
        <w:t>房屋因智慧建造。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什麼人比大有能力的人更好？</w:t>
      </w:r>
    </w:p>
    <w:p>
      <w:pPr/>
      <w:r>
        <w:rPr>
          <w:lang w:val="zh_TW" w:bidi="zh_TW"/>
        </w:rPr>
      </w:r>
      <w:r>
        <w:rPr>
          <w:lang w:val="zh_TW" w:bidi="zh_TW"/>
        </w:rPr>
        <w:t>有知識的人比大有能力的人更好。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人們稱那些設計作惡的人為什麼？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設計作惡的，必稱為奸人。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一個人的力量如何顯得微小？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一個人在患難之日若膽怯，就顯示出他的力量微小。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24:12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神報應各人什麼？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神按各人應得的報應各人。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惡人埋伏，等待要做什麼？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惡人埋伏，等待攻擊義人的家。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24:17–18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如果一個人的仇敵跌倒，他歡喜快樂，耶和華（雅巍）就要做什麼？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耶和華（雅巍）看見就不喜悅，並將怒氣從仇敵身上轉過來。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24:20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惡人的燈必會如何？</w:t>
      </w:r>
    </w:p>
    <w:p>
      <w:pPr/>
      <w:r>
        <w:rPr>
          <w:lang w:val="zh_TW" w:bidi="zh_TW"/>
        </w:rPr>
      </w:r>
      <w:r>
        <w:rPr>
          <w:lang w:val="zh_TW" w:bidi="zh_TW"/>
        </w:rPr>
        <w:t>惡人的燈必熄滅。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一個人不要與哪些人結交？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一個人不要與那些反叛君王的人結交。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24:24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對惡人說「你是義人」的人，會有什麼後果？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那人萬民必咒詛，列邦必憎惡。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24:26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什麼猶如與人親嘴？</w:t>
      </w:r>
    </w:p>
    <w:p>
      <w:pPr/>
      <w:r>
        <w:rPr>
          <w:lang w:val="zh_TW" w:bidi="zh_TW"/>
        </w:rPr>
      </w:r>
      <w:r>
        <w:rPr>
          <w:lang w:val="zh_TW" w:bidi="zh_TW"/>
        </w:rPr>
        <w:t>應對正直的，猶如與人親嘴。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24:29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一個人不可說關於他的鄰居的什麼？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一個人不可說他必照他的鄰居所行的報復他。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24:30–31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懶惰人的田地看起來如何？</w:t>
      </w:r>
    </w:p>
    <w:p>
      <w:pPr/>
      <w:r>
        <w:rPr>
          <w:lang w:val="zh_TW" w:bidi="zh_TW"/>
        </w:rPr>
      </w:r>
      <w:r>
        <w:rPr>
          <w:lang w:val="zh_TW" w:bidi="zh_TW"/>
        </w:rPr>
        <w:t>懶惰人的田地，荊棘長滿了地皮，刺草遮蓋了田面，石牆也坍塌了。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24:34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懶惰的人會遭遇什麼如同強盜速來？</w:t>
      </w:r>
    </w:p>
    <w:p>
      <w:pPr/>
      <w:r>
        <w:rPr>
          <w:lang w:val="zh_TW" w:bidi="zh_TW"/>
        </w:rPr>
      </w:r>
      <w:r>
        <w:rPr>
          <w:lang w:val="zh_TW" w:bidi="zh_TW"/>
        </w:rPr>
        <w:t>貧窮必如強盜速來降臨在懶惰的人身上。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這篇箴言的作者是誰呢？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所羅門王是這篇箴言的作者。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神的榮耀是什麼？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將事隱祕乃神的榮耀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國位是如何堅立的？</w:t>
      </w:r>
    </w:p>
    <w:p>
      <w:pPr/>
      <w:r>
        <w:rPr>
          <w:lang w:val="zh_TW" w:bidi="zh_TW"/>
        </w:rPr>
      </w:r>
      <w:r>
        <w:rPr>
          <w:lang w:val="zh_TW" w:bidi="zh_TW"/>
        </w:rPr>
        <w:t>除去王面前的惡人，國位就堅立。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有什麼比你自大地在大人的位上站立更好？</w:t>
      </w:r>
    </w:p>
    <w:p>
      <w:pPr/>
      <w:r>
        <w:rPr>
          <w:lang w:val="zh_TW" w:bidi="zh_TW"/>
        </w:rPr>
      </w:r>
      <w:r>
        <w:rPr>
          <w:lang w:val="zh_TW" w:bidi="zh_TW"/>
        </w:rPr>
        <w:t>等待王對你說「請你上來」，強如你自大地站在大人的位上。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25:7–8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如果你目睹了鄰舍的某些情況，為什麼不要冒失出去與他爭競呢？</w:t>
      </w:r>
    </w:p>
    <w:p>
      <w:pPr/>
      <w:r>
        <w:rPr>
          <w:lang w:val="zh_TW" w:bidi="zh_TW"/>
        </w:rPr>
      </w:r>
      <w:r>
        <w:rPr>
          <w:lang w:val="zh_TW" w:bidi="zh_TW"/>
        </w:rPr>
        <w:t>不要冒失出去與他爭競，免得至終被你的鄰舍羞辱。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忠實的使者為差他的人做了什麼？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忠信的使者叫差他的人心裏舒暢。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什麼可以勸動君王？</w:t>
      </w:r>
    </w:p>
    <w:p>
      <w:pPr/>
      <w:r>
        <w:rPr>
          <w:lang w:val="zh_TW" w:bidi="zh_TW"/>
        </w:rPr>
      </w:r>
      <w:r>
        <w:rPr>
          <w:lang w:val="zh_TW" w:bidi="zh_TW"/>
        </w:rPr>
        <w:t>恆常忍耐可以勸動君王。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你的鄰舍為什麼會厭煩你？</w:t>
      </w:r>
    </w:p>
    <w:p>
      <w:pPr/>
      <w:r>
        <w:rPr>
          <w:lang w:val="zh_TW" w:bidi="zh_TW"/>
        </w:rPr>
      </w:r>
      <w:r>
        <w:rPr>
          <w:lang w:val="zh_TW" w:bidi="zh_TW"/>
        </w:rPr>
        <w:t>你的腳若常常進你鄰舍的家，恐怕他就厭煩你。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什麼就好像失足的腳呢？</w:t>
      </w:r>
    </w:p>
    <w:p>
      <w:pPr/>
      <w:r>
        <w:rPr>
          <w:lang w:val="zh_TW" w:bidi="zh_TW"/>
        </w:rPr>
      </w:r>
      <w:r>
        <w:rPr>
          <w:lang w:val="zh_TW" w:bidi="zh_TW"/>
        </w:rPr>
        <w:t>倚靠不忠誠的人好像失足的腳。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25:21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你當為你的仇敵做什麼？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你的仇敵若餓了，就給他飯吃；若渴了，就給他水喝。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25:22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耶和華（雅巍）會為那給他仇敵飯和水的人做什麼？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耶和華（雅巍）必賞賜那給仇敵食物和水的人。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什麼不會臨到一個人身上？</w:t>
      </w:r>
    </w:p>
    <w:p>
      <w:pPr/>
      <w:r>
        <w:rPr>
          <w:lang w:val="zh_TW" w:bidi="zh_TW"/>
        </w:rPr>
      </w:r>
      <w:r>
        <w:rPr>
          <w:lang w:val="zh_TW" w:bidi="zh_TW"/>
        </w:rPr>
        <w:t>無故的咒詛不會臨到一個人身上。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一個人若照著愚昧人的愚妄話去做，他會成為什麼樣的人？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一個人若照愚昧人的愚妄話去做，他將與愚昧人一樣。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什麼像是砍斷自己的腳？</w:t>
      </w:r>
    </w:p>
    <w:p>
      <w:pPr/>
      <w:r>
        <w:rPr>
          <w:lang w:val="zh_TW" w:bidi="zh_TW"/>
        </w:rPr>
      </w:r>
      <w:r>
        <w:rPr>
          <w:lang w:val="zh_TW" w:bidi="zh_TW"/>
        </w:rPr>
        <w:t>透過愚昧人的手傳遞信息的，就像是砍斷自己的腳。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雇用愚昧人的，如同什麼？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雇愚昧人的，就像射傷眾人的弓箭手。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為什麼愚昧人就如狗轉過來吃它所吐的一樣？</w:t>
      </w:r>
    </w:p>
    <w:p>
      <w:pPr/>
      <w:r>
        <w:rPr>
          <w:lang w:val="zh_TW" w:bidi="zh_TW"/>
        </w:rPr>
      </w:r>
      <w:r>
        <w:rPr>
          <w:lang w:val="zh_TW" w:bidi="zh_TW"/>
        </w:rPr>
        <w:t>愚昧人行愚妄事，行了又行，就如狗轉過來吃它所吐的。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門在樞紐轉動如同什麼？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門在樞紐轉動，就好像懶惰人躺在床上。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懶惰人看自己是什麼樣的？</w:t>
      </w:r>
    </w:p>
    <w:p>
      <w:pPr/>
      <w:r>
        <w:rPr>
          <w:lang w:val="zh_TW" w:bidi="zh_TW"/>
        </w:rPr>
      </w:r>
      <w:r>
        <w:rPr>
          <w:lang w:val="zh_TW" w:bidi="zh_TW"/>
        </w:rPr>
        <w:t>懶惰人看自己比七個善於應對的人更有智慧。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26:19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一個人欺凌鄰舍後，卻說什麼？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一個人欺凌鄰舍後，卻說：「我豈不是戲耍嗎？」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好爭競的人煽惑什麼？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好爭競的人煽惑爭端。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26:24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一個人是如何掩飾他怨恨人的事實？</w:t>
      </w:r>
    </w:p>
    <w:p>
      <w:pPr/>
      <w:r>
        <w:rPr>
          <w:lang w:val="zh_TW" w:bidi="zh_TW"/>
        </w:rPr>
      </w:r>
      <w:r>
        <w:rPr>
          <w:lang w:val="zh_TW" w:bidi="zh_TW"/>
        </w:rPr>
        <w:t>怨恨人的，用嘴粉飾。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26:27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挖陷坑的人必會怎樣？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挖陷坑的，自己必掉在其中。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26:28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諂媚的口會帶來什麼？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諂媚的口會敗壞人的事。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一個人為什麼不要為明日自誇？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一個人不要為明日自誇，因為一日要生何事，他尚且不能知道。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有什麼比沙土的重量更重？</w:t>
      </w:r>
    </w:p>
    <w:p>
      <w:pPr/>
      <w:r>
        <w:rPr>
          <w:lang w:val="zh_TW" w:bidi="zh_TW"/>
        </w:rPr>
      </w:r>
      <w:r>
        <w:rPr>
          <w:lang w:val="zh_TW" w:bidi="zh_TW"/>
        </w:rPr>
        <w:t>愚妄人的惱怒比沙土的重量更重。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27:6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仇敵可能做什麼來欺騙你？</w:t>
      </w:r>
    </w:p>
    <w:p>
      <w:pPr/>
      <w:r>
        <w:rPr>
          <w:lang w:val="zh_TW" w:bidi="zh_TW"/>
        </w:rPr>
      </w:r>
      <w:r>
        <w:rPr>
          <w:lang w:val="zh_TW" w:bidi="zh_TW"/>
        </w:rPr>
        <w:t>仇敵的連連親嘴是在欺騙你。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對誰而言，一切苦物都覺甘甜？</w:t>
      </w:r>
    </w:p>
    <w:p>
      <w:pPr/>
      <w:r>
        <w:rPr>
          <w:lang w:val="zh_TW" w:bidi="zh_TW"/>
        </w:rPr>
      </w:r>
      <w:r>
        <w:rPr>
          <w:lang w:val="zh_TW" w:bidi="zh_TW"/>
        </w:rPr>
        <w:t>對飢餓的人而言，一切苦物都覺甘甜。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27:10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誰強如遠方的弟兄呢？</w:t>
      </w:r>
    </w:p>
    <w:p>
      <w:pPr/>
      <w:r>
        <w:rPr>
          <w:lang w:val="zh_TW" w:bidi="zh_TW"/>
        </w:rPr>
      </w:r>
      <w:r>
        <w:rPr>
          <w:lang w:val="zh_TW" w:bidi="zh_TW"/>
        </w:rPr>
        <w:t>相近的鄰舍強如遠方的弟兄。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通達人見到有禍時會怎麼做？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通達人見禍藏躲。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什麼時候大聲給予的祝福會被視為詛咒？</w:t>
      </w:r>
    </w:p>
    <w:p>
      <w:pPr/>
      <w:r>
        <w:rPr>
          <w:lang w:val="zh_TW" w:bidi="zh_TW"/>
        </w:rPr>
      </w:r>
      <w:r>
        <w:rPr>
          <w:lang w:val="zh_TW" w:bidi="zh_TW"/>
        </w:rPr>
        <w:t>清晨起來，大聲給予的祝福被視為詛咒。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27:15–16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什麼好像是在攔阻風？</w:t>
      </w:r>
    </w:p>
    <w:p>
      <w:pPr/>
      <w:r>
        <w:rPr>
          <w:lang w:val="zh_TW" w:bidi="zh_TW"/>
        </w:rPr>
      </w:r>
      <w:r>
        <w:rPr>
          <w:lang w:val="zh_TW" w:bidi="zh_TW"/>
        </w:rPr>
        <w:t>想攔阻爭吵的婦人，就像是攔阻風。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27:17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什麼像鐵磨鐵一般？</w:t>
      </w:r>
    </w:p>
    <w:p>
      <w:pPr/>
      <w:r>
        <w:rPr>
          <w:lang w:val="zh_TW" w:bidi="zh_TW"/>
        </w:rPr>
      </w:r>
      <w:r>
        <w:rPr>
          <w:lang w:val="zh_TW" w:bidi="zh_TW"/>
        </w:rPr>
        <w:t>朋友之間的磨練就如同鐵磨鐵。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27:20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有什麼永不滿足，就像陰間一樣？</w:t>
      </w:r>
    </w:p>
    <w:p>
      <w:pPr/>
      <w:r>
        <w:rPr>
          <w:lang w:val="zh_TW" w:bidi="zh_TW"/>
        </w:rPr>
      </w:r>
      <w:r>
        <w:rPr>
          <w:lang w:val="zh_TW" w:bidi="zh_TW"/>
        </w:rPr>
        <w:t>人的眼目永遠不會滿足，就如同陰間一樣。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27:22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即使什麼也無法使愚妄人的愚妄離開他？</w:t>
      </w:r>
    </w:p>
    <w:p>
      <w:pPr/>
      <w:r>
        <w:rPr>
          <w:lang w:val="zh_TW" w:bidi="zh_TW"/>
        </w:rPr>
      </w:r>
      <w:r>
        <w:rPr>
          <w:lang w:val="zh_TW" w:bidi="zh_TW"/>
        </w:rPr>
        <w:t>即使將愚妄人打碎，他的愚妄還是離不了他。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27:24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資財能持續多久？</w:t>
      </w:r>
    </w:p>
    <w:p>
      <w:pPr/>
      <w:r>
        <w:rPr>
          <w:lang w:val="zh_TW" w:bidi="zh_TW"/>
        </w:rPr>
      </w:r>
      <w:r>
        <w:rPr>
          <w:lang w:val="zh_TW" w:bidi="zh_TW"/>
        </w:rPr>
        <w:t>資財不能永有。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27:26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羊羔為家人提供了什麼？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羊羔之毛是為家人作衣服。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是誰無人追趕也會逃跑呢？</w:t>
      </w:r>
    </w:p>
    <w:p>
      <w:pPr/>
      <w:r>
        <w:rPr>
          <w:lang w:val="zh_TW" w:bidi="zh_TW"/>
        </w:rPr>
      </w:r>
      <w:r>
        <w:rPr>
          <w:lang w:val="zh_TW" w:bidi="zh_TW"/>
        </w:rPr>
        <w:t>惡人雖無人追趕也會逃跑。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違棄律法的人會誇獎誰？</w:t>
      </w:r>
    </w:p>
    <w:p>
      <w:pPr/>
      <w:r>
        <w:rPr>
          <w:lang w:val="zh_TW" w:bidi="zh_TW"/>
        </w:rPr>
      </w:r>
      <w:r>
        <w:rPr>
          <w:lang w:val="zh_TW" w:bidi="zh_TW"/>
        </w:rPr>
        <w:t>違棄律法的，誇獎惡人。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行為純正和富足，哪個更重要？</w:t>
      </w:r>
    </w:p>
    <w:p>
      <w:pPr/>
      <w:r>
        <w:rPr>
          <w:lang w:val="zh_TW" w:bidi="zh_TW"/>
        </w:rPr>
      </w:r>
      <w:r>
        <w:rPr>
          <w:lang w:val="zh_TW" w:bidi="zh_TW"/>
        </w:rPr>
        <w:t>行為純正勝過富足。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以厚利加增財物的人，他們的財物會發生什麼事？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他們的財物是給那憐憫窮人者積蓄的。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28:10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誰必掉在自己挖的坑裡？</w:t>
      </w:r>
    </w:p>
    <w:p>
      <w:pPr/>
      <w:r>
        <w:rPr>
          <w:lang w:val="zh_TW" w:bidi="zh_TW"/>
        </w:rPr>
      </w:r>
      <w:r>
        <w:rPr>
          <w:lang w:val="zh_TW" w:bidi="zh_TW"/>
        </w:rPr>
        <w:t>誘惑正直人行惡道的，必掉在自己的坑裏。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28:12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當惡人興起時，人們會有什麼反應？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惡人興起時，人們便會躲藏。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28:13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罪人如何蒙憐恤？</w:t>
      </w:r>
    </w:p>
    <w:p>
      <w:pPr/>
      <w:r>
        <w:rPr>
          <w:lang w:val="zh_TW" w:bidi="zh_TW"/>
        </w:rPr>
      </w:r>
      <w:r>
        <w:rPr>
          <w:lang w:val="zh_TW" w:bidi="zh_TW"/>
        </w:rPr>
        <w:t>承認並離棄罪過的人，必蒙憐恤。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28:16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君王要如何使其年長日久？</w:t>
      </w:r>
    </w:p>
    <w:p>
      <w:pPr/>
      <w:r>
        <w:rPr>
          <w:lang w:val="zh_TW" w:bidi="zh_TW"/>
        </w:rPr>
      </w:r>
      <w:r>
        <w:rPr>
          <w:lang w:val="zh_TW" w:bidi="zh_TW"/>
        </w:rPr>
        <w:t>以不誠實為可恨的君王，必年長日久。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什麼會讓一個人成為逃犯直到死亡？</w:t>
      </w:r>
    </w:p>
    <w:p>
      <w:pPr/>
      <w:r>
        <w:rPr>
          <w:lang w:val="zh_TW" w:bidi="zh_TW"/>
        </w:rPr>
      </w:r>
      <w:r>
        <w:rPr>
          <w:lang w:val="zh_TW" w:bidi="zh_TW"/>
        </w:rPr>
        <w:t>背負流人血之罪的人，必成為逃犯直到死亡。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28:19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一個人為什麼會足受窮乏？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如果一個人追隨虛浮，他將足受窮乏。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28:22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惡眼人想要如何發財？</w:t>
      </w:r>
    </w:p>
    <w:p>
      <w:pPr/>
      <w:r>
        <w:rPr>
          <w:lang w:val="zh_TW" w:bidi="zh_TW"/>
        </w:rPr>
      </w:r>
      <w:r>
        <w:rPr>
          <w:lang w:val="zh_TW" w:bidi="zh_TW"/>
        </w:rPr>
        <w:t>惡眼人想要急速發財。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28:25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倚靠耶和華（雅巍）的人的結果會是怎樣？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倚靠耶和華（雅巍）的人，必得豐裕。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28:27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佯為不見貧窮人的，必會怎樣？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佯為不見貧窮人的，必多受咒詛。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一個人若屢次受責罰，他仍然硬著頸項，必會怎樣？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一個人若屢次受責罰，卻仍然硬著頸項，他必頃刻敗壞，無法可治。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什麼會使一個人浪費錢財？</w:t>
      </w:r>
    </w:p>
    <w:p>
      <w:pPr/>
      <w:r>
        <w:rPr>
          <w:lang w:val="zh_TW" w:bidi="zh_TW"/>
        </w:rPr>
      </w:r>
      <w:r>
        <w:rPr>
          <w:lang w:val="zh_TW" w:bidi="zh_TW"/>
        </w:rPr>
        <w:t>與妓女結交的，會使一個人浪費錢財。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是什麼使惡人自陷網羅？</w:t>
      </w:r>
    </w:p>
    <w:p>
      <w:pPr/>
      <w:r>
        <w:rPr>
          <w:lang w:val="zh_TW" w:bidi="zh_TW"/>
        </w:rPr>
      </w:r>
      <w:r>
        <w:rPr>
          <w:lang w:val="zh_TW" w:bidi="zh_TW"/>
        </w:rPr>
        <w:t>惡人因自己的罪而自陷網羅。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什麼樣的人能夠止息憤怒？</w:t>
      </w:r>
    </w:p>
    <w:p>
      <w:pPr/>
      <w:r>
        <w:rPr>
          <w:lang w:val="zh_TW" w:bidi="zh_TW"/>
        </w:rPr>
      </w:r>
      <w:r>
        <w:rPr>
          <w:lang w:val="zh_TW" w:bidi="zh_TW"/>
        </w:rPr>
        <w:t>智慧人止息憤怒。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好流人血的人，索取誰的性命？</w:t>
      </w:r>
    </w:p>
    <w:p>
      <w:pPr/>
      <w:r>
        <w:rPr>
          <w:lang w:val="zh_TW" w:bidi="zh_TW"/>
        </w:rPr>
      </w:r>
      <w:r>
        <w:rPr>
          <w:lang w:val="zh_TW" w:bidi="zh_TW"/>
        </w:rPr>
        <w:t>好流人血的人，索取正直人的性命。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智慧人如何處理他的怒氣？</w:t>
      </w:r>
    </w:p>
    <w:p>
      <w:pPr/>
      <w:r>
        <w:rPr>
          <w:lang w:val="zh_TW" w:bidi="zh_TW"/>
        </w:rPr>
      </w:r>
      <w:r>
        <w:rPr>
          <w:lang w:val="zh_TW" w:bidi="zh_TW"/>
        </w:rPr>
        <w:t>智慧人能忍氣含怒，使自己保持冷靜。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29:14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君王如何能使他的國位永遠堅立？</w:t>
      </w:r>
    </w:p>
    <w:p>
      <w:pPr/>
      <w:r>
        <w:rPr>
          <w:lang w:val="zh_TW" w:bidi="zh_TW"/>
        </w:rPr>
      </w:r>
      <w:r>
        <w:rPr>
          <w:lang w:val="zh_TW" w:bidi="zh_TW"/>
        </w:rPr>
        <w:t>君王憑誠實判斷窮人，他的國位必永遠堅立。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29:17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管教孩子的結果是什麼呢？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管教孩子，他就使父母得安息。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29:18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民不遵守律法，就會怎樣？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民不遵守律法，就會放肆。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什麼樣的人比愚昧人更沒有指望？</w:t>
      </w:r>
    </w:p>
    <w:p>
      <w:pPr/>
      <w:r>
        <w:rPr>
          <w:lang w:val="zh_TW" w:bidi="zh_TW"/>
        </w:rPr>
      </w:r>
      <w:r>
        <w:rPr>
          <w:lang w:val="zh_TW" w:bidi="zh_TW"/>
        </w:rPr>
        <w:t>言語急躁的人比愚昧人更沒有指望。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29:23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什麼樣的人必得尊榮？</w:t>
      </w:r>
    </w:p>
    <w:p>
      <w:pPr/>
      <w:r>
        <w:rPr>
          <w:lang w:val="zh_TW" w:bidi="zh_TW"/>
        </w:rPr>
      </w:r>
      <w:r>
        <w:rPr>
          <w:lang w:val="zh_TW" w:bidi="zh_TW"/>
        </w:rPr>
        <w:t>心裏謙遜的人，必得尊榮。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29:25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耶和華（雅巍）為倚靠祂的人做了什麼？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耶和華（雅巍）保護倚靠祂的人。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29:27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行事正直的人憎惡誰？</w:t>
      </w:r>
    </w:p>
    <w:p>
      <w:pPr/>
      <w:r>
        <w:rPr>
          <w:lang w:val="zh_TW" w:bidi="zh_TW"/>
        </w:rPr>
      </w:r>
      <w:r>
        <w:rPr>
          <w:lang w:val="zh_TW" w:bidi="zh_TW"/>
        </w:rPr>
        <w:t>為非作歹的人對行事正直的人來說是可憎惡的。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在這篇箴言中，記載了誰的言語？</w:t>
      </w:r>
    </w:p>
    <w:p>
      <w:pPr/>
      <w:r>
        <w:rPr>
          <w:lang w:val="zh_TW" w:bidi="zh_TW"/>
        </w:rPr>
      </w:r>
      <w:r>
        <w:rPr>
          <w:lang w:val="zh_TW" w:bidi="zh_TW"/>
        </w:rPr>
        <w:t>在這篇箴言中，記載了雅基的兒子亞古珥的言語。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30:3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作者沒有學好什麼？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作者沒有學好智慧。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30:6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對於那些加添神話語的人會發生什麼事？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神會責備那些加添祂話語的人。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作者希望他可以多富足？</w:t>
      </w:r>
    </w:p>
    <w:p>
      <w:pPr/>
      <w:r>
        <w:rPr>
          <w:lang w:val="zh_TW" w:bidi="zh_TW"/>
        </w:rPr>
      </w:r>
      <w:r>
        <w:rPr>
          <w:lang w:val="zh_TW" w:bidi="zh_TW"/>
        </w:rPr>
        <w:t>作者希望他也不貧窮也不富足。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作者恐怕他如果富足會做什麼？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作者恐怕他如果富足就不認耶和華（雅巍）。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30:11–12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誰沒有洗去自己的污穢？</w:t>
      </w:r>
    </w:p>
    <w:p>
      <w:pPr/>
      <w:r>
        <w:rPr>
          <w:lang w:val="zh_TW" w:bidi="zh_TW"/>
        </w:rPr>
      </w:r>
      <w:r>
        <w:rPr>
          <w:lang w:val="zh_TW" w:bidi="zh_TW"/>
        </w:rPr>
        <w:t>有一宗人﻿﻿，他們咒詛父親，不給母親祝福，他們沒有洗去自己的污穢。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30:14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高傲的一宗人要對窮乏人做什麼？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這高傲的一宗人要吞滅世間的窮乏人。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30:15–16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有哪四樣東西從不說「夠的」？</w:t>
      </w:r>
    </w:p>
    <w:p>
      <w:pPr/>
      <w:r>
        <w:rPr>
          <w:lang w:val="zh_TW" w:bidi="zh_TW"/>
        </w:rPr>
      </w:r>
      <w:r>
        <w:rPr>
          <w:lang w:val="zh_TW" w:bidi="zh_TW"/>
        </w:rPr>
        <w:t>有四樣不「夠的」事物是陰間、石胎、浸水不足的地、並火。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30:19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作者所測不透的第二樣事是什麼，因為它太過奇妙？</w:t>
      </w:r>
    </w:p>
    <w:p>
      <w:pPr/>
      <w:r>
        <w:rPr>
          <w:lang w:val="zh_TW" w:bidi="zh_TW"/>
        </w:rPr>
      </w:r>
      <w:r>
        <w:rPr>
          <w:lang w:val="zh_TW" w:bidi="zh_TW"/>
        </w:rPr>
        <w:t>作者測不透，蛇在磐石上爬的道。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30:22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作者說使地震動的第一樣是什麼？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使地震動的第一樣，就是僕人作王。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30:27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作者對蝗蟲感到驚奇的原因是什麼？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作者對蝗蟲感到驚奇，因為蝗蟲沒有君王，卻分隊而行。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30:30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什麼不會躲避任何事物？</w:t>
      </w:r>
    </w:p>
    <w:p>
      <w:pPr/>
      <w:r>
        <w:rPr>
          <w:lang w:val="zh_TW" w:bidi="zh_TW"/>
        </w:rPr>
      </w:r>
      <w:r>
        <w:rPr>
          <w:lang w:val="zh_TW" w:bidi="zh_TW"/>
        </w:rPr>
        <w:t>獅子不會躲避任何事物。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30:32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懷了惡念的人當做什麼？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懷了惡念的人，當用手摀口。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30:33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激動怒氣必帶來什麼後果？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激動怒氣必起爭端。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這篇箴言是誰寫的？</w:t>
      </w:r>
    </w:p>
    <w:p>
      <w:pPr/>
      <w:r>
        <w:rPr>
          <w:lang w:val="zh_TW" w:bidi="zh_TW"/>
        </w:rPr>
      </w:r>
      <w:r>
        <w:rPr>
          <w:lang w:val="zh_TW" w:bidi="zh_TW"/>
        </w:rPr>
        <w:t>利慕伊勒王寫了這篇箴言。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王不要將他的精力給誰？</w:t>
      </w:r>
    </w:p>
    <w:p>
      <w:pPr/>
      <w:r>
        <w:rPr>
          <w:lang w:val="zh_TW" w:bidi="zh_TW"/>
        </w:rPr>
      </w:r>
      <w:r>
        <w:rPr>
          <w:lang w:val="zh_TW" w:bidi="zh_TW"/>
        </w:rPr>
        <w:t>王不要將他的精力給那些敗壞君王的人。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君王喝了濃酒，就會忘記什麼？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恐怕君王喝了濃酒就忘記律例。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那些苦心的人喝了濃酒，會忘記什麼？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那些苦心的人喝了濃酒，就會忘記他們的苦楚。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王當為誰辨屈？</w:t>
      </w:r>
    </w:p>
    <w:p>
      <w:pPr/>
      <w:r>
        <w:rPr>
          <w:lang w:val="zh_TW" w:bidi="zh_TW"/>
        </w:rPr>
      </w:r>
      <w:r>
        <w:rPr>
          <w:lang w:val="zh_TW" w:bidi="zh_TW"/>
        </w:rPr>
        <w:t>王當為困苦和窮乏的人辨屈。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誰的價值遠勝過珍珠？</w:t>
      </w:r>
    </w:p>
    <w:p>
      <w:pPr/>
      <w:r>
        <w:rPr>
          <w:lang w:val="zh_TW" w:bidi="zh_TW"/>
        </w:rPr>
      </w:r>
      <w:r>
        <w:rPr>
          <w:lang w:val="zh_TW" w:bidi="zh_TW"/>
        </w:rPr>
        <w:t>才德的婦人遠勝過珍珠的價值。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才德的婦人一生都會做什麼？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才德的婦人一生都會使丈夫有益無損。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才德的婦人何時起來？</w:t>
      </w:r>
    </w:p>
    <w:p>
      <w:pPr/>
      <w:r>
        <w:rPr>
          <w:lang w:val="zh_TW" w:bidi="zh_TW"/>
        </w:rPr>
      </w:r>
      <w:r>
        <w:rPr>
          <w:lang w:val="zh_TW" w:bidi="zh_TW"/>
        </w:rPr>
        <w:t>未到黎明她就起來。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才德的婦人如何裝扮自己？</w:t>
      </w:r>
    </w:p>
    <w:p>
      <w:pPr/>
      <w:r>
        <w:rPr>
          <w:lang w:val="zh_TW" w:bidi="zh_TW"/>
        </w:rPr>
      </w:r>
      <w:r>
        <w:rPr>
          <w:lang w:val="zh_TW" w:bidi="zh_TW"/>
        </w:rPr>
        <w:t>她以能力裝扮自己。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才德的婦人伸手幫補誰？</w:t>
      </w:r>
    </w:p>
    <w:p>
      <w:pPr/>
      <w:r>
        <w:rPr>
          <w:lang w:val="zh_TW" w:bidi="zh_TW"/>
        </w:rPr>
      </w:r>
      <w:r>
        <w:rPr>
          <w:lang w:val="zh_TW" w:bidi="zh_TW"/>
        </w:rPr>
        <w:t>她伸手幫補窮乏人和困苦人。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才德婦人的丈夫坐在哪裡？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她丈夫在城門口與長老同坐。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才德的婦人的舌上有什麼？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才德的婦人舌上有仁慈的法則。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才德婦人的兒女稱她為什麼？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她的兒女稱她為有福的。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 31:30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什麼樣的婦女必得稱讚？</w:t>
      </w:r>
    </w:p>
    <w:p>
      <w:pPr/>
      <w:r>
        <w:rPr>
          <w:lang w:val="zh_TW" w:bidi="zh_TW"/>
        </w:rPr>
      </w:r>
      <w:r>
        <w:rPr>
          <w:lang w:val="zh_TW" w:bidi="zh_TW"/>
        </w:rPr>
        <w:t>敬畏耶和華（雅巍）的婦女必得稱讚。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