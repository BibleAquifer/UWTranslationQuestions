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l'Éternel demande à Jonas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dit à Jonas de se lever, d'aller à Ninive et de crier contre elle.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Jonas après que l'Éternel lui a dit d'aller à Ninive ?</w:t>
      </w:r>
    </w:p>
    <w:p>
      <w:pPr/>
      <w:r>
        <w:rPr>
          <w:lang w:val="fr_FR" w:bidi="fr_FR"/>
        </w:rPr>
      </w:r>
      <w:r>
        <w:rPr>
          <w:lang w:val="fr_FR" w:bidi="fr_FR"/>
        </w:rPr>
        <w:t>Jonas se lève pour fuir à Tarsis, loin de la face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l'Éternel et qu'arrive-t-il au navire sur lequel Jonas est monté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envoie un vent très fort et une grande tempête sur la mer, et le navire est sur le point de se briser.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que les marins crient au milieu de la tempête et pourquoi ?</w:t>
      </w:r>
    </w:p>
    <w:p>
      <w:pPr/>
      <w:r>
        <w:rPr>
          <w:lang w:val="fr_FR" w:bidi="fr_FR"/>
        </w:rPr>
      </w:r>
      <w:r>
        <w:rPr>
          <w:lang w:val="fr_FR" w:bidi="fr_FR"/>
        </w:rPr>
        <w:t>Les marins ont très peur et chacun crie à son propre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marins déterminent qui leur attire ce malheur ?</w:t>
      </w:r>
    </w:p>
    <w:p>
      <w:pPr/>
      <w:r>
        <w:rPr>
          <w:lang w:val="fr_FR" w:bidi="fr_FR"/>
        </w:rPr>
      </w:r>
      <w:r>
        <w:rPr>
          <w:lang w:val="fr_FR" w:bidi="fr_FR"/>
        </w:rPr>
        <w:t>Les marins tirent au sort pour déterminer la cause du malheur qui leur arrive, et le sort désigne Jonas.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veulent-ils savoir et sur qui tombe le sort ?</w:t>
      </w:r>
    </w:p>
    <w:p>
      <w:pPr/>
      <w:r>
        <w:rPr>
          <w:lang w:val="fr_FR" w:bidi="fr_FR"/>
        </w:rPr>
      </w:r>
      <w:r>
        <w:rPr>
          <w:lang w:val="fr_FR" w:bidi="fr_FR"/>
        </w:rPr>
        <w:t>Ils veulent savoir qui leur attire ce malheur, et le sort tombe sur Jonas.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marins savent-ils que Jonas fuit devant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Les marins savent que Jonas fuit devant la face de l'Éternel, car Jonas le leur a dit.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Jonas dit aux aux hommes de faire pour arrêter la tempête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aux hommes de le prendre et de le jeter dans la mer.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deux demandes les marins adressent-ils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Les marins lui demandent de ne pas les laisser périr à cause de la vie de Jonas et de ne pas les tenir pour coupables de son sang.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arrive quand les marins jettent Jonas à la mer ?</w:t>
      </w:r>
    </w:p>
    <w:p>
      <w:pPr/>
      <w:r>
        <w:rPr>
          <w:lang w:val="fr_FR" w:bidi="fr_FR"/>
        </w:rPr>
      </w:r>
      <w:r>
        <w:rPr>
          <w:lang w:val="fr_FR" w:bidi="fr_FR"/>
        </w:rPr>
        <w:t>Quand les marins jettent Jonas dans la mer, la fureur de la mer s'apaise.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passe-t-il pour Jonas une fois que les marins le jettent dans la mer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fait venir un grand poisson pour avaler Jonas, et il reste dans le ventre du poisson pendant trois jours et trois nuits.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Jonas dans le ventre du poisson ?</w:t>
      </w:r>
    </w:p>
    <w:p>
      <w:pPr/>
      <w:r>
        <w:rPr>
          <w:lang w:val="fr_FR" w:bidi="fr_FR"/>
        </w:rPr>
      </w:r>
      <w:r>
        <w:rPr>
          <w:lang w:val="fr_FR" w:bidi="fr_FR"/>
        </w:rPr>
        <w:t>Jonas crie à l'Éternel parce qu'il est en détresse.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Jonas espère pouvoir faire de nouveau ?</w:t>
      </w:r>
    </w:p>
    <w:p>
      <w:pPr/>
      <w:r>
        <w:rPr>
          <w:lang w:val="fr_FR" w:bidi="fr_FR"/>
        </w:rPr>
      </w:r>
      <w:r>
        <w:rPr>
          <w:lang w:val="fr_FR" w:bidi="fr_FR"/>
        </w:rPr>
        <w:t>Jonas espère pouvoir encore voir le saint temple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D'où l'Éternel fait-il remonter la vie de Jonas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ramène la vie de Jonas de la fosse.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Jonas à propos de ceux qui s'attachent à de vaines idoles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que ceux qui s'attachent à de vaines idoles éloignent d'eux la miséricorde.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Jonas prie dans le ventre du poisson, que dit-il qu'il fera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qu'il offrira des sacrifices à l'Éternel avec un cri d'actions de grâces et qu'il accomplira ses vœux.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Jonas dit-il que le salut vient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que le salut vient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l'Éternel répond-il à la prière de Jonas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parle au poisson, et le poisson vomit Jonas sur la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l'Éternel ordonne à Jonas pour la deuxième fois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dit à Jonas d'aller à Ninive et d'y proclamer le message ordonné par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Jonas réagit la deuxième fois que l'Éternel lui dit d'aller à Ninive ?</w:t>
      </w:r>
    </w:p>
    <w:p>
      <w:pPr/>
      <w:r>
        <w:rPr>
          <w:lang w:val="fr_FR" w:bidi="fr_FR"/>
        </w:rPr>
      </w:r>
      <w:r>
        <w:rPr>
          <w:lang w:val="fr_FR" w:bidi="fr_FR"/>
        </w:rPr>
        <w:t>Jonas obéit à la parole de l'Éternel et va à Ninive.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message Jonas proclame-t-il à Ninive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: « Encore quarante jours, et Ninive est détruite !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3.5 (#1)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gens de Ninive ont-ils réagi à Dieu quand ils ont entendu le message de Jonas ?</w:t>
      </w:r>
    </w:p>
    <w:p>
      <w:pPr/>
      <w:r>
        <w:rPr>
          <w:lang w:val="fr_FR" w:bidi="fr_FR"/>
        </w:rPr>
      </w:r>
      <w:r>
        <w:rPr>
          <w:lang w:val="fr_FR" w:bidi="fr_FR"/>
        </w:rPr>
        <w:t>Les gens de Ninive ont cru à Dieu.</w:t>
        <w:br/>
        <w:br/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3.5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parmi les gens de Ninive a publié un jeûne et a revêtu des sacs ?</w:t>
      </w:r>
    </w:p>
    <w:p>
      <w:pPr/>
      <w:r>
        <w:rPr>
          <w:lang w:val="fr_FR" w:bidi="fr_FR"/>
        </w:rPr>
      </w:r>
      <w:r>
        <w:rPr>
          <w:lang w:val="fr_FR" w:bidi="fr_FR"/>
        </w:rPr>
        <w:t>Les gens de Ninive, depuis les plus grands jusqu’aux plus petits, ont publié un jeûne et revêtu des sacs.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Qu’ont fait les gens de Ninive après avoir entendu le message de Jonas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publié un jeûne et se sont revêtus de sacs.</w:t>
      </w:r>
    </w:p>
    <w:p>
      <w:pPr/>
      <w:r>
        <w:rPr>
          <w:lang w:val="fr_FR" w:bidi="fr_FR"/>
        </w:rPr>
        <w:br/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3.6 (#1)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nouvelle est-elle parvenue ?</w:t>
      </w:r>
    </w:p>
    <w:p>
      <w:pPr/>
      <w:r>
        <w:rPr>
          <w:lang w:val="fr_FR" w:bidi="fr_FR"/>
        </w:rPr>
      </w:r>
      <w:r>
        <w:rPr>
          <w:lang w:val="fr_FR" w:bidi="fr_FR"/>
        </w:rPr>
        <w:t>La nouvelle est parvenue au roi de Ninive.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Qu’a fait le roi de Ninive quand il a appris ce que faisaient les habitants de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Il s’est levé de son trône, a ôté son manteau, s’est couvert d’un sac et s’est assis dans la cendre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3.7 (#1)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ordre de qui la publication a-t-elle été faite dans Ninive ?</w:t>
      </w:r>
    </w:p>
    <w:p>
      <w:pPr/>
      <w:r>
        <w:rPr>
          <w:lang w:val="fr_FR" w:bidi="fr_FR"/>
        </w:rPr>
      </w:r>
      <w:r>
        <w:rPr>
          <w:lang w:val="fr_FR" w:bidi="fr_FR"/>
        </w:rPr>
        <w:t>Par ordre du roi et de ses grands.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commande la publication du roi et de ses grands ?</w:t>
      </w:r>
    </w:p>
    <w:p>
      <w:pPr/>
      <w:r>
        <w:rPr>
          <w:lang w:val="fr_FR" w:bidi="fr_FR"/>
        </w:rPr>
      </w:r>
      <w:r>
        <w:rPr>
          <w:lang w:val="fr_FR" w:bidi="fr_FR"/>
        </w:rPr>
        <w:t>Que les hommes et les bêtes ne mangent ni ne boivent rien.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hommes et les bêtes ?</w:t>
      </w:r>
    </w:p>
    <w:p>
      <w:pPr/>
      <w:r>
        <w:rPr>
          <w:lang w:val="fr_FR" w:bidi="fr_FR"/>
        </w:rPr>
      </w:r>
      <w:r>
        <w:rPr>
          <w:lang w:val="fr_FR" w:bidi="fr_FR"/>
        </w:rPr>
        <w:t>Les hommes et les bêtes doivent être couverts de sacs, crier à Dieu avec force et se repentir de leur mauvaise voie et des actes de violence dont ils sont coupables.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Qu'espère le roi de Ninive pour le peuple de Ninive et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Le roi de Ninive espère que Dieu reviendra de sa colère et se repentira, et que le peuple de Ninive ne mourra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réagit-il quand les gens de Ninive se repentent ?</w:t>
      </w:r>
    </w:p>
    <w:p>
      <w:pPr/>
      <w:r>
        <w:rPr>
          <w:lang w:val="fr_FR" w:bidi="fr_FR"/>
        </w:rPr>
      </w:r>
      <w:r>
        <w:rPr>
          <w:lang w:val="fr_FR" w:bidi="fr_FR"/>
        </w:rPr>
        <w:t>Dieu voit leurs actions, et voit qu'ils reviennent de leur mauvaise voie. Alors il se repent du mal qu'il avait décidé de leur faire et ne le fait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Jonas réagit-il ?</w:t>
      </w:r>
    </w:p>
    <w:p>
      <w:pPr/>
      <w:r>
        <w:rPr>
          <w:lang w:val="fr_FR" w:bidi="fr_FR"/>
        </w:rPr>
      </w:r>
      <w:r>
        <w:rPr>
          <w:lang w:val="fr_FR" w:bidi="fr_FR"/>
        </w:rPr>
        <w:t>Cela déplaît à Jonas, et il est irrité.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Jonas dit-il qu'il a tenté de fuir à Tarsis ?</w:t>
      </w:r>
    </w:p>
    <w:p>
      <w:pPr/>
      <w:r>
        <w:rPr>
          <w:lang w:val="fr_FR" w:bidi="fr_FR"/>
        </w:rPr>
      </w:r>
      <w:r>
        <w:rPr>
          <w:lang w:val="fr_FR" w:bidi="fr_FR"/>
        </w:rPr>
        <w:t>Jonas dit qu'il a essayé de fuir à Tarsis parce qu'il savait que l'Éternel est un Dieu compatissant et miséricordieux, lent à la colère et riche en bonté, et qu'il se repent du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Jonas demande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Jonas demande à l'Éternel de lui prendre la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question l'Éternel pose-t-il à Jonas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demande à Jonas : « F</w:t>
      </w:r>
      <w:r>
        <w:rPr>
          <w:lang w:val="fr_FR" w:bidi="fr_FR"/>
        </w:rPr>
        <w:t>ais-tu bien de t’irriter ?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Jonas sort-il de la ville et s'assied-il à l'est de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Jonas veut voir ce qui va arriver dans Ninive.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l'Éternel pour Jonas pendant qu'il est assis à l'extérieur de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fait pousser un ricin qui s'élève au-dessus de Jonas pour lui faire de l'ombre sur la tête et lui ôter son irritation.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l'Éternel au ricin qui a donné de l'ombre à Jonas ?</w:t>
      </w:r>
    </w:p>
    <w:p>
      <w:pPr/>
      <w:r>
        <w:rPr>
          <w:lang w:val="fr_FR" w:bidi="fr_FR"/>
        </w:rPr>
      </w:r>
      <w:r>
        <w:rPr>
          <w:lang w:val="fr_FR" w:bidi="fr_FR"/>
        </w:rPr>
        <w:t>Dieu fait venir un ver le lendemain à l'aurore. Le ver attaque le ricin, et le ricin sèche.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l'Éternel à Jonas après avoir fait sécher le ricin et fait souffler un vent chaud sur Jonas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demande à Jonas s'il fait bien d'être irrité au sujet du ricin.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Jonas se sent-il quand la plante qui lui procurait de l'ombre se flétrit et meurt ?</w:t>
      </w:r>
    </w:p>
    <w:p>
      <w:pPr/>
      <w:r>
        <w:rPr>
          <w:lang w:val="fr_FR" w:bidi="fr_FR"/>
        </w:rPr>
      </w:r>
      <w:r>
        <w:rPr>
          <w:lang w:val="fr_FR" w:bidi="fr_FR"/>
        </w:rPr>
        <w:t>Jonas a pitié du ricin.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l'Éternel éprouve-t-il de la compassion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éprouve de la compassion pour les habitants et les animaux de Ninive.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