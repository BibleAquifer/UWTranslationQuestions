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SNG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l’auteur du Cantique des cantiques ?</w:t>
      </w:r>
    </w:p>
    <w:p>
      <w:pPr/>
      <w:r>
        <w:rPr>
          <w:lang w:val="fr_FR" w:bidi="fr_FR"/>
        </w:rPr>
      </w:r>
      <w:r>
        <w:rPr>
          <w:lang w:val="fr_FR" w:bidi="fr_FR"/>
        </w:rPr>
        <w:t>Salomon est l’auteur du Cantique des cantiques.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demande la jeune femme à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La jeune femme lui demande de l’embrasser avec des baisers de sa bouche.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déclare la jeune femme être meilleur que le vin ?</w:t>
      </w:r>
    </w:p>
    <w:p>
      <w:pPr/>
      <w:r>
        <w:rPr>
          <w:lang w:val="fr_FR" w:bidi="fr_FR"/>
        </w:rPr>
      </w:r>
      <w:r>
        <w:rPr>
          <w:lang w:val="fr_FR" w:bidi="fr_FR"/>
        </w:rPr>
        <w:t>Elle déclare que l’amour de son amant est meilleur que le vin.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la jeune femme décrit-elle le nom de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Elle dit que son nom est comme un parfum qui se répand.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le roi a-t-il emmené la jeune femme ?</w:t>
      </w:r>
    </w:p>
    <w:p>
      <w:pPr/>
      <w:r>
        <w:rPr>
          <w:lang w:val="fr_FR" w:bidi="fr_FR"/>
        </w:rPr>
      </w:r>
      <w:r>
        <w:rPr>
          <w:lang w:val="fr_FR" w:bidi="fr_FR"/>
        </w:rPr>
        <w:t>Le roi l’a conduite dans ses appartements.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la jeune femme décrit-elle sa peau ?</w:t>
      </w:r>
    </w:p>
    <w:p>
      <w:pPr/>
      <w:r>
        <w:rPr>
          <w:lang w:val="fr_FR" w:bidi="fr_FR"/>
        </w:rPr>
      </w:r>
      <w:r>
        <w:rPr>
          <w:lang w:val="fr_FR" w:bidi="fr_FR"/>
        </w:rPr>
        <w:t>Elle décrit sa peau comme sombre mais belle, semblable aux tentes de Kédar et aux pavillons de Salomon.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la jeune femme ne souhaite-t-elle pas que les autres femmes la dévisagent ?</w:t>
      </w:r>
    </w:p>
    <w:p>
      <w:pPr/>
      <w:r>
        <w:rPr>
          <w:lang w:val="fr_FR" w:bidi="fr_FR"/>
        </w:rPr>
      </w:r>
      <w:r>
        <w:rPr>
          <w:lang w:val="fr_FR" w:bidi="fr_FR"/>
        </w:rPr>
        <w:t>Elle ne veut pas qu’elles la regardent car sa peau est brûlée par le soleil.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1.6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les frères de la jeune femme ont fait lorsqu’ils étaient en colère contre elle ?</w:t>
      </w:r>
    </w:p>
    <w:p>
      <w:pPr/>
      <w:r>
        <w:rPr>
          <w:lang w:val="fr_FR" w:bidi="fr_FR"/>
        </w:rPr>
      </w:r>
      <w:r>
        <w:rPr>
          <w:lang w:val="fr_FR" w:bidi="fr_FR"/>
        </w:rPr>
        <w:t>Les frères de la jeune femme l’ont nommée gardienne des vignes.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la femme demande à son amant ?</w:t>
      </w:r>
    </w:p>
    <w:p>
      <w:pPr/>
      <w:r>
        <w:rPr>
          <w:lang w:val="fr_FR" w:bidi="fr_FR"/>
        </w:rPr>
      </w:r>
      <w:r>
        <w:rPr>
          <w:lang w:val="fr_FR" w:bidi="fr_FR"/>
        </w:rPr>
        <w:t>Elle lui demande où il fait paître son troupeau et où celui-ci se repose à midi.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bien-aimé indique-t-il à la jeune femme où elle peut le trouver ?</w:t>
      </w:r>
    </w:p>
    <w:p>
      <w:pPr/>
      <w:r>
        <w:rPr>
          <w:lang w:val="fr_FR" w:bidi="fr_FR"/>
        </w:rPr>
      </w:r>
      <w:r>
        <w:rPr>
          <w:lang w:val="fr_FR" w:bidi="fr_FR"/>
        </w:rPr>
        <w:t>Il lui dit de suivre les traces de son troupeau jusqu’aux demeures des bergers.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le bien-aimé compare-t-il la jeune femme,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la compare à une jument qu’on attelle aux chars de Pharaon.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son amant qu’il y a sur ses joues et son cou ?</w:t>
      </w:r>
    </w:p>
    <w:p>
      <w:pPr/>
      <w:r>
        <w:rPr>
          <w:lang w:val="fr_FR" w:bidi="fr_FR"/>
        </w:rPr>
      </w:r>
      <w:r>
        <w:rPr>
          <w:lang w:val="fr_FR" w:bidi="fr_FR"/>
        </w:rPr>
        <w:t>Il dit qu’il y a des ornements sur ses joues, et des rangées de colliers et de perles sur son cou.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promet le bien-aimé de faire pour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dit qu’il lui fera des colliers d’or avec des points d’argent.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le roi était-il allongé pendant que le parfum de son amie se répandait dans la pièce ?</w:t>
      </w:r>
    </w:p>
    <w:p>
      <w:pPr/>
      <w:r>
        <w:rPr>
          <w:lang w:val="fr_FR" w:bidi="fr_FR"/>
        </w:rPr>
      </w:r>
      <w:r>
        <w:rPr>
          <w:lang w:val="fr_FR" w:bidi="fr_FR"/>
        </w:rPr>
        <w:t>Le roi était allongé sur son canapé tandis que le parfum de son amie se diffusait partout.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le bien-aimé de l’amie passe-t-il la nuit ?</w:t>
      </w:r>
    </w:p>
    <w:p>
      <w:pPr/>
      <w:r>
        <w:rPr>
          <w:lang w:val="fr_FR" w:bidi="fr_FR"/>
        </w:rPr>
      </w:r>
      <w:r>
        <w:rPr>
          <w:lang w:val="fr_FR" w:bidi="fr_FR"/>
        </w:rPr>
        <w:t>Il passe la nuit allongé entre ses seins.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l’amie compare-t-elle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le compare à </w:t>
      </w:r>
      <w:r>
        <w:rPr>
          <w:lang w:val="fr_FR" w:bidi="fr_FR"/>
        </w:rPr>
        <w:t>une grappe de troène</w:t>
      </w:r>
      <w:r>
        <w:rPr>
          <w:lang w:val="fr_FR" w:bidi="fr_FR"/>
        </w:rPr>
        <w:t xml:space="preserve"> des vignes d’En-Guédi.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bien-aimé décrit-il les yeux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dit que ses yeux ressemblent à des colombes.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D’après ce que dit l’amie, qu’est-ce qui sert de lit ?</w:t>
      </w:r>
    </w:p>
    <w:p>
      <w:pPr/>
      <w:r>
        <w:rPr>
          <w:lang w:val="fr_FR" w:bidi="fr_FR"/>
        </w:rPr>
      </w:r>
      <w:r>
        <w:rPr>
          <w:lang w:val="fr_FR" w:bidi="fr_FR"/>
        </w:rPr>
        <w:t>La verdure luxuriante fait office de lit.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1.17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l’amie à propos des matériaux des poutres (les solives) et des lambris ?</w:t>
      </w:r>
    </w:p>
    <w:p>
      <w:pPr/>
      <w:r>
        <w:rPr>
          <w:lang w:val="fr_FR" w:bidi="fr_FR"/>
        </w:rPr>
      </w:r>
      <w:r>
        <w:rPr>
          <w:lang w:val="fr_FR" w:bidi="fr_FR"/>
        </w:rPr>
        <w:t>Les poutres et les lambris sont en cèdre et en cyprès.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l’amie se décrit-elle ?</w:t>
      </w:r>
    </w:p>
    <w:p>
      <w:pPr/>
      <w:r>
        <w:rPr>
          <w:lang w:val="fr_FR" w:bidi="fr_FR"/>
        </w:rPr>
      </w:r>
      <w:r>
        <w:rPr>
          <w:lang w:val="fr_FR" w:bidi="fr_FR"/>
        </w:rPr>
        <w:t>Elle se décrit comme une fleur des champs, un narcisse de Saron ou un lis des vallées.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l’homme à propos de sa bien-aimée parmi les autres filles ?</w:t>
      </w:r>
    </w:p>
    <w:p>
      <w:pPr/>
      <w:r>
        <w:rPr>
          <w:lang w:val="fr_FR" w:bidi="fr_FR"/>
        </w:rPr>
      </w:r>
      <w:r>
        <w:rPr>
          <w:lang w:val="fr_FR" w:bidi="fr_FR"/>
        </w:rPr>
        <w:t>Il dit qu’elle est comme un lis au milieu des épines.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l’amie décrit-elle son bien-aimé parmi les jeunes hommes ?</w:t>
      </w:r>
    </w:p>
    <w:p>
      <w:pPr/>
      <w:r>
        <w:rPr>
          <w:lang w:val="fr_FR" w:bidi="fr_FR"/>
        </w:rPr>
      </w:r>
      <w:r>
        <w:rPr>
          <w:lang w:val="fr_FR" w:bidi="fr_FR"/>
        </w:rPr>
        <w:t>Elle le décrit comme un pommier au milieu des arbres de la forêt.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l’amie s’est-elle assise ?</w:t>
      </w:r>
    </w:p>
    <w:p>
      <w:pPr/>
      <w:r>
        <w:rPr>
          <w:lang w:val="fr_FR" w:bidi="fr_FR"/>
        </w:rPr>
      </w:r>
      <w:r>
        <w:rPr>
          <w:lang w:val="fr_FR" w:bidi="fr_FR"/>
        </w:rPr>
        <w:t>Elle s’est assise à son ombre avec un grand plaisir.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2.3 (#3)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qui avait un goût délicieux ?</w:t>
      </w:r>
    </w:p>
    <w:p>
      <w:pPr/>
      <w:r>
        <w:rPr>
          <w:lang w:val="fr_FR" w:bidi="fr_FR"/>
        </w:rPr>
      </w:r>
      <w:r>
        <w:rPr>
          <w:lang w:val="fr_FR" w:bidi="fr_FR"/>
        </w:rPr>
        <w:t>Le fruit du bien-aimé avait un goût des plus doux.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son bien-aimé l’a-t-il emmenée ?</w:t>
      </w:r>
    </w:p>
    <w:p>
      <w:pPr/>
      <w:r>
        <w:rPr>
          <w:lang w:val="fr_FR" w:bidi="fr_FR"/>
        </w:rPr>
      </w:r>
      <w:r>
        <w:rPr>
          <w:lang w:val="fr_FR" w:bidi="fr_FR"/>
        </w:rPr>
        <w:t>Il l’a conduite dans la maison du vin.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2.4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était la bannière que le bien-aimé étendait sur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La bannière qu’il déployait sur elle était l’amour.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souhaitait manger l’amie pour se fortifier ?</w:t>
      </w:r>
    </w:p>
    <w:p>
      <w:pPr/>
      <w:r>
        <w:rPr>
          <w:lang w:val="fr_FR" w:bidi="fr_FR"/>
        </w:rPr>
      </w:r>
      <w:r>
        <w:rPr>
          <w:lang w:val="fr_FR" w:bidi="fr_FR"/>
        </w:rPr>
        <w:t>Elle souhaitait manger des gâteaux de raisins et des pommes.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se trouvaient les mains gauche et droite du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Sa main gauche était sous sa tête et sa main droite l'enlaçait.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demandait l’amie d'éviter aux filles de Jérusalem ?</w:t>
      </w:r>
    </w:p>
    <w:p>
      <w:pPr/>
      <w:r>
        <w:rPr>
          <w:lang w:val="fr_FR" w:bidi="fr_FR"/>
        </w:rPr>
      </w:r>
      <w:r>
        <w:rPr>
          <w:lang w:val="fr_FR" w:bidi="fr_FR"/>
        </w:rPr>
        <w:t>Elle leur demandait d’éviter de réveiller l’amour avant que le moment propice n’arrive.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son l’amie a-t-elle entendu ?</w:t>
      </w:r>
    </w:p>
    <w:p>
      <w:pPr/>
      <w:r>
        <w:rPr>
          <w:lang w:val="fr_FR" w:bidi="fr_FR"/>
        </w:rPr>
      </w:r>
      <w:r>
        <w:rPr>
          <w:lang w:val="fr_FR" w:bidi="fr_FR"/>
        </w:rPr>
        <w:t>Elle a entendu la voix de son bien-aimé.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2.8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D'après l’amie, que faisait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Elle dit qu’il sautait sur les montagnes et bondissait sur les collines.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l’amie a-t-elle décrit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dit qu’il était semblable à une gazelle ou à un faon.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désirait le bien-aimé que son amie fasse avec lui ?</w:t>
      </w:r>
    </w:p>
    <w:p>
      <w:pPr/>
      <w:r>
        <w:rPr>
          <w:lang w:val="fr_FR" w:bidi="fr_FR"/>
        </w:rPr>
      </w:r>
      <w:r>
        <w:rPr>
          <w:lang w:val="fr_FR" w:bidi="fr_FR"/>
        </w:rPr>
        <w:t>Il souhaitait qu’elle se lève et qu’elle vienne vers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le bien-aimé dit qui est passé et n’est plus ?</w:t>
      </w:r>
    </w:p>
    <w:p>
      <w:pPr/>
      <w:r>
        <w:rPr>
          <w:lang w:val="fr_FR" w:bidi="fr_FR"/>
        </w:rPr>
      </w:r>
      <w:r>
        <w:rPr>
          <w:lang w:val="fr_FR" w:bidi="fr_FR"/>
        </w:rPr>
        <w:t>Il dit que l’hiver est terminé, que la pluie a cessé et s’en est allée.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qui est apparu dans le pays ?</w:t>
      </w:r>
    </w:p>
    <w:p>
      <w:pPr/>
      <w:r>
        <w:rPr>
          <w:lang w:val="fr_FR" w:bidi="fr_FR"/>
        </w:rPr>
      </w:r>
      <w:r>
        <w:rPr>
          <w:lang w:val="fr_FR" w:bidi="fr_FR"/>
        </w:rPr>
        <w:t>C'est la saison de la floraison dans le pays.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</w:t>
      </w:r>
      <w:r>
        <w:rPr>
          <w:b/>
          <w:lang w:val="fr_FR" w:bidi="fr_FR"/>
        </w:rPr>
        <w:t xml:space="preserve"> quelle saison est-on, d’après le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C'est la saison où les oiseaux chantent.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qui, selon le bien-aimé, mûrit et fleurit ?</w:t>
      </w:r>
    </w:p>
    <w:p>
      <w:pPr/>
      <w:r>
        <w:rPr>
          <w:lang w:val="fr_FR" w:bidi="fr_FR"/>
        </w:rPr>
      </w:r>
      <w:r>
        <w:rPr>
          <w:lang w:val="fr_FR" w:bidi="fr_FR"/>
        </w:rPr>
        <w:t>Les figues vertes mûrissent et les vignes sont en fleurs.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Qu’attendait le bien-aimé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souhaitait qu’elle se lève et parte avec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bien-aimé appelle-t-il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l’appelle « ma colombe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2.14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Qu’a envie de voir et d’entendre le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Il souhaite voir le joli visage de son amie et entendre sa douce voix.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l’amie demande à son bien-aimé de capturer ?</w:t>
      </w:r>
    </w:p>
    <w:p>
      <w:pPr/>
      <w:r>
        <w:rPr>
          <w:lang w:val="fr_FR" w:bidi="fr_FR"/>
        </w:rPr>
      </w:r>
      <w:r>
        <w:rPr>
          <w:lang w:val="fr_FR" w:bidi="fr_FR"/>
        </w:rPr>
        <w:t>Elle voulait qu’il saisisse les renards qui ravagent les vignes.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appartient le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Il appartient à la femme, son amie.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2.16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appartient la femme, l'amie ?</w:t>
      </w:r>
    </w:p>
    <w:p>
      <w:pPr/>
      <w:r>
        <w:rPr>
          <w:lang w:val="fr_FR" w:bidi="fr_FR"/>
        </w:rPr>
      </w:r>
      <w:r>
        <w:rPr>
          <w:lang w:val="fr_FR" w:bidi="fr_FR"/>
        </w:rPr>
        <w:t>Elle appartient à son bien-aimé.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2.16 (#3)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le bien-aimé au milieu des lis ?</w:t>
      </w:r>
    </w:p>
    <w:p>
      <w:pPr/>
      <w:r>
        <w:rPr>
          <w:lang w:val="fr_FR" w:bidi="fr_FR"/>
        </w:rPr>
      </w:r>
      <w:r>
        <w:rPr>
          <w:lang w:val="fr_FR" w:bidi="fr_FR"/>
        </w:rPr>
        <w:t>Il fait paître son troupeau.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désire l’amie que son bien-aimé fasse ?</w:t>
      </w:r>
    </w:p>
    <w:p>
      <w:pPr/>
      <w:r>
        <w:rPr>
          <w:lang w:val="fr_FR" w:bidi="fr_FR"/>
        </w:rPr>
      </w:r>
      <w:r>
        <w:rPr>
          <w:lang w:val="fr_FR" w:bidi="fr_FR"/>
        </w:rPr>
        <w:t>Elle désire qu’il parte.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2.17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l’amie souhaitait-elle que son bien-aimé parte ?</w:t>
      </w:r>
    </w:p>
    <w:p>
      <w:pPr/>
      <w:r>
        <w:rPr>
          <w:lang w:val="fr_FR" w:bidi="fr_FR"/>
        </w:rPr>
      </w:r>
      <w:r>
        <w:rPr>
          <w:lang w:val="fr_FR" w:bidi="fr_FR"/>
        </w:rPr>
        <w:t>Elle souhaitait qu’il parte avant que le jour se rafraîchisse et que les ombres disparaissent.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2.17 (#3)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l’amie souhaitait-elle que son bien-aimé soit ?</w:t>
      </w:r>
    </w:p>
    <w:p>
      <w:pPr/>
      <w:r>
        <w:rPr>
          <w:lang w:val="fr_FR" w:bidi="fr_FR"/>
        </w:rPr>
      </w:r>
      <w:r>
        <w:rPr>
          <w:lang w:val="fr_FR" w:bidi="fr_FR"/>
        </w:rPr>
        <w:t>Elle souhaitait qu’il soit tel une gazelle ou un faon sur les montagnes escarpées.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3.1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l’amie languissait-elle sans pouvoir le trouver ?</w:t>
      </w:r>
    </w:p>
    <w:p>
      <w:pPr/>
      <w:r>
        <w:rPr>
          <w:lang w:val="fr_FR" w:bidi="fr_FR"/>
        </w:rPr>
      </w:r>
      <w:r>
        <w:rPr>
          <w:lang w:val="fr_FR" w:bidi="fr_FR"/>
        </w:rPr>
        <w:t>Elle désirait celui qu’elle aimait, mais elle ne parvenait pas à le trouver.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3.2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l’amie a-t-elle cherché dans les rues et sur les places sans réussir à le trouver ?</w:t>
      </w:r>
    </w:p>
    <w:p>
      <w:pPr/>
      <w:r>
        <w:rPr>
          <w:lang w:val="fr_FR" w:bidi="fr_FR"/>
        </w:rPr>
      </w:r>
      <w:r>
        <w:rPr>
          <w:lang w:val="fr_FR" w:bidi="fr_FR"/>
        </w:rPr>
        <w:t>Elle a cherché son bien-aimé, mais elle n’a pas réussi à le trouver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3.3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demande l’amie aux gardes lorsqu’ils la trouvent ?</w:t>
      </w:r>
    </w:p>
    <w:p>
      <w:pPr/>
      <w:r>
        <w:rPr>
          <w:lang w:val="fr_FR" w:bidi="fr_FR"/>
        </w:rPr>
      </w:r>
      <w:r>
        <w:rPr>
          <w:lang w:val="fr_FR" w:bidi="fr_FR"/>
        </w:rPr>
        <w:t>Elle leur demande : « Avez-vous vu celui que mon cœur aime?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3.4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l’amie a-t-elle trouvé celui que son coeur aimait ?</w:t>
      </w:r>
    </w:p>
    <w:p>
      <w:pPr/>
      <w:r>
        <w:rPr>
          <w:lang w:val="fr_FR" w:bidi="fr_FR"/>
        </w:rPr>
      </w:r>
      <w:r>
        <w:rPr>
          <w:lang w:val="fr_FR" w:bidi="fr_FR"/>
        </w:rPr>
        <w:t>Elle l’a trouvé juste après avoir passé les gardes de la ville.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3.4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l’amie avec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Elle le tient et ne le laisse pas partir jusqu’à ce qu’elle l’ait conduit dans la maison de sa mère.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souhaitait la femme que les filles de Jérusalem promettent ?</w:t>
      </w:r>
    </w:p>
    <w:p>
      <w:pPr/>
      <w:r>
        <w:rPr>
          <w:lang w:val="fr_FR" w:bidi="fr_FR"/>
        </w:rPr>
      </w:r>
      <w:r>
        <w:rPr>
          <w:lang w:val="fr_FR" w:bidi="fr_FR"/>
        </w:rPr>
        <w:t>Elle leur demandait de promettre de ne pas réveiller l'amour avant le moment opportun.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3.6–7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la jeune femme a vu arriver du désert, parfumée de myrrhe, d'encens et d'aromates ?</w:t>
      </w:r>
    </w:p>
    <w:p>
      <w:pPr/>
      <w:r>
        <w:rPr>
          <w:lang w:val="fr_FR" w:bidi="fr_FR"/>
        </w:rPr>
      </w:r>
      <w:r>
        <w:rPr>
          <w:lang w:val="fr_FR" w:bidi="fr_FR"/>
        </w:rPr>
        <w:t>Elle a vu arriver la litière de Salomon arriver (en quelque sorte son trône transportable), entourée de soixante guerriers.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3.8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En quoi les </w:t>
      </w:r>
      <w:r>
        <w:rPr>
          <w:b/>
          <w:lang w:val="fr_FR" w:bidi="fr_FR"/>
        </w:rPr>
        <w:t xml:space="preserve">vaillants hommes </w:t>
      </w:r>
      <w:r>
        <w:rPr>
          <w:b/>
          <w:lang w:val="fr_FR" w:bidi="fr_FR"/>
        </w:rPr>
        <w:t>excellaient-ils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vaillants hommes </w:t>
      </w:r>
      <w:r>
        <w:rPr>
          <w:lang w:val="fr_FR" w:bidi="fr_FR"/>
        </w:rPr>
        <w:t>maîtrisaient l'épée et l'art de la guerre.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3.9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le roi Salomon s'est fait fabriquer ?</w:t>
      </w:r>
    </w:p>
    <w:p>
      <w:pPr/>
      <w:r>
        <w:rPr>
          <w:lang w:val="fr_FR" w:bidi="fr_FR"/>
        </w:rPr>
      </w:r>
      <w:r>
        <w:rPr>
          <w:lang w:val="fr_FR" w:bidi="fr_FR"/>
        </w:rPr>
        <w:t>Il s'est fait fabriquer une litière en bois du Liban.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3.10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était la litière (le trône ou la chaise) du roi Salomon ?</w:t>
      </w:r>
    </w:p>
    <w:p>
      <w:pPr/>
      <w:r>
        <w:rPr>
          <w:lang w:val="fr_FR" w:bidi="fr_FR"/>
        </w:rPr>
      </w:r>
      <w:r>
        <w:rPr>
          <w:lang w:val="fr_FR" w:bidi="fr_FR"/>
        </w:rPr>
        <w:t>Elle avait des montants en argent, un dossier en or, un siège en tissu pourpre.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3.11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l'amie voulait que les filles de Jérusalem regardent ?</w:t>
      </w:r>
    </w:p>
    <w:p>
      <w:pPr/>
      <w:r>
        <w:rPr>
          <w:lang w:val="fr_FR" w:bidi="fr_FR"/>
        </w:rPr>
      </w:r>
      <w:r>
        <w:rPr>
          <w:lang w:val="fr_FR" w:bidi="fr_FR"/>
        </w:rPr>
        <w:t>Elle voulait qu'elles observent le roi Salomon.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3.11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portait le roi Salomon le jour de ses fiançailles ?</w:t>
      </w:r>
    </w:p>
    <w:p>
      <w:pPr/>
      <w:r>
        <w:rPr>
          <w:lang w:val="fr_FR" w:bidi="fr_FR"/>
        </w:rPr>
      </w:r>
      <w:r>
        <w:rPr>
          <w:lang w:val="fr_FR" w:bidi="fr_FR"/>
        </w:rPr>
        <w:t>Il portait une couronne dont sa mère l'avait couronné.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bien-aimé de l'amie décrit-il ses yeux ?</w:t>
      </w:r>
    </w:p>
    <w:p>
      <w:pPr/>
      <w:r>
        <w:rPr>
          <w:lang w:val="fr_FR" w:bidi="fr_FR"/>
        </w:rPr>
      </w:r>
      <w:r>
        <w:rPr>
          <w:lang w:val="fr_FR" w:bidi="fr_FR"/>
        </w:rPr>
        <w:t>Il dit que ses yeux sont semblables à des colombes derrière son voile.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bien-aimé de l'amie a-t-il décrit ses cheveux ?</w:t>
      </w:r>
    </w:p>
    <w:p>
      <w:pPr/>
      <w:r>
        <w:rPr>
          <w:lang w:val="fr_FR" w:bidi="fr_FR"/>
        </w:rPr>
      </w:r>
      <w:r>
        <w:rPr>
          <w:lang w:val="fr_FR" w:bidi="fr_FR"/>
        </w:rPr>
        <w:t>Il a dit que ses cheveux étaient comme un troupeau de chèvres descendant de la montagne de Galaad.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bien-aimé de l'amie a-t-il décrit ses dents ?</w:t>
      </w:r>
    </w:p>
    <w:p>
      <w:pPr/>
      <w:r>
        <w:rPr>
          <w:lang w:val="fr_FR" w:bidi="fr_FR"/>
        </w:rPr>
      </w:r>
      <w:r>
        <w:rPr>
          <w:lang w:val="fr_FR" w:bidi="fr_FR"/>
        </w:rPr>
        <w:t>Il a dit que ses dents étaient comme un troupeau de brebis tondues et lavées, portant des jumeaux.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le bien-aimé à propos des lèvres et de la bouche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dit que ses lèvres sont comme un fil cramoisi et que sa bouche est charmante.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bien-aimé a-t-il décrit les joues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a décrit ses joues comme semblables à des moitiés de grenade derrière son voile.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bien-aimé de l'amie a-t-il décrit son cou ?</w:t>
      </w:r>
    </w:p>
    <w:p>
      <w:pPr/>
      <w:r>
        <w:rPr>
          <w:lang w:val="fr_FR" w:bidi="fr_FR"/>
        </w:rPr>
      </w:r>
      <w:r>
        <w:rPr>
          <w:lang w:val="fr_FR" w:bidi="fr_FR"/>
        </w:rPr>
        <w:t>Il a décrit son cou comme lui rappelant la tour de David, bâtie pour être un arsenal, avec mille boucliers de soldats suspendus dessus.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bien-aimé a-t-il décrit les deux seins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a décrit ses deux seins comme ressemblant à deux faons, jumeaux d'une gazelle, broutant parmi les lis.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le bien-aimé de l'amie disait-il qu'il irait jusqu'à l'aube, lorsque les ombres s'enfuiraient ?</w:t>
      </w:r>
    </w:p>
    <w:p>
      <w:pPr/>
      <w:r>
        <w:rPr>
          <w:lang w:val="fr_FR" w:bidi="fr_FR"/>
        </w:rPr>
      </w:r>
      <w:r>
        <w:rPr>
          <w:lang w:val="fr_FR" w:bidi="fr_FR"/>
        </w:rPr>
        <w:t>Il a dit qu'il irait à la montagne de myrrhe et à la colline d'encens.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En quoi l'amie du bien-aimé était-elle belle ?</w:t>
      </w:r>
    </w:p>
    <w:p>
      <w:pPr/>
      <w:r>
        <w:rPr>
          <w:lang w:val="fr_FR" w:bidi="fr_FR"/>
        </w:rPr>
      </w:r>
      <w:r>
        <w:rPr>
          <w:lang w:val="fr_FR" w:bidi="fr_FR"/>
        </w:rPr>
        <w:t>Elle était belle à tous égards, sans défauts.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4.7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lui manquait-elle ?</w:t>
      </w:r>
    </w:p>
    <w:p>
      <w:pPr/>
      <w:r>
        <w:rPr>
          <w:lang w:val="fr_FR" w:bidi="fr_FR"/>
        </w:rPr>
      </w:r>
      <w:r>
        <w:rPr>
          <w:lang w:val="fr_FR" w:bidi="fr_FR"/>
        </w:rPr>
        <w:t>Elle était sans défauts.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Salomon appelait-il sa fiancée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</w:t>
      </w:r>
      <w:r>
        <w:rPr>
          <w:lang w:val="fr_FR" w:bidi="fr_FR"/>
        </w:rPr>
        <w:t>l'appelait sa sœur.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4.10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Salomon compare-t-il l'amour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dit que son amour est meilleur que le vin.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</w:t>
      </w:r>
      <w:r>
        <w:rPr>
          <w:b/>
          <w:lang w:val="fr_FR" w:bidi="fr_FR"/>
        </w:rPr>
        <w:t>n quoi l'odeur de son parfum était-elle exceptionnelle ?</w:t>
      </w:r>
    </w:p>
    <w:p>
      <w:pPr/>
      <w:r>
        <w:rPr>
          <w:lang w:val="fr_FR" w:bidi="fr_FR"/>
        </w:rPr>
      </w:r>
      <w:r>
        <w:rPr>
          <w:lang w:val="fr_FR" w:bidi="fr_FR"/>
        </w:rPr>
        <w:t>L'odeur de son parfum surpassait celle de tous les aromates.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les lèvres de sa fiancée distillaient et qu'y avait-il sous sa langue ?</w:t>
      </w:r>
    </w:p>
    <w:p>
      <w:pPr/>
      <w:r>
        <w:rPr>
          <w:lang w:val="fr_FR" w:bidi="fr_FR"/>
        </w:rPr>
      </w:r>
      <w:r>
        <w:rPr>
          <w:lang w:val="fr_FR" w:bidi="fr_FR"/>
        </w:rPr>
        <w:t>Il a dit que les lèvres de sa fiancée distillaient le miel et qu'il y avait du lait et du miel sous sa langue.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4.11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</w:t>
      </w:r>
      <w:r>
        <w:rPr>
          <w:b/>
          <w:lang w:val="fr_FR" w:bidi="fr_FR"/>
        </w:rPr>
        <w:t>uelle odeur dégageaient les vêtements de la fiancée ?</w:t>
      </w:r>
    </w:p>
    <w:p>
      <w:pPr/>
      <w:r>
        <w:rPr>
          <w:lang w:val="fr_FR" w:bidi="fr_FR"/>
        </w:rPr>
      </w:r>
      <w:r>
        <w:rPr>
          <w:lang w:val="fr_FR" w:bidi="fr_FR"/>
        </w:rPr>
        <w:t>Ses vêtements dégageaient une odeur semblable aux parfums du Liban.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 type de jardin et de source Salomon a-t-il comparé sa sœur, sa fiancée ?</w:t>
      </w:r>
    </w:p>
    <w:p>
      <w:pPr/>
      <w:r>
        <w:rPr>
          <w:lang w:val="fr_FR" w:bidi="fr_FR"/>
        </w:rPr>
      </w:r>
      <w:r>
        <w:rPr>
          <w:lang w:val="fr_FR" w:bidi="fr_FR"/>
        </w:rPr>
        <w:t>Salomon a dit qu'elle était comme une jardin et une source fermés.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4.13–14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est-ce que les jets de la femme sont comparés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jets de la femme sont comparés à un jardin avec des grenadiers, des fruits excellents et toutes sortes d'épices raffinées.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types d'eau Salomon utilise-t-il pour décrire son amante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la décrit comme une </w:t>
      </w:r>
      <w:r>
        <w:rPr>
          <w:lang w:val="fr_FR" w:bidi="fr_FR"/>
        </w:rPr>
        <w:t>fontaine des jardins, une source d’eaux vives</w:t>
      </w:r>
      <w:r>
        <w:rPr>
          <w:lang w:val="fr_FR" w:bidi="fr_FR"/>
        </w:rPr>
        <w:t xml:space="preserve"> et des ruisseaux coulant du Liban.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Sur quoi l'amie souhaitait-elle que les vents du nord et du sud (aquilon et autan) soufflent, et pourquoi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souhaitait que les vents du nord et du sud soufflent sur son jardin, et </w:t>
      </w:r>
      <w:r>
        <w:rPr>
          <w:lang w:val="fr_FR" w:bidi="fr_FR"/>
        </w:rPr>
        <w:t>que les parfums s’en exhalent.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4.16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souhaitait-elle que son bien-aimé fasse et mange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souhaitait que son bien-aimé </w:t>
      </w:r>
      <w:r>
        <w:rPr>
          <w:lang w:val="fr_FR" w:bidi="fr_FR"/>
        </w:rPr>
        <w:t>entre dans son jardin et qu’il mange de ses fruits excellents.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Salomon est-il allé ?</w:t>
      </w:r>
    </w:p>
    <w:p>
      <w:pPr/>
      <w:r>
        <w:rPr>
          <w:lang w:val="fr_FR" w:bidi="fr_FR"/>
        </w:rPr>
      </w:r>
      <w:r>
        <w:rPr>
          <w:lang w:val="fr_FR" w:bidi="fr_FR"/>
        </w:rPr>
        <w:t>Il est entré dans son jardin.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rêvait l'amie de Salomon ?</w:t>
      </w:r>
    </w:p>
    <w:p>
      <w:pPr/>
      <w:r>
        <w:rPr>
          <w:lang w:val="fr_FR" w:bidi="fr_FR"/>
        </w:rPr>
      </w:r>
      <w:r>
        <w:rPr>
          <w:lang w:val="fr_FR" w:bidi="fr_FR"/>
        </w:rPr>
        <w:t>Elle rêvait des mots doux de son bien-aimé.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l'amie de Salomon avait déjà fait ?</w:t>
      </w:r>
    </w:p>
    <w:p>
      <w:pPr/>
      <w:r>
        <w:rPr>
          <w:lang w:val="fr_FR" w:bidi="fr_FR"/>
        </w:rPr>
      </w:r>
      <w:r>
        <w:rPr>
          <w:lang w:val="fr_FR" w:bidi="fr_FR"/>
        </w:rPr>
        <w:t>Elle avait déjà retiré sa tunique et s'était lavé les pieds.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Salomon avait-il passé sa main ?</w:t>
      </w:r>
    </w:p>
    <w:p>
      <w:pPr/>
      <w:r>
        <w:rPr>
          <w:lang w:val="fr_FR" w:bidi="fr_FR"/>
        </w:rPr>
      </w:r>
      <w:r>
        <w:rPr>
          <w:lang w:val="fr_FR" w:bidi="fr_FR"/>
        </w:rPr>
        <w:t>Il avait passé sa main par la fenêtre.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quoi la mariée avait-elle plongé ses mains avant d’ouvrir la porte ?</w:t>
      </w:r>
    </w:p>
    <w:p>
      <w:pPr/>
      <w:r>
        <w:rPr>
          <w:lang w:val="fr_FR" w:bidi="fr_FR"/>
        </w:rPr>
      </w:r>
      <w:r>
        <w:rPr>
          <w:lang w:val="fr_FR" w:bidi="fr_FR"/>
        </w:rPr>
        <w:t>Ses mains dégoulinaient de myrrhe.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Qu’a découvert la mariée en ouvrant la porte, et comment s’est-elle sentie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découvert que son bien-aimé s’en était allé, et avait disparu ; son cœur est alors devenu tout triste.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les gardiens ont-ils traité l'amie de Salomon quand ils l’ont trouvée ?</w:t>
      </w:r>
    </w:p>
    <w:p>
      <w:pPr/>
      <w:r>
        <w:rPr>
          <w:lang w:val="fr_FR" w:bidi="fr_FR"/>
        </w:rPr>
      </w:r>
      <w:r>
        <w:rPr>
          <w:lang w:val="fr_FR" w:bidi="fr_FR"/>
        </w:rPr>
        <w:t>Ils l'ont frappée, blessée et lui ont enlevé son voile.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l'amie a demandé aux femmes de Jérusalem de promettre ?</w:t>
      </w:r>
    </w:p>
    <w:p>
      <w:pPr/>
      <w:r>
        <w:rPr>
          <w:lang w:val="fr_FR" w:bidi="fr_FR"/>
        </w:rPr>
      </w:r>
      <w:r>
        <w:rPr>
          <w:lang w:val="fr_FR" w:bidi="fr_FR"/>
        </w:rPr>
        <w:t>Elle leur a demandé de promettre que si elles trouvaient son bien-aimé, elles lui diraient qu'elle était malade d'amour.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5.8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l'amie se sentait-elle en raison de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était </w:t>
      </w:r>
      <w:r>
        <w:rPr>
          <w:lang w:val="fr_FR" w:bidi="fr_FR"/>
        </w:rPr>
        <w:t>malade d’amour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les jeunes filles ont demandé à l'amie ?</w:t>
      </w:r>
    </w:p>
    <w:p>
      <w:pPr/>
      <w:r>
        <w:rPr>
          <w:lang w:val="fr_FR" w:bidi="fr_FR"/>
        </w:rPr>
      </w:r>
      <w:r>
        <w:rPr>
          <w:lang w:val="fr_FR" w:bidi="fr_FR"/>
        </w:rPr>
        <w:t>Elles lui ont demandé en quoi et pourquoi son bien-aimé était meilleur qu'un autre homme.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la jeune femme a-t-elle décrit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Elle l'a décrit comme rayonnant, au teint blanc et vermeil.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l'amie a-t-elle décrit la tête et les cheveux de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décrit sa tête comme étant en or pur et ses cheveux comme bouclés et noirs.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la femme a-t-elle décrit les yeux de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décrit ses yeux comme étant des colombes baignées dans du lait.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l'amie de Salomon a-t-elle décrit ses joues et ses lèvres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décrit ses joues comme étant un parterre d'aromate et ses lèvres comme des lis d'où découle la myrrhe.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l'amie a-t-elle décrit les mains et le corps de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décrit ses mains comme étant des anneaux d'or et son corps comme de l'ivoire couvert de saphirs.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l'amie a-t-elle décrit les jambes de son bien-aimé, et plus généralement son aspect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décrit ses jambes comme étant des colonnes de marbre blanc, posées sur des bases en or pur</w:t>
      </w:r>
      <w:r>
        <w:rPr>
          <w:lang w:val="fr_FR" w:bidi="fr_FR"/>
        </w:rPr>
        <w:t>, et son aspect comme étant semblable au Liban, distingué comme les cèdres.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5.16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l'amie a-t-elle décrit le palais et la personne de Salomon, son bien-aimé, aux filles de Jérusalem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a décrit son palais comme étant très doux et a dit que Salomon était une personne </w:t>
      </w:r>
      <w:r>
        <w:rPr>
          <w:lang w:val="fr_FR" w:bidi="fr_FR"/>
        </w:rPr>
        <w:t>pleine de charme.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questions les filles de Jérusalem posent-elles à l'amie, qu'elles appellent la plus belle des femmes?</w:t>
      </w:r>
    </w:p>
    <w:p>
      <w:pPr/>
      <w:r>
        <w:rPr>
          <w:lang w:val="fr_FR" w:bidi="fr_FR"/>
        </w:rPr>
      </w:r>
      <w:r>
        <w:rPr>
          <w:lang w:val="fr_FR" w:bidi="fr_FR"/>
        </w:rPr>
        <w:t>Elles lui demandent où est allé son bien-aimé, et dans quelle direction il est parti.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cherchaient les jeunes filles ?</w:t>
      </w:r>
    </w:p>
    <w:p>
      <w:pPr/>
      <w:r>
        <w:rPr>
          <w:lang w:val="fr_FR" w:bidi="fr_FR"/>
        </w:rPr>
      </w:r>
      <w:r>
        <w:rPr>
          <w:lang w:val="fr_FR" w:bidi="fr_FR"/>
        </w:rPr>
        <w:t>Les jeunes filles cherchaient le bien-aimé de la femme.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l'amie a dit que son bien-aimé faisait ?</w:t>
      </w:r>
    </w:p>
    <w:p>
      <w:pPr/>
      <w:r>
        <w:rPr>
          <w:lang w:val="fr_FR" w:bidi="fr_FR"/>
        </w:rPr>
      </w:r>
      <w:r>
        <w:rPr>
          <w:lang w:val="fr_FR" w:bidi="fr_FR"/>
        </w:rPr>
        <w:t>La jeune femme a dit qu'il était dans ses jardins d'aromates pour faire paître son troupeau et cueillir des lis.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appartenaient l'amie et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L'amie et son bien-aimé s'appartenaient l'un à l'autre.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le bien-aimé a t-il fait paître son troupeau ?</w:t>
      </w:r>
    </w:p>
    <w:p>
      <w:pPr/>
      <w:r>
        <w:rPr>
          <w:lang w:val="fr_FR" w:bidi="fr_FR"/>
        </w:rPr>
      </w:r>
      <w:r>
        <w:rPr>
          <w:lang w:val="fr_FR" w:bidi="fr_FR"/>
        </w:rPr>
        <w:t>Il a fait paître son troupeau parmi les lis.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deux villes que le bien-aimé a utilisées pour décrire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l’a décrite en la comparant à deux villes : Thirtsa et Jérusalem.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6.4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bien-aimé percevait-il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la trouvait à la fois belle, agréable et terrible.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bien-aimé voulait-il que son amie détourne ses yeux de lui ?</w:t>
      </w:r>
    </w:p>
    <w:p>
      <w:pPr/>
      <w:r>
        <w:rPr>
          <w:lang w:val="fr_FR" w:bidi="fr_FR"/>
        </w:rPr>
      </w:r>
      <w:r>
        <w:rPr>
          <w:lang w:val="fr_FR" w:bidi="fr_FR"/>
        </w:rPr>
        <w:t>Il souhaitait qu’elle détourne ses yeux de lui car son regard le troublait.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6.5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le bien-aimé a dit au sujet des cheveux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a comparé ses cheveux à un troupeau de chèvres suspendues aux flancs du mont Galaad.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son bien-aimé a-t-il décrit ses dents ?</w:t>
      </w:r>
    </w:p>
    <w:p>
      <w:pPr/>
      <w:r>
        <w:rPr>
          <w:lang w:val="fr_FR" w:bidi="fr_FR"/>
        </w:rPr>
      </w:r>
      <w:r>
        <w:rPr>
          <w:lang w:val="fr_FR" w:bidi="fr_FR"/>
        </w:rPr>
        <w:t>Il a comparé ses dents à un troupeau de brebis remontant de l'abreuvoir, portant toutes des jumeaux et aucune n'étant stérile.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le bien-aimé a dit au sujet de ses joues ?</w:t>
      </w:r>
    </w:p>
    <w:p>
      <w:pPr/>
      <w:r>
        <w:rPr>
          <w:lang w:val="fr_FR" w:bidi="fr_FR"/>
        </w:rPr>
      </w:r>
      <w:r>
        <w:rPr>
          <w:lang w:val="fr_FR" w:bidi="fr_FR"/>
        </w:rPr>
        <w:t>Il a comparé ses joues à des moitiés de grenade derrière son voile.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Combien d'autres femmes le bien-aimé a-t-il mentionné ?</w:t>
      </w:r>
    </w:p>
    <w:p>
      <w:pPr/>
      <w:r>
        <w:rPr>
          <w:lang w:val="fr_FR" w:bidi="fr_FR"/>
        </w:rPr>
      </w:r>
      <w:r>
        <w:rPr>
          <w:lang w:val="fr_FR" w:bidi="fr_FR"/>
        </w:rPr>
        <w:t>Il a mentionné 60 reines, 80 concubines et des jeunes filles en nombre incalculable.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bien-aimé a-t-il décrit sa colombe ?</w:t>
      </w:r>
    </w:p>
    <w:p>
      <w:pPr/>
      <w:r>
        <w:rPr>
          <w:lang w:val="fr_FR" w:bidi="fr_FR"/>
        </w:rPr>
      </w:r>
      <w:r>
        <w:rPr>
          <w:lang w:val="fr_FR" w:bidi="fr_FR"/>
        </w:rPr>
        <w:t>Il l’a décrite comme parfaite, et la fille unique et préférée de sa mère.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6.9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les jeunes filles, les reines et les concubines ont dit à son sujet lorsqu’elles l’ont vue ?</w:t>
      </w:r>
    </w:p>
    <w:p>
      <w:pPr/>
      <w:r>
        <w:rPr>
          <w:lang w:val="fr_FR" w:bidi="fr_FR"/>
        </w:rPr>
      </w:r>
      <w:r>
        <w:rPr>
          <w:lang w:val="fr_FR" w:bidi="fr_FR"/>
        </w:rPr>
        <w:t>Les jeunes filles, les reines et les concubines l'ont dit heureuse et l'ont louée.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le bien-aimé a dit au sujet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l’a décrite comme l’aurore, la lune, le soleil, mais a mentionné qu'elle était terrible.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Pourquoi le bien-aimé est-il allé dans le </w:t>
      </w:r>
      <w:r>
        <w:rPr>
          <w:b/>
          <w:lang w:val="fr_FR" w:bidi="fr_FR"/>
        </w:rPr>
        <w:t>jardin des noyers</w:t>
      </w:r>
      <w:r>
        <w:rPr>
          <w:b/>
          <w:lang w:val="fr_FR" w:bidi="fr_FR"/>
        </w:rPr>
        <w:t xml:space="preserve"> ?</w:t>
      </w:r>
    </w:p>
    <w:p>
      <w:pPr/>
      <w:r>
        <w:rPr>
          <w:lang w:val="fr_FR" w:bidi="fr_FR"/>
        </w:rPr>
      </w:r>
      <w:r>
        <w:rPr>
          <w:lang w:val="fr_FR" w:bidi="fr_FR"/>
        </w:rPr>
        <w:t>Il est allé dans le jardin des noyers pour voir si les vignes avaient poussé et si les grenadiers étaient en fleurs.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bien-aimé se sentait-il ?</w:t>
      </w:r>
    </w:p>
    <w:p>
      <w:pPr/>
      <w:r>
        <w:rPr>
          <w:lang w:val="fr_FR" w:bidi="fr_FR"/>
        </w:rPr>
      </w:r>
      <w:r>
        <w:rPr>
          <w:lang w:val="fr_FR" w:bidi="fr_FR"/>
        </w:rPr>
        <w:t>Il se sentait comme s'il chevauchait un char.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bien-aimé souhaitait que fasse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Le bien-aimé souhaitait que son amie revienne vers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6.13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bien-aimé voulait-il que son amie se tourne vers lui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bien-aimé voulait qu'elle se tourne vers lui afin qu'il puisse la regarder. 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6.13 (#3)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question est posée à propos de la Sulamithe ?</w:t>
      </w:r>
    </w:p>
    <w:p>
      <w:pPr/>
      <w:r>
        <w:rPr>
          <w:lang w:val="fr_FR" w:bidi="fr_FR"/>
        </w:rPr>
      </w:r>
      <w:r>
        <w:rPr>
          <w:lang w:val="fr_FR" w:bidi="fr_FR"/>
        </w:rPr>
        <w:t>Pourquoi regarder la Sulamithe ?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Salomon a-t-il décrit les pieds dans la chaussure de son amie, ainsi que les contours de sa hanche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a que ses pieds étaient beaux dans sa chaussure et que les contours de sa hanche étaient comme des colliers.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Salomon a-t-il décrit le sein et le corps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Salomon a décrit le sein de son amie comme </w:t>
      </w:r>
      <w:r>
        <w:rPr>
          <w:lang w:val="fr_FR" w:bidi="fr_FR"/>
        </w:rPr>
        <w:t>une coupe arrondie où le vin parfumé ne manque pas</w:t>
      </w:r>
      <w:r>
        <w:rPr>
          <w:lang w:val="fr_FR" w:bidi="fr_FR"/>
        </w:rPr>
        <w:t xml:space="preserve">, et son corps comme un </w:t>
      </w:r>
      <w:r>
        <w:rPr>
          <w:lang w:val="fr_FR" w:bidi="fr_FR"/>
        </w:rPr>
        <w:t>tas de froment entouré de lis.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Salomon a-t-il décrit les seins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Salomon a décrit ses deux seins comme deux faons, comme les jumeaux d’une gazelle.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Salomon a-t-il décrit le cou, les yeux et le nez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Salomon a décrit son cou comme une tour d'ivoire, ses yeux comme des étangs, et son nez comme la tour du Liban.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Salomon a-t-il décrit la tête et les cheveux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Salomon a comparé sa tête au Mont Carmel et ses cheveux au pourpre.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Salomon a-t-il décrit la taille de son amie et ses seins ?</w:t>
      </w:r>
    </w:p>
    <w:p>
      <w:pPr/>
      <w:r>
        <w:rPr>
          <w:lang w:val="fr_FR" w:bidi="fr_FR"/>
        </w:rPr>
      </w:r>
      <w:r>
        <w:rPr>
          <w:lang w:val="fr_FR" w:bidi="fr_FR"/>
        </w:rPr>
        <w:t>Il a décrit sa taille comme celle d'un palmier et ses seins comme des grappes.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souhaitait-il que soit les seins et le souffle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>Il souhaitait que les seins de son amie soient comme les grappes de la vigne, et que le parfum de son souffle soit comme celui des pommes.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souhaitait-il que soit la bouche de son amie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souhaitait que sa bouche soit </w:t>
      </w:r>
      <w:r>
        <w:rPr>
          <w:lang w:val="fr_FR" w:bidi="fr_FR"/>
        </w:rPr>
        <w:t>comme un vin excellent.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appartenait la jeune femme, et que désirait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La jeune femme appartenait à son bien-aimé, et il la désirait.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la jeune femme, l'amie, souhaitait-elle que son bien-aimé l'accompagne ?</w:t>
      </w:r>
    </w:p>
    <w:p>
      <w:pPr/>
      <w:r>
        <w:rPr>
          <w:lang w:val="fr_FR" w:bidi="fr_FR"/>
        </w:rPr>
      </w:r>
      <w:r>
        <w:rPr>
          <w:lang w:val="fr_FR" w:bidi="fr_FR"/>
        </w:rPr>
        <w:t>Elle souhaitait qu'il l'accompagne à la campagne pour passer la nuit dans les villages.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désirait-elle se lever tôt avec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Elle voulait qu'ils se lèvent tôt pour voir si la vigne poussait et si les grenadiers commençaient à fleurir.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7.12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Qu'a-t-elle dit qu'elle donnerait à son bien-aimé lorsqu'ils arriveraient dans les vignes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dit qu'elle lui offrirait son amour.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D'après la jeune femme, l'amie, qu'est-ce que les mandragores répandent ?</w:t>
      </w:r>
    </w:p>
    <w:p>
      <w:pPr/>
      <w:r>
        <w:rPr>
          <w:lang w:val="fr_FR" w:bidi="fr_FR"/>
        </w:rPr>
      </w:r>
      <w:r>
        <w:rPr>
          <w:lang w:val="fr_FR" w:bidi="fr_FR"/>
        </w:rPr>
        <w:t>L</w:t>
      </w:r>
      <w:r>
        <w:rPr>
          <w:lang w:val="fr_FR" w:bidi="fr_FR"/>
        </w:rPr>
        <w:t>es mandragores répandent leur parfum.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7.13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Qu'a-t-elle dit qu'il y avait à la porte de l'endroit où elle et son bien-aimé séjournaient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dit qu'à la porte de l'endroit où ils séjournaient, il y avait tous les meilleurs fruits, nouveaux et anciens, qu'elle avait gardés pour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désirait-elle que soit son bien-aimé, et pour quelle raison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souhaitait qu'il soit comme son frère pour pouvoir l'embrasser à tout moment sans qu'on ne la méprise.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la femme aurait-elle souhaité amener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Elle aurait souhaité l'amener dans la maison de sa mère.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faisaient la main gauche et la main droite de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Sa main gauche permettait de soutenir sa tête et sa main droite de l'embrasser.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demandait l'amie aux filles de Jérusalem ?</w:t>
      </w:r>
    </w:p>
    <w:p>
      <w:pPr/>
      <w:r>
        <w:rPr>
          <w:lang w:val="fr_FR" w:bidi="fr_FR"/>
        </w:rPr>
      </w:r>
      <w:r>
        <w:rPr>
          <w:lang w:val="fr_FR" w:bidi="fr_FR"/>
        </w:rPr>
        <w:t>Elle leur demandait de ne pas réveiller l'amour avant le moment opportun.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demandaient les filles de Jérusalem ?</w:t>
      </w:r>
    </w:p>
    <w:p>
      <w:pPr/>
      <w:r>
        <w:rPr>
          <w:lang w:val="fr_FR" w:bidi="fr_FR"/>
        </w:rPr>
      </w:r>
      <w:r>
        <w:rPr>
          <w:lang w:val="fr_FR" w:bidi="fr_FR"/>
        </w:rPr>
        <w:t>Elles demandaient qui montait du désert, s'appuyant sur son bien-aimé.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8.5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l'amie a dit à son bien-aimé lorsqu'elle l'a réveillé sous le pommier ?</w:t>
      </w:r>
    </w:p>
    <w:p>
      <w:pPr/>
      <w:r>
        <w:rPr>
          <w:lang w:val="fr_FR" w:bidi="fr_FR"/>
        </w:rPr>
      </w:r>
      <w:r>
        <w:rPr>
          <w:lang w:val="fr_FR" w:bidi="fr_FR"/>
        </w:rPr>
        <w:t>Elle lui a dit que sa mère l'avait enfanté sous le pommier.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l'amie voulait que fasse son bien-aimé, et pour quelle raison ?</w:t>
      </w:r>
    </w:p>
    <w:p>
      <w:pPr/>
      <w:r>
        <w:rPr>
          <w:lang w:val="fr_FR" w:bidi="fr_FR"/>
        </w:rPr>
      </w:r>
      <w:r>
        <w:rPr>
          <w:lang w:val="fr_FR" w:bidi="fr_FR"/>
        </w:rPr>
        <w:t>Elle voulait qu’il la place comme un sceau sur son cœur, car l’amour est aussi fort que la mort, et la jalousie brûle comme un feu ardent.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ne peut pas éteindre l'amour ?</w:t>
      </w:r>
    </w:p>
    <w:p>
      <w:pPr/>
      <w:r>
        <w:rPr>
          <w:lang w:val="fr_FR" w:bidi="fr_FR"/>
        </w:rPr>
      </w:r>
      <w:r>
        <w:rPr>
          <w:lang w:val="fr_FR" w:bidi="fr_FR"/>
        </w:rPr>
        <w:t>Les grandes eaux ne peuvent éteindre l’amour.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les frères de la femme disaient à propos de leur petite sœur ?</w:t>
      </w:r>
    </w:p>
    <w:p>
      <w:pPr/>
      <w:r>
        <w:rPr>
          <w:lang w:val="fr_FR" w:bidi="fr_FR"/>
        </w:rPr>
      </w:r>
      <w:r>
        <w:rPr>
          <w:lang w:val="fr_FR" w:bidi="fr_FR"/>
        </w:rPr>
        <w:t>Ils disaient que sa poitrine n’était pas encore formée, et ils se demandaient ce qu’ils pourraient faire pour elle lorsqu’elle serait en âge de se marier.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les frères de la jeune femme feraient si elle était un mur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Si elle était un mur, ils construiraient sur elle </w:t>
      </w:r>
      <w:r>
        <w:rPr>
          <w:lang w:val="fr_FR" w:bidi="fr_FR"/>
        </w:rPr>
        <w:t>des créneaux d’argent.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8.9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feraient les frères de la femme si elle était une porte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Si elle était une porte, ils la fermeraient </w:t>
      </w:r>
      <w:r>
        <w:rPr>
          <w:lang w:val="fr_FR" w:bidi="fr_FR"/>
        </w:rPr>
        <w:t>avec une planche de cèdre.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la jeune femme, l'amie, se décrit-elle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se décrit comme un mur dont les seins </w:t>
      </w:r>
      <w:r>
        <w:rPr>
          <w:lang w:val="fr_FR" w:bidi="fr_FR"/>
        </w:rPr>
        <w:t>sont semblables à des tours.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D'après la jeune femme, l'amie, qu'est-ce que Salomon avait fait de sa vigne située à Baal Hamon ?</w:t>
      </w:r>
    </w:p>
    <w:p>
      <w:pPr/>
      <w:r>
        <w:rPr>
          <w:lang w:val="fr_FR" w:bidi="fr_FR"/>
        </w:rPr>
      </w:r>
      <w:r>
        <w:rPr>
          <w:lang w:val="fr_FR" w:bidi="fr_FR"/>
        </w:rPr>
        <w:t>Elle disait que Salomon avait loué sa vigne à des gardiens chargés de s’en occuper.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la jeune femme a dit à propos de sa propre vigne et de ceux qui s’en étaient occupés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dit que les 1 000 sicles d'argent que sa vigne avait rapportés revenaient à Salomon, et que ceux qui en avaient pris soin recevraient 200 sicles.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le bien-aimé a dit à la femme qui vivait dans les jardins, concernant ce que lui et ses amis voulaient entendre ?</w:t>
      </w:r>
    </w:p>
    <w:p>
      <w:pPr/>
      <w:r>
        <w:rPr>
          <w:lang w:val="fr_FR" w:bidi="fr_FR"/>
        </w:rPr>
      </w:r>
      <w:r>
        <w:rPr>
          <w:lang w:val="fr_FR" w:bidi="fr_FR"/>
        </w:rPr>
        <w:t>Il a dit que ses amis, ainsi que lui, voulaient entendre sa voix.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Cantique des Cantiques 8.14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l'amie souhaite pour son bien-aimé ?</w:t>
      </w:r>
    </w:p>
    <w:p>
      <w:pPr/>
      <w:r>
        <w:rPr>
          <w:lang w:val="fr_FR" w:bidi="fr_FR"/>
        </w:rPr>
      </w:r>
      <w:r>
        <w:rPr>
          <w:lang w:val="fr_FR" w:bidi="fr_FR"/>
        </w:rPr>
        <w:t>Elle souhaite qu’il se hâte de s'enfuir, semblable à la gazelle ou au faon des biches.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