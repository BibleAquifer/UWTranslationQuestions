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2PE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écrit 2 Pierre ?</w:t>
      </w:r>
    </w:p>
    <w:p>
      <w:pPr/>
      <w:r>
        <w:rPr>
          <w:lang w:val="fr_FR" w:bidi="fr_FR"/>
        </w:rPr>
      </w:r>
      <w:r>
        <w:rPr>
          <w:lang w:val="fr_FR" w:bidi="fr_FR"/>
        </w:rPr>
        <w:t>Simon Pierre, serviteur et apôtre de Jésus-Christ, a écrit la lettre ou le livre que nous appelons 2 Pierre.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Pierre a-t-il écrit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Pierre a écrit </w:t>
      </w:r>
      <w:r>
        <w:rPr>
          <w:lang w:val="fr_FR" w:bidi="fr_FR"/>
        </w:rPr>
        <w:t>à ceux qui ont reçu en partage une foi du même prix que la sienne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Comment a été donné à Pierre et aux destinataires de la foi </w:t>
      </w:r>
      <w:r>
        <w:rPr>
          <w:b/>
          <w:lang w:val="fr_FR" w:bidi="fr_FR"/>
        </w:rPr>
        <w:t>tout ce qui contribue à la vie et à la piété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Cela leur a été donné </w:t>
      </w:r>
      <w:r>
        <w:rPr>
          <w:lang w:val="fr_FR" w:bidi="fr_FR"/>
        </w:rPr>
        <w:t>au moyen de la connaissance de celui qui les a appelés par sa propre gloire et par sa vertu.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Pourquoi Dieu a-t-il accordé à Pierre et aux destinataires de la foi </w:t>
      </w:r>
      <w:r>
        <w:rPr>
          <w:b/>
          <w:lang w:val="fr_FR" w:bidi="fr_FR"/>
        </w:rPr>
        <w:t>tout ce qui contribue à la vie et à la piété</w:t>
      </w:r>
      <w:r>
        <w:rPr>
          <w:b/>
          <w:lang w:val="fr_FR" w:bidi="fr_FR"/>
        </w:rPr>
        <w:t>, ainsi que les plus grandes et les plus précieuses promesses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a fait cela afin qu'ils </w:t>
      </w:r>
      <w:r>
        <w:rPr>
          <w:lang w:val="fr_FR" w:bidi="fr_FR"/>
        </w:rPr>
        <w:t>deviennent participants de la nature divine.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1.5–7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Qu'étaient finalement censés obtenir les récipiendaires de la foi grâce à celle-ci ?</w:t>
      </w:r>
    </w:p>
    <w:p>
      <w:pPr/>
      <w:r>
        <w:rPr>
          <w:lang w:val="fr_FR" w:bidi="fr_FR"/>
        </w:rPr>
      </w:r>
      <w:r>
        <w:rPr>
          <w:lang w:val="fr_FR" w:bidi="fr_FR"/>
        </w:rPr>
        <w:t>Ils étaient finalement censés obtenir la charité par leur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oublié celui qui est spirituellement aveugle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a oublié la purification </w:t>
      </w:r>
      <w:r>
        <w:rPr>
          <w:lang w:val="fr_FR" w:bidi="fr_FR"/>
        </w:rPr>
        <w:t>de ses anciens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1.10–11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les frères s'appliquent à affermir leur vocation et leur élection, que se passera-t-il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ne broncheront pas, et </w:t>
      </w:r>
      <w:r>
        <w:rPr>
          <w:lang w:val="fr_FR" w:bidi="fr_FR"/>
        </w:rPr>
        <w:t>l’entrée dans le royaume éternel de notre Seigneur et Sauveur Jésus-Christ leur sera pleinement accordée.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1.12–14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Pierre prenait-il soin de rappeler ces choses aux frères ?</w:t>
      </w:r>
    </w:p>
    <w:p>
      <w:pPr/>
      <w:r>
        <w:rPr>
          <w:lang w:val="fr_FR" w:bidi="fr_FR"/>
        </w:rPr>
      </w:r>
      <w:r>
        <w:rPr>
          <w:lang w:val="fr_FR" w:bidi="fr_FR"/>
        </w:rPr>
        <w:t>Parce que leur Seigneur Jésus-Christ lui a fait connaître qu'il quitterait subitement sa tente.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1.16–17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vu ceux qui ont été témoins oculaires de la majesté de Jésus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vu qu'il a reçu l'honneur et la gloire de Dieu le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1.19–21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pouvons-nous être certains que la parole prophétique est fiable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Car </w:t>
      </w:r>
      <w:r>
        <w:rPr>
          <w:lang w:val="fr_FR" w:bidi="fr_FR"/>
        </w:rPr>
        <w:t>ce n’est pas par une volonté d’homme qu’une prophétie a jamais été apportée, mais c’est poussés par le Saint-Esprit que des hommes ont parlé de la part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vont apporter les faux prophètes aux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faux </w:t>
      </w:r>
      <w:r>
        <w:rPr>
          <w:lang w:val="fr_FR" w:bidi="fr_FR"/>
        </w:rPr>
        <w:t xml:space="preserve">prophètes </w:t>
      </w:r>
      <w:r>
        <w:rPr>
          <w:lang w:val="fr_FR" w:bidi="fr_FR"/>
        </w:rPr>
        <w:t xml:space="preserve">introduiront </w:t>
      </w:r>
      <w:r>
        <w:rPr>
          <w:lang w:val="fr_FR" w:bidi="fr_FR"/>
        </w:rPr>
        <w:t>des sectes pernicieuses</w:t>
      </w:r>
      <w:r>
        <w:rPr>
          <w:lang w:val="fr_FR" w:bidi="fr_FR"/>
        </w:rPr>
        <w:t xml:space="preserve"> parmi les croyants.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aux faux prophètes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faux prophètes </w:t>
      </w:r>
      <w:r>
        <w:rPr>
          <w:lang w:val="fr_FR" w:bidi="fr_FR"/>
        </w:rPr>
        <w:t>attireront sur eux une ruine soudaine.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2.1–3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 feront les faux prophètes </w:t>
      </w:r>
      <w:r>
        <w:rPr>
          <w:b/>
          <w:lang w:val="fr_FR" w:bidi="fr_FR"/>
        </w:rPr>
        <w:t>au moyen de paroles trompeuses ?</w:t>
      </w:r>
    </w:p>
    <w:p>
      <w:pPr/>
      <w:r>
        <w:rPr>
          <w:lang w:val="fr_FR" w:bidi="fr_FR"/>
        </w:rPr>
      </w:r>
      <w:r>
        <w:rPr>
          <w:lang w:val="fr_FR" w:bidi="fr_FR"/>
        </w:rPr>
        <w:t>Les faux prophètes trafiqueront des frères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2.4–6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Dieu n’a-t-il pas épargné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n'a pas épargné les anges qui ont péché, </w:t>
      </w:r>
      <w:r>
        <w:rPr>
          <w:lang w:val="fr_FR" w:bidi="fr_FR"/>
        </w:rPr>
        <w:t>l’ancien monde</w:t>
      </w:r>
      <w:r>
        <w:rPr>
          <w:lang w:val="fr_FR" w:bidi="fr_FR"/>
        </w:rPr>
        <w:t xml:space="preserve"> et les villes de Sodome et Gomorrhe.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Dieu a-t-il sauvé du déluge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sauvé Noé ainsi que sept autres personnes.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montré Dieu en n'épargnant pas les uns et en préservant les autres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sait délivrer de l’épreuve les hommes pieux, et réserver les injustes pour être punis au jour du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2.10–11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étaient les gloires que les impurs n'avaient pas peur d'injurier ?</w:t>
      </w:r>
    </w:p>
    <w:p>
      <w:pPr/>
      <w:r>
        <w:rPr>
          <w:lang w:val="fr_FR" w:bidi="fr_FR"/>
        </w:rPr>
      </w:r>
      <w:r>
        <w:rPr>
          <w:lang w:val="fr_FR" w:bidi="fr_FR"/>
        </w:rPr>
        <w:t>Les gloires étaient des anges qui ne portent pas de jugements injurieux contre les hommes devant le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les faux prophètes amorcent-ils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faux prophètes </w:t>
      </w:r>
      <w:r>
        <w:rPr>
          <w:lang w:val="fr_FR" w:bidi="fr_FR"/>
        </w:rPr>
        <w:t>amorcent les âmes mal affermies.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2.15–16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mis fin à la démence du prophète Balaam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ânesse muette, </w:t>
      </w:r>
      <w:r>
        <w:rPr>
          <w:lang w:val="fr_FR" w:bidi="fr_FR"/>
        </w:rPr>
        <w:t>faisant entendre une voix d’homme</w:t>
      </w:r>
      <w:r>
        <w:rPr>
          <w:lang w:val="fr_FR" w:bidi="fr_FR"/>
        </w:rPr>
        <w:t>, a arrêté Balaam.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l'homme est-il esclave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L'homme est esclave </w:t>
      </w:r>
      <w:r>
        <w:rPr>
          <w:lang w:val="fr_FR" w:bidi="fr_FR"/>
        </w:rPr>
        <w:t>de ce qui a triomphé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2.20–21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vaudrait-il mieux pour ceux qui se sont retirés des souillures du monde par la connaissance de Jésus-Christ, mais qui s'y engagent de nouveau ?</w:t>
      </w:r>
    </w:p>
    <w:p>
      <w:pPr/>
      <w:r>
        <w:rPr>
          <w:lang w:val="fr_FR" w:bidi="fr_FR"/>
        </w:rPr>
      </w:r>
      <w:r>
        <w:rPr>
          <w:lang w:val="fr_FR" w:bidi="fr_FR"/>
        </w:rPr>
        <w:t>Il aurait mieux valu pour eux de n'avoir pas connu la voie de la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Pierre a-t-il écrit cette seconde lettre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a écrit cette seconde lettre pour que les bien-aimés se souviennent </w:t>
      </w:r>
      <w:r>
        <w:rPr>
          <w:lang w:val="fr_FR" w:bidi="fr_FR"/>
        </w:rPr>
        <w:t>des choses annoncées d’avance par les saints prophètes, et du commandement du Seigneur et Sauveur.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diront les moqueurs dans les derniers jours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moqueurs remettront en question la promesse de l'avènement de Jésus et diront que </w:t>
      </w:r>
      <w:r>
        <w:rPr>
          <w:lang w:val="fr_FR" w:bidi="fr_FR"/>
        </w:rPr>
        <w:t>tout demeure comme dès le commencement de la création.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3.5–7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cieux et la terre ont-ils été établis, et comment sont-ils réservés pour le feu et pour le jour du jugement et la ruine des hommes impies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été gardés et réservés par la parole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Seigneur use-t-il de patience envers les bien-aimés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use de patience envers les bien-aimés, car il ne veut pas qu'aucun périsse, mais que tous arrivent à la repentance.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jour du Seigneur viendra-t-il ?</w:t>
      </w:r>
    </w:p>
    <w:p>
      <w:pPr/>
      <w:r>
        <w:rPr>
          <w:lang w:val="fr_FR" w:bidi="fr_FR"/>
        </w:rPr>
      </w:r>
      <w:r>
        <w:rPr>
          <w:lang w:val="fr_FR" w:bidi="fr_FR"/>
        </w:rPr>
        <w:t>Le jour du Seigneur viendra comme un voleur.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3.11–13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Pierre a-t-il demandé aux bien-aimés quel genre de personnes ils doivent être en ce qui concerne la sainteté de leur conduite et leur piété ?</w:t>
      </w:r>
    </w:p>
    <w:p>
      <w:pPr/>
      <w:r>
        <w:rPr>
          <w:lang w:val="fr_FR" w:bidi="fr_FR"/>
        </w:rPr>
      </w:r>
      <w:r>
        <w:rPr>
          <w:lang w:val="fr_FR" w:bidi="fr_FR"/>
        </w:rPr>
        <w:t>Parce que les cieux enflammés se dissoudront et les éléments embrasés se fondront, mais ils attendent de nouveaux cieux et une nouvelle terre, où la justice habitera.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3.15–16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passera-t-il pour les personnes ignorantes et mal affermies qui tordent le sens de la sagesse donnée à Paul et d'autres Écritures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Leurs actions causeront </w:t>
      </w:r>
      <w:r>
        <w:rPr>
          <w:lang w:val="fr_FR" w:bidi="fr_FR"/>
        </w:rPr>
        <w:t>leur propre ruine.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 3.17–18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Plutôt que d'être </w:t>
      </w:r>
      <w:r>
        <w:rPr>
          <w:b/>
          <w:lang w:val="fr_FR" w:bidi="fr_FR"/>
        </w:rPr>
        <w:t>entraînés par l’égarement des impies et de déchoir de leur fermeté</w:t>
      </w:r>
      <w:r>
        <w:rPr>
          <w:b/>
          <w:lang w:val="fr_FR" w:bidi="fr_FR"/>
        </w:rPr>
        <w:t>, qu'est-ce que Pierre a ordonné aux bien-aimés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Il leur a ordonné de croître dans la grâce et dans la connaissance de leur Seigneur et Sauveur Jésus-Christ.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