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HEB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Dieu a-t-il parlé autrefois ?</w:t>
      </w:r>
    </w:p>
    <w:p>
      <w:pPr/>
      <w:r>
        <w:rPr>
          <w:lang w:val="fr_FR" w:bidi="fr_FR"/>
        </w:rPr>
      </w:r>
      <w:r>
        <w:rPr>
          <w:lang w:val="fr_FR" w:bidi="fr_FR"/>
        </w:rPr>
        <w:t>Dans le passé, Dieu a parlé par les prophètes à plusieurs reprises et de plusieurs manières.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Dieu a-t-il parlé ces derniers temps ?</w:t>
      </w:r>
    </w:p>
    <w:p>
      <w:pPr/>
      <w:r>
        <w:rPr>
          <w:lang w:val="fr_FR" w:bidi="fr_FR"/>
        </w:rPr>
      </w:r>
      <w:r>
        <w:rPr>
          <w:lang w:val="fr_FR" w:bidi="fr_FR"/>
        </w:rPr>
        <w:t>Ces derniers temps, Dieu a parlé par le 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qui le monde a-t-il été créé ?</w:t>
      </w:r>
    </w:p>
    <w:p>
      <w:pPr/>
      <w:r>
        <w:rPr>
          <w:lang w:val="fr_FR" w:bidi="fr_FR"/>
        </w:rPr>
      </w:r>
      <w:r>
        <w:rPr>
          <w:lang w:val="fr_FR" w:bidi="fr_FR"/>
        </w:rPr>
        <w:t>Le monde a été créé par le Fils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subsistent toutes choses ?</w:t>
      </w:r>
    </w:p>
    <w:p>
      <w:pPr/>
      <w:r>
        <w:rPr>
          <w:lang w:val="fr_FR" w:bidi="fr_FR"/>
        </w:rPr>
      </w:r>
      <w:r>
        <w:rPr>
          <w:lang w:val="fr_FR" w:bidi="fr_FR"/>
        </w:rPr>
        <w:t>C'est le Fils de Dieu qui soutient toutes choses par sa parole puissante.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Fils manifeste-t-il la gloire et la personne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reflète la gloire de Dieu et représente l'essence divine.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comparaison peut-on faire entre le Fils de Dieu et les anges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de Dieu est bien supérieur aux anges.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ordre Dieu a-t-il donné aux anges lorsque le Fils a été introduit dans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ordonné aux anges d'adorer le Fils lorsque celui-ci a été introduit dans le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sera la durée du règne du Fils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sera roi pour l'éternité.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Fils aime et qu'est-ce qu'il déteste ?</w:t>
      </w:r>
    </w:p>
    <w:p>
      <w:pPr/>
      <w:r>
        <w:rPr>
          <w:lang w:val="fr_FR" w:bidi="fr_FR"/>
        </w:rPr>
      </w:r>
      <w:r>
        <w:rPr>
          <w:lang w:val="fr_FR" w:bidi="fr_FR"/>
        </w:rPr>
        <w:t>Le Fils aime la justice et déteste l'iniquité.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1.10–11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Qu'adviendra-t-il de la terre et des cieux au fil du temps ?</w:t>
      </w:r>
    </w:p>
    <w:p>
      <w:pPr/>
      <w:r>
        <w:rPr>
          <w:lang w:val="fr_FR" w:bidi="fr_FR"/>
        </w:rPr>
      </w:r>
      <w:r>
        <w:rPr>
          <w:lang w:val="fr_FR" w:bidi="fr_FR"/>
        </w:rPr>
        <w:t>La terre et les cieux vieilliront comme un vêtement et périront.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Dieu a-t-il dit au Fils de s'asseoir, et jusqu'à quel évènement ?</w:t>
      </w:r>
    </w:p>
    <w:p>
      <w:pPr/>
      <w:r>
        <w:rPr>
          <w:lang w:val="fr_FR" w:bidi="fr_FR"/>
        </w:rPr>
      </w:r>
      <w:r>
        <w:rPr>
          <w:lang w:val="fr_FR" w:bidi="fr_FR"/>
        </w:rPr>
        <w:t>Dieu a dit au Fils de s'asseoir à sa droite, jusqu'à ce qu'il fasse des ennemis de celui-ci un marchepied.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les anges prennent-ils soin ?</w:t>
      </w:r>
    </w:p>
    <w:p>
      <w:pPr/>
      <w:r>
        <w:rPr>
          <w:lang w:val="fr_FR" w:bidi="fr_FR"/>
        </w:rPr>
      </w:r>
      <w:r>
        <w:rPr>
          <w:lang w:val="fr_FR" w:bidi="fr_FR"/>
        </w:rPr>
        <w:t>Les anges veillent sur ceux qui hériteront du salut.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croyants doivent-ils s'attacher à ce qu'ils ont entendu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prêter attention à ce qu'ils ont entendu afin de ne pas s'en éloigner.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 été la conséquence de toute transgression et de toute désobéissance ?</w:t>
      </w:r>
    </w:p>
    <w:p>
      <w:pPr/>
      <w:r>
        <w:rPr>
          <w:lang w:val="fr_FR" w:bidi="fr_FR"/>
        </w:rPr>
      </w:r>
      <w:r>
        <w:rPr>
          <w:lang w:val="fr_FR" w:bidi="fr_FR"/>
        </w:rPr>
        <w:t>Toute transgression et toute désobéissance a reçu une juste rétribution.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Dieu a-t-il attesté l'annonce du salut par le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>Dieu a appuyé le message par des signes, des prodiges, des miracles et par les dons du Saint-Esprit.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ne règnera pas sur le monde à venir ?</w:t>
      </w:r>
    </w:p>
    <w:p>
      <w:pPr/>
      <w:r>
        <w:rPr>
          <w:lang w:val="fr_FR" w:bidi="fr_FR"/>
        </w:rPr>
      </w:r>
      <w:r>
        <w:rPr>
          <w:lang w:val="fr_FR" w:bidi="fr_FR"/>
        </w:rPr>
        <w:t>Les anges ne régneront pas sur le monde à venir.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règnera sur le monde à venir ?</w:t>
      </w:r>
    </w:p>
    <w:p>
      <w:pPr/>
      <w:r>
        <w:rPr>
          <w:lang w:val="fr_FR" w:bidi="fr_FR"/>
        </w:rPr>
      </w:r>
      <w:r>
        <w:rPr>
          <w:lang w:val="fr_FR" w:bidi="fr_FR"/>
        </w:rPr>
        <w:t>L'homme dominera sur le monde à venir.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a-t-il été couronné de gloire et d'honneur ?</w:t>
      </w:r>
    </w:p>
    <w:p>
      <w:pPr/>
      <w:r>
        <w:rPr>
          <w:lang w:val="fr_FR" w:bidi="fr_FR"/>
        </w:rPr>
      </w:r>
      <w:r>
        <w:rPr>
          <w:lang w:val="fr_FR" w:bidi="fr_FR"/>
        </w:rPr>
        <w:t>Jésus a été couronné de gloire et d'honneur en raison de sa souffrance et de sa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Jésus est-il mort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mort pour tous.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est-ce que Dieu veut conduire à la gloire ?</w:t>
      </w:r>
    </w:p>
    <w:p>
      <w:pPr/>
      <w:r>
        <w:rPr>
          <w:lang w:val="fr_FR" w:bidi="fr_FR"/>
        </w:rPr>
      </w:r>
      <w:r>
        <w:rPr>
          <w:lang w:val="fr_FR" w:bidi="fr_FR"/>
        </w:rPr>
        <w:t>Dieu veut conduire de nombreux fils à la gloire.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ceux qui sont issus d'une même source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sanctifie et ceux qui sont sanctifiés sont tous issus d'une seule source qui est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été anéantit par la mort de Jésus ?</w:t>
      </w:r>
    </w:p>
    <w:p>
      <w:pPr/>
      <w:r>
        <w:rPr>
          <w:lang w:val="fr_FR" w:bidi="fr_FR"/>
        </w:rPr>
      </w:r>
      <w:r>
        <w:rPr>
          <w:lang w:val="fr_FR" w:bidi="fr_FR"/>
        </w:rPr>
        <w:t>Le diable a été anéanti par la mort de Jésus.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 sorte de servitude les gens sont-ils libérés par la mort de Jésus ?</w:t>
      </w:r>
    </w:p>
    <w:p>
      <w:pPr/>
      <w:r>
        <w:rPr>
          <w:lang w:val="fr_FR" w:bidi="fr_FR"/>
        </w:rPr>
      </w:r>
      <w:r>
        <w:rPr>
          <w:lang w:val="fr_FR" w:bidi="fr_FR"/>
        </w:rPr>
        <w:t>Par l'intermédiaire de la mort de Jésus, les gens sont libérés de la crainte de la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était-il nécessaire que Jésus soit semblable en toutes choses à ses frères ?</w:t>
      </w:r>
    </w:p>
    <w:p>
      <w:pPr/>
      <w:r>
        <w:rPr>
          <w:lang w:val="fr_FR" w:bidi="fr_FR"/>
        </w:rPr>
      </w:r>
      <w:r>
        <w:rPr>
          <w:lang w:val="fr_FR" w:bidi="fr_FR"/>
        </w:rPr>
        <w:t>C'était nécessaire afin qu'il devienne un souverain sacrificateur miséricordieux et fidèle dans le service de Dieu, pour obtenir le pardon des péchés du peuple.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est-il capable d'aider ceux qui sont tentés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capable d'aider ceux qui sont tentés, car il a lui-même été tenté.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deux rôles exercés par Jésus selon l'auteur du livre des Hébreux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affirme que Jésus est un apôtre et un souverain sacrificateur.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3.2–3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a-t-il été jugé digne d'une gloire supérieure à celle de Moïse ?</w:t>
      </w:r>
    </w:p>
    <w:p>
      <w:pPr/>
      <w:r>
        <w:rPr>
          <w:lang w:val="fr_FR" w:bidi="fr_FR"/>
        </w:rPr>
      </w:r>
      <w:r>
        <w:rPr>
          <w:lang w:val="fr_FR" w:bidi="fr_FR"/>
        </w:rPr>
        <w:t>Si Moïse a été fidèle dans toute la maison de Dieu, Jésus est celui qui a construit cette maison, raison pour laquelle il a été jugé digne d'une gloire supérieure à celle de Moïse.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le rôle de Moïse dans la maison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Moïse était un serviteur dans la maison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Moïse a-t-il témoigné ?</w:t>
      </w:r>
    </w:p>
    <w:p>
      <w:pPr/>
      <w:r>
        <w:rPr>
          <w:lang w:val="fr_FR" w:bidi="fr_FR"/>
        </w:rPr>
      </w:r>
      <w:r>
        <w:rPr>
          <w:lang w:val="fr_FR" w:bidi="fr_FR"/>
        </w:rPr>
        <w:t>Moïse a rendu témoignage des choses qui devaient être annoncées.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rôle de Jésus dans la maison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 rôle de Jésus est celui d'un Fils responsable de la maison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maison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constituent la maison de Dieu, s'ils retiennent fermement leur confiance.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firent les Israélites dans le désert lorsqu'ils entendirent la voix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Israélites endurcirent leur cœur.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3.10–11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juré Dieu concernant les Israélites dont le cœur s'est égaré ?</w:t>
      </w:r>
    </w:p>
    <w:p>
      <w:pPr/>
      <w:r>
        <w:rPr>
          <w:lang w:val="fr_FR" w:bidi="fr_FR"/>
        </w:rPr>
      </w:r>
      <w:r>
        <w:rPr>
          <w:lang w:val="fr_FR" w:bidi="fr_FR"/>
        </w:rPr>
        <w:t>Dieu a juré qu'ils n'entreraient pas dans son repos.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l'avertissement adressé aux frères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de l'épître avertit les frères de ne pas se détourner du Dieu vivant par incrédulité.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frères pour éviter de s'endurcir par la séduction du péché ?</w:t>
      </w:r>
    </w:p>
    <w:p>
      <w:pPr/>
      <w:r>
        <w:rPr>
          <w:lang w:val="fr_FR" w:bidi="fr_FR"/>
        </w:rPr>
      </w:r>
      <w:r>
        <w:rPr>
          <w:lang w:val="fr_FR" w:bidi="fr_FR"/>
        </w:rPr>
        <w:t>Les frères doivent s'exhorter mutuellement chaque jour.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tant que participants de Christ, que doivent faire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En tant que participants de Christ, les croyants doivent retenir fermement leur assurance en lui, du commencement jusqu'à la fin.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Contre qui Dieu a-t-il été irrité pendant 40 ans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été irrité contre ceux qui péchaient dans le désert.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Qu'est-il arrivé à ceux contre lesquels Dieu était irrité ?</w:t>
      </w:r>
    </w:p>
    <w:p>
      <w:pPr/>
      <w:r>
        <w:rPr>
          <w:lang w:val="fr_FR" w:bidi="fr_FR"/>
        </w:rPr>
      </w:r>
      <w:r>
        <w:rPr>
          <w:lang w:val="fr_FR" w:bidi="fr_FR"/>
        </w:rPr>
        <w:t>Leurs cadavres sont tombés dans le désert.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3.19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Israélites désobéissants n'ont-ils pas pu entrer dans le repos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Ils n'ont pas pu entrer dans le repos de Dieu à cause de leur incrédulité.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bonne nouvelle a été annoncée tant aux croyants qu'aux Israélites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et les Israélites ont tous entendu la bonne nouvelle concernant le repos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bonne nouvelle n'a-t-elle servi de rien aux Israélites ?</w:t>
      </w:r>
    </w:p>
    <w:p>
      <w:pPr/>
      <w:r>
        <w:rPr>
          <w:lang w:val="fr_FR" w:bidi="fr_FR"/>
        </w:rPr>
      </w:r>
      <w:r>
        <w:rPr>
          <w:lang w:val="fr_FR" w:bidi="fr_FR"/>
        </w:rPr>
        <w:t>La bonne nouvelle n'a pas servi aux Israélites parce qu'elle n'a pas trouvé de la foi chez 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ceux qui entrent dans le repos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ont cru entrent dans le repos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Dieu a-t-il achevé ses œuvres et quand s'est-il ensuite reposé ?</w:t>
      </w:r>
    </w:p>
    <w:p>
      <w:pPr/>
      <w:r>
        <w:rPr>
          <w:lang w:val="fr_FR" w:bidi="fr_FR"/>
        </w:rPr>
      </w:r>
      <w:r>
        <w:rPr>
          <w:lang w:val="fr_FR" w:bidi="fr_FR"/>
        </w:rPr>
        <w:t>Dieu a achevé toutes ses œuvres depuis la création du monde, puis il s'est reposé le septième jour.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4.5–6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dit Dieu à propos des Israélites et de son repos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dit que les Israélites n'entreraient pas dans son repos.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jour Dieu a-t-il désormais fixé pour que les gens entrent dans son repos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fixé un jour, aujourd'hui, pour pouvoir entrer dans son repos.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doit-on faire pour entrer dans le repos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Il faut écouter la voix de Dieu et ne pas endurcir son cœur.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encore réservé au peuple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Un repos de sabbat est encore réservé au peuple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se repose une personne qui entre dans le repos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Une personne qui entre dans le repos de Dieu se repose de ses œuvres.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croyants devraient-ils s'efforcer d'entrer dans le repos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s'efforcer d'entrer dans le repos de Dieu afin de ne pas tomber dans la désobéissance, comme l'ont fait les Israélites.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plus tranchant qu'une épée quelconque à deux tranchants ?</w:t>
      </w:r>
    </w:p>
    <w:p>
      <w:pPr/>
      <w:r>
        <w:rPr>
          <w:lang w:val="fr_FR" w:bidi="fr_FR"/>
        </w:rPr>
      </w:r>
      <w:r>
        <w:rPr>
          <w:lang w:val="fr_FR" w:bidi="fr_FR"/>
        </w:rPr>
        <w:t>C'est la parole de Dieu qui est plus tranchante qu'une épée quelconque à deux tranchants.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Parole de Dieu est capable de partager ?</w:t>
      </w:r>
    </w:p>
    <w:p>
      <w:pPr/>
      <w:r>
        <w:rPr>
          <w:lang w:val="fr_FR" w:bidi="fr_FR"/>
        </w:rPr>
      </w:r>
      <w:r>
        <w:rPr>
          <w:lang w:val="fr_FR" w:bidi="fr_FR"/>
        </w:rPr>
        <w:t>La Parole de Dieu est capable de partager âme et esprit, ainsi que jointures et moelles.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4.12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peut juger la Parole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La Parole de Dieu peut juger les sentiments et les pensées du cœur.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peut échapper au regard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Nulle créature n'est cachée devant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officie comme grand souverain sacrificateur pour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Jésus, le Fils de Dieu, officie comme grand souverain sacrificateur pour les croyants.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éprouve-t-il de la compassion pour les faiblesses des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Jésus compatit aux faiblesses des croyants parce qu'il a été tenté en toutes choses.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Combien de fois Jésus a-t-il péché ?</w:t>
      </w:r>
    </w:p>
    <w:p>
      <w:pPr/>
      <w:r>
        <w:rPr>
          <w:lang w:val="fr_FR" w:bidi="fr_FR"/>
        </w:rPr>
      </w:r>
      <w:r>
        <w:rPr>
          <w:lang w:val="fr_FR" w:bidi="fr_FR"/>
        </w:rPr>
        <w:t>Jésus n'a jamais commis de péché. Il était sans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croyants dans le besoin pour obtenir la miséricorde et trouver la grâce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dans le besoin doivent s'approcher avec assurance du trône de la grâce.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chaque souverain sacrificateur pour les hommes ?</w:t>
      </w:r>
    </w:p>
    <w:p>
      <w:pPr/>
      <w:r>
        <w:rPr>
          <w:lang w:val="fr_FR" w:bidi="fr_FR"/>
        </w:rPr>
      </w:r>
      <w:r>
        <w:rPr>
          <w:lang w:val="fr_FR" w:bidi="fr_FR"/>
        </w:rPr>
        <w:t>Chaque souverain sacrificateur présente des offrandes et des sacrifices pour les péchés des hommes.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plus du peuple, pour qui le souverain sacrificateur présente-t-il également des sacrifices ?</w:t>
      </w:r>
    </w:p>
    <w:p>
      <w:pPr/>
      <w:r>
        <w:rPr>
          <w:lang w:val="fr_FR" w:bidi="fr_FR"/>
        </w:rPr>
      </w:r>
      <w:r>
        <w:rPr>
          <w:lang w:val="fr_FR" w:bidi="fr_FR"/>
        </w:rPr>
        <w:t>Le souverain sacrificateur présente également des sacrifices pour ses propres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attribue-t-on la dignité de la sacrificature ?</w:t>
      </w:r>
    </w:p>
    <w:p>
      <w:pPr/>
      <w:r>
        <w:rPr>
          <w:lang w:val="fr_FR" w:bidi="fr_FR"/>
        </w:rPr>
      </w:r>
      <w:r>
        <w:rPr>
          <w:lang w:val="fr_FR" w:bidi="fr_FR"/>
        </w:rPr>
        <w:t>Un homme doit être appelé par Dieu pour devenir un souverain sacrificateur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attribué la gloire de la sacrificature à Christ ?</w:t>
      </w:r>
    </w:p>
    <w:p>
      <w:pPr/>
      <w:r>
        <w:rPr>
          <w:lang w:val="fr_FR" w:bidi="fr_FR"/>
        </w:rPr>
      </w:r>
      <w:r>
        <w:rPr>
          <w:lang w:val="fr_FR" w:bidi="fr_FR"/>
        </w:rPr>
        <w:t>Dieu a attribué à Christ la gloire de devenir souverain sacrificateur.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combien de temps Christ est-il le souverain sacrificateur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Christ est le souverain sacrificateur de Dieu pour toujours.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quel ordre Christ est-il souverain sacrificateur ?</w:t>
      </w:r>
    </w:p>
    <w:p>
      <w:pPr/>
      <w:r>
        <w:rPr>
          <w:lang w:val="fr_FR" w:bidi="fr_FR"/>
        </w:rPr>
      </w:r>
      <w:r>
        <w:rPr>
          <w:lang w:val="fr_FR" w:bidi="fr_FR"/>
        </w:rPr>
        <w:t>Christ est souverain sacrificateur selon l'ordre de Melchisédek.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Christ a-t-il été exaucé par Dieu lorsqu'il a prié ?</w:t>
      </w:r>
    </w:p>
    <w:p>
      <w:pPr/>
      <w:r>
        <w:rPr>
          <w:lang w:val="fr_FR" w:bidi="fr_FR"/>
        </w:rPr>
      </w:r>
      <w:r>
        <w:rPr>
          <w:lang w:val="fr_FR" w:bidi="fr_FR"/>
        </w:rPr>
        <w:t>C'est à cause de sa piété que le Christ a été exaucé par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Christ a-t-il appris l'obéissance ?</w:t>
      </w:r>
    </w:p>
    <w:p>
      <w:pPr/>
      <w:r>
        <w:rPr>
          <w:lang w:val="fr_FR" w:bidi="fr_FR"/>
        </w:rPr>
      </w:r>
      <w:r>
        <w:rPr>
          <w:lang w:val="fr_FR" w:bidi="fr_FR"/>
        </w:rPr>
        <w:t>Christ a appris l'obéissance par les choses qu'il a souffertes.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le Christ est-il devenu l'auteur d'un salut 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Christ est devenu l'auteur d'un salut éternel pour tous ceux qui lui obéissent.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condition spirituelle des premiers lecteurs de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Les premiers lecteurs sont devenus lents à comprendre.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5.14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l'auteur de la lettre, comment les croyants peuvent-ils passer de la stature d'enfants spirituels à celle d'hommes faits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croyants grandissent spirituellement en exerçant leur jugement à distinguer ce qui est bien et ce qui est mal.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l'auteur de l'épître aux Hébreux, à quoi les croyants devraient-ils tendre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de l'épître aux Hébreux souhaite que les croyants tendent à ce qui est parfait.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l'auteur, quels enseignements constituent le fondement de la parole de Christ ?</w:t>
      </w:r>
    </w:p>
    <w:p>
      <w:pPr/>
      <w:r>
        <w:rPr>
          <w:lang w:val="fr_FR" w:bidi="fr_FR"/>
        </w:rPr>
      </w:r>
      <w:r>
        <w:rPr>
          <w:lang w:val="fr_FR" w:bidi="fr_FR"/>
        </w:rPr>
        <w:t>Les enseignements fondamentaux sont le renoncement aux œuvres mortes, la foi en Dieu, la doctrine des baptêmes, l'imposition des mains, la résurrection des morts et le jugement 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6.4–5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a été le gain de ceux qui ont été éclairés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ont été éclairés ont goûté le don céleste, ont eu part au Saint-Esprit et ont goûté la Parole de Dieu et les puissances du siècle à venir.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6.4–6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Après un tel gain en Christ, qu'est ce qui est impossible pour ceux qui sont tombés ?</w:t>
      </w:r>
    </w:p>
    <w:p>
      <w:pPr/>
      <w:r>
        <w:rPr>
          <w:lang w:val="fr_FR" w:bidi="fr_FR"/>
        </w:rPr>
      </w:r>
      <w:r>
        <w:rPr>
          <w:lang w:val="fr_FR" w:bidi="fr_FR"/>
        </w:rPr>
        <w:t>Après un tel gain en Christ, il est impossible que ceux qui sont tombés soient encore renouvelés et amenés à la repentance.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ces personnes ne peuvent-elles pas être amenées à la repentance ?</w:t>
      </w:r>
    </w:p>
    <w:p>
      <w:pPr/>
      <w:r>
        <w:rPr>
          <w:lang w:val="fr_FR" w:bidi="fr_FR"/>
        </w:rPr>
      </w:r>
      <w:r>
        <w:rPr>
          <w:lang w:val="fr_FR" w:bidi="fr_FR"/>
        </w:rPr>
        <w:t>Ces personnes ne peuvent pas être amenées à la repentance, car elles ont crucifié pour leur part le Fils de Dieu et l'ont exposé à l'ignominie.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6.7–8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l'analogie que l'auteur emploie, qu'arrive-t-il à la terre qui est abreuvée par la pluie mais qui produit des épines et des chardons ?</w:t>
      </w:r>
    </w:p>
    <w:p>
      <w:pPr/>
      <w:r>
        <w:rPr>
          <w:lang w:val="fr_FR" w:bidi="fr_FR"/>
        </w:rPr>
      </w:r>
      <w:r>
        <w:rPr>
          <w:lang w:val="fr_FR" w:bidi="fr_FR"/>
        </w:rPr>
        <w:t>La terre qui est abreuvée par la pluie mais qui produit des épines et des chardons finit par être brûlée.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attentes de l'auteur concernant les croyants auxquels il écrit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attend des choses meilleures et favorables au salut pour ce qui concerne ces croyants.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Dieu n'oubliera pas concernant ces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n'oubliera pas leur travail, leur amour pour son nom et leur service pour les saints.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croyants devraient imiter chez ceux qui héritent des promesses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imiter la foi et la persévérance de ceux qui héritent des promesses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6.13–15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dû faire Abraham pour obtenir ce que Dieu lui avait promis ?</w:t>
      </w:r>
    </w:p>
    <w:p>
      <w:pPr/>
      <w:r>
        <w:rPr>
          <w:lang w:val="fr_FR" w:bidi="fr_FR"/>
        </w:rPr>
      </w:r>
      <w:r>
        <w:rPr>
          <w:lang w:val="fr_FR" w:bidi="fr_FR"/>
        </w:rPr>
        <w:t>Abraham a dû persévérer pour obtenir ce que Dieu lui avait promis.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Dieu a-t-il garanti sa promesse par un serment ?</w:t>
      </w:r>
    </w:p>
    <w:p>
      <w:pPr/>
      <w:r>
        <w:rPr>
          <w:lang w:val="fr_FR" w:bidi="fr_FR"/>
        </w:rPr>
      </w:r>
      <w:r>
        <w:rPr>
          <w:lang w:val="fr_FR" w:bidi="fr_FR"/>
        </w:rPr>
        <w:t>Dieu a garanti sa promesse par un serment, afin de montrer avec plus d'évidence l'immuabilité de sa résolution.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impossible à Dieu ?</w:t>
      </w:r>
    </w:p>
    <w:p>
      <w:pPr/>
      <w:r>
        <w:rPr>
          <w:lang w:val="fr_FR" w:bidi="fr_FR"/>
        </w:rPr>
      </w:r>
      <w:r>
        <w:rPr>
          <w:lang w:val="fr_FR" w:bidi="fr_FR"/>
        </w:rPr>
        <w:t>Il est impossible que Dieu mente.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effet produit l'espérance en Dieu pour l'âme du croyant ?</w:t>
      </w:r>
    </w:p>
    <w:p>
      <w:pPr/>
      <w:r>
        <w:rPr>
          <w:lang w:val="fr_FR" w:bidi="fr_FR"/>
        </w:rPr>
      </w:r>
      <w:r>
        <w:rPr>
          <w:lang w:val="fr_FR" w:bidi="fr_FR"/>
        </w:rPr>
        <w:t>L'espérance en Dieu est une ancre sûre et solide pour l'âme du croyant.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6.19–20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Jésus est-il entré comme précurseur pour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entré comme précurseur pour les croyants dans le lieu très saint, au-delà du voile.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étaient les deux titres de Melchisédek ?</w:t>
      </w:r>
    </w:p>
    <w:p>
      <w:pPr/>
      <w:r>
        <w:rPr>
          <w:lang w:val="fr_FR" w:bidi="fr_FR"/>
        </w:rPr>
      </w:r>
      <w:r>
        <w:rPr>
          <w:lang w:val="fr_FR" w:bidi="fr_FR"/>
        </w:rPr>
        <w:t>Melchisédek était le roi de Salem et le sacrificateur du Dieu Très-Haut.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qu'Abraham a donné à Melchisédek ?</w:t>
      </w:r>
    </w:p>
    <w:p>
      <w:pPr/>
      <w:r>
        <w:rPr>
          <w:lang w:val="fr_FR" w:bidi="fr_FR"/>
        </w:rPr>
      </w:r>
      <w:r>
        <w:rPr>
          <w:lang w:val="fr_FR" w:bidi="fr_FR"/>
        </w:rPr>
        <w:t>Abraham a donné à Melchisédek la dîme de tout ce qu’il avait capturé.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signifie le nom Melchisédek ?</w:t>
      </w:r>
    </w:p>
    <w:p>
      <w:pPr/>
      <w:r>
        <w:rPr>
          <w:lang w:val="fr_FR" w:bidi="fr_FR"/>
        </w:rPr>
      </w:r>
      <w:r>
        <w:rPr>
          <w:lang w:val="fr_FR" w:bidi="fr_FR"/>
        </w:rPr>
        <w:t>Le nom Melchisédek signifie « roi de justice » et « roi de paix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sont les ancêtres de Melchisédek, et quand est-il mort ?</w:t>
      </w:r>
    </w:p>
    <w:p>
      <w:pPr/>
      <w:r>
        <w:rPr>
          <w:lang w:val="fr_FR" w:bidi="fr_FR"/>
        </w:rPr>
      </w:r>
      <w:r>
        <w:rPr>
          <w:lang w:val="fr_FR" w:bidi="fr_FR"/>
        </w:rPr>
        <w:t>Melchisédek n'a pas d'ancêtres et sa vie n'a pas de fin.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descendent ceux qui, selon la loi, exercent le sacerdoce et collectent la dîme sur le peuple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exercent le sacerdoce sont les descendants de Lévi, et avant lui d'Abraham.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supérieur, Abraham ou Melchisédek ?</w:t>
      </w:r>
    </w:p>
    <w:p>
      <w:pPr/>
      <w:r>
        <w:rPr>
          <w:lang w:val="fr_FR" w:bidi="fr_FR"/>
        </w:rPr>
      </w:r>
      <w:r>
        <w:rPr>
          <w:lang w:val="fr_FR" w:bidi="fr_FR"/>
        </w:rPr>
        <w:t>Melchisédek est supérieur parce qu'il a béni Abraham.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7.9–10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Lévi a-t-il aussi payé la dîme à Melchisédek ?</w:t>
      </w:r>
    </w:p>
    <w:p>
      <w:pPr/>
      <w:r>
        <w:rPr>
          <w:lang w:val="fr_FR" w:bidi="fr_FR"/>
        </w:rPr>
      </w:r>
      <w:r>
        <w:rPr>
          <w:lang w:val="fr_FR" w:bidi="fr_FR"/>
        </w:rPr>
        <w:t>Lévi a aussi payé la dîme par l'intermédiaire d'Abraham, dont il est issu, car celui-ci l'a payée à Melchisédek.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Lorsque le sacerdoce change, qu'est-ce qui doit également changer ?</w:t>
      </w:r>
    </w:p>
    <w:p>
      <w:pPr/>
      <w:r>
        <w:rPr>
          <w:lang w:val="fr_FR" w:bidi="fr_FR"/>
        </w:rPr>
      </w:r>
      <w:r>
        <w:rPr>
          <w:lang w:val="fr_FR" w:bidi="fr_FR"/>
        </w:rPr>
        <w:t>Il faut changer la loi lorsque le sacerdoce change.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tribu dont Jésus est issu ? Cette tribu a-t-elle déjà pris part au sacerdoce et au service de l'autel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issu de la tribu de Juda, qui n'a jamais pris part au sacerdoce et au service de l'autel.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Sur quelle base Jésus est-il devenu sacrificateur selon l'ordre de Melchisédek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devenu sacrificateur selon l'ordre de Melchisédek, sur la base de la puissance d'une vie impérissable.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7.18–19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 été aboli du fait de son impuissance et de son inutilité ?</w:t>
      </w:r>
    </w:p>
    <w:p>
      <w:pPr/>
      <w:r>
        <w:rPr>
          <w:lang w:val="fr_FR" w:bidi="fr_FR"/>
        </w:rPr>
      </w:r>
      <w:r>
        <w:rPr>
          <w:lang w:val="fr_FR" w:bidi="fr_FR"/>
        </w:rPr>
        <w:t>L'ordonnance antérieure, la loi, a été abolie car elle était impuissante et inutile.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serment Dieu a-t-il fait concernant Jésus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juré que Jésus serait sacrificateur pour toujours.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Jésus est-il le garant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le garant d'une alliance plus excellente.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peut-il sauver parfaitement ceux qui s'approchent de Dieu par lui ?</w:t>
      </w:r>
    </w:p>
    <w:p>
      <w:pPr/>
      <w:r>
        <w:rPr>
          <w:lang w:val="fr_FR" w:bidi="fr_FR"/>
        </w:rPr>
      </w:r>
      <w:r>
        <w:rPr>
          <w:lang w:val="fr_FR" w:bidi="fr_FR"/>
        </w:rPr>
        <w:t>Jésus peut sauver parfaitement ceux qui s'approchent de Dieu par lui, car il est toujours vivant pour intercéder en leur faveur.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quatre attributs qui font de Jésus le souverain sacrificateur idéal pour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Jésus est saint, innocent, sans tache, et séparé des pécheurs.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offrande Jésus doit-il faire pour ses propres péchés ?</w:t>
      </w:r>
    </w:p>
    <w:p>
      <w:pPr/>
      <w:r>
        <w:rPr>
          <w:lang w:val="fr_FR" w:bidi="fr_FR"/>
        </w:rPr>
      </w:r>
      <w:r>
        <w:rPr>
          <w:lang w:val="fr_FR" w:bidi="fr_FR"/>
        </w:rPr>
        <w:t>Jésus n'a pas besoin de faire d'offrande pour ses propres péchés, car il est sans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offrande Jésus a-t-il faite pour les péchés du peuple ?</w:t>
      </w:r>
    </w:p>
    <w:p>
      <w:pPr/>
      <w:r>
        <w:rPr>
          <w:lang w:val="fr_FR" w:bidi="fr_FR"/>
        </w:rPr>
      </w:r>
      <w:r>
        <w:rPr>
          <w:lang w:val="fr_FR" w:bidi="fr_FR"/>
        </w:rPr>
        <w:t>Jésus s'est offert lui-même une fois pour toutes pour les péchés du peuple.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7.28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quoi Jésus est-il différent des souverains sacrificateurs nommés selon la loi ?</w:t>
      </w:r>
    </w:p>
    <w:p>
      <w:pPr/>
      <w:r>
        <w:rPr>
          <w:lang w:val="fr_FR" w:bidi="fr_FR"/>
        </w:rPr>
      </w:r>
      <w:r>
        <w:rPr>
          <w:lang w:val="fr_FR" w:bidi="fr_FR"/>
        </w:rPr>
        <w:t>Les souverains sacrificateurs établis d'après la loi sont sujets à la faiblesse, mais Jésus est parfait pour l'éternité.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est assis le souverain sacrificateur des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Le souverain sacrificateur des croyants est assis à la droite du trône de la majesté divine, dans les 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trouve le véritable tabernacle ?</w:t>
      </w:r>
    </w:p>
    <w:p>
      <w:pPr/>
      <w:r>
        <w:rPr>
          <w:lang w:val="fr_FR" w:bidi="fr_FR"/>
        </w:rPr>
      </w:r>
      <w:r>
        <w:rPr>
          <w:lang w:val="fr_FR" w:bidi="fr_FR"/>
        </w:rPr>
        <w:t>Le véritable tabernacle se trouve dans les 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nécessaire pour chaque souverain sacrificateur ?</w:t>
      </w:r>
    </w:p>
    <w:p>
      <w:pPr/>
      <w:r>
        <w:rPr>
          <w:lang w:val="fr_FR" w:bidi="fr_FR"/>
        </w:rPr>
      </w:r>
      <w:r>
        <w:rPr>
          <w:lang w:val="fr_FR" w:bidi="fr_FR"/>
        </w:rPr>
        <w:t>Chaque souverain sacrificateur doit avoir quelque chose à présenter.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sont les sacrificateurs qui présentent les offrandes selon la loi ?</w:t>
      </w:r>
    </w:p>
    <w:p>
      <w:pPr/>
      <w:r>
        <w:rPr>
          <w:lang w:val="fr_FR" w:bidi="fr_FR"/>
        </w:rPr>
      </w:r>
      <w:r>
        <w:rPr>
          <w:lang w:val="fr_FR" w:bidi="fr_FR"/>
        </w:rPr>
        <w:t>Les sacrificateurs qui présentent les offrandes selon la loi sont sur la terre.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représente le culte que célèbrent les sacrificateurs sur terre ?</w:t>
      </w:r>
    </w:p>
    <w:p>
      <w:pPr/>
      <w:r>
        <w:rPr>
          <w:lang w:val="fr_FR" w:bidi="fr_FR"/>
        </w:rPr>
      </w:r>
      <w:r>
        <w:rPr>
          <w:lang w:val="fr_FR" w:bidi="fr_FR"/>
        </w:rPr>
        <w:t>Sur terre, les sacrificateurs célèbrent un culte qui est image et ombre des choses célestes.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D'après quel modèle le tabernacle terrestre a-t-il été construit ?</w:t>
      </w:r>
    </w:p>
    <w:p>
      <w:pPr/>
      <w:r>
        <w:rPr>
          <w:lang w:val="fr_FR" w:bidi="fr_FR"/>
        </w:rPr>
      </w:r>
      <w:r>
        <w:rPr>
          <w:lang w:val="fr_FR" w:bidi="fr_FR"/>
        </w:rPr>
        <w:t>Le tabernacle terrestre a été construit d'après le modèle que Dieu a montré à Moïse sur la montagne.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Christ a-t-il obtenu un ministère sacerdotal supérieur ?</w:t>
      </w:r>
    </w:p>
    <w:p>
      <w:pPr/>
      <w:r>
        <w:rPr>
          <w:lang w:val="fr_FR" w:bidi="fr_FR"/>
        </w:rPr>
      </w:r>
      <w:r>
        <w:rPr>
          <w:lang w:val="fr_FR" w:bidi="fr_FR"/>
        </w:rPr>
        <w:t>Le Christ a obtenu un ministère sacerdotal supérieur parce qu'il est le médiateur d'une alliance plus excellente, établie sur de meilleures promesses.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 été la promesse de Dieu lorsque le peuple a fait défaut sous la première alliance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promis de conclure une nouvelle alliance avec la maison d'Israël et la maison de Juda.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Dieu au sujet de la nouvelle alliance ?</w:t>
      </w:r>
    </w:p>
    <w:p>
      <w:pPr/>
      <w:r>
        <w:rPr>
          <w:lang w:val="fr_FR" w:bidi="fr_FR"/>
        </w:rPr>
      </w:r>
      <w:r>
        <w:rPr>
          <w:lang w:val="fr_FR" w:bidi="fr_FR"/>
        </w:rPr>
        <w:t>Dieu dit qu'il mettra ses lois dans l'esprit des gens et qu'il les écrira sur leur cœur.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connaîtra le Seigneur dans la nouvelle alliance ?</w:t>
      </w:r>
    </w:p>
    <w:p>
      <w:pPr/>
      <w:r>
        <w:rPr>
          <w:lang w:val="fr_FR" w:bidi="fr_FR"/>
        </w:rPr>
      </w:r>
      <w:r>
        <w:rPr>
          <w:lang w:val="fr_FR" w:bidi="fr_FR"/>
        </w:rPr>
        <w:t>Dans la nouvelle alliance, tous connaîtront le Seigneur, depuis le plus petit jusqu'au plus grand.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la nouvelle alliance, que fera Dieu avec les péchés du peuple ?</w:t>
      </w:r>
    </w:p>
    <w:p>
      <w:pPr/>
      <w:r>
        <w:rPr>
          <w:lang w:val="fr_FR" w:bidi="fr_FR"/>
        </w:rPr>
      </w:r>
      <w:r>
        <w:rPr>
          <w:lang w:val="fr_FR" w:bidi="fr_FR"/>
        </w:rPr>
        <w:t>Dieu ne se souviendra plus des péchés du peuple.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8.13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En annonçant une nouvelle alliance, qu'est-ce que Dieu a fait de la première ?</w:t>
      </w:r>
    </w:p>
    <w:p>
      <w:pPr/>
      <w:r>
        <w:rPr>
          <w:lang w:val="fr_FR" w:bidi="fr_FR"/>
        </w:rPr>
      </w:r>
      <w:r>
        <w:rPr>
          <w:lang w:val="fr_FR" w:bidi="fr_FR"/>
        </w:rPr>
        <w:t>En annonçant une nouvelle alliance, Dieu a déclaré que la première alliance était ancienne, vieillissante et près de disparaître.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9.1–2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le lieu de culte de la première alliance ?</w:t>
      </w:r>
    </w:p>
    <w:p>
      <w:pPr/>
      <w:r>
        <w:rPr>
          <w:lang w:val="fr_FR" w:bidi="fr_FR"/>
        </w:rPr>
      </w:r>
      <w:r>
        <w:rPr>
          <w:lang w:val="fr_FR" w:bidi="fr_FR"/>
        </w:rPr>
        <w:t>Le lieu de culte de la première alliance était le sanctuaire terrestre nommé tabernacle.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contenait le lieu saint du tabernacle terrestre ?</w:t>
      </w:r>
    </w:p>
    <w:p>
      <w:pPr/>
      <w:r>
        <w:rPr>
          <w:lang w:val="fr_FR" w:bidi="fr_FR"/>
        </w:rPr>
      </w:r>
      <w:r>
        <w:rPr>
          <w:lang w:val="fr_FR" w:bidi="fr_FR"/>
        </w:rPr>
        <w:t>Dans le lieu saint du tabernacle terrestre se trouvaient le chandelier, la table et les pains de proposition.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9.3–4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contenait le saint des saints du tabernacle terrestre ?</w:t>
      </w:r>
    </w:p>
    <w:p>
      <w:pPr/>
      <w:r>
        <w:rPr>
          <w:lang w:val="fr_FR" w:bidi="fr_FR"/>
        </w:rPr>
      </w:r>
      <w:r>
        <w:rPr>
          <w:lang w:val="fr_FR" w:bidi="fr_FR"/>
        </w:rPr>
        <w:t>Dans saint des saints du tabernacle terrestre se trouvaient l'autel d'or pour les parfums et l'arche de l'alliance.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quelle fréquence le souverain sacrificateur entrait-il dans le saint des saints, et que faisait-il avant d'y entrer ?</w:t>
      </w:r>
    </w:p>
    <w:p>
      <w:pPr/>
      <w:r>
        <w:rPr>
          <w:lang w:val="fr_FR" w:bidi="fr_FR"/>
        </w:rPr>
      </w:r>
      <w:r>
        <w:rPr>
          <w:lang w:val="fr_FR" w:bidi="fr_FR"/>
        </w:rPr>
        <w:t>Le souverain sacrificateur entrait dans le saint des saints une fois par an, après avoir offert un sacrifice de sang pour lui-même et pour le peuple.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 servi de figure pour les lecteurs de cette lettre dans le temps actuel ?</w:t>
      </w:r>
    </w:p>
    <w:p>
      <w:pPr/>
      <w:r>
        <w:rPr>
          <w:lang w:val="fr_FR" w:bidi="fr_FR"/>
        </w:rPr>
      </w:r>
      <w:r>
        <w:rPr>
          <w:lang w:val="fr_FR" w:bidi="fr_FR"/>
        </w:rPr>
        <w:t>Le tabernacle terrestre ainsi que les offrandes et sacrifices qui y étaient offerts ont servi de figure pour le temps actuel.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offrandes du tabernacle terrestre ne peuvent pas accomplir ?</w:t>
      </w:r>
    </w:p>
    <w:p>
      <w:pPr/>
      <w:r>
        <w:rPr>
          <w:lang w:val="fr_FR" w:bidi="fr_FR"/>
        </w:rPr>
      </w:r>
      <w:r>
        <w:rPr>
          <w:lang w:val="fr_FR" w:bidi="fr_FR"/>
        </w:rPr>
        <w:t>Les offrandes du tabernacle terrestre ne peuvent pas rendre parfait sous le rapport de la conscience celui qui rend ce culte.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Jusqu'à quand les ordonnances du tabernacle terrestre ont-elles été imposées ?</w:t>
      </w:r>
    </w:p>
    <w:p>
      <w:pPr/>
      <w:r>
        <w:rPr>
          <w:lang w:val="fr_FR" w:bidi="fr_FR"/>
        </w:rPr>
      </w:r>
      <w:r>
        <w:rPr>
          <w:lang w:val="fr_FR" w:bidi="fr_FR"/>
        </w:rPr>
        <w:t>Les ordonnances du tabernacle terrestre ont été imposées jusqu'à une époque de réformation.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distingue le tabernacle dans lequel Christ officie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tabernacle dans lequel Christ sert est plus parfait, il n'est pas construit de main d'homme et n'est pas de cette création.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le moyen de quelle offrande Christ est-il entré dans le saint des saints ?</w:t>
      </w:r>
    </w:p>
    <w:p>
      <w:pPr/>
      <w:r>
        <w:rPr>
          <w:lang w:val="fr_FR" w:bidi="fr_FR"/>
        </w:rPr>
      </w:r>
      <w:r>
        <w:rPr>
          <w:lang w:val="fr_FR" w:bidi="fr_FR"/>
        </w:rPr>
        <w:t>Christ est entré dans le saint des saints avec son propre sang.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9.12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obtenu le Christ par le moyen de son offrande ?</w:t>
      </w:r>
    </w:p>
    <w:p>
      <w:pPr/>
      <w:r>
        <w:rPr>
          <w:lang w:val="fr_FR" w:bidi="fr_FR"/>
        </w:rPr>
      </w:r>
      <w:r>
        <w:rPr>
          <w:lang w:val="fr_FR" w:bidi="fr_FR"/>
        </w:rPr>
        <w:t>Le Christ a obtenu une rédemption éternelle pour tous par le moyen de son offrande.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produit le sang du Christ sur le croyant ?</w:t>
      </w:r>
    </w:p>
    <w:p>
      <w:pPr/>
      <w:r>
        <w:rPr>
          <w:lang w:val="fr_FR" w:bidi="fr_FR"/>
        </w:rPr>
      </w:r>
      <w:r>
        <w:rPr>
          <w:lang w:val="fr_FR" w:bidi="fr_FR"/>
        </w:rPr>
        <w:t>Le sang du Christ purifie la conscience du croyant des œuvres mortes, afin de servir le Dieu vivant.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le Christ est-il le médiateur ?</w:t>
      </w:r>
    </w:p>
    <w:p>
      <w:pPr/>
      <w:r>
        <w:rPr>
          <w:lang w:val="fr_FR" w:bidi="fr_FR"/>
        </w:rPr>
      </w:r>
      <w:r>
        <w:rPr>
          <w:lang w:val="fr_FR" w:bidi="fr_FR"/>
        </w:rPr>
        <w:t>Le Christ est le médiateur d’une nouvelle alliance.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est nécessaire pour qu'un testament soit valable ?</w:t>
      </w:r>
    </w:p>
    <w:p>
      <w:pPr/>
      <w:r>
        <w:rPr>
          <w:lang w:val="fr_FR" w:bidi="fr_FR"/>
        </w:rPr>
      </w:r>
      <w:r>
        <w:rPr>
          <w:lang w:val="fr_FR" w:bidi="fr_FR"/>
        </w:rPr>
        <w:t>Un décès est nécessaire pour qu'un testament soit valable.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9.18–19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mort requérait la première alliance ?</w:t>
      </w:r>
    </w:p>
    <w:p>
      <w:pPr/>
      <w:r>
        <w:rPr>
          <w:lang w:val="fr_FR" w:bidi="fr_FR"/>
        </w:rPr>
      </w:r>
      <w:r>
        <w:rPr>
          <w:lang w:val="fr_FR" w:bidi="fr_FR"/>
        </w:rPr>
        <w:t>La première alliance requérait la mort des veaux et des boucs.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ne peut se produire sans effusion de sang ?</w:t>
      </w:r>
    </w:p>
    <w:p>
      <w:pPr/>
      <w:r>
        <w:rPr>
          <w:lang w:val="fr_FR" w:bidi="fr_FR"/>
        </w:rPr>
      </w:r>
      <w:r>
        <w:rPr>
          <w:lang w:val="fr_FR" w:bidi="fr_FR"/>
        </w:rPr>
        <w:t>Sans effusion de sang, il n'y a pas de pardon des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Christ comparaît-il maintenant en notre faveur ?</w:t>
      </w:r>
    </w:p>
    <w:p>
      <w:pPr/>
      <w:r>
        <w:rPr>
          <w:lang w:val="fr_FR" w:bidi="fr_FR"/>
        </w:rPr>
      </w:r>
      <w:r>
        <w:rPr>
          <w:lang w:val="fr_FR" w:bidi="fr_FR"/>
        </w:rPr>
        <w:t>Christ comparaît maintenant dans le ciel même, pour nous, devant la face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Combien de fois le Christ doit-il s'offrir lui-même en sacrifice pour abolir le péché ?</w:t>
      </w:r>
    </w:p>
    <w:p>
      <w:pPr/>
      <w:r>
        <w:rPr>
          <w:lang w:val="fr_FR" w:bidi="fr_FR"/>
        </w:rPr>
      </w:r>
      <w:r>
        <w:rPr>
          <w:lang w:val="fr_FR" w:bidi="fr_FR"/>
        </w:rPr>
        <w:t>Christ s'est offert une seule fois, à la fin des siècles, pour abolir le péché par son sacrifice.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les hommes, que se passe-t-il après la mort ?</w:t>
      </w:r>
    </w:p>
    <w:p>
      <w:pPr/>
      <w:r>
        <w:rPr>
          <w:lang w:val="fr_FR" w:bidi="fr_FR"/>
        </w:rPr>
      </w:r>
      <w:r>
        <w:rPr>
          <w:lang w:val="fr_FR" w:bidi="fr_FR"/>
        </w:rPr>
        <w:t>Après la mort des hommes vient le jugement.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9.28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but le Christ apparaîtra-t-il une seconde fois ?</w:t>
      </w:r>
    </w:p>
    <w:p>
      <w:pPr/>
      <w:r>
        <w:rPr>
          <w:lang w:val="fr_FR" w:bidi="fr_FR"/>
        </w:rPr>
      </w:r>
      <w:r>
        <w:rPr>
          <w:lang w:val="fr_FR" w:bidi="fr_FR"/>
        </w:rPr>
        <w:t>Le Christ apparaîtra une seconde fois pour le salut de ceux qui l'attendent.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loi par comparaison avec la réalité des choses en Christ ?</w:t>
      </w:r>
    </w:p>
    <w:p>
      <w:pPr/>
      <w:r>
        <w:rPr>
          <w:lang w:val="fr_FR" w:bidi="fr_FR"/>
        </w:rPr>
      </w:r>
      <w:r>
        <w:rPr>
          <w:lang w:val="fr_FR" w:bidi="fr_FR"/>
        </w:rPr>
        <w:t>La loi n'est qu'une ombre de la réalité des choses en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les adorateurs, que rappellent les sacrifices répétés d'après la loi ?</w:t>
      </w:r>
    </w:p>
    <w:p>
      <w:pPr/>
      <w:r>
        <w:rPr>
          <w:lang w:val="fr_FR" w:bidi="fr_FR"/>
        </w:rPr>
      </w:r>
      <w:r>
        <w:rPr>
          <w:lang w:val="fr_FR" w:bidi="fr_FR"/>
        </w:rPr>
        <w:t>Les sacrifices répétés d'après la loi renouvellent chez les adorateurs le souvenir des péchés commis chaque année.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sang des taureaux et des boucs échoue à accomplir ?</w:t>
      </w:r>
    </w:p>
    <w:p>
      <w:pPr/>
      <w:r>
        <w:rPr>
          <w:lang w:val="fr_FR" w:bidi="fr_FR"/>
        </w:rPr>
      </w:r>
      <w:r>
        <w:rPr>
          <w:lang w:val="fr_FR" w:bidi="fr_FR"/>
        </w:rPr>
        <w:t>Il est impossible que le sang des taureaux et des boucs ôte les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Dieu a formé pour le Christ lorsque celui-ci est entré dans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formé un corps pour le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pratique annulée par Dieu lorsque le Christ est venu dans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annulé la pratique initiale des sacrifices offerts selon la loi.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pratique instaurée par Dieu lorsque le Christ est venu dans le monde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établi l'offrande du corps de Jésus-Christ, une fois pour toutes.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10.12–13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Christ attend alors qu'il siège à la droite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 Christ attend jusqu'à ce que ses ennemis soient humiliés et deviennent son marchepied.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Par son unique offrande, qu'est-ce que le Christ a accompli pour ceux qui sont sanctifiés ?</w:t>
      </w:r>
    </w:p>
    <w:p>
      <w:pPr/>
      <w:r>
        <w:rPr>
          <w:lang w:val="fr_FR" w:bidi="fr_FR"/>
        </w:rPr>
      </w:r>
      <w:r>
        <w:rPr>
          <w:lang w:val="fr_FR" w:bidi="fr_FR"/>
        </w:rPr>
        <w:t>Par une seule offrande, le Christ a amené à la perfection pour toujours ceux qui sont sanctifiés.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n'est plus nécessaire là où il y a pardon des péchés ?</w:t>
      </w:r>
    </w:p>
    <w:p>
      <w:pPr/>
      <w:r>
        <w:rPr>
          <w:lang w:val="fr_FR" w:bidi="fr_FR"/>
        </w:rPr>
      </w:r>
      <w:r>
        <w:rPr>
          <w:lang w:val="fr_FR" w:bidi="fr_FR"/>
        </w:rPr>
        <w:t>Aucun sacrifice supplémentaire n'est nécessaire là où il y a pardon des péchés.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lieu dans lequel les croyants peuvent maintenant entrer au moyen du sang de Jésus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peuvent désormais entrer librement dans le sanctuaire au moyen du sang de Jésus.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 été purifié et qu'est-ce qui a été lavé chez le croyant ?</w:t>
      </w:r>
    </w:p>
    <w:p>
      <w:pPr/>
      <w:r>
        <w:rPr>
          <w:lang w:val="fr_FR" w:bidi="fr_FR"/>
        </w:rPr>
      </w:r>
      <w:r>
        <w:rPr>
          <w:lang w:val="fr_FR" w:bidi="fr_FR"/>
        </w:rPr>
        <w:t>Le cœur du croyant a été purifié d'une mauvaise conscience, et son corps a été lavé d'une eau pure.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croyants doivent retenir fermement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retenir fermement la profession de leur espérance.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croyants alors qu'ils voient le jour s'approcher ?</w:t>
      </w:r>
    </w:p>
    <w:p>
      <w:pPr/>
      <w:r>
        <w:rPr>
          <w:lang w:val="fr_FR" w:bidi="fr_FR"/>
        </w:rPr>
      </w:r>
      <w:r>
        <w:rPr>
          <w:lang w:val="fr_FR" w:bidi="fr_FR"/>
        </w:rPr>
        <w:t>Alors qu'ils voient s'approcher le jour, les croyants doivent s'exhorter réciproquement et de plus en plus.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10.26–27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l'attente de ceux qui continuent de pécher volontairement après avoir reçu la connaissance de la vérité ?</w:t>
      </w:r>
    </w:p>
    <w:p>
      <w:pPr/>
      <w:r>
        <w:rPr>
          <w:lang w:val="fr_FR" w:bidi="fr_FR"/>
        </w:rPr>
      </w:r>
      <w:r>
        <w:rPr>
          <w:lang w:val="fr_FR" w:bidi="fr_FR"/>
        </w:rPr>
        <w:t>Pour ceux qui continuent de pécher volontairement après avoir reçu la connaissance de la vérité, il ne reste que l'attente du jugement et l'ardeur d'un feu qui dévorera les rebelles.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10.28–29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mérite la personne qui aura tenu pour profane le sang du Christ, par lequel elle a été sanctifiée ?</w:t>
      </w:r>
    </w:p>
    <w:p>
      <w:pPr/>
      <w:r>
        <w:rPr>
          <w:lang w:val="fr_FR" w:bidi="fr_FR"/>
        </w:rPr>
      </w:r>
      <w:r>
        <w:rPr>
          <w:lang w:val="fr_FR" w:bidi="fr_FR"/>
        </w:rPr>
        <w:t>La personne qui aura tenu pour profane le sang du Christ, par lequel elle a été sanctifiée, mérite un châtiment sans pitié, bien pire que celui que prévoit la loi de Moïse.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appartient la vengeance ?</w:t>
      </w:r>
    </w:p>
    <w:p>
      <w:pPr/>
      <w:r>
        <w:rPr>
          <w:lang w:val="fr_FR" w:bidi="fr_FR"/>
        </w:rPr>
      </w:r>
      <w:r>
        <w:rPr>
          <w:lang w:val="fr_FR" w:bidi="fr_FR"/>
        </w:rPr>
        <w:t>La vengeance appartient au Seigneur.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croyants destinataires de cette lettre ont-ils réagi à l'enlèvement de leurs biens ?</w:t>
      </w:r>
    </w:p>
    <w:p>
      <w:pPr/>
      <w:r>
        <w:rPr>
          <w:lang w:val="fr_FR" w:bidi="fr_FR"/>
        </w:rPr>
      </w:r>
      <w:r>
        <w:rPr>
          <w:lang w:val="fr_FR" w:bidi="fr_FR"/>
        </w:rPr>
        <w:t>Ces croyants ont accepté avec joie l'enlèvement de leurs biens, sachant qu'ils ont des biens meilleurs qui durent toujours.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10.35–36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croyant ne doit pas abandonner pour obtenir ce que Dieu a promis ?</w:t>
      </w:r>
    </w:p>
    <w:p>
      <w:pPr/>
      <w:r>
        <w:rPr>
          <w:lang w:val="fr_FR" w:bidi="fr_FR"/>
        </w:rPr>
      </w:r>
      <w:r>
        <w:rPr>
          <w:lang w:val="fr_FR" w:bidi="fr_FR"/>
        </w:rPr>
        <w:t>Le croyant ne doit pas abandonner son assurance afin d'obtenir ce que Dieu a promis.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vivront les justes ?</w:t>
      </w:r>
    </w:p>
    <w:p>
      <w:pPr/>
      <w:r>
        <w:rPr>
          <w:lang w:val="fr_FR" w:bidi="fr_FR"/>
        </w:rPr>
      </w:r>
      <w:r>
        <w:rPr>
          <w:lang w:val="fr_FR" w:bidi="fr_FR"/>
        </w:rPr>
        <w:t>Les justes vivront par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pense Dieu de ceux qui se retirent ?</w:t>
      </w:r>
    </w:p>
    <w:p>
      <w:pPr/>
      <w:r>
        <w:rPr>
          <w:lang w:val="fr_FR" w:bidi="fr_FR"/>
        </w:rPr>
      </w:r>
      <w:r>
        <w:rPr>
          <w:lang w:val="fr_FR" w:bidi="fr_FR"/>
        </w:rPr>
        <w:t>Dieu ne prend pas plaisir en ceux qui se retirent.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10.39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l'attente de l'auteur à l'égard de ceux qui ont reçu cette lettre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s'attend à ce que les destinataires de cette lettre aient la foi pour sauver leur âme.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doit être l'attitude d'une personne de foi à l'égard des promesses de Dieu qui ne sont pas encore accomplies ?</w:t>
      </w:r>
    </w:p>
    <w:p>
      <w:pPr/>
      <w:r>
        <w:rPr>
          <w:lang w:val="fr_FR" w:bidi="fr_FR"/>
        </w:rPr>
      </w:r>
      <w:r>
        <w:rPr>
          <w:lang w:val="fr_FR" w:bidi="fr_FR"/>
        </w:rPr>
        <w:t>Une personne de foi attend avec assurance et certitude l'accomplissement des promesses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les choses visibles du monde ont-elles été faites ?</w:t>
      </w:r>
    </w:p>
    <w:p>
      <w:pPr/>
      <w:r>
        <w:rPr>
          <w:lang w:val="fr_FR" w:bidi="fr_FR"/>
        </w:rPr>
      </w:r>
      <w:r>
        <w:rPr>
          <w:lang w:val="fr_FR" w:bidi="fr_FR"/>
        </w:rPr>
        <w:t>Les choses visibles du monde n'ont pas été faites de choses visibles.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Dieu a-t-il déclaré Abel juste ?</w:t>
      </w:r>
    </w:p>
    <w:p>
      <w:pPr/>
      <w:r>
        <w:rPr>
          <w:lang w:val="fr_FR" w:bidi="fr_FR"/>
        </w:rPr>
      </w:r>
      <w:r>
        <w:rPr>
          <w:lang w:val="fr_FR" w:bidi="fr_FR"/>
        </w:rPr>
        <w:t>Dieu a déclaré Abel juste parce que, par la foi, celui-ci a offert à Dieu un sacrifice meilleur que celui de Caïn.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celui qui s'approche de Dieu doit croire à propos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s'approche de Dieu doit croire que Dieu existe et qu'il est le rémunérateur de ceux qui le cherchent.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Noé a-t-il démontré sa foi ?</w:t>
      </w:r>
    </w:p>
    <w:p>
      <w:pPr/>
      <w:r>
        <w:rPr>
          <w:lang w:val="fr_FR" w:bidi="fr_FR"/>
        </w:rPr>
      </w:r>
      <w:r>
        <w:rPr>
          <w:lang w:val="fr_FR" w:bidi="fr_FR"/>
        </w:rPr>
        <w:t>Noé a démontré sa foi en construisant une arche pour sauver sa famille, conformément à l'avertissement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promesse Abraham et Sara ont-ils reçue par la foi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Par la foi, Abraham et Sara ont été rendus capables d'avoir une postérité, malgré leur âge trop avancé.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les anciens ont vu de loin ?</w:t>
      </w:r>
    </w:p>
    <w:p>
      <w:pPr/>
      <w:r>
        <w:rPr>
          <w:lang w:val="fr_FR" w:bidi="fr_FR"/>
        </w:rPr>
      </w:r>
      <w:r>
        <w:rPr>
          <w:lang w:val="fr_FR" w:bidi="fr_FR"/>
        </w:rPr>
        <w:t>Les anciens ont vu et salué de loin les promesses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11.13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perception d'eux-mêmes les anciens avaient-ils sur la terre ?</w:t>
      </w:r>
    </w:p>
    <w:p>
      <w:pPr/>
      <w:r>
        <w:rPr>
          <w:lang w:val="fr_FR" w:bidi="fr_FR"/>
        </w:rPr>
      </w:r>
      <w:r>
        <w:rPr>
          <w:lang w:val="fr_FR" w:bidi="fr_FR"/>
        </w:rPr>
        <w:t>Les anciens se considéraient comme des étrangers et des voyageurs sur la terre.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Dieu a préparé pour ceux qui ont la foi ?</w:t>
      </w:r>
    </w:p>
    <w:p>
      <w:pPr/>
      <w:r>
        <w:rPr>
          <w:lang w:val="fr_FR" w:bidi="fr_FR"/>
        </w:rPr>
      </w:r>
      <w:r>
        <w:rPr>
          <w:lang w:val="fr_FR" w:bidi="fr_FR"/>
        </w:rPr>
        <w:t>Dieu a préparé une cité céleste pour ceux qui ont la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11.17–19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Alors même qu'il offrait Isaac, son fils unique, qu'est-ce qu'Abraham croyait au sujet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Abraham croyait que Dieu est puissant, même pour ressusciter Isaac d’entre les morts.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Joseph a prophétisé par la foi lorsqu'il était mourant ?</w:t>
      </w:r>
    </w:p>
    <w:p>
      <w:pPr/>
      <w:r>
        <w:rPr>
          <w:lang w:val="fr_FR" w:bidi="fr_FR"/>
        </w:rPr>
      </w:r>
      <w:r>
        <w:rPr>
          <w:lang w:val="fr_FR" w:bidi="fr_FR"/>
        </w:rPr>
        <w:t>Lorsqu'il était mourant, Joseph a prophétisé la sortie d'Égypte des enfants d'Israël.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11.24–26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Une fois devenu grand, quel a été le choix de Moïse par la foi ?</w:t>
      </w:r>
    </w:p>
    <w:p>
      <w:pPr/>
      <w:r>
        <w:rPr>
          <w:lang w:val="fr_FR" w:bidi="fr_FR"/>
        </w:rPr>
      </w:r>
      <w:r>
        <w:rPr>
          <w:lang w:val="fr_FR" w:bidi="fr_FR"/>
        </w:rPr>
        <w:t>Par la foi, Moïse a choisi être maltraité avec le peuple de Dieu, en regardant l’opprobre de Christ comme une richesse plus grande.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ordre Moïse a-t-il mis en œuvre par la foi, pour sauver les fils premiers-nés des Israélites ?</w:t>
      </w:r>
    </w:p>
    <w:p>
      <w:pPr/>
      <w:r>
        <w:rPr>
          <w:lang w:val="fr_FR" w:bidi="fr_FR"/>
        </w:rPr>
      </w:r>
      <w:r>
        <w:rPr>
          <w:lang w:val="fr_FR" w:bidi="fr_FR"/>
        </w:rPr>
        <w:t>Par la foi, Moïse a fait la Pâque et l'aspersion du sang afin de sauver les fils premiers-nés des Israélites.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11.31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fait Rahab par la foi, évitant ainsi la mort ?</w:t>
      </w:r>
    </w:p>
    <w:p>
      <w:pPr/>
      <w:r>
        <w:rPr>
          <w:lang w:val="fr_FR" w:bidi="fr_FR"/>
        </w:rPr>
      </w:r>
      <w:r>
        <w:rPr>
          <w:lang w:val="fr_FR" w:bidi="fr_FR"/>
        </w:rPr>
        <w:t>Par la foi, Rahab a reçu les espions et les a mis en sécurité, ce qui lui a évité la mort.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11.33–34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la guerre, qu'ont accompli certains hommes de foi du passé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Certains hommes de foi du passé ont vaincu des royaumes, échappé à l'épée, été vaillants à la guerre. Ils ont aussi mis en fuite des armées étrangères.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11.35–38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ont été les souffrances de certains précurseurs dans la foi ?</w:t>
      </w:r>
    </w:p>
    <w:p>
      <w:pPr/>
      <w:r>
        <w:rPr>
          <w:lang w:val="fr_FR" w:bidi="fr_FR"/>
        </w:rPr>
      </w:r>
      <w:r>
        <w:rPr>
          <w:lang w:val="fr_FR" w:bidi="fr_FR"/>
        </w:rPr>
        <w:t>Certains précurseurs dans la foi ont été livrés aux tourments, ont subi les moqueries, le fouet, les chaînes, la prison. Ils ont été lapidés, sciés, tués par l'épée et persécutés.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11.39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Malgré leur foi, qu'est-ce que ces devanciers n'ont pas obtenu durant leur vie terrestre ?</w:t>
      </w:r>
    </w:p>
    <w:p>
      <w:pPr/>
      <w:r>
        <w:rPr>
          <w:lang w:val="fr_FR" w:bidi="fr_FR"/>
        </w:rPr>
      </w:r>
      <w:r>
        <w:rPr>
          <w:lang w:val="fr_FR" w:bidi="fr_FR"/>
        </w:rPr>
        <w:t>Malgré leur foi, ces devanciers dans la foi n'ont pas obtenu, durant leur vie terrestre, ce que Dieu leur avait promis.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11.40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qui les devanciers dans la foi recevront-ils les promesses de Dieu et parviendront-ils à la perfection ?</w:t>
      </w:r>
    </w:p>
    <w:p>
      <w:pPr/>
      <w:r>
        <w:rPr>
          <w:lang w:val="fr_FR" w:bidi="fr_FR"/>
        </w:rPr>
      </w:r>
      <w:r>
        <w:rPr>
          <w:lang w:val="fr_FR" w:bidi="fr_FR"/>
        </w:rPr>
        <w:t>Les devanciers recevront les promesses de Dieu et parviendront à la perfection avec les croyants de la nouvelle alliance en 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croyant devrait-il rejeter le péché qui l'enveloppe si facilement ?</w:t>
      </w:r>
    </w:p>
    <w:p>
      <w:pPr/>
      <w:r>
        <w:rPr>
          <w:lang w:val="fr_FR" w:bidi="fr_FR"/>
        </w:rPr>
      </w:r>
      <w:r>
        <w:rPr>
          <w:lang w:val="fr_FR" w:bidi="fr_FR"/>
        </w:rPr>
        <w:t>Le croyant devrait rejeter le péché qui l'enveloppe si facilement afin de courir avec persévérance dans la carrière qui est ouverte devant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Jésus a-t-il souffert la croix et méprisé l'ignominie ?</w:t>
      </w:r>
    </w:p>
    <w:p>
      <w:pPr/>
      <w:r>
        <w:rPr>
          <w:lang w:val="fr_FR" w:bidi="fr_FR"/>
        </w:rPr>
      </w:r>
      <w:r>
        <w:rPr>
          <w:lang w:val="fr_FR" w:bidi="fr_FR"/>
        </w:rPr>
        <w:t>Jésus a souffert la croix et méprisé l'ignominie en vue de la joie qui lui était réservée.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un croyant peut-il éviter de se lasser ou de se décourager ?</w:t>
      </w:r>
    </w:p>
    <w:p>
      <w:pPr/>
      <w:r>
        <w:rPr>
          <w:lang w:val="fr_FR" w:bidi="fr_FR"/>
        </w:rPr>
      </w:r>
      <w:r>
        <w:rPr>
          <w:lang w:val="fr_FR" w:bidi="fr_FR"/>
        </w:rPr>
        <w:t>Un croyant peut éviter la lassitude ou le découragement en considérant Jésus, qui a enduré des discours haineux de la part des pécheurs.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le Seigneur à ceux qu'il aime et reconnaît pour ses fils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discipline ceux qu'il aime et reconnaît pour ses 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qu'une personne qui n'a pas part à la discipline du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>Une personne qui n'a pas part à la discipline du Seigneur est un enfant illégitime et non un fils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Dieu châtie ses enfants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châtie ses enfants pour leur bien, afin qu'ils puissent participer à sa sainteté.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Quels sont les effets de la discipline ?</w:t>
      </w:r>
    </w:p>
    <w:p>
      <w:pPr/>
      <w:r>
        <w:rPr>
          <w:lang w:val="fr_FR" w:bidi="fr_FR"/>
        </w:rPr>
      </w:r>
      <w:r>
        <w:rPr>
          <w:lang w:val="fr_FR" w:bidi="fr_FR"/>
        </w:rPr>
        <w:t>La discipline produit le fruit paisible de la justice.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devraient rechercher les croyants avec tous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rechercher la paix avec tous.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ne doit pas croître, produire du trouble et infecter plusieurs personnes ?</w:t>
      </w:r>
    </w:p>
    <w:p>
      <w:pPr/>
      <w:r>
        <w:rPr>
          <w:lang w:val="fr_FR" w:bidi="fr_FR"/>
        </w:rPr>
      </w:r>
      <w:r>
        <w:rPr>
          <w:lang w:val="fr_FR" w:bidi="fr_FR"/>
        </w:rPr>
        <w:t>Aucune racine d'amertume ne doit croître, produire du trouble et infecter plusieurs personnes.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Qu'est-il arrivé à Ésaü, lorsqu'avec des larmes il a voulu obtenir la bénédiction, après avoir vendu son propre droit d'aînesse ?</w:t>
      </w:r>
    </w:p>
    <w:p>
      <w:pPr/>
      <w:r>
        <w:rPr>
          <w:lang w:val="fr_FR" w:bidi="fr_FR"/>
        </w:rPr>
      </w:r>
      <w:r>
        <w:rPr>
          <w:lang w:val="fr_FR" w:bidi="fr_FR"/>
        </w:rPr>
        <w:t>Ésaü a été rejeté lorsqu'il a voulu obtenir la bénédiction avec des larmes, après avoir vendu son propre droit d'aînesse.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la montagne où Dieu a parlé, quel a été le sujet de la requête des Israélites ?</w:t>
      </w:r>
    </w:p>
    <w:p>
      <w:pPr/>
      <w:r>
        <w:rPr>
          <w:lang w:val="fr_FR" w:bidi="fr_FR"/>
        </w:rPr>
      </w:r>
      <w:r>
        <w:rPr>
          <w:lang w:val="fr_FR" w:bidi="fr_FR"/>
        </w:rPr>
        <w:t>Les Israélites ont demandé qu'on ne leur adresse plus aucune parole.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la place de la montagne où les Israélites ont entendu la voix de Dieu, où vont les croyants en Christ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en Christ s'approchent de la montagne de Sion et de la cité du Dieu vivant.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 assemblée les croyants en Christ se sont-ils approchés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en Christ se sont approchés de l'assemblée des premiers-nés inscrits dans les cieux.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12.23–24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les croyants en Christ se sont-ils approchés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en Christ se sont approchés du Dieu et juge de tous, des esprits des justes et de Jésus.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passera-t-il pour ceux qui se détournent de celui qui parle du haut des cieux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se détournent n'échapperont pas à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Dieu a promis de secouer ?</w:t>
      </w:r>
    </w:p>
    <w:p>
      <w:pPr/>
      <w:r>
        <w:rPr>
          <w:lang w:val="fr_FR" w:bidi="fr_FR"/>
        </w:rPr>
      </w:r>
      <w:r>
        <w:rPr>
          <w:lang w:val="fr_FR" w:bidi="fr_FR"/>
        </w:rPr>
        <w:t>Dieu a promis de secouer la terre et le ciel.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recevront les croyants en échange des choses qui peuvent être ébranlées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recevront un royaume inébranlable.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croyants devraient-ils adorer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adorer Dieu avec piété et crainte.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12.29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est-ce que les croyants devraient adorer Dieu ainsi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adorer Dieu ainsi, car il est un feu dévorant.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Qu'ont fait certains en recevant des étrangers ?</w:t>
      </w:r>
    </w:p>
    <w:p>
      <w:pPr/>
      <w:r>
        <w:rPr>
          <w:lang w:val="fr_FR" w:bidi="fr_FR"/>
        </w:rPr>
      </w:r>
      <w:r>
        <w:rPr>
          <w:lang w:val="fr_FR" w:bidi="fr_FR"/>
        </w:rPr>
        <w:t>Certaines personnes ont logé des anges sans le savoir.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quelle manière les croyants devraient-ils se souvenir de ceux qui sont en prison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se souvenir des prisonniers comme s'ils étaient eux-mêmes en prison et comme si leurs propres corps étaient maltraités.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doit être respecté par tous ?</w:t>
      </w:r>
    </w:p>
    <w:p>
      <w:pPr/>
      <w:r>
        <w:rPr>
          <w:lang w:val="fr_FR" w:bidi="fr_FR"/>
        </w:rPr>
      </w:r>
      <w:r>
        <w:rPr>
          <w:lang w:val="fr_FR" w:bidi="fr_FR"/>
        </w:rPr>
        <w:t>Le mariage doit être respecté par tous.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Dieu avec les impudiques et les adultères ?</w:t>
      </w:r>
    </w:p>
    <w:p>
      <w:pPr/>
      <w:r>
        <w:rPr>
          <w:lang w:val="fr_FR" w:bidi="fr_FR"/>
        </w:rPr>
      </w:r>
      <w:r>
        <w:rPr>
          <w:lang w:val="fr_FR" w:bidi="fr_FR"/>
        </w:rPr>
        <w:t>Dieu jugera les impudiques et les adultères.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un croyant peut-il éviter l'amour de l'argent ?</w:t>
      </w:r>
    </w:p>
    <w:p>
      <w:pPr/>
      <w:r>
        <w:rPr>
          <w:lang w:val="fr_FR" w:bidi="fr_FR"/>
        </w:rPr>
      </w:r>
      <w:r>
        <w:rPr>
          <w:lang w:val="fr_FR" w:bidi="fr_FR"/>
        </w:rPr>
        <w:t>Le croyant peut éviter l'amour de l'argent car Dieu lui a dit qu'il ne le délaissera point et ne l'abandonnera point.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personnes dont les croyants devraient imiter la foi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imiter la foi de leurs conducteurs qui leur ont annoncé la Parole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doctrines diverses et étrangères à propos desquelles l'auteur avertit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avertit les croyants à propos de doctrines diverses et étrangères concernant des règles alimentaires.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sont brûlés les corps des animaux utilisés pour le sacrifice dans le sanctuaire ?</w:t>
      </w:r>
    </w:p>
    <w:p>
      <w:pPr/>
      <w:r>
        <w:rPr>
          <w:lang w:val="fr_FR" w:bidi="fr_FR"/>
        </w:rPr>
      </w:r>
      <w:r>
        <w:rPr>
          <w:lang w:val="fr_FR" w:bidi="fr_FR"/>
        </w:rPr>
        <w:t>Les corps des animaux sont brûlés hors du camp.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Jésus a-t-il souffert ?</w:t>
      </w:r>
    </w:p>
    <w:p>
      <w:pPr/>
      <w:r>
        <w:rPr>
          <w:lang w:val="fr_FR" w:bidi="fr_FR"/>
        </w:rPr>
      </w:r>
      <w:r>
        <w:rPr>
          <w:lang w:val="fr_FR" w:bidi="fr_FR"/>
        </w:rPr>
        <w:t>Jésus a souffert hors de la porte de la ville.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les croyants doivent-ils aller, et pourquoi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aller à Jésus, hors du camp, en portant son opprobre.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cité permanente les croyants ont-ils sur la Terre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n'ont pas de cité permanente ici-bas.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cité que les croyants cherchent à la place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cherchent la cité à venir.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sacrifice les croyants devraient-ils offrir sans cesse à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offrir sans cesse un sacrifice de louange à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l'attitude que les croyants devraient adopter envers leurs conducteurs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devraient obéir à leurs conducteurs et avoir de la déférence pour 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fait Dieu dans le croyant ?</w:t>
      </w:r>
    </w:p>
    <w:p>
      <w:pPr/>
      <w:r>
        <w:rPr>
          <w:lang w:val="fr_FR" w:bidi="fr_FR"/>
        </w:rPr>
      </w:r>
      <w:r>
        <w:rPr>
          <w:lang w:val="fr_FR" w:bidi="fr_FR"/>
        </w:rPr>
        <w:t>Dieu accompli ce qui est agréable à ses yeux dans le croyant.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Hébreux 13.23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Lorsqu'il rendra visite aux croyants, avec qui l'auteur viendra-t-il ?</w:t>
      </w:r>
    </w:p>
    <w:p>
      <w:pPr/>
      <w:r>
        <w:rPr>
          <w:lang w:val="fr_FR" w:bidi="fr_FR"/>
        </w:rPr>
      </w:r>
      <w:r>
        <w:rPr>
          <w:lang w:val="fr_FR" w:bidi="fr_FR"/>
        </w:rPr>
        <w:t>L'auteur viendra avec Timothée lorsqu'il rendra visite aux croyants.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