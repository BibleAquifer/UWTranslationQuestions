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1PE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Pierre 1.1</w:t>
      </w:r>
      <w:r>
        <w:rPr>
          <w:lang w:val="fr_FR" w:bidi="fr_FR"/>
        </w:rPr>
      </w:r>
    </w:p>
    <w:p>
      <w:pPr/>
      <w:r>
        <w:rPr>
          <w:lang w:val="fr_FR" w:bidi="fr_FR"/>
        </w:rPr>
      </w:r>
      <w:r>
        <w:rPr>
          <w:b/>
          <w:lang w:val="fr_FR" w:bidi="fr_FR"/>
        </w:rPr>
        <w:t>De qui Pierre était-il l'apôtre ?</w:t>
      </w:r>
    </w:p>
    <w:p>
      <w:pPr/>
      <w:r>
        <w:rPr>
          <w:lang w:val="fr_FR" w:bidi="fr_FR"/>
        </w:rPr>
      </w:r>
      <w:r>
        <w:rPr>
          <w:lang w:val="fr_FR" w:bidi="fr_FR"/>
        </w:rPr>
        <w:t>Pierre était un apôtre de Jésus-Christ.</w:t>
      </w:r>
      <w:r>
        <w:rPr>
          <w:lang w:val="fr_FR" w:bidi="fr_FR"/>
        </w:rPr>
      </w:r>
      <w:r>
        <w:rPr>
          <w:lang w:val="fr_FR" w:bidi="fr_FR"/>
        </w:rPr>
      </w:r>
    </w:p>
    <w:p>
      <w:pPr/>
      <w:r>
        <w:rPr>
          <w:lang w:val="fr_FR" w:bidi="fr_FR"/>
        </w:rPr>
      </w:r>
    </w:p>
    <w:p>
      <w:pPr>
        <w:pStyle w:val="Heading2"/>
      </w:pPr>
      <w:r>
        <w:rPr>
          <w:lang w:val="fr_FR" w:bidi="fr_FR"/>
        </w:rPr>
        <w:t>1 Pierre 1.1 (#2)</w:t>
      </w:r>
      <w:r>
        <w:rPr>
          <w:lang w:val="fr_FR" w:bidi="fr_FR"/>
        </w:rPr>
      </w:r>
    </w:p>
    <w:p>
      <w:pPr/>
      <w:r>
        <w:rPr>
          <w:lang w:val="fr_FR" w:bidi="fr_FR"/>
        </w:rPr>
      </w:r>
      <w:r>
        <w:rPr>
          <w:b/>
          <w:lang w:val="fr_FR" w:bidi="fr_FR"/>
        </w:rPr>
        <w:t>À qui Pierre a-t-il écrit ?</w:t>
      </w:r>
    </w:p>
    <w:p>
      <w:pPr/>
      <w:r>
        <w:rPr>
          <w:lang w:val="fr_FR" w:bidi="fr_FR"/>
        </w:rPr>
      </w:r>
      <w:r>
        <w:rPr>
          <w:lang w:val="fr_FR" w:bidi="fr_FR"/>
        </w:rPr>
        <w:t xml:space="preserve">Pierre a écrit </w:t>
      </w:r>
      <w:r>
        <w:rPr>
          <w:lang w:val="fr_FR" w:bidi="fr_FR"/>
        </w:rPr>
        <w:t>à ceux qui sont étrangers et dispersés dans le Pont, la Galatie, la Cappadoce, l’Asie et la Bithynie.</w:t>
      </w:r>
      <w:r>
        <w:rPr>
          <w:lang w:val="fr_FR" w:bidi="fr_FR"/>
        </w:rPr>
      </w:r>
      <w:r>
        <w:rPr>
          <w:lang w:val="fr_FR" w:bidi="fr_FR"/>
        </w:rPr>
      </w:r>
    </w:p>
    <w:p>
      <w:pPr/>
      <w:r>
        <w:rPr>
          <w:lang w:val="fr_FR" w:bidi="fr_FR"/>
        </w:rPr>
      </w:r>
    </w:p>
    <w:p>
      <w:pPr>
        <w:pStyle w:val="Heading2"/>
      </w:pPr>
      <w:r>
        <w:rPr>
          <w:lang w:val="fr_FR" w:bidi="fr_FR"/>
        </w:rPr>
        <w:t>1 Pierre 1.3</w:t>
      </w:r>
      <w:r>
        <w:rPr>
          <w:lang w:val="fr_FR" w:bidi="fr_FR"/>
        </w:rPr>
      </w:r>
    </w:p>
    <w:p>
      <w:pPr/>
      <w:r>
        <w:rPr>
          <w:lang w:val="fr_FR" w:bidi="fr_FR"/>
        </w:rPr>
      </w:r>
      <w:r>
        <w:rPr>
          <w:b/>
          <w:lang w:val="fr_FR" w:bidi="fr_FR"/>
        </w:rPr>
        <w:t>Qui Pierre souhaitait-il voir béni ?</w:t>
      </w:r>
    </w:p>
    <w:p>
      <w:pPr/>
      <w:r>
        <w:rPr>
          <w:lang w:val="fr_FR" w:bidi="fr_FR"/>
        </w:rPr>
      </w:r>
      <w:r>
        <w:rPr>
          <w:lang w:val="fr_FR" w:bidi="fr_FR"/>
        </w:rPr>
        <w:t>Pierre souhaitait que le Dieu et Père de notre Seigneur Jésus-Christ soit béni.</w:t>
      </w:r>
      <w:r>
        <w:rPr>
          <w:lang w:val="fr_FR" w:bidi="fr_FR"/>
        </w:rPr>
      </w:r>
      <w:r>
        <w:rPr>
          <w:lang w:val="fr_FR" w:bidi="fr_FR"/>
        </w:rPr>
      </w:r>
    </w:p>
    <w:p>
      <w:pPr/>
      <w:r>
        <w:rPr>
          <w:lang w:val="fr_FR" w:bidi="fr_FR"/>
        </w:rPr>
      </w:r>
    </w:p>
    <w:p>
      <w:pPr>
        <w:pStyle w:val="Heading2"/>
      </w:pPr>
      <w:r>
        <w:rPr>
          <w:lang w:val="fr_FR" w:bidi="fr_FR"/>
        </w:rPr>
        <w:t>1 Pierre 1.3 (#2)</w:t>
      </w:r>
      <w:r>
        <w:rPr>
          <w:lang w:val="fr_FR" w:bidi="fr_FR"/>
        </w:rPr>
      </w:r>
    </w:p>
    <w:p>
      <w:pPr/>
      <w:r>
        <w:rPr>
          <w:lang w:val="fr_FR" w:bidi="fr_FR"/>
        </w:rPr>
      </w:r>
      <w:r>
        <w:rPr>
          <w:b/>
          <w:lang w:val="fr_FR" w:bidi="fr_FR"/>
        </w:rPr>
        <w:t>Comment Dieu les a-t-il régénérés ?</w:t>
      </w:r>
    </w:p>
    <w:p>
      <w:pPr/>
      <w:r>
        <w:rPr>
          <w:lang w:val="fr_FR" w:bidi="fr_FR"/>
        </w:rPr>
      </w:r>
      <w:r>
        <w:rPr>
          <w:lang w:val="fr_FR" w:bidi="fr_FR"/>
        </w:rPr>
        <w:t xml:space="preserve">Selon sa grande miséricorde, Dieu les </w:t>
      </w:r>
      <w:r>
        <w:rPr>
          <w:lang w:val="fr_FR" w:bidi="fr_FR"/>
        </w:rPr>
        <w:t>a régénérés, pour une espérance vivante, par la résurrection de Jésus-Christ d’entre les morts.</w:t>
      </w:r>
      <w:r>
        <w:rPr>
          <w:lang w:val="fr_FR" w:bidi="fr_FR"/>
        </w:rPr>
      </w:r>
      <w:r>
        <w:rPr>
          <w:lang w:val="fr_FR" w:bidi="fr_FR"/>
        </w:rPr>
      </w:r>
    </w:p>
    <w:p>
      <w:pPr/>
      <w:r>
        <w:rPr>
          <w:lang w:val="fr_FR" w:bidi="fr_FR"/>
        </w:rPr>
      </w:r>
    </w:p>
    <w:p>
      <w:pPr>
        <w:pStyle w:val="Heading2"/>
      </w:pPr>
      <w:r>
        <w:rPr>
          <w:lang w:val="fr_FR" w:bidi="fr_FR"/>
        </w:rPr>
        <w:t>1 Pierre 1.4</w:t>
      </w:r>
      <w:r>
        <w:rPr>
          <w:lang w:val="fr_FR" w:bidi="fr_FR"/>
        </w:rPr>
      </w:r>
    </w:p>
    <w:p>
      <w:pPr/>
      <w:r>
        <w:rPr>
          <w:lang w:val="fr_FR" w:bidi="fr_FR"/>
        </w:rPr>
      </w:r>
      <w:r>
        <w:rPr>
          <w:b/>
          <w:lang w:val="fr_FR" w:bidi="fr_FR"/>
        </w:rPr>
        <w:t xml:space="preserve">Pourquoi l'héritage ne </w:t>
      </w:r>
      <w:r>
        <w:rPr>
          <w:b/>
          <w:lang w:val="fr_FR" w:bidi="fr_FR"/>
        </w:rPr>
        <w:t>peut ni se corrompre, ni se souiller, ni se flétrir</w:t>
      </w:r>
      <w:r>
        <w:rPr>
          <w:b/>
          <w:lang w:val="fr_FR" w:bidi="fr_FR"/>
        </w:rPr>
        <w:t xml:space="preserve"> ?</w:t>
      </w:r>
    </w:p>
    <w:p>
      <w:pPr/>
      <w:r>
        <w:rPr>
          <w:lang w:val="fr_FR" w:bidi="fr_FR"/>
        </w:rPr>
      </w:r>
      <w:r>
        <w:rPr>
          <w:lang w:val="fr_FR" w:bidi="fr_FR"/>
        </w:rPr>
        <w:t>L'héritage ne peut ni se corrompre, ni se souiller, ni se flétrir, car il leur est réservé dans les cieux.</w:t>
      </w:r>
      <w:r>
        <w:rPr>
          <w:lang w:val="fr_FR" w:bidi="fr_FR"/>
        </w:rPr>
      </w:r>
      <w:r>
        <w:rPr>
          <w:lang w:val="fr_FR" w:bidi="fr_FR"/>
        </w:rPr>
      </w:r>
    </w:p>
    <w:p>
      <w:pPr/>
      <w:r>
        <w:rPr>
          <w:lang w:val="fr_FR" w:bidi="fr_FR"/>
        </w:rPr>
      </w:r>
    </w:p>
    <w:p>
      <w:pPr>
        <w:pStyle w:val="Heading2"/>
      </w:pPr>
      <w:r>
        <w:rPr>
          <w:lang w:val="fr_FR" w:bidi="fr_FR"/>
        </w:rPr>
        <w:t>1 Pierre 1.5</w:t>
      </w:r>
      <w:r>
        <w:rPr>
          <w:lang w:val="fr_FR" w:bidi="fr_FR"/>
        </w:rPr>
      </w:r>
    </w:p>
    <w:p>
      <w:pPr/>
      <w:r>
        <w:rPr>
          <w:lang w:val="fr_FR" w:bidi="fr_FR"/>
        </w:rPr>
      </w:r>
      <w:r>
        <w:rPr>
          <w:b/>
          <w:lang w:val="fr_FR" w:bidi="fr_FR"/>
        </w:rPr>
        <w:t>Comment étaient-ils gardés par la puissance de Dieu ?</w:t>
      </w:r>
    </w:p>
    <w:p>
      <w:pPr/>
      <w:r>
        <w:rPr>
          <w:lang w:val="fr_FR" w:bidi="fr_FR"/>
        </w:rPr>
      </w:r>
      <w:r>
        <w:rPr>
          <w:lang w:val="fr_FR" w:bidi="fr_FR"/>
        </w:rPr>
        <w:t>Ils étaient gardés par la foi pour le salut prêt à être révélé dans les derniers temps.</w:t>
      </w:r>
      <w:r>
        <w:rPr>
          <w:lang w:val="fr_FR" w:bidi="fr_FR"/>
        </w:rPr>
      </w:r>
      <w:r>
        <w:rPr>
          <w:lang w:val="fr_FR" w:bidi="fr_FR"/>
        </w:rPr>
      </w:r>
    </w:p>
    <w:p>
      <w:pPr/>
      <w:r>
        <w:rPr>
          <w:lang w:val="fr_FR" w:bidi="fr_FR"/>
        </w:rPr>
      </w:r>
    </w:p>
    <w:p>
      <w:pPr>
        <w:pStyle w:val="Heading2"/>
      </w:pPr>
      <w:r>
        <w:rPr>
          <w:lang w:val="fr_FR" w:bidi="fr_FR"/>
        </w:rPr>
        <w:t>1 Pierre 1.7 (#2)</w:t>
      </w:r>
      <w:r>
        <w:rPr>
          <w:lang w:val="fr_FR" w:bidi="fr_FR"/>
        </w:rPr>
      </w:r>
    </w:p>
    <w:p>
      <w:pPr/>
      <w:r>
        <w:rPr>
          <w:lang w:val="fr_FR" w:bidi="fr_FR"/>
        </w:rPr>
      </w:r>
      <w:r>
        <w:rPr>
          <w:b/>
          <w:lang w:val="fr_FR" w:bidi="fr_FR"/>
        </w:rPr>
        <w:t>Qu'est-ce qui est plus précieux que l'or périssable ?</w:t>
      </w:r>
    </w:p>
    <w:p>
      <w:pPr/>
      <w:r>
        <w:rPr>
          <w:lang w:val="fr_FR" w:bidi="fr_FR"/>
        </w:rPr>
      </w:r>
      <w:r>
        <w:rPr>
          <w:lang w:val="fr_FR" w:bidi="fr_FR"/>
        </w:rPr>
        <w:t>La foi est plus précieuse que l’or périssable.</w:t>
      </w:r>
      <w:r>
        <w:rPr>
          <w:lang w:val="fr_FR" w:bidi="fr_FR"/>
        </w:rPr>
      </w:r>
      <w:r>
        <w:rPr>
          <w:lang w:val="fr_FR" w:bidi="fr_FR"/>
        </w:rPr>
      </w:r>
    </w:p>
    <w:p>
      <w:pPr/>
      <w:r>
        <w:rPr>
          <w:lang w:val="fr_FR" w:bidi="fr_FR"/>
        </w:rPr>
      </w:r>
    </w:p>
    <w:p>
      <w:pPr>
        <w:pStyle w:val="Heading2"/>
      </w:pPr>
      <w:r>
        <w:rPr>
          <w:lang w:val="fr_FR" w:bidi="fr_FR"/>
        </w:rPr>
        <w:t>1 Pierre 1.6–7</w:t>
      </w:r>
      <w:r>
        <w:rPr>
          <w:lang w:val="fr_FR" w:bidi="fr_FR"/>
        </w:rPr>
      </w:r>
    </w:p>
    <w:p>
      <w:pPr/>
      <w:r>
        <w:rPr>
          <w:lang w:val="fr_FR" w:bidi="fr_FR"/>
        </w:rPr>
      </w:r>
      <w:r>
        <w:rPr>
          <w:b/>
          <w:lang w:val="fr_FR" w:bidi="fr_FR"/>
        </w:rPr>
        <w:t>Pourquoi était-il nécessaire pour eux d'être attristés par divers épreuves ?</w:t>
      </w:r>
    </w:p>
    <w:p>
      <w:pPr/>
      <w:r>
        <w:rPr>
          <w:lang w:val="fr_FR" w:bidi="fr_FR"/>
        </w:rPr>
      </w:r>
      <w:r>
        <w:rPr>
          <w:lang w:val="fr_FR" w:bidi="fr_FR"/>
        </w:rPr>
        <w:t>Il était nécessaire que leur foi soit mise à l'épreuve et qu'elle aboutisse à la louange, à la gloire et à l'honneur lors de la révélation de Jésus-Christ.</w:t>
      </w:r>
      <w:r>
        <w:rPr>
          <w:lang w:val="fr_FR" w:bidi="fr_FR"/>
        </w:rPr>
      </w:r>
      <w:r>
        <w:rPr>
          <w:lang w:val="fr_FR" w:bidi="fr_FR"/>
        </w:rPr>
      </w:r>
    </w:p>
    <w:p>
      <w:pPr/>
      <w:r>
        <w:rPr>
          <w:lang w:val="fr_FR" w:bidi="fr_FR"/>
        </w:rPr>
      </w:r>
    </w:p>
    <w:p>
      <w:pPr>
        <w:pStyle w:val="Heading2"/>
      </w:pPr>
      <w:r>
        <w:rPr>
          <w:lang w:val="fr_FR" w:bidi="fr_FR"/>
        </w:rPr>
        <w:t>1 Pierre 1.8</w:t>
      </w:r>
      <w:r>
        <w:rPr>
          <w:lang w:val="fr_FR" w:bidi="fr_FR"/>
        </w:rPr>
      </w:r>
    </w:p>
    <w:p>
      <w:pPr/>
      <w:r>
        <w:rPr>
          <w:lang w:val="fr_FR" w:bidi="fr_FR"/>
        </w:rPr>
      </w:r>
      <w:r>
        <w:rPr>
          <w:b/>
          <w:lang w:val="fr_FR" w:bidi="fr_FR"/>
        </w:rPr>
        <w:t>Bien que les croyants n'aient pas vu Jésus, qu'ont-ils fait ?</w:t>
      </w:r>
    </w:p>
    <w:p>
      <w:pPr/>
      <w:r>
        <w:rPr>
          <w:lang w:val="fr_FR" w:bidi="fr_FR"/>
        </w:rPr>
      </w:r>
      <w:r>
        <w:rPr>
          <w:lang w:val="fr_FR" w:bidi="fr_FR"/>
        </w:rPr>
        <w:t xml:space="preserve">Ils l'aimaient, croyaient en lui et se réjouissaient d'une joie </w:t>
      </w:r>
      <w:r>
        <w:rPr>
          <w:lang w:val="fr_FR" w:bidi="fr_FR"/>
        </w:rPr>
        <w:t>ineffable et glorieuse.</w:t>
      </w:r>
      <w:r>
        <w:rPr>
          <w:lang w:val="fr_FR" w:bidi="fr_FR"/>
        </w:rPr>
      </w:r>
      <w:r>
        <w:rPr>
          <w:lang w:val="fr_FR" w:bidi="fr_FR"/>
        </w:rPr>
      </w:r>
    </w:p>
    <w:p>
      <w:pPr/>
      <w:r>
        <w:rPr>
          <w:lang w:val="fr_FR" w:bidi="fr_FR"/>
        </w:rPr>
      </w:r>
    </w:p>
    <w:p>
      <w:pPr>
        <w:pStyle w:val="Heading2"/>
      </w:pPr>
      <w:r>
        <w:rPr>
          <w:lang w:val="fr_FR" w:bidi="fr_FR"/>
        </w:rPr>
        <w:t>1 Pierre 1.9</w:t>
      </w:r>
      <w:r>
        <w:rPr>
          <w:lang w:val="fr_FR" w:bidi="fr_FR"/>
        </w:rPr>
      </w:r>
    </w:p>
    <w:p>
      <w:pPr/>
      <w:r>
        <w:rPr>
          <w:lang w:val="fr_FR" w:bidi="fr_FR"/>
        </w:rPr>
      </w:r>
      <w:r>
        <w:rPr>
          <w:b/>
          <w:lang w:val="fr_FR" w:bidi="fr_FR"/>
        </w:rPr>
        <w:t>Qu'obtiennent, grâce à leur foi, ceux qui croient en lui ?</w:t>
      </w:r>
    </w:p>
    <w:p>
      <w:pPr/>
      <w:r>
        <w:rPr>
          <w:lang w:val="fr_FR" w:bidi="fr_FR"/>
        </w:rPr>
      </w:r>
      <w:r>
        <w:rPr>
          <w:lang w:val="fr_FR" w:bidi="fr_FR"/>
        </w:rPr>
        <w:t>Ils obtiennent le salut de leur âme.</w:t>
      </w:r>
      <w:r>
        <w:rPr>
          <w:lang w:val="fr_FR" w:bidi="fr_FR"/>
        </w:rPr>
      </w:r>
      <w:r>
        <w:rPr>
          <w:lang w:val="fr_FR" w:bidi="fr_FR"/>
        </w:rPr>
      </w:r>
    </w:p>
    <w:p>
      <w:pPr/>
      <w:r>
        <w:rPr>
          <w:lang w:val="fr_FR" w:bidi="fr_FR"/>
        </w:rPr>
      </w:r>
    </w:p>
    <w:p>
      <w:pPr>
        <w:pStyle w:val="Heading2"/>
      </w:pPr>
      <w:r>
        <w:rPr>
          <w:lang w:val="fr_FR" w:bidi="fr_FR"/>
        </w:rPr>
        <w:t>1 Pierre 1.10</w:t>
      </w:r>
      <w:r>
        <w:rPr>
          <w:lang w:val="fr_FR" w:bidi="fr_FR"/>
        </w:rPr>
      </w:r>
    </w:p>
    <w:p>
      <w:pPr/>
      <w:r>
        <w:rPr>
          <w:lang w:val="fr_FR" w:bidi="fr_FR"/>
        </w:rPr>
      </w:r>
      <w:r>
        <w:rPr>
          <w:b/>
          <w:lang w:val="fr_FR" w:bidi="fr_FR"/>
        </w:rPr>
        <w:t xml:space="preserve">De quoi les prophètes ont-ils fait </w:t>
      </w:r>
      <w:r>
        <w:rPr>
          <w:b/>
          <w:lang w:val="fr_FR" w:bidi="fr_FR"/>
        </w:rPr>
        <w:t>l’objet de leurs recherches et de leurs investigations ?</w:t>
      </w:r>
    </w:p>
    <w:p>
      <w:pPr/>
      <w:r>
        <w:rPr>
          <w:lang w:val="fr_FR" w:bidi="fr_FR"/>
        </w:rPr>
      </w:r>
      <w:r>
        <w:rPr>
          <w:lang w:val="fr_FR" w:bidi="fr_FR"/>
        </w:rPr>
        <w:t>Les prophètes ont fait du salut que les croyants recevaient l’objet de leurs recherches et de leurs investigations.</w:t>
      </w:r>
      <w:r>
        <w:rPr>
          <w:lang w:val="fr_FR" w:bidi="fr_FR"/>
        </w:rPr>
      </w:r>
      <w:r>
        <w:rPr>
          <w:lang w:val="fr_FR" w:bidi="fr_FR"/>
        </w:rPr>
      </w:r>
    </w:p>
    <w:p>
      <w:pPr/>
      <w:r>
        <w:rPr>
          <w:lang w:val="fr_FR" w:bidi="fr_FR"/>
        </w:rPr>
      </w:r>
    </w:p>
    <w:p>
      <w:pPr>
        <w:pStyle w:val="Heading2"/>
      </w:pPr>
      <w:r>
        <w:rPr>
          <w:lang w:val="fr_FR" w:bidi="fr_FR"/>
        </w:rPr>
        <w:t>1 Pierre 1.11</w:t>
      </w:r>
      <w:r>
        <w:rPr>
          <w:lang w:val="fr_FR" w:bidi="fr_FR"/>
        </w:rPr>
      </w:r>
    </w:p>
    <w:p>
      <w:pPr/>
      <w:r>
        <w:rPr>
          <w:lang w:val="fr_FR" w:bidi="fr_FR"/>
        </w:rPr>
      </w:r>
      <w:r>
        <w:rPr>
          <w:b/>
          <w:lang w:val="fr_FR" w:bidi="fr_FR"/>
        </w:rPr>
        <w:t>De quoi l'Esprit de Christ informait-il les prophètes à l'avance ?</w:t>
      </w:r>
    </w:p>
    <w:p>
      <w:pPr/>
      <w:r>
        <w:rPr>
          <w:lang w:val="fr_FR" w:bidi="fr_FR"/>
        </w:rPr>
      </w:r>
      <w:r>
        <w:rPr>
          <w:lang w:val="fr_FR" w:bidi="fr_FR"/>
        </w:rPr>
        <w:t xml:space="preserve">Il leur parlait des souffrances de Christ et de </w:t>
      </w:r>
      <w:r>
        <w:rPr>
          <w:lang w:val="fr_FR" w:bidi="fr_FR"/>
        </w:rPr>
        <w:t>la gloire dont elles seraient suivies.</w:t>
      </w:r>
      <w:r>
        <w:rPr>
          <w:lang w:val="fr_FR" w:bidi="fr_FR"/>
        </w:rPr>
      </w:r>
      <w:r>
        <w:rPr>
          <w:lang w:val="fr_FR" w:bidi="fr_FR"/>
        </w:rPr>
      </w:r>
    </w:p>
    <w:p>
      <w:pPr/>
      <w:r>
        <w:rPr>
          <w:lang w:val="fr_FR" w:bidi="fr_FR"/>
        </w:rPr>
      </w:r>
    </w:p>
    <w:p>
      <w:pPr>
        <w:pStyle w:val="Heading2"/>
      </w:pPr>
      <w:r>
        <w:rPr>
          <w:lang w:val="fr_FR" w:bidi="fr_FR"/>
        </w:rPr>
        <w:t>1 Pierre 1.12</w:t>
      </w:r>
      <w:r>
        <w:rPr>
          <w:lang w:val="fr_FR" w:bidi="fr_FR"/>
        </w:rPr>
      </w:r>
    </w:p>
    <w:p>
      <w:pPr/>
      <w:r>
        <w:rPr>
          <w:lang w:val="fr_FR" w:bidi="fr_FR"/>
        </w:rPr>
      </w:r>
      <w:r>
        <w:rPr>
          <w:b/>
          <w:lang w:val="fr_FR" w:bidi="fr_FR"/>
        </w:rPr>
        <w:t>À qui les prophètes rendaient-ils service par leurs recherches et leurs investigations ?</w:t>
      </w:r>
    </w:p>
    <w:p>
      <w:pPr/>
      <w:r>
        <w:rPr>
          <w:lang w:val="fr_FR" w:bidi="fr_FR"/>
        </w:rPr>
      </w:r>
      <w:r>
        <w:rPr>
          <w:lang w:val="fr_FR" w:bidi="fr_FR"/>
        </w:rPr>
        <w:t>Ils rendaient service aux fidèles.</w:t>
      </w:r>
      <w:r>
        <w:rPr>
          <w:lang w:val="fr_FR" w:bidi="fr_FR"/>
        </w:rPr>
      </w:r>
      <w:r>
        <w:rPr>
          <w:lang w:val="fr_FR" w:bidi="fr_FR"/>
        </w:rPr>
      </w:r>
    </w:p>
    <w:p>
      <w:pPr/>
      <w:r>
        <w:rPr>
          <w:lang w:val="fr_FR" w:bidi="fr_FR"/>
        </w:rPr>
      </w:r>
    </w:p>
    <w:p>
      <w:pPr>
        <w:pStyle w:val="Heading2"/>
      </w:pPr>
      <w:r>
        <w:rPr>
          <w:lang w:val="fr_FR" w:bidi="fr_FR"/>
        </w:rPr>
        <w:t>1 Pierre 1.12 (#2)</w:t>
      </w:r>
      <w:r>
        <w:rPr>
          <w:lang w:val="fr_FR" w:bidi="fr_FR"/>
        </w:rPr>
      </w:r>
    </w:p>
    <w:p>
      <w:pPr/>
      <w:r>
        <w:rPr>
          <w:lang w:val="fr_FR" w:bidi="fr_FR"/>
        </w:rPr>
      </w:r>
      <w:r>
        <w:rPr>
          <w:b/>
          <w:lang w:val="fr_FR" w:bidi="fr_FR"/>
        </w:rPr>
        <w:t>Qui désirait que les résultats des recherches et des investigations des prophètes soient révélés ?</w:t>
      </w:r>
    </w:p>
    <w:p>
      <w:pPr/>
      <w:r>
        <w:rPr>
          <w:lang w:val="fr_FR" w:bidi="fr_FR"/>
        </w:rPr>
      </w:r>
      <w:r>
        <w:rPr>
          <w:lang w:val="fr_FR" w:bidi="fr_FR"/>
        </w:rPr>
        <w:t>Même les anges désiraient que les résultats soient révélés.</w:t>
      </w:r>
      <w:r>
        <w:rPr>
          <w:lang w:val="fr_FR" w:bidi="fr_FR"/>
        </w:rPr>
      </w:r>
      <w:r>
        <w:rPr>
          <w:lang w:val="fr_FR" w:bidi="fr_FR"/>
        </w:rPr>
      </w:r>
    </w:p>
    <w:p>
      <w:pPr/>
      <w:r>
        <w:rPr>
          <w:lang w:val="fr_FR" w:bidi="fr_FR"/>
        </w:rPr>
      </w:r>
    </w:p>
    <w:p>
      <w:pPr>
        <w:pStyle w:val="Heading2"/>
      </w:pPr>
      <w:r>
        <w:rPr>
          <w:lang w:val="fr_FR" w:bidi="fr_FR"/>
        </w:rPr>
        <w:t>1 Pierre 1.13–14</w:t>
      </w:r>
      <w:r>
        <w:rPr>
          <w:lang w:val="fr_FR" w:bidi="fr_FR"/>
        </w:rPr>
      </w:r>
    </w:p>
    <w:p>
      <w:pPr/>
      <w:r>
        <w:rPr>
          <w:lang w:val="fr_FR" w:bidi="fr_FR"/>
        </w:rPr>
      </w:r>
      <w:r>
        <w:rPr>
          <w:b/>
          <w:lang w:val="fr_FR" w:bidi="fr_FR"/>
        </w:rPr>
        <w:t>Qu'est-ce que Pierre a ordonné aux croyants de faire en tant qu'enfants obéissants ?</w:t>
      </w:r>
    </w:p>
    <w:p>
      <w:pPr/>
      <w:r>
        <w:rPr>
          <w:lang w:val="fr_FR" w:bidi="fr_FR"/>
        </w:rPr>
      </w:r>
      <w:r>
        <w:rPr>
          <w:lang w:val="fr_FR" w:bidi="fr_FR"/>
        </w:rPr>
        <w:t>Il leur a ordonné de ceindre les reins de leur entendement, d'être sobres, d'avoir une entière espérance dans la grâce qui leur sera apportée et de ne pas se conformer aux convoitises qu'ils avaient autrefois.</w:t>
      </w:r>
      <w:r>
        <w:rPr>
          <w:lang w:val="fr_FR" w:bidi="fr_FR"/>
        </w:rPr>
      </w:r>
      <w:r>
        <w:rPr>
          <w:lang w:val="fr_FR" w:bidi="fr_FR"/>
        </w:rPr>
      </w:r>
    </w:p>
    <w:p>
      <w:pPr/>
      <w:r>
        <w:rPr>
          <w:lang w:val="fr_FR" w:bidi="fr_FR"/>
        </w:rPr>
      </w:r>
    </w:p>
    <w:p>
      <w:pPr>
        <w:pStyle w:val="Heading2"/>
      </w:pPr>
      <w:r>
        <w:rPr>
          <w:lang w:val="fr_FR" w:bidi="fr_FR"/>
        </w:rPr>
        <w:t>1 Pierre 1.15–16</w:t>
      </w:r>
      <w:r>
        <w:rPr>
          <w:lang w:val="fr_FR" w:bidi="fr_FR"/>
        </w:rPr>
      </w:r>
    </w:p>
    <w:p>
      <w:pPr/>
      <w:r>
        <w:rPr>
          <w:lang w:val="fr_FR" w:bidi="fr_FR"/>
        </w:rPr>
      </w:r>
      <w:r>
        <w:rPr>
          <w:b/>
          <w:lang w:val="fr_FR" w:bidi="fr_FR"/>
        </w:rPr>
        <w:t>Pourquoi Pierre a-t-il dit que les croyants devaient être saints ?</w:t>
      </w:r>
    </w:p>
    <w:p>
      <w:pPr/>
      <w:r>
        <w:rPr>
          <w:lang w:val="fr_FR" w:bidi="fr_FR"/>
        </w:rPr>
      </w:r>
      <w:r>
        <w:rPr>
          <w:lang w:val="fr_FR" w:bidi="fr_FR"/>
        </w:rPr>
        <w:t>Car celui qui les a appelés est saint.</w:t>
      </w:r>
      <w:r>
        <w:rPr>
          <w:lang w:val="fr_FR" w:bidi="fr_FR"/>
        </w:rPr>
      </w:r>
      <w:r>
        <w:rPr>
          <w:lang w:val="fr_FR" w:bidi="fr_FR"/>
        </w:rPr>
      </w:r>
    </w:p>
    <w:p>
      <w:pPr/>
      <w:r>
        <w:rPr>
          <w:lang w:val="fr_FR" w:bidi="fr_FR"/>
        </w:rPr>
      </w:r>
    </w:p>
    <w:p>
      <w:pPr>
        <w:pStyle w:val="Heading2"/>
      </w:pPr>
      <w:r>
        <w:rPr>
          <w:lang w:val="fr_FR" w:bidi="fr_FR"/>
        </w:rPr>
        <w:t>1 Pierre 1.17</w:t>
      </w:r>
      <w:r>
        <w:rPr>
          <w:lang w:val="fr_FR" w:bidi="fr_FR"/>
        </w:rPr>
      </w:r>
    </w:p>
    <w:p>
      <w:pPr/>
      <w:r>
        <w:rPr>
          <w:lang w:val="fr_FR" w:bidi="fr_FR"/>
        </w:rPr>
      </w:r>
      <w:r>
        <w:rPr>
          <w:b/>
          <w:lang w:val="fr_FR" w:bidi="fr_FR"/>
        </w:rPr>
        <w:t xml:space="preserve">Pourquoi les croyants doivent-ils passer le temps de leur </w:t>
      </w:r>
      <w:r>
        <w:rPr>
          <w:b/>
          <w:lang w:val="fr_FR" w:bidi="fr_FR"/>
        </w:rPr>
        <w:t xml:space="preserve">pèlerinage </w:t>
      </w:r>
      <w:r>
        <w:rPr>
          <w:b/>
          <w:lang w:val="fr_FR" w:bidi="fr_FR"/>
        </w:rPr>
        <w:t>dans la crainte ?</w:t>
      </w:r>
    </w:p>
    <w:p>
      <w:pPr/>
      <w:r>
        <w:rPr>
          <w:lang w:val="fr_FR" w:bidi="fr_FR"/>
        </w:rPr>
      </w:r>
      <w:r>
        <w:rPr>
          <w:lang w:val="fr_FR" w:bidi="fr_FR"/>
        </w:rPr>
        <w:t xml:space="preserve">Parce qu'ils invoquent comme « Père » celui qui juge </w:t>
      </w:r>
      <w:r>
        <w:rPr>
          <w:lang w:val="fr_FR" w:bidi="fr_FR"/>
        </w:rPr>
        <w:t>selon l’œuvre de chacun, sans acception de personnes.</w:t>
      </w:r>
      <w:r>
        <w:rPr>
          <w:lang w:val="fr_FR" w:bidi="fr_FR"/>
        </w:rPr>
      </w:r>
      <w:r>
        <w:rPr>
          <w:lang w:val="fr_FR" w:bidi="fr_FR"/>
        </w:rPr>
      </w:r>
    </w:p>
    <w:p>
      <w:pPr/>
      <w:r>
        <w:rPr>
          <w:lang w:val="fr_FR" w:bidi="fr_FR"/>
        </w:rPr>
      </w:r>
    </w:p>
    <w:p>
      <w:pPr>
        <w:pStyle w:val="Heading2"/>
      </w:pPr>
      <w:r>
        <w:rPr>
          <w:lang w:val="fr_FR" w:bidi="fr_FR"/>
        </w:rPr>
        <w:t>1 Pierre 1.18</w:t>
      </w:r>
      <w:r>
        <w:rPr>
          <w:lang w:val="fr_FR" w:bidi="fr_FR"/>
        </w:rPr>
      </w:r>
    </w:p>
    <w:p>
      <w:pPr/>
      <w:r>
        <w:rPr>
          <w:lang w:val="fr_FR" w:bidi="fr_FR"/>
        </w:rPr>
      </w:r>
      <w:r>
        <w:rPr>
          <w:b/>
          <w:lang w:val="fr_FR" w:bidi="fr_FR"/>
        </w:rPr>
        <w:t>De qui les étrangers ont-ils appris leur vaine manière de vivre ?</w:t>
      </w:r>
    </w:p>
    <w:p>
      <w:pPr/>
      <w:r>
        <w:rPr>
          <w:lang w:val="fr_FR" w:bidi="fr_FR"/>
        </w:rPr>
      </w:r>
      <w:r>
        <w:rPr>
          <w:lang w:val="fr_FR" w:bidi="fr_FR"/>
        </w:rPr>
        <w:t>Ils ont hérité leur vaine manière de vivre de leurs pères.</w:t>
      </w:r>
      <w:r>
        <w:rPr>
          <w:lang w:val="fr_FR" w:bidi="fr_FR"/>
        </w:rPr>
      </w:r>
      <w:r>
        <w:rPr>
          <w:lang w:val="fr_FR" w:bidi="fr_FR"/>
        </w:rPr>
      </w:r>
    </w:p>
    <w:p>
      <w:pPr/>
      <w:r>
        <w:rPr>
          <w:lang w:val="fr_FR" w:bidi="fr_FR"/>
        </w:rPr>
      </w:r>
    </w:p>
    <w:p>
      <w:pPr>
        <w:pStyle w:val="Heading2"/>
      </w:pPr>
      <w:r>
        <w:rPr>
          <w:lang w:val="fr_FR" w:bidi="fr_FR"/>
        </w:rPr>
        <w:t>1 Pierre 1.18–19</w:t>
      </w:r>
      <w:r>
        <w:rPr>
          <w:lang w:val="fr_FR" w:bidi="fr_FR"/>
        </w:rPr>
      </w:r>
    </w:p>
    <w:p>
      <w:pPr/>
      <w:r>
        <w:rPr>
          <w:lang w:val="fr_FR" w:bidi="fr_FR"/>
        </w:rPr>
      </w:r>
      <w:r>
        <w:rPr>
          <w:b/>
          <w:lang w:val="fr_FR" w:bidi="fr_FR"/>
        </w:rPr>
        <w:t>Par quoi les croyants ont-ils été rachetés ?</w:t>
      </w:r>
    </w:p>
    <w:p>
      <w:pPr/>
      <w:r>
        <w:rPr>
          <w:lang w:val="fr_FR" w:bidi="fr_FR"/>
        </w:rPr>
      </w:r>
      <w:r>
        <w:rPr>
          <w:lang w:val="fr_FR" w:bidi="fr_FR"/>
        </w:rPr>
        <w:t xml:space="preserve">Ils n'ont pas été rachetés </w:t>
      </w:r>
      <w:r>
        <w:rPr>
          <w:lang w:val="fr_FR" w:bidi="fr_FR"/>
        </w:rPr>
        <w:t>par des choses périssables, par de l’argent ou de l’or</w:t>
      </w:r>
      <w:r>
        <w:rPr>
          <w:lang w:val="fr_FR" w:bidi="fr_FR"/>
        </w:rPr>
        <w:t xml:space="preserve">, mais </w:t>
      </w:r>
      <w:r>
        <w:rPr>
          <w:lang w:val="fr_FR" w:bidi="fr_FR"/>
        </w:rPr>
        <w:t>par le sang précieux de Christ, comme d’un agneau sans défaut et sans tache.</w:t>
      </w:r>
      <w:r>
        <w:rPr>
          <w:lang w:val="fr_FR" w:bidi="fr_FR"/>
        </w:rPr>
      </w:r>
      <w:r>
        <w:rPr>
          <w:lang w:val="fr_FR" w:bidi="fr_FR"/>
        </w:rPr>
      </w:r>
    </w:p>
    <w:p>
      <w:pPr/>
      <w:r>
        <w:rPr>
          <w:lang w:val="fr_FR" w:bidi="fr_FR"/>
        </w:rPr>
      </w:r>
    </w:p>
    <w:p>
      <w:pPr>
        <w:pStyle w:val="Heading2"/>
      </w:pPr>
      <w:r>
        <w:rPr>
          <w:lang w:val="fr_FR" w:bidi="fr_FR"/>
        </w:rPr>
        <w:t>1 Pierre 1.20</w:t>
      </w:r>
      <w:r>
        <w:rPr>
          <w:lang w:val="fr_FR" w:bidi="fr_FR"/>
        </w:rPr>
      </w:r>
    </w:p>
    <w:p>
      <w:pPr/>
      <w:r>
        <w:rPr>
          <w:lang w:val="fr_FR" w:bidi="fr_FR"/>
        </w:rPr>
      </w:r>
      <w:r>
        <w:rPr>
          <w:b/>
          <w:lang w:val="fr_FR" w:bidi="fr_FR"/>
        </w:rPr>
        <w:t xml:space="preserve">Quand Christ a-t-il été </w:t>
      </w:r>
      <w:r>
        <w:rPr>
          <w:b/>
          <w:lang w:val="fr_FR" w:bidi="fr_FR"/>
        </w:rPr>
        <w:t>prédestiné</w:t>
      </w:r>
      <w:r>
        <w:rPr>
          <w:b/>
          <w:lang w:val="fr_FR" w:bidi="fr_FR"/>
        </w:rPr>
        <w:t xml:space="preserve">, et quand a-t-il été </w:t>
      </w:r>
      <w:r>
        <w:rPr>
          <w:b/>
          <w:lang w:val="fr_FR" w:bidi="fr_FR"/>
        </w:rPr>
        <w:t xml:space="preserve">manifesté </w:t>
      </w:r>
      <w:r>
        <w:rPr>
          <w:b/>
          <w:lang w:val="fr_FR" w:bidi="fr_FR"/>
        </w:rPr>
        <w:t>?</w:t>
      </w:r>
    </w:p>
    <w:p>
      <w:pPr/>
      <w:r>
        <w:rPr>
          <w:lang w:val="fr_FR" w:bidi="fr_FR"/>
        </w:rPr>
      </w:r>
      <w:r>
        <w:rPr>
          <w:lang w:val="fr_FR" w:bidi="fr_FR"/>
        </w:rPr>
        <w:t>Il a été prédestiné avant la fondation du monde, et manifesté à la fin des temps.</w:t>
      </w:r>
      <w:r>
        <w:rPr>
          <w:lang w:val="fr_FR" w:bidi="fr_FR"/>
        </w:rPr>
      </w:r>
      <w:r>
        <w:rPr>
          <w:lang w:val="fr_FR" w:bidi="fr_FR"/>
        </w:rPr>
      </w:r>
    </w:p>
    <w:p>
      <w:pPr/>
      <w:r>
        <w:rPr>
          <w:lang w:val="fr_FR" w:bidi="fr_FR"/>
        </w:rPr>
      </w:r>
    </w:p>
    <w:p>
      <w:pPr>
        <w:pStyle w:val="Heading2"/>
      </w:pPr>
      <w:r>
        <w:rPr>
          <w:lang w:val="fr_FR" w:bidi="fr_FR"/>
        </w:rPr>
        <w:t>1 Pierre 1.22</w:t>
      </w:r>
      <w:r>
        <w:rPr>
          <w:lang w:val="fr_FR" w:bidi="fr_FR"/>
        </w:rPr>
      </w:r>
    </w:p>
    <w:p>
      <w:pPr/>
      <w:r>
        <w:rPr>
          <w:lang w:val="fr_FR" w:bidi="fr_FR"/>
        </w:rPr>
      </w:r>
      <w:r>
        <w:rPr>
          <w:b/>
          <w:lang w:val="fr_FR" w:bidi="fr_FR"/>
        </w:rPr>
        <w:t>Comment les croyants ont-ils purifié leur âme ?</w:t>
      </w:r>
    </w:p>
    <w:p>
      <w:pPr/>
      <w:r>
        <w:rPr>
          <w:lang w:val="fr_FR" w:bidi="fr_FR"/>
        </w:rPr>
      </w:r>
      <w:r>
        <w:rPr>
          <w:lang w:val="fr_FR" w:bidi="fr_FR"/>
        </w:rPr>
        <w:t xml:space="preserve">Ils ont purifié leur âme </w:t>
      </w:r>
      <w:r>
        <w:rPr>
          <w:lang w:val="fr_FR" w:bidi="fr_FR"/>
        </w:rPr>
        <w:t>en obéissant à la vérité pour avoir un amour fraternel sincère.</w:t>
      </w:r>
      <w:r>
        <w:rPr>
          <w:lang w:val="fr_FR" w:bidi="fr_FR"/>
        </w:rPr>
      </w:r>
      <w:r>
        <w:rPr>
          <w:lang w:val="fr_FR" w:bidi="fr_FR"/>
        </w:rPr>
      </w:r>
    </w:p>
    <w:p>
      <w:pPr/>
      <w:r>
        <w:rPr>
          <w:lang w:val="fr_FR" w:bidi="fr_FR"/>
        </w:rPr>
      </w:r>
    </w:p>
    <w:p>
      <w:pPr>
        <w:pStyle w:val="Heading2"/>
      </w:pPr>
      <w:r>
        <w:rPr>
          <w:lang w:val="fr_FR" w:bidi="fr_FR"/>
        </w:rPr>
        <w:t>1 Pierre 1.23</w:t>
      </w:r>
      <w:r>
        <w:rPr>
          <w:lang w:val="fr_FR" w:bidi="fr_FR"/>
        </w:rPr>
      </w:r>
    </w:p>
    <w:p>
      <w:pPr/>
      <w:r>
        <w:rPr>
          <w:lang w:val="fr_FR" w:bidi="fr_FR"/>
        </w:rPr>
      </w:r>
      <w:r>
        <w:rPr>
          <w:b/>
          <w:lang w:val="fr_FR" w:bidi="fr_FR"/>
        </w:rPr>
        <w:t>Comment les croyants sont-ils régénérés ?</w:t>
      </w:r>
    </w:p>
    <w:p>
      <w:pPr/>
      <w:r>
        <w:rPr>
          <w:lang w:val="fr_FR" w:bidi="fr_FR"/>
        </w:rPr>
      </w:r>
      <w:r>
        <w:rPr>
          <w:lang w:val="fr_FR" w:bidi="fr_FR"/>
        </w:rPr>
        <w:t>Ils sont</w:t>
      </w:r>
      <w:r>
        <w:rPr>
          <w:lang w:val="fr_FR" w:bidi="fr_FR"/>
        </w:rPr>
        <w:t xml:space="preserve"> régénérés, non par une semence corruptible, mais par une semence incorruptible, par la parole vivante et permanente de Dieu.</w:t>
      </w:r>
      <w:r>
        <w:rPr>
          <w:lang w:val="fr_FR" w:bidi="fr_FR"/>
        </w:rPr>
      </w:r>
      <w:r>
        <w:rPr>
          <w:lang w:val="fr_FR" w:bidi="fr_FR"/>
        </w:rPr>
      </w:r>
    </w:p>
    <w:p>
      <w:pPr/>
      <w:r>
        <w:rPr>
          <w:lang w:val="fr_FR" w:bidi="fr_FR"/>
        </w:rPr>
      </w:r>
    </w:p>
    <w:p>
      <w:pPr>
        <w:pStyle w:val="Heading2"/>
      </w:pPr>
      <w:r>
        <w:rPr>
          <w:lang w:val="fr_FR" w:bidi="fr_FR"/>
        </w:rPr>
        <w:t>1 Pierre 1.24</w:t>
      </w:r>
      <w:r>
        <w:rPr>
          <w:lang w:val="fr_FR" w:bidi="fr_FR"/>
        </w:rPr>
      </w:r>
    </w:p>
    <w:p>
      <w:pPr/>
      <w:r>
        <w:rPr>
          <w:lang w:val="fr_FR" w:bidi="fr_FR"/>
        </w:rPr>
      </w:r>
      <w:r>
        <w:rPr>
          <w:b/>
          <w:lang w:val="fr_FR" w:bidi="fr_FR"/>
        </w:rPr>
        <w:t>À quoi ressemble toute chair, et à quoi ressemble sa gloire ?</w:t>
      </w:r>
    </w:p>
    <w:p>
      <w:pPr/>
      <w:r>
        <w:rPr>
          <w:lang w:val="fr_FR" w:bidi="fr_FR"/>
        </w:rPr>
      </w:r>
      <w:r>
        <w:rPr>
          <w:lang w:val="fr_FR" w:bidi="fr_FR"/>
        </w:rPr>
        <w:t>Toute chair est comme l'herbe, et toute sa gloire comme la fleur de l'herbe.</w:t>
      </w:r>
      <w:r>
        <w:rPr>
          <w:lang w:val="fr_FR" w:bidi="fr_FR"/>
        </w:rPr>
      </w:r>
      <w:r>
        <w:rPr>
          <w:lang w:val="fr_FR" w:bidi="fr_FR"/>
        </w:rPr>
      </w:r>
    </w:p>
    <w:p>
      <w:pPr/>
      <w:r>
        <w:rPr>
          <w:lang w:val="fr_FR" w:bidi="fr_FR"/>
        </w:rPr>
      </w:r>
    </w:p>
    <w:p>
      <w:pPr>
        <w:pStyle w:val="Heading2"/>
      </w:pPr>
      <w:r>
        <w:rPr>
          <w:lang w:val="fr_FR" w:bidi="fr_FR"/>
        </w:rPr>
        <w:t>1 Pierre 1.25</w:t>
      </w:r>
      <w:r>
        <w:rPr>
          <w:lang w:val="fr_FR" w:bidi="fr_FR"/>
        </w:rPr>
      </w:r>
    </w:p>
    <w:p>
      <w:pPr/>
      <w:r>
        <w:rPr>
          <w:lang w:val="fr_FR" w:bidi="fr_FR"/>
        </w:rPr>
      </w:r>
      <w:r>
        <w:rPr>
          <w:b/>
          <w:lang w:val="fr_FR" w:bidi="fr_FR"/>
        </w:rPr>
        <w:t>Qu'advient-il de la parole du Seigneur ?</w:t>
      </w:r>
    </w:p>
    <w:p>
      <w:pPr/>
      <w:r>
        <w:rPr>
          <w:lang w:val="fr_FR" w:bidi="fr_FR"/>
        </w:rPr>
      </w:r>
      <w:r>
        <w:rPr>
          <w:lang w:val="fr_FR" w:bidi="fr_FR"/>
        </w:rPr>
        <w:t xml:space="preserve">La parole du Seigneur demeure </w:t>
      </w:r>
      <w:r>
        <w:rPr>
          <w:lang w:val="fr_FR" w:bidi="fr_FR"/>
        </w:rPr>
        <w:t>éternellement.</w:t>
      </w:r>
      <w:r>
        <w:rPr>
          <w:lang w:val="fr_FR" w:bidi="fr_FR"/>
        </w:rPr>
      </w:r>
      <w:r>
        <w:rPr>
          <w:lang w:val="fr_FR" w:bidi="fr_FR"/>
        </w:rPr>
      </w:r>
    </w:p>
    <w:p>
      <w:pPr/>
      <w:r>
        <w:rPr>
          <w:lang w:val="fr_FR" w:bidi="fr_FR"/>
        </w:rPr>
      </w:r>
    </w:p>
    <w:p>
      <w:pPr>
        <w:pStyle w:val="Heading2"/>
      </w:pPr>
      <w:r>
        <w:rPr>
          <w:lang w:val="fr_FR" w:bidi="fr_FR"/>
        </w:rPr>
        <w:t>1 Pierre 2.1</w:t>
      </w:r>
      <w:r>
        <w:rPr>
          <w:lang w:val="fr_FR" w:bidi="fr_FR"/>
        </w:rPr>
      </w:r>
    </w:p>
    <w:p>
      <w:pPr/>
      <w:r>
        <w:rPr>
          <w:lang w:val="fr_FR" w:bidi="fr_FR"/>
        </w:rPr>
      </w:r>
      <w:r>
        <w:rPr>
          <w:b/>
          <w:lang w:val="fr_FR" w:bidi="fr_FR"/>
        </w:rPr>
        <w:t>Qu'est-ce que les croyants doivent rejeter ?</w:t>
      </w:r>
    </w:p>
    <w:p>
      <w:pPr/>
      <w:r>
        <w:rPr>
          <w:lang w:val="fr_FR" w:bidi="fr_FR"/>
        </w:rPr>
      </w:r>
      <w:r>
        <w:rPr>
          <w:lang w:val="fr_FR" w:bidi="fr_FR"/>
        </w:rPr>
        <w:t xml:space="preserve">Les croyants doivent rejeter toute </w:t>
      </w:r>
      <w:r>
        <w:rPr>
          <w:lang w:val="fr_FR" w:bidi="fr_FR"/>
        </w:rPr>
        <w:t>malice et toute ruse, la dissimulation, l’envie, et toute médisance.</w:t>
      </w:r>
      <w:r>
        <w:rPr>
          <w:lang w:val="fr_FR" w:bidi="fr_FR"/>
        </w:rPr>
      </w:r>
      <w:r>
        <w:rPr>
          <w:lang w:val="fr_FR" w:bidi="fr_FR"/>
        </w:rPr>
      </w:r>
    </w:p>
    <w:p>
      <w:pPr/>
      <w:r>
        <w:rPr>
          <w:lang w:val="fr_FR" w:bidi="fr_FR"/>
        </w:rPr>
      </w:r>
    </w:p>
    <w:p>
      <w:pPr>
        <w:pStyle w:val="Heading2"/>
      </w:pPr>
      <w:r>
        <w:rPr>
          <w:lang w:val="fr_FR" w:bidi="fr_FR"/>
        </w:rPr>
        <w:t>1 Pierre 2.2</w:t>
      </w:r>
      <w:r>
        <w:rPr>
          <w:lang w:val="fr_FR" w:bidi="fr_FR"/>
        </w:rPr>
      </w:r>
    </w:p>
    <w:p>
      <w:pPr/>
      <w:r>
        <w:rPr>
          <w:lang w:val="fr_FR" w:bidi="fr_FR"/>
        </w:rPr>
      </w:r>
      <w:r>
        <w:rPr>
          <w:b/>
          <w:lang w:val="fr_FR" w:bidi="fr_FR"/>
        </w:rPr>
        <w:t>Pourquoi les croyants doivent-ils désirer le lait spirituel et pur ?</w:t>
      </w:r>
    </w:p>
    <w:p>
      <w:pPr/>
      <w:r>
        <w:rPr>
          <w:lang w:val="fr_FR" w:bidi="fr_FR"/>
        </w:rPr>
      </w:r>
      <w:r>
        <w:rPr>
          <w:lang w:val="fr_FR" w:bidi="fr_FR"/>
        </w:rPr>
        <w:t xml:space="preserve">Ils doivent désirer le lait spirituel et pur afin que </w:t>
      </w:r>
      <w:r>
        <w:rPr>
          <w:lang w:val="fr_FR" w:bidi="fr_FR"/>
        </w:rPr>
        <w:t>par lui ils croissent pour le salut.</w:t>
      </w:r>
      <w:r>
        <w:rPr>
          <w:lang w:val="fr_FR" w:bidi="fr_FR"/>
        </w:rPr>
      </w:r>
      <w:r>
        <w:rPr>
          <w:lang w:val="fr_FR" w:bidi="fr_FR"/>
        </w:rPr>
      </w:r>
    </w:p>
    <w:p>
      <w:pPr/>
      <w:r>
        <w:rPr>
          <w:lang w:val="fr_FR" w:bidi="fr_FR"/>
        </w:rPr>
      </w:r>
    </w:p>
    <w:p>
      <w:pPr>
        <w:pStyle w:val="Heading2"/>
      </w:pPr>
      <w:r>
        <w:rPr>
          <w:lang w:val="fr_FR" w:bidi="fr_FR"/>
        </w:rPr>
        <w:t>1 Pierre 2.4–5</w:t>
      </w:r>
      <w:r>
        <w:rPr>
          <w:lang w:val="fr_FR" w:bidi="fr_FR"/>
        </w:rPr>
      </w:r>
    </w:p>
    <w:p>
      <w:pPr/>
      <w:r>
        <w:rPr>
          <w:lang w:val="fr_FR" w:bidi="fr_FR"/>
        </w:rPr>
      </w:r>
      <w:r>
        <w:rPr>
          <w:b/>
          <w:lang w:val="fr_FR" w:bidi="fr_FR"/>
        </w:rPr>
        <w:t>Qui était la pierre vivante rejetée par les hommes, mais choisie et précieuse devant Dieu ?</w:t>
      </w:r>
    </w:p>
    <w:p>
      <w:pPr/>
      <w:r>
        <w:rPr>
          <w:lang w:val="fr_FR" w:bidi="fr_FR"/>
        </w:rPr>
      </w:r>
      <w:r>
        <w:rPr>
          <w:lang w:val="fr_FR" w:bidi="fr_FR"/>
        </w:rPr>
        <w:t xml:space="preserve">Jésus-Christ est la </w:t>
      </w:r>
      <w:r>
        <w:rPr>
          <w:lang w:val="fr_FR" w:bidi="fr_FR"/>
        </w:rPr>
        <w:t>pierre vivante, rejetée par les hommes, mais choisie et précieuse devant Dieu.</w:t>
      </w:r>
      <w:r>
        <w:rPr>
          <w:lang w:val="fr_FR" w:bidi="fr_FR"/>
        </w:rPr>
      </w:r>
      <w:r>
        <w:rPr>
          <w:lang w:val="fr_FR" w:bidi="fr_FR"/>
        </w:rPr>
      </w:r>
    </w:p>
    <w:p>
      <w:pPr/>
      <w:r>
        <w:rPr>
          <w:lang w:val="fr_FR" w:bidi="fr_FR"/>
        </w:rPr>
      </w:r>
    </w:p>
    <w:p>
      <w:pPr>
        <w:pStyle w:val="Heading2"/>
      </w:pPr>
      <w:r>
        <w:rPr>
          <w:lang w:val="fr_FR" w:bidi="fr_FR"/>
        </w:rPr>
        <w:t>1 Pierre 2.5</w:t>
      </w:r>
      <w:r>
        <w:rPr>
          <w:lang w:val="fr_FR" w:bidi="fr_FR"/>
        </w:rPr>
      </w:r>
    </w:p>
    <w:p>
      <w:pPr/>
      <w:r>
        <w:rPr>
          <w:lang w:val="fr_FR" w:bidi="fr_FR"/>
        </w:rPr>
      </w:r>
      <w:r>
        <w:rPr>
          <w:b/>
          <w:lang w:val="fr_FR" w:bidi="fr_FR"/>
        </w:rPr>
        <w:t>Pourquoi les croyants sont-ils également considérés comme des pierres vivantes ?</w:t>
      </w:r>
    </w:p>
    <w:p>
      <w:pPr/>
      <w:r>
        <w:rPr>
          <w:lang w:val="fr_FR" w:bidi="fr_FR"/>
        </w:rPr>
      </w:r>
      <w:r>
        <w:rPr>
          <w:lang w:val="fr_FR" w:bidi="fr_FR"/>
        </w:rPr>
        <w:t>Ils sont considérés comme des pierres vivantes car ils sont édifiés pour former une maison spirituelle.</w:t>
      </w:r>
      <w:r>
        <w:rPr>
          <w:lang w:val="fr_FR" w:bidi="fr_FR"/>
        </w:rPr>
      </w:r>
      <w:r>
        <w:rPr>
          <w:lang w:val="fr_FR" w:bidi="fr_FR"/>
        </w:rPr>
      </w:r>
    </w:p>
    <w:p>
      <w:pPr/>
      <w:r>
        <w:rPr>
          <w:lang w:val="fr_FR" w:bidi="fr_FR"/>
        </w:rPr>
      </w:r>
    </w:p>
    <w:p>
      <w:pPr>
        <w:pStyle w:val="Heading2"/>
      </w:pPr>
      <w:r>
        <w:rPr>
          <w:lang w:val="fr_FR" w:bidi="fr_FR"/>
        </w:rPr>
        <w:t>1 Pierre 2.7–8</w:t>
      </w:r>
      <w:r>
        <w:rPr>
          <w:lang w:val="fr_FR" w:bidi="fr_FR"/>
        </w:rPr>
      </w:r>
    </w:p>
    <w:p>
      <w:pPr/>
      <w:r>
        <w:rPr>
          <w:lang w:val="fr_FR" w:bidi="fr_FR"/>
        </w:rPr>
      </w:r>
      <w:r>
        <w:rPr>
          <w:b/>
          <w:lang w:val="fr_FR" w:bidi="fr_FR"/>
        </w:rPr>
        <w:t>Pourquoi ceux qui bâtissaient ont-ils échoué, ne croyant pas à la parole ?</w:t>
      </w:r>
    </w:p>
    <w:p>
      <w:pPr/>
      <w:r>
        <w:rPr>
          <w:lang w:val="fr_FR" w:bidi="fr_FR"/>
        </w:rPr>
      </w:r>
      <w:r>
        <w:rPr>
          <w:lang w:val="fr_FR" w:bidi="fr_FR"/>
        </w:rPr>
        <w:t xml:space="preserve">Ceux qui bâtissaient ont échoué parce qu'ils ont été </w:t>
      </w:r>
      <w:r>
        <w:rPr>
          <w:lang w:val="fr_FR" w:bidi="fr_FR"/>
        </w:rPr>
        <w:t>destinés à</w:t>
      </w:r>
      <w:r>
        <w:rPr>
          <w:lang w:val="fr_FR" w:bidi="fr_FR"/>
        </w:rPr>
        <w:t xml:space="preserve"> cela.</w:t>
      </w:r>
      <w:r>
        <w:rPr>
          <w:lang w:val="fr_FR" w:bidi="fr_FR"/>
        </w:rPr>
      </w:r>
      <w:r>
        <w:rPr>
          <w:lang w:val="fr_FR" w:bidi="fr_FR"/>
        </w:rPr>
      </w:r>
    </w:p>
    <w:p>
      <w:pPr/>
      <w:r>
        <w:rPr>
          <w:lang w:val="fr_FR" w:bidi="fr_FR"/>
        </w:rPr>
      </w:r>
    </w:p>
    <w:p>
      <w:pPr>
        <w:pStyle w:val="Heading2"/>
      </w:pPr>
      <w:r>
        <w:rPr>
          <w:lang w:val="fr_FR" w:bidi="fr_FR"/>
        </w:rPr>
        <w:t>1 Pierre 2.9–10</w:t>
      </w:r>
      <w:r>
        <w:rPr>
          <w:lang w:val="fr_FR" w:bidi="fr_FR"/>
        </w:rPr>
      </w:r>
    </w:p>
    <w:p>
      <w:pPr/>
      <w:r>
        <w:rPr>
          <w:lang w:val="fr_FR" w:bidi="fr_FR"/>
        </w:rPr>
      </w:r>
      <w:r>
        <w:rPr>
          <w:b/>
          <w:lang w:val="fr_FR" w:bidi="fr_FR"/>
        </w:rPr>
        <w:t>Pourquoi les croyants sont-ils une race élue, un sacerdoce royal, une nation sainte et un peuple acquis de Dieu ?</w:t>
      </w:r>
    </w:p>
    <w:p>
      <w:pPr/>
      <w:r>
        <w:rPr>
          <w:lang w:val="fr_FR" w:bidi="fr_FR"/>
        </w:rPr>
      </w:r>
      <w:r>
        <w:rPr>
          <w:lang w:val="fr_FR" w:bidi="fr_FR"/>
        </w:rPr>
        <w:t>Ils ont été choisis afin d'annoncer les vertus de Dieu.</w:t>
      </w:r>
      <w:r>
        <w:rPr>
          <w:lang w:val="fr_FR" w:bidi="fr_FR"/>
        </w:rPr>
      </w:r>
      <w:r>
        <w:rPr>
          <w:lang w:val="fr_FR" w:bidi="fr_FR"/>
        </w:rPr>
      </w:r>
    </w:p>
    <w:p>
      <w:pPr/>
      <w:r>
        <w:rPr>
          <w:lang w:val="fr_FR" w:bidi="fr_FR"/>
        </w:rPr>
      </w:r>
    </w:p>
    <w:p>
      <w:pPr>
        <w:pStyle w:val="Heading2"/>
      </w:pPr>
      <w:r>
        <w:rPr>
          <w:lang w:val="fr_FR" w:bidi="fr_FR"/>
        </w:rPr>
        <w:t>1 Pierre 2.11–12</w:t>
      </w:r>
      <w:r>
        <w:rPr>
          <w:lang w:val="fr_FR" w:bidi="fr_FR"/>
        </w:rPr>
      </w:r>
    </w:p>
    <w:p>
      <w:pPr/>
      <w:r>
        <w:rPr>
          <w:lang w:val="fr_FR" w:bidi="fr_FR"/>
        </w:rPr>
      </w:r>
      <w:r>
        <w:rPr>
          <w:b/>
          <w:lang w:val="fr_FR" w:bidi="fr_FR"/>
        </w:rPr>
        <w:t xml:space="preserve">Pourquoi Pierre a-t-il exhorté les bien-aimés à s'abstenir des </w:t>
      </w:r>
      <w:r>
        <w:rPr>
          <w:b/>
          <w:lang w:val="fr_FR" w:bidi="fr_FR"/>
        </w:rPr>
        <w:t>convoitises charnelles qui font la guerre à l’âme</w:t>
      </w:r>
      <w:r>
        <w:rPr>
          <w:b/>
          <w:lang w:val="fr_FR" w:bidi="fr_FR"/>
        </w:rPr>
        <w:t xml:space="preserve"> ?</w:t>
      </w:r>
    </w:p>
    <w:p>
      <w:pPr/>
      <w:r>
        <w:rPr>
          <w:lang w:val="fr_FR" w:bidi="fr_FR"/>
        </w:rPr>
      </w:r>
      <w:r>
        <w:rPr>
          <w:lang w:val="fr_FR" w:bidi="fr_FR"/>
        </w:rPr>
        <w:t xml:space="preserve">Il les a exhortés à s'abstenir, afin que ceux qui les </w:t>
      </w:r>
      <w:r>
        <w:rPr>
          <w:lang w:val="fr_FR" w:bidi="fr_FR"/>
        </w:rPr>
        <w:t>calomnient comme s'ils étaient des malfaiteurs remarquent leurs bonnes œuvres, et glorifient Dieu.</w:t>
      </w:r>
      <w:r>
        <w:rPr>
          <w:lang w:val="fr_FR" w:bidi="fr_FR"/>
        </w:rPr>
      </w:r>
      <w:r>
        <w:rPr>
          <w:lang w:val="fr_FR" w:bidi="fr_FR"/>
        </w:rPr>
      </w:r>
    </w:p>
    <w:p>
      <w:pPr/>
      <w:r>
        <w:rPr>
          <w:lang w:val="fr_FR" w:bidi="fr_FR"/>
        </w:rPr>
      </w:r>
    </w:p>
    <w:p>
      <w:pPr>
        <w:pStyle w:val="Heading2"/>
      </w:pPr>
      <w:r>
        <w:rPr>
          <w:lang w:val="fr_FR" w:bidi="fr_FR"/>
        </w:rPr>
        <w:t>1 Pierre 2.13–15</w:t>
      </w:r>
      <w:r>
        <w:rPr>
          <w:lang w:val="fr_FR" w:bidi="fr_FR"/>
        </w:rPr>
      </w:r>
    </w:p>
    <w:p>
      <w:pPr/>
      <w:r>
        <w:rPr>
          <w:lang w:val="fr_FR" w:bidi="fr_FR"/>
        </w:rPr>
      </w:r>
      <w:r>
        <w:rPr>
          <w:b/>
          <w:lang w:val="fr_FR" w:bidi="fr_FR"/>
        </w:rPr>
        <w:t xml:space="preserve">Pourquoi les croyants doivent-ils obéir à toute autorité </w:t>
      </w:r>
      <w:r>
        <w:rPr>
          <w:b/>
          <w:lang w:val="fr_FR" w:bidi="fr_FR"/>
        </w:rPr>
        <w:t xml:space="preserve">établie parmi les hommes </w:t>
      </w:r>
      <w:r>
        <w:rPr>
          <w:b/>
          <w:lang w:val="fr_FR" w:bidi="fr_FR"/>
        </w:rPr>
        <w:t>?</w:t>
      </w:r>
    </w:p>
    <w:p>
      <w:pPr/>
      <w:r>
        <w:rPr>
          <w:lang w:val="fr_FR" w:bidi="fr_FR"/>
        </w:rPr>
      </w:r>
      <w:r>
        <w:rPr>
          <w:lang w:val="fr_FR" w:bidi="fr_FR"/>
        </w:rPr>
        <w:t xml:space="preserve">Ils doivent obéir </w:t>
      </w:r>
      <w:r>
        <w:rPr>
          <w:lang w:val="fr_FR" w:bidi="fr_FR"/>
        </w:rPr>
        <w:t>à toute autorité établie parmi les hommes</w:t>
      </w:r>
      <w:r>
        <w:rPr>
          <w:lang w:val="fr_FR" w:bidi="fr_FR"/>
        </w:rPr>
        <w:t xml:space="preserve">, car </w:t>
      </w:r>
      <w:r>
        <w:rPr>
          <w:lang w:val="fr_FR" w:bidi="fr_FR"/>
        </w:rPr>
        <w:t>c’est la volonté de Dieu qu’en pratiquant le bien ils réduisent au silence les hommes ignorants et insensés.</w:t>
      </w:r>
      <w:r>
        <w:rPr>
          <w:lang w:val="fr_FR" w:bidi="fr_FR"/>
        </w:rPr>
      </w:r>
      <w:r>
        <w:rPr>
          <w:lang w:val="fr_FR" w:bidi="fr_FR"/>
        </w:rPr>
      </w:r>
    </w:p>
    <w:p>
      <w:pPr/>
      <w:r>
        <w:rPr>
          <w:lang w:val="fr_FR" w:bidi="fr_FR"/>
        </w:rPr>
      </w:r>
    </w:p>
    <w:p>
      <w:pPr>
        <w:pStyle w:val="Heading2"/>
      </w:pPr>
      <w:r>
        <w:rPr>
          <w:lang w:val="fr_FR" w:bidi="fr_FR"/>
        </w:rPr>
        <w:t>1 Pierre 2.16</w:t>
      </w:r>
      <w:r>
        <w:rPr>
          <w:lang w:val="fr_FR" w:bidi="fr_FR"/>
        </w:rPr>
      </w:r>
    </w:p>
    <w:p>
      <w:pPr/>
      <w:r>
        <w:rPr>
          <w:lang w:val="fr_FR" w:bidi="fr_FR"/>
        </w:rPr>
      </w:r>
      <w:r>
        <w:rPr>
          <w:b/>
          <w:lang w:val="fr_FR" w:bidi="fr_FR"/>
        </w:rPr>
        <w:t>Au lieu d'utiliser leur liberté comme un voile qui couvre la méchanceté, que doivent faire les étrangers, les élus ?</w:t>
      </w:r>
    </w:p>
    <w:p>
      <w:pPr/>
      <w:r>
        <w:rPr>
          <w:lang w:val="fr_FR" w:bidi="fr_FR"/>
        </w:rPr>
      </w:r>
      <w:r>
        <w:rPr>
          <w:lang w:val="fr_FR" w:bidi="fr_FR"/>
        </w:rPr>
        <w:t>Ils doivent utiliser leur liberté pour être des serviteurs de Dieu.</w:t>
      </w:r>
      <w:r>
        <w:rPr>
          <w:lang w:val="fr_FR" w:bidi="fr_FR"/>
        </w:rPr>
      </w:r>
      <w:r>
        <w:rPr>
          <w:lang w:val="fr_FR" w:bidi="fr_FR"/>
        </w:rPr>
      </w:r>
    </w:p>
    <w:p>
      <w:pPr/>
      <w:r>
        <w:rPr>
          <w:lang w:val="fr_FR" w:bidi="fr_FR"/>
        </w:rPr>
      </w:r>
    </w:p>
    <w:p>
      <w:pPr>
        <w:pStyle w:val="Heading2"/>
      </w:pPr>
      <w:r>
        <w:rPr>
          <w:lang w:val="fr_FR" w:bidi="fr_FR"/>
        </w:rPr>
        <w:t>1 Pierre 2.18–20</w:t>
      </w:r>
      <w:r>
        <w:rPr>
          <w:lang w:val="fr_FR" w:bidi="fr_FR"/>
        </w:rPr>
      </w:r>
    </w:p>
    <w:p>
      <w:pPr/>
      <w:r>
        <w:rPr>
          <w:lang w:val="fr_FR" w:bidi="fr_FR"/>
        </w:rPr>
      </w:r>
      <w:r>
        <w:rPr>
          <w:b/>
          <w:lang w:val="fr_FR" w:bidi="fr_FR"/>
        </w:rPr>
        <w:t>Pourquoi les serviteurs doivent-ils être soumis à leurs maîtres, même si ces derniers sont d'un caractère difficile ?</w:t>
      </w:r>
    </w:p>
    <w:p>
      <w:pPr/>
      <w:r>
        <w:rPr>
          <w:lang w:val="fr_FR" w:bidi="fr_FR"/>
        </w:rPr>
      </w:r>
      <w:r>
        <w:rPr>
          <w:lang w:val="fr_FR" w:bidi="fr_FR"/>
        </w:rPr>
        <w:t xml:space="preserve">Les serviteurs doivent être soumis à leurs maîtres, car </w:t>
      </w:r>
      <w:r>
        <w:rPr>
          <w:lang w:val="fr_FR" w:bidi="fr_FR"/>
        </w:rPr>
        <w:t>c’est une grâce que de supporter des afflictions par motif de conscience envers Dieu, quand on souffre injustement.</w:t>
      </w:r>
      <w:r>
        <w:rPr>
          <w:lang w:val="fr_FR" w:bidi="fr_FR"/>
        </w:rPr>
      </w:r>
      <w:r>
        <w:rPr>
          <w:lang w:val="fr_FR" w:bidi="fr_FR"/>
        </w:rPr>
      </w:r>
    </w:p>
    <w:p>
      <w:pPr/>
      <w:r>
        <w:rPr>
          <w:lang w:val="fr_FR" w:bidi="fr_FR"/>
        </w:rPr>
      </w:r>
    </w:p>
    <w:p>
      <w:pPr>
        <w:pStyle w:val="Heading2"/>
      </w:pPr>
      <w:r>
        <w:rPr>
          <w:lang w:val="fr_FR" w:bidi="fr_FR"/>
        </w:rPr>
        <w:t>1 Pierre 2.21–23</w:t>
      </w:r>
      <w:r>
        <w:rPr>
          <w:lang w:val="fr_FR" w:bidi="fr_FR"/>
        </w:rPr>
      </w:r>
    </w:p>
    <w:p>
      <w:pPr/>
      <w:r>
        <w:rPr>
          <w:lang w:val="fr_FR" w:bidi="fr_FR"/>
        </w:rPr>
      </w:r>
      <w:r>
        <w:rPr>
          <w:b/>
          <w:lang w:val="fr_FR" w:bidi="fr_FR"/>
        </w:rPr>
        <w:t>Pourquoi les serviteurs ont-ils été appelés à souffrir pour avoir fait le bien ?</w:t>
      </w:r>
    </w:p>
    <w:p>
      <w:pPr/>
      <w:r>
        <w:rPr>
          <w:lang w:val="fr_FR" w:bidi="fr_FR"/>
        </w:rPr>
      </w:r>
      <w:r>
        <w:rPr>
          <w:lang w:val="fr_FR" w:bidi="fr_FR"/>
        </w:rPr>
        <w:t>Parce que Christ aussi a souffert pour eux, leur a laissé un exemple, et s'en est remis à celui qui juge justement.</w:t>
      </w:r>
      <w:r>
        <w:rPr>
          <w:lang w:val="fr_FR" w:bidi="fr_FR"/>
        </w:rPr>
      </w:r>
      <w:r>
        <w:rPr>
          <w:lang w:val="fr_FR" w:bidi="fr_FR"/>
        </w:rPr>
      </w:r>
    </w:p>
    <w:p>
      <w:pPr/>
      <w:r>
        <w:rPr>
          <w:lang w:val="fr_FR" w:bidi="fr_FR"/>
        </w:rPr>
      </w:r>
    </w:p>
    <w:p>
      <w:pPr>
        <w:pStyle w:val="Heading2"/>
      </w:pPr>
      <w:r>
        <w:rPr>
          <w:lang w:val="fr_FR" w:bidi="fr_FR"/>
        </w:rPr>
        <w:t>1 Pierre 2.24</w:t>
      </w:r>
      <w:r>
        <w:rPr>
          <w:lang w:val="fr_FR" w:bidi="fr_FR"/>
        </w:rPr>
      </w:r>
    </w:p>
    <w:p>
      <w:pPr/>
      <w:r>
        <w:rPr>
          <w:lang w:val="fr_FR" w:bidi="fr_FR"/>
        </w:rPr>
      </w:r>
      <w:r>
        <w:rPr>
          <w:b/>
          <w:lang w:val="fr_FR" w:bidi="fr_FR"/>
        </w:rPr>
        <w:t>Pourquoi Christ a-t-il porté les péchés de Pierre, des croyants et des serviteurs en son corps sur le bois ?</w:t>
      </w:r>
    </w:p>
    <w:p>
      <w:pPr/>
      <w:r>
        <w:rPr>
          <w:lang w:val="fr_FR" w:bidi="fr_FR"/>
        </w:rPr>
      </w:r>
      <w:r>
        <w:rPr>
          <w:lang w:val="fr_FR" w:bidi="fr_FR"/>
        </w:rPr>
        <w:t xml:space="preserve">Il a porté leurs péchés afin que morts aux péchés, ils vivent pour la justice, car ils ont été guéris par ses </w:t>
      </w:r>
      <w:r>
        <w:rPr>
          <w:lang w:val="fr_FR" w:bidi="fr_FR"/>
        </w:rPr>
        <w:t>meurtrissures</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2.25</w:t>
      </w:r>
      <w:r>
        <w:rPr>
          <w:lang w:val="fr_FR" w:bidi="fr_FR"/>
        </w:rPr>
      </w:r>
    </w:p>
    <w:p>
      <w:pPr/>
      <w:r>
        <w:rPr>
          <w:lang w:val="fr_FR" w:bidi="fr_FR"/>
        </w:rPr>
      </w:r>
      <w:r>
        <w:rPr>
          <w:b/>
          <w:lang w:val="fr_FR" w:bidi="fr_FR"/>
        </w:rPr>
        <w:t xml:space="preserve">Après s'être égarés comme des </w:t>
      </w:r>
      <w:r>
        <w:rPr>
          <w:b/>
          <w:lang w:val="fr_FR" w:bidi="fr_FR"/>
        </w:rPr>
        <w:t>brebis errantes</w:t>
      </w:r>
      <w:r>
        <w:rPr>
          <w:b/>
          <w:lang w:val="fr_FR" w:bidi="fr_FR"/>
        </w:rPr>
        <w:t>, vers qui sont-ils retournés ?</w:t>
      </w:r>
    </w:p>
    <w:p>
      <w:pPr/>
      <w:r>
        <w:rPr>
          <w:lang w:val="fr_FR" w:bidi="fr_FR"/>
        </w:rPr>
      </w:r>
      <w:r>
        <w:rPr>
          <w:lang w:val="fr_FR" w:bidi="fr_FR"/>
        </w:rPr>
        <w:t xml:space="preserve">Ils sont </w:t>
      </w:r>
      <w:r>
        <w:rPr>
          <w:lang w:val="fr_FR" w:bidi="fr_FR"/>
        </w:rPr>
        <w:t>retournés vers le pasteur et le gardien de leurs âmes.</w:t>
      </w:r>
      <w:r>
        <w:rPr>
          <w:lang w:val="fr_FR" w:bidi="fr_FR"/>
        </w:rPr>
      </w:r>
      <w:r>
        <w:rPr>
          <w:lang w:val="fr_FR" w:bidi="fr_FR"/>
        </w:rPr>
      </w:r>
    </w:p>
    <w:p>
      <w:pPr/>
      <w:r>
        <w:rPr>
          <w:lang w:val="fr_FR" w:bidi="fr_FR"/>
        </w:rPr>
      </w:r>
    </w:p>
    <w:p>
      <w:pPr>
        <w:pStyle w:val="Heading2"/>
      </w:pPr>
      <w:r>
        <w:rPr>
          <w:lang w:val="fr_FR" w:bidi="fr_FR"/>
        </w:rPr>
        <w:t>1 Pierre 3.1</w:t>
      </w:r>
      <w:r>
        <w:rPr>
          <w:lang w:val="fr_FR" w:bidi="fr_FR"/>
        </w:rPr>
      </w:r>
    </w:p>
    <w:p>
      <w:pPr/>
      <w:r>
        <w:rPr>
          <w:lang w:val="fr_FR" w:bidi="fr_FR"/>
        </w:rPr>
      </w:r>
      <w:r>
        <w:rPr>
          <w:b/>
          <w:lang w:val="fr_FR" w:bidi="fr_FR"/>
        </w:rPr>
        <w:t>Pourquoi les épouses doivent-elles se soumettre à leurs maris ?</w:t>
      </w:r>
    </w:p>
    <w:p>
      <w:pPr/>
      <w:r>
        <w:rPr>
          <w:lang w:val="fr_FR" w:bidi="fr_FR"/>
        </w:rPr>
      </w:r>
      <w:r>
        <w:rPr>
          <w:lang w:val="fr_FR" w:bidi="fr_FR"/>
        </w:rPr>
        <w:t xml:space="preserve">Les épouses doivent se soumettre à leurs maris </w:t>
      </w:r>
      <w:r>
        <w:rPr>
          <w:lang w:val="fr_FR" w:bidi="fr_FR"/>
        </w:rPr>
        <w:t>afin que, si quelques-uns n'obéissent point à la parole, ils soient gagnés sans parole par la conduite de leurs femmes.</w:t>
      </w:r>
      <w:r>
        <w:rPr>
          <w:lang w:val="fr_FR" w:bidi="fr_FR"/>
        </w:rPr>
      </w:r>
      <w:r>
        <w:rPr>
          <w:lang w:val="fr_FR" w:bidi="fr_FR"/>
        </w:rPr>
      </w:r>
    </w:p>
    <w:p>
      <w:pPr/>
      <w:r>
        <w:rPr>
          <w:lang w:val="fr_FR" w:bidi="fr_FR"/>
        </w:rPr>
      </w:r>
    </w:p>
    <w:p>
      <w:pPr>
        <w:pStyle w:val="Heading2"/>
      </w:pPr>
      <w:r>
        <w:rPr>
          <w:lang w:val="fr_FR" w:bidi="fr_FR"/>
        </w:rPr>
        <w:t>1 Pierre 3.3–4</w:t>
      </w:r>
      <w:r>
        <w:rPr>
          <w:lang w:val="fr_FR" w:bidi="fr_FR"/>
        </w:rPr>
      </w:r>
    </w:p>
    <w:p>
      <w:pPr/>
      <w:r>
        <w:rPr>
          <w:lang w:val="fr_FR" w:bidi="fr_FR"/>
        </w:rPr>
      </w:r>
      <w:r>
        <w:rPr>
          <w:b/>
          <w:lang w:val="fr_FR" w:bidi="fr_FR"/>
        </w:rPr>
        <w:t xml:space="preserve">Quelle parure les épouses doivent-elles revêtir ? </w:t>
      </w:r>
    </w:p>
    <w:p>
      <w:pPr/>
      <w:r>
        <w:rPr>
          <w:lang w:val="fr_FR" w:bidi="fr_FR"/>
        </w:rPr>
      </w:r>
      <w:r>
        <w:rPr>
          <w:lang w:val="fr_FR" w:bidi="fr_FR"/>
        </w:rPr>
        <w:t xml:space="preserve">Les épouses doivent revêtir </w:t>
      </w:r>
      <w:r>
        <w:rPr>
          <w:lang w:val="fr_FR" w:bidi="fr_FR"/>
        </w:rPr>
        <w:t>la parure intérieure et cachée dans le cœur, la pureté incorruptible d’un esprit doux et paisible.</w:t>
      </w:r>
      <w:r>
        <w:rPr>
          <w:lang w:val="fr_FR" w:bidi="fr_FR"/>
        </w:rPr>
      </w:r>
      <w:r>
        <w:rPr>
          <w:lang w:val="fr_FR" w:bidi="fr_FR"/>
        </w:rPr>
      </w:r>
    </w:p>
    <w:p>
      <w:pPr/>
      <w:r>
        <w:rPr>
          <w:lang w:val="fr_FR" w:bidi="fr_FR"/>
        </w:rPr>
      </w:r>
    </w:p>
    <w:p>
      <w:pPr>
        <w:pStyle w:val="Heading2"/>
      </w:pPr>
      <w:r>
        <w:rPr>
          <w:lang w:val="fr_FR" w:bidi="fr_FR"/>
        </w:rPr>
        <w:t>1 Pierre 3.5–6</w:t>
      </w:r>
      <w:r>
        <w:rPr>
          <w:lang w:val="fr_FR" w:bidi="fr_FR"/>
        </w:rPr>
      </w:r>
    </w:p>
    <w:p>
      <w:pPr/>
      <w:r>
        <w:rPr>
          <w:lang w:val="fr_FR" w:bidi="fr_FR"/>
        </w:rPr>
      </w:r>
      <w:r>
        <w:rPr>
          <w:b/>
          <w:lang w:val="fr_FR" w:bidi="fr_FR"/>
        </w:rPr>
        <w:t>Quelle sainte femme Pierre a-t-il mentionnée comme exemple d'épouse espérant en Dieu et soumise à son mari ?</w:t>
      </w:r>
    </w:p>
    <w:p>
      <w:pPr/>
      <w:r>
        <w:rPr>
          <w:lang w:val="fr_FR" w:bidi="fr_FR"/>
        </w:rPr>
      </w:r>
      <w:r>
        <w:rPr>
          <w:lang w:val="fr_FR" w:bidi="fr_FR"/>
        </w:rPr>
        <w:t>Pierre a cité Sara en exemple.</w:t>
      </w:r>
      <w:r>
        <w:rPr>
          <w:lang w:val="fr_FR" w:bidi="fr_FR"/>
        </w:rPr>
      </w:r>
      <w:r>
        <w:rPr>
          <w:lang w:val="fr_FR" w:bidi="fr_FR"/>
        </w:rPr>
      </w:r>
    </w:p>
    <w:p>
      <w:pPr/>
      <w:r>
        <w:rPr>
          <w:lang w:val="fr_FR" w:bidi="fr_FR"/>
        </w:rPr>
      </w:r>
    </w:p>
    <w:p>
      <w:pPr>
        <w:pStyle w:val="Heading2"/>
      </w:pPr>
      <w:r>
        <w:rPr>
          <w:lang w:val="fr_FR" w:bidi="fr_FR"/>
        </w:rPr>
        <w:t>1 Pierre 3.7</w:t>
      </w:r>
      <w:r>
        <w:rPr>
          <w:lang w:val="fr_FR" w:bidi="fr_FR"/>
        </w:rPr>
      </w:r>
    </w:p>
    <w:p>
      <w:pPr/>
      <w:r>
        <w:rPr>
          <w:lang w:val="fr_FR" w:bidi="fr_FR"/>
        </w:rPr>
      </w:r>
      <w:r>
        <w:rPr>
          <w:b/>
          <w:lang w:val="fr_FR" w:bidi="fr_FR"/>
        </w:rPr>
        <w:t>Pourquoi les maris doivent-ils montrer de la sagesse envers leurs femmes ?</w:t>
      </w:r>
    </w:p>
    <w:p>
      <w:pPr/>
      <w:r>
        <w:rPr>
          <w:lang w:val="fr_FR" w:bidi="fr_FR"/>
        </w:rPr>
      </w:r>
      <w:r>
        <w:rPr>
          <w:lang w:val="fr_FR" w:bidi="fr_FR"/>
        </w:rPr>
        <w:t xml:space="preserve">Les maris doivent montrer de la sagesse envers leurs femmes afin </w:t>
      </w:r>
      <w:r>
        <w:rPr>
          <w:lang w:val="fr_FR" w:bidi="fr_FR"/>
        </w:rPr>
        <w:t>que rien ne vienne faire obstacle à leurs prières.</w:t>
      </w:r>
      <w:r>
        <w:rPr>
          <w:lang w:val="fr_FR" w:bidi="fr_FR"/>
        </w:rPr>
      </w:r>
      <w:r>
        <w:rPr>
          <w:lang w:val="fr_FR" w:bidi="fr_FR"/>
        </w:rPr>
      </w:r>
    </w:p>
    <w:p>
      <w:pPr/>
      <w:r>
        <w:rPr>
          <w:lang w:val="fr_FR" w:bidi="fr_FR"/>
        </w:rPr>
      </w:r>
    </w:p>
    <w:p>
      <w:pPr>
        <w:pStyle w:val="Heading2"/>
      </w:pPr>
      <w:r>
        <w:rPr>
          <w:lang w:val="fr_FR" w:bidi="fr_FR"/>
        </w:rPr>
        <w:t>1 Pierre 3.8–9</w:t>
      </w:r>
      <w:r>
        <w:rPr>
          <w:lang w:val="fr_FR" w:bidi="fr_FR"/>
        </w:rPr>
      </w:r>
    </w:p>
    <w:p>
      <w:pPr/>
      <w:r>
        <w:rPr>
          <w:lang w:val="fr_FR" w:bidi="fr_FR"/>
        </w:rPr>
      </w:r>
      <w:r>
        <w:rPr>
          <w:b/>
          <w:lang w:val="fr_FR" w:bidi="fr_FR"/>
        </w:rPr>
        <w:t xml:space="preserve">Pourquoi Pierre a-t-il demandé à tous les étrangers et aux élus d'être </w:t>
      </w:r>
      <w:r>
        <w:rPr>
          <w:b/>
          <w:lang w:val="fr_FR" w:bidi="fr_FR"/>
        </w:rPr>
        <w:t>tous animés des mêmes pensées et des mêmes sentiments, pleins d’amour fraternel, de compassion, d’humilité</w:t>
      </w:r>
      <w:r>
        <w:rPr>
          <w:b/>
          <w:lang w:val="fr_FR" w:bidi="fr_FR"/>
        </w:rPr>
        <w:t xml:space="preserve"> ?</w:t>
      </w:r>
    </w:p>
    <w:p>
      <w:pPr/>
      <w:r>
        <w:rPr>
          <w:lang w:val="fr_FR" w:bidi="fr_FR"/>
        </w:rPr>
      </w:r>
      <w:r>
        <w:rPr>
          <w:lang w:val="fr_FR" w:bidi="fr_FR"/>
        </w:rPr>
        <w:t>Parce qu'ils ont tous été appelés à le faire, afin qu'ils puissent hériter la bénédiction.</w:t>
      </w:r>
      <w:r>
        <w:rPr>
          <w:lang w:val="fr_FR" w:bidi="fr_FR"/>
        </w:rPr>
      </w:r>
      <w:r>
        <w:rPr>
          <w:lang w:val="fr_FR" w:bidi="fr_FR"/>
        </w:rPr>
      </w:r>
    </w:p>
    <w:p>
      <w:pPr/>
      <w:r>
        <w:rPr>
          <w:lang w:val="fr_FR" w:bidi="fr_FR"/>
        </w:rPr>
      </w:r>
    </w:p>
    <w:p>
      <w:pPr>
        <w:pStyle w:val="Heading2"/>
      </w:pPr>
      <w:r>
        <w:rPr>
          <w:lang w:val="fr_FR" w:bidi="fr_FR"/>
        </w:rPr>
        <w:t>1 Pierre 3.10–12</w:t>
      </w:r>
      <w:r>
        <w:rPr>
          <w:lang w:val="fr_FR" w:bidi="fr_FR"/>
        </w:rPr>
      </w:r>
    </w:p>
    <w:p>
      <w:pPr/>
      <w:r>
        <w:rPr>
          <w:lang w:val="fr_FR" w:bidi="fr_FR"/>
        </w:rPr>
      </w:r>
      <w:r>
        <w:rPr>
          <w:b/>
          <w:lang w:val="fr_FR" w:bidi="fr_FR"/>
        </w:rPr>
        <w:t>Pourquoi celui qui veut aimer la vie doit-il préserver sa langue du mal, s'éloigner du mal et faire le bien ?</w:t>
      </w:r>
    </w:p>
    <w:p>
      <w:pPr/>
      <w:r>
        <w:rPr>
          <w:lang w:val="fr_FR" w:bidi="fr_FR"/>
        </w:rPr>
      </w:r>
      <w:r>
        <w:rPr>
          <w:lang w:val="fr_FR" w:bidi="fr_FR"/>
        </w:rPr>
        <w:t>Car les yeux du Seigneur sont sur les justes.</w:t>
      </w:r>
      <w:r>
        <w:rPr>
          <w:lang w:val="fr_FR" w:bidi="fr_FR"/>
        </w:rPr>
      </w:r>
      <w:r>
        <w:rPr>
          <w:lang w:val="fr_FR" w:bidi="fr_FR"/>
        </w:rPr>
      </w:r>
    </w:p>
    <w:p>
      <w:pPr/>
      <w:r>
        <w:rPr>
          <w:lang w:val="fr_FR" w:bidi="fr_FR"/>
        </w:rPr>
      </w:r>
    </w:p>
    <w:p>
      <w:pPr>
        <w:pStyle w:val="Heading2"/>
      </w:pPr>
      <w:r>
        <w:rPr>
          <w:lang w:val="fr_FR" w:bidi="fr_FR"/>
        </w:rPr>
        <w:t>1 Pierre 3.14</w:t>
      </w:r>
      <w:r>
        <w:rPr>
          <w:lang w:val="fr_FR" w:bidi="fr_FR"/>
        </w:rPr>
      </w:r>
    </w:p>
    <w:p>
      <w:pPr/>
      <w:r>
        <w:rPr>
          <w:lang w:val="fr_FR" w:bidi="fr_FR"/>
        </w:rPr>
      </w:r>
      <w:r>
        <w:rPr>
          <w:b/>
          <w:lang w:val="fr_FR" w:bidi="fr_FR"/>
        </w:rPr>
        <w:t>Qui sont ceux qui sont heureux ?</w:t>
      </w:r>
    </w:p>
    <w:p>
      <w:pPr/>
      <w:r>
        <w:rPr>
          <w:lang w:val="fr_FR" w:bidi="fr_FR"/>
        </w:rPr>
      </w:r>
      <w:r>
        <w:rPr>
          <w:lang w:val="fr_FR" w:bidi="fr_FR"/>
        </w:rPr>
        <w:t>Ceux qui souffrent pour la justice sont heureux.</w:t>
      </w:r>
      <w:r>
        <w:rPr>
          <w:lang w:val="fr_FR" w:bidi="fr_FR"/>
        </w:rPr>
      </w:r>
      <w:r>
        <w:rPr>
          <w:lang w:val="fr_FR" w:bidi="fr_FR"/>
        </w:rPr>
      </w:r>
    </w:p>
    <w:p>
      <w:pPr/>
      <w:r>
        <w:rPr>
          <w:lang w:val="fr_FR" w:bidi="fr_FR"/>
        </w:rPr>
      </w:r>
    </w:p>
    <w:p>
      <w:pPr>
        <w:pStyle w:val="Heading2"/>
      </w:pPr>
      <w:r>
        <w:rPr>
          <w:lang w:val="fr_FR" w:bidi="fr_FR"/>
        </w:rPr>
        <w:t>1 Pierre 3.15</w:t>
      </w:r>
      <w:r>
        <w:rPr>
          <w:lang w:val="fr_FR" w:bidi="fr_FR"/>
        </w:rPr>
      </w:r>
    </w:p>
    <w:p>
      <w:pPr/>
      <w:r>
        <w:rPr>
          <w:lang w:val="fr_FR" w:bidi="fr_FR"/>
        </w:rPr>
      </w:r>
      <w:r>
        <w:rPr>
          <w:b/>
          <w:lang w:val="fr_FR" w:bidi="fr_FR"/>
        </w:rPr>
        <w:t>Que doivent faire les croyants pour conserver leur confiance en Dieu ?</w:t>
      </w:r>
    </w:p>
    <w:p>
      <w:pPr/>
      <w:r>
        <w:rPr>
          <w:lang w:val="fr_FR" w:bidi="fr_FR"/>
        </w:rPr>
      </w:r>
      <w:r>
        <w:rPr>
          <w:lang w:val="fr_FR" w:bidi="fr_FR"/>
        </w:rPr>
        <w:t>Ils doivent sanctifier Christ le Seigneur dans leur cœur.</w:t>
      </w:r>
      <w:r>
        <w:rPr>
          <w:lang w:val="fr_FR" w:bidi="fr_FR"/>
        </w:rPr>
      </w:r>
      <w:r>
        <w:rPr>
          <w:lang w:val="fr_FR" w:bidi="fr_FR"/>
        </w:rPr>
      </w:r>
    </w:p>
    <w:p>
      <w:pPr/>
      <w:r>
        <w:rPr>
          <w:lang w:val="fr_FR" w:bidi="fr_FR"/>
        </w:rPr>
      </w:r>
    </w:p>
    <w:p>
      <w:pPr>
        <w:pStyle w:val="Heading2"/>
      </w:pPr>
      <w:r>
        <w:rPr>
          <w:lang w:val="fr_FR" w:bidi="fr_FR"/>
        </w:rPr>
        <w:t>1 Pierre 3.15–16</w:t>
      </w:r>
      <w:r>
        <w:rPr>
          <w:lang w:val="fr_FR" w:bidi="fr_FR"/>
        </w:rPr>
      </w:r>
    </w:p>
    <w:p>
      <w:pPr/>
      <w:r>
        <w:rPr>
          <w:lang w:val="fr_FR" w:bidi="fr_FR"/>
        </w:rPr>
      </w:r>
      <w:r>
        <w:rPr>
          <w:b/>
          <w:lang w:val="fr_FR" w:bidi="fr_FR"/>
        </w:rPr>
        <w:t>Comment les croyants doivent-ils se défendre contre ceux qui demandent raison de leur espérance en Dieu ?</w:t>
      </w:r>
    </w:p>
    <w:p>
      <w:pPr/>
      <w:r>
        <w:rPr>
          <w:lang w:val="fr_FR" w:bidi="fr_FR"/>
        </w:rPr>
      </w:r>
      <w:r>
        <w:rPr>
          <w:lang w:val="fr_FR" w:bidi="fr_FR"/>
        </w:rPr>
        <w:t>Ils doivent être toujours prêts à se défendre avec douceur et respect.</w:t>
      </w:r>
      <w:r>
        <w:rPr>
          <w:lang w:val="fr_FR" w:bidi="fr_FR"/>
        </w:rPr>
      </w:r>
      <w:r>
        <w:rPr>
          <w:lang w:val="fr_FR" w:bidi="fr_FR"/>
        </w:rPr>
      </w:r>
    </w:p>
    <w:p>
      <w:pPr/>
      <w:r>
        <w:rPr>
          <w:lang w:val="fr_FR" w:bidi="fr_FR"/>
        </w:rPr>
      </w:r>
    </w:p>
    <w:p>
      <w:pPr>
        <w:pStyle w:val="Heading2"/>
      </w:pPr>
      <w:r>
        <w:rPr>
          <w:lang w:val="fr_FR" w:bidi="fr_FR"/>
        </w:rPr>
        <w:t>1 Pierre 3.18</w:t>
      </w:r>
      <w:r>
        <w:rPr>
          <w:lang w:val="fr_FR" w:bidi="fr_FR"/>
        </w:rPr>
      </w:r>
    </w:p>
    <w:p>
      <w:pPr/>
      <w:r>
        <w:rPr>
          <w:lang w:val="fr_FR" w:bidi="fr_FR"/>
        </w:rPr>
      </w:r>
      <w:r>
        <w:rPr>
          <w:b/>
          <w:lang w:val="fr_FR" w:bidi="fr_FR"/>
        </w:rPr>
        <w:t>Pourquoi Christ a-t-il souffert une seule fois pour les péchés ?</w:t>
      </w:r>
    </w:p>
    <w:p>
      <w:pPr/>
      <w:r>
        <w:rPr>
          <w:lang w:val="fr_FR" w:bidi="fr_FR"/>
        </w:rPr>
      </w:r>
      <w:r>
        <w:rPr>
          <w:lang w:val="fr_FR" w:bidi="fr_FR"/>
        </w:rPr>
        <w:t>Christ a souffert une fois pour les péchés afin de nous amener à Dieu.</w:t>
      </w:r>
      <w:r>
        <w:rPr>
          <w:lang w:val="fr_FR" w:bidi="fr_FR"/>
        </w:rPr>
      </w:r>
      <w:r>
        <w:rPr>
          <w:lang w:val="fr_FR" w:bidi="fr_FR"/>
        </w:rPr>
      </w:r>
    </w:p>
    <w:p>
      <w:pPr/>
      <w:r>
        <w:rPr>
          <w:lang w:val="fr_FR" w:bidi="fr_FR"/>
        </w:rPr>
      </w:r>
    </w:p>
    <w:p>
      <w:pPr>
        <w:pStyle w:val="Heading2"/>
      </w:pPr>
      <w:r>
        <w:rPr>
          <w:lang w:val="fr_FR" w:bidi="fr_FR"/>
        </w:rPr>
        <w:t>1 Pierre 3.19–20</w:t>
      </w:r>
      <w:r>
        <w:rPr>
          <w:lang w:val="fr_FR" w:bidi="fr_FR"/>
        </w:rPr>
      </w:r>
    </w:p>
    <w:p>
      <w:pPr/>
      <w:r>
        <w:rPr>
          <w:lang w:val="fr_FR" w:bidi="fr_FR"/>
        </w:rPr>
      </w:r>
      <w:r>
        <w:rPr>
          <w:b/>
          <w:lang w:val="fr_FR" w:bidi="fr_FR"/>
        </w:rPr>
        <w:t>Pourquoi les esprits auxquels Christ a prêché en Esprit sont-ils maintenant en prison ?</w:t>
      </w:r>
    </w:p>
    <w:p>
      <w:pPr/>
      <w:r>
        <w:rPr>
          <w:lang w:val="fr_FR" w:bidi="fr_FR"/>
        </w:rPr>
      </w:r>
      <w:r>
        <w:rPr>
          <w:lang w:val="fr_FR" w:bidi="fr_FR"/>
        </w:rPr>
        <w:t xml:space="preserve">Les esprits qui sont maintenant en prison </w:t>
      </w:r>
      <w:r>
        <w:rPr>
          <w:lang w:val="fr_FR" w:bidi="fr_FR"/>
        </w:rPr>
        <w:t xml:space="preserve">avaient été incrédules </w:t>
      </w:r>
      <w:r>
        <w:rPr>
          <w:lang w:val="fr_FR" w:bidi="fr_FR"/>
        </w:rPr>
        <w:t>autrefois</w:t>
      </w:r>
      <w:r>
        <w:rPr>
          <w:lang w:val="fr_FR" w:bidi="fr_FR"/>
        </w:rPr>
        <w:t>, lorsque la patience de Dieu se prolongeait, aux jours de Noé.</w:t>
      </w:r>
      <w:r>
        <w:rPr>
          <w:lang w:val="fr_FR" w:bidi="fr_FR"/>
        </w:rPr>
      </w:r>
      <w:r>
        <w:rPr>
          <w:lang w:val="fr_FR" w:bidi="fr_FR"/>
        </w:rPr>
      </w:r>
    </w:p>
    <w:p>
      <w:pPr/>
      <w:r>
        <w:rPr>
          <w:lang w:val="fr_FR" w:bidi="fr_FR"/>
        </w:rPr>
      </w:r>
    </w:p>
    <w:p>
      <w:pPr>
        <w:pStyle w:val="Heading2"/>
      </w:pPr>
      <w:r>
        <w:rPr>
          <w:lang w:val="fr_FR" w:bidi="fr_FR"/>
        </w:rPr>
        <w:t>1 Pierre 3.21</w:t>
      </w:r>
      <w:r>
        <w:rPr>
          <w:lang w:val="fr_FR" w:bidi="fr_FR"/>
        </w:rPr>
      </w:r>
    </w:p>
    <w:p>
      <w:pPr/>
      <w:r>
        <w:rPr>
          <w:lang w:val="fr_FR" w:bidi="fr_FR"/>
        </w:rPr>
      </w:r>
      <w:r>
        <w:rPr>
          <w:b/>
          <w:lang w:val="fr_FR" w:bidi="fr_FR"/>
        </w:rPr>
        <w:t>Quel type de baptême sauve le croyant ?</w:t>
      </w:r>
    </w:p>
    <w:p>
      <w:pPr/>
      <w:r>
        <w:rPr>
          <w:lang w:val="fr_FR" w:bidi="fr_FR"/>
        </w:rPr>
      </w:r>
      <w:r>
        <w:rPr>
          <w:lang w:val="fr_FR" w:bidi="fr_FR"/>
        </w:rPr>
        <w:t xml:space="preserve">Le baptême qui sauve le croyant n'est pas </w:t>
      </w:r>
      <w:r>
        <w:rPr>
          <w:lang w:val="fr_FR" w:bidi="fr_FR"/>
        </w:rPr>
        <w:t>la purification des souillures du corps, mais l’engagement d’une bonne conscience envers Dieu par la résurrection de Jésus-Christ.</w:t>
      </w:r>
      <w:r>
        <w:rPr>
          <w:lang w:val="fr_FR" w:bidi="fr_FR"/>
        </w:rPr>
      </w:r>
      <w:r>
        <w:rPr>
          <w:lang w:val="fr_FR" w:bidi="fr_FR"/>
        </w:rPr>
      </w:r>
    </w:p>
    <w:p>
      <w:pPr/>
      <w:r>
        <w:rPr>
          <w:lang w:val="fr_FR" w:bidi="fr_FR"/>
        </w:rPr>
      </w:r>
    </w:p>
    <w:p>
      <w:pPr>
        <w:pStyle w:val="Heading2"/>
      </w:pPr>
      <w:r>
        <w:rPr>
          <w:lang w:val="fr_FR" w:bidi="fr_FR"/>
        </w:rPr>
        <w:t>1 Pierre 3.22</w:t>
      </w:r>
      <w:r>
        <w:rPr>
          <w:lang w:val="fr_FR" w:bidi="fr_FR"/>
        </w:rPr>
      </w:r>
    </w:p>
    <w:p>
      <w:pPr/>
      <w:r>
        <w:rPr>
          <w:lang w:val="fr_FR" w:bidi="fr_FR"/>
        </w:rPr>
      </w:r>
      <w:r>
        <w:rPr>
          <w:b/>
          <w:lang w:val="fr_FR" w:bidi="fr_FR"/>
        </w:rPr>
        <w:t>Comme Jésus est à la droite de Dieu au ciel, que doivent faire les anges, les autorités et les puissances ?</w:t>
      </w:r>
    </w:p>
    <w:p>
      <w:pPr/>
      <w:r>
        <w:rPr>
          <w:lang w:val="fr_FR" w:bidi="fr_FR"/>
        </w:rPr>
      </w:r>
      <w:r>
        <w:rPr>
          <w:lang w:val="fr_FR" w:bidi="fr_FR"/>
        </w:rPr>
        <w:t>Ils doivent tous lui être soumis.</w:t>
      </w:r>
      <w:r>
        <w:rPr>
          <w:lang w:val="fr_FR" w:bidi="fr_FR"/>
        </w:rPr>
      </w:r>
      <w:r>
        <w:rPr>
          <w:lang w:val="fr_FR" w:bidi="fr_FR"/>
        </w:rPr>
      </w:r>
    </w:p>
    <w:p>
      <w:pPr/>
      <w:r>
        <w:rPr>
          <w:lang w:val="fr_FR" w:bidi="fr_FR"/>
        </w:rPr>
      </w:r>
    </w:p>
    <w:p>
      <w:pPr>
        <w:pStyle w:val="Heading2"/>
      </w:pPr>
      <w:r>
        <w:rPr>
          <w:lang w:val="fr_FR" w:bidi="fr_FR"/>
        </w:rPr>
        <w:t>1 Pierre 4.1</w:t>
      </w:r>
      <w:r>
        <w:rPr>
          <w:lang w:val="fr_FR" w:bidi="fr_FR"/>
        </w:rPr>
      </w:r>
    </w:p>
    <w:p>
      <w:pPr/>
      <w:r>
        <w:rPr>
          <w:lang w:val="fr_FR" w:bidi="fr_FR"/>
        </w:rPr>
      </w:r>
      <w:r>
        <w:rPr>
          <w:b/>
          <w:lang w:val="fr_FR" w:bidi="fr_FR"/>
        </w:rPr>
        <w:t>De quoi Pierre a-t-il ordonné aux croyants de s'armer ?</w:t>
      </w:r>
    </w:p>
    <w:p>
      <w:pPr/>
      <w:r>
        <w:rPr>
          <w:lang w:val="fr_FR" w:bidi="fr_FR"/>
        </w:rPr>
      </w:r>
      <w:r>
        <w:rPr>
          <w:lang w:val="fr_FR" w:bidi="fr_FR"/>
        </w:rPr>
        <w:t>Il leur a ordonné de s'armer de la même pensée que Christ avait lorsqu'il a souffert dans la chair.</w:t>
      </w:r>
      <w:r>
        <w:rPr>
          <w:lang w:val="fr_FR" w:bidi="fr_FR"/>
        </w:rPr>
      </w:r>
      <w:r>
        <w:rPr>
          <w:lang w:val="fr_FR" w:bidi="fr_FR"/>
        </w:rPr>
      </w:r>
    </w:p>
    <w:p>
      <w:pPr/>
      <w:r>
        <w:rPr>
          <w:lang w:val="fr_FR" w:bidi="fr_FR"/>
        </w:rPr>
      </w:r>
    </w:p>
    <w:p>
      <w:pPr>
        <w:pStyle w:val="Heading2"/>
      </w:pPr>
      <w:r>
        <w:rPr>
          <w:lang w:val="fr_FR" w:bidi="fr_FR"/>
        </w:rPr>
        <w:t>1 Pierre 4.3–4</w:t>
      </w:r>
      <w:r>
        <w:rPr>
          <w:lang w:val="fr_FR" w:bidi="fr_FR"/>
        </w:rPr>
      </w:r>
    </w:p>
    <w:p>
      <w:pPr/>
      <w:r>
        <w:rPr>
          <w:lang w:val="fr_FR" w:bidi="fr_FR"/>
        </w:rPr>
      </w:r>
      <w:r>
        <w:rPr>
          <w:b/>
          <w:lang w:val="fr_FR" w:bidi="fr_FR"/>
        </w:rPr>
        <w:t xml:space="preserve">Pourquoi les </w:t>
      </w:r>
      <w:r>
        <w:rPr>
          <w:b/>
          <w:lang w:val="fr_FR" w:bidi="fr_FR"/>
        </w:rPr>
        <w:t xml:space="preserve">païens </w:t>
      </w:r>
      <w:r>
        <w:rPr>
          <w:b/>
          <w:lang w:val="fr_FR" w:bidi="fr_FR"/>
        </w:rPr>
        <w:t>calomnient-ils les croyants ?</w:t>
      </w:r>
    </w:p>
    <w:p>
      <w:pPr/>
      <w:r>
        <w:rPr>
          <w:lang w:val="fr_FR" w:bidi="fr_FR"/>
        </w:rPr>
      </w:r>
      <w:r>
        <w:rPr>
          <w:lang w:val="fr_FR" w:bidi="fr_FR"/>
        </w:rPr>
        <w:t xml:space="preserve">Les </w:t>
      </w:r>
      <w:r>
        <w:rPr>
          <w:lang w:val="fr_FR" w:bidi="fr_FR"/>
        </w:rPr>
        <w:t xml:space="preserve">païens </w:t>
      </w:r>
      <w:r>
        <w:rPr>
          <w:lang w:val="fr_FR" w:bidi="fr_FR"/>
        </w:rPr>
        <w:t xml:space="preserve">calomnient les élus parce qu'ils ne marchent pas comme eux dans </w:t>
      </w:r>
      <w:r>
        <w:rPr>
          <w:lang w:val="fr_FR" w:bidi="fr_FR"/>
        </w:rPr>
        <w:t>la dissolution, les convoitises, l'ivrognerie, les excès du manger et du boire, et les idolâtries criminelles</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4.5</w:t>
      </w:r>
      <w:r>
        <w:rPr>
          <w:lang w:val="fr_FR" w:bidi="fr_FR"/>
        </w:rPr>
      </w:r>
    </w:p>
    <w:p>
      <w:pPr/>
      <w:r>
        <w:rPr>
          <w:lang w:val="fr_FR" w:bidi="fr_FR"/>
        </w:rPr>
      </w:r>
      <w:r>
        <w:rPr>
          <w:b/>
          <w:lang w:val="fr_FR" w:bidi="fr_FR"/>
        </w:rPr>
        <w:t>Qui Dieu est-il prêt à juger ?</w:t>
      </w:r>
    </w:p>
    <w:p>
      <w:pPr/>
      <w:r>
        <w:rPr>
          <w:lang w:val="fr_FR" w:bidi="fr_FR"/>
        </w:rPr>
      </w:r>
      <w:r>
        <w:rPr>
          <w:lang w:val="fr_FR" w:bidi="fr_FR"/>
        </w:rPr>
        <w:t>Dieu est prêt à juger les vivants et les morts.</w:t>
      </w:r>
      <w:r>
        <w:rPr>
          <w:lang w:val="fr_FR" w:bidi="fr_FR"/>
        </w:rPr>
      </w:r>
      <w:r>
        <w:rPr>
          <w:lang w:val="fr_FR" w:bidi="fr_FR"/>
        </w:rPr>
      </w:r>
    </w:p>
    <w:p>
      <w:pPr/>
      <w:r>
        <w:rPr>
          <w:lang w:val="fr_FR" w:bidi="fr_FR"/>
        </w:rPr>
      </w:r>
    </w:p>
    <w:p>
      <w:pPr>
        <w:pStyle w:val="Heading2"/>
      </w:pPr>
      <w:r>
        <w:rPr>
          <w:lang w:val="fr_FR" w:bidi="fr_FR"/>
        </w:rPr>
        <w:t>1 Pierre 4.7</w:t>
      </w:r>
      <w:r>
        <w:rPr>
          <w:lang w:val="fr_FR" w:bidi="fr_FR"/>
        </w:rPr>
      </w:r>
    </w:p>
    <w:p>
      <w:pPr/>
      <w:r>
        <w:rPr>
          <w:lang w:val="fr_FR" w:bidi="fr_FR"/>
        </w:rPr>
      </w:r>
      <w:r>
        <w:rPr>
          <w:b/>
          <w:lang w:val="fr_FR" w:bidi="fr_FR"/>
        </w:rPr>
        <w:t>Pourquoi les croyants doivent-ils être sages et sobres ?</w:t>
      </w:r>
    </w:p>
    <w:p>
      <w:pPr/>
      <w:r>
        <w:rPr>
          <w:lang w:val="fr_FR" w:bidi="fr_FR"/>
        </w:rPr>
      </w:r>
      <w:r>
        <w:rPr>
          <w:lang w:val="fr_FR" w:bidi="fr_FR"/>
        </w:rPr>
        <w:t xml:space="preserve">Ils doivent être sages et sobres, car la fin de toutes choses est proche, et pour vaquer à la prière. </w:t>
      </w:r>
      <w:r>
        <w:rPr>
          <w:lang w:val="fr_FR" w:bidi="fr_FR"/>
        </w:rPr>
      </w:r>
      <w:r>
        <w:rPr>
          <w:lang w:val="fr_FR" w:bidi="fr_FR"/>
        </w:rPr>
      </w:r>
    </w:p>
    <w:p>
      <w:pPr/>
      <w:r>
        <w:rPr>
          <w:lang w:val="fr_FR" w:bidi="fr_FR"/>
        </w:rPr>
      </w:r>
    </w:p>
    <w:p>
      <w:pPr>
        <w:pStyle w:val="Heading2"/>
      </w:pPr>
      <w:r>
        <w:rPr>
          <w:lang w:val="fr_FR" w:bidi="fr_FR"/>
        </w:rPr>
        <w:t>1 Pierre 4.10–11</w:t>
      </w:r>
      <w:r>
        <w:rPr>
          <w:lang w:val="fr_FR" w:bidi="fr_FR"/>
        </w:rPr>
      </w:r>
    </w:p>
    <w:p>
      <w:pPr/>
      <w:r>
        <w:rPr>
          <w:lang w:val="fr_FR" w:bidi="fr_FR"/>
        </w:rPr>
      </w:r>
      <w:r>
        <w:rPr>
          <w:b/>
          <w:lang w:val="fr_FR" w:bidi="fr_FR"/>
        </w:rPr>
        <w:t>Pourquoi chaque croyant doit-il mettre au service des autres le don qu'il a reçu ?</w:t>
      </w:r>
    </w:p>
    <w:p>
      <w:pPr/>
      <w:r>
        <w:rPr>
          <w:lang w:val="fr_FR" w:bidi="fr_FR"/>
        </w:rPr>
      </w:r>
      <w:r>
        <w:rPr>
          <w:lang w:val="fr_FR" w:bidi="fr_FR"/>
        </w:rPr>
        <w:t xml:space="preserve">Chaque croyant doit mettre au service des autres le don qu'il a reçu </w:t>
      </w:r>
      <w:r>
        <w:rPr>
          <w:lang w:val="fr_FR" w:bidi="fr_FR"/>
        </w:rPr>
        <w:t>afin qu’en toutes choses Dieu soit glorifié par Jésus-Christ.</w:t>
      </w:r>
      <w:r>
        <w:rPr>
          <w:lang w:val="fr_FR" w:bidi="fr_FR"/>
        </w:rPr>
      </w:r>
      <w:r>
        <w:rPr>
          <w:lang w:val="fr_FR" w:bidi="fr_FR"/>
        </w:rPr>
      </w:r>
    </w:p>
    <w:p>
      <w:pPr/>
      <w:r>
        <w:rPr>
          <w:lang w:val="fr_FR" w:bidi="fr_FR"/>
        </w:rPr>
      </w:r>
    </w:p>
    <w:p>
      <w:pPr>
        <w:pStyle w:val="Heading2"/>
      </w:pPr>
      <w:r>
        <w:rPr>
          <w:lang w:val="fr_FR" w:bidi="fr_FR"/>
        </w:rPr>
        <w:t>1 Pierre 4.13–14</w:t>
      </w:r>
      <w:r>
        <w:rPr>
          <w:lang w:val="fr_FR" w:bidi="fr_FR"/>
        </w:rPr>
      </w:r>
    </w:p>
    <w:p>
      <w:pPr/>
      <w:r>
        <w:rPr>
          <w:lang w:val="fr_FR" w:bidi="fr_FR"/>
        </w:rPr>
      </w:r>
      <w:r>
        <w:rPr>
          <w:b/>
          <w:lang w:val="fr_FR" w:bidi="fr_FR"/>
        </w:rPr>
        <w:t>Pourquoi les croyants doivent-ils se réjouir de leur part aux souffrances de Christ ou quand ils sont outragés pour le nom de Christ ?</w:t>
      </w:r>
    </w:p>
    <w:p>
      <w:pPr/>
      <w:r>
        <w:rPr>
          <w:lang w:val="fr_FR" w:bidi="fr_FR"/>
        </w:rPr>
      </w:r>
      <w:r>
        <w:rPr>
          <w:lang w:val="fr_FR" w:bidi="fr_FR"/>
        </w:rPr>
        <w:t>Parce qu'ils sont heureux, et parce que l'Esprit de gloire, l'Esprit de Dieu, repose sur eux.</w:t>
      </w:r>
      <w:r>
        <w:rPr>
          <w:lang w:val="fr_FR" w:bidi="fr_FR"/>
        </w:rPr>
      </w:r>
      <w:r>
        <w:rPr>
          <w:lang w:val="fr_FR" w:bidi="fr_FR"/>
        </w:rPr>
      </w:r>
    </w:p>
    <w:p>
      <w:pPr/>
      <w:r>
        <w:rPr>
          <w:lang w:val="fr_FR" w:bidi="fr_FR"/>
        </w:rPr>
      </w:r>
    </w:p>
    <w:p>
      <w:pPr>
        <w:pStyle w:val="Heading2"/>
      </w:pPr>
      <w:r>
        <w:rPr>
          <w:lang w:val="fr_FR" w:bidi="fr_FR"/>
        </w:rPr>
        <w:t>1 Pierre 4.15</w:t>
      </w:r>
      <w:r>
        <w:rPr>
          <w:lang w:val="fr_FR" w:bidi="fr_FR"/>
        </w:rPr>
      </w:r>
    </w:p>
    <w:p>
      <w:pPr/>
      <w:r>
        <w:rPr>
          <w:lang w:val="fr_FR" w:bidi="fr_FR"/>
        </w:rPr>
      </w:r>
      <w:r>
        <w:rPr>
          <w:b/>
          <w:lang w:val="fr_FR" w:bidi="fr_FR"/>
        </w:rPr>
        <w:t>Pour quelles actions les chrétiens ne doivent-ils pas être trouvés coupables et souffrir ?</w:t>
      </w:r>
    </w:p>
    <w:p>
      <w:pPr/>
      <w:r>
        <w:rPr>
          <w:lang w:val="fr_FR" w:bidi="fr_FR"/>
        </w:rPr>
      </w:r>
      <w:r>
        <w:rPr>
          <w:lang w:val="fr_FR" w:bidi="fr_FR"/>
        </w:rPr>
        <w:t xml:space="preserve">Les chrétiens ne doivent pas souffrir </w:t>
      </w:r>
      <w:r>
        <w:rPr>
          <w:lang w:val="fr_FR" w:bidi="fr_FR"/>
        </w:rPr>
        <w:t>comme meurtriers, voleurs, malfaiteurs, ou comme s'ingérant dans les affaires d'autrui.</w:t>
      </w:r>
      <w:r>
        <w:rPr>
          <w:lang w:val="fr_FR" w:bidi="fr_FR"/>
        </w:rPr>
      </w:r>
      <w:r>
        <w:rPr>
          <w:lang w:val="fr_FR" w:bidi="fr_FR"/>
        </w:rPr>
      </w:r>
    </w:p>
    <w:p>
      <w:pPr/>
      <w:r>
        <w:rPr>
          <w:lang w:val="fr_FR" w:bidi="fr_FR"/>
        </w:rPr>
      </w:r>
    </w:p>
    <w:p>
      <w:pPr>
        <w:pStyle w:val="Heading2"/>
      </w:pPr>
      <w:r>
        <w:rPr>
          <w:lang w:val="fr_FR" w:bidi="fr_FR"/>
        </w:rPr>
        <w:t>1 Pierre 4.17–18</w:t>
      </w:r>
      <w:r>
        <w:rPr>
          <w:lang w:val="fr_FR" w:bidi="fr_FR"/>
        </w:rPr>
      </w:r>
    </w:p>
    <w:p>
      <w:pPr/>
      <w:r>
        <w:rPr>
          <w:lang w:val="fr_FR" w:bidi="fr_FR"/>
        </w:rPr>
      </w:r>
      <w:r>
        <w:rPr>
          <w:b/>
          <w:lang w:val="fr_FR" w:bidi="fr_FR"/>
        </w:rPr>
        <w:t>Pourquoi l'impie et le pécheur doivent-ils obéir à l'Évangile de Dieu ?</w:t>
      </w:r>
    </w:p>
    <w:p>
      <w:pPr/>
      <w:r>
        <w:rPr>
          <w:lang w:val="fr_FR" w:bidi="fr_FR"/>
        </w:rPr>
      </w:r>
      <w:r>
        <w:rPr>
          <w:lang w:val="fr_FR" w:bidi="fr_FR"/>
        </w:rPr>
        <w:t>L'impie et le pécheur doivent obéir à l'Évangile de Dieu, car leur jugement sera encore plus sévère que celui des justes.</w:t>
      </w:r>
      <w:r>
        <w:rPr>
          <w:lang w:val="fr_FR" w:bidi="fr_FR"/>
        </w:rPr>
      </w:r>
      <w:r>
        <w:rPr>
          <w:lang w:val="fr_FR" w:bidi="fr_FR"/>
        </w:rPr>
      </w:r>
    </w:p>
    <w:p>
      <w:pPr/>
      <w:r>
        <w:rPr>
          <w:lang w:val="fr_FR" w:bidi="fr_FR"/>
        </w:rPr>
      </w:r>
    </w:p>
    <w:p>
      <w:pPr>
        <w:pStyle w:val="Heading2"/>
      </w:pPr>
      <w:r>
        <w:rPr>
          <w:lang w:val="fr_FR" w:bidi="fr_FR"/>
        </w:rPr>
        <w:t>1 Pierre 4.19</w:t>
      </w:r>
      <w:r>
        <w:rPr>
          <w:lang w:val="fr_FR" w:bidi="fr_FR"/>
        </w:rPr>
      </w:r>
    </w:p>
    <w:p>
      <w:pPr/>
      <w:r>
        <w:rPr>
          <w:lang w:val="fr_FR" w:bidi="fr_FR"/>
        </w:rPr>
      </w:r>
      <w:r>
        <w:rPr>
          <w:b/>
          <w:lang w:val="fr_FR" w:bidi="fr_FR"/>
        </w:rPr>
        <w:t>Comment ceux qui souffrent selon la volonté de Dieu doivent-ils agir ?</w:t>
      </w:r>
    </w:p>
    <w:p>
      <w:pPr/>
      <w:r>
        <w:rPr>
          <w:lang w:val="fr_FR" w:bidi="fr_FR"/>
        </w:rPr>
      </w:r>
      <w:r>
        <w:rPr>
          <w:lang w:val="fr_FR" w:bidi="fr_FR"/>
        </w:rPr>
        <w:t xml:space="preserve">Ils doivent remettre leurs âmes au fidèle </w:t>
      </w:r>
      <w:r>
        <w:rPr>
          <w:lang w:val="fr_FR" w:bidi="fr_FR"/>
        </w:rPr>
        <w:t>Créateur, en faisant ce qui est bien.</w:t>
      </w:r>
      <w:r>
        <w:rPr>
          <w:lang w:val="fr_FR" w:bidi="fr_FR"/>
        </w:rPr>
      </w:r>
      <w:r>
        <w:rPr>
          <w:lang w:val="fr_FR" w:bidi="fr_FR"/>
        </w:rPr>
      </w:r>
    </w:p>
    <w:p>
      <w:pPr/>
      <w:r>
        <w:rPr>
          <w:lang w:val="fr_FR" w:bidi="fr_FR"/>
        </w:rPr>
      </w:r>
    </w:p>
    <w:p>
      <w:pPr>
        <w:pStyle w:val="Heading2"/>
      </w:pPr>
      <w:r>
        <w:rPr>
          <w:lang w:val="fr_FR" w:bidi="fr_FR"/>
        </w:rPr>
        <w:t>1 Pierre 5.1</w:t>
      </w:r>
      <w:r>
        <w:rPr>
          <w:lang w:val="fr_FR" w:bidi="fr_FR"/>
        </w:rPr>
      </w:r>
    </w:p>
    <w:p>
      <w:pPr/>
      <w:r>
        <w:rPr>
          <w:lang w:val="fr_FR" w:bidi="fr_FR"/>
        </w:rPr>
      </w:r>
      <w:r>
        <w:rPr>
          <w:b/>
          <w:lang w:val="fr_FR" w:bidi="fr_FR"/>
        </w:rPr>
        <w:t>Qui était Pierre ?</w:t>
      </w:r>
    </w:p>
    <w:p>
      <w:pPr/>
      <w:r>
        <w:rPr>
          <w:lang w:val="fr_FR" w:bidi="fr_FR"/>
        </w:rPr>
      </w:r>
      <w:r>
        <w:rPr>
          <w:lang w:val="fr_FR" w:bidi="fr_FR"/>
        </w:rPr>
        <w:t>Pierre était un ancien, un témoin des souffrances de Christ et un participant de la gloire qui doit être manifestée.</w:t>
      </w:r>
      <w:r>
        <w:rPr>
          <w:lang w:val="fr_FR" w:bidi="fr_FR"/>
        </w:rPr>
      </w:r>
      <w:r>
        <w:rPr>
          <w:lang w:val="fr_FR" w:bidi="fr_FR"/>
        </w:rPr>
      </w:r>
    </w:p>
    <w:p>
      <w:pPr/>
      <w:r>
        <w:rPr>
          <w:lang w:val="fr_FR" w:bidi="fr_FR"/>
        </w:rPr>
      </w:r>
    </w:p>
    <w:p>
      <w:pPr>
        <w:pStyle w:val="Heading2"/>
      </w:pPr>
      <w:r>
        <w:rPr>
          <w:lang w:val="fr_FR" w:bidi="fr_FR"/>
        </w:rPr>
        <w:t>1 Pierre 5.1–2</w:t>
      </w:r>
      <w:r>
        <w:rPr>
          <w:lang w:val="fr_FR" w:bidi="fr_FR"/>
        </w:rPr>
      </w:r>
    </w:p>
    <w:p>
      <w:pPr/>
      <w:r>
        <w:rPr>
          <w:lang w:val="fr_FR" w:bidi="fr_FR"/>
        </w:rPr>
      </w:r>
      <w:r>
        <w:rPr>
          <w:b/>
          <w:lang w:val="fr_FR" w:bidi="fr_FR"/>
        </w:rPr>
        <w:t>Quelles exhortations Pierre a-t-il adressées aux anciens ?</w:t>
      </w:r>
    </w:p>
    <w:p>
      <w:pPr/>
      <w:r>
        <w:rPr>
          <w:lang w:val="fr_FR" w:bidi="fr_FR"/>
        </w:rPr>
      </w:r>
      <w:r>
        <w:rPr>
          <w:lang w:val="fr_FR" w:bidi="fr_FR"/>
        </w:rPr>
        <w:t>Il les a exhortés à prendre soin du troupeau de Dieu avec dévouement.</w:t>
      </w:r>
      <w:r>
        <w:rPr>
          <w:lang w:val="fr_FR" w:bidi="fr_FR"/>
        </w:rPr>
      </w:r>
      <w:r>
        <w:rPr>
          <w:lang w:val="fr_FR" w:bidi="fr_FR"/>
        </w:rPr>
      </w:r>
    </w:p>
    <w:p>
      <w:pPr/>
      <w:r>
        <w:rPr>
          <w:lang w:val="fr_FR" w:bidi="fr_FR"/>
        </w:rPr>
      </w:r>
    </w:p>
    <w:p>
      <w:pPr>
        <w:pStyle w:val="Heading2"/>
      </w:pPr>
      <w:r>
        <w:rPr>
          <w:lang w:val="fr_FR" w:bidi="fr_FR"/>
        </w:rPr>
        <w:t>1 Pierre 5.5</w:t>
      </w:r>
      <w:r>
        <w:rPr>
          <w:lang w:val="fr_FR" w:bidi="fr_FR"/>
        </w:rPr>
      </w:r>
    </w:p>
    <w:p>
      <w:pPr/>
      <w:r>
        <w:rPr>
          <w:lang w:val="fr_FR" w:bidi="fr_FR"/>
        </w:rPr>
      </w:r>
      <w:r>
        <w:rPr>
          <w:b/>
          <w:lang w:val="fr_FR" w:bidi="fr_FR"/>
        </w:rPr>
        <w:t>À qui les jeunes doivent-ils se soumettre ?</w:t>
      </w:r>
    </w:p>
    <w:p>
      <w:pPr/>
      <w:r>
        <w:rPr>
          <w:lang w:val="fr_FR" w:bidi="fr_FR"/>
        </w:rPr>
      </w:r>
      <w:r>
        <w:rPr>
          <w:lang w:val="fr_FR" w:bidi="fr_FR"/>
        </w:rPr>
        <w:t>Ils doivent se soumettre aux anciens.</w:t>
      </w:r>
      <w:r>
        <w:rPr>
          <w:lang w:val="fr_FR" w:bidi="fr_FR"/>
        </w:rPr>
      </w:r>
      <w:r>
        <w:rPr>
          <w:lang w:val="fr_FR" w:bidi="fr_FR"/>
        </w:rPr>
      </w:r>
    </w:p>
    <w:p>
      <w:pPr/>
      <w:r>
        <w:rPr>
          <w:lang w:val="fr_FR" w:bidi="fr_FR"/>
        </w:rPr>
      </w:r>
    </w:p>
    <w:p>
      <w:pPr>
        <w:pStyle w:val="Heading2"/>
      </w:pPr>
      <w:r>
        <w:rPr>
          <w:lang w:val="fr_FR" w:bidi="fr_FR"/>
        </w:rPr>
        <w:t>1 Pierre 5.5–7</w:t>
      </w:r>
      <w:r>
        <w:rPr>
          <w:lang w:val="fr_FR" w:bidi="fr_FR"/>
        </w:rPr>
      </w:r>
    </w:p>
    <w:p>
      <w:pPr/>
      <w:r>
        <w:rPr>
          <w:lang w:val="fr_FR" w:bidi="fr_FR"/>
        </w:rPr>
      </w:r>
      <w:r>
        <w:rPr>
          <w:b/>
          <w:lang w:val="fr_FR" w:bidi="fr_FR"/>
        </w:rPr>
        <w:t>Pourquoi doivent-ils tous se revêtir d'humilité dans leurs rapports mutuels ?</w:t>
      </w:r>
    </w:p>
    <w:p>
      <w:pPr/>
      <w:r>
        <w:rPr>
          <w:lang w:val="fr_FR" w:bidi="fr_FR"/>
        </w:rPr>
      </w:r>
      <w:r>
        <w:rPr>
          <w:lang w:val="fr_FR" w:bidi="fr_FR"/>
        </w:rPr>
        <w:t xml:space="preserve">Parce que </w:t>
      </w:r>
      <w:r>
        <w:rPr>
          <w:lang w:val="fr_FR" w:bidi="fr_FR"/>
        </w:rPr>
        <w:t>Dieu fait grâce aux humbles</w:t>
      </w:r>
      <w:r>
        <w:rPr>
          <w:lang w:val="fr_FR" w:bidi="fr_FR"/>
        </w:rPr>
        <w:t xml:space="preserve">, et afin qu'il puisse les élever </w:t>
      </w:r>
      <w:r>
        <w:rPr>
          <w:lang w:val="fr_FR" w:bidi="fr_FR"/>
        </w:rPr>
        <w:t>au temps convenable</w:t>
      </w:r>
      <w:r>
        <w:rPr>
          <w:lang w:val="fr_FR" w:bidi="fr_FR"/>
        </w:rPr>
        <w:t>.</w:t>
      </w:r>
      <w:r>
        <w:rPr>
          <w:lang w:val="fr_FR" w:bidi="fr_FR"/>
        </w:rPr>
      </w:r>
      <w:r>
        <w:rPr>
          <w:lang w:val="fr_FR" w:bidi="fr_FR"/>
        </w:rPr>
      </w:r>
    </w:p>
    <w:p>
      <w:pPr/>
      <w:r>
        <w:rPr>
          <w:lang w:val="fr_FR" w:bidi="fr_FR"/>
        </w:rPr>
      </w:r>
    </w:p>
    <w:p>
      <w:pPr>
        <w:pStyle w:val="Heading2"/>
      </w:pPr>
      <w:r>
        <w:rPr>
          <w:lang w:val="fr_FR" w:bidi="fr_FR"/>
        </w:rPr>
        <w:t>1 Pierre 5.8</w:t>
      </w:r>
      <w:r>
        <w:rPr>
          <w:lang w:val="fr_FR" w:bidi="fr_FR"/>
        </w:rPr>
      </w:r>
    </w:p>
    <w:p>
      <w:pPr/>
      <w:r>
        <w:rPr>
          <w:lang w:val="fr_FR" w:bidi="fr_FR"/>
        </w:rPr>
      </w:r>
      <w:r>
        <w:rPr>
          <w:b/>
          <w:lang w:val="fr_FR" w:bidi="fr_FR"/>
        </w:rPr>
        <w:t>Comment est le diable ?</w:t>
      </w:r>
    </w:p>
    <w:p>
      <w:pPr/>
      <w:r>
        <w:rPr>
          <w:lang w:val="fr_FR" w:bidi="fr_FR"/>
        </w:rPr>
      </w:r>
      <w:r>
        <w:rPr>
          <w:lang w:val="fr_FR" w:bidi="fr_FR"/>
        </w:rPr>
        <w:t xml:space="preserve">Il est comme un lion rugissant qui rôde, cherchant </w:t>
      </w:r>
      <w:r>
        <w:rPr>
          <w:lang w:val="fr_FR" w:bidi="fr_FR"/>
        </w:rPr>
        <w:t>qui il dévorera.</w:t>
      </w:r>
      <w:r>
        <w:rPr>
          <w:lang w:val="fr_FR" w:bidi="fr_FR"/>
        </w:rPr>
      </w:r>
      <w:r>
        <w:rPr>
          <w:lang w:val="fr_FR" w:bidi="fr_FR"/>
        </w:rPr>
      </w:r>
    </w:p>
    <w:p>
      <w:pPr/>
      <w:r>
        <w:rPr>
          <w:lang w:val="fr_FR" w:bidi="fr_FR"/>
        </w:rPr>
      </w:r>
    </w:p>
    <w:p>
      <w:pPr>
        <w:pStyle w:val="Heading2"/>
      </w:pPr>
      <w:r>
        <w:rPr>
          <w:lang w:val="fr_FR" w:bidi="fr_FR"/>
        </w:rPr>
        <w:t>1 Pierre 5.8–9</w:t>
      </w:r>
      <w:r>
        <w:rPr>
          <w:lang w:val="fr_FR" w:bidi="fr_FR"/>
        </w:rPr>
      </w:r>
    </w:p>
    <w:p>
      <w:pPr/>
      <w:r>
        <w:rPr>
          <w:lang w:val="fr_FR" w:bidi="fr_FR"/>
        </w:rPr>
      </w:r>
      <w:r>
        <w:rPr>
          <w:b/>
          <w:lang w:val="fr_FR" w:bidi="fr_FR"/>
        </w:rPr>
        <w:t>Quelles instructions sont données aux croyants ?</w:t>
      </w:r>
    </w:p>
    <w:p>
      <w:pPr/>
      <w:r>
        <w:rPr>
          <w:lang w:val="fr_FR" w:bidi="fr_FR"/>
        </w:rPr>
      </w:r>
      <w:r>
        <w:rPr>
          <w:lang w:val="fr_FR" w:bidi="fr_FR"/>
        </w:rPr>
        <w:t>Les croyants doivent être sobres, veiller, et résister au diable avec une foi ferme.</w:t>
      </w:r>
      <w:r>
        <w:rPr>
          <w:lang w:val="fr_FR" w:bidi="fr_FR"/>
        </w:rPr>
      </w:r>
      <w:r>
        <w:rPr>
          <w:lang w:val="fr_FR" w:bidi="fr_FR"/>
        </w:rPr>
      </w:r>
    </w:p>
    <w:p>
      <w:pPr/>
      <w:r>
        <w:rPr>
          <w:lang w:val="fr_FR" w:bidi="fr_FR"/>
        </w:rPr>
      </w:r>
    </w:p>
    <w:p>
      <w:pPr>
        <w:pStyle w:val="Heading2"/>
      </w:pPr>
      <w:r>
        <w:rPr>
          <w:lang w:val="fr_FR" w:bidi="fr_FR"/>
        </w:rPr>
        <w:t>1 Pierre 5.10</w:t>
      </w:r>
      <w:r>
        <w:rPr>
          <w:lang w:val="fr_FR" w:bidi="fr_FR"/>
        </w:rPr>
      </w:r>
    </w:p>
    <w:p>
      <w:pPr/>
      <w:r>
        <w:rPr>
          <w:lang w:val="fr_FR" w:bidi="fr_FR"/>
        </w:rPr>
      </w:r>
      <w:r>
        <w:rPr>
          <w:b/>
          <w:lang w:val="fr_FR" w:bidi="fr_FR"/>
        </w:rPr>
        <w:t>Que se passera-t-il après que les croyants auront soufferts pendant un peu de temps ?</w:t>
      </w:r>
    </w:p>
    <w:p>
      <w:pPr/>
      <w:r>
        <w:rPr>
          <w:lang w:val="fr_FR" w:bidi="fr_FR"/>
        </w:rPr>
      </w:r>
      <w:r>
        <w:rPr>
          <w:lang w:val="fr_FR" w:bidi="fr_FR"/>
        </w:rPr>
        <w:t>Dieu les perfectionnera, les affermira, les fortifiera et les rendra inébranlables.</w:t>
      </w:r>
      <w:r>
        <w:rPr>
          <w:lang w:val="fr_FR" w:bidi="fr_FR"/>
        </w:rPr>
      </w:r>
      <w:r>
        <w:rPr>
          <w:lang w:val="fr_FR" w:bidi="fr_FR"/>
        </w:rPr>
      </w:r>
    </w:p>
    <w:p>
      <w:pPr/>
      <w:r>
        <w:rPr>
          <w:lang w:val="fr_FR" w:bidi="fr_FR"/>
        </w:rPr>
      </w:r>
    </w:p>
    <w:p>
      <w:pPr>
        <w:pStyle w:val="Heading2"/>
      </w:pPr>
      <w:r>
        <w:rPr>
          <w:lang w:val="fr_FR" w:bidi="fr_FR"/>
        </w:rPr>
        <w:t>1 Pierre 5.12</w:t>
      </w:r>
      <w:r>
        <w:rPr>
          <w:lang w:val="fr_FR" w:bidi="fr_FR"/>
        </w:rPr>
      </w:r>
    </w:p>
    <w:p>
      <w:pPr/>
      <w:r>
        <w:rPr>
          <w:lang w:val="fr_FR" w:bidi="fr_FR"/>
        </w:rPr>
      </w:r>
      <w:r>
        <w:rPr>
          <w:b/>
          <w:lang w:val="fr_FR" w:bidi="fr_FR"/>
        </w:rPr>
        <w:t>Comment Pierre considérait-il Silvain ?</w:t>
      </w:r>
    </w:p>
    <w:p>
      <w:pPr/>
      <w:r>
        <w:rPr>
          <w:lang w:val="fr_FR" w:bidi="fr_FR"/>
        </w:rPr>
      </w:r>
      <w:r>
        <w:rPr>
          <w:lang w:val="fr_FR" w:bidi="fr_FR"/>
        </w:rPr>
        <w:t>Pierre considérait Silvain comme un frère fidèle.</w:t>
      </w:r>
      <w:r>
        <w:rPr>
          <w:lang w:val="fr_FR" w:bidi="fr_FR"/>
        </w:rPr>
      </w:r>
      <w:r>
        <w:rPr>
          <w:lang w:val="fr_FR" w:bidi="fr_FR"/>
        </w:rPr>
      </w:r>
    </w:p>
    <w:p>
      <w:pPr/>
      <w:r>
        <w:rPr>
          <w:lang w:val="fr_FR" w:bidi="fr_FR"/>
        </w:rPr>
      </w:r>
    </w:p>
    <w:p>
      <w:pPr>
        <w:pStyle w:val="Heading2"/>
      </w:pPr>
      <w:r>
        <w:rPr>
          <w:lang w:val="fr_FR" w:bidi="fr_FR"/>
        </w:rPr>
        <w:t>1 Pierre 5.12 (#2)</w:t>
      </w:r>
      <w:r>
        <w:rPr>
          <w:lang w:val="fr_FR" w:bidi="fr_FR"/>
        </w:rPr>
      </w:r>
    </w:p>
    <w:p>
      <w:pPr/>
      <w:r>
        <w:rPr>
          <w:lang w:val="fr_FR" w:bidi="fr_FR"/>
        </w:rPr>
      </w:r>
      <w:r>
        <w:rPr>
          <w:b/>
          <w:lang w:val="fr_FR" w:bidi="fr_FR"/>
        </w:rPr>
        <w:t>Que dit Pierre à propos de ce qu'il écrit ?</w:t>
      </w:r>
    </w:p>
    <w:p>
      <w:pPr/>
      <w:r>
        <w:rPr>
          <w:lang w:val="fr_FR" w:bidi="fr_FR"/>
        </w:rPr>
      </w:r>
      <w:r>
        <w:rPr>
          <w:lang w:val="fr_FR" w:bidi="fr_FR"/>
        </w:rPr>
        <w:t>Il dit que ce qu'il écrit est la véritable grâce de Dieu.</w:t>
      </w:r>
      <w:r>
        <w:rPr>
          <w:lang w:val="fr_FR" w:bidi="fr_FR"/>
        </w:rPr>
      </w:r>
      <w:r>
        <w:rPr>
          <w:lang w:val="fr_FR" w:bidi="fr_FR"/>
        </w:rPr>
      </w:r>
    </w:p>
    <w:p>
      <w:pPr/>
      <w:r>
        <w:rPr>
          <w:lang w:val="fr_FR" w:bidi="fr_FR"/>
        </w:rPr>
      </w:r>
    </w:p>
    <w:p>
      <w:pPr>
        <w:pStyle w:val="Heading2"/>
      </w:pPr>
      <w:r>
        <w:rPr>
          <w:lang w:val="fr_FR" w:bidi="fr_FR"/>
        </w:rPr>
        <w:t>1 Pierre 5.13–14</w:t>
      </w:r>
      <w:r>
        <w:rPr>
          <w:lang w:val="fr_FR" w:bidi="fr_FR"/>
        </w:rPr>
      </w:r>
    </w:p>
    <w:p>
      <w:pPr/>
      <w:r>
        <w:rPr>
          <w:lang w:val="fr_FR" w:bidi="fr_FR"/>
        </w:rPr>
      </w:r>
      <w:r>
        <w:rPr>
          <w:b/>
          <w:lang w:val="fr_FR" w:bidi="fr_FR"/>
        </w:rPr>
        <w:t>Qui a salué les croyants et comment doivent-ils se saluer les uns les autres ?</w:t>
      </w:r>
    </w:p>
    <w:p>
      <w:pPr/>
      <w:r>
        <w:rPr>
          <w:lang w:val="fr_FR" w:bidi="fr_FR"/>
        </w:rPr>
      </w:r>
      <w:r>
        <w:rPr>
          <w:lang w:val="fr_FR" w:bidi="fr_FR"/>
        </w:rPr>
        <w:t>L’Église des élus qui est à Babylone, ainsi que Marc, le fils de Pierre les saluèrent.</w:t>
      </w:r>
      <w:r>
        <w:rPr>
          <w:lang w:val="fr_FR" w:bidi="fr_FR"/>
        </w:rPr>
        <w:t xml:space="preserve"> Ils doivent se saluer </w:t>
      </w:r>
      <w:r>
        <w:rPr>
          <w:lang w:val="fr_FR" w:bidi="fr_FR"/>
        </w:rPr>
        <w:t>les uns les autres par un baiser d’affection.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