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2TI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Paul est-il devenu apôtre du Christ ?</w:t>
      </w:r>
    </w:p>
    <w:p>
      <w:pPr/>
      <w:r>
        <w:rPr>
          <w:lang w:val="fr_FR" w:bidi="fr_FR"/>
        </w:rPr>
      </w:r>
      <w:r>
        <w:rPr>
          <w:lang w:val="fr_FR" w:bidi="fr_FR"/>
        </w:rPr>
        <w:t>Paul est devenu apôtre de Jésus-Christ par la volonté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relation que Paul entretient avec Timothée ?</w:t>
      </w:r>
    </w:p>
    <w:p>
      <w:pPr/>
      <w:r>
        <w:rPr>
          <w:lang w:val="fr_FR" w:bidi="fr_FR"/>
        </w:rPr>
      </w:r>
      <w:r>
        <w:rPr>
          <w:lang w:val="fr_FR" w:bidi="fr_FR"/>
        </w:rPr>
        <w:t>Paul entretient une relation étroite avec Timothée, puisqu'il l'appelle son « enfant bien-aimé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Alors que Paul se souvient de Timothée dans ses prières, que est le désir de son coeur ?</w:t>
      </w:r>
    </w:p>
    <w:p>
      <w:pPr/>
      <w:r>
        <w:rPr>
          <w:lang w:val="fr_FR" w:bidi="fr_FR"/>
        </w:rPr>
      </w:r>
      <w:r>
        <w:rPr>
          <w:lang w:val="fr_FR" w:bidi="fr_FR"/>
        </w:rPr>
        <w:t>Le désir du coeur de Paul est de voir Timothée.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la famille de Timothée, qui possédait déjà une foi authentique ?</w:t>
      </w:r>
    </w:p>
    <w:p>
      <w:pPr/>
      <w:r>
        <w:rPr>
          <w:lang w:val="fr_FR" w:bidi="fr_FR"/>
        </w:rPr>
      </w:r>
      <w:r>
        <w:rPr>
          <w:lang w:val="fr_FR" w:bidi="fr_FR"/>
        </w:rPr>
        <w:t>Sa grand-mère et sa mère manifestaient toutes deux une foi authentique.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genre d'esprit Dieu a-t-il donné à Timothée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donné à Timothée un esprit caractérisé par la force, l'amour et la sagesse.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demande à Timothée d'éviter ?</w:t>
      </w:r>
    </w:p>
    <w:p>
      <w:pPr/>
      <w:r>
        <w:rPr>
          <w:lang w:val="fr_FR" w:bidi="fr_FR"/>
        </w:rPr>
      </w:r>
      <w:r>
        <w:rPr>
          <w:lang w:val="fr_FR" w:bidi="fr_FR"/>
        </w:rPr>
        <w:t>Paul lui demande de ne pas avoir honte de témoigner du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demande à Timothée de faire ?</w:t>
      </w:r>
    </w:p>
    <w:p>
      <w:pPr/>
      <w:r>
        <w:rPr>
          <w:lang w:val="fr_FR" w:bidi="fr_FR"/>
        </w:rPr>
      </w:r>
      <w:r>
        <w:rPr>
          <w:lang w:val="fr_FR" w:bidi="fr_FR"/>
        </w:rPr>
        <w:t>Paul demande à Timothée de souffrir avec lui pour l'Évangile.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</w:t>
      </w:r>
      <w:r>
        <w:rPr>
          <w:b/>
          <w:lang w:val="fr_FR" w:bidi="fr_FR"/>
        </w:rPr>
        <w:t>uand Dieu nous a-t-il accordé de bénéficier de son plan et de sa grâce ?</w:t>
      </w:r>
    </w:p>
    <w:p>
      <w:pPr/>
      <w:r>
        <w:rPr>
          <w:lang w:val="fr_FR" w:bidi="fr_FR"/>
        </w:rPr>
      </w:r>
      <w:r>
        <w:rPr>
          <w:lang w:val="fr_FR" w:bidi="fr_FR"/>
        </w:rPr>
        <w:t>Le plan de Dieu et sa grâce nous ont été donnés avant les temps éternels.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 manière Dieu a-t-il révélé son plan de salut ?</w:t>
      </w:r>
    </w:p>
    <w:p>
      <w:pPr/>
      <w:r>
        <w:rPr>
          <w:lang w:val="fr_FR" w:bidi="fr_FR"/>
        </w:rPr>
      </w:r>
      <w:r>
        <w:rPr>
          <w:lang w:val="fr_FR" w:bidi="fr_FR"/>
        </w:rPr>
        <w:t>Dieu a révélé son plan de salut par l'apparition de notre Sauveur,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1.10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Lorsqu'il est apparu, que fit Jésus concernant la mort, la vie et l'immortalité ?</w:t>
      </w:r>
    </w:p>
    <w:p>
      <w:pPr/>
      <w:r>
        <w:rPr>
          <w:lang w:val="fr_FR" w:bidi="fr_FR"/>
        </w:rPr>
      </w:r>
      <w:r>
        <w:rPr>
          <w:lang w:val="fr_FR" w:bidi="fr_FR"/>
        </w:rPr>
        <w:t>Jésus mit fin à la mort et révéla la vie et l'immortalité par l'Évangile.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est-il sûr que Dieu peut agir en sa faveur, pour qu'il n'ait aucune honte d'annoncer l'Évangile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est persuadé que Dieu </w:t>
      </w:r>
      <w:r>
        <w:rPr>
          <w:lang w:val="fr_FR" w:bidi="fr_FR"/>
        </w:rPr>
        <w:t>a la puissance de garder son dépôt jusqu’à la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Timothée peut-il garder le précieux dépôt que Dieu lui a confié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doit conserver le précieux dépôt que Dieu lui a confié en s'appuyant sur le Saint-Esprit.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compagnons d’Asie de Paul se sont-ils comportés envers lui ?</w:t>
      </w:r>
    </w:p>
    <w:p>
      <w:pPr/>
      <w:r>
        <w:rPr>
          <w:lang w:val="fr_FR" w:bidi="fr_FR"/>
        </w:rPr>
      </w:r>
      <w:r>
        <w:rPr>
          <w:lang w:val="fr_FR" w:bidi="fr_FR"/>
        </w:rPr>
        <w:t>Ils se sont tous détournés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prie-t-il pour que le Seigneur répande sa miséricorde sur la maison d'Onésiphore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pour que le Seigneur accorde sa miséricorde à la maison d'Onésiphore puisque ce dernier a apporté du réconfort à Paul et n'a pas eu honte de ses chaînes.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qu'Onésiphore a fait pour Paul lorsque celui-ci était à Rome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À Rome, Onésiphore a cherché Paul </w:t>
      </w:r>
      <w:r>
        <w:rPr>
          <w:lang w:val="fr_FR" w:bidi="fr_FR"/>
        </w:rPr>
        <w:t>avec beaucoup d’empressement, et il l’a trouvé.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Paul demande au Seigneur d’accorder à Onésiphore ?</w:t>
      </w:r>
    </w:p>
    <w:p>
      <w:pPr/>
      <w:r>
        <w:rPr>
          <w:lang w:val="fr_FR" w:bidi="fr_FR"/>
        </w:rPr>
      </w:r>
      <w:r>
        <w:rPr>
          <w:lang w:val="fr_FR" w:bidi="fr_FR"/>
        </w:rPr>
        <w:t>Paul prie pour que le Seigneur accorde sa miséricorde à Onésiphore.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peut fortifier Timothée ?</w:t>
      </w:r>
    </w:p>
    <w:p>
      <w:pPr/>
      <w:r>
        <w:rPr>
          <w:lang w:val="fr_FR" w:bidi="fr_FR"/>
        </w:rPr>
      </w:r>
      <w:r>
        <w:rPr>
          <w:lang w:val="fr_FR" w:bidi="fr_FR"/>
        </w:rPr>
        <w:t>La grâce qui est en Jésus-Christ peut véritablement fortifier Timothée.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Timothée doit-il confier le message que Paul lui a enseigné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doit confier ce message à des hommes fidèles, capables par la suite de l’enseigner à d’autres.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Quelle comparaison Paul établit-il entre la conduite d'un bon soldat et sa relation aux </w:t>
      </w:r>
      <w:r>
        <w:rPr>
          <w:b/>
          <w:lang w:val="fr_FR" w:bidi="fr_FR"/>
        </w:rPr>
        <w:t>affaires de la vie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>Paul explique qu'un bon soldat ne s'embarrasse pas des affaires de la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quelle situation se trouve Paul, alors qu'il écrit à Timothée, à cause des souffrances qu'il endure pour avoir prêché la parole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Paul souffre en étant enchaîné, comme un malfaiteur.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qui, selon Paul, n'est pas lié</w:t>
      </w:r>
    </w:p>
    <w:p>
      <w:pPr/>
      <w:r>
        <w:rPr>
          <w:lang w:val="fr_FR" w:bidi="fr_FR"/>
        </w:rPr>
      </w:r>
      <w:r>
        <w:rPr>
          <w:lang w:val="fr_FR" w:bidi="fr_FR"/>
        </w:rPr>
        <w:t>Il déclare que la parole de Dieu n'est pas liée.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Paul endure-t-il toutes ces épreuves ?</w:t>
      </w:r>
    </w:p>
    <w:p>
      <w:pPr/>
      <w:r>
        <w:rPr>
          <w:lang w:val="fr_FR" w:bidi="fr_FR"/>
        </w:rPr>
      </w:r>
      <w:r>
        <w:rPr>
          <w:lang w:val="fr_FR" w:bidi="fr_FR"/>
        </w:rPr>
        <w:t>Paul endure toutes choses pour les élus de Dieu, afin qu'ils obtiennent le salut qui est en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promesse du Christ adressée à ceux qui persévèrent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persévèrent régneront avec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avertissement le Christ donne-t-il à ceux qui le renient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avertit que quiconque le renie, le Christ les reniera.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Timothée doit-il avertir les gens de ne pas se quereller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doit avertir les gens d'</w:t>
      </w:r>
      <w:r>
        <w:rPr>
          <w:lang w:val="fr_FR" w:bidi="fr_FR"/>
        </w:rPr>
        <w:t>éviter les disputes de mot</w:t>
      </w:r>
      <w:r>
        <w:rPr>
          <w:lang w:val="fr_FR" w:bidi="fr_FR"/>
        </w:rPr>
        <w:t>s, car ces disputes sont vaines et inutiles.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fausse doctrine prêchaient les deux hommes qui s'étaient détournés de la vérité ?</w:t>
      </w:r>
    </w:p>
    <w:p>
      <w:pPr/>
      <w:r>
        <w:rPr>
          <w:lang w:val="fr_FR" w:bidi="fr_FR"/>
        </w:rPr>
      </w:r>
      <w:r>
        <w:rPr>
          <w:lang w:val="fr_FR" w:bidi="fr_FR"/>
        </w:rPr>
        <w:t>Ils affirmaient que la résurrection était déjà arrivée.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 manière les croyants doivent-ils se préparer pour toute bonne œuvre ?</w:t>
      </w:r>
    </w:p>
    <w:p>
      <w:pPr/>
      <w:r>
        <w:rPr>
          <w:lang w:val="fr_FR" w:bidi="fr_FR"/>
        </w:rPr>
      </w:r>
      <w:r>
        <w:rPr>
          <w:lang w:val="fr_FR" w:bidi="fr_FR"/>
        </w:rPr>
        <w:t>Ils doivent se purifier de toute conduite déshonorante afin d’être prêts à accomplir toute bonne œuvre.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Timothée doit éviter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doit fuir les passions de la jeunesse.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qualités un serviteur du Seigneur doit-il avoir, selon Paul ?</w:t>
      </w:r>
    </w:p>
    <w:p>
      <w:pPr/>
      <w:r>
        <w:rPr>
          <w:lang w:val="fr_FR" w:bidi="fr_FR"/>
        </w:rPr>
      </w:r>
      <w:r>
        <w:rPr>
          <w:lang w:val="fr_FR" w:bidi="fr_FR"/>
        </w:rPr>
        <w:t>Paul enseigne qu’un serviteur du Seigneur ne doit pas avoir des querelles, qu'il doit avoir de la condescendance pour tous et être capable d’enseigner.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 serviteur du Seigneur doit-il traiter ceux qui s'opposent à lui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 serviteur du Seigneur doit </w:t>
      </w:r>
      <w:r>
        <w:rPr>
          <w:lang w:val="fr_FR" w:bidi="fr_FR"/>
        </w:rPr>
        <w:t>redresser avec douceur</w:t>
      </w:r>
      <w:r>
        <w:rPr>
          <w:lang w:val="fr_FR" w:bidi="fr_FR"/>
        </w:rPr>
        <w:t xml:space="preserve"> ceux qui s'opposent à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2.26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diable avec les incroyants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diable piège et capture les incroyants </w:t>
      </w:r>
      <w:r>
        <w:rPr>
          <w:lang w:val="fr_FR" w:bidi="fr_FR"/>
        </w:rPr>
        <w:t>pour les soumettre à sa volonté.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Paul, que se passera-t-il dans les derniers jours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annonce que, dans les derniers jours, </w:t>
      </w:r>
      <w:r>
        <w:rPr>
          <w:lang w:val="fr_FR" w:bidi="fr_FR"/>
        </w:rPr>
        <w:t>il y aura des temps difficiles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les derniers jours, qu'est-ce que les gens aimeront plutôt que Dieu ?</w:t>
      </w:r>
    </w:p>
    <w:p>
      <w:pPr/>
      <w:r>
        <w:rPr>
          <w:lang w:val="fr_FR" w:bidi="fr_FR"/>
        </w:rPr>
      </w:r>
      <w:r>
        <w:rPr>
          <w:lang w:val="fr_FR" w:bidi="fr_FR"/>
        </w:rPr>
        <w:t>Dans les derniers jours, les gens s'aimeront eux-mêmes et préféreront l'argent à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les derniers jours, qu'aimeront les gens à la place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Dans les derniers jours, les gens aimeront davantage le plaisir que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Paul à Timothée de faire avec ceux qui ont seulement l'apparence de la piété ?</w:t>
      </w:r>
    </w:p>
    <w:p>
      <w:pPr/>
      <w:r>
        <w:rPr>
          <w:lang w:val="fr_FR" w:bidi="fr_FR"/>
        </w:rPr>
      </w:r>
      <w:r>
        <w:rPr>
          <w:lang w:val="fr_FR" w:bidi="fr_FR"/>
        </w:rPr>
        <w:t>Paul demande à Timothée de s'éloigner de ces personnes, car leur piété n'est qu'une apparence.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certains de ces hommes impies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Certains de ces hommes impies s'introduisent dans les </w:t>
      </w:r>
      <w:r>
        <w:rPr>
          <w:lang w:val="fr_FR" w:bidi="fr_FR"/>
        </w:rPr>
        <w:t>maisons,</w:t>
      </w:r>
      <w:r>
        <w:rPr>
          <w:lang w:val="fr_FR" w:bidi="fr_FR"/>
        </w:rPr>
        <w:t xml:space="preserve"> captivant des femmes dont l'esprit est faible et agité par de nombreuses passions.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quoi ces hommes impies sont-ils semblables à Jannès et Jambrès de l'Ancien Testament ?</w:t>
      </w:r>
    </w:p>
    <w:p>
      <w:pPr/>
      <w:r>
        <w:rPr>
          <w:lang w:val="fr_FR" w:bidi="fr_FR"/>
        </w:rPr>
      </w:r>
      <w:r>
        <w:rPr>
          <w:lang w:val="fr_FR" w:bidi="fr_FR"/>
        </w:rPr>
        <w:t>Ces hommes s'opposent à la vérité de la même manière que Jannès et Jambrès s'étaient opposés à Moïse.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Plutôt que de se laisser séduire par de faux enseignants, qui Timothée a-t-il suivi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a suivi Paul.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le Seigneur a-t-il sauvé Paul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a délivré Paul de toutes ses persécutions et souffrances.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prédit Paul pour tous ceux qui désirent mener une vie pieuse ?</w:t>
      </w:r>
    </w:p>
    <w:p>
      <w:pPr/>
      <w:r>
        <w:rPr>
          <w:lang w:val="fr_FR" w:bidi="fr_FR"/>
        </w:rPr>
      </w:r>
      <w:r>
        <w:rPr>
          <w:lang w:val="fr_FR" w:bidi="fr_FR"/>
        </w:rPr>
        <w:t>Paul affirme que tous ceux qui veulent vivre pieusement seront persécutés.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passera-t-il dans les derniers jours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Dans les derniers jours, les personnes méchantes et les imposteurs </w:t>
      </w:r>
      <w:r>
        <w:rPr>
          <w:lang w:val="fr_FR" w:bidi="fr_FR"/>
        </w:rPr>
        <w:t>avanceront toujours plus dans le mal.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Depuis quand Timothée connaissait-il les saintes lettres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connaissait les saintes lettres depuis sa plus tendre enfance.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 été l'action de Dieu sur l'Écriture ?</w:t>
      </w:r>
    </w:p>
    <w:p>
      <w:pPr/>
      <w:r>
        <w:rPr>
          <w:lang w:val="fr_FR" w:bidi="fr_FR"/>
        </w:rPr>
      </w:r>
      <w:r>
        <w:rPr>
          <w:lang w:val="fr_FR" w:bidi="fr_FR"/>
        </w:rPr>
        <w:t>Toute Écriture est inspirée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l'utilité principale de toute l'Écriture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Toute l'Écriture est </w:t>
      </w:r>
      <w:r>
        <w:rPr>
          <w:lang w:val="fr_FR" w:bidi="fr_FR"/>
        </w:rPr>
        <w:t>utile pour enseigner, pour convaincre, pour corriger, et pour instruire dans la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l'objectif poursuivi par la formation d'une personne selon les Écritures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L'objectif est de former une personne pour qu'elle devienne compétente, accomplie et </w:t>
      </w:r>
      <w:r>
        <w:rPr>
          <w:lang w:val="fr_FR" w:bidi="fr_FR"/>
        </w:rPr>
        <w:t>propre à toute bonne œuvre.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sera jugé par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Jésus-Christ jugera les vivants ainsi que les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mission solennelle Paul a-t-il confiée à Timothée ?</w:t>
      </w:r>
    </w:p>
    <w:p>
      <w:pPr/>
      <w:r>
        <w:rPr>
          <w:lang w:val="fr_FR" w:bidi="fr_FR"/>
        </w:rPr>
      </w:r>
      <w:r>
        <w:rPr>
          <w:lang w:val="fr_FR" w:bidi="fr_FR"/>
        </w:rPr>
        <w:t>Paul a solennellement ordonné à Timothée de prêcher la Parole.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avertissement Paul donne-t-il concernant la manière dont les gens traiteront la saine doctrine ?</w:t>
      </w:r>
    </w:p>
    <w:p>
      <w:pPr/>
      <w:r>
        <w:rPr>
          <w:lang w:val="fr_FR" w:bidi="fr_FR"/>
        </w:rPr>
      </w:r>
      <w:r>
        <w:rPr>
          <w:lang w:val="fr_FR" w:bidi="fr_FR"/>
        </w:rPr>
        <w:t>Paul avertit qu'un temps viendra où les gens ne supporteront plus la saine doctrine, mais préféreront écouter des choses qui s'accordent avec leurs propres désirs.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rôle et quel ministère Timothée avait-il à exercer ?</w:t>
      </w:r>
    </w:p>
    <w:p>
      <w:pPr/>
      <w:r>
        <w:rPr>
          <w:lang w:val="fr_FR" w:bidi="fr_FR"/>
        </w:rPr>
      </w:r>
      <w:r>
        <w:rPr>
          <w:lang w:val="fr_FR" w:bidi="fr_FR"/>
        </w:rPr>
        <w:t>Timothée avait reçu la tâche et le ministère d'un évangéliste.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 moment de sa vie Paul indique-t-il qu'il se trouve actuellement ?</w:t>
      </w:r>
    </w:p>
    <w:p>
      <w:pPr/>
      <w:r>
        <w:rPr>
          <w:lang w:val="fr_FR" w:bidi="fr_FR"/>
        </w:rPr>
      </w:r>
      <w:r>
        <w:rPr>
          <w:lang w:val="fr_FR" w:bidi="fr_FR"/>
        </w:rPr>
        <w:t>Paul affirme que le moment de son départ est désormais arrivé.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Selon Paul, quelle récompense sera accordée à ceux qui </w:t>
      </w:r>
      <w:r>
        <w:rPr>
          <w:b/>
          <w:lang w:val="fr_FR" w:bidi="fr_FR"/>
        </w:rPr>
        <w:t xml:space="preserve">auront aimé l'avènement du Christ </w:t>
      </w:r>
      <w:r>
        <w:rPr>
          <w:b/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>Paul déclare que tous ceux qui auront aimé l'avènement du Christ recevront la couronne de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compagnon de Paul, Démas, l'a-t-il abandonné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Démas a abandonné Paul </w:t>
      </w:r>
      <w:r>
        <w:rPr>
          <w:lang w:val="fr_FR" w:bidi="fr_FR"/>
        </w:rPr>
        <w:t>par amour pour le siècle présent.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était le seul compagnon de Paul à rester avec lui ?</w:t>
      </w:r>
    </w:p>
    <w:p>
      <w:pPr/>
      <w:r>
        <w:rPr>
          <w:lang w:val="fr_FR" w:bidi="fr_FR"/>
        </w:rPr>
      </w:r>
      <w:r>
        <w:rPr>
          <w:lang w:val="fr_FR" w:bidi="fr_FR"/>
        </w:rPr>
        <w:t>Seul Luc demeurait avec Paul.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quels critères Paul affirme-t-il que le Seigneur rendra à Alexandre ce qu'il a fait de mal ?</w:t>
      </w:r>
    </w:p>
    <w:p>
      <w:pPr/>
      <w:r>
        <w:rPr>
          <w:lang w:val="fr_FR" w:bidi="fr_FR"/>
        </w:rPr>
      </w:r>
      <w:r>
        <w:rPr>
          <w:lang w:val="fr_FR" w:bidi="fr_FR"/>
        </w:rPr>
        <w:t>Paul indique que le Seigneur rendra à Alexandre selon ses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accompagné Paul lors de sa première défense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Lors de la </w:t>
      </w:r>
      <w:r>
        <w:rPr>
          <w:lang w:val="fr_FR" w:bidi="fr_FR"/>
        </w:rPr>
        <w:t>première défense, personne ne l’a accompagné.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