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Pedro foi apóstolo?</w:t>
      </w:r>
    </w:p>
    <w:p>
      <w:pPr/>
      <w:r>
        <w:rPr>
          <w:lang w:val="pt_PT" w:bidi="pt_PT"/>
        </w:rPr>
      </w:r>
      <w:r>
        <w:rPr>
          <w:lang w:val="pt_PT" w:bidi="pt_PT"/>
        </w:rPr>
        <w:t>Pedro foi um apóstolo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Pedro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Pedro escreveu aos estrangeiros da dispersão, os escolhidos, por todo Ponto, Galácia, Capadócia, Ásia e Bitínia.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Pedro queria que fosse louvado?</w:t>
      </w:r>
    </w:p>
    <w:p>
      <w:pPr/>
      <w:r>
        <w:rPr>
          <w:lang w:val="pt_PT" w:bidi="pt_PT"/>
        </w:rPr>
      </w:r>
      <w:r>
        <w:rPr>
          <w:lang w:val="pt_PT" w:bidi="pt_PT"/>
        </w:rPr>
        <w:t>Pedro queria que o Deus e Pai de nosso Senhor Jesus Cristo fosse louvado.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lhes deu um novo nascimento?</w:t>
      </w:r>
    </w:p>
    <w:p>
      <w:pPr/>
      <w:r>
        <w:rPr>
          <w:lang w:val="pt_PT" w:bidi="pt_PT"/>
        </w:rPr>
      </w:r>
      <w:r>
        <w:rPr>
          <w:lang w:val="pt_PT" w:bidi="pt_PT"/>
        </w:rPr>
        <w:t>Em sua grande misericórdia, Deus lhes deu um novo nascimento através da ressurreição de Jesus Cristo dentre 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herança não pereceria, se mancharia ou desvaneceria?</w:t>
      </w:r>
    </w:p>
    <w:p>
      <w:pPr/>
      <w:r>
        <w:rPr>
          <w:lang w:val="pt_PT" w:bidi="pt_PT"/>
        </w:rPr>
      </w:r>
      <w:r>
        <w:rPr>
          <w:lang w:val="pt_PT" w:bidi="pt_PT"/>
        </w:rPr>
        <w:t>A herança não pereceria, não se mancharia, nem desvaneceria porque a herança estava reservada no céu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foram protegidos no poder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protegidos pela fé para a salvação que está pronta para ser revelada nos últimos tempos.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era necessário que eles sentissem tristeza em muitos tipos de provações?</w:t>
      </w:r>
    </w:p>
    <w:p>
      <w:pPr/>
      <w:r>
        <w:rPr>
          <w:lang w:val="pt_PT" w:bidi="pt_PT"/>
        </w:rPr>
      </w:r>
      <w:r>
        <w:rPr>
          <w:lang w:val="pt_PT" w:bidi="pt_PT"/>
        </w:rPr>
        <w:t>Era necessário para que a fé deles fosse testada, e para que a fé deles resultasse em louvor, glória e honra na revelação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precioso do que o ouro que perece?</w:t>
      </w:r>
    </w:p>
    <w:p>
      <w:pPr/>
      <w:r>
        <w:rPr>
          <w:lang w:val="pt_PT" w:bidi="pt_PT"/>
        </w:rPr>
      </w:r>
      <w:r>
        <w:rPr>
          <w:lang w:val="pt_PT" w:bidi="pt_PT"/>
        </w:rPr>
        <w:t>A fé é mais preciosa que o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os crentes não tivessem visto Jesus, o que eles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o amaram e acreditaram nele e estavam muito felizes com uma alegria indizível que era cheia de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receberam aqueles que acreditaram nele como resultado de sua fé?</w:t>
      </w:r>
    </w:p>
    <w:p>
      <w:pPr/>
      <w:r>
        <w:rPr>
          <w:lang w:val="pt_PT" w:bidi="pt_PT"/>
        </w:rPr>
      </w:r>
      <w:r>
        <w:rPr>
          <w:lang w:val="pt_PT" w:bidi="pt_PT"/>
        </w:rPr>
        <w:t>Eles receberam a salvação de suas almas.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profetas perguntaram e procuraram cuidadosamente?</w:t>
      </w:r>
    </w:p>
    <w:p>
      <w:pPr/>
      <w:r>
        <w:rPr>
          <w:lang w:val="pt_PT" w:bidi="pt_PT"/>
        </w:rPr>
      </w:r>
      <w:r>
        <w:rPr>
          <w:lang w:val="pt_PT" w:bidi="pt_PT"/>
        </w:rPr>
        <w:t>Os profetas perguntaram sobre a salvação que os crentes estavam recebendo, sobre a graça que lhes seria dada.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Espírito de Cristo estava avisando os profetas antecipadamente?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lhes contando sobre os sofrimentos de Cristo e as glórias que o seguiriam.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profetas estavam servindo com suas buscas e investigações?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servindo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desejava que os resultados das buscas e investigações dos profetas fossem revelados?</w:t>
      </w:r>
    </w:p>
    <w:p>
      <w:pPr/>
      <w:r>
        <w:rPr>
          <w:lang w:val="pt_PT" w:bidi="pt_PT"/>
        </w:rPr>
      </w:r>
      <w:r>
        <w:rPr>
          <w:lang w:val="pt_PT" w:bidi="pt_PT"/>
        </w:rPr>
        <w:t>Até os anjos desejavam que os resultados fossem revelados.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ordenou aos crentes que fizessem como filhos obedientes?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ordenou que preparassem suas mentes para obedecer a Deus, fossem sóbrios em seu pensamento e tivessem total confiança na graça que lhes seria trazida, e não se conformassem com seus antigos desejos.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disse que os crentes deveriam ser santos?</w:t>
      </w:r>
    </w:p>
    <w:p>
      <w:pPr/>
      <w:r>
        <w:rPr>
          <w:lang w:val="pt_PT" w:bidi="pt_PT"/>
        </w:rPr>
      </w:r>
      <w:r>
        <w:rPr>
          <w:lang w:val="pt_PT" w:bidi="pt_PT"/>
        </w:rPr>
        <w:t>Porque aquele que os chamou é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passar o tempo de sua jornada com temor?</w:t>
      </w:r>
    </w:p>
    <w:p>
      <w:pPr/>
      <w:r>
        <w:rPr>
          <w:lang w:val="pt_PT" w:bidi="pt_PT"/>
        </w:rPr>
      </w:r>
      <w:r>
        <w:rPr>
          <w:lang w:val="pt_PT" w:bidi="pt_PT"/>
        </w:rPr>
        <w:t>Porque chamam de “Pai” aquele que julga imparcialmente segundo as obras de cada 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estrangeiros, os escolhidos, aprenderam o comportamento fútil?</w:t>
      </w:r>
    </w:p>
    <w:p>
      <w:pPr/>
      <w:r>
        <w:rPr>
          <w:lang w:val="pt_PT" w:bidi="pt_PT"/>
        </w:rPr>
      </w:r>
      <w:r>
        <w:rPr>
          <w:lang w:val="pt_PT" w:bidi="pt_PT"/>
        </w:rPr>
        <w:t>Eles haviam aprendido comportamentos fúteis de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crentes foram redimidos?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foram redimidos com prata ou ouro, mas com o precioso sangue de Cristo, como de um cordeiro sem defeito e sem mancha.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Cristo foi conhecido de antemão e quando foi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Ele foi conhecido antes da fundação do mundo; ele foi revelado aos estrangeiros, os escolhidos, no que então eram os últimos tempos.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purificaram suas almas?</w:t>
      </w:r>
    </w:p>
    <w:p>
      <w:pPr/>
      <w:r>
        <w:rPr>
          <w:lang w:val="pt_PT" w:bidi="pt_PT"/>
        </w:rPr>
      </w:r>
      <w:r>
        <w:rPr>
          <w:lang w:val="pt_PT" w:bidi="pt_PT"/>
        </w:rPr>
        <w:t>Eles purificaram suas almas pela obediência à verdade para o amor fraternal.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nasceram de novo?</w:t>
      </w:r>
    </w:p>
    <w:p>
      <w:pPr/>
      <w:r>
        <w:rPr>
          <w:lang w:val="pt_PT" w:bidi="pt_PT"/>
        </w:rPr>
      </w:r>
      <w:r>
        <w:rPr>
          <w:lang w:val="pt_PT" w:bidi="pt_PT"/>
        </w:rPr>
        <w:t>Eles nasceram de novo de uma semente imperecível, através da palavra viva e permanente de Deus, não de uma semente perecível.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toda carne, e como é a sua glória?</w:t>
      </w:r>
    </w:p>
    <w:p>
      <w:pPr/>
      <w:r>
        <w:rPr>
          <w:lang w:val="pt_PT" w:bidi="pt_PT"/>
        </w:rPr>
      </w:r>
      <w:r>
        <w:rPr>
          <w:lang w:val="pt_PT" w:bidi="pt_PT"/>
        </w:rPr>
        <w:t>A carne é como a erva; sua glória é como a flor da erva.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palavra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do Senhor permanece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aos crentes para deixar de lado?</w:t>
      </w:r>
    </w:p>
    <w:p>
      <w:pPr/>
      <w:r>
        <w:rPr>
          <w:lang w:val="pt_PT" w:bidi="pt_PT"/>
        </w:rPr>
      </w:r>
      <w:r>
        <w:rPr>
          <w:lang w:val="pt_PT" w:bidi="pt_PT"/>
        </w:rPr>
        <w:t>Foi-lhes dito para deixar de lado toda maldade, engano, hipocrisia, inveja e calúnia.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deveriam desejar o puro leite espiritual?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 desejar o puro leite espiritual para que pudessem crescer na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pedra viva que foi rejeitada pelas pessoas e escolhida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é a pedra viva.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também são como pedras vivas?</w:t>
      </w:r>
    </w:p>
    <w:p>
      <w:pPr/>
      <w:r>
        <w:rPr>
          <w:lang w:val="pt_PT" w:bidi="pt_PT"/>
        </w:rPr>
      </w:r>
      <w:r>
        <w:rPr>
          <w:lang w:val="pt_PT" w:bidi="pt_PT"/>
        </w:rPr>
        <w:t>São como pedras vivas porque estão sendo edificados para serem uma casa espiritual.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construtores tropeçaram, desobedecendo à palavra?</w:t>
      </w:r>
    </w:p>
    <w:p>
      <w:pPr/>
      <w:r>
        <w:rPr>
          <w:lang w:val="pt_PT" w:bidi="pt_PT"/>
        </w:rPr>
      </w:r>
      <w:r>
        <w:rPr>
          <w:lang w:val="pt_PT" w:bidi="pt_PT"/>
        </w:rPr>
        <w:t>Os construtores tropeçaram porque foram designados para 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são uma raça escolhida, um sacerdócio real, uma nação santa e um povo para a possessão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escolhidos para que pudessem anunciar as maravilhosas ações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chamou os amados para se absterem de desejos pecaminosos?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chamou para se absterem para que aqueles que pudessem falar deles como tendo feito o mal vissem seu bom comportamento e louvassem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2.13–15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deveriam obedecer a toda autoridade humana?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obedecer a toda autoridade humana porque Deus queria usar sua obediência para silenciar a conversa ignorante de pessoas tolas.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usar sua liberdade como cobertura para a maldade, o que os estrangeiros, os escolhidos, deveriam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usar sua liberdade para serem servos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2.18–20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servos deveriam estar sujeitos aos seus senhores, mesmo os maliciosos?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deveriam estar sujeitos até mesmo a mestres maliciosos, porque fazer o bem e depois sofrer sendo punido por isso é louvável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2.21–23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servos foram chamados a sofrer por fazer o bem?</w:t>
      </w:r>
    </w:p>
    <w:p>
      <w:pPr/>
      <w:r>
        <w:rPr>
          <w:lang w:val="pt_PT" w:bidi="pt_PT"/>
        </w:rPr>
      </w:r>
      <w:r>
        <w:rPr>
          <w:lang w:val="pt_PT" w:bidi="pt_PT"/>
        </w:rPr>
        <w:t>Porque Cristo sofreu por eles, deixando um exemplo para eles, e entregou-se àquele que julga honestamente.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Cristo carregou Pedro, os crentes e os pecados dos servos em seu corpo para o madeiro?</w:t>
      </w:r>
    </w:p>
    <w:p>
      <w:pPr/>
      <w:r>
        <w:rPr>
          <w:lang w:val="pt_PT" w:bidi="pt_PT"/>
        </w:rPr>
      </w:r>
      <w:r>
        <w:rPr>
          <w:lang w:val="pt_PT" w:bidi="pt_PT"/>
        </w:rPr>
        <w:t>Ele carregou os pecados deles para que não tivessem mais parte no pecado, mas sim vivessem para a justiça, e porque foram curados por suas feridas.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todos terem se desviado como ovelhas perdidas, a quem eles retornaram?</w:t>
      </w:r>
    </w:p>
    <w:p>
      <w:pPr/>
      <w:r>
        <w:rPr>
          <w:lang w:val="pt_PT" w:bidi="pt_PT"/>
        </w:rPr>
      </w:r>
      <w:r>
        <w:rPr>
          <w:lang w:val="pt_PT" w:bidi="pt_PT"/>
        </w:rPr>
        <w:t>Todos voltaram ao pastor e guardião de suas almas.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esposas devem se submeter aos seus maridos?</w:t>
      </w:r>
    </w:p>
    <w:p>
      <w:pPr/>
      <w:r>
        <w:rPr>
          <w:lang w:val="pt_PT" w:bidi="pt_PT"/>
        </w:rPr>
      </w:r>
      <w:r>
        <w:rPr>
          <w:lang w:val="pt_PT" w:bidi="pt_PT"/>
        </w:rPr>
        <w:t>As esposas devem se submeter para que aqueles maridos que são desobedientes possam ser ganhos sem uma palavra sequer.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esposas devem se adornar?</w:t>
      </w:r>
    </w:p>
    <w:p>
      <w:pPr/>
      <w:r>
        <w:rPr>
          <w:lang w:val="pt_PT" w:bidi="pt_PT"/>
        </w:rPr>
      </w:r>
      <w:r>
        <w:rPr>
          <w:lang w:val="pt_PT" w:bidi="pt_PT"/>
        </w:rPr>
        <w:t>As esposas devem adornar-se no interior do coração, na beleza duradoura de um espírito gentil e tranquilo.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mulher santa Pedro mencionou como exemplo de esposa que tinha confiança em Deus e se submeteu ao marido?</w:t>
      </w:r>
    </w:p>
    <w:p>
      <w:pPr/>
      <w:r>
        <w:rPr>
          <w:lang w:val="pt_PT" w:bidi="pt_PT"/>
        </w:rPr>
      </w:r>
      <w:r>
        <w:rPr>
          <w:lang w:val="pt_PT" w:bidi="pt_PT"/>
        </w:rPr>
        <w:t>Pedro mencionou Sara como exemplo.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maridos devem viver com suas esposas segundo o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Os maridos devem viver com suas esposas com entendimento para que suas orações não sejam impedidas.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instruiu todos os estrangeiros, os escolhidos, a serem unidos e a continuarem a abençoar?</w:t>
      </w:r>
    </w:p>
    <w:p>
      <w:pPr/>
      <w:r>
        <w:rPr>
          <w:lang w:val="pt_PT" w:bidi="pt_PT"/>
        </w:rPr>
      </w:r>
      <w:r>
        <w:rPr>
          <w:lang w:val="pt_PT" w:bidi="pt_PT"/>
        </w:rPr>
        <w:t>Porque todos foram chamados para isso, para que possam herdar uma bênção.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 que quer amar a vida deve frear sua língua de falar o que é mal e afastar-se do que é ruim e fazer o que é bom?</w:t>
      </w:r>
    </w:p>
    <w:p>
      <w:pPr/>
      <w:r>
        <w:rPr>
          <w:lang w:val="pt_PT" w:bidi="pt_PT"/>
        </w:rPr>
      </w:r>
      <w:r>
        <w:rPr>
          <w:lang w:val="pt_PT" w:bidi="pt_PT"/>
        </w:rPr>
        <w:t>Porque os olhos do Senhor veem 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os que foram abençoados?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sofreram por causa da justiça foram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aos crentes para manterem sua confiança em Deus?</w:t>
      </w:r>
    </w:p>
    <w:p>
      <w:pPr/>
      <w:r>
        <w:rPr>
          <w:lang w:val="pt_PT" w:bidi="pt_PT"/>
        </w:rPr>
      </w:r>
      <w:r>
        <w:rPr>
          <w:lang w:val="pt_PT" w:bidi="pt_PT"/>
        </w:rPr>
        <w:t>Foi-lhes dito para consagrar o Senhor Cristo como precioso em seus corações.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deveriam sempre responder a todos que perguntassem sobre sua confiança em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estar prontos para responder sempre com mansidão e respeito.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Cristo sofreu uma vez pelos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sofreu uma vez por todas para levar Pedro e os crentes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espíritos a quem Cristo pregou no espírito agora estão em prisão?</w:t>
      </w:r>
    </w:p>
    <w:p>
      <w:pPr/>
      <w:r>
        <w:rPr>
          <w:lang w:val="pt_PT" w:bidi="pt_PT"/>
        </w:rPr>
      </w:r>
      <w:r>
        <w:rPr>
          <w:lang w:val="pt_PT" w:bidi="pt_PT"/>
        </w:rPr>
        <w:t>Os espíritos que agora estão em prisão foram desobedientes quando a paciência de Deus esperava nos dias de Noé.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batismo salva o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batismo que salva o crente não é a lavagem com água, mas o apelo de uma boa consciência a Deus através da ressurreição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está à direita de Deus no céu, o que devem fazer os anjos, autoridades e poderes?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se submeter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Pedro ordenou que os crentes se armassem?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ordenou que se armassem com a mesma intenção que Cristo teve quando sofreu na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gentios falavam mal dos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Eles falaram mal dos estrangeiros, os escolhidos, porque não participaram de sensualidade, paixão, embriaguez, orgias, festas selvagens e idolatrias perversas como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está pronto para julgar?</w:t>
      </w:r>
    </w:p>
    <w:p>
      <w:pPr/>
      <w:r>
        <w:rPr>
          <w:lang w:val="pt_PT" w:bidi="pt_PT"/>
        </w:rPr>
      </w:r>
      <w:r>
        <w:rPr>
          <w:lang w:val="pt_PT" w:bidi="pt_PT"/>
        </w:rPr>
        <w:t>Deus está pronto para julgar tanto os vivos quanto 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deveriam ter uma mente sã e amor fervoroso uns pelos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fazer essas coisas porque o fim de todas as coisas estava chegando, e por causa de suas 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cada um dos crentes deveria usar os dons que recebeu para servir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usar seus dons para que Deus fosse glorificado através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foram instruídos a se alegrar se experimentassem os sofrimentos de Cristo ou fossem insultados pelo nome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Porque seriam abençoados se fossem insultados.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ações os cristãos não deveriam ser considerados culpados e sofrer?</w:t>
      </w:r>
    </w:p>
    <w:p>
      <w:pPr/>
      <w:r>
        <w:rPr>
          <w:lang w:val="pt_PT" w:bidi="pt_PT"/>
        </w:rPr>
      </w:r>
      <w:r>
        <w:rPr>
          <w:lang w:val="pt_PT" w:bidi="pt_PT"/>
        </w:rPr>
        <w:t>Os cristãos não deviam sofrer como assassinos, ladrões, malfeitores ou intrometidos.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pessoa ímpia e o pecador devem obedecer ao evangelho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ímpia e o pecador obedecem ao evangelho de Deus porque seu julgamento será ainda mais severo do que o julgamento das pessoas justas.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deveriam agir aqueles que sofreram segundo a vontade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Deveriam confiar suas almas ao fiel Criador enquanto faziam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Pedro?</w:t>
      </w:r>
    </w:p>
    <w:p>
      <w:pPr/>
      <w:r>
        <w:rPr>
          <w:lang w:val="pt_PT" w:bidi="pt_PT"/>
        </w:rPr>
      </w:r>
      <w:r>
        <w:rPr>
          <w:lang w:val="pt_PT" w:bidi="pt_PT"/>
        </w:rPr>
        <w:t>Pedro era um companheiro presbítero, testemunha dos sofrimentos de Cristo e participante da glória que será revelada.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exortou seus companheiros presbíteros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os exortou a cuidar do rebanho de Deus e a cuidar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homens mais jovens deviam se submeter?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se submeter aos homens mais velhos.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eles precisavam ter humildade e servir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Porque Deus dá graça aos humildes, para que Deus os exalte no devido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diabo?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um leão que ruge, rondando, procurando alguém para devorar.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instruído ao povo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instruídos a serem sóbrios, vigilantes, a manterem-se firmes contra o diabo e a serem fortes na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as pessoas depois de terem sofrido por um pouco de tempo?</w:t>
      </w:r>
    </w:p>
    <w:p>
      <w:pPr/>
      <w:r>
        <w:rPr>
          <w:lang w:val="pt_PT" w:bidi="pt_PT"/>
        </w:rPr>
      </w:r>
      <w:r>
        <w:rPr>
          <w:lang w:val="pt_PT" w:bidi="pt_PT"/>
        </w:rPr>
        <w:t>Deus os aperfeiçoaria, estabeleceria e fortaleceria.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considerava Silvano?</w:t>
      </w:r>
    </w:p>
    <w:p>
      <w:pPr/>
      <w:r>
        <w:rPr>
          <w:lang w:val="pt_PT" w:bidi="pt_PT"/>
        </w:rPr>
      </w:r>
      <w:r>
        <w:rPr>
          <w:lang w:val="pt_PT" w:bidi="pt_PT"/>
        </w:rPr>
        <w:t>Pedro considerava Silvano um irmão fiel.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sobre o que ele havia escrito?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 que ele havia escrito era a verdadeira graça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cumprimentou os crentes e como deveriam cumprimentar-se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Aquela que estava na Babilônia, e Marcos, filho de Pedro na fé, os saudaram; eles deveriam saudar uns aos outros com um beijo de irmão.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