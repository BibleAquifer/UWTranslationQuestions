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falou no passado?</w:t>
      </w:r>
    </w:p>
    <w:p>
      <w:pPr/>
      <w:r>
        <w:rPr>
          <w:lang w:val="pt_PT" w:bidi="pt_PT"/>
        </w:rPr>
      </w:r>
      <w:r>
        <w:rPr>
          <w:lang w:val="pt_PT" w:bidi="pt_PT"/>
        </w:rPr>
        <w:t>Deus falou no passado através dos profetas de muitas maneiras e em muitas ocasiões.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tem falado nestes últimos dias?</w:t>
      </w:r>
    </w:p>
    <w:p>
      <w:pPr/>
      <w:r>
        <w:rPr>
          <w:lang w:val="pt_PT" w:bidi="pt_PT"/>
        </w:rPr>
      </w:r>
      <w:r>
        <w:rPr>
          <w:lang w:val="pt_PT" w:bidi="pt_PT"/>
        </w:rPr>
        <w:t>Deus falou nestes últimos dias através do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foram feitas as eras?</w:t>
      </w:r>
    </w:p>
    <w:p>
      <w:pPr/>
      <w:r>
        <w:rPr>
          <w:lang w:val="pt_PT" w:bidi="pt_PT"/>
        </w:rPr>
      </w:r>
      <w:r>
        <w:rPr>
          <w:lang w:val="pt_PT" w:bidi="pt_PT"/>
        </w:rPr>
        <w:t>As eras foram feitas através do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todas as coisas são sustentadas?</w:t>
      </w:r>
    </w:p>
    <w:p>
      <w:pPr/>
      <w:r>
        <w:rPr>
          <w:lang w:val="pt_PT" w:bidi="pt_PT"/>
        </w:rPr>
      </w:r>
      <w:r>
        <w:rPr>
          <w:lang w:val="pt_PT" w:bidi="pt_PT"/>
        </w:rPr>
        <w:t>Todas as coisas são sustentadas pela palavra do poder do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Filho manifesta a glória e a essência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Filho é o resplendor da glória de Deus e a representação da essência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Filho de Deus se compara aos anjos?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 Deus é muito superior aos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ordenou aos anjos quando o Filho foi introduzido no mundo?</w:t>
      </w:r>
    </w:p>
    <w:p>
      <w:pPr/>
      <w:r>
        <w:rPr>
          <w:lang w:val="pt_PT" w:bidi="pt_PT"/>
        </w:rPr>
      </w:r>
      <w:r>
        <w:rPr>
          <w:lang w:val="pt_PT" w:bidi="pt_PT"/>
        </w:rPr>
        <w:t>Deus ordenou aos anjos que adorassem o Filho quando foi introduzido no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 Filho reinará como rei?</w:t>
      </w:r>
    </w:p>
    <w:p>
      <w:pPr/>
      <w:r>
        <w:rPr>
          <w:lang w:val="pt_PT" w:bidi="pt_PT"/>
        </w:rPr>
      </w:r>
      <w:r>
        <w:rPr>
          <w:lang w:val="pt_PT" w:bidi="pt_PT"/>
        </w:rPr>
        <w:t>O Filho reinará como rei para todo o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ama e o que o Filho odeia?</w:t>
      </w:r>
    </w:p>
    <w:p>
      <w:pPr/>
      <w:r>
        <w:rPr>
          <w:lang w:val="pt_PT" w:bidi="pt_PT"/>
        </w:rPr>
      </w:r>
      <w:r>
        <w:rPr>
          <w:lang w:val="pt_PT" w:bidi="pt_PT"/>
        </w:rPr>
        <w:t>O Filho ama a justiça e o Filho odeia a iniquidade.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terra e os céus ao longo do tempo?</w:t>
      </w:r>
    </w:p>
    <w:p>
      <w:pPr/>
      <w:r>
        <w:rPr>
          <w:lang w:val="pt_PT" w:bidi="pt_PT"/>
        </w:rPr>
      </w:r>
      <w:r>
        <w:rPr>
          <w:lang w:val="pt_PT" w:bidi="pt_PT"/>
        </w:rPr>
        <w:t>A terra e os céus se desgastarão como uma roupa e perecerão.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Deus disse ao Filho para se assentar, e até que acontecesse o quê?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ao Filho para se assentar à sua direita até que Deus fizesse dos inimigos do Filho um estrado para seus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anjos cuidam?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cuidam daqueles que vão herdar a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devem prestar atenção ao que ouviram?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prestar atenção ao que ouviram para que não se desviem.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cada transgressão e desobediência receberia?</w:t>
      </w:r>
    </w:p>
    <w:p>
      <w:pPr/>
      <w:r>
        <w:rPr>
          <w:lang w:val="pt_PT" w:bidi="pt_PT"/>
        </w:rPr>
      </w:r>
      <w:r>
        <w:rPr>
          <w:lang w:val="pt_PT" w:bidi="pt_PT"/>
        </w:rPr>
        <w:t>Cada transgressão e desobediência receberia punição justa.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testemunhou a mensagem de salvação anunciada pelo Senhor?</w:t>
      </w:r>
    </w:p>
    <w:p>
      <w:pPr/>
      <w:r>
        <w:rPr>
          <w:lang w:val="pt_PT" w:bidi="pt_PT"/>
        </w:rPr>
      </w:r>
      <w:r>
        <w:rPr>
          <w:lang w:val="pt_PT" w:bidi="pt_PT"/>
        </w:rPr>
        <w:t>Deus testemunhou a mensagem por sinais, maravilhas, feitos poderosos e pelos dons do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governará o mundo vindouro?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não governarão o mundo vindouro.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governará o mundo por vir?</w:t>
      </w:r>
    </w:p>
    <w:p>
      <w:pPr/>
      <w:r>
        <w:rPr>
          <w:lang w:val="pt_PT" w:bidi="pt_PT"/>
        </w:rPr>
      </w:r>
      <w:r>
        <w:rPr>
          <w:lang w:val="pt_PT" w:bidi="pt_PT"/>
        </w:rPr>
        <w:t>O homem governará o mundo vindouro.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foi coroado com glória e honra?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coroado com glória e honra por causa de seu sofrimento e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Jesus provou a morte?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provou a morte por todos 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Deus planeja trazer para a glória?</w:t>
      </w:r>
    </w:p>
    <w:p>
      <w:pPr/>
      <w:r>
        <w:rPr>
          <w:lang w:val="pt_PT" w:bidi="pt_PT"/>
        </w:rPr>
      </w:r>
      <w:r>
        <w:rPr>
          <w:lang w:val="pt_PT" w:bidi="pt_PT"/>
        </w:rPr>
        <w:t>Deus planeja trazer muitos filhos à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os dois que vêm de uma única fonte, Deus?</w:t>
      </w:r>
    </w:p>
    <w:p>
      <w:pPr/>
      <w:r>
        <w:rPr>
          <w:lang w:val="pt_PT" w:bidi="pt_PT"/>
        </w:rPr>
      </w:r>
      <w:r>
        <w:rPr>
          <w:lang w:val="pt_PT" w:bidi="pt_PT"/>
        </w:rPr>
        <w:t>Tanto aquele que santifica quanto os que são santificados vêm de uma única fonte,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tornado ineficaz pela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diabo foi tornado ineficaz através da morte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escravidão as pessoas são libertas através da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Através da morte de Jesus, as pessoas são libertadas do medo 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era necessário que Jesus fosse como seus irmãos em todos os aspectos?</w:t>
      </w:r>
    </w:p>
    <w:p>
      <w:pPr/>
      <w:r>
        <w:rPr>
          <w:lang w:val="pt_PT" w:bidi="pt_PT"/>
        </w:rPr>
      </w:r>
      <w:r>
        <w:rPr>
          <w:lang w:val="pt_PT" w:bidi="pt_PT"/>
        </w:rPr>
        <w:t>Era necessário para que ele se tornasse um sumo sacerdote misericordioso e fiel sobre as coisas de Deus, e assim pudesse obter perdão para os pecados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é capaz de ajudar aqueles que são tentados?</w:t>
      </w:r>
    </w:p>
    <w:p>
      <w:pPr/>
      <w:r>
        <w:rPr>
          <w:lang w:val="pt_PT" w:bidi="pt_PT"/>
        </w:rPr>
      </w:r>
      <w:r>
        <w:rPr>
          <w:lang w:val="pt_PT" w:bidi="pt_PT"/>
        </w:rPr>
        <w:t>Jesus é capaz de ajudar aqueles que são tentados porque ele também foi tentado.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dois papéis que o autor do livro de Hebreus diz que Jesus preenche?</w:t>
      </w:r>
    </w:p>
    <w:p>
      <w:pPr/>
      <w:r>
        <w:rPr>
          <w:lang w:val="pt_PT" w:bidi="pt_PT"/>
        </w:rPr>
      </w:r>
      <w:r>
        <w:rPr>
          <w:lang w:val="pt_PT" w:bidi="pt_PT"/>
        </w:rPr>
        <w:t>O autor diz que Jesus é um enviado e um Sumo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foi considerado digno de maior glória do que Moisés?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considerado digno de maior glória porque, enquanto Moisés foi fiel em toda a casa de Deus, Jesus é quem construiu 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papel de Moisés na casa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foi um servo na casa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Moisés deu testemunho?</w:t>
      </w:r>
    </w:p>
    <w:p>
      <w:pPr/>
      <w:r>
        <w:rPr>
          <w:lang w:val="pt_PT" w:bidi="pt_PT"/>
        </w:rPr>
      </w:r>
      <w:r>
        <w:rPr>
          <w:lang w:val="pt_PT" w:bidi="pt_PT"/>
        </w:rPr>
        <w:t>Moisés deu testemunho sobre as coisas que seriam faladas no futuro.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papel de Jesus na casa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papel de Jesus é como Filho responsável pela casa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casa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são a casa de Deus se mantiverem sua confiança naquilo que esperam.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no deserto fizeram quando ouviram a voz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endureceram seus corações.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jurou sobre os israelitas que se desviaram em seus corações?</w:t>
      </w:r>
    </w:p>
    <w:p>
      <w:pPr/>
      <w:r>
        <w:rPr>
          <w:lang w:val="pt_PT" w:bidi="pt_PT"/>
        </w:rPr>
      </w:r>
      <w:r>
        <w:rPr>
          <w:lang w:val="pt_PT" w:bidi="pt_PT"/>
        </w:rPr>
        <w:t>Deus jurou que eles não entrariam no seu descanso.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são os irmãos advertidos a ter cuidado?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são advertidos a terem cuidado para não se afastarem do Deus vivo por incredulidade.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devem fazer para evitar serem endurecidos pelo engano do pecado?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devem encorajar-se mutuamente todos 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parceiros de Cristo, o que os crentes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Como parceiros de Cristo, os crentes devem manter firmemente sua confiança nele do início ao fim.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Deus esteve irado por 40 anos?</w:t>
      </w:r>
    </w:p>
    <w:p>
      <w:pPr/>
      <w:r>
        <w:rPr>
          <w:lang w:val="pt_PT" w:bidi="pt_PT"/>
        </w:rPr>
      </w:r>
      <w:r>
        <w:rPr>
          <w:lang w:val="pt_PT" w:bidi="pt_PT"/>
        </w:rPr>
        <w:t>Deus estava irado com aqueles que pecaram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aqueles com quem Deus estava irado?</w:t>
      </w:r>
    </w:p>
    <w:p>
      <w:pPr/>
      <w:r>
        <w:rPr>
          <w:lang w:val="pt_PT" w:bidi="pt_PT"/>
        </w:rPr>
      </w:r>
      <w:r>
        <w:rPr>
          <w:lang w:val="pt_PT" w:bidi="pt_PT"/>
        </w:rPr>
        <w:t>Seus corpos mortos jaziam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israelitas desobedientes não puderam entrar no descanso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puderam entrar no descanso de Deus por causa da incredulidade.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boas-novas os crentes e os israelitas ouviram?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 os israelitas tinham ambos ouvido as boas-novas sobre o descanso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boas-novas não beneficiaram 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As boas-novas não beneficiaram os israelitas porque eles não se uniram em fé com aqueles que acreditaram nelas.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aqueles que entram no descanso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creram entram no descanso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terminou suas obras criadas e então descansou?</w:t>
      </w:r>
    </w:p>
    <w:p>
      <w:pPr/>
      <w:r>
        <w:rPr>
          <w:lang w:val="pt_PT" w:bidi="pt_PT"/>
        </w:rPr>
      </w:r>
      <w:r>
        <w:rPr>
          <w:lang w:val="pt_PT" w:bidi="pt_PT"/>
        </w:rPr>
        <w:t>Deus terminou suas obras criadas no início do mundo e então descansou no sétimo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sobre os israelitas e o seu descanso?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os israelitas não entrariam no seu descanso.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dia Deus estabeleceu agora para as pessoas entrarem em seu descanso?</w:t>
      </w:r>
    </w:p>
    <w:p>
      <w:pPr/>
      <w:r>
        <w:rPr>
          <w:lang w:val="pt_PT" w:bidi="pt_PT"/>
        </w:rPr>
      </w:r>
      <w:r>
        <w:rPr>
          <w:lang w:val="pt_PT" w:bidi="pt_PT"/>
        </w:rPr>
        <w:t>Deus estabeleceu "Hoje" como o dia para as pessoas entrarem em seu descanso.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pessoa deve fazer para entrar no descanso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deve ouvir a voz de Deus e não endurecer o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ainda está reservado para o povo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 descanso sabático ainda está reservado para o povo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Uma pessoa que entra no descanso de Deus também descansa de quê?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entra no descanso de Deus também descansa de suas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devem estar ansiosos para entrar no descanso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estar ansiosos para entrar no descanso de Deus para que não caiam em desobediência como os israelitas fizeram.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a Palavra de Deus é mais afiada?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Deus é mais afiada do que qualquer espada de dois gumes.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Palavra de Deus é capaz de dividir?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Deus é capaz de dividir a alma do espírito e as juntas da medula.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4.12 (#3)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Palavra de Deus é capaz de discernir?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Deus é capaz de discernir os pensamentos e intenções do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ou o que está oculto aos olhos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Nenhuma coisa criada está oculta aos olhos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serve como o Grande Sumo Sacerdote para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Jesus, o Filho de Deus, serve como o Grande sumo sacerdote para 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sente simpatia pelas fraquezas dos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Jesus sente simpatia pelas fraquezas dos crentes porque foi tentado de todas as maneiras.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vezes Jesus pecou?</w:t>
      </w:r>
    </w:p>
    <w:p>
      <w:pPr/>
      <w:r>
        <w:rPr>
          <w:lang w:val="pt_PT" w:bidi="pt_PT"/>
        </w:rPr>
      </w:r>
      <w:r>
        <w:rPr>
          <w:lang w:val="pt_PT" w:bidi="pt_PT"/>
        </w:rPr>
        <w:t>Jesus nunca pecou. Jesus estava sem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tempos de necessidade, o que os crentes devem fazer para receber misericórdia e encontrar graça?</w:t>
      </w:r>
    </w:p>
    <w:p>
      <w:pPr/>
      <w:r>
        <w:rPr>
          <w:lang w:val="pt_PT" w:bidi="pt_PT"/>
        </w:rPr>
      </w:r>
      <w:r>
        <w:rPr>
          <w:lang w:val="pt_PT" w:bidi="pt_PT"/>
        </w:rPr>
        <w:t>Em tempos de necessidade, os crentes devem se aproximar com confiança do trono da 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 Sumo Sacerdote faz em favor do povo?</w:t>
      </w:r>
    </w:p>
    <w:p>
      <w:pPr/>
      <w:r>
        <w:rPr>
          <w:lang w:val="pt_PT" w:bidi="pt_PT"/>
        </w:rPr>
      </w:r>
      <w:r>
        <w:rPr>
          <w:lang w:val="pt_PT" w:bidi="pt_PT"/>
        </w:rPr>
        <w:t>Para o povo, todo Sumo Sacerdote oferece ofertas e sacrifícios pelos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Além das pessoas, para quem o sumo sacerdote também apresenta sacrifícios?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também apresenta sacrifícios pelos seus próprios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homem recebe a honra de ser um sumo sacerdote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deve ser chamado por Deus para ser um sumo sacerdote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declarou Cristo como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Deus declarou Cristo como Sumo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Cristo é o sumo sacerdote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Cristo é o sumo sacerdote de Deus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ordem é Cristo como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Cristo é um sumo sacerdote da ordem de Melquisedeque.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Cristo foi ouvido por Deus quando orou?</w:t>
      </w:r>
    </w:p>
    <w:p>
      <w:pPr/>
      <w:r>
        <w:rPr>
          <w:lang w:val="pt_PT" w:bidi="pt_PT"/>
        </w:rPr>
      </w:r>
      <w:r>
        <w:rPr>
          <w:lang w:val="pt_PT" w:bidi="pt_PT"/>
        </w:rPr>
        <w:t>Cristo foi ouvido por Deus por causa de sua vida piedosa.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Cristo aprendeu a obediência?</w:t>
      </w:r>
    </w:p>
    <w:p>
      <w:pPr/>
      <w:r>
        <w:rPr>
          <w:lang w:val="pt_PT" w:bidi="pt_PT"/>
        </w:rPr>
      </w:r>
      <w:r>
        <w:rPr>
          <w:lang w:val="pt_PT" w:bidi="pt_PT"/>
        </w:rPr>
        <w:t>Cristo aprendeu a obediência pelo sofrimento.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Cristo se tornou a causa da salvação eterna?</w:t>
      </w:r>
    </w:p>
    <w:p>
      <w:pPr/>
      <w:r>
        <w:rPr>
          <w:lang w:val="pt_PT" w:bidi="pt_PT"/>
        </w:rPr>
      </w:r>
      <w:r>
        <w:rPr>
          <w:lang w:val="pt_PT" w:bidi="pt_PT"/>
        </w:rPr>
        <w:t>Para todos que o obedecem, Cristo se tornou a causa da sua salvação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condição espiritual dos leitores originais desta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Os leitores originais eram lentos para ouvir.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autor da carta diz que os crentes crescem de bebês espirituais para adultos plenamente desenvolvidos?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crescem espiritualmente praticando a distinção entre o certo e o errado, discernindo tanto o bem quanto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 que o autor de Hebreus deseja que os crentes avancem?</w:t>
      </w:r>
    </w:p>
    <w:p>
      <w:pPr/>
      <w:r>
        <w:rPr>
          <w:lang w:val="pt_PT" w:bidi="pt_PT"/>
        </w:rPr>
      </w:r>
      <w:r>
        <w:rPr>
          <w:lang w:val="pt_PT" w:bidi="pt_PT"/>
        </w:rPr>
        <w:t>O autor de Hebreus deseja que os crentes avancem para a maturidade.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ensinamentos o autor lista como a base da mensagem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Os ensinamentos fundamentais são arrependimento de obras mortas, fé em Deus, batismos, imposição de mãos, ressurreição dos mortos e julgamento eterno.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essas pessoas iluminadas ganharam?</w:t>
      </w:r>
    </w:p>
    <w:p>
      <w:pPr/>
      <w:r>
        <w:rPr>
          <w:lang w:val="pt_PT" w:bidi="pt_PT"/>
        </w:rPr>
      </w:r>
      <w:r>
        <w:rPr>
          <w:lang w:val="pt_PT" w:bidi="pt_PT"/>
        </w:rPr>
        <w:t>Essas pessoas iluminadas provaram o dom celestial, tornaram-se participantes do Espírito Santo e provaram a Palavra de Deus e os poderes da era vindoura.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impossível para aqueles que ganharam tanto em Cristo, mas depois se afastaram, fazer?</w:t>
      </w:r>
    </w:p>
    <w:p>
      <w:pPr/>
      <w:r>
        <w:rPr>
          <w:lang w:val="pt_PT" w:bidi="pt_PT"/>
        </w:rPr>
      </w:r>
      <w:r>
        <w:rPr>
          <w:lang w:val="pt_PT" w:bidi="pt_PT"/>
        </w:rPr>
        <w:t>É impossível para aqueles que ganharam tanto em Cristo, mas depois se afastaram, serem restaurados novamente ao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essas pessoas não conseguem ser restauradas ao arrependimento?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Não podem ser restaurados porque crucificaram para si mesmos o próprio Filho de Deus e o expuseram à vergonha pública.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analogia do autor, o que acontece com a terra que recebe chuva mas produz espinhos e abrolhos?</w:t>
      </w:r>
    </w:p>
    <w:p>
      <w:pPr/>
      <w:r>
        <w:rPr>
          <w:lang w:val="pt_PT" w:bidi="pt_PT"/>
        </w:rPr>
      </w:r>
      <w:r>
        <w:rPr>
          <w:lang w:val="pt_PT" w:bidi="pt_PT"/>
        </w:rPr>
        <w:t>A terra que recebe chuva mas produz espinhos e abrolhos tem seu fim em queimar.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expectativa do autor em relação aos crentes para quem ele está escrevendo?</w:t>
      </w:r>
    </w:p>
    <w:p>
      <w:pPr/>
      <w:r>
        <w:rPr>
          <w:lang w:val="pt_PT" w:bidi="pt_PT"/>
        </w:rPr>
      </w:r>
      <w:r>
        <w:rPr>
          <w:lang w:val="pt_PT" w:bidi="pt_PT"/>
        </w:rPr>
        <w:t>O autor espera coisas melhores a respeito desses crentes, coisas que dizem respeito à salvação.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não esquecerá sobre esses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 não esquecerá o trabalho deles, o amor a Deus e o serviço aos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imitar daqueles que herdam as promessas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imitar a fé e a paciência daqueles que herdam as promessas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6.13–15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teve que fazer para obter o que Deus lhe prometeu?</w:t>
      </w:r>
    </w:p>
    <w:p>
      <w:pPr/>
      <w:r>
        <w:rPr>
          <w:lang w:val="pt_PT" w:bidi="pt_PT"/>
        </w:rPr>
      </w:r>
      <w:r>
        <w:rPr>
          <w:lang w:val="pt_PT" w:bidi="pt_PT"/>
        </w:rPr>
        <w:t>Abraão teve que esperar pacientemente para obter o que Deus lhe prometeu.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garantiu sua promessa com um juramento?</w:t>
      </w:r>
    </w:p>
    <w:p>
      <w:pPr/>
      <w:r>
        <w:rPr>
          <w:lang w:val="pt_PT" w:bidi="pt_PT"/>
        </w:rPr>
      </w:r>
      <w:r>
        <w:rPr>
          <w:lang w:val="pt_PT" w:bidi="pt_PT"/>
        </w:rPr>
        <w:t>Deus garantiu sua promessa com um juramento para mostrar mais claramente a qualidade imutável de seu propósito.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impossível para Deus fazer?</w:t>
      </w:r>
    </w:p>
    <w:p>
      <w:pPr/>
      <w:r>
        <w:rPr>
          <w:lang w:val="pt_PT" w:bidi="pt_PT"/>
        </w:rPr>
      </w:r>
      <w:r>
        <w:rPr>
          <w:lang w:val="pt_PT" w:bidi="pt_PT"/>
        </w:rPr>
        <w:t>É impossível para Deus mentir.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esperança do crente em Deus faz por sua alma?</w:t>
      </w:r>
    </w:p>
    <w:p>
      <w:pPr/>
      <w:r>
        <w:rPr>
          <w:lang w:val="pt_PT" w:bidi="pt_PT"/>
        </w:rPr>
      </w:r>
      <w:r>
        <w:rPr>
          <w:lang w:val="pt_PT" w:bidi="pt_PT"/>
        </w:rPr>
        <w:t>A esperança do crente em Deus é uma âncora segura e confiável para sua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6.19–20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entrou como precursor para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Jesus entrou no Lugar Santíssimo, atrás do véu, como precursor para 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dois títulos Melquisedeque tinha?</w:t>
      </w:r>
    </w:p>
    <w:p>
      <w:pPr/>
      <w:r>
        <w:rPr>
          <w:lang w:val="pt_PT" w:bidi="pt_PT"/>
        </w:rPr>
      </w:r>
      <w:r>
        <w:rPr>
          <w:lang w:val="pt_PT" w:bidi="pt_PT"/>
        </w:rPr>
        <w:t>Melquisedeque era rei de Salém e sacerdote do Deus Altíssimo.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deu a Melquisedeque?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deu a Melquisedeque um décimo de tudo que havia capturado.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significa o nome Melquisedeque?</w:t>
      </w:r>
    </w:p>
    <w:p>
      <w:pPr/>
      <w:r>
        <w:rPr>
          <w:lang w:val="pt_PT" w:bidi="pt_PT"/>
        </w:rPr>
      </w:r>
      <w:r>
        <w:rPr>
          <w:lang w:val="pt_PT" w:bidi="pt_PT"/>
        </w:rPr>
        <w:t>O nome Melquisedeque significa “rei de justiça” e “rei de paz”.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foram os ancestrais de Melquisedeque e quando ele morreu?</w:t>
      </w:r>
    </w:p>
    <w:p>
      <w:pPr/>
      <w:r>
        <w:rPr>
          <w:lang w:val="pt_PT" w:bidi="pt_PT"/>
        </w:rPr>
      </w:r>
      <w:r>
        <w:rPr>
          <w:lang w:val="pt_PT" w:bidi="pt_PT"/>
        </w:rPr>
        <w:t>Melquisedeque não tinha antepassados e não tem fim de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descendem os sacerdotes que são sacerdotes segundo a Lei e que coletam dízimos do povo?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da Lei descendem de Levi e, antes dele,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a pessoa mais importante, Abraão ou Melquisedeque?</w:t>
      </w:r>
    </w:p>
    <w:p>
      <w:pPr/>
      <w:r>
        <w:rPr>
          <w:lang w:val="pt_PT" w:bidi="pt_PT"/>
        </w:rPr>
      </w:r>
      <w:r>
        <w:rPr>
          <w:lang w:val="pt_PT" w:bidi="pt_PT"/>
        </w:rPr>
        <w:t>Melquisedeque era a pessoa maior porque ele abençoou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Levi também pagou dízimos a Melquisedeque?</w:t>
      </w:r>
    </w:p>
    <w:p>
      <w:pPr/>
      <w:r>
        <w:rPr>
          <w:lang w:val="pt_PT" w:bidi="pt_PT"/>
        </w:rPr>
      </w:r>
      <w:r>
        <w:rPr>
          <w:lang w:val="pt_PT" w:bidi="pt_PT"/>
        </w:rPr>
        <w:t>Levi também pagou dízimos a Melquisedeque, porque Levi era da descendência de Abraão, e Abraão pagou dízimos a Melquisedeque.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também deve ser mudado quando o sacerdócio muda?</w:t>
      </w:r>
    </w:p>
    <w:p>
      <w:pPr/>
      <w:r>
        <w:rPr>
          <w:lang w:val="pt_PT" w:bidi="pt_PT"/>
        </w:rPr>
      </w:r>
      <w:r>
        <w:rPr>
          <w:lang w:val="pt_PT" w:bidi="pt_PT"/>
        </w:rPr>
        <w:t>A lei deve ser alterada quando o sacerdócio muda.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qual tribo Jesus descendeu, e essa tribo já havia servido antes no altar como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descendeu da tribo de Judá, que nunca antes havia servido no altar como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base em que Jesus se tornou sacerdote segundo a ordem de Melquisedeque?</w:t>
      </w:r>
    </w:p>
    <w:p>
      <w:pPr/>
      <w:r>
        <w:rPr>
          <w:lang w:val="pt_PT" w:bidi="pt_PT"/>
        </w:rPr>
      </w:r>
      <w:r>
        <w:rPr>
          <w:lang w:val="pt_PT" w:bidi="pt_PT"/>
        </w:rPr>
        <w:t>Jesus se tornou sacerdote segundo a ordem de Melquisedeque com base no poder de uma vida indestrutível.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posto de lado porque é fraco e inútil?</w:t>
      </w:r>
    </w:p>
    <w:p>
      <w:pPr/>
      <w:r>
        <w:rPr>
          <w:lang w:val="pt_PT" w:bidi="pt_PT"/>
        </w:rPr>
      </w:r>
      <w:r>
        <w:rPr>
          <w:lang w:val="pt_PT" w:bidi="pt_PT"/>
        </w:rPr>
        <w:t>O antigo mandamento, a Lei, foi posto de lado porque é fraco e inútil.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juramento Deus fez a respeito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Deus jurou que Jesus seria sacerdote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Jesus é a garantia?</w:t>
      </w:r>
    </w:p>
    <w:p>
      <w:pPr/>
      <w:r>
        <w:rPr>
          <w:lang w:val="pt_PT" w:bidi="pt_PT"/>
        </w:rPr>
      </w:r>
      <w:r>
        <w:rPr>
          <w:lang w:val="pt_PT" w:bidi="pt_PT"/>
        </w:rPr>
        <w:t>Jesus é a garantia de uma aliança melhor.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é capaz de salvar completamente aqueles que se aproximam de Deus por meio dele?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é capaz de salvar completamente aqueles que se aproximam de Deus por meio dele, porque ele sempre vive para interceder por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quatro atributos Jesus possui que o tornam o sacerdote certo para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Jesus é santo, inocente, puro e separado dos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Jesus precisou fazer pelos seus próprios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precisava fazer nenhuma oferta por seus próprios pecados, porque ele não tem nenhum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Jesus fez pelos pecados do povo?</w:t>
      </w:r>
    </w:p>
    <w:p>
      <w:pPr/>
      <w:r>
        <w:rPr>
          <w:lang w:val="pt_PT" w:bidi="pt_PT"/>
        </w:rPr>
      </w:r>
      <w:r>
        <w:rPr>
          <w:lang w:val="pt_PT" w:bidi="pt_PT"/>
        </w:rPr>
        <w:t>Jesus ofereceu-se a si mesmo uma vez pelos pecados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7.28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é diferente dos sacerdotes que foram designados pela Lei?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que foram designados pela Lei eram fracos, mas Jesus foi aperfeiçoado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assentado o sumo sacerdote dos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dos crentes está assentado à direita do trono da Majestade nos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o verdadeiro tabernáculo?</w:t>
      </w:r>
    </w:p>
    <w:p>
      <w:pPr/>
      <w:r>
        <w:rPr>
          <w:lang w:val="pt_PT" w:bidi="pt_PT"/>
        </w:rPr>
      </w:r>
      <w:r>
        <w:rPr>
          <w:lang w:val="pt_PT" w:bidi="pt_PT"/>
        </w:rPr>
        <w:t>O verdadeiro tabernáculo está nos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necessário para cada sacerdote ter?</w:t>
      </w:r>
    </w:p>
    <w:p>
      <w:pPr/>
      <w:r>
        <w:rPr>
          <w:lang w:val="pt_PT" w:bidi="pt_PT"/>
        </w:rPr>
      </w:r>
      <w:r>
        <w:rPr>
          <w:lang w:val="pt_PT" w:bidi="pt_PT"/>
        </w:rPr>
        <w:t>Todo sacerdote deve ter algo para oferecer.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estavam os sacerdotes que ofereciam presentes segundo a Lei?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que ofereciam presentes de acordo com a Lei estavam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os sacerdotes na terra serviram?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na terra serviram de exemplo e sombra das coisas celestiais.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qual padrão foi construído o tabernáculo terrestre?</w:t>
      </w:r>
    </w:p>
    <w:p>
      <w:pPr/>
      <w:r>
        <w:rPr>
          <w:lang w:val="pt_PT" w:bidi="pt_PT"/>
        </w:rPr>
      </w:r>
      <w:r>
        <w:rPr>
          <w:lang w:val="pt_PT" w:bidi="pt_PT"/>
        </w:rPr>
        <w:t>O tabernáculo terrestre foi construído de acordo com o padrão que Deus mostrou a Moisés na montanha.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Cristo tem um ministério sacerdotal superior?</w:t>
      </w:r>
    </w:p>
    <w:p>
      <w:pPr/>
      <w:r>
        <w:rPr>
          <w:lang w:val="pt_PT" w:bidi="pt_PT"/>
        </w:rPr>
      </w:r>
      <w:r>
        <w:rPr>
          <w:lang w:val="pt_PT" w:bidi="pt_PT"/>
        </w:rPr>
        <w:t>Cristo tem um ministério sacerdotal superior porque é o mediador de uma aliança melhor, estabelecida sobre promessas melhores.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prometeu quando encontrou falhas no povo sob a primeira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fazer uma nova aliança com a casa de Israel e com a casa de Judá.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que faria na nova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colocaria suas leis nas mentes das pessoas e as escreveria em seus corações.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novo pacto, quem conhecerá o Senhor?</w:t>
      </w:r>
    </w:p>
    <w:p>
      <w:pPr/>
      <w:r>
        <w:rPr>
          <w:lang w:val="pt_PT" w:bidi="pt_PT"/>
        </w:rPr>
      </w:r>
      <w:r>
        <w:rPr>
          <w:lang w:val="pt_PT" w:bidi="pt_PT"/>
        </w:rPr>
        <w:t>No novo pacto, todos conhecerão o Senhor, do menor ao maior.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que faria com os pecados do povo na nova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não se lembraria mais dos pecados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anunciar uma nova aliança, o que Deus fez com a primeira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Ao anunciar uma nova aliança, Deus tornou a primeira aliança obsoleta, velha e fadada a desaparecer.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local de adoração para a primeira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O local de adoração para a primeira aliança era o lugar santo terrestre, que era chamado de "tabernáculo".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localizado no lugar santo do tabernáculo terrestre?</w:t>
      </w:r>
    </w:p>
    <w:p>
      <w:pPr/>
      <w:r>
        <w:rPr>
          <w:lang w:val="pt_PT" w:bidi="pt_PT"/>
        </w:rPr>
      </w:r>
      <w:r>
        <w:rPr>
          <w:lang w:val="pt_PT" w:bidi="pt_PT"/>
        </w:rPr>
        <w:t>No lugar santo do tabernáculo terrestre estavam o candelabro, a mesa e o pão da presença.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localizado no Lugar Santíssimo do tabernáculo terrestre?</w:t>
      </w:r>
    </w:p>
    <w:p>
      <w:pPr/>
      <w:r>
        <w:rPr>
          <w:lang w:val="pt_PT" w:bidi="pt_PT"/>
        </w:rPr>
      </w:r>
      <w:r>
        <w:rPr>
          <w:lang w:val="pt_PT" w:bidi="pt_PT"/>
        </w:rPr>
        <w:t>No Lugar Santíssimo do tabernáculo terrestre estavam o altar para incenso e a Arca da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frequência o sumo sacerdote entrava no Santo dos Santos e o que ele fazia antes de entrar?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entrava no Santo dos Santos uma vez por ano, após fazer um sacrifício de sangue por si mesmo e pelo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serviu como ilustração no tempo presente para os leitores desta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O tabernáculo terreno e os dons e sacrifícios oferecidos ali serviam como uma ilustração no tempo presente.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ofertas do tabernáculo terrestre não podiam fazer?</w:t>
      </w:r>
    </w:p>
    <w:p>
      <w:pPr/>
      <w:r>
        <w:rPr>
          <w:lang w:val="pt_PT" w:bidi="pt_PT"/>
        </w:rPr>
      </w:r>
      <w:r>
        <w:rPr>
          <w:lang w:val="pt_PT" w:bidi="pt_PT"/>
        </w:rPr>
        <w:t>As ofertas do tabernáculo terrestre não foram capazes de aperfeiçoar a consciência do adorador.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quando foram fornecidas as regulamentações do tabernáculo terrestre?</w:t>
      </w:r>
    </w:p>
    <w:p>
      <w:pPr/>
      <w:r>
        <w:rPr>
          <w:lang w:val="pt_PT" w:bidi="pt_PT"/>
        </w:rPr>
      </w:r>
      <w:r>
        <w:rPr>
          <w:lang w:val="pt_PT" w:bidi="pt_PT"/>
        </w:rPr>
        <w:t>As regulamentações do tabernáculo terrestre foram fornecidas até que a nova ordem fosse estabelecida.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diferente na tenda sagrada em que Cristo serve?</w:t>
      </w:r>
    </w:p>
    <w:p>
      <w:pPr/>
      <w:r>
        <w:rPr>
          <w:lang w:val="pt_PT" w:bidi="pt_PT"/>
        </w:rPr>
      </w:r>
      <w:r>
        <w:rPr>
          <w:lang w:val="pt_PT" w:bidi="pt_PT"/>
        </w:rPr>
        <w:t>A tenda sagrada na qual Cristo serve é mais perfeita, não é feita por mãos humanas e não pertence a este mundo criado.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Cristo fez, pela qual ele entrou no Santo dos Santos?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fez uma oferta com seu próprio sangue pela qual ele entrou no Santo dos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oferta de Cristo realizou?</w:t>
      </w:r>
    </w:p>
    <w:p>
      <w:pPr/>
      <w:r>
        <w:rPr>
          <w:lang w:val="pt_PT" w:bidi="pt_PT"/>
        </w:rPr>
      </w:r>
      <w:r>
        <w:rPr>
          <w:lang w:val="pt_PT" w:bidi="pt_PT"/>
        </w:rPr>
        <w:t>A oferta de Cristo garantiu a redenção eterna para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sangue de Cristo faz pelo crente?</w:t>
      </w:r>
    </w:p>
    <w:p>
      <w:pPr/>
      <w:r>
        <w:rPr>
          <w:lang w:val="pt_PT" w:bidi="pt_PT"/>
        </w:rPr>
      </w:r>
      <w:r>
        <w:rPr>
          <w:lang w:val="pt_PT" w:bidi="pt_PT"/>
        </w:rPr>
        <w:t>O sangue de Cristo purifica a consciência do crente de obras mortas para servir ao Deus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Cristo é o mediador?</w:t>
      </w:r>
    </w:p>
    <w:p>
      <w:pPr/>
      <w:r>
        <w:rPr>
          <w:lang w:val="pt_PT" w:bidi="pt_PT"/>
        </w:rPr>
      </w:r>
      <w:r>
        <w:rPr>
          <w:lang w:val="pt_PT" w:bidi="pt_PT"/>
        </w:rPr>
        <w:t>Cristo é o mediador de uma nova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necessário para que um testamento tenha validade?</w:t>
      </w:r>
    </w:p>
    <w:p>
      <w:pPr/>
      <w:r>
        <w:rPr>
          <w:lang w:val="pt_PT" w:bidi="pt_PT"/>
        </w:rPr>
      </w:r>
      <w:r>
        <w:rPr>
          <w:lang w:val="pt_PT" w:bidi="pt_PT"/>
        </w:rPr>
        <w:t>É necessária uma morte para que um testamento tenha validade.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morte foi necessária para a primeira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A morte de bezerros e cabras foi necessária para a primeira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pode acontecer sem o derramamento de sangue?</w:t>
      </w:r>
    </w:p>
    <w:p>
      <w:pPr/>
      <w:r>
        <w:rPr>
          <w:lang w:val="pt_PT" w:bidi="pt_PT"/>
        </w:rPr>
      </w:r>
      <w:r>
        <w:rPr>
          <w:lang w:val="pt_PT" w:bidi="pt_PT"/>
        </w:rPr>
        <w:t>Sem derramamento de sangue não há perdão de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Cristo agora está em nosso favor?</w:t>
      </w:r>
    </w:p>
    <w:p>
      <w:pPr/>
      <w:r>
        <w:rPr>
          <w:lang w:val="pt_PT" w:bidi="pt_PT"/>
        </w:rPr>
      </w:r>
      <w:r>
        <w:rPr>
          <w:lang w:val="pt_PT" w:bidi="pt_PT"/>
        </w:rPr>
        <w:t>Cristo agora está no próprio céu, na presença de Deus, em nosso favor.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vezes Cristo deve oferecer-se para afastar o pecado pelo sacrifício de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Cristo oferece a si mesmo uma vez, no fim dos tempos, para tirar o pecado pelo sacrifício de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cada pessoa, o que acontece após a morte?</w:t>
      </w:r>
    </w:p>
    <w:p>
      <w:pPr/>
      <w:r>
        <w:rPr>
          <w:lang w:val="pt_PT" w:bidi="pt_PT"/>
        </w:rPr>
      </w:r>
      <w:r>
        <w:rPr>
          <w:lang w:val="pt_PT" w:bidi="pt_PT"/>
        </w:rPr>
        <w:t>Após a morte de cada pessoa, elas enfrentam o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propósito Cristo aparecerá uma segunda vez?</w:t>
      </w:r>
    </w:p>
    <w:p>
      <w:pPr/>
      <w:r>
        <w:rPr>
          <w:lang w:val="pt_PT" w:bidi="pt_PT"/>
        </w:rPr>
      </w:r>
      <w:r>
        <w:rPr>
          <w:lang w:val="pt_PT" w:bidi="pt_PT"/>
        </w:rPr>
        <w:t>Cristo virá uma segunda vez para a salvação daqueles que esperam ansiosamente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lei se compara às realidades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A lei é apenas uma sombra das realidades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os sacrifícios repetidos feitos através da lei lembram os adoradores?</w:t>
      </w:r>
    </w:p>
    <w:p>
      <w:pPr/>
      <w:r>
        <w:rPr>
          <w:lang w:val="pt_PT" w:bidi="pt_PT"/>
        </w:rPr>
      </w:r>
      <w:r>
        <w:rPr>
          <w:lang w:val="pt_PT" w:bidi="pt_PT"/>
        </w:rPr>
        <w:t>Os sacrifícios repetidos feitos através da lei lembram os adoradores dos pecados cometidos ano após 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impossível para o sangue de touros e bodes fazer?</w:t>
      </w:r>
    </w:p>
    <w:p>
      <w:pPr/>
      <w:r>
        <w:rPr>
          <w:lang w:val="pt_PT" w:bidi="pt_PT"/>
        </w:rPr>
      </w:r>
      <w:r>
        <w:rPr>
          <w:lang w:val="pt_PT" w:bidi="pt_PT"/>
        </w:rPr>
        <w:t>É impossível que o sangue de touros e bodes tire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preparou para Cristo quando Cristo veio ao mundo?</w:t>
      </w:r>
    </w:p>
    <w:p>
      <w:pPr/>
      <w:r>
        <w:rPr>
          <w:lang w:val="pt_PT" w:bidi="pt_PT"/>
        </w:rPr>
      </w:r>
      <w:r>
        <w:rPr>
          <w:lang w:val="pt_PT" w:bidi="pt_PT"/>
        </w:rPr>
        <w:t>Deus preparou um corpo para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prática Deus deixou de lado quando Cristo veio ao mundo?</w:t>
      </w:r>
    </w:p>
    <w:p>
      <w:pPr/>
      <w:r>
        <w:rPr>
          <w:lang w:val="pt_PT" w:bidi="pt_PT"/>
        </w:rPr>
      </w:r>
      <w:r>
        <w:rPr>
          <w:lang w:val="pt_PT" w:bidi="pt_PT"/>
        </w:rPr>
        <w:t>Deus deixou de lado a primeira prática dos sacrifícios oferecidos de acordo com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prática Deus estabeleceu quando Cristo veio ao mundo?</w:t>
      </w:r>
    </w:p>
    <w:p>
      <w:pPr/>
      <w:r>
        <w:rPr>
          <w:lang w:val="pt_PT" w:bidi="pt_PT"/>
        </w:rPr>
      </w:r>
      <w:r>
        <w:rPr>
          <w:lang w:val="pt_PT" w:bidi="pt_PT"/>
        </w:rPr>
        <w:t>Deus estabeleceu a prática do oferecimento do corpo de Jesus Cristo de uma vez por todas.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Cristo está esperando enquanto se senta à direita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Cristo está esperando até que seus inimigos sejam humilhados e feitos um estrado para seus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sua única oferta, o que Cristo fez por aqueles santificados?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aperfeiçoou para sempre aqueles que são santificados por sua única oferta.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é mais necessário onde há perdão dos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Não são mais necessários sacrifícios adicionais onde há perdão dos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lugar os crentes podem agora entrar pelo sangue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agora podem entrar no Lugar Santíssimo pelo sangue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aspergido e o que foi lavado no crente?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do crente foi aspergido para ser purificado de uma consciência má, e seu corpo foi lavado com água pura.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os crentes devem se apegar firmemente?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se apegar firmemente à confissão da sua esperança.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fazer ao verem o dia se aproximando?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encorajar uns aos outros cada vez mais à medida que veem o dia se aproximando.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expectativa daqueles que deliberadamente continuam pecando após receberem o conhecimento da verdade?</w:t>
      </w:r>
    </w:p>
    <w:p>
      <w:pPr/>
      <w:r>
        <w:rPr>
          <w:lang w:val="pt_PT" w:bidi="pt_PT"/>
        </w:rPr>
      </w:r>
      <w:r>
        <w:rPr>
          <w:lang w:val="pt_PT" w:bidi="pt_PT"/>
        </w:rPr>
        <w:t>A expectativa daqueles que deliberadamente continuam pecando após receberem o conhecimento da verdade é o julgamento e um zelo ardente que consome os inimigos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merece a pessoa que trata o sangue de Cristo, pelo qual foi santificada, como algo impuro?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trata o sangue de Cristo, pelo qual foi santificada, como algo impuro merece punição sem misericórdia além da punição dada sob a lei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pertence a vingança?</w:t>
      </w:r>
    </w:p>
    <w:p>
      <w:pPr/>
      <w:r>
        <w:rPr>
          <w:lang w:val="pt_PT" w:bidi="pt_PT"/>
        </w:rPr>
      </w:r>
      <w:r>
        <w:rPr>
          <w:lang w:val="pt_PT" w:bidi="pt_PT"/>
        </w:rPr>
        <w:t>A vingança pertence ao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que receberam esta carta reagiram à apreensão de seus bens?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aceitaram com alegria a apreensão de seus bens, sabendo que tinham uma posse melhor e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crente não deve jogar fora para que possa receber o que Deus prometeu?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precisa guardar sua confiança para que possa receber o que Deus prometeu.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viverá o justo?</w:t>
      </w:r>
    </w:p>
    <w:p>
      <w:pPr/>
      <w:r>
        <w:rPr>
          <w:lang w:val="pt_PT" w:bidi="pt_PT"/>
        </w:rPr>
      </w:r>
      <w:r>
        <w:rPr>
          <w:lang w:val="pt_PT" w:bidi="pt_PT"/>
        </w:rPr>
        <w:t>O justo viverá pela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10.38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pensa daqueles que retrocedem?</w:t>
      </w:r>
    </w:p>
    <w:p>
      <w:pPr/>
      <w:r>
        <w:rPr>
          <w:lang w:val="pt_PT" w:bidi="pt_PT"/>
        </w:rPr>
      </w:r>
      <w:r>
        <w:rPr>
          <w:lang w:val="pt_PT" w:bidi="pt_PT"/>
        </w:rPr>
        <w:t>Deus não se agrada daqueles que retrocedem.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10.39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expectativa do autor para aqueles que receberam 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A expectativa do autor é que aqueles que receberam esta carta tenham fé para guardar suas almas.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atitude de uma pessoa de fé em relação às promessas de Deus que ainda não foram cumpridas?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de fé espera confiantemente e tem certeza em relação às promessas de Deus que ainda não foram cumpridas.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foram criadas as coisas visíveis do universo?</w:t>
      </w:r>
    </w:p>
    <w:p>
      <w:pPr/>
      <w:r>
        <w:rPr>
          <w:lang w:val="pt_PT" w:bidi="pt_PT"/>
        </w:rPr>
      </w:r>
      <w:r>
        <w:rPr>
          <w:lang w:val="pt_PT" w:bidi="pt_PT"/>
        </w:rPr>
        <w:t>As coisas visíveis do universo não foram feitas de coisas que eram visíveis.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aprovou Abel por ser justo?</w:t>
      </w:r>
    </w:p>
    <w:p>
      <w:pPr/>
      <w:r>
        <w:rPr>
          <w:lang w:val="pt_PT" w:bidi="pt_PT"/>
        </w:rPr>
      </w:r>
      <w:r>
        <w:rPr>
          <w:lang w:val="pt_PT" w:bidi="pt_PT"/>
        </w:rPr>
        <w:t>Deus aprovou Abel porque Abel, pela fé, ofereceu a Deus um sacrifício mais apropriado do que Caim.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acreditar sobre Deus quem se aproxima dele?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aproxima de Deus deve acreditar que Ele existe e que recompensa aqueles que o buscam.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Noé demonstrou sua fé?</w:t>
      </w:r>
    </w:p>
    <w:p>
      <w:pPr/>
      <w:r>
        <w:rPr>
          <w:lang w:val="pt_PT" w:bidi="pt_PT"/>
        </w:rPr>
      </w:r>
      <w:r>
        <w:rPr>
          <w:lang w:val="pt_PT" w:bidi="pt_PT"/>
        </w:rPr>
        <w:t>Noé demonstrou sua fé ao construir uma arca para salvar sua família de acordo com o aviso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Abraão e Sara receberam pela fé?</w:t>
      </w:r>
    </w:p>
    <w:p>
      <w:pPr/>
      <w:r>
        <w:rPr>
          <w:lang w:val="pt_PT" w:bidi="pt_PT"/>
        </w:rPr>
      </w:r>
      <w:r>
        <w:rPr>
          <w:lang w:val="pt_PT" w:bidi="pt_PT"/>
        </w:rPr>
        <w:t>Abraão e Sara receberam pela fé o poder de conceber, mesmo quando eram muito velhos.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antepassados da fé viram de longe?</w:t>
      </w:r>
    </w:p>
    <w:p>
      <w:pPr/>
      <w:r>
        <w:rPr>
          <w:lang w:val="pt_PT" w:bidi="pt_PT"/>
        </w:rPr>
      </w:r>
      <w:r>
        <w:rPr>
          <w:lang w:val="pt_PT" w:bidi="pt_PT"/>
        </w:rPr>
        <w:t>Os antepassados da fé viram e acolheram as promessas de Deus de longe.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antepassados da fé se consideravam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Os ancestrais da fé consideravam-se estrangeiros e peregrinos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preparou para aqueles de fé?</w:t>
      </w:r>
    </w:p>
    <w:p>
      <w:pPr/>
      <w:r>
        <w:rPr>
          <w:lang w:val="pt_PT" w:bidi="pt_PT"/>
        </w:rPr>
      </w:r>
      <w:r>
        <w:rPr>
          <w:lang w:val="pt_PT" w:bidi="pt_PT"/>
        </w:rPr>
        <w:t>Deus preparou uma cidade celestial para aqueles de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11.17–19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acreditava que Deus seria capaz de fazer mesmo ao oferecer Isaque, seu único filho?</w:t>
      </w:r>
    </w:p>
    <w:p>
      <w:pPr/>
      <w:r>
        <w:rPr>
          <w:lang w:val="pt_PT" w:bidi="pt_PT"/>
        </w:rPr>
      </w:r>
      <w:r>
        <w:rPr>
          <w:lang w:val="pt_PT" w:bidi="pt_PT"/>
        </w:rPr>
        <w:t>Abraão acreditava que Deus seria capaz de ressuscitar Isaque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profetizou pela fé quando seu fim estava próximo?</w:t>
      </w:r>
    </w:p>
    <w:p>
      <w:pPr/>
      <w:r>
        <w:rPr>
          <w:lang w:val="pt_PT" w:bidi="pt_PT"/>
        </w:rPr>
      </w:r>
      <w:r>
        <w:rPr>
          <w:lang w:val="pt_PT" w:bidi="pt_PT"/>
        </w:rPr>
        <w:t>José profetizou sobre a partida dos filhos de Israel do Egito quando seu fim estava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11.24–26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escolheu fazer pela fé quando cresceu?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escolheu pela fé compartilhar sofrimentos com o povo de Deus, considerando a desonra de seguir Cristo como maiores riquezas.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Moisés celebrou pela fé para salvar os primogênitos dos israelitas?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celebrou a Páscoa e a aspersão do sangue pela fé para salvar os primogênitos dos israelitas.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Raabe fez pela fé que a impediu de perecer?</w:t>
      </w:r>
    </w:p>
    <w:p>
      <w:pPr/>
      <w:r>
        <w:rPr>
          <w:lang w:val="pt_PT" w:bidi="pt_PT"/>
        </w:rPr>
      </w:r>
      <w:r>
        <w:rPr>
          <w:lang w:val="pt_PT" w:bidi="pt_PT"/>
        </w:rPr>
        <w:t>Raabe, pela fé, recebeu os espiões em segurança, o que a impediu de perecer.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dos antepassados da fé realizaram na guerra?</w:t>
      </w:r>
    </w:p>
    <w:p>
      <w:pPr/>
      <w:r>
        <w:rPr>
          <w:lang w:val="pt_PT" w:bidi="pt_PT"/>
        </w:rPr>
      </w:r>
      <w:r>
        <w:rPr>
          <w:lang w:val="pt_PT" w:bidi="pt_PT"/>
        </w:rPr>
        <w:t>Alguns dos antepassados da fé conquistaram reinos, escaparam da espada, tornaram-se poderosos na guerra e fizeram exércitos estrangeiros fugir.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11.35–38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dos antepassados da fé sofreram?</w:t>
      </w:r>
    </w:p>
    <w:p>
      <w:pPr/>
      <w:r>
        <w:rPr>
          <w:lang w:val="pt_PT" w:bidi="pt_PT"/>
        </w:rPr>
      </w:r>
      <w:r>
        <w:rPr>
          <w:lang w:val="pt_PT" w:bidi="pt_PT"/>
        </w:rPr>
        <w:t>Alguns dos antepassados da fé sofreram tortura, zombaria, açoites, acorrentamento, prisões, apedrejamento, foram serrados ao meio, morte e miséria.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Apesar da fé desses antepassados, o que eles não receberam em suas vidas terrenas?</w:t>
      </w:r>
    </w:p>
    <w:p>
      <w:pPr/>
      <w:r>
        <w:rPr>
          <w:lang w:val="pt_PT" w:bidi="pt_PT"/>
        </w:rPr>
      </w:r>
      <w:r>
        <w:rPr>
          <w:lang w:val="pt_PT" w:bidi="pt_PT"/>
        </w:rPr>
        <w:t>Apesar da fé desses antepassados, eles não receberam em suas vidas terrenas o que Deus lhes havia prometido.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11.40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os ancestrais da fé receberão as promessas de Deus e serão aperfeiçoados?</w:t>
      </w:r>
    </w:p>
    <w:p>
      <w:pPr/>
      <w:r>
        <w:rPr>
          <w:lang w:val="pt_PT" w:bidi="pt_PT"/>
        </w:rPr>
      </w:r>
      <w:r>
        <w:rPr>
          <w:lang w:val="pt_PT" w:bidi="pt_PT"/>
        </w:rPr>
        <w:t>Os ancestrais da fé receberão as promessas de Deus e serão aperfeiçoados com os novos crentes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crente deve se livrar do pecado que facilmente o envolve?</w:t>
      </w:r>
    </w:p>
    <w:p>
      <w:pPr/>
      <w:r>
        <w:rPr>
          <w:lang w:val="pt_PT" w:bidi="pt_PT"/>
        </w:rPr>
      </w:r>
      <w:r>
        <w:rPr>
          <w:lang w:val="pt_PT" w:bidi="pt_PT"/>
        </w:rPr>
        <w:t>O crente deve livrar-se do pecado que facilmente o envolve para correr com perseverança a corrida que lhe foi proposta.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suportou a cruz e desprezou a sua vergonha?</w:t>
      </w:r>
    </w:p>
    <w:p>
      <w:pPr/>
      <w:r>
        <w:rPr>
          <w:lang w:val="pt_PT" w:bidi="pt_PT"/>
        </w:rPr>
      </w:r>
      <w:r>
        <w:rPr>
          <w:lang w:val="pt_PT" w:bidi="pt_PT"/>
        </w:rPr>
        <w:t>Jesus suportou a cruz e desprezou a vergonha por causa da alegria que lhe estava proposta.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crente pode evitar se tornar cansado ou desanimado?</w:t>
      </w:r>
    </w:p>
    <w:p>
      <w:pPr/>
      <w:r>
        <w:rPr>
          <w:lang w:val="pt_PT" w:bidi="pt_PT"/>
        </w:rPr>
      </w:r>
      <w:r>
        <w:rPr>
          <w:lang w:val="pt_PT" w:bidi="pt_PT"/>
        </w:rPr>
        <w:t>Ao considerar Jesus, que suportou discursos odiosos dos pecadores, um crente pode evitar tornar-se cansado ou desanimado.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faz àqueles que ama e aceita?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disciplina aqueles que ama e aceita.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uma pessoa que está sem a disciplina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sem a disciplina do Senhor é um filho ilegítimo e não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disciplina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Deus disciplina seus filhos para o bem deles, para que possam compartilhar de sua santidade.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disciplina produz?</w:t>
      </w:r>
    </w:p>
    <w:p>
      <w:pPr/>
      <w:r>
        <w:rPr>
          <w:lang w:val="pt_PT" w:bidi="pt_PT"/>
        </w:rPr>
      </w:r>
      <w:r>
        <w:rPr>
          <w:lang w:val="pt_PT" w:bidi="pt_PT"/>
        </w:rPr>
        <w:t>A disciplina produz o fruto pacífico da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buscar com todas 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buscar a paz com todas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deve crescer e causar problemas e contaminar muitos?</w:t>
      </w:r>
    </w:p>
    <w:p>
      <w:pPr/>
      <w:r>
        <w:rPr>
          <w:lang w:val="pt_PT" w:bidi="pt_PT"/>
        </w:rPr>
      </w:r>
      <w:r>
        <w:rPr>
          <w:lang w:val="pt_PT" w:bidi="pt_PT"/>
        </w:rPr>
        <w:t>Uma raiz de amargura não deve crescer e causar problemas e contaminar muitos.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Esaú quando ele desejou herdar a bênção com lágrimas após vender seu próprio direito de primogenitura?</w:t>
      </w:r>
    </w:p>
    <w:p>
      <w:pPr/>
      <w:r>
        <w:rPr>
          <w:lang w:val="pt_PT" w:bidi="pt_PT"/>
        </w:rPr>
      </w:r>
      <w:r>
        <w:rPr>
          <w:lang w:val="pt_PT" w:bidi="pt_PT"/>
        </w:rPr>
        <w:t>Esaú foi rejeitado quando desejou herdar a bênção com lágrimas após vender seu próprio direito de primogenitura.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israelitas imploraram na montanha onde Deus falou?</w:t>
      </w:r>
    </w:p>
    <w:p>
      <w:pPr/>
      <w:r>
        <w:rPr>
          <w:lang w:val="pt_PT" w:bidi="pt_PT"/>
        </w:rPr>
      </w:r>
      <w:r>
        <w:rPr>
          <w:lang w:val="pt_PT" w:bidi="pt_PT"/>
        </w:rPr>
        <w:t>Os israelitas imploraram para que nenhuma outra palavra lhes fosse dita.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os crentes em Cristo vêm em vez da montanha onde os israelitas ouviram a voz de Deus?</w:t>
      </w:r>
    </w:p>
    <w:p>
      <w:pPr/>
      <w:r>
        <w:rPr>
          <w:lang w:val="pt_PT" w:bidi="pt_PT"/>
        </w:rPr>
      </w:r>
      <w:r>
        <w:rPr>
          <w:lang w:val="pt_PT" w:bidi="pt_PT"/>
        </w:rPr>
        <w:t>Crentes em Cristo vêm ao Monte Sião e à cidade do Deus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assembleia os crentes em Cristo vêm?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Cristo vêm à assembleia de todos os primogênitos com os nomes escritos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os crentes em Cristo vêm?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Cristo vêm a Deus, o Juiz de todos, aos espíritos dos justos e 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aqueles que se afastam daquele que os adverte do céu?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se afastam não escaparão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prometeu abalar?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abalar a terra e 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receberão em vez das coisas que podem ser abaladas?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receberão um reino que não pode ser abalado.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adorar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adorar a Deus com reverência e temor.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12.29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devem adorar a Deus dessa maneira?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adorar a Deus dessa maneira porque ele é um fogo consumidor.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alguns fizeram ao receber estranhos?</w:t>
      </w:r>
    </w:p>
    <w:p>
      <w:pPr/>
      <w:r>
        <w:rPr>
          <w:lang w:val="pt_PT" w:bidi="pt_PT"/>
        </w:rPr>
      </w:r>
      <w:r>
        <w:rPr>
          <w:lang w:val="pt_PT" w:bidi="pt_PT"/>
        </w:rPr>
        <w:t>Alguns acolheram anjos sem saber.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lembrar-se dos que estão na prisão?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se lembrar deles como se estivessem na prisão também, e como se seus corpos estivessem sendo maltratados também.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respeitado por todos?</w:t>
      </w:r>
    </w:p>
    <w:p>
      <w:pPr/>
      <w:r>
        <w:rPr>
          <w:lang w:val="pt_PT" w:bidi="pt_PT"/>
        </w:rPr>
      </w:r>
      <w:r>
        <w:rPr>
          <w:lang w:val="pt_PT" w:bidi="pt_PT"/>
        </w:rPr>
        <w:t>O casamento deve ser respeitado por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faz com os sexualmente imorais e adúlteros?</w:t>
      </w:r>
    </w:p>
    <w:p>
      <w:pPr/>
      <w:r>
        <w:rPr>
          <w:lang w:val="pt_PT" w:bidi="pt_PT"/>
        </w:rPr>
      </w:r>
      <w:r>
        <w:rPr>
          <w:lang w:val="pt_PT" w:bidi="pt_PT"/>
        </w:rPr>
        <w:t>Deus julga os sexualmente imorais e os adúlteros.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crente pode se libertar do amor ao dinheiro?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pode ser livre do amor ao dinheiro porque Deus disse que nunca o deixará nem o abandonará.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os crentes devem imitar a fé?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imitar a fé daqueles que os lideraram e que lhes falaram a Palavra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 tipo de ensinamentos estranhos o autor adverte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 autor adverte os crentes sobre ensinamentos estranhos envolvendo regras sobre alimentos.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eram queimados os corpos dos animais usados para sacrifício no lugar sagrado?</w:t>
      </w:r>
    </w:p>
    <w:p>
      <w:pPr/>
      <w:r>
        <w:rPr>
          <w:lang w:val="pt_PT" w:bidi="pt_PT"/>
        </w:rPr>
      </w:r>
      <w:r>
        <w:rPr>
          <w:lang w:val="pt_PT" w:bidi="pt_PT"/>
        </w:rPr>
        <w:t>Os corpos dos animais eram queimados fora do acampamento.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sofreu?</w:t>
      </w:r>
    </w:p>
    <w:p>
      <w:pPr/>
      <w:r>
        <w:rPr>
          <w:lang w:val="pt_PT" w:bidi="pt_PT"/>
        </w:rPr>
      </w:r>
      <w:r>
        <w:rPr>
          <w:lang w:val="pt_PT" w:bidi="pt_PT"/>
        </w:rPr>
        <w:t>Jesus sofreu fora do portão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os crentes devem ir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ir a Jesus fora do acampamento, suportando a sua desonra.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cidade permanente os crentes têm aqui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não têm uma cidade permanente aqui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cidade os crentes buscam em vez disso?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buscam a cidade que há de vir.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sacrifício os crentes devem oferecer constantemente a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constantemente oferecer um sacrifício de louvor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os crentes devem ter em relação aos seus líderes?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obedecer e se submeter aos seus líderes.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opera no crente?</w:t>
      </w:r>
    </w:p>
    <w:p>
      <w:pPr/>
      <w:r>
        <w:rPr>
          <w:lang w:val="pt_PT" w:bidi="pt_PT"/>
        </w:rPr>
      </w:r>
      <w:r>
        <w:rPr>
          <w:lang w:val="pt_PT" w:bidi="pt_PT"/>
        </w:rPr>
        <w:t>Deus opera no crente aquilo que é agradável aos olhos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Hebreus 13.23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o autor virá quando visitar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O autor virá com Timóteo quando visitar os crentes.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