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PSA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homem bem-aventurado não anda?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anda no conselho dos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homem bem-aventurado não se detém?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se detém no caminho dos pecadores.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1.1 (#3)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homem bem-aventurado não se assenta?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se assenta na assembleia dos zombadores.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se deleita o homem bem-aventurado?</w:t>
      </w:r>
    </w:p>
    <w:p>
      <w:pPr/>
      <w:r>
        <w:rPr>
          <w:lang w:val="pt_PT" w:bidi="pt_PT"/>
        </w:rPr>
      </w:r>
      <w:r>
        <w:rPr>
          <w:lang w:val="pt_PT" w:bidi="pt_PT"/>
        </w:rPr>
        <w:t>Ele se deleita na lei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homem bem-aventurado medita na lei?</w:t>
      </w:r>
    </w:p>
    <w:p>
      <w:pPr/>
      <w:r>
        <w:rPr>
          <w:lang w:val="pt_PT" w:bidi="pt_PT"/>
        </w:rPr>
      </w:r>
      <w:r>
        <w:rPr>
          <w:lang w:val="pt_PT" w:bidi="pt_PT"/>
        </w:rPr>
        <w:t>Ele medita nisso dia e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o homem bem-aventurado?</w:t>
      </w:r>
    </w:p>
    <w:p>
      <w:pPr/>
      <w:r>
        <w:rPr>
          <w:lang w:val="pt_PT" w:bidi="pt_PT"/>
        </w:rPr>
      </w:r>
      <w:r>
        <w:rPr>
          <w:lang w:val="pt_PT" w:bidi="pt_PT"/>
        </w:rPr>
        <w:t>Ele é como uma árvore plantada junto aos riachos de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tudo o que o homem bem-aventurado faz?</w:t>
      </w:r>
    </w:p>
    <w:p>
      <w:pPr/>
      <w:r>
        <w:rPr>
          <w:lang w:val="pt_PT" w:bidi="pt_PT"/>
        </w:rPr>
      </w:r>
      <w:r>
        <w:rPr>
          <w:lang w:val="pt_PT" w:bidi="pt_PT"/>
        </w:rPr>
        <w:t>O que ele faz prosperará.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as pessoas perversas?</w:t>
      </w:r>
    </w:p>
    <w:p>
      <w:pPr/>
      <w:r>
        <w:rPr>
          <w:lang w:val="pt_PT" w:bidi="pt_PT"/>
        </w:rPr>
      </w:r>
      <w:r>
        <w:rPr>
          <w:lang w:val="pt_PT" w:bidi="pt_PT"/>
        </w:rPr>
        <w:t>São como a palha que o vento leva.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as pessoas más no julgamento?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permanecerão no julgamento.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aprova o caminho dos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aprova o caminho dos justos.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 caminho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O caminho dos ímpios perecerá.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Contra quem os governantes estão conspirando?</w:t>
      </w:r>
    </w:p>
    <w:p>
      <w:pPr/>
      <w:r>
        <w:rPr>
          <w:lang w:val="pt_PT" w:bidi="pt_PT"/>
        </w:rPr>
      </w:r>
      <w:r>
        <w:rPr>
          <w:lang w:val="pt_PT" w:bidi="pt_PT"/>
        </w:rPr>
        <w:t>Eles estão conspirando contra Yahweh e contra seu Messias.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governantes querem arrancar e lançar fora?</w:t>
      </w:r>
    </w:p>
    <w:p>
      <w:pPr/>
      <w:r>
        <w:rPr>
          <w:lang w:val="pt_PT" w:bidi="pt_PT"/>
        </w:rPr>
      </w:r>
      <w:r>
        <w:rPr>
          <w:lang w:val="pt_PT" w:bidi="pt_PT"/>
        </w:rPr>
        <w:t>Eles querem arrancar as algemas que Yahweh e seu Messias colocaram neles e jogar fora suas correntes.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senta nos céus e zomba das nações que se rebelam?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zomba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Senhor ungiu?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ungiu seu rei em Sião, seu monte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decreto Yahweh dá ao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diz: “Você é meu filho; hoje eu me tornei seu pai”.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com as nações e as regiões mais distantes da terra?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os dará como herança e posse.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Eles serão quebrados e esmagados.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reis e governantes devem responder ao decreto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Devem adorar a Yahweh com temor e alegrar-se com tremor.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reis devem ser obedientes ao filho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prestar-lhe obediência para que ele não se irrite e eles não morram.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2.12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todos aqueles que se abrigam no filho?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abençoados.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inimigos de Davi fizeram a ele?</w:t>
      </w:r>
    </w:p>
    <w:p>
      <w:pPr/>
      <w:r>
        <w:rPr>
          <w:lang w:val="pt_PT" w:bidi="pt_PT"/>
        </w:rPr>
      </w:r>
      <w:r>
        <w:rPr>
          <w:lang w:val="pt_PT" w:bidi="pt_PT"/>
        </w:rPr>
        <w:t>Eles se afastaram e o atacaram.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Davi compara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um escudo ao redor dele, sua glória, e aquele que levanta sua cabeça.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quando Davi levanta sua voz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Ele responde do seu santo monte.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não temerá por causa da proteção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não terá medo das pessoas que se levantaram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aos inimigos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Ele ferirá todos os seus inimigos na mandíbula; ele quebrará os dentes dos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vem a salvação?</w:t>
      </w:r>
    </w:p>
    <w:p>
      <w:pPr/>
      <w:r>
        <w:rPr>
          <w:lang w:val="pt_PT" w:bidi="pt_PT"/>
        </w:rPr>
      </w:r>
      <w:r>
        <w:rPr>
          <w:lang w:val="pt_PT" w:bidi="pt_PT"/>
        </w:rPr>
        <w:t>A salvação vem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Davi pede para responder quando ele chama?</w:t>
      </w:r>
    </w:p>
    <w:p>
      <w:pPr/>
      <w:r>
        <w:rPr>
          <w:lang w:val="pt_PT" w:bidi="pt_PT"/>
        </w:rPr>
      </w:r>
      <w:r>
        <w:rPr>
          <w:lang w:val="pt_PT" w:bidi="pt_PT"/>
        </w:rPr>
        <w:t>Davi ora para que o Deus de sua justiça responda quando ele chamar.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estão fazendo em honra a Davi?</w:t>
      </w:r>
    </w:p>
    <w:p>
      <w:pPr/>
      <w:r>
        <w:rPr>
          <w:lang w:val="pt_PT" w:bidi="pt_PT"/>
        </w:rPr>
      </w:r>
      <w:r>
        <w:rPr>
          <w:lang w:val="pt_PT" w:bidi="pt_PT"/>
        </w:rPr>
        <w:t>Eles estão transformando sua honra em vergonha.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separa?</w:t>
      </w:r>
    </w:p>
    <w:p>
      <w:pPr/>
      <w:r>
        <w:rPr>
          <w:lang w:val="pt_PT" w:bidi="pt_PT"/>
        </w:rPr>
      </w:r>
      <w:r>
        <w:rPr>
          <w:lang w:val="pt_PT" w:bidi="pt_PT"/>
        </w:rPr>
        <w:t>Ele separa os piedosos para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diz para meditar?</w:t>
      </w:r>
    </w:p>
    <w:p>
      <w:pPr/>
      <w:r>
        <w:rPr>
          <w:lang w:val="pt_PT" w:bidi="pt_PT"/>
        </w:rPr>
      </w:r>
      <w:r>
        <w:rPr>
          <w:lang w:val="pt_PT" w:bidi="pt_PT"/>
        </w:rPr>
        <w:t>Ele diz: “Medite no seu coração na sua cama e fique em silêncio”.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sacrifícios Davi diz para oferecer?</w:t>
      </w:r>
    </w:p>
    <w:p>
      <w:pPr/>
      <w:r>
        <w:rPr>
          <w:lang w:val="pt_PT" w:bidi="pt_PT"/>
        </w:rPr>
      </w:r>
      <w:r>
        <w:rPr>
          <w:lang w:val="pt_PT" w:bidi="pt_PT"/>
        </w:rPr>
        <w:t>Ele diz para oferecer os sacrifícios de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quem Davi diz para confiar?</w:t>
      </w:r>
    </w:p>
    <w:p>
      <w:pPr/>
      <w:r>
        <w:rPr>
          <w:lang w:val="pt_PT" w:bidi="pt_PT"/>
        </w:rPr>
      </w:r>
      <w:r>
        <w:rPr>
          <w:lang w:val="pt_PT" w:bidi="pt_PT"/>
        </w:rPr>
        <w:t>Ele diz para confiar 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muitos dirão?</w:t>
      </w:r>
    </w:p>
    <w:p>
      <w:pPr/>
      <w:r>
        <w:rPr>
          <w:lang w:val="pt_PT" w:bidi="pt_PT"/>
        </w:rPr>
      </w:r>
      <w:r>
        <w:rPr>
          <w:lang w:val="pt_PT" w:bidi="pt_PT"/>
        </w:rPr>
        <w:t>Muitos dirão: "Quem nos mostrará algo bom?".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levantar?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levante a luz do seu rosto sobre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deu ao coração de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deu ao seu coração mais alegria do que os outros têm quando seu grão e vinho novo abundam.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faz Davi seguro e protegido quando ele se deita em sono tranquilo?</w:t>
      </w:r>
    </w:p>
    <w:p>
      <w:pPr/>
      <w:r>
        <w:rPr>
          <w:lang w:val="pt_PT" w:bidi="pt_PT"/>
        </w:rPr>
      </w:r>
      <w:r>
        <w:rPr>
          <w:lang w:val="pt_PT" w:bidi="pt_PT"/>
        </w:rPr>
        <w:t>Somente Yahweh torna Davi seguro e protegido.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Davi está pedindo para ouvir seu chamado e considerar seus gemidos?</w:t>
      </w:r>
    </w:p>
    <w:p>
      <w:pPr/>
      <w:r>
        <w:rPr>
          <w:lang w:val="pt_PT" w:bidi="pt_PT"/>
        </w:rPr>
      </w:r>
      <w:r>
        <w:rPr>
          <w:lang w:val="pt_PT" w:bidi="pt_PT"/>
        </w:rPr>
        <w:t>Davi está pedindo a Yahweh para ouvir seu chamado e considerar seus gemidos.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nomes Davi usa para aquele que ouve o som de seu chamado?</w:t>
      </w:r>
    </w:p>
    <w:p>
      <w:pPr/>
      <w:r>
        <w:rPr>
          <w:lang w:val="pt_PT" w:bidi="pt_PT"/>
        </w:rPr>
      </w:r>
      <w:r>
        <w:rPr>
          <w:lang w:val="pt_PT" w:bidi="pt_PT"/>
        </w:rPr>
        <w:t>Davi o chama de "meu Rei e meu Deus".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fará de manhã?</w:t>
      </w:r>
    </w:p>
    <w:p>
      <w:pPr/>
      <w:r>
        <w:rPr>
          <w:lang w:val="pt_PT" w:bidi="pt_PT"/>
        </w:rPr>
      </w:r>
      <w:r>
        <w:rPr>
          <w:lang w:val="pt_PT" w:bidi="pt_PT"/>
        </w:rPr>
        <w:t>Ele apresentará seu pedido a Yahweh e aguardará com expectativa.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certamente não faz?</w:t>
      </w:r>
    </w:p>
    <w:p>
      <w:pPr/>
      <w:r>
        <w:rPr>
          <w:lang w:val="pt_PT" w:bidi="pt_PT"/>
        </w:rPr>
      </w:r>
      <w:r>
        <w:rPr>
          <w:lang w:val="pt_PT" w:bidi="pt_PT"/>
        </w:rPr>
        <w:t>Ele certamente não aprova o mal, e pessoas más não serão suas convidadas.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ficará na presença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arrogantes não permanecerão na presença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Deus odeia?</w:t>
      </w:r>
    </w:p>
    <w:p>
      <w:pPr/>
      <w:r>
        <w:rPr>
          <w:lang w:val="pt_PT" w:bidi="pt_PT"/>
        </w:rPr>
      </w:r>
      <w:r>
        <w:rPr>
          <w:lang w:val="pt_PT" w:bidi="pt_PT"/>
        </w:rPr>
        <w:t>Deus odeia todos que se comportam de maneira perversa.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aos mentirosos?</w:t>
      </w:r>
    </w:p>
    <w:p>
      <w:pPr/>
      <w:r>
        <w:rPr>
          <w:lang w:val="pt_PT" w:bidi="pt_PT"/>
        </w:rPr>
      </w:r>
      <w:r>
        <w:rPr>
          <w:lang w:val="pt_PT" w:bidi="pt_PT"/>
        </w:rPr>
        <w:t>Deus destruirá os mentirosos.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despreza?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despreza homens violentos e enganosos.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entrará na casa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entrará na casa de Yahweh por causa da grande fidelidade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se prostrará em direção ao templo sagrado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se curvará em reverência.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pede ao Senhor para guiá-lo na justiça?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ao Senhor que o guie na justiça do Senhor por causa dos inimigos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Davi descreve seus inimigos como não tendo verdade em sua boca, seu interior é perverso, sua garganta é um sepulcro aberto e eles lisonjeiam com sua língua.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pedindo a Deus que faça aos inimigos de Davi por causa de suas muitas transgressões e rebelião contra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está pedindo a Deus que declare que seus inimigos são culpados.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aqueles que se refugiam em Deus devem gritar de alegria?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gritar de alegria porque Deus os defende.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pelos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abençoará os justos e os cercará com seu favor como um escudo.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pedindo a Yahweh para não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não o repreenda em sua ira nem o discipline em seu furor.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pedindo a Yahweh para fazer porque Davi é frágil?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tenha misericórdia dele e o cure.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deveria resgatar e salvar Davi?</w:t>
      </w:r>
    </w:p>
    <w:p>
      <w:pPr/>
      <w:r>
        <w:rPr>
          <w:lang w:val="pt_PT" w:bidi="pt_PT"/>
        </w:rPr>
      </w:r>
      <w:r>
        <w:rPr>
          <w:lang w:val="pt_PT" w:bidi="pt_PT"/>
        </w:rPr>
        <w:t>Por causa da fidelidade da aliança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será lembrado na morte?</w:t>
      </w:r>
    </w:p>
    <w:p>
      <w:pPr/>
      <w:r>
        <w:rPr>
          <w:lang w:val="pt_PT" w:bidi="pt_PT"/>
        </w:rPr>
      </w:r>
      <w:r>
        <w:rPr>
          <w:lang w:val="pt_PT" w:bidi="pt_PT"/>
        </w:rPr>
        <w:t>Na morte não há lembrança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faz com sua cama porque está cansado e gemendo?</w:t>
      </w:r>
    </w:p>
    <w:p>
      <w:pPr/>
      <w:r>
        <w:rPr>
          <w:lang w:val="pt_PT" w:bidi="pt_PT"/>
        </w:rPr>
      </w:r>
      <w:r>
        <w:rPr>
          <w:lang w:val="pt_PT" w:bidi="pt_PT"/>
        </w:rPr>
        <w:t>A noite toda ele a encharca com suas lágrimas.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os olhos de Davi por causa de sua tristeza e de todos os seus adversários?</w:t>
      </w:r>
    </w:p>
    <w:p>
      <w:pPr/>
      <w:r>
        <w:rPr>
          <w:lang w:val="pt_PT" w:bidi="pt_PT"/>
        </w:rPr>
      </w:r>
      <w:r>
        <w:rPr>
          <w:lang w:val="pt_PT" w:bidi="pt_PT"/>
        </w:rPr>
        <w:t>Seus olhos ficam turvos e fracos.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aqueles que praticam a iniquidade devem se afastar de Davi?</w:t>
      </w:r>
    </w:p>
    <w:p>
      <w:pPr/>
      <w:r>
        <w:rPr>
          <w:lang w:val="pt_PT" w:bidi="pt_PT"/>
        </w:rPr>
      </w:r>
      <w:r>
        <w:rPr>
          <w:lang w:val="pt_PT" w:bidi="pt_PT"/>
        </w:rPr>
        <w:t>Porque Yahweh ouviu o som do seu choro e o seu apelo por misericórdia e aceitou a sua 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os inimigos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seus inimigos ficarão envergonhados e muito perturbados e voltarão atrás e serão subitamente humilhados.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quem Davi se refugia?</w:t>
      </w:r>
    </w:p>
    <w:p>
      <w:pPr/>
      <w:r>
        <w:rPr>
          <w:lang w:val="pt_PT" w:bidi="pt_PT"/>
        </w:rPr>
      </w:r>
      <w:r>
        <w:rPr>
          <w:lang w:val="pt_PT" w:bidi="pt_PT"/>
        </w:rPr>
        <w:t>Davi se refugia em Yahweh,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pedindo a Yahweh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Davi está pedindo a Yahweh para salvá-lo daqueles que o perseguem e para resgatá-lo.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só Yahweh pode fazer por Davi?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além de Yahweh é capaz de trazer Davi para a segurança.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disse que não fez?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a Yahweh que nunca fez o que seus inimigos disseram que ele fez e não há injustiça em suas 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não fez a ninguém que estava em paz com ele ou que estava contra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nunca fez mal a ninguém que estava em paz com ele nem prejudicou sem sentido aqueles que eram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Yahweh deve fazer com ele se Davi não estiver dizendo a verdade?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Yahweh deve permitir que o seu inimigo persiga a sua vida e a alcance, pise em seu corpo vivo e o deixe desonrado no pó.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pedindo a Yahweh para fazer na ira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está pedindo a Yahweh que se levante e enfrente os seus inimigos.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que faça por sua causa?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acorde e execute os decretos justos que Yahweh ordenou.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Yahweh faça em relação aos países?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Yahweh tome seu lugar de direito sobre os países.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quer que Yahweh julgue?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Yahweh julgue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o Deus justo faz?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Deus examina corações e mentes.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vem o escudo de Davi?</w:t>
      </w:r>
    </w:p>
    <w:p>
      <w:pPr/>
      <w:r>
        <w:rPr>
          <w:lang w:val="pt_PT" w:bidi="pt_PT"/>
        </w:rPr>
      </w:r>
      <w:r>
        <w:rPr>
          <w:lang w:val="pt_PT" w:bidi="pt_PT"/>
        </w:rPr>
        <w:t>O escudo de Davi vem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Deus salva?</w:t>
      </w:r>
    </w:p>
    <w:p>
      <w:pPr/>
      <w:r>
        <w:rPr>
          <w:lang w:val="pt_PT" w:bidi="pt_PT"/>
        </w:rPr>
      </w:r>
      <w:r>
        <w:rPr>
          <w:lang w:val="pt_PT" w:bidi="pt_PT"/>
        </w:rPr>
        <w:t>Deus salva os retos de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descreve Deus como um juiz justo que está indignado a cada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se uma pessoa não se arrepender?</w:t>
      </w:r>
    </w:p>
    <w:p>
      <w:pPr/>
      <w:r>
        <w:rPr>
          <w:lang w:val="pt_PT" w:bidi="pt_PT"/>
        </w:rPr>
      </w:r>
      <w:r>
        <w:rPr>
          <w:lang w:val="pt_PT" w:bidi="pt_PT"/>
        </w:rPr>
        <w:t>Deus afiará sua espada e preparará seu arco para a batalha.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a maldade naqueles que não se arrependem?</w:t>
      </w:r>
    </w:p>
    <w:p>
      <w:pPr/>
      <w:r>
        <w:rPr>
          <w:lang w:val="pt_PT" w:bidi="pt_PT"/>
        </w:rPr>
      </w:r>
      <w:r>
        <w:rPr>
          <w:lang w:val="pt_PT" w:bidi="pt_PT"/>
        </w:rPr>
        <w:t>Davi o descreve como alguém grávido de maldade, que concebe planos destrutivos e dá à luz mentiras prejudiciais.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 homem mau que cava uma cova?</w:t>
      </w:r>
    </w:p>
    <w:p>
      <w:pPr/>
      <w:r>
        <w:rPr>
          <w:lang w:val="pt_PT" w:bidi="pt_PT"/>
        </w:rPr>
      </w:r>
      <w:r>
        <w:rPr>
          <w:lang w:val="pt_PT" w:bidi="pt_PT"/>
        </w:rPr>
        <w:t>Ele cai na cova que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os planos destrutivos do homem perverso?</w:t>
      </w:r>
    </w:p>
    <w:p>
      <w:pPr/>
      <w:r>
        <w:rPr>
          <w:lang w:val="pt_PT" w:bidi="pt_PT"/>
        </w:rPr>
      </w:r>
      <w:r>
        <w:rPr>
          <w:lang w:val="pt_PT" w:bidi="pt_PT"/>
        </w:rPr>
        <w:t>Seus planos retornam para sua própria cabeça, assim como sua violência desce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dará graças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dará graças a Yahweh por sua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7.17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Davi cantará louvores?</w:t>
      </w:r>
    </w:p>
    <w:p>
      <w:pPr/>
      <w:r>
        <w:rPr>
          <w:lang w:val="pt_PT" w:bidi="pt_PT"/>
        </w:rPr>
      </w:r>
      <w:r>
        <w:rPr>
          <w:lang w:val="pt_PT" w:bidi="pt_PT"/>
        </w:rPr>
        <w:t>Davi cantará louvores a Yahweh Altíssimo.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é o nome magnífico em toda a terra?</w:t>
      </w:r>
    </w:p>
    <w:p>
      <w:pPr/>
      <w:r>
        <w:rPr>
          <w:lang w:val="pt_PT" w:bidi="pt_PT"/>
        </w:rPr>
      </w:r>
      <w:r>
        <w:rPr>
          <w:lang w:val="pt_PT" w:bidi="pt_PT"/>
        </w:rPr>
        <w:t>O nome de Yahweh nosso Senhor é magnífico.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criou da boca de bebês e crianças?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criou o louvor.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criou o louvor?</w:t>
      </w:r>
    </w:p>
    <w:p>
      <w:pPr/>
      <w:r>
        <w:rPr>
          <w:lang w:val="pt_PT" w:bidi="pt_PT"/>
        </w:rPr>
      </w:r>
      <w:r>
        <w:rPr>
          <w:lang w:val="pt_PT" w:bidi="pt_PT"/>
        </w:rPr>
        <w:t>Ele criou o louvor para silenciar tanto o inimigo quanto o vingador.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 que Davi olhou que o fez pensar que a raça humana não era importante?</w:t>
      </w:r>
    </w:p>
    <w:p>
      <w:pPr/>
      <w:r>
        <w:rPr>
          <w:lang w:val="pt_PT" w:bidi="pt_PT"/>
        </w:rPr>
      </w:r>
      <w:r>
        <w:rPr>
          <w:lang w:val="pt_PT" w:bidi="pt_PT"/>
        </w:rPr>
        <w:t>Ele olhou para os céus, a lua e as estrelas.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raça humana se compara aos seres celestiais?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os humanos apenas um pouco inferiores aos seres celestiais.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Yahweh coroou os humanos?</w:t>
      </w:r>
    </w:p>
    <w:p>
      <w:pPr/>
      <w:r>
        <w:rPr>
          <w:lang w:val="pt_PT" w:bidi="pt_PT"/>
        </w:rPr>
      </w:r>
      <w:r>
        <w:rPr>
          <w:lang w:val="pt_PT" w:bidi="pt_PT"/>
        </w:rPr>
        <w:t>Ele os coroou com glória e honra.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o propósito de Yahweh ao fazer a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a humanidade para governar as obras das mãos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algumas coisas que Yahweh colocou sob os pés da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Ele colocou todas as ovelhas e bois, e até os animais do campo, as aves do céu e os peixes do mar, e tudo o que passa pelas correntes dos mares sob os pés da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é o nome magnífico em toda a terra?</w:t>
      </w:r>
    </w:p>
    <w:p>
      <w:pPr/>
      <w:r>
        <w:rPr>
          <w:lang w:val="pt_PT" w:bidi="pt_PT"/>
        </w:rPr>
      </w:r>
      <w:r>
        <w:rPr>
          <w:lang w:val="pt_PT" w:bidi="pt_PT"/>
        </w:rPr>
        <w:t>O nome de Yahweh nosso Senhor é magnífico.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dará graças a Yahweh e do que ele falará?</w:t>
      </w:r>
    </w:p>
    <w:p>
      <w:pPr/>
      <w:r>
        <w:rPr>
          <w:lang w:val="pt_PT" w:bidi="pt_PT"/>
        </w:rPr>
      </w:r>
      <w:r>
        <w:rPr>
          <w:lang w:val="pt_PT" w:bidi="pt_PT"/>
        </w:rPr>
        <w:t>Ele dará graças a Yahweh de todo o coração e contará todas as suas maravilhas.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inimigos de Davi recuam, o que acontece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Os inimigos tropeçam e perecem diante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justo juiz fez por Davi?</w:t>
      </w:r>
    </w:p>
    <w:p>
      <w:pPr/>
      <w:r>
        <w:rPr>
          <w:lang w:val="pt_PT" w:bidi="pt_PT"/>
        </w:rPr>
      </w:r>
      <w:r>
        <w:rPr>
          <w:lang w:val="pt_PT" w:bidi="pt_PT"/>
        </w:rPr>
        <w:t>O juiz justo está sentado em seu trono e tem defendido a causa justa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juiz justo fez às nações e aos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Ele aterrorizou as nações com seu grito de batalha, destruiu os ímpios e apagou sua memória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inimigo quando o juiz justo derrubou suas cidades?</w:t>
      </w:r>
    </w:p>
    <w:p>
      <w:pPr/>
      <w:r>
        <w:rPr>
          <w:lang w:val="pt_PT" w:bidi="pt_PT"/>
        </w:rPr>
      </w:r>
      <w:r>
        <w:rPr>
          <w:lang w:val="pt_PT" w:bidi="pt_PT"/>
        </w:rPr>
        <w:t>O inimigo desmoronou como ruínas e toda lembrança deles pereceu.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permanece para sempre e estabelece seu trono para a justiça?</w:t>
      </w:r>
    </w:p>
    <w:p>
      <w:pPr/>
      <w:r>
        <w:rPr>
          <w:lang w:val="pt_PT" w:bidi="pt_PT"/>
        </w:rPr>
      </w:r>
      <w:r>
        <w:rPr>
          <w:lang w:val="pt_PT" w:bidi="pt_PT"/>
        </w:rPr>
        <w:t>Yahweh permanece para sempre e estabelece seu trono para 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julga o mundo e o que ele faz pelas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julga o mundo com justiça e toma decisões justas para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será para os oprimidos?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será uma fortaleza para os oprimidos em tempos de angústia.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aqueles que o buscam?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não abandone aqueles que o buscam.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o povo deve fazer a Yahweh, que reina em Sião?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cantar louvores a Yahweh e contar às nações o que Yahweh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não esquece?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esquece o clamor dos oprimidos.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pedindo a Yahweh para fazer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pedindo a Yahweh que tenha misericórdia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9.13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Davi é oprimido?</w:t>
      </w:r>
    </w:p>
    <w:p>
      <w:pPr/>
      <w:r>
        <w:rPr>
          <w:lang w:val="pt_PT" w:bidi="pt_PT"/>
        </w:rPr>
      </w:r>
      <w:r>
        <w:rPr>
          <w:lang w:val="pt_PT" w:bidi="pt_PT"/>
        </w:rPr>
        <w:t>Davi é oprimido por aqueles que o odeiam.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Davi se alegrará na salvação?</w:t>
      </w:r>
    </w:p>
    <w:p>
      <w:pPr/>
      <w:r>
        <w:rPr>
          <w:lang w:val="pt_PT" w:bidi="pt_PT"/>
        </w:rPr>
      </w:r>
      <w:r>
        <w:rPr>
          <w:lang w:val="pt_PT" w:bidi="pt_PT"/>
        </w:rPr>
        <w:t>Davi se alegrará na salvação nas portas da filha de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As nações afundaram na cova que fizeram e seus pés estão presos na rede que esconderam.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fez conhecido e executou julgamento?</w:t>
      </w:r>
    </w:p>
    <w:p>
      <w:pPr/>
      <w:r>
        <w:rPr>
          <w:lang w:val="pt_PT" w:bidi="pt_PT"/>
        </w:rPr>
      </w:r>
      <w:r>
        <w:rPr>
          <w:lang w:val="pt_PT" w:bidi="pt_PT"/>
        </w:rPr>
        <w:t>Yahweh se fez conhecido e executou julgamento.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são enviados 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enviados para o Sheol, que é o destino de todas as nações que se esquecem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acontecerá aos necessitados e oprimidos?</w:t>
      </w:r>
    </w:p>
    <w:p>
      <w:pPr/>
      <w:r>
        <w:rPr>
          <w:lang w:val="pt_PT" w:bidi="pt_PT"/>
        </w:rPr>
      </w:r>
      <w:r>
        <w:rPr>
          <w:lang w:val="pt_PT" w:bidi="pt_PT"/>
        </w:rPr>
        <w:t>Os necessitados não serão sempre esquecidos, nem as esperanças dos oprimidos serão para sempre frustradas.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Yahweh impeça o homem de fazer?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Yahweh se levante e não deixe o homem conquistá-los.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pedindo a Yahweh que faça às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pedindo a Yahweh que os aterrorize e os faça saber que são meros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sente que Yahweh está tratando-o?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sente que Yahweh está distante e se escondendo.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 Yahweh que faça aos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pede a Yahweh que os ímpios sejam apanhados por seus próprios esquemas.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homem ímpio não busca a Deus?</w:t>
      </w:r>
    </w:p>
    <w:p>
      <w:pPr/>
      <w:r>
        <w:rPr>
          <w:lang w:val="pt_PT" w:bidi="pt_PT"/>
        </w:rPr>
      </w:r>
      <w:r>
        <w:rPr>
          <w:lang w:val="pt_PT" w:bidi="pt_PT"/>
        </w:rPr>
        <w:t>O homem ímpio não busca a Deus porque é muito orgulhoso.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ímpio diz em seu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O homem ímpio diz: “Nunca falharei; por todas as gerações não enfrentarei adversidade”.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enche a boca do homem ímpio?</w:t>
      </w:r>
    </w:p>
    <w:p>
      <w:pPr/>
      <w:r>
        <w:rPr>
          <w:lang w:val="pt_PT" w:bidi="pt_PT"/>
        </w:rPr>
      </w:r>
      <w:r>
        <w:rPr>
          <w:lang w:val="pt_PT" w:bidi="pt_PT"/>
        </w:rPr>
        <w:t>Sua boca está cheia de maldições, mentiras e ameaças.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animal o homem ímpio se parece?</w:t>
      </w:r>
    </w:p>
    <w:p>
      <w:pPr/>
      <w:r>
        <w:rPr>
          <w:lang w:val="pt_PT" w:bidi="pt_PT"/>
        </w:rPr>
      </w:r>
      <w:r>
        <w:rPr>
          <w:lang w:val="pt_PT" w:bidi="pt_PT"/>
        </w:rPr>
        <w:t>Ele é como um leão que espreita em segredo no matagal e fica à espera para capturar os oprimidos.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ímpio diz em seu coração sobre Deus?</w:t>
      </w:r>
    </w:p>
    <w:p>
      <w:pPr/>
      <w:r>
        <w:rPr>
          <w:lang w:val="pt_PT" w:bidi="pt_PT"/>
        </w:rPr>
      </w:r>
      <w:r>
        <w:rPr>
          <w:lang w:val="pt_PT" w:bidi="pt_PT"/>
        </w:rPr>
        <w:t>O homem ímpio diz: “Deus se esqueceu; ele cobre o rosto; ele não se importará em olhar”.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quer que Yahweh responda ao homem ímpio?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Yahweh levante sua mão em julgamento e não se esqueça dos oprimidos.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ímpio diz em seu coração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diz: "Você não me responsabilizará".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ímpio e mau pensava sobre seus atos malignos?</w:t>
      </w:r>
    </w:p>
    <w:p>
      <w:pPr/>
      <w:r>
        <w:rPr>
          <w:lang w:val="pt_PT" w:bidi="pt_PT"/>
        </w:rPr>
      </w:r>
      <w:r>
        <w:rPr>
          <w:lang w:val="pt_PT" w:bidi="pt_PT"/>
        </w:rPr>
        <w:t>Ele pensou que Deus não os descobriria.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responde às necessidades dos oprimidos?</w:t>
      </w:r>
    </w:p>
    <w:p>
      <w:pPr/>
      <w:r>
        <w:rPr>
          <w:lang w:val="pt_PT" w:bidi="pt_PT"/>
        </w:rPr>
      </w:r>
      <w:r>
        <w:rPr>
          <w:lang w:val="pt_PT" w:bidi="pt_PT"/>
        </w:rPr>
        <w:t>Ele fortalece o coração deles, ouve a oração deles e os defende.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quem Davi se refugia?</w:t>
      </w:r>
    </w:p>
    <w:p>
      <w:pPr/>
      <w:r>
        <w:rPr>
          <w:lang w:val="pt_PT" w:bidi="pt_PT"/>
        </w:rPr>
      </w:r>
      <w:r>
        <w:rPr>
          <w:lang w:val="pt_PT" w:bidi="pt_PT"/>
        </w:rPr>
        <w:t>Davi busca refúgio 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dirão a Davi sobre sua alma?</w:t>
      </w:r>
    </w:p>
    <w:p>
      <w:pPr/>
      <w:r>
        <w:rPr>
          <w:lang w:val="pt_PT" w:bidi="pt_PT"/>
        </w:rPr>
      </w:r>
      <w:r>
        <w:rPr>
          <w:lang w:val="pt_PT" w:bidi="pt_PT"/>
        </w:rPr>
        <w:t>Eles lhe dirão para fugir como um pássaro para a montanha.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ímpios se preparam para atacar os retos de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Eles preparam seus arcos e aprontam suas flechas.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está fazendo em seu santo Templo?</w:t>
      </w:r>
    </w:p>
    <w:p>
      <w:pPr/>
      <w:r>
        <w:rPr>
          <w:lang w:val="pt_PT" w:bidi="pt_PT"/>
        </w:rPr>
      </w:r>
      <w:r>
        <w:rPr>
          <w:lang w:val="pt_PT" w:bidi="pt_PT"/>
        </w:rPr>
        <w:t>Seus olhos estão observando e examinando os filhos dos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examina?</w:t>
      </w:r>
    </w:p>
    <w:p>
      <w:pPr/>
      <w:r>
        <w:rPr>
          <w:lang w:val="pt_PT" w:bidi="pt_PT"/>
        </w:rPr>
      </w:r>
      <w:r>
        <w:rPr>
          <w:lang w:val="pt_PT" w:bidi="pt_PT"/>
        </w:rPr>
        <w:t>Ele examina os justos e 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odeia?</w:t>
      </w:r>
    </w:p>
    <w:p>
      <w:pPr/>
      <w:r>
        <w:rPr>
          <w:lang w:val="pt_PT" w:bidi="pt_PT"/>
        </w:rPr>
      </w:r>
      <w:r>
        <w:rPr>
          <w:lang w:val="pt_PT" w:bidi="pt_PT"/>
        </w:rPr>
        <w:t>Ele odeia aqueles que amam praticar a violência.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aos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Ele faz chover brasas e enxofre sobre eles e derrama um vento abrasador de seu cálice.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pensa sobre a justiça?</w:t>
      </w:r>
    </w:p>
    <w:p>
      <w:pPr/>
      <w:r>
        <w:rPr>
          <w:lang w:val="pt_PT" w:bidi="pt_PT"/>
        </w:rPr>
      </w:r>
      <w:r>
        <w:rPr>
          <w:lang w:val="pt_PT" w:bidi="pt_PT"/>
        </w:rPr>
        <w:t>Ele ama 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Os justos verão o rosto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está pedindo a ajuda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está pedindo a ajuda de Yahweh porque os piedosos desapareceram e os fiéis sumiram.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todos falam com seu próximo?</w:t>
      </w:r>
    </w:p>
    <w:p>
      <w:pPr/>
      <w:r>
        <w:rPr>
          <w:lang w:val="pt_PT" w:bidi="pt_PT"/>
        </w:rPr>
      </w:r>
      <w:r>
        <w:rPr>
          <w:lang w:val="pt_PT" w:bidi="pt_PT"/>
        </w:rPr>
        <w:t>Todos dizem palavras vazias ao seu próximo, e falam com bajulações e engano.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Yahweh faça aos bajuladores?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Yahweh corte todos os lábios bajuladores e toda língua que declara grandes coisas.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algumas pessoas disseram para bajular?</w:t>
      </w:r>
    </w:p>
    <w:p>
      <w:pPr/>
      <w:r>
        <w:rPr>
          <w:lang w:val="pt_PT" w:bidi="pt_PT"/>
        </w:rPr>
      </w:r>
      <w:r>
        <w:rPr>
          <w:lang w:val="pt_PT" w:bidi="pt_PT"/>
        </w:rPr>
        <w:t>Alguns disseram: “Com nossas línguas prevaleceremos. Quando nossos lábios falam, quem pode ser senhor sobre nós?”.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pelos pobres e necessitados?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se levantará e proverá a segurança pela qual anseiam.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as palavras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As palavras de Yahweh são palavras puras como prata purificada em uma fornalha e refinada sete vezes.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fazer pelas pessoas piedosas?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os mantenha e preserve para sempre desta geração perversa.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os ímpios andarem por todos os lados?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andam por todos os lados quando o mal é exaltado entre os filhos dos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pede a Yahweh para responder à sua oração?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olhe para ele, responda a ele e ilumine seus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teme que aconteça se Yahweh não responder?</w:t>
      </w:r>
    </w:p>
    <w:p>
      <w:pPr/>
      <w:r>
        <w:rPr>
          <w:lang w:val="pt_PT" w:bidi="pt_PT"/>
        </w:rPr>
      </w:r>
      <w:r>
        <w:rPr>
          <w:lang w:val="pt_PT" w:bidi="pt_PT"/>
        </w:rPr>
        <w:t>Davi teme que adormecerá na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não quer que seus inimigos digam sobre ele?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quer que eles digam que o derrotaram e prevaleceram sobre seu adversário.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se Davi for derrotado?</w:t>
      </w:r>
    </w:p>
    <w:p>
      <w:pPr/>
      <w:r>
        <w:rPr>
          <w:lang w:val="pt_PT" w:bidi="pt_PT"/>
        </w:rPr>
      </w:r>
      <w:r>
        <w:rPr>
          <w:lang w:val="pt_PT" w:bidi="pt_PT"/>
        </w:rPr>
        <w:t>Seus inimigos se alegrarão quando ele for derrubado.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Davi confiou?</w:t>
      </w:r>
    </w:p>
    <w:p>
      <w:pPr/>
      <w:r>
        <w:rPr>
          <w:lang w:val="pt_PT" w:bidi="pt_PT"/>
        </w:rPr>
      </w:r>
      <w:r>
        <w:rPr>
          <w:lang w:val="pt_PT" w:bidi="pt_PT"/>
        </w:rPr>
        <w:t>Davi confiou na fidelidade da aliança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 coração de Davi se alegra?</w:t>
      </w:r>
    </w:p>
    <w:p>
      <w:pPr/>
      <w:r>
        <w:rPr>
          <w:lang w:val="pt_PT" w:bidi="pt_PT"/>
        </w:rPr>
      </w:r>
      <w:r>
        <w:rPr>
          <w:lang w:val="pt_PT" w:bidi="pt_PT"/>
        </w:rPr>
        <w:t>Seu coração se alegra na salvação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cantará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cantará porque Yahweh o tratou muito generosamente.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diz o tolo em seu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Um tolo diz: "Não há Deus".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olha para baixo sobre os filhos da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Ele olha para ver se há alguém que entenda, que busque por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desviou e se tornou imundo?</w:t>
      </w:r>
    </w:p>
    <w:p>
      <w:pPr/>
      <w:r>
        <w:rPr>
          <w:lang w:val="pt_PT" w:bidi="pt_PT"/>
        </w:rPr>
      </w:r>
      <w:r>
        <w:rPr>
          <w:lang w:val="pt_PT" w:bidi="pt_PT"/>
        </w:rPr>
        <w:t>Todos se desviaram e todos se tornaram imundos.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invoca Yahweh?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cometem iniquidade e que devoram o povo de Davi como comem pão, e não invocam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aqueles que não invocam Yahweh tremem de medo?</w:t>
      </w:r>
    </w:p>
    <w:p>
      <w:pPr/>
      <w:r>
        <w:rPr>
          <w:lang w:val="pt_PT" w:bidi="pt_PT"/>
        </w:rPr>
      </w:r>
      <w:r>
        <w:rPr>
          <w:lang w:val="pt_PT" w:bidi="pt_PT"/>
        </w:rPr>
        <w:t>Eles tremem de medo porque Deus está com a assembleia dos justos.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refúgio do pobre?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seu refúgio.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venha de Sião?</w:t>
      </w:r>
    </w:p>
    <w:p>
      <w:pPr/>
      <w:r>
        <w:rPr>
          <w:lang w:val="pt_PT" w:bidi="pt_PT"/>
        </w:rPr>
      </w:r>
      <w:r>
        <w:rPr>
          <w:lang w:val="pt_PT" w:bidi="pt_PT"/>
        </w:rPr>
        <w:t>Davi deseja que a salvação de Israel venha de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Jacó se alegrará e Israel se regozijará?</w:t>
      </w:r>
    </w:p>
    <w:p>
      <w:pPr/>
      <w:r>
        <w:rPr>
          <w:lang w:val="pt_PT" w:bidi="pt_PT"/>
        </w:rPr>
      </w:r>
      <w:r>
        <w:rPr>
          <w:lang w:val="pt_PT" w:bidi="pt_PT"/>
        </w:rPr>
        <w:t>Quando Yahweh trouxer de volta seu povo do cativeiro.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15.1–2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 pode permanecer no tabernáculo de Yahweh e viver em seu monte sagrado?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que anda de forma irrepreensível, faz o que é certo e fala a verdade de seu coração pode permanecer no tabernáculo de Yahweh e viver em seu santo monte.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essa pessoa irrepreensível não faz com a língua?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difama com a sua língua.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essa pessoa íntegra despreza?</w:t>
      </w:r>
    </w:p>
    <w:p>
      <w:pPr/>
      <w:r>
        <w:rPr>
          <w:lang w:val="pt_PT" w:bidi="pt_PT"/>
        </w:rPr>
      </w:r>
      <w:r>
        <w:rPr>
          <w:lang w:val="pt_PT" w:bidi="pt_PT"/>
        </w:rPr>
        <w:t>Ele despreza a pessoa sem valor.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15.4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esta pessoa irrepreensível honra?</w:t>
      </w:r>
    </w:p>
    <w:p>
      <w:pPr/>
      <w:r>
        <w:rPr>
          <w:lang w:val="pt_PT" w:bidi="pt_PT"/>
        </w:rPr>
      </w:r>
      <w:r>
        <w:rPr>
          <w:lang w:val="pt_PT" w:bidi="pt_PT"/>
        </w:rPr>
        <w:t>Ele honra aqueles que temem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15:4 (#3)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essa pessoa jura em seu próprio prejuízo, o que ela não faz?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volta atrás em suas promessas.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essa pessoa íntegra empresta dinheiro, o que ela não faz?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cobra juros.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15.5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essa pessoa íntegra não aceita subornos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aceita subornos para testemunhar contra o inocente.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15.5 (#3)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nunca acontecerá à pessoa irrepreensível que faz essas coisas?</w:t>
      </w:r>
    </w:p>
    <w:p>
      <w:pPr/>
      <w:r>
        <w:rPr>
          <w:lang w:val="pt_PT" w:bidi="pt_PT"/>
        </w:rPr>
      </w:r>
      <w:r>
        <w:rPr>
          <w:lang w:val="pt_PT" w:bidi="pt_PT"/>
        </w:rPr>
        <w:t>Ele nunca será abalado.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fazer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Deus o proteja porque ele se refugia em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reconhece sobre seu relacionamento com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reconhece que Yahweh é seu Senhor, e que a bondade de Davi não é nada sem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os santos na terra?</w:t>
      </w:r>
    </w:p>
    <w:p>
      <w:pPr/>
      <w:r>
        <w:rPr>
          <w:lang w:val="pt_PT" w:bidi="pt_PT"/>
        </w:rPr>
      </w:r>
      <w:r>
        <w:rPr>
          <w:lang w:val="pt_PT" w:bidi="pt_PT"/>
        </w:rPr>
        <w:t>São as pessoas nobres em quem Davi se deleita.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buscam outros deuses?</w:t>
      </w:r>
    </w:p>
    <w:p>
      <w:pPr/>
      <w:r>
        <w:rPr>
          <w:lang w:val="pt_PT" w:bidi="pt_PT"/>
        </w:rPr>
      </w:r>
      <w:r>
        <w:rPr>
          <w:lang w:val="pt_PT" w:bidi="pt_PT"/>
        </w:rPr>
        <w:t>Problemas aumentarão para aqueles que buscam outros deuses.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16.4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maneiras Davi não adorará outros deuses?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derramará ofertas de sangue aos seus deuses, nem pronunciará seus nomes com seus lábios.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reconhece que Yahweh faz por 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segura o destino de Davi, dá-lhe lugares agradáveis e uma herança agradável.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16.7–8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bendiz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bendiz a Yahweh porque Yahweh o aconselha.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coração de Davi responde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de Davi está alegre e se exaltará 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não permitirá que aconteça àquele que tem fidelidade à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permitirá que ele veja a cova.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benefícios Davi recebe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ensina a Davi o caminho da vida, dá-lhe alegria e deleites que vêm de permanecer na mão direita de Yahweh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fazer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ouça seu apelo por justiça, preste atenção ao seu pedido de ajuda e escute sua 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ora para que venha da presença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ora para que sua vindicação venha da presença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Davi se Yahweh vier a ele à noite?</w:t>
      </w:r>
    </w:p>
    <w:p>
      <w:pPr/>
      <w:r>
        <w:rPr>
          <w:lang w:val="pt_PT" w:bidi="pt_PT"/>
        </w:rPr>
      </w:r>
      <w:r>
        <w:rPr>
          <w:lang w:val="pt_PT" w:bidi="pt_PT"/>
        </w:rPr>
        <w:t>Yahweh o purificará e não encontrará planos malignos ou transgressões em sua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se manteve afastado dos caminhos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É pela palavra dos lábios de Yahweh que Davi se manteve longe de caminhos sem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invoca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clama a Deus porque Deus o responde.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lhe mostrar?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que mostre sua fidelidade da aliança a ele de uma maneira maravilhosa.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Deus salva com a sua mão direita?</w:t>
      </w:r>
    </w:p>
    <w:p>
      <w:pPr/>
      <w:r>
        <w:rPr>
          <w:lang w:val="pt_PT" w:bidi="pt_PT"/>
        </w:rPr>
      </w:r>
      <w:r>
        <w:rPr>
          <w:lang w:val="pt_PT" w:bidi="pt_PT"/>
        </w:rPr>
        <w:t>Ele salva aqueles que nele se refugiam de seus inimigos.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a maneira como Deus o protege dos inimigos ímpios que o atacam?</w:t>
      </w:r>
    </w:p>
    <w:p>
      <w:pPr/>
      <w:r>
        <w:rPr>
          <w:lang w:val="pt_PT" w:bidi="pt_PT"/>
        </w:rPr>
      </w:r>
      <w:r>
        <w:rPr>
          <w:lang w:val="pt_PT" w:bidi="pt_PT"/>
        </w:rPr>
        <w:t>Deus protegerá Davi como a menina dos olhos de Deus, escondendo Davi sob a sombra das asas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seus inimigos não têm misericórdia de ninguém, e suas bocas falam com orgulho.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inimigos de Davi fizeram a ele?</w:t>
      </w:r>
    </w:p>
    <w:p>
      <w:pPr/>
      <w:r>
        <w:rPr>
          <w:lang w:val="pt_PT" w:bidi="pt_PT"/>
        </w:rPr>
      </w:r>
      <w:r>
        <w:rPr>
          <w:lang w:val="pt_PT" w:bidi="pt_PT"/>
        </w:rPr>
        <w:t>Eles cercaram seus passos e fixaram os olhos para derrubá-lo ao chão.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que faça aos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se levante, ataque seus inimigos e os derrube de cara no chão.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Davi está pedindo a Yahweh para resgatá-lo por sua mão?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pedindo a Yahweh para resgatá-lo dos homens deste mundo cuja prosperidade está apenas nesta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17.14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proverá para seus abençoados?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encherá suas barrigas de riquezas para que tenham muitos filhos a quem deixarão sua riqueza.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espera que aconteça quando ele vê a face de Yahweh em justiça?</w:t>
      </w:r>
    </w:p>
    <w:p>
      <w:pPr/>
      <w:r>
        <w:rPr>
          <w:lang w:val="pt_PT" w:bidi="pt_PT"/>
        </w:rPr>
      </w:r>
      <w:r>
        <w:rPr>
          <w:lang w:val="pt_PT" w:bidi="pt_PT"/>
        </w:rPr>
        <w:t>Ele ficará satisfeito com a visão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emoção Davi expressa em relação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diz: "Eu te amo!".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quando Davi invocar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será salvo de seus inimigos.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 Yahweh quando ouviu a voz de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ouviu a voz de Davi do seu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fundamentos das montanhas foram abalados?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abalados porque Deus estava irado.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desceu dos céus?</w:t>
      </w:r>
    </w:p>
    <w:p>
      <w:pPr/>
      <w:r>
        <w:rPr>
          <w:lang w:val="pt_PT" w:bidi="pt_PT"/>
        </w:rPr>
      </w:r>
      <w:r>
        <w:rPr>
          <w:lang w:val="pt_PT" w:bidi="pt_PT"/>
        </w:rPr>
        <w:t>Ele montou em um querubim e voou; ele deslizou nas asas do vento.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dispersou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disparou suas flechas e os dispersou.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expôs os fundamentos do mundo?</w:t>
      </w:r>
    </w:p>
    <w:p>
      <w:pPr/>
      <w:r>
        <w:rPr>
          <w:lang w:val="pt_PT" w:bidi="pt_PT"/>
        </w:rPr>
      </w:r>
      <w:r>
        <w:rPr>
          <w:lang w:val="pt_PT" w:bidi="pt_PT"/>
        </w:rPr>
        <w:t>O grito de batalha de Yahweh e o sopro das suas narinas.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Yahweh tirou Davi?</w:t>
      </w:r>
    </w:p>
    <w:p>
      <w:pPr/>
      <w:r>
        <w:rPr>
          <w:lang w:val="pt_PT" w:bidi="pt_PT"/>
        </w:rPr>
      </w:r>
      <w:r>
        <w:rPr>
          <w:lang w:val="pt_PT" w:bidi="pt_PT"/>
        </w:rPr>
        <w:t>Ele tirou Davi das águas turbulentas.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salvou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salvou Davi porque Yahweh estava satisfeito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às pessoas aflitas?</w:t>
      </w:r>
    </w:p>
    <w:p>
      <w:pPr/>
      <w:r>
        <w:rPr>
          <w:lang w:val="pt_PT" w:bidi="pt_PT"/>
        </w:rPr>
      </w:r>
      <w:r>
        <w:rPr>
          <w:lang w:val="pt_PT" w:bidi="pt_PT"/>
        </w:rPr>
        <w:t>Ele salva pessoas aflitas.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18.27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com aqueles de olhos orgulhosos e altivos?</w:t>
      </w:r>
    </w:p>
    <w:p>
      <w:pPr/>
      <w:r>
        <w:rPr>
          <w:lang w:val="pt_PT" w:bidi="pt_PT"/>
        </w:rPr>
      </w:r>
      <w:r>
        <w:rPr>
          <w:lang w:val="pt_PT" w:bidi="pt_PT"/>
        </w:rPr>
        <w:t>Ele derruba aqueles com olhos orgulhosos e altivos.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o caminho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o caminho de Yahweh é perfeito.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fez aos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Davi perseguiu seus inimigos e os capturou.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os inimigos de Davi chamaram por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respondeu 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Yahweh fez de Davi o chefe?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de Davi o chefe sobre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Davi é libertado?</w:t>
      </w:r>
    </w:p>
    <w:p>
      <w:pPr/>
      <w:r>
        <w:rPr>
          <w:lang w:val="pt_PT" w:bidi="pt_PT"/>
        </w:rPr>
      </w:r>
      <w:r>
        <w:rPr>
          <w:lang w:val="pt_PT" w:bidi="pt_PT"/>
        </w:rPr>
        <w:t>Ele é libertado de seus inimigos.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18.50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Yahweh mostra sua lealdade de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Ele mostra sua lealdade de aliança ao seu ungido, a Davi e aos seus descendentes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céus declaram e o que os céus anunciam?</w:t>
      </w:r>
    </w:p>
    <w:p>
      <w:pPr/>
      <w:r>
        <w:rPr>
          <w:lang w:val="pt_PT" w:bidi="pt_PT"/>
        </w:rPr>
      </w:r>
      <w:r>
        <w:rPr>
          <w:lang w:val="pt_PT" w:bidi="pt_PT"/>
        </w:rPr>
        <w:t>Os céus declaram a glória de Deus e os céus anunciam a obra de suas 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discurso que sai revela?</w:t>
      </w:r>
    </w:p>
    <w:p>
      <w:pPr/>
      <w:r>
        <w:rPr>
          <w:lang w:val="pt_PT" w:bidi="pt_PT"/>
        </w:rPr>
      </w:r>
      <w:r>
        <w:rPr>
          <w:lang w:val="pt_PT" w:bidi="pt_PT"/>
        </w:rPr>
        <w:t>O discurso que sai revela conhecimento.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vão as palavras e a fala dos céus e dos firmamentos?</w:t>
      </w:r>
    </w:p>
    <w:p>
      <w:pPr/>
      <w:r>
        <w:rPr>
          <w:lang w:val="pt_PT" w:bidi="pt_PT"/>
        </w:rPr>
      </w:r>
      <w:r>
        <w:rPr>
          <w:lang w:val="pt_PT" w:bidi="pt_PT"/>
        </w:rPr>
        <w:t>Suas palavras vão por toda a terra, até o fim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o sol?</w:t>
      </w:r>
    </w:p>
    <w:p>
      <w:pPr/>
      <w:r>
        <w:rPr>
          <w:lang w:val="pt_PT" w:bidi="pt_PT"/>
        </w:rPr>
      </w:r>
      <w:r>
        <w:rPr>
          <w:lang w:val="pt_PT" w:bidi="pt_PT"/>
        </w:rPr>
        <w:t>O sol é como um noivo, e como um homem forte.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lei de Yahweh faz?</w:t>
      </w:r>
    </w:p>
    <w:p>
      <w:pPr/>
      <w:r>
        <w:rPr>
          <w:lang w:val="pt_PT" w:bidi="pt_PT"/>
        </w:rPr>
      </w:r>
      <w:r>
        <w:rPr>
          <w:lang w:val="pt_PT" w:bidi="pt_PT"/>
        </w:rPr>
        <w:t>A lei de Yahweh restaura 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decretos de Yahweh fazem?</w:t>
      </w:r>
    </w:p>
    <w:p>
      <w:pPr/>
      <w:r>
        <w:rPr>
          <w:lang w:val="pt_PT" w:bidi="pt_PT"/>
        </w:rPr>
      </w:r>
      <w:r>
        <w:rPr>
          <w:lang w:val="pt_PT" w:bidi="pt_PT"/>
        </w:rPr>
        <w:t>Os decretos de Yahweh dão sabedoria aos inexperientes.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instruções de Yahweh fazem?</w:t>
      </w:r>
    </w:p>
    <w:p>
      <w:pPr/>
      <w:r>
        <w:rPr>
          <w:lang w:val="pt_PT" w:bidi="pt_PT"/>
        </w:rPr>
      </w:r>
      <w:r>
        <w:rPr>
          <w:lang w:val="pt_PT" w:bidi="pt_PT"/>
        </w:rPr>
        <w:t>Eles fazem o coração alegre.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mandamentos de Yahweh fazem?</w:t>
      </w:r>
    </w:p>
    <w:p>
      <w:pPr/>
      <w:r>
        <w:rPr>
          <w:lang w:val="pt_PT" w:bidi="pt_PT"/>
        </w:rPr>
      </w:r>
      <w:r>
        <w:rPr>
          <w:lang w:val="pt_PT" w:bidi="pt_PT"/>
        </w:rPr>
        <w:t>Elas dão visão aos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decretos justos de Yahweh se comparam ao ouro?</w:t>
      </w:r>
    </w:p>
    <w:p>
      <w:pPr/>
      <w:r>
        <w:rPr>
          <w:lang w:val="pt_PT" w:bidi="pt_PT"/>
        </w:rPr>
      </w:r>
      <w:r>
        <w:rPr>
          <w:lang w:val="pt_PT" w:bidi="pt_PT"/>
        </w:rPr>
        <w:t>Eles têm mais valor do que o ouro, até mais do que muito ouro fino.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decretos justos de Yahweh fazem pelo servo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Por eles, seu servo é advertido, eles o fazem obedecer e receber grande recompensa.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Davi pede para ser purificado?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para ser purificado de faltas ocultas.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quando o servo não permite que seus pecados arrogantes o dominem?</w:t>
      </w:r>
    </w:p>
    <w:p>
      <w:pPr/>
      <w:r>
        <w:rPr>
          <w:lang w:val="pt_PT" w:bidi="pt_PT"/>
        </w:rPr>
      </w:r>
      <w:r>
        <w:rPr>
          <w:lang w:val="pt_PT" w:bidi="pt_PT"/>
        </w:rPr>
        <w:t>Ele será perfeito e inocente de muitas transgressões.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seja aceitável aos olhos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as palavras da sua boca e os pensamentos do seu coração sejam aceitáveis aos olhos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Davi quer que Deus envie ajuda e apoio?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que Yahweh envie ajuda do santuário e apoio de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Yahweh se lembre e aceite?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que Yahweh se lembre de todas as ofertas e aceite seus sacrifícios queimados.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Davi diz que eles se alegrarão?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eles se alegrarão na salvação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diz que Yahweh irá resgatar?</w:t>
      </w:r>
    </w:p>
    <w:p>
      <w:pPr/>
      <w:r>
        <w:rPr>
          <w:lang w:val="pt_PT" w:bidi="pt_PT"/>
        </w:rPr>
      </w:r>
      <w:r>
        <w:rPr>
          <w:lang w:val="pt_PT" w:bidi="pt_PT"/>
        </w:rPr>
        <w:t>Davi sabe que Yahweh resgatará seu ungido.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quê outras pessoas confiam?</w:t>
      </w:r>
    </w:p>
    <w:p>
      <w:pPr/>
      <w:r>
        <w:rPr>
          <w:lang w:val="pt_PT" w:bidi="pt_PT"/>
        </w:rPr>
      </w:r>
      <w:r>
        <w:rPr>
          <w:lang w:val="pt_PT" w:bidi="pt_PT"/>
        </w:rPr>
        <w:t>Alguns confiam em carros e outros em cavalos.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20.7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 seu povo fazem para obter a vitória?</w:t>
      </w:r>
    </w:p>
    <w:p>
      <w:pPr/>
      <w:r>
        <w:rPr>
          <w:lang w:val="pt_PT" w:bidi="pt_PT"/>
        </w:rPr>
      </w:r>
      <w:r>
        <w:rPr>
          <w:lang w:val="pt_PT" w:bidi="pt_PT"/>
        </w:rPr>
        <w:t>Eles invocam Yahweh,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 rei se alegra?</w:t>
      </w:r>
    </w:p>
    <w:p>
      <w:pPr/>
      <w:r>
        <w:rPr>
          <w:lang w:val="pt_PT" w:bidi="pt_PT"/>
        </w:rPr>
      </w:r>
      <w:r>
        <w:rPr>
          <w:lang w:val="pt_PT" w:bidi="pt_PT"/>
        </w:rPr>
        <w:t>Ele se alegra na força de Yahweh e na salvação que Yahweh proporciona.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pelo rei?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deu ao rei o desejo do seu coração e não reteve o pedido dos seus lábios.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trouxe ao rei e colocou sobre sua cabeça?</w:t>
      </w:r>
    </w:p>
    <w:p>
      <w:pPr/>
      <w:r>
        <w:rPr>
          <w:lang w:val="pt_PT" w:bidi="pt_PT"/>
        </w:rPr>
      </w:r>
      <w:r>
        <w:rPr>
          <w:lang w:val="pt_PT" w:bidi="pt_PT"/>
        </w:rPr>
        <w:t>Ele trouxe ao rei ricas bênçãos e colocou uma coroa de ouro puro em sua cabeça.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deu ao rei depois do que ele pediu?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deu ao rei vida e longos dias para todo o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glória do rei é grande?</w:t>
      </w:r>
    </w:p>
    <w:p>
      <w:pPr/>
      <w:r>
        <w:rPr>
          <w:lang w:val="pt_PT" w:bidi="pt_PT"/>
        </w:rPr>
      </w:r>
      <w:r>
        <w:rPr>
          <w:lang w:val="pt_PT" w:bidi="pt_PT"/>
        </w:rPr>
        <w:t>Sua glória é grande por causa da vitória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concedeu ao rei?</w:t>
      </w:r>
    </w:p>
    <w:p>
      <w:pPr/>
      <w:r>
        <w:rPr>
          <w:lang w:val="pt_PT" w:bidi="pt_PT"/>
        </w:rPr>
      </w:r>
      <w:r>
        <w:rPr>
          <w:lang w:val="pt_PT" w:bidi="pt_PT"/>
        </w:rPr>
        <w:t>Yahweh concedeu esplendor e majestade.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rei não será abalado?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será abalado porque confia em Yahweh através da fidelidade do Altíssimo.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 mão de Yahweh agarrará?</w:t>
      </w:r>
    </w:p>
    <w:p>
      <w:pPr/>
      <w:r>
        <w:rPr>
          <w:lang w:val="pt_PT" w:bidi="pt_PT"/>
        </w:rPr>
      </w:r>
      <w:r>
        <w:rPr>
          <w:lang w:val="pt_PT" w:bidi="pt_PT"/>
        </w:rPr>
        <w:t>Sua mão agarrará todos os inimigos que odeiam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aos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os queimará, e serão consumidos em sua 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à descendência de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destruirá sua descendência e seus descendentes.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destruirá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os destruirá porque intentaram o mal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plano dos inimigos de Yahweh não terá sucesso?</w:t>
      </w:r>
    </w:p>
    <w:p>
      <w:pPr/>
      <w:r>
        <w:rPr>
          <w:lang w:val="pt_PT" w:bidi="pt_PT"/>
        </w:rPr>
      </w:r>
      <w:r>
        <w:rPr>
          <w:lang w:val="pt_PT" w:bidi="pt_PT"/>
        </w:rPr>
        <w:t>Não terá sucesso porque Yahweh os fará recuar e apontará seu arco contra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exaltarão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cantarão e louvarão seu poder.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pedindo a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está perguntando por que Deus o abandonou, por que Ele está tão longe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faz durante o dia e à noite?</w:t>
      </w:r>
    </w:p>
    <w:p>
      <w:pPr/>
      <w:r>
        <w:rPr>
          <w:lang w:val="pt_PT" w:bidi="pt_PT"/>
        </w:rPr>
      </w:r>
      <w:r>
        <w:rPr>
          <w:lang w:val="pt_PT" w:bidi="pt_PT"/>
        </w:rPr>
        <w:t>Davi clama de dia e à noite não se cala.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se refere a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refere-se a Deus como Santo, sentado como rei com os louvores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ancestrais de Davi fizeram e como Deus respondeu?</w:t>
      </w:r>
    </w:p>
    <w:p>
      <w:pPr/>
      <w:r>
        <w:rPr>
          <w:lang w:val="pt_PT" w:bidi="pt_PT"/>
        </w:rPr>
      </w:r>
      <w:r>
        <w:rPr>
          <w:lang w:val="pt_PT" w:bidi="pt_PT"/>
        </w:rPr>
        <w:t>Confiaram em Deus, ele os resgatou, e não ficaram desapontados.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se descreve?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é um verme e não um homem, uma desgraça para a humanidade e desprezado pelo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que zombam e escarnecem de Davi dizem a ele?</w:t>
      </w:r>
    </w:p>
    <w:p>
      <w:pPr/>
      <w:r>
        <w:rPr>
          <w:lang w:val="pt_PT" w:bidi="pt_PT"/>
        </w:rPr>
      </w:r>
      <w:r>
        <w:rPr>
          <w:lang w:val="pt_PT" w:bidi="pt_PT"/>
        </w:rPr>
        <w:t>Eles dizem: “Ele confia em Yahweh; que Yahweh o resgate”.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Há quanto tempo Davi confia em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confiava em Yahweh quando estava nos seios de sua mãe e desde que estava no ventre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pedindo a Deus para fazer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pedindo a Deus para não se afastar dele porque o problema está próximo e não há ninguém para ajudar.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cercando Davi como um leão que ruge?</w:t>
      </w:r>
    </w:p>
    <w:p>
      <w:pPr/>
      <w:r>
        <w:rPr>
          <w:lang w:val="pt_PT" w:bidi="pt_PT"/>
        </w:rPr>
      </w:r>
      <w:r>
        <w:rPr>
          <w:lang w:val="pt_PT" w:bidi="pt_PT"/>
        </w:rPr>
        <w:t>Muitos touros fortes de Basã o cercam com bocas escancaradas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se descreve?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está sendo derramado como água, todos os seus ossos estão deslocados, seu coração é como cera, sua força secou, sua língua gruda no céu da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cercou Davi e o rodeou?</w:t>
      </w:r>
    </w:p>
    <w:p>
      <w:pPr/>
      <w:r>
        <w:rPr>
          <w:lang w:val="pt_PT" w:bidi="pt_PT"/>
        </w:rPr>
      </w:r>
      <w:r>
        <w:rPr>
          <w:lang w:val="pt_PT" w:bidi="pt_PT"/>
        </w:rPr>
        <w:t>Cães o cercaram e um grupo de malfeitores o rodeou, perfurando suas mãos e pés.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feito com as vestes e as roupas?</w:t>
      </w:r>
    </w:p>
    <w:p>
      <w:pPr/>
      <w:r>
        <w:rPr>
          <w:lang w:val="pt_PT" w:bidi="pt_PT"/>
        </w:rPr>
      </w:r>
      <w:r>
        <w:rPr>
          <w:lang w:val="pt_PT" w:bidi="pt_PT"/>
        </w:rPr>
        <w:t>As vestes foram divididas e sortes foram lançadas para as roupas.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para não estar longe.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Davi quer ser resgatado e salvo?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sua alma seja resgatada da espada, sua preciosa vida das patas dos cães, dos chifres dos bois selvagens, e ser salvo da boca do leão.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declarará a seus irmãos e onde ele louvará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proclamará o nome de Yahweh a seus irmãos e o louvará no meio da assembleia.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louvar, honrar e reverenciar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que temem a Yahweh, todos os descendentes de Jacó e todos os descendentes de Israel devem louvar, honrar e reverenciar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Yahweh ouviu o aflito?</w:t>
      </w:r>
    </w:p>
    <w:p>
      <w:pPr/>
      <w:r>
        <w:rPr>
          <w:lang w:val="pt_PT" w:bidi="pt_PT"/>
        </w:rPr>
      </w:r>
      <w:r>
        <w:rPr>
          <w:lang w:val="pt_PT" w:bidi="pt_PT"/>
        </w:rPr>
        <w:t>Ele ouviu o aflito quando ele clamou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Davi louvará e cumprirá seus votos?</w:t>
      </w:r>
    </w:p>
    <w:p>
      <w:pPr/>
      <w:r>
        <w:rPr>
          <w:lang w:val="pt_PT" w:bidi="pt_PT"/>
        </w:rPr>
      </w:r>
      <w:r>
        <w:rPr>
          <w:lang w:val="pt_PT" w:bidi="pt_PT"/>
        </w:rPr>
        <w:t>Ele louvará a Yahweh na Grande assembleia e cumprirá seus votos diante dos que temem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comerá, ficará satisfeito e louvará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oprimidos comerão, ficarão satisfeitos e aqueles que buscam a Yahweh o louvarão.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farão todos os povos da terra e o que farão as famílias das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Os povos da terra se lembrarão e se voltarão para Yahweh, e todas as famílias das nações se prostrarão diante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Yahweh governa?</w:t>
      </w:r>
    </w:p>
    <w:p>
      <w:pPr/>
      <w:r>
        <w:rPr>
          <w:lang w:val="pt_PT" w:bidi="pt_PT"/>
        </w:rPr>
      </w:r>
      <w:r>
        <w:rPr>
          <w:lang w:val="pt_PT" w:bidi="pt_PT"/>
        </w:rPr>
        <w:t>Yahweh governa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curvará diante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que descem ao pó, que não podem preservar suas próprias almas, se curvarão diante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22.30–31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futuras gerações farão?</w:t>
      </w:r>
    </w:p>
    <w:p>
      <w:pPr/>
      <w:r>
        <w:rPr>
          <w:lang w:val="pt_PT" w:bidi="pt_PT"/>
        </w:rPr>
      </w:r>
      <w:r>
        <w:rPr>
          <w:lang w:val="pt_PT" w:bidi="pt_PT"/>
        </w:rPr>
        <w:t>Eles virão e contarão a um povo ainda não nascido o que ele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pastor de Davi?</w:t>
      </w:r>
    </w:p>
    <w:p>
      <w:pPr/>
      <w:r>
        <w:rPr>
          <w:lang w:val="pt_PT" w:bidi="pt_PT"/>
        </w:rPr>
      </w:r>
      <w:r>
        <w:rPr>
          <w:lang w:val="pt_PT" w:bidi="pt_PT"/>
        </w:rPr>
        <w:t>O pastor de Davi é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Yahweh faz Davi se deitar?</w:t>
      </w:r>
    </w:p>
    <w:p>
      <w:pPr/>
      <w:r>
        <w:rPr>
          <w:lang w:val="pt_PT" w:bidi="pt_PT"/>
        </w:rPr>
      </w:r>
      <w:r>
        <w:rPr>
          <w:lang w:val="pt_PT" w:bidi="pt_PT"/>
        </w:rPr>
        <w:t>Yahweh faz Davi deitar em pastos verdes.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23.2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Yahweh leva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guia Davi junto às águas tranquilas.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restaura?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restaura a alma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23.3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Yahweh guia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guia Davi por caminhos certos.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Davi caminha por um vale de sombra mais escura, quem está com 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está com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prepara diante de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prepara uma mesa na presença dos inimigos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23.5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unge?</w:t>
      </w:r>
    </w:p>
    <w:p>
      <w:pPr/>
      <w:r>
        <w:rPr>
          <w:lang w:val="pt_PT" w:bidi="pt_PT"/>
        </w:rPr>
      </w:r>
      <w:r>
        <w:rPr>
          <w:lang w:val="pt_PT" w:bidi="pt_PT"/>
        </w:rPr>
        <w:t>Yahweh unge a cabeça de Davi com óleo.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perseguirá Davi todos os dias de sua vida?</w:t>
      </w:r>
    </w:p>
    <w:p>
      <w:pPr/>
      <w:r>
        <w:rPr>
          <w:lang w:val="pt_PT" w:bidi="pt_PT"/>
        </w:rPr>
      </w:r>
      <w:r>
        <w:rPr>
          <w:lang w:val="pt_PT" w:bidi="pt_PT"/>
        </w:rPr>
        <w:t>A bondade e a fidelidade da aliança perseguirão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23.6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Davi viverá todos os dias de sua vida?</w:t>
      </w:r>
    </w:p>
    <w:p>
      <w:pPr/>
      <w:r>
        <w:rPr>
          <w:lang w:val="pt_PT" w:bidi="pt_PT"/>
        </w:rPr>
      </w:r>
      <w:r>
        <w:rPr>
          <w:lang w:val="pt_PT" w:bidi="pt_PT"/>
        </w:rPr>
        <w:t>Davi viverá na casa de Yahweh por um longo tempo.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fundou a terra?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fundou-a sobre os mares e estabeleceu-a sobre os rios.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24.3–4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subirá ao monte de Yahweh e estará no Seu lugar santo?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têm mãos limpas e um coração puro; que não elevaram sua alma ao que é falso, e que não juraram enganosamente subirão ao monte de Yahweh e estarão em Seu lugar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24.5–6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receberá uma bênção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geração dos que o buscam, dos que buscam a face do Deus de Jacó, receberá uma bênção.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portões devem ser levantados?</w:t>
      </w:r>
    </w:p>
    <w:p>
      <w:pPr/>
      <w:r>
        <w:rPr>
          <w:lang w:val="pt_PT" w:bidi="pt_PT"/>
        </w:rPr>
      </w:r>
      <w:r>
        <w:rPr>
          <w:lang w:val="pt_PT" w:bidi="pt_PT"/>
        </w:rPr>
        <w:t>Para que o Rei da glória entre.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Deus para não deixá-lo ser humilhado e para não permitir que seus inimigos se alegrem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lhe revelar?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lhe faça conhecer os Seus caminhos.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lembrar?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se lembre de seus atos de compaixão e de fidelidade à aliança, mas não pense nos pecados da sua juventude ou em sua rebeldia.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porque ele é bom e reto?</w:t>
      </w:r>
    </w:p>
    <w:p>
      <w:pPr/>
      <w:r>
        <w:rPr>
          <w:lang w:val="pt_PT" w:bidi="pt_PT"/>
        </w:rPr>
      </w:r>
      <w:r>
        <w:rPr>
          <w:lang w:val="pt_PT" w:bidi="pt_PT"/>
        </w:rPr>
        <w:t>Ele ensina aos pecadores o caminho, guia os humildes com justiça e lhes ensina o seu caminho.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são feitos os caminhos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São feitos de aliança, fidelidade e confiabilidade.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deveria perdoar o pecado de Davi?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perdoar Davi por causa do nome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pelo homem que teme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o instruirá no caminho que deve escolher.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por aqueles que o honram?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dá sua amizade e torna sua aliança conhecida por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sempre mantém seus olhos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Porque Yahweh libertará os pés de Davi da rede.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Davi está sozinho e aflito, o que ele pede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se volte para ele e tenha misericórdia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25.17–19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coração de Davi está perturbado, o que ele pede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veja sua aflição e seus trabalhos, que perdoe seus pecados e que veja seus inimigos que o odeiam e são cruéis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não será humilhado?</w:t>
      </w:r>
    </w:p>
    <w:p>
      <w:pPr/>
      <w:r>
        <w:rPr>
          <w:lang w:val="pt_PT" w:bidi="pt_PT"/>
        </w:rPr>
      </w:r>
      <w:r>
        <w:rPr>
          <w:lang w:val="pt_PT" w:bidi="pt_PT"/>
        </w:rPr>
        <w:t>Porque ele se refugia 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25.22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Davi pede a Deus para resgatar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para resgatar Israel de todos os seus problemas.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diz que ele tem andado?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andou com integridade e confiou em Yahweh sem vacilar.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examinar e testar?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para testar a pureza de suas partes internas e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diante dos olhos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A fidelidade da aliança de Yahweh está diante dos olhos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Davi não se associa ou mistura?</w:t>
      </w:r>
    </w:p>
    <w:p>
      <w:pPr/>
      <w:r>
        <w:rPr>
          <w:lang w:val="pt_PT" w:bidi="pt_PT"/>
        </w:rPr>
      </w:r>
      <w:r>
        <w:rPr>
          <w:lang w:val="pt_PT" w:bidi="pt_PT"/>
        </w:rPr>
        <w:t>Davi não se associa com pessoas enganosas nem se mistura com pessoas desonestas.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odeia?</w:t>
      </w:r>
    </w:p>
    <w:p>
      <w:pPr/>
      <w:r>
        <w:rPr>
          <w:lang w:val="pt_PT" w:bidi="pt_PT"/>
        </w:rPr>
      </w:r>
      <w:r>
        <w:rPr>
          <w:lang w:val="pt_PT" w:bidi="pt_PT"/>
        </w:rPr>
        <w:t>Davi odeia a assembleia dos malfeitores.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26.5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Davi não vive?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vive com 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26.6–7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faz ao redor do altar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canta uma canção alta de louvor e relata todas as maravilhas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se sente sobre a casa onde Yahweh vive?</w:t>
      </w:r>
    </w:p>
    <w:p>
      <w:pPr/>
      <w:r>
        <w:rPr>
          <w:lang w:val="pt_PT" w:bidi="pt_PT"/>
        </w:rPr>
      </w:r>
      <w:r>
        <w:rPr>
          <w:lang w:val="pt_PT" w:bidi="pt_PT"/>
        </w:rPr>
        <w:t>Ele ama a casa onde Yahweh vive.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não fazer?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não leve sua alma com os pecadores, nem sua vida com homens sanguinários.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diz que ele andará?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andará em integridade.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o pé de Davi e onde ele bendirá Yahweh?</w:t>
      </w:r>
    </w:p>
    <w:p>
      <w:pPr/>
      <w:r>
        <w:rPr>
          <w:lang w:val="pt_PT" w:bidi="pt_PT"/>
        </w:rPr>
      </w:r>
      <w:r>
        <w:rPr>
          <w:lang w:val="pt_PT" w:bidi="pt_PT"/>
        </w:rPr>
        <w:t>Seu pé está em terreno plano e ele bendirá Yahweh nas assembleias.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não deve temer ninguém?</w:t>
      </w:r>
    </w:p>
    <w:p>
      <w:pPr/>
      <w:r>
        <w:rPr>
          <w:lang w:val="pt_PT" w:bidi="pt_PT"/>
        </w:rPr>
      </w:r>
      <w:r>
        <w:rPr>
          <w:lang w:val="pt_PT" w:bidi="pt_PT"/>
        </w:rPr>
        <w:t>Davi não deve temer ninguém, pois Yahweh é sua luz, sua salvação e o refúgio de sua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os malfeitores se aproximaram de Davi?</w:t>
      </w:r>
    </w:p>
    <w:p>
      <w:pPr/>
      <w:r>
        <w:rPr>
          <w:lang w:val="pt_PT" w:bidi="pt_PT"/>
        </w:rPr>
      </w:r>
      <w:r>
        <w:rPr>
          <w:lang w:val="pt_PT" w:bidi="pt_PT"/>
        </w:rPr>
        <w:t>Seus adversários e inimigos tropeçaram e caíram.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quais situações Davi não temerá, mas permanecerá confiante?</w:t>
      </w:r>
    </w:p>
    <w:p>
      <w:pPr/>
      <w:r>
        <w:rPr>
          <w:lang w:val="pt_PT" w:bidi="pt_PT"/>
        </w:rPr>
      </w:r>
      <w:r>
        <w:rPr>
          <w:lang w:val="pt_PT" w:bidi="pt_PT"/>
        </w:rPr>
        <w:t>Seu coração não temerá, mesmo que um exército acampe contra ele e a guerra se levante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pediu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pediu para viver na casa de Yahweh todos os dias de sua vida, para ver a beleza de Yahweh e meditar em seu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por Davi no dia da angústia?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o abrigará em seu tabernáculo, o esconderá no abrigo de sua tenda e o elevará sobre uma rocha.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oferecerá adoração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oferecerá sacrifícios de alegria, cantará e fará canções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ouça sua voz, tenha misericórdia dele e o responda.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coração de Davi diz sobre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de Davi diz: “Busque a sua face!”.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não fazer?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não esconda seu rosto dele, que não fira seu servo com ira, nem o abandone ou desampare.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situação Yahweh levará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acolherá Davi mesmo que seu pai e sua mãe o abandonem.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fazer por causa dos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lhe ensine os Seus caminhos e o guie por um caminho plano por causa de seus inimigos.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pede que Yahweh não entregue sua alma aos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que Yahweh não entregue sua alma aos seus inimigos porque testemunhas falsas se levantaram contra ele, e eles respiram violência.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acreditava que o ajudou?</w:t>
      </w:r>
    </w:p>
    <w:p>
      <w:pPr/>
      <w:r>
        <w:rPr>
          <w:lang w:val="pt_PT" w:bidi="pt_PT"/>
        </w:rPr>
      </w:r>
      <w:r>
        <w:rPr>
          <w:lang w:val="pt_PT" w:bidi="pt_PT"/>
        </w:rPr>
        <w:t>Ele acreditava que veria a bondade de Yahweh na terra dos vivos.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incentiva o povo a fazer?</w:t>
      </w:r>
    </w:p>
    <w:p>
      <w:pPr/>
      <w:r>
        <w:rPr>
          <w:lang w:val="pt_PT" w:bidi="pt_PT"/>
        </w:rPr>
      </w:r>
      <w:r>
        <w:rPr>
          <w:lang w:val="pt_PT" w:bidi="pt_PT"/>
        </w:rPr>
        <w:t>Davi encoraja o povo a esperar por Yahweh, a ser forte e a deixar seu coração ser corajoso.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Davi clama?</w:t>
      </w:r>
    </w:p>
    <w:p>
      <w:pPr/>
      <w:r>
        <w:rPr>
          <w:lang w:val="pt_PT" w:bidi="pt_PT"/>
        </w:rPr>
      </w:r>
      <w:r>
        <w:rPr>
          <w:lang w:val="pt_PT" w:bidi="pt_PT"/>
        </w:rPr>
        <w:t>Davi clama a Yahweh, sua rocha.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28.1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Davi se Yahweh não responder a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se juntará àqueles que descem à sepultura.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quer que ouça o som de sua súplica?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Yahweh ouça o som de sua súplica.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não fazer?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não o arraste com 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dar aos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lhes dê o que seus atos merecem e os recompense pelo que sua maldade exige.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ímpio não entende?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não entendem os caminhos de Yahweh ou a obra de suas 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ouviu?</w:t>
      </w:r>
    </w:p>
    <w:p>
      <w:pPr/>
      <w:r>
        <w:rPr>
          <w:lang w:val="pt_PT" w:bidi="pt_PT"/>
        </w:rPr>
      </w:r>
      <w:r>
        <w:rPr>
          <w:lang w:val="pt_PT" w:bidi="pt_PT"/>
        </w:rPr>
        <w:t>Yahweh ouviu o som da súplica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a força e o escudo de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a força e o escudo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28.7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quem o coração de Davi confia?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de Davi confia em Yahweh e se alegra grandemente.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a força do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a força do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28.8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refúgio salvador do seu ungido?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o refúgio salvador de seu ungido.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quer que Yahweh salve e abençoe?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Yahweh salve seu povo e abençoe sua herança,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diz que deve reconhecer que Yahweh tem glória e poder?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os filhos dos poderosos devem reconhecer a glória e o poder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nome de Yahweh merece?</w:t>
      </w:r>
    </w:p>
    <w:p>
      <w:pPr/>
      <w:r>
        <w:rPr>
          <w:lang w:val="pt_PT" w:bidi="pt_PT"/>
        </w:rPr>
      </w:r>
      <w:r>
        <w:rPr>
          <w:lang w:val="pt_PT" w:bidi="pt_PT"/>
        </w:rPr>
        <w:t>O nome de Yahweh merece honra.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Davi compara a voz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compara a voz de Yahweh ao trovão.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quebra em pedaços?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quebra em pedaços os cedros do Líbano.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sacode?</w:t>
      </w:r>
    </w:p>
    <w:p>
      <w:pPr/>
      <w:r>
        <w:rPr>
          <w:lang w:val="pt_PT" w:bidi="pt_PT"/>
        </w:rPr>
      </w:r>
      <w:r>
        <w:rPr>
          <w:lang w:val="pt_PT" w:bidi="pt_PT"/>
        </w:rPr>
        <w:t>Yahweh sacode o deserto de Cades.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todos no templo de Yahweh dizem?</w:t>
      </w:r>
    </w:p>
    <w:p>
      <w:pPr/>
      <w:r>
        <w:rPr>
          <w:lang w:val="pt_PT" w:bidi="pt_PT"/>
        </w:rPr>
      </w:r>
      <w:r>
        <w:rPr>
          <w:lang w:val="pt_PT" w:bidi="pt_PT"/>
        </w:rPr>
        <w:t>Todos no seu templo dizem: "Glória!".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Yahweh reinará como rei?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reina como rei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29.11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duas coisas que Yahweh dá ao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dá força ao seu povo e abençoa seu povo com paz.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exalta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exalta Yahweh, porque Ele levantou Davi e não permitiu que os seus inimigos se alegrassem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quando Davi clamou por ajuda?</w:t>
      </w:r>
    </w:p>
    <w:p>
      <w:pPr/>
      <w:r>
        <w:rPr>
          <w:lang w:val="pt_PT" w:bidi="pt_PT"/>
        </w:rPr>
      </w:r>
      <w:r>
        <w:rPr>
          <w:lang w:val="pt_PT" w:bidi="pt_PT"/>
        </w:rPr>
        <w:t>Yahweh curou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Yahweh trouxe a alma de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trouxe a alma de Davi do Sheol.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fiéis são instruídos a fazer em memória da santidade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fiéis são instruídos a cantar louvores a Yahweh e a dar-lhe graças.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dura a ira e o favor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ira de Yahweh dura apenas um momento, mas seu favor é para a vida toda.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30.5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depois que o choro vem à noite?</w:t>
      </w:r>
    </w:p>
    <w:p>
      <w:pPr/>
      <w:r>
        <w:rPr>
          <w:lang w:val="pt_PT" w:bidi="pt_PT"/>
        </w:rPr>
      </w:r>
      <w:r>
        <w:rPr>
          <w:lang w:val="pt_PT" w:bidi="pt_PT"/>
        </w:rPr>
        <w:t>A alegria vem pela manhã.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disse em confiança?</w:t>
      </w:r>
    </w:p>
    <w:p>
      <w:pPr/>
      <w:r>
        <w:rPr>
          <w:lang w:val="pt_PT" w:bidi="pt_PT"/>
        </w:rPr>
      </w:r>
      <w:r>
        <w:rPr>
          <w:lang w:val="pt_PT" w:bidi="pt_PT"/>
        </w:rPr>
        <w:t>Davi disse: "Nunca serei abalado."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Davi quando Yahweh escondeu seu rosto?</w:t>
      </w:r>
    </w:p>
    <w:p>
      <w:pPr/>
      <w:r>
        <w:rPr>
          <w:lang w:val="pt_PT" w:bidi="pt_PT"/>
        </w:rPr>
      </w:r>
      <w:r>
        <w:rPr>
          <w:lang w:val="pt_PT" w:bidi="pt_PT"/>
        </w:rPr>
        <w:t>Quando Yahweh escondeu seu rosto, Davi ficou perturbado.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buscou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Davi buscou favor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30.10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coisas Davi está pedindo a Yahweh para fazer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está pedindo a Yahweh que o ouça, tenha misericórdia dele e seja seu ajudador.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por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transformou o luto de Davi em dança, removeu seu pano de saco e o vestiu com alegria.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fará o honrado coração de Davi?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de Davi cantará louvores a Yahweh e não ficará em silêncio. Ele dará graças a Yahweh, seu Deus,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quem Davi se refugia?</w:t>
      </w:r>
    </w:p>
    <w:p>
      <w:pPr/>
      <w:r>
        <w:rPr>
          <w:lang w:val="pt_PT" w:bidi="pt_PT"/>
        </w:rPr>
      </w:r>
      <w:r>
        <w:rPr>
          <w:lang w:val="pt_PT" w:bidi="pt_PT"/>
        </w:rPr>
        <w:t>Davi busca refúgio 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se tornar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para se tornar sua rocha de refúgio e uma fortaleza para salvá-lo.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pede a Deus para guiá-lo e orientá-lo?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Deus que o conduza e guie por causa do nome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acredita que Yahweh o livrará da rede que seus inimigos armaram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o arrancará da rede porque Ele é seu refúgio.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Davi confia o seu espírito?</w:t>
      </w:r>
    </w:p>
    <w:p>
      <w:pPr/>
      <w:r>
        <w:rPr>
          <w:lang w:val="pt_PT" w:bidi="pt_PT"/>
        </w:rPr>
      </w:r>
      <w:r>
        <w:rPr>
          <w:lang w:val="pt_PT" w:bidi="pt_PT"/>
        </w:rPr>
        <w:t>Davi entrega seu espírito nas mãos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odeia?</w:t>
      </w:r>
    </w:p>
    <w:p>
      <w:pPr/>
      <w:r>
        <w:rPr>
          <w:lang w:val="pt_PT" w:bidi="pt_PT"/>
        </w:rPr>
      </w:r>
      <w:r>
        <w:rPr>
          <w:lang w:val="pt_PT" w:bidi="pt_PT"/>
        </w:rPr>
        <w:t>Ele odeia aqueles que servem ídolos inúteis.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se alegrará e regozijará na fidelidade da aliança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ficará feliz e se alegrará porque Yahweh viu sua aflição e conheceu a angústia de sua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Yahweh colocou os pés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colocou os pés de Davi em um lugar amplo.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quer que Yahweh tenha misericórdia dele?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Yahweh tenha misericórdia dele porque está angustiado e seus olhos se cansam de tristeza.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força de Davi falha e seus ossos se consomem?</w:t>
      </w:r>
    </w:p>
    <w:p>
      <w:pPr/>
      <w:r>
        <w:rPr>
          <w:lang w:val="pt_PT" w:bidi="pt_PT"/>
        </w:rPr>
      </w:r>
      <w:r>
        <w:rPr>
          <w:lang w:val="pt_PT" w:bidi="pt_PT"/>
        </w:rPr>
        <w:t>Seu vigor falha e seus ossos se consomem por causa de seu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responderam à situação de Davi?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o desprezam, seus vizinhos estão chocados e horrorizados com sua situação, e aqueles que o veem na rua fogem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Davi se compara?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está tão esquecido quanto um homem morto de quem ninguém se lembra, e que é como um vaso quebrado.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está tão perturbado?</w:t>
      </w:r>
    </w:p>
    <w:p>
      <w:pPr/>
      <w:r>
        <w:rPr>
          <w:lang w:val="pt_PT" w:bidi="pt_PT"/>
        </w:rPr>
      </w:r>
      <w:r>
        <w:rPr>
          <w:lang w:val="pt_PT" w:bidi="pt_PT"/>
        </w:rPr>
        <w:t>Ele ouviu o sussurro de muitos, notícias aterrorizantes de todos os lados enquanto conspiram juntos para tirar sua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Davi pede a Deus para resgatá-lo?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para resgatá-lo de seus inimigos e daqueles que o perseguem.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fazer por seu servo?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Deus que faça sua face brilhar sobre ele e que o salve na fidelidade da aliança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não deixar acontecer com Davi?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para não deixá-lo ser humilhado.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lábios mentirosos devem ser silenciados?</w:t>
      </w:r>
    </w:p>
    <w:p>
      <w:pPr/>
      <w:r>
        <w:rPr>
          <w:lang w:val="pt_PT" w:bidi="pt_PT"/>
        </w:rPr>
      </w:r>
      <w:r>
        <w:rPr>
          <w:lang w:val="pt_PT" w:bidi="pt_PT"/>
        </w:rPr>
        <w:t>Eles falam contra os justos desafiadoramente com arrogância e desprezo.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está reservada a bondade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 bondade de Yahweh está reservada para aqueles que o reverenciam.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Yahweh esconde aqueles que o reverenciam?</w:t>
      </w:r>
    </w:p>
    <w:p>
      <w:pPr/>
      <w:r>
        <w:rPr>
          <w:lang w:val="pt_PT" w:bidi="pt_PT"/>
        </w:rPr>
      </w:r>
      <w:r>
        <w:rPr>
          <w:lang w:val="pt_PT" w:bidi="pt_PT"/>
        </w:rPr>
        <w:t>Ele os esconde das tramas dos homens e da violência das línguas.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deve ser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mostrou a Davi sua maravilhosa fidelidade quando ele estava em uma cidade sitiada.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por Davi, mesmo que Davi tenha dito que estava cortado dos olhos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Yahweh ouviu seu pedido de ajuda quando Davi clamou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por seus seguidores fiéis?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protege os fiéis, mas retribui os arrogantes plenamente.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conselho Davi dá àqueles que confiam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diz para serem fortes e confiantes.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abençoa 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abençoa as pessoas perdoando suas transgressões e cobrindo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32.3–4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Davi quando ele permaneceu em silêncio?</w:t>
      </w:r>
    </w:p>
    <w:p>
      <w:pPr/>
      <w:r>
        <w:rPr>
          <w:lang w:val="pt_PT" w:bidi="pt_PT"/>
        </w:rPr>
      </w:r>
      <w:r>
        <w:rPr>
          <w:lang w:val="pt_PT" w:bidi="pt_PT"/>
        </w:rPr>
        <w:t>Seus ossos se consumiram e ele gemeu o dia todo. A mão de Deus estava pesada sobre Davi e sua força murchou.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quando Davi reconheceu seu pecado e não escondeu mais sua iniquidade?</w:t>
      </w:r>
    </w:p>
    <w:p>
      <w:pPr/>
      <w:r>
        <w:rPr>
          <w:lang w:val="pt_PT" w:bidi="pt_PT"/>
        </w:rPr>
      </w:r>
      <w:r>
        <w:rPr>
          <w:lang w:val="pt_PT" w:bidi="pt_PT"/>
        </w:rPr>
        <w:t>Deus perdoou a culpa do pecado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piedosas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orar a Yahweh em um momento de grande aflição.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32.6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os piedosos que oram a Yahweh em um momento de grande angústia?</w:t>
      </w:r>
    </w:p>
    <w:p>
      <w:pPr/>
      <w:r>
        <w:rPr>
          <w:lang w:val="pt_PT" w:bidi="pt_PT"/>
        </w:rPr>
      </w:r>
      <w:r>
        <w:rPr>
          <w:lang w:val="pt_PT" w:bidi="pt_PT"/>
        </w:rPr>
        <w:t>Quando as águas transbordantes inundarem, elas não alcançarão essas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Deus cerca Davi?</w:t>
      </w:r>
    </w:p>
    <w:p>
      <w:pPr/>
      <w:r>
        <w:rPr>
          <w:lang w:val="pt_PT" w:bidi="pt_PT"/>
        </w:rPr>
      </w:r>
      <w:r>
        <w:rPr>
          <w:lang w:val="pt_PT" w:bidi="pt_PT"/>
        </w:rPr>
        <w:t>Deus o cerca com canções de vitória.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 que confia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fidelidade da aliança de Yahweh o cercará.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justos e os retos de coração devem fazer por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retos de coração devem se alegrar e gritar de alegria.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quem o escritor diz que os justos devem se alegrar?</w:t>
      </w:r>
    </w:p>
    <w:p>
      <w:pPr/>
      <w:r>
        <w:rPr>
          <w:lang w:val="pt_PT" w:bidi="pt_PT"/>
        </w:rPr>
      </w:r>
      <w:r>
        <w:rPr>
          <w:lang w:val="pt_PT" w:bidi="pt_PT"/>
        </w:rPr>
        <w:t>Os justos devem se alegrar 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instrumento o escritor diz para dar graças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para dar graças a Yahweh com a harpa.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descreve a palavra e as ações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de Yahweh é reta e tudo o que ele faz é justo.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ama?</w:t>
      </w:r>
    </w:p>
    <w:p>
      <w:pPr/>
      <w:r>
        <w:rPr>
          <w:lang w:val="pt_PT" w:bidi="pt_PT"/>
        </w:rPr>
      </w:r>
      <w:r>
        <w:rPr>
          <w:lang w:val="pt_PT" w:bidi="pt_PT"/>
        </w:rPr>
        <w:t>Yahweh ama a justiça e a retidão.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feito pela palavra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céus foram feitos pela palavra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33.6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feito pelo sopro da boca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estrelas foram feitas pelo sopro da boca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Yahweh faz com as águas do mar?</w:t>
      </w:r>
    </w:p>
    <w:p>
      <w:pPr/>
      <w:r>
        <w:rPr>
          <w:lang w:val="pt_PT" w:bidi="pt_PT"/>
        </w:rPr>
      </w:r>
      <w:r>
        <w:rPr>
          <w:lang w:val="pt_PT" w:bidi="pt_PT"/>
        </w:rPr>
        <w:t>Ele junta as águas do mar como um montão.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todos os habitantes do mundo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habitantes do mundo devem temer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os planos de Yahweh permanecerão?</w:t>
      </w:r>
    </w:p>
    <w:p>
      <w:pPr/>
      <w:r>
        <w:rPr>
          <w:lang w:val="pt_PT" w:bidi="pt_PT"/>
        </w:rPr>
      </w:r>
      <w:r>
        <w:rPr>
          <w:lang w:val="pt_PT" w:bidi="pt_PT"/>
        </w:rPr>
        <w:t>Os planos de Yahweh permanecem para sempre, os planos do seu coração para todas as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quem Yahweh olha de onde ele vive?</w:t>
      </w:r>
    </w:p>
    <w:p>
      <w:pPr/>
      <w:r>
        <w:rPr>
          <w:lang w:val="pt_PT" w:bidi="pt_PT"/>
        </w:rPr>
      </w:r>
      <w:r>
        <w:rPr>
          <w:lang w:val="pt_PT" w:bidi="pt_PT"/>
        </w:rPr>
        <w:t>Yahweh observa todas as pessoas, todos os que vivem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quem está o olho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olho de Yahweh está sobre aqueles que o temem.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nossos corações devem se alegrar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Nossos corações devem se alegrar nele, pois confiamos em seu santo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frequência Davi louvará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louvará a Yahweh em todos os momentos.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quer que ouça quando ele louva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os oprimidos ouçam isso e se alegrem.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pedindo para as pessoas fazerem com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está pedindo que eles louvem a Yahweh e exaltem seu nome juntos.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Davi buscou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respondeu a Davi e deu-lhe vitória sobre todos os seus medos.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aqueles que olham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estão radiantes e seus rostos não estão envergonhados.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quando ouviu o clamor deste homem oprimido?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o salvou de todos os seus problemas.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de Yahweh faz quando acampa ao redor dos que o temem?</w:t>
      </w:r>
    </w:p>
    <w:p>
      <w:pPr/>
      <w:r>
        <w:rPr>
          <w:lang w:val="pt_PT" w:bidi="pt_PT"/>
        </w:rPr>
      </w:r>
      <w:r>
        <w:rPr>
          <w:lang w:val="pt_PT" w:bidi="pt_PT"/>
        </w:rPr>
        <w:t>O anjo de Yahweh os resgata.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homem que é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Abençoado é o homem que se refugia 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 povo escolhido de Yahweh que o teme?</w:t>
      </w:r>
    </w:p>
    <w:p>
      <w:pPr/>
      <w:r>
        <w:rPr>
          <w:lang w:val="pt_PT" w:bidi="pt_PT"/>
        </w:rPr>
      </w:r>
      <w:r>
        <w:rPr>
          <w:lang w:val="pt_PT" w:bidi="pt_PT"/>
        </w:rPr>
        <w:t>Não há falta para aqueles que temem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sobre aqueles que buscam Yahweh?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buscam Yahweh não faltarão nada de bom.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às crianças?</w:t>
      </w:r>
    </w:p>
    <w:p>
      <w:pPr/>
      <w:r>
        <w:rPr>
          <w:lang w:val="pt_PT" w:bidi="pt_PT"/>
        </w:rPr>
      </w:r>
      <w:r>
        <w:rPr>
          <w:lang w:val="pt_PT" w:bidi="pt_PT"/>
        </w:rPr>
        <w:t>Davi diz: "Venham, ouçam e eu lhes ensinarei o temor de Yahweh".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um homem que deseja a vida deve fazer?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deve evitar falar mal, evitar mentir, afastar-se do mal, fazer o bem, buscar a paz e promovê-la.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responde ao clamor dos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Seus olhos estão sobre os justos e seus ouvidos estão atentos ao seu clamor.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aos malfeitores, contra quem ele está?</w:t>
      </w:r>
    </w:p>
    <w:p>
      <w:pPr/>
      <w:r>
        <w:rPr>
          <w:lang w:val="pt_PT" w:bidi="pt_PT"/>
        </w:rPr>
      </w:r>
      <w:r>
        <w:rPr>
          <w:lang w:val="pt_PT" w:bidi="pt_PT"/>
        </w:rPr>
        <w:t>Ele apagará a memória deles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quando os justos clamam?</w:t>
      </w:r>
    </w:p>
    <w:p>
      <w:pPr/>
      <w:r>
        <w:rPr>
          <w:lang w:val="pt_PT" w:bidi="pt_PT"/>
        </w:rPr>
      </w:r>
      <w:r>
        <w:rPr>
          <w:lang w:val="pt_PT" w:bidi="pt_PT"/>
        </w:rPr>
        <w:t>Ele ouve e os resgata de todos os seus problemas.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Yahweh está perto?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perto dos quebrantados de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34.18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salva?</w:t>
      </w:r>
    </w:p>
    <w:p>
      <w:pPr/>
      <w:r>
        <w:rPr>
          <w:lang w:val="pt_PT" w:bidi="pt_PT"/>
        </w:rPr>
      </w:r>
      <w:r>
        <w:rPr>
          <w:lang w:val="pt_PT" w:bidi="pt_PT"/>
        </w:rPr>
        <w:t>Yahweh salva aqueles com o espírito abatido.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os justos que têm muitos problemas?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lhe dá vitória sobre todos eles e protege todos os seus ossos.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O mal matará 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34.21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odeiam 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Eles serão condenados.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por seus servos que buscam refúgio nele?</w:t>
      </w:r>
    </w:p>
    <w:p>
      <w:pPr/>
      <w:r>
        <w:rPr>
          <w:lang w:val="pt_PT" w:bidi="pt_PT"/>
        </w:rPr>
      </w:r>
      <w:r>
        <w:rPr>
          <w:lang w:val="pt_PT" w:bidi="pt_PT"/>
        </w:rPr>
        <w:t>Ele redime suas almas e eles não serão condenados.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fazer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trabalhe contra aqueles que trabalham contra ele e lute contra aqueles que lutam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armas Davi pede a Yahweh para usar para ajudá-lo?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para usar seu pequeno e grande escudo, sua lança e seu machado de batalha.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deseja que aconteça àqueles que planejam lhe fazer mal?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eles sejam repelidos e confundidos.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quer que afaste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o anjo de Yahweh os afaste.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inimigos de Davi fizeram sem motivo?</w:t>
      </w:r>
    </w:p>
    <w:p>
      <w:pPr/>
      <w:r>
        <w:rPr>
          <w:lang w:val="pt_PT" w:bidi="pt_PT"/>
        </w:rPr>
      </w:r>
      <w:r>
        <w:rPr>
          <w:lang w:val="pt_PT" w:bidi="pt_PT"/>
        </w:rPr>
        <w:t>Eles armaram sua rede e cavaram um poço para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aconteça com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a destruição os surpreenda, que sejam apanhados em suas próprias redes e que caiam para a sua destruição.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Davi se alegrará?</w:t>
      </w:r>
    </w:p>
    <w:p>
      <w:pPr/>
      <w:r>
        <w:rPr>
          <w:lang w:val="pt_PT" w:bidi="pt_PT"/>
        </w:rPr>
      </w:r>
      <w:r>
        <w:rPr>
          <w:lang w:val="pt_PT" w:bidi="pt_PT"/>
        </w:rPr>
        <w:t>Ele se alegrará na salvação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está triste?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triste porque testemunhas injustas se levantam para acusá-lo falsamente e retribuem o mal pelo bem.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respondeu aos problemas de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Davi vestiu-se de pano de saco, jejuou por eles, andou em tristeza e curvou-se em luto por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inimigos responderam aos problemas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Eles se alegraram, se reuniram contra ele, rasgaram-no, zombaram dele e rangeram os dentes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Davi agradecerá a Yahweh na assembleia?</w:t>
      </w:r>
    </w:p>
    <w:p>
      <w:pPr/>
      <w:r>
        <w:rPr>
          <w:lang w:val="pt_PT" w:bidi="pt_PT"/>
        </w:rPr>
      </w:r>
      <w:r>
        <w:rPr>
          <w:lang w:val="pt_PT" w:bidi="pt_PT"/>
        </w:rPr>
        <w:t>Ele agradecerá a Yahweh quando sua alma for resgatada de seus ataques destrutivos.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inimigos de Davi fazem em vez de falar de paz?</w:t>
      </w:r>
    </w:p>
    <w:p>
      <w:pPr/>
      <w:r>
        <w:rPr>
          <w:lang w:val="pt_PT" w:bidi="pt_PT"/>
        </w:rPr>
      </w:r>
      <w:r>
        <w:rPr>
          <w:lang w:val="pt_PT" w:bidi="pt_PT"/>
        </w:rPr>
        <w:t>Eles inventam palavras enganosas contra aqueles que vivem em paz.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Yahweh faça, já que ele viu os problemas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Yahweh não fique em silêncio, que não esteja distante, e que se levante e desperte para sua defesa.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diz que Yahweh deve defendê-lo?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Yahweh deve defendê-lo por causa da Sua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pecado fala no coração do homem ímpio?</w:t>
      </w:r>
    </w:p>
    <w:p>
      <w:pPr/>
      <w:r>
        <w:rPr>
          <w:lang w:val="pt_PT" w:bidi="pt_PT"/>
        </w:rPr>
      </w:r>
      <w:r>
        <w:rPr>
          <w:lang w:val="pt_PT" w:bidi="pt_PT"/>
        </w:rPr>
        <w:t>O pecado fala como um oráculo no coração do homem ímpio.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homem perverso se consola?</w:t>
      </w:r>
    </w:p>
    <w:p>
      <w:pPr/>
      <w:r>
        <w:rPr>
          <w:lang w:val="pt_PT" w:bidi="pt_PT"/>
        </w:rPr>
      </w:r>
      <w:r>
        <w:rPr>
          <w:lang w:val="pt_PT" w:bidi="pt_PT"/>
        </w:rPr>
        <w:t>Ele pensa que seu pecado não será descoberto e odiado.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as palavras do homem perverso?</w:t>
      </w:r>
    </w:p>
    <w:p>
      <w:pPr/>
      <w:r>
        <w:rPr>
          <w:lang w:val="pt_PT" w:bidi="pt_PT"/>
        </w:rPr>
      </w:r>
      <w:r>
        <w:rPr>
          <w:lang w:val="pt_PT" w:bidi="pt_PT"/>
        </w:rPr>
        <w:t>Suas palavras são pecaminosas e enganosas.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perverso não quer ser?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quer ser sábio e fazer o bem.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perverso faz enquanto está deitado na cama?</w:t>
      </w:r>
    </w:p>
    <w:p>
      <w:pPr/>
      <w:r>
        <w:rPr>
          <w:lang w:val="pt_PT" w:bidi="pt_PT"/>
        </w:rPr>
      </w:r>
      <w:r>
        <w:rPr>
          <w:lang w:val="pt_PT" w:bidi="pt_PT"/>
        </w:rPr>
        <w:t>Ele planeja maneiras de pecar enquanto está deitado na cama.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alcança os céus e as nuvens?</w:t>
      </w:r>
    </w:p>
    <w:p>
      <w:pPr/>
      <w:r>
        <w:rPr>
          <w:lang w:val="pt_PT" w:bidi="pt_PT"/>
        </w:rPr>
      </w:r>
      <w:r>
        <w:rPr>
          <w:lang w:val="pt_PT" w:bidi="pt_PT"/>
        </w:rPr>
        <w:t>A fidelidade da aliança de Yahweh alcança os céus, e sua lealdade chega às nuvens.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a justiça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Sua justiça é como as montanhas mais altas e o mar mais profundo.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preserva?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preserva tanto a humanidade quanto os animais.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refugia sob a sombra das asas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 humanidade se refugia sob a sombra das asas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satisfará abundantemente a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A riqueza do alimento da casa de Deus satisfará a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Davi pede a Deus para estender sua fidelidade de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Deus que estenda totalmente a Sua fidelidade da aliança àqueles que conhecem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não deixar acontecer?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Deus que não permita que o pé do homem arrogante se aproxime dele, nem que a mão do ímpio o afaste.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os malfeitores que caíram?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derrubados e não conseguem se levantar.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diz para não se irritar por causa dos malfeitores?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para não se irritar por causa dos malfeitores, pois eles logo secarão como a grama e murcharão como as plantas verdes.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diz para se deleitar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diz para se deleitar em Yahweh para que ele conceda os desejos do seu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diz para confiar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diz para confiar em Yahweh para que ele aja em seu favor, mostre sua justiça como a luz do dia e sua inocência como o meio-dia.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devemos fazer diante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diz para ficarmos quietos diante dele e esperarmos pacientemente por ele, e para não nos preocuparmos se alguém tentar fazer com que seus caminhos maus tenham sucesso.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37.8–10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diz para não ficar com raiva e frustrado ou se preocupar com os malfeitores?</w:t>
      </w:r>
    </w:p>
    <w:p>
      <w:pPr/>
      <w:r>
        <w:rPr>
          <w:lang w:val="pt_PT" w:bidi="pt_PT"/>
        </w:rPr>
      </w:r>
      <w:r>
        <w:rPr>
          <w:lang w:val="pt_PT" w:bidi="pt_PT"/>
        </w:rPr>
        <w:t>Serão eliminados e desaparecerão, mas os que esperam em Yahweh herdarão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os mansos?</w:t>
      </w:r>
    </w:p>
    <w:p>
      <w:pPr/>
      <w:r>
        <w:rPr>
          <w:lang w:val="pt_PT" w:bidi="pt_PT"/>
        </w:rPr>
      </w:r>
      <w:r>
        <w:rPr>
          <w:lang w:val="pt_PT" w:bidi="pt_PT"/>
        </w:rPr>
        <w:t>Eles herdarão a terra e se deleitarão em grande prosperidade.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aos ímpios que tentaram matar 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As espadas dos ímpios perfurarão seus próprios corações e seus arcos serão quebrados.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pouco que os justos têm é melhor do que a abundância de muitos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O pouco que os justos têm é melhor porque os braços dos ímpios serão quebrados, mas Yahweh sustentará os justos.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proverá para os íntegros?</w:t>
      </w:r>
    </w:p>
    <w:p>
      <w:pPr/>
      <w:r>
        <w:rPr>
          <w:lang w:val="pt_PT" w:bidi="pt_PT"/>
        </w:rPr>
      </w:r>
      <w:r>
        <w:rPr>
          <w:lang w:val="pt_PT" w:bidi="pt_PT"/>
        </w:rPr>
        <w:t>Os íntegros não ficarão envergonhados quando os tempos forem difíceis, terão o suficiente para comer, e sua herança será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os inimigos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Seus inimigos serão como a glória dos pastos que serão consumidos e desaparecerão na fumaça.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benefício de ter Yahweh estabelecendo os passos de um homem?</w:t>
      </w:r>
    </w:p>
    <w:p>
      <w:pPr/>
      <w:r>
        <w:rPr>
          <w:lang w:val="pt_PT" w:bidi="pt_PT"/>
        </w:rPr>
      </w:r>
      <w:r>
        <w:rPr>
          <w:lang w:val="pt_PT" w:bidi="pt_PT"/>
        </w:rPr>
        <w:t>Mesmo que ele tropece, não cairá, pois Yahweh está segurando-o com sua 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não viu acontecer com a pessoa justa?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viu o justo desamparado nem seus filhos mendigando pão.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age a pessoa justa?</w:t>
      </w:r>
    </w:p>
    <w:p>
      <w:pPr/>
      <w:r>
        <w:rPr>
          <w:lang w:val="pt_PT" w:bidi="pt_PT"/>
        </w:rPr>
      </w:r>
      <w:r>
        <w:rPr>
          <w:lang w:val="pt_PT" w:bidi="pt_PT"/>
        </w:rPr>
        <w:t>Ele é gracioso o dia todo e empresta.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devem fazer para estarem seguras para sempre?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se afastar do mal e fazer o que é certo.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justos herdarão?</w:t>
      </w:r>
    </w:p>
    <w:p>
      <w:pPr/>
      <w:r>
        <w:rPr>
          <w:lang w:val="pt_PT" w:bidi="pt_PT"/>
        </w:rPr>
      </w:r>
      <w:r>
        <w:rPr>
          <w:lang w:val="pt_PT" w:bidi="pt_PT"/>
        </w:rPr>
        <w:t>Eles herdarão a terra e viverão lá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fala a boca do justo?</w:t>
      </w:r>
    </w:p>
    <w:p>
      <w:pPr/>
      <w:r>
        <w:rPr>
          <w:lang w:val="pt_PT" w:bidi="pt_PT"/>
        </w:rPr>
      </w:r>
      <w:r>
        <w:rPr>
          <w:lang w:val="pt_PT" w:bidi="pt_PT"/>
        </w:rPr>
        <w:t>A boca do justo fala sabedoria e aumenta 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37.32–33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 pessoa justa que o ímpio procura matar?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o abandonará nas mãos do ímpio nem o condenará quando for julgado.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esperam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os levantará para possuir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37.35–36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 pessoa ímpia e aterrorizante?</w:t>
      </w:r>
    </w:p>
    <w:p>
      <w:pPr/>
      <w:r>
        <w:rPr>
          <w:lang w:val="pt_PT" w:bidi="pt_PT"/>
        </w:rPr>
      </w:r>
      <w:r>
        <w:rPr>
          <w:lang w:val="pt_PT" w:bidi="pt_PT"/>
        </w:rPr>
        <w:t>Ele se espalhará como uma árvore verde em seu solo nativo, mas depois não será encontrado.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37.39–40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pelos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os protege em tempos de dificuldade, os ajuda e resgata.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não fazer em sua ira?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não o repreenda na sua ira, nem o castigue no seu furor.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diz: “Não há saúde nos meus ossos?”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não há saúde em seus ossos por causa de seu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sobrecarregou Davi?</w:t>
      </w:r>
    </w:p>
    <w:p>
      <w:pPr/>
      <w:r>
        <w:rPr>
          <w:lang w:val="pt_PT" w:bidi="pt_PT"/>
        </w:rPr>
      </w:r>
      <w:r>
        <w:rPr>
          <w:lang w:val="pt_PT" w:bidi="pt_PT"/>
        </w:rPr>
        <w:t>Suas iniquidades o sobrecarregaram.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faz o dia todo?</w:t>
      </w:r>
    </w:p>
    <w:p>
      <w:pPr/>
      <w:r>
        <w:rPr>
          <w:lang w:val="pt_PT" w:bidi="pt_PT"/>
        </w:rPr>
      </w:r>
      <w:r>
        <w:rPr>
          <w:lang w:val="pt_PT" w:bidi="pt_PT"/>
        </w:rPr>
        <w:t>Ele anda lamentando o dia todo.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Davi está dominado?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dominado pela vergonha.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o Senhor entende?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o Senhor entende os anseios mais profundos de seu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amigos e companheiros de Davi o evitam?</w:t>
      </w:r>
    </w:p>
    <w:p>
      <w:pPr/>
      <w:r>
        <w:rPr>
          <w:lang w:val="pt_PT" w:bidi="pt_PT"/>
        </w:rPr>
      </w:r>
      <w:r>
        <w:rPr>
          <w:lang w:val="pt_PT" w:bidi="pt_PT"/>
        </w:rPr>
        <w:t>Os amigos e companheiros de Davi o evitam por causa de sua condição.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38.16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teme que seus inimigos façam se seu pé escorregar?</w:t>
      </w:r>
    </w:p>
    <w:p>
      <w:pPr/>
      <w:r>
        <w:rPr>
          <w:lang w:val="pt_PT" w:bidi="pt_PT"/>
        </w:rPr>
      </w:r>
      <w:r>
        <w:rPr>
          <w:lang w:val="pt_PT" w:bidi="pt_PT"/>
        </w:rPr>
        <w:t>Se o pé de Davi escorregar, seus inimigos farão coisas terríveis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38.20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seus inimigos retribuem o bem que ele fez?</w:t>
      </w:r>
    </w:p>
    <w:p>
      <w:pPr/>
      <w:r>
        <w:rPr>
          <w:lang w:val="pt_PT" w:bidi="pt_PT"/>
        </w:rPr>
      </w:r>
      <w:r>
        <w:rPr>
          <w:lang w:val="pt_PT" w:bidi="pt_PT"/>
        </w:rPr>
        <w:t>Eles retribuem a Davi o mal pelo bem e lançam acusações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38.21–22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nomes Davi usa quando pede ajuda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o chama de "Yahweh", "Deus", "Senhor" e "minha salvação".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decidiu que fará?</w:t>
      </w:r>
    </w:p>
    <w:p>
      <w:pPr/>
      <w:r>
        <w:rPr>
          <w:lang w:val="pt_PT" w:bidi="pt_PT"/>
        </w:rPr>
      </w:r>
      <w:r>
        <w:rPr>
          <w:lang w:val="pt_PT" w:bidi="pt_PT"/>
        </w:rPr>
        <w:t>Davi decidiu vigiar o que diz e colocar uma mordaça na boca enquanto estiver na presença de um homem mau.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Davi ficou em silêncio e reteve suas palavras de dizer algo bom?</w:t>
      </w:r>
    </w:p>
    <w:p>
      <w:pPr/>
      <w:r>
        <w:rPr>
          <w:lang w:val="pt_PT" w:bidi="pt_PT"/>
        </w:rPr>
      </w:r>
      <w:r>
        <w:rPr>
          <w:lang w:val="pt_PT" w:bidi="pt_PT"/>
        </w:rPr>
        <w:t>A dor de Davi piorou e seu coração ficou quente como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saber sobre sua vida?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saber quando sua vida terminará, a duração de seus dias e quão transitório ele 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sua vida é diante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vida de Davi é como nada diante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todos se apressam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Todos se apressam para acumular riquezas.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única esperança de Davi?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é a única esperança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vitória Davi pede a Yahweh para lhe dar?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lhe dê vitória sobre todos os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Davi não quer ser o objeto?</w:t>
      </w:r>
    </w:p>
    <w:p>
      <w:pPr/>
      <w:r>
        <w:rPr>
          <w:lang w:val="pt_PT" w:bidi="pt_PT"/>
        </w:rPr>
      </w:r>
      <w:r>
        <w:rPr>
          <w:lang w:val="pt_PT" w:bidi="pt_PT"/>
        </w:rPr>
        <w:t>Davi não quer ser o objeto de insultos dos tolos.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responde ao que o Senhor fez?</w:t>
      </w:r>
    </w:p>
    <w:p>
      <w:pPr/>
      <w:r>
        <w:rPr>
          <w:lang w:val="pt_PT" w:bidi="pt_PT"/>
        </w:rPr>
      </w:r>
      <w:r>
        <w:rPr>
          <w:lang w:val="pt_PT" w:bidi="pt_PT"/>
        </w:rPr>
        <w:t>Davi está em silêncio e não abre 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está sobrecarregado?</w:t>
      </w:r>
    </w:p>
    <w:p>
      <w:pPr/>
      <w:r>
        <w:rPr>
          <w:lang w:val="pt_PT" w:bidi="pt_PT"/>
        </w:rPr>
      </w:r>
      <w:r>
        <w:rPr>
          <w:lang w:val="pt_PT" w:bidi="pt_PT"/>
        </w:rPr>
        <w:t>Davi está sobrecarregado pelo golpe da mão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quando o Senhor disciplina as pessoas por pecado?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consome sua força como uma traça e eles não são nada além de vapor.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pede a Yahweh para ouvir seu choro e não ser surdo a ele?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para ouvir porque Davi é como um estrangeiro com ele e um refugiado como todos os seus antepassados foram.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39.13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antes de morrer?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desvie seu olhar de Davi para que Davi possa sorrir novamente.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depois que Davi esperou pacientemente por 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ouviu Davi e atendeu ao seu clamor.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mais Yahweh fez por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tirou Davi de um poço horrível, do barro lamacento, e colocou seus pés sobre uma rocha.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muitos farão porque Deus colocou um novo cântico de louvor na boca de Davi?</w:t>
      </w:r>
    </w:p>
    <w:p>
      <w:pPr/>
      <w:r>
        <w:rPr>
          <w:lang w:val="pt_PT" w:bidi="pt_PT"/>
        </w:rPr>
      </w:r>
      <w:r>
        <w:rPr>
          <w:lang w:val="pt_PT" w:bidi="pt_PT"/>
        </w:rPr>
        <w:t>Muitos verão isso, honrarão e confiarão 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O homem que faz de Yahweh a sua confiança e não honra os orgulhosos ou aqueles que se afastam de Deus é abençoado.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os feitos e pensamentos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maravilhosos feitos de Deus são muitos e seus pensamentos sobre nós não podem ser contados.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escrito sobre Davi no rolo do documento?</w:t>
      </w:r>
    </w:p>
    <w:p>
      <w:pPr/>
      <w:r>
        <w:rPr>
          <w:lang w:val="pt_PT" w:bidi="pt_PT"/>
        </w:rPr>
      </w:r>
      <w:r>
        <w:rPr>
          <w:lang w:val="pt_PT" w:bidi="pt_PT"/>
        </w:rPr>
        <w:t>Está escrito que ele tem prazer em fazer a vontade de Deus e que as leis de Deus estão em seu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proclamou na grande assembleia?</w:t>
      </w:r>
    </w:p>
    <w:p>
      <w:pPr/>
      <w:r>
        <w:rPr>
          <w:lang w:val="pt_PT" w:bidi="pt_PT"/>
        </w:rPr>
      </w:r>
      <w:r>
        <w:rPr>
          <w:lang w:val="pt_PT" w:bidi="pt_PT"/>
        </w:rPr>
        <w:t>Ele proclamou boas-novas da justiça de Deus na grande assembleia.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não escondeu?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escondeu a justiça de Deus em seu coração, nem a fidelidade da aliança de Deus, nem a confiabilidade da grande assembleia.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ora para que Yahweh faça por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ora para que Yahweh não retenha seus atos de misericórdia de Davi, mas sim que a fidelidade da aliança de Yahweh e sua confiabilidade sempre preservem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está com medo?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com medo porque problemas que não podem ser contados o cercam e suas iniquidades o dominaram. Seu coração falhou.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ele ora para que Yahweh se agrade em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ora para que Yahweh se agrade em resgatá-lo.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ora para que aconteça com aqueles que perseguem sua vida?</w:t>
      </w:r>
    </w:p>
    <w:p>
      <w:pPr/>
      <w:r>
        <w:rPr>
          <w:lang w:val="pt_PT" w:bidi="pt_PT"/>
        </w:rPr>
      </w:r>
      <w:r>
        <w:rPr>
          <w:lang w:val="pt_PT" w:bidi="pt_PT"/>
        </w:rPr>
        <w:t>Ele ora para que eles sejam envergonhados e confundidos, retrocedam e sejam desonrados.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ora por aqueles que buscam a Deus e amam a sua salvação?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ora para que eles se alegrem e se regozijem em Deus, e que digam continuamente: “Que Yahweh seja louvado”.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40.17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o Senhor?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pensa nele, é sua ajuda e vem ao resgate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diz que é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se preocupa com o fraco é abençoado.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pela pessoa abençoada?</w:t>
      </w:r>
    </w:p>
    <w:p>
      <w:pPr/>
      <w:r>
        <w:rPr>
          <w:lang w:val="pt_PT" w:bidi="pt_PT"/>
        </w:rPr>
      </w:r>
      <w:r>
        <w:rPr>
          <w:lang w:val="pt_PT" w:bidi="pt_PT"/>
        </w:rPr>
        <w:t>Yahweh o resgatará, preservará e o manterá vivo, e ele será abençoado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não fará à pessoa abençoada?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o entregará à vontade de seus inimigos.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pela pessoa abençoada no leito de sofrimento?</w:t>
      </w:r>
    </w:p>
    <w:p>
      <w:pPr/>
      <w:r>
        <w:rPr>
          <w:lang w:val="pt_PT" w:bidi="pt_PT"/>
        </w:rPr>
      </w:r>
      <w:r>
        <w:rPr>
          <w:lang w:val="pt_PT" w:bidi="pt_PT"/>
        </w:rPr>
        <w:t>Yahweh o sustentará no leito de sofrimento e transformará seu leito de enfermidade em um leito de cura.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pediu a Yahweh para ter misericórdia dele?</w:t>
      </w:r>
    </w:p>
    <w:p>
      <w:pPr/>
      <w:r>
        <w:rPr>
          <w:lang w:val="pt_PT" w:bidi="pt_PT"/>
        </w:rPr>
      </w:r>
      <w:r>
        <w:rPr>
          <w:lang w:val="pt_PT" w:bidi="pt_PT"/>
        </w:rPr>
        <w:t>Ele pediu a Yahweh que tivesse misericórdia dele porque ele havia pecado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mal seus inimigos falam contra Davi?</w:t>
      </w:r>
    </w:p>
    <w:p>
      <w:pPr/>
      <w:r>
        <w:rPr>
          <w:lang w:val="pt_PT" w:bidi="pt_PT"/>
        </w:rPr>
      </w:r>
      <w:r>
        <w:rPr>
          <w:lang w:val="pt_PT" w:bidi="pt_PT"/>
        </w:rPr>
        <w:t>Eles perguntam quando ele morrerá e seu nome desaparecerá.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inimigo de Davi diz a ele?</w:t>
      </w:r>
    </w:p>
    <w:p>
      <w:pPr/>
      <w:r>
        <w:rPr>
          <w:lang w:val="pt_PT" w:bidi="pt_PT"/>
        </w:rPr>
      </w:r>
      <w:r>
        <w:rPr>
          <w:lang w:val="pt_PT" w:bidi="pt_PT"/>
        </w:rPr>
        <w:t>Seu inimigo diz coisas sem valor.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que odeiam Davi sussurram e esperam?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odeiam Davi sussurram juntos contra ele e esperam pelo seu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próprio amigo íntimo de Davi, em quem ele confiava, fez?</w:t>
      </w:r>
    </w:p>
    <w:p>
      <w:pPr/>
      <w:r>
        <w:rPr>
          <w:lang w:val="pt_PT" w:bidi="pt_PT"/>
        </w:rPr>
      </w:r>
      <w:r>
        <w:rPr>
          <w:lang w:val="pt_PT" w:bidi="pt_PT"/>
        </w:rPr>
        <w:t>Seu próprio amigo íntimo levantou o calcanhar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por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teve misericórdia dele e o levantou para que ele pudesse retribuir aos que o odeiam.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sabe que Yahweh se agrada dele?</w:t>
      </w:r>
    </w:p>
    <w:p>
      <w:pPr/>
      <w:r>
        <w:rPr>
          <w:lang w:val="pt_PT" w:bidi="pt_PT"/>
        </w:rPr>
      </w:r>
      <w:r>
        <w:rPr>
          <w:lang w:val="pt_PT" w:bidi="pt_PT"/>
        </w:rPr>
        <w:t>Davi sabe disso porque seu inimigo não triunfa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apoia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o apoia em sua integridade e o manterá diante da Sua face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Yahweh pode ser louvado?</w:t>
      </w:r>
    </w:p>
    <w:p>
      <w:pPr/>
      <w:r>
        <w:rPr>
          <w:lang w:val="pt_PT" w:bidi="pt_PT"/>
        </w:rPr>
      </w:r>
      <w:r>
        <w:rPr>
          <w:lang w:val="pt_PT" w:bidi="pt_PT"/>
        </w:rPr>
        <w:t>Que Yahweh seja louvado de Eternidade a Eternidade.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alma do escritor anseia por Deus?</w:t>
      </w:r>
    </w:p>
    <w:p>
      <w:pPr/>
      <w:r>
        <w:rPr>
          <w:lang w:val="pt_PT" w:bidi="pt_PT"/>
        </w:rPr>
      </w:r>
      <w:r>
        <w:rPr>
          <w:lang w:val="pt_PT" w:bidi="pt_PT"/>
        </w:rPr>
        <w:t>Sua alma anseia por Deus como o cervo anseia por correntes de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sobre sua alma?</w:t>
      </w:r>
    </w:p>
    <w:p>
      <w:pPr/>
      <w:r>
        <w:rPr>
          <w:lang w:val="pt_PT" w:bidi="pt_PT"/>
        </w:rPr>
      </w:r>
      <w:r>
        <w:rPr>
          <w:lang w:val="pt_PT" w:bidi="pt_PT"/>
        </w:rPr>
        <w:t>Sua alma tem sede de Deus, do Deus vivo.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lágrimas do escritor se tornaram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Suas lágrimas têm sido seu alimento dia e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coisas o escritor traz à mente?</w:t>
      </w:r>
    </w:p>
    <w:p>
      <w:pPr/>
      <w:r>
        <w:rPr>
          <w:lang w:val="pt_PT" w:bidi="pt_PT"/>
        </w:rPr>
      </w:r>
      <w:r>
        <w:rPr>
          <w:lang w:val="pt_PT" w:bidi="pt_PT"/>
        </w:rPr>
        <w:t>Ele se lembra de como foi com a multidão e os conduziu à casa de Deus com voz de alegria e louvor.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à sua alma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diz à sua alma para esperar em Deus, pois ainda O louvará pela ajuda da Sua presença.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ondas e vagas de Deus passaram sobre o escritor.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ordenará durante o dia?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ordenará sua fidelidade durante 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42.8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à noite?</w:t>
      </w:r>
    </w:p>
    <w:p>
      <w:pPr/>
      <w:r>
        <w:rPr>
          <w:lang w:val="pt_PT" w:bidi="pt_PT"/>
        </w:rPr>
      </w:r>
      <w:r>
        <w:rPr>
          <w:lang w:val="pt_PT" w:bidi="pt_PT"/>
        </w:rPr>
        <w:t>De noite, a canção de Deus estará com o escritor, uma oração ao Deus de sua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pedirá a Deus, sua rocha?</w:t>
      </w:r>
    </w:p>
    <w:p>
      <w:pPr/>
      <w:r>
        <w:rPr>
          <w:lang w:val="pt_PT" w:bidi="pt_PT"/>
        </w:rPr>
      </w:r>
      <w:r>
        <w:rPr>
          <w:lang w:val="pt_PT" w:bidi="pt_PT"/>
        </w:rPr>
        <w:t>Ele perguntará por que Deus o esqueceu e por que deve lamentar por causa da opressão do inimigo.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o escritor compara as repreensões de seus adversários?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são como feridas que destroem seus ossos.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autor espera que Deus faça?</w:t>
      </w:r>
    </w:p>
    <w:p>
      <w:pPr/>
      <w:r>
        <w:rPr>
          <w:lang w:val="pt_PT" w:bidi="pt_PT"/>
        </w:rPr>
      </w:r>
      <w:r>
        <w:rPr>
          <w:lang w:val="pt_PT" w:bidi="pt_PT"/>
        </w:rPr>
        <w:t>Ele esperará confiantemente que Deus o abençoe.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 Deus para fazer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que o julgue e defenda sua causa contra uma nação ímpia.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deveria julgá-lo e defender sua causa?</w:t>
      </w:r>
    </w:p>
    <w:p>
      <w:pPr/>
      <w:r>
        <w:rPr>
          <w:lang w:val="pt_PT" w:bidi="pt_PT"/>
        </w:rPr>
      </w:r>
      <w:r>
        <w:rPr>
          <w:lang w:val="pt_PT" w:bidi="pt_PT"/>
        </w:rPr>
        <w:t>Deus deve julgá-lo porque Ele é o Deus de sua força.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 Deus para que Sua luz e verdade façam?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que sua luz e verdade o guiem e o levem ao monte santo de Deus e aos seus tabernáculos.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o escritor irá quando Deus o levar ao tabernáculo?</w:t>
      </w:r>
    </w:p>
    <w:p>
      <w:pPr/>
      <w:r>
        <w:rPr>
          <w:lang w:val="pt_PT" w:bidi="pt_PT"/>
        </w:rPr>
      </w:r>
      <w:r>
        <w:rPr>
          <w:lang w:val="pt_PT" w:bidi="pt_PT"/>
        </w:rPr>
        <w:t>Ele irá ao altar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43.4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fará em sua harpa?</w:t>
      </w:r>
    </w:p>
    <w:p>
      <w:pPr/>
      <w:r>
        <w:rPr>
          <w:lang w:val="pt_PT" w:bidi="pt_PT"/>
        </w:rPr>
      </w:r>
      <w:r>
        <w:rPr>
          <w:lang w:val="pt_PT" w:bidi="pt_PT"/>
        </w:rPr>
        <w:t>Ele louvará a Deus em sua harpa.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alma do escritor não deve se desencorajar nem se inquietar dentro de si?</w:t>
      </w:r>
    </w:p>
    <w:p>
      <w:pPr/>
      <w:r>
        <w:rPr>
          <w:lang w:val="pt_PT" w:bidi="pt_PT"/>
        </w:rPr>
      </w:r>
      <w:r>
        <w:rPr>
          <w:lang w:val="pt_PT" w:bidi="pt_PT"/>
        </w:rPr>
        <w:t>Sua alma deve esperar em Deus, pois ele ainda louvará à Ele, que é sua ajuda e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escritores ouviram com seus ouvidos?</w:t>
      </w:r>
    </w:p>
    <w:p>
      <w:pPr/>
      <w:r>
        <w:rPr>
          <w:lang w:val="pt_PT" w:bidi="pt_PT"/>
        </w:rPr>
      </w:r>
      <w:r>
        <w:rPr>
          <w:lang w:val="pt_PT" w:bidi="pt_PT"/>
        </w:rPr>
        <w:t>Eles ouviram sobre as obras que Deus fez em seus dias, nos dias antigos.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com sua mão?</w:t>
      </w:r>
    </w:p>
    <w:p>
      <w:pPr/>
      <w:r>
        <w:rPr>
          <w:lang w:val="pt_PT" w:bidi="pt_PT"/>
        </w:rPr>
      </w:r>
      <w:r>
        <w:rPr>
          <w:lang w:val="pt_PT" w:bidi="pt_PT"/>
        </w:rPr>
        <w:t>Deus expulsou as nações com sua mão e plantou o povo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israelitas obtiveram a terra e se salvaram?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obtiveram a terra para sua posse por sua própria espada ou por seu próprio braço, mas pelo braço direito de Deus porque Ele foi favorável 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farão através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derrubarão seus adversários e, pelo nome de Deus, os pisarão.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 escritor não confiará?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confiará no seu arco, nem a sua espada o salvará.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Deus os salvou?</w:t>
      </w:r>
    </w:p>
    <w:p>
      <w:pPr/>
      <w:r>
        <w:rPr>
          <w:lang w:val="pt_PT" w:bidi="pt_PT"/>
        </w:rPr>
      </w:r>
      <w:r>
        <w:rPr>
          <w:lang w:val="pt_PT" w:bidi="pt_PT"/>
        </w:rPr>
        <w:t>Deus os salvou de seus adversários e envergonhou aqueles que os odeiam.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agora?</w:t>
      </w:r>
    </w:p>
    <w:p>
      <w:pPr/>
      <w:r>
        <w:rPr>
          <w:lang w:val="pt_PT" w:bidi="pt_PT"/>
        </w:rPr>
      </w:r>
      <w:r>
        <w:rPr>
          <w:lang w:val="pt_PT" w:bidi="pt_PT"/>
        </w:rPr>
        <w:t>Deus agora os rejeitou e trouxe-lhes desonra, e não sai com seus exércitos.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faz os israelitas fazerem?</w:t>
      </w:r>
    </w:p>
    <w:p>
      <w:pPr/>
      <w:r>
        <w:rPr>
          <w:lang w:val="pt_PT" w:bidi="pt_PT"/>
        </w:rPr>
      </w:r>
      <w:r>
        <w:rPr>
          <w:lang w:val="pt_PT" w:bidi="pt_PT"/>
        </w:rPr>
        <w:t>Deus faz com que eles recuem do adversário.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fazem aqueles que odeiam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os odeiam tomam despojos para si mesmos.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fez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Deus os fez como ovelhas destinadas ao alimento e os espalhou entre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faz com que os israelitas sejam para seus vizinhos?</w:t>
      </w:r>
    </w:p>
    <w:p>
      <w:pPr/>
      <w:r>
        <w:rPr>
          <w:lang w:val="pt_PT" w:bidi="pt_PT"/>
        </w:rPr>
      </w:r>
      <w:r>
        <w:rPr>
          <w:lang w:val="pt_PT" w:bidi="pt_PT"/>
        </w:rPr>
        <w:t>Deus os torna uma repreensão para seus vizinhos, um escárnio e uma zombaria para aqueles que estão ao seu redor.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desonra do escritor está diante dele o dia todo?</w:t>
      </w:r>
    </w:p>
    <w:p>
      <w:pPr/>
      <w:r>
        <w:rPr>
          <w:lang w:val="pt_PT" w:bidi="pt_PT"/>
        </w:rPr>
      </w:r>
      <w:r>
        <w:rPr>
          <w:lang w:val="pt_PT" w:bidi="pt_PT"/>
        </w:rPr>
        <w:t>Seu desonra está diante dele, e a vergonha de seu rosto o cobriu por causa da voz daquele que o repreende e insulta, por causa do inimigo e do vingador.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não fizeram?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se esqueceram de Deus nem agiram falsamente com a Sua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coração e os passos dos israelitas não fizeram?</w:t>
      </w:r>
    </w:p>
    <w:p>
      <w:pPr/>
      <w:r>
        <w:rPr>
          <w:lang w:val="pt_PT" w:bidi="pt_PT"/>
        </w:rPr>
      </w:r>
      <w:r>
        <w:rPr>
          <w:lang w:val="pt_PT" w:bidi="pt_PT"/>
        </w:rPr>
        <w:t>Seu coração não se afastou nem seus passos se desviaram do caminho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afinal?</w:t>
      </w:r>
    </w:p>
    <w:p>
      <w:pPr/>
      <w:r>
        <w:rPr>
          <w:lang w:val="pt_PT" w:bidi="pt_PT"/>
        </w:rPr>
      </w:r>
      <w:r>
        <w:rPr>
          <w:lang w:val="pt_PT" w:bidi="pt_PT"/>
        </w:rPr>
        <w:t>Deus os quebrou severamente no lugar dos chacais e os cobriu com a sombra da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certamente investigaria?</w:t>
      </w:r>
    </w:p>
    <w:p>
      <w:pPr/>
      <w:r>
        <w:rPr>
          <w:lang w:val="pt_PT" w:bidi="pt_PT"/>
        </w:rPr>
      </w:r>
      <w:r>
        <w:rPr>
          <w:lang w:val="pt_PT" w:bidi="pt_PT"/>
        </w:rPr>
        <w:t>Deus investigaria se eles esqueceram o nome de seu Deus ou estenderam as mãos a um deus estranho.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são considerados por causa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considerados como ovelhas para o abate.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almas dos israelitas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Suas almas derreteram-se no pó e seus corpos aderiram à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44.26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ora para que Deus faça?</w:t>
      </w:r>
    </w:p>
    <w:p>
      <w:pPr/>
      <w:r>
        <w:rPr>
          <w:lang w:val="pt_PT" w:bidi="pt_PT"/>
        </w:rPr>
      </w:r>
      <w:r>
        <w:rPr>
          <w:lang w:val="pt_PT" w:bidi="pt_PT"/>
        </w:rPr>
        <w:t>Ele ora para que Deus se levante em sua ajuda e os redima por causa da fidelidade da Sua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lerá em voz alta?</w:t>
      </w:r>
    </w:p>
    <w:p>
      <w:pPr/>
      <w:r>
        <w:rPr>
          <w:lang w:val="pt_PT" w:bidi="pt_PT"/>
        </w:rPr>
      </w:r>
      <w:r>
        <w:rPr>
          <w:lang w:val="pt_PT" w:bidi="pt_PT"/>
        </w:rPr>
        <w:t>Ele lerá em voz alta as palavras que compôs sobre o rei.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descreve o rei?</w:t>
      </w:r>
    </w:p>
    <w:p>
      <w:pPr/>
      <w:r>
        <w:rPr>
          <w:lang w:val="pt_PT" w:bidi="pt_PT"/>
        </w:rPr>
      </w:r>
      <w:r>
        <w:rPr>
          <w:lang w:val="pt_PT" w:bidi="pt_PT"/>
        </w:rPr>
        <w:t>O rei é mais belo do que os filhos dos homens, a graça é derramada sobre seus lábios, e Deus o abençoou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rei deve cavalgar triunfantemente?</w:t>
      </w:r>
    </w:p>
    <w:p>
      <w:pPr/>
      <w:r>
        <w:rPr>
          <w:lang w:val="pt_PT" w:bidi="pt_PT"/>
        </w:rPr>
      </w:r>
      <w:r>
        <w:rPr>
          <w:lang w:val="pt_PT" w:bidi="pt_PT"/>
        </w:rPr>
        <w:t>O rei deve cavalgar triunfantemente por causa da confiança, mansidão e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descritas as flechas do rei?</w:t>
      </w:r>
    </w:p>
    <w:p>
      <w:pPr/>
      <w:r>
        <w:rPr>
          <w:lang w:val="pt_PT" w:bidi="pt_PT"/>
        </w:rPr>
      </w:r>
      <w:r>
        <w:rPr>
          <w:lang w:val="pt_PT" w:bidi="pt_PT"/>
        </w:rPr>
        <w:t>Suas flechas são afiadas e estão nos corações dos inimigos do rei.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trono de Deus e o cetro de justiça são descritos?</w:t>
      </w:r>
    </w:p>
    <w:p>
      <w:pPr/>
      <w:r>
        <w:rPr>
          <w:lang w:val="pt_PT" w:bidi="pt_PT"/>
        </w:rPr>
      </w:r>
      <w:r>
        <w:rPr>
          <w:lang w:val="pt_PT" w:bidi="pt_PT"/>
        </w:rPr>
        <w:t>Seu trono é para todo o sempre, e um cetro de justiça é o cetro do reino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rei amou e odiou?</w:t>
      </w:r>
    </w:p>
    <w:p>
      <w:pPr/>
      <w:r>
        <w:rPr>
          <w:lang w:val="pt_PT" w:bidi="pt_PT"/>
        </w:rPr>
      </w:r>
      <w:r>
        <w:rPr>
          <w:lang w:val="pt_PT" w:bidi="pt_PT"/>
        </w:rPr>
        <w:t>Ele amou a justiça e odiou a maldade.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cheiram todas as vestes do rei?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seus trajes cheiram a mirra, aloés e cássia.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estão as filhas dos reis e da rainha?</w:t>
      </w:r>
    </w:p>
    <w:p>
      <w:pPr/>
      <w:r>
        <w:rPr>
          <w:lang w:val="pt_PT" w:bidi="pt_PT"/>
        </w:rPr>
      </w:r>
      <w:r>
        <w:rPr>
          <w:lang w:val="pt_PT" w:bidi="pt_PT"/>
        </w:rPr>
        <w:t>As filhas dos reis estão entre as mulheres honrosas de Deus e à direita de Deus está a rainha vestida de ouro de Ofir.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ricos farão?</w:t>
      </w:r>
    </w:p>
    <w:p>
      <w:pPr/>
      <w:r>
        <w:rPr>
          <w:lang w:val="pt_PT" w:bidi="pt_PT"/>
        </w:rPr>
      </w:r>
      <w:r>
        <w:rPr>
          <w:lang w:val="pt_PT" w:bidi="pt_PT"/>
        </w:rPr>
        <w:t>Os ricos entre o povo implorarão por um favor.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será conduzida a filha do rei?</w:t>
      </w:r>
    </w:p>
    <w:p>
      <w:pPr/>
      <w:r>
        <w:rPr>
          <w:lang w:val="pt_PT" w:bidi="pt_PT"/>
        </w:rPr>
      </w:r>
      <w:r>
        <w:rPr>
          <w:lang w:val="pt_PT" w:bidi="pt_PT"/>
        </w:rPr>
        <w:t>Ela será conduzida ao rei em vestido bordado.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 onde as virgens serão conduzidas?</w:t>
      </w:r>
    </w:p>
    <w:p>
      <w:pPr/>
      <w:r>
        <w:rPr>
          <w:lang w:val="pt_PT" w:bidi="pt_PT"/>
        </w:rPr>
      </w:r>
      <w:r>
        <w:rPr>
          <w:lang w:val="pt_PT" w:bidi="pt_PT"/>
        </w:rPr>
        <w:t>Serão conduzidas com alegria e regozijo; entrarão no palácio do rei.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estará no lugar dos pais do rei?</w:t>
      </w:r>
    </w:p>
    <w:p>
      <w:pPr/>
      <w:r>
        <w:rPr>
          <w:lang w:val="pt_PT" w:bidi="pt_PT"/>
        </w:rPr>
      </w:r>
      <w:r>
        <w:rPr>
          <w:lang w:val="pt_PT" w:bidi="pt_PT"/>
        </w:rPr>
        <w:t>No lugar de seus pais estarão seus filhos, que você fará príncipes em toda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será feito do nome do rei?</w:t>
      </w:r>
    </w:p>
    <w:p>
      <w:pPr/>
      <w:r>
        <w:rPr>
          <w:lang w:val="pt_PT" w:bidi="pt_PT"/>
        </w:rPr>
      </w:r>
      <w:r>
        <w:rPr>
          <w:lang w:val="pt_PT" w:bidi="pt_PT"/>
        </w:rPr>
        <w:t>Será um nome a ser lembrado em todas as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autor descreve Deus?</w:t>
      </w:r>
    </w:p>
    <w:p>
      <w:pPr/>
      <w:r>
        <w:rPr>
          <w:lang w:val="pt_PT" w:bidi="pt_PT"/>
        </w:rPr>
      </w:r>
      <w:r>
        <w:rPr>
          <w:lang w:val="pt_PT" w:bidi="pt_PT"/>
        </w:rPr>
        <w:t>Deus é o nosso refúgio e fortaleza, socorro bem presente na angústia.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não farão, mesmo que a terra mude e as montanhas sejam abaladas no coração dos mares?</w:t>
      </w:r>
    </w:p>
    <w:p>
      <w:pPr/>
      <w:r>
        <w:rPr>
          <w:lang w:val="pt_PT" w:bidi="pt_PT"/>
        </w:rPr>
      </w:r>
      <w:r>
        <w:rPr>
          <w:lang w:val="pt_PT" w:bidi="pt_PT"/>
        </w:rPr>
        <w:t>Portanto, eles não temerão.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torna a cidade de Deus feliz?</w:t>
      </w:r>
    </w:p>
    <w:p>
      <w:pPr/>
      <w:r>
        <w:rPr>
          <w:lang w:val="pt_PT" w:bidi="pt_PT"/>
        </w:rPr>
      </w:r>
      <w:r>
        <w:rPr>
          <w:lang w:val="pt_PT" w:bidi="pt_PT"/>
        </w:rPr>
        <w:t>Há um rio, cujos riachos tornam a cidade feliz.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cidade de Deus não fará?</w:t>
      </w:r>
    </w:p>
    <w:p>
      <w:pPr/>
      <w:r>
        <w:rPr>
          <w:lang w:val="pt_PT" w:bidi="pt_PT"/>
        </w:rPr>
      </w:r>
      <w:r>
        <w:rPr>
          <w:lang w:val="pt_PT" w:bidi="pt_PT"/>
        </w:rPr>
        <w:t>A cidade não será movida.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 terra quando Deus levantou Sua voz após as nações se enfurecerem e os reinos serem abalados?</w:t>
      </w:r>
    </w:p>
    <w:p>
      <w:pPr/>
      <w:r>
        <w:rPr>
          <w:lang w:val="pt_PT" w:bidi="pt_PT"/>
        </w:rPr>
      </w:r>
      <w:r>
        <w:rPr>
          <w:lang w:val="pt_PT" w:bidi="pt_PT"/>
        </w:rPr>
        <w:t>A terra derreteu.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 o que é Yahweh dos exércitos, o Deus de Jacó?</w:t>
      </w:r>
    </w:p>
    <w:p>
      <w:pPr/>
      <w:r>
        <w:rPr>
          <w:lang w:val="pt_PT" w:bidi="pt_PT"/>
        </w:rPr>
      </w:r>
      <w:r>
        <w:rPr>
          <w:lang w:val="pt_PT" w:bidi="pt_PT"/>
        </w:rPr>
        <w:t>Yahweh dos exércitos está com Israel, e o Deus de Jacó é o seu refúgio.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com as guerras?</w:t>
      </w:r>
    </w:p>
    <w:p>
      <w:pPr/>
      <w:r>
        <w:rPr>
          <w:lang w:val="pt_PT" w:bidi="pt_PT"/>
        </w:rPr>
      </w:r>
      <w:r>
        <w:rPr>
          <w:lang w:val="pt_PT" w:bidi="pt_PT"/>
        </w:rPr>
        <w:t>Ele faz cessar as guerras até os confins da terra, quebra o arco, corta a lança em pedaços e queima os escudos.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diz ao povo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Fique quieto e saiba que ele é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46.10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Deus entre 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 será exaltado entre as nações e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Deus de Jacó para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 é o refúgio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47.1–2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todos devem bater palmas e gritar a Deus com som de triunfo?</w:t>
      </w:r>
    </w:p>
    <w:p>
      <w:pPr/>
      <w:r>
        <w:rPr>
          <w:lang w:val="pt_PT" w:bidi="pt_PT"/>
        </w:rPr>
      </w:r>
      <w:r>
        <w:rPr>
          <w:lang w:val="pt_PT" w:bidi="pt_PT"/>
        </w:rPr>
        <w:t>Devem aplaudir e gritar porque Yahweh Altíssimo é terrível e um Grande Rei sobre toda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aos povos e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 subjuga povos sob os israelitas e as nações sob seus pés.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subiu?</w:t>
      </w:r>
    </w:p>
    <w:p>
      <w:pPr/>
      <w:r>
        <w:rPr>
          <w:lang w:val="pt_PT" w:bidi="pt_PT"/>
        </w:rPr>
      </w:r>
      <w:r>
        <w:rPr>
          <w:lang w:val="pt_PT" w:bidi="pt_PT"/>
        </w:rPr>
        <w:t>Deus subiu com um grito e o som de uma trombeta.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47.6–7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todos devem cantar louvores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cantar louvores porque Deus é o Rei sobre toda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Deus reina?</w:t>
      </w:r>
    </w:p>
    <w:p>
      <w:pPr/>
      <w:r>
        <w:rPr>
          <w:lang w:val="pt_PT" w:bidi="pt_PT"/>
        </w:rPr>
      </w:r>
      <w:r>
        <w:rPr>
          <w:lang w:val="pt_PT" w:bidi="pt_PT"/>
        </w:rPr>
        <w:t>Deus reina sobre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47.8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Deus se senta?</w:t>
      </w:r>
    </w:p>
    <w:p>
      <w:pPr/>
      <w:r>
        <w:rPr>
          <w:lang w:val="pt_PT" w:bidi="pt_PT"/>
        </w:rPr>
      </w:r>
      <w:r>
        <w:rPr>
          <w:lang w:val="pt_PT" w:bidi="pt_PT"/>
        </w:rPr>
        <w:t>Deus se assenta em seu trono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se reuniram os príncipes dos povos?</w:t>
      </w:r>
    </w:p>
    <w:p>
      <w:pPr/>
      <w:r>
        <w:rPr>
          <w:lang w:val="pt_PT" w:bidi="pt_PT"/>
        </w:rPr>
      </w:r>
      <w:r>
        <w:rPr>
          <w:lang w:val="pt_PT" w:bidi="pt_PT"/>
        </w:rPr>
        <w:t>Eles se reuniram ao povo do Deus de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47.9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príncipes se reuniram ao povo do Deus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Eles se reuniram ao povo do Deus de Abraão porque ele é grandemente exaltado.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descreve Yahweh?</w:t>
      </w:r>
    </w:p>
    <w:p>
      <w:pPr/>
      <w:r>
        <w:rPr>
          <w:lang w:val="pt_PT" w:bidi="pt_PT"/>
        </w:rPr>
      </w:r>
      <w:r>
        <w:rPr>
          <w:lang w:val="pt_PT" w:bidi="pt_PT"/>
        </w:rPr>
        <w:t>Grande é Yahweh e digno de ser louvado.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Monte Sião é descrito?</w:t>
      </w:r>
    </w:p>
    <w:p>
      <w:pPr/>
      <w:r>
        <w:rPr>
          <w:lang w:val="pt_PT" w:bidi="pt_PT"/>
        </w:rPr>
      </w:r>
      <w:r>
        <w:rPr>
          <w:lang w:val="pt_PT" w:bidi="pt_PT"/>
        </w:rPr>
        <w:t>O Monte Sião é belo em elevação, a alegria de toda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se revelou?</w:t>
      </w:r>
    </w:p>
    <w:p>
      <w:pPr/>
      <w:r>
        <w:rPr>
          <w:lang w:val="pt_PT" w:bidi="pt_PT"/>
        </w:rPr>
      </w:r>
      <w:r>
        <w:rPr>
          <w:lang w:val="pt_PT" w:bidi="pt_PT"/>
        </w:rPr>
        <w:t>Deus se revelou como um refúgio.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48.4–6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os reis se reuniram e viram o Monte Sião?</w:t>
      </w:r>
    </w:p>
    <w:p>
      <w:pPr/>
      <w:r>
        <w:rPr>
          <w:lang w:val="pt_PT" w:bidi="pt_PT"/>
        </w:rPr>
      </w:r>
      <w:r>
        <w:rPr>
          <w:lang w:val="pt_PT" w:bidi="pt_PT"/>
        </w:rPr>
        <w:t>Eles ficaram maravilhados, consternados e se apressaram a sair; o tremor os dominou ali.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pela cidade de Yahweh dos exércitos?</w:t>
      </w:r>
    </w:p>
    <w:p>
      <w:pPr/>
      <w:r>
        <w:rPr>
          <w:lang w:val="pt_PT" w:bidi="pt_PT"/>
        </w:rPr>
      </w:r>
      <w:r>
        <w:rPr>
          <w:lang w:val="pt_PT" w:bidi="pt_PT"/>
        </w:rPr>
        <w:t>Deus o estabelecerá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pensaram no meio do templo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pensaram sobre a fidelidade da aliança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autor descreve a mão direita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Sua mão direita está cheia de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Monte Sião deve se alegrar e as filhas de Judá devem exultar?</w:t>
      </w:r>
    </w:p>
    <w:p>
      <w:pPr/>
      <w:r>
        <w:rPr>
          <w:lang w:val="pt_PT" w:bidi="pt_PT"/>
        </w:rPr>
      </w:r>
      <w:r>
        <w:rPr>
          <w:lang w:val="pt_PT" w:bidi="pt_PT"/>
        </w:rPr>
        <w:t>Devem estar alegres e devem regozijar-se por causa dos decretos justos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devem caminhar ao redor do Monte Sião, contar suas torres e observar seus palácios?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fazer essas coisas para que possam contá-las à próxima geração.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será para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Ele será o guia deles até 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 escritor diz para ouvir e prestar atenção?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diz a todos os povos para ouvirem, e a todos os habitantes do mundo, tanto baixos como altos, ricos e pobres juntos, para escutarem.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boca do escritor falará?</w:t>
      </w:r>
    </w:p>
    <w:p>
      <w:pPr/>
      <w:r>
        <w:rPr>
          <w:lang w:val="pt_PT" w:bidi="pt_PT"/>
        </w:rPr>
      </w:r>
      <w:r>
        <w:rPr>
          <w:lang w:val="pt_PT" w:bidi="pt_PT"/>
        </w:rPr>
        <w:t>Sua boca falará sabedoria.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será a meditação do coração do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A meditação do seu coração será de entendimento.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 que o escritor inclinará seu ouvido e como ele começará?</w:t>
      </w:r>
    </w:p>
    <w:p>
      <w:pPr/>
      <w:r>
        <w:rPr>
          <w:lang w:val="pt_PT" w:bidi="pt_PT"/>
        </w:rPr>
      </w:r>
      <w:r>
        <w:rPr>
          <w:lang w:val="pt_PT" w:bidi="pt_PT"/>
        </w:rPr>
        <w:t>Ele inclinará seu ouvido a uma parábola que começará com a harpa.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que confiam em suas riquezas não podem fazer?</w:t>
      </w:r>
    </w:p>
    <w:p>
      <w:pPr/>
      <w:r>
        <w:rPr>
          <w:lang w:val="pt_PT" w:bidi="pt_PT"/>
        </w:rPr>
      </w:r>
      <w:r>
        <w:rPr>
          <w:lang w:val="pt_PT" w:bidi="pt_PT"/>
        </w:rPr>
        <w:t>Nenhum deles pode de forma alguma redimir seu irmão nem dar a Deus um resgate por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autor descreve a redenção da vida de alguém?</w:t>
      </w:r>
    </w:p>
    <w:p>
      <w:pPr/>
      <w:r>
        <w:rPr>
          <w:lang w:val="pt_PT" w:bidi="pt_PT"/>
        </w:rPr>
      </w:r>
      <w:r>
        <w:rPr>
          <w:lang w:val="pt_PT" w:bidi="pt_PT"/>
        </w:rPr>
        <w:t>A redenção da vida de alguém é cara e sempre custa muito.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pode viver para sempre?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pode viver para sempre para que seu corpo não se decomponha.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os homens sábios, o tolo e o bruto igualmente?</w:t>
      </w:r>
    </w:p>
    <w:p>
      <w:pPr/>
      <w:r>
        <w:rPr>
          <w:lang w:val="pt_PT" w:bidi="pt_PT"/>
        </w:rPr>
      </w:r>
      <w:r>
        <w:rPr>
          <w:lang w:val="pt_PT" w:bidi="pt_PT"/>
        </w:rPr>
        <w:t>Os sábios morrem; o tolo e o bruto igualmente perecem e deixam suas riquezas para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O homem, tendo riqueza, não permanece vivo.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será o pastor da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A morte será o seu pastor.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49.14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 humanidade pela manhã?</w:t>
      </w:r>
    </w:p>
    <w:p>
      <w:pPr/>
      <w:r>
        <w:rPr>
          <w:lang w:val="pt_PT" w:bidi="pt_PT"/>
        </w:rPr>
      </w:r>
      <w:r>
        <w:rPr>
          <w:lang w:val="pt_PT" w:bidi="pt_PT"/>
        </w:rPr>
        <w:t>Os retos terão poder sobre eles pela manhã.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pelo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Deus redimirá sua alma do poder do Sheol; ele o receberá.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autor diz para não ter medo?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não devem ter medo quando alguém se torna rico, quando o poder de sua casa aumenta.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autor diz para não ter medo?</w:t>
      </w:r>
    </w:p>
    <w:p>
      <w:pPr/>
      <w:r>
        <w:rPr>
          <w:lang w:val="pt_PT" w:bidi="pt_PT"/>
        </w:rPr>
      </w:r>
      <w:r>
        <w:rPr>
          <w:lang w:val="pt_PT" w:bidi="pt_PT"/>
        </w:rPr>
        <w:t>Ele diz para não ter medo porque quando o rico morrer, ele não levará nada, e seu poder não descerá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homens elogiam outras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elogiam outras pessoas que vivem para si mesmas.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os ricos irão?</w:t>
      </w:r>
    </w:p>
    <w:p>
      <w:pPr/>
      <w:r>
        <w:rPr>
          <w:lang w:val="pt_PT" w:bidi="pt_PT"/>
        </w:rPr>
      </w:r>
      <w:r>
        <w:rPr>
          <w:lang w:val="pt_PT" w:bidi="pt_PT"/>
        </w:rPr>
        <w:t>Eles irão para a geração de seus pais.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49.19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ricos e seus pais não verão?</w:t>
      </w:r>
    </w:p>
    <w:p>
      <w:pPr/>
      <w:r>
        <w:rPr>
          <w:lang w:val="pt_PT" w:bidi="pt_PT"/>
        </w:rPr>
      </w:r>
      <w:r>
        <w:rPr>
          <w:lang w:val="pt_PT" w:bidi="pt_PT"/>
        </w:rPr>
        <w:t>Eles nunca verão a luz novamente.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49.20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uma pessoa que tem riqueza mas não tem entendimento?</w:t>
      </w:r>
    </w:p>
    <w:p>
      <w:pPr/>
      <w:r>
        <w:rPr>
          <w:lang w:val="pt_PT" w:bidi="pt_PT"/>
        </w:rPr>
      </w:r>
      <w:r>
        <w:rPr>
          <w:lang w:val="pt_PT" w:bidi="pt_PT"/>
        </w:rPr>
        <w:t>Ele é como os animais, que perecem.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os três nomes de Deus que Asafe usa para se referir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usa os nomes "Poderoso", "Deus" e "Yahweh".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chama os céus acima e a terra?</w:t>
      </w:r>
    </w:p>
    <w:p>
      <w:pPr/>
      <w:r>
        <w:rPr>
          <w:lang w:val="pt_PT" w:bidi="pt_PT"/>
        </w:rPr>
      </w:r>
      <w:r>
        <w:rPr>
          <w:lang w:val="pt_PT" w:bidi="pt_PT"/>
        </w:rPr>
        <w:t>Ele convoca os céus acima e a terra para que possa julgar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diz ao seu povo que ele não irá reprovar?</w:t>
      </w:r>
    </w:p>
    <w:p>
      <w:pPr/>
      <w:r>
        <w:rPr>
          <w:lang w:val="pt_PT" w:bidi="pt_PT"/>
        </w:rPr>
      </w:r>
      <w:r>
        <w:rPr>
          <w:lang w:val="pt_PT" w:bidi="pt_PT"/>
        </w:rPr>
        <w:t>Deus lhes diz que não os reprovar por seus sacrifícios.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50.10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diz que não aceitará nenhum boi ou cabra de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Deus diz que todo animal da floresta é dele, e o gado em mil colinas.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diz que todos devem oferecer e pagar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Todos devem oferecer a Deus o sacrifício de ação de graças e cumprir seus votos ao Altíssimo.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50.17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diz que os ímpios odeiam e desprezam?</w:t>
      </w:r>
    </w:p>
    <w:p>
      <w:pPr/>
      <w:r>
        <w:rPr>
          <w:lang w:val="pt_PT" w:bidi="pt_PT"/>
        </w:rPr>
      </w:r>
      <w:r>
        <w:rPr>
          <w:lang w:val="pt_PT" w:bidi="pt_PT"/>
        </w:rPr>
        <w:t>Deus diz que os ímpios odeiam a instrução e desprezam suas palavras.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50.21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diz que os ímpios pensam sobre Ele quando Deus permanece em silêncio?</w:t>
      </w:r>
    </w:p>
    <w:p>
      <w:pPr/>
      <w:r>
        <w:rPr>
          <w:lang w:val="pt_PT" w:bidi="pt_PT"/>
        </w:rPr>
      </w:r>
      <w:r>
        <w:rPr>
          <w:lang w:val="pt_PT" w:bidi="pt_PT"/>
        </w:rPr>
        <w:t>Eles pensaram que ele era alguém igual 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50.22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ajudará os ímpios quando Deus os despedaçar?</w:t>
      </w:r>
    </w:p>
    <w:p>
      <w:pPr/>
      <w:r>
        <w:rPr>
          <w:lang w:val="pt_PT" w:bidi="pt_PT"/>
        </w:rPr>
      </w:r>
      <w:r>
        <w:rPr>
          <w:lang w:val="pt_PT" w:bidi="pt_PT"/>
        </w:rPr>
        <w:t>Não haverá ninguém para vir ajudá-los.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50.23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Deus mostrará a sua salvação?</w:t>
      </w:r>
    </w:p>
    <w:p>
      <w:pPr/>
      <w:r>
        <w:rPr>
          <w:lang w:val="pt_PT" w:bidi="pt_PT"/>
        </w:rPr>
      </w:r>
      <w:r>
        <w:rPr>
          <w:lang w:val="pt_PT" w:bidi="pt_PT"/>
        </w:rPr>
        <w:t>Deus mostrará sua salvação a quem oferece um sacrifício de ação de graças e planeja seu caminho corretamente.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diz que Deus deve ter misericórdia dele?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Deus deve ter misericórdia por causa de sua fidelidade à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Contra quem Davi diz que pecou?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pecou contra Deus, e somente contra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Davi diz que seu pecado começou?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nasceu na iniquidade, e assim que sua mãe o concebeu, ele estava em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que ele possa ser purificado?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para purificá-lo com hissopo para que ele fique limpo, e para lavá-lo para que fique mais branco que a neve.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criar e renovar nele?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para criar nele um coração puro e renovar um espírito reto dentro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não fazer com ele?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para não afastá-lo de Sua presença e para não retirar Seu Espírito Santo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pecado Davi pede a Deus para perdoar?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que o perdoe por derramar sangue.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os sacrifícios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sacrifícios de Deus são um espírito quebrantado. Ele não desprezará um coração quebrantado e contrito.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vem de Deus todos os dias?</w:t>
      </w:r>
    </w:p>
    <w:p>
      <w:pPr/>
      <w:r>
        <w:rPr>
          <w:lang w:val="pt_PT" w:bidi="pt_PT"/>
        </w:rPr>
      </w:r>
      <w:r>
        <w:rPr>
          <w:lang w:val="pt_PT" w:bidi="pt_PT"/>
        </w:rPr>
        <w:t>A fidelidade de Deus vem todos os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poderoso ama mais do que o bem?</w:t>
      </w:r>
    </w:p>
    <w:p>
      <w:pPr/>
      <w:r>
        <w:rPr>
          <w:lang w:val="pt_PT" w:bidi="pt_PT"/>
        </w:rPr>
      </w:r>
      <w:r>
        <w:rPr>
          <w:lang w:val="pt_PT" w:bidi="pt_PT"/>
        </w:rPr>
        <w:t>Ele ama o mal mais do que o bem.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palavras o homem poderoso ama?</w:t>
      </w:r>
    </w:p>
    <w:p>
      <w:pPr/>
      <w:r>
        <w:rPr>
          <w:lang w:val="pt_PT" w:bidi="pt_PT"/>
        </w:rPr>
      </w:r>
      <w:r>
        <w:rPr>
          <w:lang w:val="pt_PT" w:bidi="pt_PT"/>
        </w:rPr>
        <w:t>Ele ama todas as palavras que devoram outras.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ao homem poderoso?</w:t>
      </w:r>
    </w:p>
    <w:p>
      <w:pPr/>
      <w:r>
        <w:rPr>
          <w:lang w:val="pt_PT" w:bidi="pt_PT"/>
        </w:rPr>
      </w:r>
      <w:r>
        <w:rPr>
          <w:lang w:val="pt_PT" w:bidi="pt_PT"/>
        </w:rPr>
        <w:t>Deus o destruirá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 homem confiava?</w:t>
      </w:r>
    </w:p>
    <w:p>
      <w:pPr/>
      <w:r>
        <w:rPr>
          <w:lang w:val="pt_PT" w:bidi="pt_PT"/>
        </w:rPr>
      </w:r>
      <w:r>
        <w:rPr>
          <w:lang w:val="pt_PT" w:bidi="pt_PT"/>
        </w:rPr>
        <w:t>Ele confiou na abundância de suas riquezas.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Davi colocará sua própria confiança?</w:t>
      </w:r>
    </w:p>
    <w:p>
      <w:pPr/>
      <w:r>
        <w:rPr>
          <w:lang w:val="pt_PT" w:bidi="pt_PT"/>
        </w:rPr>
      </w:r>
      <w:r>
        <w:rPr>
          <w:lang w:val="pt_PT" w:bidi="pt_PT"/>
        </w:rPr>
        <w:t>Ele confiará na fidelidade de Deus para todo o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tolo diz em seu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diz: "Não há Deus".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Deus olha para os filhos da humanidade, ele encontra alguém que entende e busca por ele?</w:t>
      </w:r>
    </w:p>
    <w:p>
      <w:pPr/>
      <w:r>
        <w:rPr>
          <w:lang w:val="pt_PT" w:bidi="pt_PT"/>
        </w:rPr>
      </w:r>
      <w:r>
        <w:rPr>
          <w:lang w:val="pt_PT" w:bidi="pt_PT"/>
        </w:rPr>
        <w:t>Não, todos se tornaram imundos, e não há ninguém que faça o bem.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que não invocam a Deus serão envergonhadas?</w:t>
      </w:r>
    </w:p>
    <w:p>
      <w:pPr/>
      <w:r>
        <w:rPr>
          <w:lang w:val="pt_PT" w:bidi="pt_PT"/>
        </w:rPr>
      </w:r>
      <w:r>
        <w:rPr>
          <w:lang w:val="pt_PT" w:bidi="pt_PT"/>
        </w:rPr>
        <w:t>Eles ficarão envergonhados porque Deus os rejeitou.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Davi esperava que a salvação para Israel viria?</w:t>
      </w:r>
    </w:p>
    <w:p>
      <w:pPr/>
      <w:r>
        <w:rPr>
          <w:lang w:val="pt_PT" w:bidi="pt_PT"/>
        </w:rPr>
      </w:r>
      <w:r>
        <w:rPr>
          <w:lang w:val="pt_PT" w:bidi="pt_PT"/>
        </w:rPr>
        <w:t>Ele esperava que a salvação de Israel viesse de Sião!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pediu a Deus para salvá-lo?</w:t>
      </w:r>
    </w:p>
    <w:p>
      <w:pPr/>
      <w:r>
        <w:rPr>
          <w:lang w:val="pt_PT" w:bidi="pt_PT"/>
        </w:rPr>
      </w:r>
      <w:r>
        <w:rPr>
          <w:lang w:val="pt_PT" w:bidi="pt_PT"/>
        </w:rPr>
        <w:t>Ele pediu a Deus que o salvasse pelo Seu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levantou e procurou a alma de Davi?</w:t>
      </w:r>
    </w:p>
    <w:p>
      <w:pPr/>
      <w:r>
        <w:rPr>
          <w:lang w:val="pt_PT" w:bidi="pt_PT"/>
        </w:rPr>
      </w:r>
      <w:r>
        <w:rPr>
          <w:lang w:val="pt_PT" w:bidi="pt_PT"/>
        </w:rPr>
        <w:t>Estranhos se levantaram contra ele, e homens impiedosos buscaram sua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sustenta a alma de Davi?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é quem sustenta sua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retribuirá aos inimigos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Ele retribuirá o mal 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dará graças ao nome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dará graças ao seu nome, pois é bom.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olhou para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olhou de maneira triunfante sobre seus inimigos.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não tem descanso em seus problemas?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tem descanso por causa da voz de seus inimigos e por causa da opressão dos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terrores caíram sobre Davi?</w:t>
      </w:r>
    </w:p>
    <w:p>
      <w:pPr/>
      <w:r>
        <w:rPr>
          <w:lang w:val="pt_PT" w:bidi="pt_PT"/>
        </w:rPr>
      </w:r>
      <w:r>
        <w:rPr>
          <w:lang w:val="pt_PT" w:bidi="pt_PT"/>
        </w:rPr>
        <w:t>Os terrores da morte caíram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desejava ter asas como uma pomba?</w:t>
      </w:r>
    </w:p>
    <w:p>
      <w:pPr/>
      <w:r>
        <w:rPr>
          <w:lang w:val="pt_PT" w:bidi="pt_PT"/>
        </w:rPr>
      </w:r>
      <w:r>
        <w:rPr>
          <w:lang w:val="pt_PT" w:bidi="pt_PT"/>
        </w:rPr>
        <w:t>Se ele tivesse asas como uma pomba, poderia voar e descansar.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ao Senhor para fazer aos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ao Senhor para destruí-los e confundir suas línguas.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55.10–11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 encontra no meio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A iniquidade, a maldade e a perversidade estão no meio da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55.12–13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repreendeu Davi e se levantou contra ele?</w:t>
      </w:r>
    </w:p>
    <w:p>
      <w:pPr/>
      <w:r>
        <w:rPr>
          <w:lang w:val="pt_PT" w:bidi="pt_PT"/>
        </w:rPr>
      </w:r>
      <w:r>
        <w:rPr>
          <w:lang w:val="pt_PT" w:bidi="pt_PT"/>
        </w:rPr>
        <w:t>O companheiro e amigo íntimo de Davi repreendeu Davi e se levantou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venha repentinamente sobre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a morte venha de repente sobre eles, e que eles desçam vivos ao Sheol.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faz à tarde, de manhã e ao meio-dia?</w:t>
      </w:r>
    </w:p>
    <w:p>
      <w:pPr/>
      <w:r>
        <w:rPr>
          <w:lang w:val="pt_PT" w:bidi="pt_PT"/>
        </w:rPr>
      </w:r>
      <w:r>
        <w:rPr>
          <w:lang w:val="pt_PT" w:bidi="pt_PT"/>
        </w:rPr>
        <w:t>Ele reclama e lamenta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ouvirá e responderá aos inimigos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Ele ouvirá e responderá porque eles não mudam, e eles não temem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amigo de Davi fez com a aliança que ele fez?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respeitou a aliança que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55.23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Deus levará 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Ele levará os ímpios ao poço da destruição.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pede a Deus para ser misericordioso com ele?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que seja misericordioso porque alguém deseja engoli-lo.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inimigos de Davi desejam engoli-lo?</w:t>
      </w:r>
    </w:p>
    <w:p>
      <w:pPr/>
      <w:r>
        <w:rPr>
          <w:lang w:val="pt_PT" w:bidi="pt_PT"/>
        </w:rPr>
      </w:r>
      <w:r>
        <w:rPr>
          <w:lang w:val="pt_PT" w:bidi="pt_PT"/>
        </w:rPr>
        <w:t>Os inimigos de Davi desejam devorá-lo o dia todo.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promete fazer quando está com medo?</w:t>
      </w:r>
    </w:p>
    <w:p>
      <w:pPr/>
      <w:r>
        <w:rPr>
          <w:lang w:val="pt_PT" w:bidi="pt_PT"/>
        </w:rPr>
      </w:r>
      <w:r>
        <w:rPr>
          <w:lang w:val="pt_PT" w:bidi="pt_PT"/>
        </w:rPr>
        <w:t>Quando Davi está com medo, ele coloca sua confiança em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da confiança de Davi em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confia em Deus, por isso não terá medo.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inimigos de Davi fazem com as suas palavras?</w:t>
      </w:r>
    </w:p>
    <w:p>
      <w:pPr/>
      <w:r>
        <w:rPr>
          <w:lang w:val="pt_PT" w:bidi="pt_PT"/>
        </w:rPr>
      </w:r>
      <w:r>
        <w:rPr>
          <w:lang w:val="pt_PT" w:bidi="pt_PT"/>
        </w:rPr>
        <w:t>Eles distorcem as palavras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56.5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os pensamentos dos inimigos de Davi em relação a ele?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seus pensamentos são contra Davi para 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pede a Deus para derrubar os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Deus que os derrube em Sua 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fazer com suas lágrimas?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Deus para colocar as suas lágrimas na garrafa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inimigos de Davi recuarão?</w:t>
      </w:r>
    </w:p>
    <w:p>
      <w:pPr/>
      <w:r>
        <w:rPr>
          <w:lang w:val="pt_PT" w:bidi="pt_PT"/>
        </w:rPr>
      </w:r>
      <w:r>
        <w:rPr>
          <w:lang w:val="pt_PT" w:bidi="pt_PT"/>
        </w:rPr>
        <w:t>Os inimigos de Davi voltarão atrás no dia em que ele clamar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promete dar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promete oferecer ofertas de gratidão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Davi anda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anda diante de Deus na luz dos vivos.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pede a Deus para ser misericordioso com ele?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que seja misericordioso com ele, pois sua alma encontra refúgio em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57.1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Davi se refugia em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se refugia em Deus até que esses problemas terminem.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Deus faz por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Deus faz todas as coisas por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Deus enviará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Deus enviará a ele a fidelidade e a Sua confiança.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Entre quem Davi se deita?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entre aqueles que estão em chamas.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Davi pede a Deus para deixar sua glória estar?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pediu a Deus que a Sua glória estivesse acima de toda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aqueles que cavaram uma cova na frente de Davi?</w:t>
      </w:r>
    </w:p>
    <w:p>
      <w:pPr/>
      <w:r>
        <w:rPr>
          <w:lang w:val="pt_PT" w:bidi="pt_PT"/>
        </w:rPr>
      </w:r>
      <w:r>
        <w:rPr>
          <w:lang w:val="pt_PT" w:bidi="pt_PT"/>
        </w:rPr>
        <w:t>Eles mesmos caíram no meio disso.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instrumentos musicais Davi chama para acordar?</w:t>
      </w:r>
    </w:p>
    <w:p>
      <w:pPr/>
      <w:r>
        <w:rPr>
          <w:lang w:val="pt_PT" w:bidi="pt_PT"/>
        </w:rPr>
      </w:r>
      <w:r>
        <w:rPr>
          <w:lang w:val="pt_PT" w:bidi="pt_PT"/>
        </w:rPr>
        <w:t>Davi chama a lira e a harpa para acordar.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Davi dará graças ao Senhor?</w:t>
      </w:r>
    </w:p>
    <w:p>
      <w:pPr/>
      <w:r>
        <w:rPr>
          <w:lang w:val="pt_PT" w:bidi="pt_PT"/>
        </w:rPr>
      </w:r>
      <w:r>
        <w:rPr>
          <w:lang w:val="pt_PT" w:bidi="pt_PT"/>
        </w:rPr>
        <w:t>Davi dará graças ao Senhor entre os povos.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57.9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Davi cantará louvores ao Senhor?</w:t>
      </w:r>
    </w:p>
    <w:p>
      <w:pPr/>
      <w:r>
        <w:rPr>
          <w:lang w:val="pt_PT" w:bidi="pt_PT"/>
        </w:rPr>
      </w:r>
      <w:r>
        <w:rPr>
          <w:lang w:val="pt_PT" w:bidi="pt_PT"/>
        </w:rPr>
        <w:t>Davi cantará louvores ao Senhor entre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Davi pede para a glória de Deus ser exaltada?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que a glória de Deus seja exaltada sobre toda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os filhos dos homens espalham pelas terras?</w:t>
      </w:r>
    </w:p>
    <w:p>
      <w:pPr/>
      <w:r>
        <w:rPr>
          <w:lang w:val="pt_PT" w:bidi="pt_PT"/>
        </w:rPr>
      </w:r>
      <w:r>
        <w:rPr>
          <w:lang w:val="pt_PT" w:bidi="pt_PT"/>
        </w:rPr>
        <w:t>Eles espalham violência pela terra com suas 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Davi diz que os ímpios se desviam?</w:t>
      </w:r>
    </w:p>
    <w:p>
      <w:pPr/>
      <w:r>
        <w:rPr>
          <w:lang w:val="pt_PT" w:bidi="pt_PT"/>
        </w:rPr>
      </w:r>
      <w:r>
        <w:rPr>
          <w:lang w:val="pt_PT" w:bidi="pt_PT"/>
        </w:rPr>
        <w:t>Eles se desviam assim que nascem.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quando os ímpios disparam suas flechas?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Deus que as flechas sejam como se não tivessem pontas.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justos se alegrarão?</w:t>
      </w:r>
    </w:p>
    <w:p>
      <w:pPr/>
      <w:r>
        <w:rPr>
          <w:lang w:val="pt_PT" w:bidi="pt_PT"/>
        </w:rPr>
      </w:r>
      <w:r>
        <w:rPr>
          <w:lang w:val="pt_PT" w:bidi="pt_PT"/>
        </w:rPr>
        <w:t>O justo se alegrará quando vir a vingança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pede a Deus para resgatá-lo de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para colocá-lo em um lugar alto, longe daqueles que se levantam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reúne contra Davi?</w:t>
      </w:r>
    </w:p>
    <w:p>
      <w:pPr/>
      <w:r>
        <w:rPr>
          <w:lang w:val="pt_PT" w:bidi="pt_PT"/>
        </w:rPr>
      </w:r>
      <w:r>
        <w:rPr>
          <w:lang w:val="pt_PT" w:bidi="pt_PT"/>
        </w:rPr>
        <w:t>Os poderosos malfeitores se reúnem contra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Davi pede a Yahweh para não ser misericordioso?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para não ser misericordioso com nenhum transgressor ímpio.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espera que seu Deus o encontre?</w:t>
      </w:r>
    </w:p>
    <w:p>
      <w:pPr/>
      <w:r>
        <w:rPr>
          <w:lang w:val="pt_PT" w:bidi="pt_PT"/>
        </w:rPr>
      </w:r>
      <w:r>
        <w:rPr>
          <w:lang w:val="pt_PT" w:bidi="pt_PT"/>
        </w:rPr>
        <w:t>Deus o encontrará com sua fidelidade.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pede a Deus para consumir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que os consuma em ira, e que os consuma para que não existam 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59.16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canta sobre a força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Deus tem sido sua alta torre e um refúgio no dia de sua angústia.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aos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Ele os rejeitou, os destruiu e ficou irado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à terra?</w:t>
      </w:r>
    </w:p>
    <w:p>
      <w:pPr/>
      <w:r>
        <w:rPr>
          <w:lang w:val="pt_PT" w:bidi="pt_PT"/>
        </w:rPr>
      </w:r>
      <w:r>
        <w:rPr>
          <w:lang w:val="pt_PT" w:bidi="pt_PT"/>
        </w:rPr>
        <w:t>Ele fez a terra tremer e a rasgou.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mostrou ao seu povo e fez com que bebessem?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mostrou coisas severas e os fez beber o vinho da tontura.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Deus deu um estandarte?</w:t>
      </w:r>
    </w:p>
    <w:p>
      <w:pPr/>
      <w:r>
        <w:rPr>
          <w:lang w:val="pt_PT" w:bidi="pt_PT"/>
        </w:rPr>
      </w:r>
      <w:r>
        <w:rPr>
          <w:lang w:val="pt_PT" w:bidi="pt_PT"/>
        </w:rPr>
        <w:t>Ele deu um estandarte aos que o honram.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a Siquém e ao vale de Sucote?</w:t>
      </w:r>
    </w:p>
    <w:p>
      <w:pPr/>
      <w:r>
        <w:rPr>
          <w:lang w:val="pt_PT" w:bidi="pt_PT"/>
        </w:rPr>
      </w:r>
      <w:r>
        <w:rPr>
          <w:lang w:val="pt_PT" w:bidi="pt_PT"/>
        </w:rPr>
        <w:t>Ele dividirá Siquém e repartirá o vale de Sucote.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a Edom?</w:t>
      </w:r>
    </w:p>
    <w:p>
      <w:pPr/>
      <w:r>
        <w:rPr>
          <w:lang w:val="pt_PT" w:bidi="pt_PT"/>
        </w:rPr>
      </w:r>
      <w:r>
        <w:rPr>
          <w:lang w:val="pt_PT" w:bidi="pt_PT"/>
        </w:rPr>
        <w:t>Ele lançará seu sapato sobre Edom.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60.10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não fez pelo exército?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foi para a batalha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60.11–12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israelitas poderão triunfar?</w:t>
      </w:r>
    </w:p>
    <w:p>
      <w:pPr/>
      <w:r>
        <w:rPr>
          <w:lang w:val="pt_PT" w:bidi="pt_PT"/>
        </w:rPr>
      </w:r>
      <w:r>
        <w:rPr>
          <w:lang w:val="pt_PT" w:bidi="pt_PT"/>
        </w:rPr>
        <w:t>Eles triunfarão com a ajuda de Deus, pois ele pisoteará o inimigo.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fazer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Deus para ouvir seu clamor e atender à sua 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tem sido para Davi?</w:t>
      </w:r>
    </w:p>
    <w:p>
      <w:pPr/>
      <w:r>
        <w:rPr>
          <w:lang w:val="pt_PT" w:bidi="pt_PT"/>
        </w:rPr>
      </w:r>
      <w:r>
        <w:rPr>
          <w:lang w:val="pt_PT" w:bidi="pt_PT"/>
        </w:rPr>
        <w:t>Deus tem sido um refúgio e uma torre forte contra o inimigo para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Davi viverá e se refugiará?</w:t>
      </w:r>
    </w:p>
    <w:p>
      <w:pPr/>
      <w:r>
        <w:rPr>
          <w:lang w:val="pt_PT" w:bidi="pt_PT"/>
        </w:rPr>
      </w:r>
      <w:r>
        <w:rPr>
          <w:lang w:val="pt_PT" w:bidi="pt_PT"/>
        </w:rPr>
        <w:t>Davi viverá no tabernáculo de Deus para sempre e se refugiará no esconderijo sob as asas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por Davi quando ouviu seus votos?</w:t>
      </w:r>
    </w:p>
    <w:p>
      <w:pPr/>
      <w:r>
        <w:rPr>
          <w:lang w:val="pt_PT" w:bidi="pt_PT"/>
        </w:rPr>
      </w:r>
      <w:r>
        <w:rPr>
          <w:lang w:val="pt_PT" w:bidi="pt_PT"/>
        </w:rPr>
        <w:t>Deus deu-lhe a herança daqueles que honram o Seu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pela vida do rei?</w:t>
      </w:r>
    </w:p>
    <w:p>
      <w:pPr/>
      <w:r>
        <w:rPr>
          <w:lang w:val="pt_PT" w:bidi="pt_PT"/>
        </w:rPr>
      </w:r>
      <w:r>
        <w:rPr>
          <w:lang w:val="pt_PT" w:bidi="pt_PT"/>
        </w:rPr>
        <w:t>Deus prolongará a vida do rei para que seus anos sejam como muitas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cantará louvores ao nome de Deus para sempre?</w:t>
      </w:r>
    </w:p>
    <w:p>
      <w:pPr/>
      <w:r>
        <w:rPr>
          <w:lang w:val="pt_PT" w:bidi="pt_PT"/>
        </w:rPr>
      </w:r>
      <w:r>
        <w:rPr>
          <w:lang w:val="pt_PT" w:bidi="pt_PT"/>
        </w:rPr>
        <w:t>Davi cantará louvores ao nome de Deus para sempre, para que ele possa cumprir seus votos todos os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espera em silêncio somente por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espera em silêncio por Deus porque sua salvação vem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Deus é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só Deus é sua rocha e salvação, e sua torre alta.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tratam um homem em sua posição honrosa?</w:t>
      </w:r>
    </w:p>
    <w:p>
      <w:pPr/>
      <w:r>
        <w:rPr>
          <w:lang w:val="pt_PT" w:bidi="pt_PT"/>
        </w:rPr>
      </w:r>
      <w:r>
        <w:rPr>
          <w:lang w:val="pt_PT" w:bidi="pt_PT"/>
        </w:rPr>
        <w:t>Eles consultam com ele apenas para derrubá-lo, adoram contar mentiras, e o abençoam com suas bocas, mas em seus corações o amaldiçoam.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ao povo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diz ao povo para confiar em Deus em todos os momentos e derramar seu coração diante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homens de baixa e alta posição?</w:t>
      </w:r>
    </w:p>
    <w:p>
      <w:pPr/>
      <w:r>
        <w:rPr>
          <w:lang w:val="pt_PT" w:bidi="pt_PT"/>
        </w:rPr>
      </w:r>
      <w:r>
        <w:rPr>
          <w:lang w:val="pt_PT" w:bidi="pt_PT"/>
        </w:rPr>
        <w:t>Homens de baixa posição são vaidade, e homens de alta posição são mentira; pesados juntos, são mais leves que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Davi diz que as pessoas não devem fixar seus corações?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não devem confiar na opressão ou no roubo e não devem esperar inutilmente nas riquezas, porque elas não darão fruto.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ouviu quando Deus falou?</w:t>
      </w:r>
    </w:p>
    <w:p>
      <w:pPr/>
      <w:r>
        <w:rPr>
          <w:lang w:val="pt_PT" w:bidi="pt_PT"/>
        </w:rPr>
      </w:r>
      <w:r>
        <w:rPr>
          <w:lang w:val="pt_PT" w:bidi="pt_PT"/>
        </w:rPr>
        <w:t>Davi ouviu que o poder pertence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pertence a fidelidade da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A fidelidade pertence ao Senhor, porque o Senhor recompensa cada pessoa pelo que ela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busca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busca a Deus fervorosamente, sua alma tem sede dEle, e sua carne anseia por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Davi procura por Deus no santuário, o que ele vê?</w:t>
      </w:r>
    </w:p>
    <w:p>
      <w:pPr/>
      <w:r>
        <w:rPr>
          <w:lang w:val="pt_PT" w:bidi="pt_PT"/>
        </w:rPr>
      </w:r>
      <w:r>
        <w:rPr>
          <w:lang w:val="pt_PT" w:bidi="pt_PT"/>
        </w:rPr>
        <w:t>Ele vê o poder e a glória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63.3–4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fará por causa da fidelidade da aliança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lábios de Davi louvarão a Deus, ele bendirá a Ele enquanto viver, e levantará suas mãos em nome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63.5–6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satisfaz a alma de Davi e o leva a louvar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satisfeito e louva quando pensa em Deus em sua cama e medita nele à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Davi se alegra?</w:t>
      </w:r>
    </w:p>
    <w:p>
      <w:pPr/>
      <w:r>
        <w:rPr>
          <w:lang w:val="pt_PT" w:bidi="pt_PT"/>
        </w:rPr>
      </w:r>
      <w:r>
        <w:rPr>
          <w:lang w:val="pt_PT" w:bidi="pt_PT"/>
        </w:rPr>
        <w:t>Ele se alegra à sombra das asas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sustenta Davi?</w:t>
      </w:r>
    </w:p>
    <w:p>
      <w:pPr/>
      <w:r>
        <w:rPr>
          <w:lang w:val="pt_PT" w:bidi="pt_PT"/>
        </w:rPr>
      </w:r>
      <w:r>
        <w:rPr>
          <w:lang w:val="pt_PT" w:bidi="pt_PT"/>
        </w:rPr>
        <w:t>A mão direita de Deus sustenta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63.9–10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buscam destruir a alma de Davi?</w:t>
      </w:r>
    </w:p>
    <w:p>
      <w:pPr/>
      <w:r>
        <w:rPr>
          <w:lang w:val="pt_PT" w:bidi="pt_PT"/>
        </w:rPr>
      </w:r>
      <w:r>
        <w:rPr>
          <w:lang w:val="pt_PT" w:bidi="pt_PT"/>
        </w:rPr>
        <w:t>Eles descerão às partes mais baixas da terra, serão entregues ao poder da espada e dados aos chacais.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juram por Deus?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juram por ele se orgulharão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63.11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falam mentiras?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falam mentiras terão suas bocas fechadas.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pedindo a Deus para ouvir?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Deus ouça sua voz e escute sua queixa.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Davi pede a Deus para escondê-lo?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para escondê-lo do plano secreto dos malfeitores e do tumulto dos que praticam a iniquidade.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inimigos de Davi fizeram com suas línguas?</w:t>
      </w:r>
    </w:p>
    <w:p>
      <w:pPr/>
      <w:r>
        <w:rPr>
          <w:lang w:val="pt_PT" w:bidi="pt_PT"/>
        </w:rPr>
      </w:r>
      <w:r>
        <w:rPr>
          <w:lang w:val="pt_PT" w:bidi="pt_PT"/>
        </w:rPr>
        <w:t>Eles afiaram suas línguas como espadas.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quem os inimigos de Davi atiram?</w:t>
      </w:r>
    </w:p>
    <w:p>
      <w:pPr/>
      <w:r>
        <w:rPr>
          <w:lang w:val="pt_PT" w:bidi="pt_PT"/>
        </w:rPr>
      </w:r>
      <w:r>
        <w:rPr>
          <w:lang w:val="pt_PT" w:bidi="pt_PT"/>
        </w:rPr>
        <w:t>Eles atiram em alguém que é inocente.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inimigos de Davi dizem quando consultam em particular para planejar o mal e armar armadilhas?</w:t>
      </w:r>
    </w:p>
    <w:p>
      <w:pPr/>
      <w:r>
        <w:rPr>
          <w:lang w:val="pt_PT" w:bidi="pt_PT"/>
        </w:rPr>
      </w:r>
      <w:r>
        <w:rPr>
          <w:lang w:val="pt_PT" w:bidi="pt_PT"/>
        </w:rPr>
        <w:t>Eles dizem: “Quem nos verá?”.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responderá aos inimigos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Deus os atingirá de repente, e eles serão feridos com suas flechas.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causa das ações de Deus, o que acontecerá ao inimigo?</w:t>
      </w:r>
    </w:p>
    <w:p>
      <w:pPr/>
      <w:r>
        <w:rPr>
          <w:lang w:val="pt_PT" w:bidi="pt_PT"/>
        </w:rPr>
      </w:r>
      <w:r>
        <w:rPr>
          <w:lang w:val="pt_PT" w:bidi="pt_PT"/>
        </w:rPr>
        <w:t>O inimigo será feito para tropeçar e todos que os virem balançarão suas cabeças.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todas as pessoas responderão quando Deus julgar os inimigos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povos temerão, declararão os feitos de Deus e refletirão sabiamente sobre o que Ele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farão os justos e todos os retos de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Os justos se alegrarão em Yahweh e nele se refugiarão; todos os retos de coração se orgulharão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Davi diz que seus votos serão cumpridos?</w:t>
      </w:r>
    </w:p>
    <w:p>
      <w:pPr/>
      <w:r>
        <w:rPr>
          <w:lang w:val="pt_PT" w:bidi="pt_PT"/>
        </w:rPr>
      </w:r>
      <w:r>
        <w:rPr>
          <w:lang w:val="pt_PT" w:bidi="pt_PT"/>
        </w:rPr>
        <w:t>Seus votos serão levados a Deus em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Deus fará sobre suas transgressões?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Deus perdoará suas transgressões.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diz ser o homem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Abençoado é o homem que Deus escolhe para se aproximar e viver em seus átrios; ele será satisfeito com a bondade da casa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Deus da sua salvação responderá à sua oração?</w:t>
      </w:r>
    </w:p>
    <w:p>
      <w:pPr/>
      <w:r>
        <w:rPr>
          <w:lang w:val="pt_PT" w:bidi="pt_PT"/>
        </w:rPr>
      </w:r>
      <w:r>
        <w:rPr>
          <w:lang w:val="pt_PT" w:bidi="pt_PT"/>
        </w:rPr>
        <w:t>Deus responderá em justiça fazendo coisas maravilhosas.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acalma?</w:t>
      </w:r>
    </w:p>
    <w:p>
      <w:pPr/>
      <w:r>
        <w:rPr>
          <w:lang w:val="pt_PT" w:bidi="pt_PT"/>
        </w:rPr>
      </w:r>
      <w:r>
        <w:rPr>
          <w:lang w:val="pt_PT" w:bidi="pt_PT"/>
        </w:rPr>
        <w:t>Ele acalma os mares e as ondas rugindo e a agitação dos povos.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tem medo das evidências dos feitos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vivem nas partes mais altas da terra têm medo das evidências dos feitos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diz que Deus ajuda a terra?</w:t>
      </w:r>
    </w:p>
    <w:p>
      <w:pPr/>
      <w:r>
        <w:rPr>
          <w:lang w:val="pt_PT" w:bidi="pt_PT"/>
        </w:rPr>
      </w:r>
      <w:r>
        <w:rPr>
          <w:lang w:val="pt_PT" w:bidi="pt_PT"/>
        </w:rPr>
        <w:t>Deus rega, enriquece e prepara a terra para fornecer grãos à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terra atrás da carruagem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As trilhas atrás de sua carruagem deixam gordura cair sobre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estão vestidas as pastagens e cobertos os vales?</w:t>
      </w:r>
    </w:p>
    <w:p>
      <w:pPr/>
      <w:r>
        <w:rPr>
          <w:lang w:val="pt_PT" w:bidi="pt_PT"/>
        </w:rPr>
      </w:r>
      <w:r>
        <w:rPr>
          <w:lang w:val="pt_PT" w:bidi="pt_PT"/>
        </w:rPr>
        <w:t>Os pastos estão cobertos de rebanhos, e os vales estão cobertos de grãos.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a toda a terra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diz a todos para fazerem um som alegre a Deus, cantarem a glória do seu nome e tornarem seu louvor glorioso.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fará com que os inimigos de Deus se submetam a ele?</w:t>
      </w:r>
    </w:p>
    <w:p>
      <w:pPr/>
      <w:r>
        <w:rPr>
          <w:lang w:val="pt_PT" w:bidi="pt_PT"/>
        </w:rPr>
      </w:r>
      <w:r>
        <w:rPr>
          <w:lang w:val="pt_PT" w:bidi="pt_PT"/>
        </w:rPr>
        <w:t>A grandeza do poder de Deus fará com que seus inimigos se submetam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feito milagroso Deus fez para os filhos dos homens?</w:t>
      </w:r>
    </w:p>
    <w:p>
      <w:pPr/>
      <w:r>
        <w:rPr>
          <w:lang w:val="pt_PT" w:bidi="pt_PT"/>
        </w:rPr>
      </w:r>
      <w:r>
        <w:rPr>
          <w:lang w:val="pt_PT" w:bidi="pt_PT"/>
        </w:rPr>
        <w:t>Ele transformou o mar em terra seca para que o povo atravessasse o rio a pé.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faz por seu povo na vida?</w:t>
      </w:r>
    </w:p>
    <w:p>
      <w:pPr/>
      <w:r>
        <w:rPr>
          <w:lang w:val="pt_PT" w:bidi="pt_PT"/>
        </w:rPr>
      </w:r>
      <w:r>
        <w:rPr>
          <w:lang w:val="pt_PT" w:bidi="pt_PT"/>
        </w:rPr>
        <w:t>Ele mantém suas almas na vida e não permite que seus pés sejam movidos.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testou seu povo e para onde ele os levou?</w:t>
      </w:r>
    </w:p>
    <w:p>
      <w:pPr/>
      <w:r>
        <w:rPr>
          <w:lang w:val="pt_PT" w:bidi="pt_PT"/>
        </w:rPr>
      </w:r>
      <w:r>
        <w:rPr>
          <w:lang w:val="pt_PT" w:bidi="pt_PT"/>
        </w:rPr>
        <w:t>Deus os testou como a prata é testada.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Deus levou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os levou para um lugar espaçoso.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o escritor entrará na casa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entrará na casa de Deus com ofertas queimadas.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oferecerá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oferecerá holocaustos de animais gordos, o doce aroma de carneiros, e touros e cabras.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declarará a todos os que temem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declarará o que Deus fez por sua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fará se o escritor olhar para a iniquidade em seu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não o ouvirá se o escritor olhar para a iniquidade em seu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Deus não se afastou?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se afastou da oração do escritor e de sua fidelidade à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67.1–2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deveria ser misericordioso com seu povo e abençoá-los?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abençoá-los para que seus caminhos sejam conhecidos na terra, e sua salvação entre todas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louvar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povos devem louvar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nações devem se alegrar e cantar?</w:t>
      </w:r>
    </w:p>
    <w:p>
      <w:pPr/>
      <w:r>
        <w:rPr>
          <w:lang w:val="pt_PT" w:bidi="pt_PT"/>
        </w:rPr>
      </w:r>
      <w:r>
        <w:rPr>
          <w:lang w:val="pt_PT" w:bidi="pt_PT"/>
        </w:rPr>
        <w:t>As nações devem se alegrar e cantar porque Deus julgará os povos com justiça e governará as nações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terra deu sua colheita?</w:t>
      </w:r>
    </w:p>
    <w:p>
      <w:pPr/>
      <w:r>
        <w:rPr>
          <w:lang w:val="pt_PT" w:bidi="pt_PT"/>
        </w:rPr>
      </w:r>
      <w:r>
        <w:rPr>
          <w:lang w:val="pt_PT" w:bidi="pt_PT"/>
        </w:rPr>
        <w:t>A terra produziu sua colheita porque Deus abençoou os povos.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porque Deus abençoou os povos?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confins da terra devem honrá-lo.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aconteça aos inimigos de Deus e àqueles que odeiam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os inimigos de Deus sejam dispersos, e aqueles que odeiam a Deus fujam diante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justos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Os justos devem se alegrar, regozijar-se, cantar e estar felizes diante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faz pelos solitários e pelos prisioneiros?</w:t>
      </w:r>
    </w:p>
    <w:p>
      <w:pPr/>
      <w:r>
        <w:rPr>
          <w:lang w:val="pt_PT" w:bidi="pt_PT"/>
        </w:rPr>
      </w:r>
      <w:r>
        <w:rPr>
          <w:lang w:val="pt_PT" w:bidi="pt_PT"/>
        </w:rPr>
        <w:t>Ele coloca os solitários em famílias e liberta os prisioneiros com cânticos.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terra e os céus fizeram quando Deus saiu diante de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A terra tremeu e os céus derramaram chuva na presença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enviou para o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Deus enviou uma chuva abundante para fortalecer sua herança quando estava cansada.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grande exército anunciou?</w:t>
      </w:r>
    </w:p>
    <w:p>
      <w:pPr/>
      <w:r>
        <w:rPr>
          <w:lang w:val="pt_PT" w:bidi="pt_PT"/>
        </w:rPr>
      </w:r>
      <w:r>
        <w:rPr>
          <w:lang w:val="pt_PT" w:bidi="pt_PT"/>
        </w:rPr>
        <w:t>O exército anunciou as ordens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fazem as mulheres que esperam em casa depois que os reis dos exércitos fogem?</w:t>
      </w:r>
    </w:p>
    <w:p>
      <w:pPr/>
      <w:r>
        <w:rPr>
          <w:lang w:val="pt_PT" w:bidi="pt_PT"/>
        </w:rPr>
      </w:r>
      <w:r>
        <w:rPr>
          <w:lang w:val="pt_PT" w:bidi="pt_PT"/>
        </w:rPr>
        <w:t>Eles dividem o saque de pombas de prata e ouro.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está olhando com inveja a região montanhosa?</w:t>
      </w:r>
    </w:p>
    <w:p>
      <w:pPr/>
      <w:r>
        <w:rPr>
          <w:lang w:val="pt_PT" w:bidi="pt_PT"/>
        </w:rPr>
      </w:r>
      <w:r>
        <w:rPr>
          <w:lang w:val="pt_PT" w:bidi="pt_PT"/>
        </w:rPr>
        <w:t>A região montanhosa olha com inveja para a montanha que Deus deseja como o lugar onde ele viverá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carros de Deus existem?</w:t>
      </w:r>
    </w:p>
    <w:p>
      <w:pPr/>
      <w:r>
        <w:rPr>
          <w:lang w:val="pt_PT" w:bidi="pt_PT"/>
        </w:rPr>
      </w:r>
      <w:r>
        <w:rPr>
          <w:lang w:val="pt_PT" w:bidi="pt_PT"/>
        </w:rPr>
        <w:t>Os carros de Deus são vinte mil, milhares sobre milhares.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faz por seu povo diariamente?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diariamente carrega seus fardos.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o Senhor trará de volta o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trará seu povo de Basã e das profundezas do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ordem da procissão de Deus ao santuário?</w:t>
      </w:r>
    </w:p>
    <w:p>
      <w:pPr/>
      <w:r>
        <w:rPr>
          <w:lang w:val="pt_PT" w:bidi="pt_PT"/>
        </w:rPr>
      </w:r>
      <w:r>
        <w:rPr>
          <w:lang w:val="pt_PT" w:bidi="pt_PT"/>
        </w:rPr>
        <w:t>Os cantores foram primeiro, os menestréis seguiram depois, e no meio estavam as meninas solteiras tocando pequenos tambores.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abençoar e louvar a Deus na assembleia?</w:t>
      </w:r>
    </w:p>
    <w:p>
      <w:pPr/>
      <w:r>
        <w:rPr>
          <w:lang w:val="pt_PT" w:bidi="pt_PT"/>
        </w:rPr>
      </w:r>
      <w:r>
        <w:rPr>
          <w:lang w:val="pt_PT" w:bidi="pt_PT"/>
        </w:rPr>
        <w:t>Os verdadeiros descendentes de Israel devem abençoar e louvar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menor tribo?</w:t>
      </w:r>
    </w:p>
    <w:p>
      <w:pPr/>
      <w:r>
        <w:rPr>
          <w:lang w:val="pt_PT" w:bidi="pt_PT"/>
        </w:rPr>
      </w:r>
      <w:r>
        <w:rPr>
          <w:lang w:val="pt_PT" w:bidi="pt_PT"/>
        </w:rPr>
        <w:t>Benjamim é a menor tribo.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revelar ao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que lhes revele o poder de Deus como nos tempos passados.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para repreender?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para repreender a fera dos juncos, os touros e bezerros dos povos.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sairá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Príncipes sairão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cantar para Deus?</w:t>
      </w:r>
    </w:p>
    <w:p>
      <w:pPr/>
      <w:r>
        <w:rPr>
          <w:lang w:val="pt_PT" w:bidi="pt_PT"/>
        </w:rPr>
      </w:r>
      <w:r>
        <w:rPr>
          <w:lang w:val="pt_PT" w:bidi="pt_PT"/>
        </w:rPr>
        <w:t>Os reinos da terra devem cantar louvores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Davi diz que a força deve ser atribuída?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atribuir força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68.35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dá ao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dá força e poder ao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Davi pede a Deus para salvá-lo?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para salvá-lo das águas profundas que invadiram sua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acontecendo com Davi enquanto ele espera por seu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cansado de chorar, sua garganta está seca e seus olhos falham.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são os inimigos de Davi que o odeiam?</w:t>
      </w:r>
    </w:p>
    <w:p>
      <w:pPr/>
      <w:r>
        <w:rPr>
          <w:lang w:val="pt_PT" w:bidi="pt_PT"/>
        </w:rPr>
      </w:r>
      <w:r>
        <w:rPr>
          <w:lang w:val="pt_PT" w:bidi="pt_PT"/>
        </w:rPr>
        <w:t>Seus inimigos são mais numerosos que os cabelos de sua cabeça.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sabe sobre Davi?</w:t>
      </w:r>
    </w:p>
    <w:p>
      <w:pPr/>
      <w:r>
        <w:rPr>
          <w:lang w:val="pt_PT" w:bidi="pt_PT"/>
        </w:rPr>
      </w:r>
      <w:r>
        <w:rPr>
          <w:lang w:val="pt_PT" w:bidi="pt_PT"/>
        </w:rPr>
        <w:t>Deus conhece a insensatez de Davi e seus pecados não estão escondidos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não quer que aconteça àqueles que esperam e buscam a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que eles não sejam envergonhados ou desonrados por causa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consumiu Davi?</w:t>
      </w:r>
    </w:p>
    <w:p>
      <w:pPr/>
      <w:r>
        <w:rPr>
          <w:lang w:val="pt_PT" w:bidi="pt_PT"/>
        </w:rPr>
      </w:r>
      <w:r>
        <w:rPr>
          <w:lang w:val="pt_PT" w:bidi="pt_PT"/>
        </w:rPr>
        <w:t>O zelo pela casa de Deus o consumiu.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fez como repreensão a si mesmo?</w:t>
      </w:r>
    </w:p>
    <w:p>
      <w:pPr/>
      <w:r>
        <w:rPr>
          <w:lang w:val="pt_PT" w:bidi="pt_PT"/>
        </w:rPr>
      </w:r>
      <w:r>
        <w:rPr>
          <w:lang w:val="pt_PT" w:bidi="pt_PT"/>
        </w:rPr>
        <w:t>Ele chorou e castigou sua alma com jejum.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Davi se tornou o objeto de um provérbio?</w:t>
      </w:r>
    </w:p>
    <w:p>
      <w:pPr/>
      <w:r>
        <w:rPr>
          <w:lang w:val="pt_PT" w:bidi="pt_PT"/>
        </w:rPr>
      </w:r>
      <w:r>
        <w:rPr>
          <w:lang w:val="pt_PT" w:bidi="pt_PT"/>
        </w:rPr>
        <w:t>Ele fez pano de saco de sua roupa.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quer que Yahweh responda à sua oração?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lhe responda na fidelidade da salvação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deveria se voltar para Davi?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se voltar para Davi porque as misericórdias de Yahweh para Davi são muitas.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Yahweh faça por causa dos inimigos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Yahweh se aproxime de sua alma e a redima.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inimigos de Davi lhe deram para comer e beber?</w:t>
      </w:r>
    </w:p>
    <w:p>
      <w:pPr/>
      <w:r>
        <w:rPr>
          <w:lang w:val="pt_PT" w:bidi="pt_PT"/>
        </w:rPr>
      </w:r>
      <w:r>
        <w:rPr>
          <w:lang w:val="pt_PT" w:bidi="pt_PT"/>
        </w:rPr>
        <w:t>Deram-lhe veneno como alimento e vinagre para beber.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a mesa de seus inimigos se torne?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a mesa de seus inimigos se torne uma armadilha e um laço para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aconteça com o lugar de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o lugar deles seja uma desolação, e que ninguém viva em suas tendas.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Davi quer que Yahweh acuse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Yahweh os acuse de terem cometido iniquidade após iniquidade.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69.30–31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agradará mais a Deus do que um boi ou um touro?</w:t>
      </w:r>
    </w:p>
    <w:p>
      <w:pPr/>
      <w:r>
        <w:rPr>
          <w:lang w:val="pt_PT" w:bidi="pt_PT"/>
        </w:rPr>
      </w:r>
      <w:r>
        <w:rPr>
          <w:lang w:val="pt_PT" w:bidi="pt_PT"/>
        </w:rPr>
        <w:t>O louvor de Davi ao seu nome com uma canção e sua ação de graças agradarão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responde aos necessitados e seus prisioneiros?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ouve os necessitados e não despreza seus prisioneiros.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deve louvar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O céu, a terra, os mares e tudo o que se move devem louvar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69.35–36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a Sião e às cidades de Judá?</w:t>
      </w:r>
    </w:p>
    <w:p>
      <w:pPr/>
      <w:r>
        <w:rPr>
          <w:lang w:val="pt_PT" w:bidi="pt_PT"/>
        </w:rPr>
      </w:r>
      <w:r>
        <w:rPr>
          <w:lang w:val="pt_PT" w:bidi="pt_PT"/>
        </w:rPr>
        <w:t>Deus salvará Sião e reconstruirá as cidades de Judá, e o povo viverá ali e as possuirá.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pedindo a Deus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Davi está pedindo a Deus para salvá-lo e vir rapidamente ajudá-lo.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70.2–3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Deus faça àqueles que buscam sua alma?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Deus os envergonhe e os confunda, que os faça retroceder e os desonre.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todos aqueles que buscam a Yahweh façam?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eles se alegrem e digam: “Que Deus seja louvado”.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precisa de Deus porque ele é pobre e necessitado?</w:t>
      </w:r>
    </w:p>
    <w:p>
      <w:pPr/>
      <w:r>
        <w:rPr>
          <w:lang w:val="pt_PT" w:bidi="pt_PT"/>
        </w:rPr>
      </w:r>
      <w:r>
        <w:rPr>
          <w:lang w:val="pt_PT" w:bidi="pt_PT"/>
        </w:rPr>
        <w:t>Davi precisa que Deus se apresse para ajudá-lo e resgatá-lo.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a Yahweh que quer que ele faça?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quer que ele o resgate, o proteja, incline seu ouvido para ele e o salve.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deseja que Yahweh seja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quer que Yahweh seja sua rocha e sua fortaleza.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o escritor quer ser resgatado?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ser resgatado da mão dos ímpios, e do homem injusto e cruel.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Há quanto tempo o escritor confia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confia em Yahweh desde criança.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se tornou para muitas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Ele se tornou um exemplo para muitas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faz com a boca o dia todo?</w:t>
      </w:r>
    </w:p>
    <w:p>
      <w:pPr/>
      <w:r>
        <w:rPr>
          <w:lang w:val="pt_PT" w:bidi="pt_PT"/>
        </w:rPr>
      </w:r>
      <w:r>
        <w:rPr>
          <w:lang w:val="pt_PT" w:bidi="pt_PT"/>
        </w:rPr>
        <w:t>Ele enche sua boca com louvor e honra o dia todo.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 Deus para não fazer quando ele estiver velho e sua força falhar?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para não o rejeitar ou abandonar.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dizem os inimigos do escritor enquanto conspiram juntos contra ele?</w:t>
      </w:r>
    </w:p>
    <w:p>
      <w:pPr/>
      <w:r>
        <w:rPr>
          <w:lang w:val="pt_PT" w:bidi="pt_PT"/>
        </w:rPr>
      </w:r>
      <w:r>
        <w:rPr>
          <w:lang w:val="pt_PT" w:bidi="pt_PT"/>
        </w:rPr>
        <w:t>Eles dizem: “Deus o abandonou; persigam e capturem-no, pois não há ninguém para salvá-lo”.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deseja que aconteça àqueles que são hostis à sua vida.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eles sejam envergonhados e consumidos, e cobertos de repreensão e desonra.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proclamará com sua boca sobre Yahweh?</w:t>
      </w:r>
    </w:p>
    <w:p>
      <w:pPr/>
      <w:r>
        <w:rPr>
          <w:lang w:val="pt_PT" w:bidi="pt_PT"/>
        </w:rPr>
      </w:r>
      <w:r>
        <w:rPr>
          <w:lang w:val="pt_PT" w:bidi="pt_PT"/>
        </w:rPr>
        <w:t>Sua boca contará a justiça e a salvação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não deve abandonar 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deve abandoná-lo porque o escritor está declarando a força de Yahweh para a próxima geração e seu poder para todos os que estão por vir.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autor diz ser muito alto?</w:t>
      </w:r>
    </w:p>
    <w:p>
      <w:pPr/>
      <w:r>
        <w:rPr>
          <w:lang w:val="pt_PT" w:bidi="pt_PT"/>
        </w:rPr>
      </w:r>
      <w:r>
        <w:rPr>
          <w:lang w:val="pt_PT" w:bidi="pt_PT"/>
        </w:rPr>
        <w:t>A justiça de Deus é muito elevada.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o escritor dá graças com sua harpa?</w:t>
      </w:r>
    </w:p>
    <w:p>
      <w:pPr/>
      <w:r>
        <w:rPr>
          <w:lang w:val="pt_PT" w:bidi="pt_PT"/>
        </w:rPr>
      </w:r>
      <w:r>
        <w:rPr>
          <w:lang w:val="pt_PT" w:bidi="pt_PT"/>
        </w:rPr>
        <w:t>Ele agradece a Deus pela Sua confiabilidade.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71.23–24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língua do escritor faz o dia todo?</w:t>
      </w:r>
    </w:p>
    <w:p>
      <w:pPr/>
      <w:r>
        <w:rPr>
          <w:lang w:val="pt_PT" w:bidi="pt_PT"/>
        </w:rPr>
      </w:r>
      <w:r>
        <w:rPr>
          <w:lang w:val="pt_PT" w:bidi="pt_PT"/>
        </w:rPr>
        <w:t>Falará sobre a justiça de Deus o dia todo.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Salomão pede a Deus para dar ao rei e seu filho?</w:t>
      </w:r>
    </w:p>
    <w:p>
      <w:pPr/>
      <w:r>
        <w:rPr>
          <w:lang w:val="pt_PT" w:bidi="pt_PT"/>
        </w:rPr>
      </w:r>
      <w:r>
        <w:rPr>
          <w:lang w:val="pt_PT" w:bidi="pt_PT"/>
        </w:rPr>
        <w:t>Salomão pede a Deus que dê ao rei seus decretos justos e que dê a seu filho a Sua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Salomão quer que o povo honre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eles honrem a Deus enquanto o sol durar e enquanto a lua existir por todas as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Salomão quer que sejam os dias do rei?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eles sejam como chuva sobre a grama cortada, e aguaceiros que regam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Até onde se estenderá o domínio do rei?</w:t>
      </w:r>
    </w:p>
    <w:p>
      <w:pPr/>
      <w:r>
        <w:rPr>
          <w:lang w:val="pt_PT" w:bidi="pt_PT"/>
        </w:rPr>
      </w:r>
      <w:r>
        <w:rPr>
          <w:lang w:val="pt_PT" w:bidi="pt_PT"/>
        </w:rPr>
        <w:t>Seu domínio se estenderá de mar a mar, do rio até os confins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todos os reis e nações farão diante do rei?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reis se prostrarão diante dele e o servirão.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rei trata os pobres e necessitados?</w:t>
      </w:r>
    </w:p>
    <w:p>
      <w:pPr/>
      <w:r>
        <w:rPr>
          <w:lang w:val="pt_PT" w:bidi="pt_PT"/>
        </w:rPr>
      </w:r>
      <w:r>
        <w:rPr>
          <w:lang w:val="pt_PT" w:bidi="pt_PT"/>
        </w:rPr>
        <w:t>Ele tem piedade dos pobres e necessitados, e salva as almas dos necessitados.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os sinais da bênção de Deus sobre o rei?</w:t>
      </w:r>
    </w:p>
    <w:p>
      <w:pPr/>
      <w:r>
        <w:rPr>
          <w:lang w:val="pt_PT" w:bidi="pt_PT"/>
        </w:rPr>
      </w:r>
      <w:r>
        <w:rPr>
          <w:lang w:val="pt_PT" w:bidi="pt_PT"/>
        </w:rPr>
        <w:t>Os sinais de bênção são uma abundância de grãos, e as pessoas nas cidades prosperarão.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Salomão pede que o nome do rei perdure?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que o nome do rei dure para sempre e continue enquanto o sol existir.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só Yahweh faz?</w:t>
      </w:r>
    </w:p>
    <w:p>
      <w:pPr/>
      <w:r>
        <w:rPr>
          <w:lang w:val="pt_PT" w:bidi="pt_PT"/>
        </w:rPr>
      </w:r>
      <w:r>
        <w:rPr>
          <w:lang w:val="pt_PT" w:bidi="pt_PT"/>
        </w:rPr>
        <w:t>Ele sozinho faz coisas maravilhosas.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Deus é bom?</w:t>
      </w:r>
    </w:p>
    <w:p>
      <w:pPr/>
      <w:r>
        <w:rPr>
          <w:lang w:val="pt_PT" w:bidi="pt_PT"/>
        </w:rPr>
      </w:r>
      <w:r>
        <w:rPr>
          <w:lang w:val="pt_PT" w:bidi="pt_PT"/>
        </w:rPr>
        <w:t>Deus é bom para Israel, para aqueles com um coração puro.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pés de Asafe quase escorregaram?</w:t>
      </w:r>
    </w:p>
    <w:p>
      <w:pPr/>
      <w:r>
        <w:rPr>
          <w:lang w:val="pt_PT" w:bidi="pt_PT"/>
        </w:rPr>
      </w:r>
      <w:r>
        <w:rPr>
          <w:lang w:val="pt_PT" w:bidi="pt_PT"/>
        </w:rPr>
        <w:t>Ele quase escorregou porque estava com inveja dos arrogantes ao ver a prosperidade dos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Asafe descreveu os arrogantes e ímpios?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eles não têm dor, são fortes e bem alimentados, estão livres de fardos e não são afligidos como os outros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o orgulho e a violência para 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O orgulho é como um colar em volta do pescoço deles, e a violência os veste como um manto.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da cegueira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Dessa cegueira vêm o pecado e os pensamentos malignos.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dizem 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Eles zombam, dizem coisas más, ameaçam violência e falam contra 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ímpios dizem sobre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dizem: “Como Deus sabe? Deus sabe o que acontece?”.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Asafe sente que guardou seu coração em vão?</w:t>
      </w:r>
    </w:p>
    <w:p>
      <w:pPr/>
      <w:r>
        <w:rPr>
          <w:lang w:val="pt_PT" w:bidi="pt_PT"/>
        </w:rPr>
      </w:r>
      <w:r>
        <w:rPr>
          <w:lang w:val="pt_PT" w:bidi="pt_PT"/>
        </w:rPr>
        <w:t>Asafe tem sido afligido o dia todo e disciplinado todas as manhãs.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se Asafe disser essas coisas?</w:t>
      </w:r>
    </w:p>
    <w:p>
      <w:pPr/>
      <w:r>
        <w:rPr>
          <w:lang w:val="pt_PT" w:bidi="pt_PT"/>
        </w:rPr>
      </w:r>
      <w:r>
        <w:rPr>
          <w:lang w:val="pt_PT" w:bidi="pt_PT"/>
        </w:rPr>
        <w:t>Ele trairá esta geração de filhos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Asafe foi para obter compreensão dessas coisas?</w:t>
      </w:r>
    </w:p>
    <w:p>
      <w:pPr/>
      <w:r>
        <w:rPr>
          <w:lang w:val="pt_PT" w:bidi="pt_PT"/>
        </w:rPr>
      </w:r>
      <w:r>
        <w:rPr>
          <w:lang w:val="pt_PT" w:bidi="pt_PT"/>
        </w:rPr>
        <w:t>Asafe foi ao santuário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ímpios se tornarão em um momento?</w:t>
      </w:r>
    </w:p>
    <w:p>
      <w:pPr/>
      <w:r>
        <w:rPr>
          <w:lang w:val="pt_PT" w:bidi="pt_PT"/>
        </w:rPr>
      </w:r>
      <w:r>
        <w:rPr>
          <w:lang w:val="pt_PT" w:bidi="pt_PT"/>
        </w:rPr>
        <w:t>Eles se tornarão um deserto em um momento.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disse que era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era como um animal insensato diante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por Asafe depois de guiá-lo com seu conselho?</w:t>
      </w:r>
    </w:p>
    <w:p>
      <w:pPr/>
      <w:r>
        <w:rPr>
          <w:lang w:val="pt_PT" w:bidi="pt_PT"/>
        </w:rPr>
      </w:r>
      <w:r>
        <w:rPr>
          <w:lang w:val="pt_PT" w:bidi="pt_PT"/>
        </w:rPr>
        <w:t>Depois, Deus receberá Asafe na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único desejo de Asafe na terra?</w:t>
      </w:r>
    </w:p>
    <w:p>
      <w:pPr/>
      <w:r>
        <w:rPr>
          <w:lang w:val="pt_PT" w:bidi="pt_PT"/>
        </w:rPr>
      </w:r>
      <w:r>
        <w:rPr>
          <w:lang w:val="pt_PT" w:bidi="pt_PT"/>
        </w:rPr>
        <w:t>O Deus do céu é tudo o que ele deseja.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perecerá?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estão longe de Deus perecerão, e ele destruirá todos os que lhe são infiéis.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73.28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única coisa que Asafe precisa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precisa se aproximar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pede a Deus para lembrar que Ele fez por Seu povo nos tempos antigos?</w:t>
      </w:r>
    </w:p>
    <w:p>
      <w:pPr/>
      <w:r>
        <w:rPr>
          <w:lang w:val="pt_PT" w:bidi="pt_PT"/>
        </w:rPr>
      </w:r>
      <w:r>
        <w:rPr>
          <w:lang w:val="pt_PT" w:bidi="pt_PT"/>
        </w:rPr>
        <w:t>Deus os redimiu nos tempos antigos e os comprou para serem sua própria herança.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74.4–6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dano o inimigo causou no santuário?</w:t>
      </w:r>
    </w:p>
    <w:p>
      <w:pPr/>
      <w:r>
        <w:rPr>
          <w:lang w:val="pt_PT" w:bidi="pt_PT"/>
        </w:rPr>
      </w:r>
      <w:r>
        <w:rPr>
          <w:lang w:val="pt_PT" w:bidi="pt_PT"/>
        </w:rPr>
        <w:t>Eles levantaram suas bandeiras de batalha, cortaram com machados, esmagaram e quebraram as gravuras.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mais fizeram ao santuário?</w:t>
      </w:r>
    </w:p>
    <w:p>
      <w:pPr/>
      <w:r>
        <w:rPr>
          <w:lang w:val="pt_PT" w:bidi="pt_PT"/>
        </w:rPr>
      </w:r>
      <w:r>
        <w:rPr>
          <w:lang w:val="pt_PT" w:bidi="pt_PT"/>
        </w:rPr>
        <w:t>Eles incendiaram e profanaram derrubando-o no chão,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inimigo fez aos locais de reunião?</w:t>
      </w:r>
    </w:p>
    <w:p>
      <w:pPr/>
      <w:r>
        <w:rPr>
          <w:lang w:val="pt_PT" w:bidi="pt_PT"/>
        </w:rPr>
      </w:r>
      <w:r>
        <w:rPr>
          <w:lang w:val="pt_PT" w:bidi="pt_PT"/>
        </w:rPr>
        <w:t>Eles queimaram todos os locais de reunião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Deus não viu mais?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viram mais sinais milagrosos, não há mais profeta.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74.12–13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os sinais de que Deus tem sido o rei de Asafe desde os tempos antigos?</w:t>
      </w:r>
    </w:p>
    <w:p>
      <w:pPr/>
      <w:r>
        <w:rPr>
          <w:lang w:val="pt_PT" w:bidi="pt_PT"/>
        </w:rPr>
      </w:r>
      <w:r>
        <w:rPr>
          <w:lang w:val="pt_PT" w:bidi="pt_PT"/>
        </w:rPr>
        <w:t>Deus dividiu o mar e esmagou as cabeças dos monstros marinhos.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ao leviatã?</w:t>
      </w:r>
    </w:p>
    <w:p>
      <w:pPr/>
      <w:r>
        <w:rPr>
          <w:lang w:val="pt_PT" w:bidi="pt_PT"/>
        </w:rPr>
      </w:r>
      <w:r>
        <w:rPr>
          <w:lang w:val="pt_PT" w:bidi="pt_PT"/>
        </w:rPr>
        <w:t>Ele esmagou as cabeças do leviatã e o deu como alimento aos que vivem no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74.16–17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estabeleceu?</w:t>
      </w:r>
    </w:p>
    <w:p>
      <w:pPr/>
      <w:r>
        <w:rPr>
          <w:lang w:val="pt_PT" w:bidi="pt_PT"/>
        </w:rPr>
      </w:r>
      <w:r>
        <w:rPr>
          <w:lang w:val="pt_PT" w:bidi="pt_PT"/>
        </w:rPr>
        <w:t>Ele colocou o sol e a lua no lugar, e estabeleceu todos os limites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inimigo faz que Asafe quer que Yahweh se lembre?</w:t>
      </w:r>
    </w:p>
    <w:p>
      <w:pPr/>
      <w:r>
        <w:rPr>
          <w:lang w:val="pt_PT" w:bidi="pt_PT"/>
        </w:rPr>
      </w:r>
      <w:r>
        <w:rPr>
          <w:lang w:val="pt_PT" w:bidi="pt_PT"/>
        </w:rPr>
        <w:t>O inimigo lançou insultos a Yahweh e blasfemou seu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Asafe pede a Deus para lembrar de sua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Yahweh se lembre de sua aliança porque a terra está cheia de violência.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quer que Deus defenda?</w:t>
      </w:r>
    </w:p>
    <w:p>
      <w:pPr/>
      <w:r>
        <w:rPr>
          <w:lang w:val="pt_PT" w:bidi="pt_PT"/>
        </w:rPr>
      </w:r>
      <w:r>
        <w:rPr>
          <w:lang w:val="pt_PT" w:bidi="pt_PT"/>
        </w:rPr>
        <w:t>Asafe quer que Deus se levante e defenda a própria honra.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as pessoas dão graças?</w:t>
      </w:r>
    </w:p>
    <w:p>
      <w:pPr/>
      <w:r>
        <w:rPr>
          <w:lang w:val="pt_PT" w:bidi="pt_PT"/>
        </w:rPr>
      </w:r>
      <w:r>
        <w:rPr>
          <w:lang w:val="pt_PT" w:bidi="pt_PT"/>
        </w:rPr>
        <w:t>Eles dão graças porque Deus revela sua presença.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75.2–3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no tempo determinado?</w:t>
      </w:r>
    </w:p>
    <w:p>
      <w:pPr/>
      <w:r>
        <w:rPr>
          <w:lang w:val="pt_PT" w:bidi="pt_PT"/>
        </w:rPr>
      </w:r>
      <w:r>
        <w:rPr>
          <w:lang w:val="pt_PT" w:bidi="pt_PT"/>
        </w:rPr>
        <w:t>Ele julgará com justiça e firmará os pilares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75.4–5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diz aos arrogantes e ímpios para não fazerem?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diz para não serem arrogantes ou confiantes na vitória, e para não falarem com a cabeça erguida.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diz sobre Deus?</w:t>
      </w:r>
    </w:p>
    <w:p>
      <w:pPr/>
      <w:r>
        <w:rPr>
          <w:lang w:val="pt_PT" w:bidi="pt_PT"/>
        </w:rPr>
      </w:r>
      <w:r>
        <w:rPr>
          <w:lang w:val="pt_PT" w:bidi="pt_PT"/>
        </w:rPr>
        <w:t>Deus é juiz e derruba um e levanta outro.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ímpios farão com o cálice de vinho espumante na mão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vão beber até a última gota.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Asafe louvará o Deus de Jacó?</w:t>
      </w:r>
    </w:p>
    <w:p>
      <w:pPr/>
      <w:r>
        <w:rPr>
          <w:lang w:val="pt_PT" w:bidi="pt_PT"/>
        </w:rPr>
      </w:r>
      <w:r>
        <w:rPr>
          <w:lang w:val="pt_PT" w:bidi="pt_PT"/>
        </w:rPr>
        <w:t>Ele continuamente contará o que Deus fez e cantará louvores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diz que fará aos chifres dos ímpios e dos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Ele cortará os chifres dos ímpios e levantará os chifres dos justos.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a morada do Deus de Judá?</w:t>
      </w:r>
    </w:p>
    <w:p>
      <w:pPr/>
      <w:r>
        <w:rPr>
          <w:lang w:val="pt_PT" w:bidi="pt_PT"/>
        </w:rPr>
      </w:r>
      <w:r>
        <w:rPr>
          <w:lang w:val="pt_PT" w:bidi="pt_PT"/>
        </w:rPr>
        <w:t>Sua morada está em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Ao descer das montanhas, como Deus se parece?</w:t>
      </w:r>
    </w:p>
    <w:p>
      <w:pPr/>
      <w:r>
        <w:rPr>
          <w:lang w:val="pt_PT" w:bidi="pt_PT"/>
        </w:rPr>
      </w:r>
      <w:r>
        <w:rPr>
          <w:lang w:val="pt_PT" w:bidi="pt_PT"/>
        </w:rPr>
        <w:t>Deus brilha intensamente e revela sua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 xml:space="preserve">O que aconteceu quando o Deus de Jacó repreendeu seus inimigos? </w:t>
      </w:r>
    </w:p>
    <w:p>
      <w:pPr/>
      <w:r>
        <w:rPr>
          <w:lang w:val="pt_PT" w:bidi="pt_PT"/>
        </w:rPr>
      </w:r>
      <w:r>
        <w:rPr>
          <w:lang w:val="pt_PT" w:bidi="pt_PT"/>
        </w:rPr>
        <w:t>À sua repreensão, tanto cavalo quanto cavaleiro morreram.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julgamento de Deus veio do céu?</w:t>
      </w:r>
    </w:p>
    <w:p>
      <w:pPr/>
      <w:r>
        <w:rPr>
          <w:lang w:val="pt_PT" w:bidi="pt_PT"/>
        </w:rPr>
      </w:r>
      <w:r>
        <w:rPr>
          <w:lang w:val="pt_PT" w:bidi="pt_PT"/>
        </w:rPr>
        <w:t>Quando seu julgamento veio, a terra ficou com medo e em silêncio.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julgamento irado de Deus sobre seus inimigos trará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Seu julgamento furioso de seus inimigos lhe trará louvor.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devem saber sobre os votos que fazem a Yahweh, seu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cumprir seus votos.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príncipes e reis respondem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humilha o espírito dos príncipes, e ele é temido pelos reis.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77.2–3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fez no dia de sua angústia?</w:t>
      </w:r>
    </w:p>
    <w:p>
      <w:pPr/>
      <w:r>
        <w:rPr>
          <w:lang w:val="pt_PT" w:bidi="pt_PT"/>
        </w:rPr>
      </w:r>
      <w:r>
        <w:rPr>
          <w:lang w:val="pt_PT" w:bidi="pt_PT"/>
        </w:rPr>
        <w:t>Ele buscou o Senhor, orou a noite toda e estendeu as 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Asafe pensava quando não conseguia dormir à noite?</w:t>
      </w:r>
    </w:p>
    <w:p>
      <w:pPr/>
      <w:r>
        <w:rPr>
          <w:lang w:val="pt_PT" w:bidi="pt_PT"/>
        </w:rPr>
      </w:r>
      <w:r>
        <w:rPr>
          <w:lang w:val="pt_PT" w:bidi="pt_PT"/>
        </w:rPr>
        <w:t>Ele pensou nos dias antigos, sobre tempos passados.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recordou durante a noite?</w:t>
      </w:r>
    </w:p>
    <w:p>
      <w:pPr/>
      <w:r>
        <w:rPr>
          <w:lang w:val="pt_PT" w:bidi="pt_PT"/>
        </w:rPr>
      </w:r>
      <w:r>
        <w:rPr>
          <w:lang w:val="pt_PT" w:bidi="pt_PT"/>
        </w:rPr>
        <w:t>Ele se lembrou da canção que uma vez cantou.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tristeza de Asafe?</w:t>
      </w:r>
    </w:p>
    <w:p>
      <w:pPr/>
      <w:r>
        <w:rPr>
          <w:lang w:val="pt_PT" w:bidi="pt_PT"/>
        </w:rPr>
      </w:r>
      <w:r>
        <w:rPr>
          <w:lang w:val="pt_PT" w:bidi="pt_PT"/>
        </w:rPr>
        <w:t>Seu pesar é a mudança da mão direita do Todo-poderoso em direção a ele e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quais feitos de Yahweh Asafe pensa?</w:t>
      </w:r>
    </w:p>
    <w:p>
      <w:pPr/>
      <w:r>
        <w:rPr>
          <w:lang w:val="pt_PT" w:bidi="pt_PT"/>
        </w:rPr>
      </w:r>
      <w:r>
        <w:rPr>
          <w:lang w:val="pt_PT" w:bidi="pt_PT"/>
        </w:rPr>
        <w:t>Ele pensa nas maravilhosas obras antigas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77.13–15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é diferente de todos os outros deuses?</w:t>
      </w:r>
    </w:p>
    <w:p>
      <w:pPr/>
      <w:r>
        <w:rPr>
          <w:lang w:val="pt_PT" w:bidi="pt_PT"/>
        </w:rPr>
      </w:r>
      <w:r>
        <w:rPr>
          <w:lang w:val="pt_PT" w:bidi="pt_PT"/>
        </w:rPr>
        <w:t>Deus é extraordinário, ele faz maravilhas, revela sua força e dá vitória ao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77.16–17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natureza reagiu a Deus.</w:t>
      </w:r>
    </w:p>
    <w:p>
      <w:pPr/>
      <w:r>
        <w:rPr>
          <w:lang w:val="pt_PT" w:bidi="pt_PT"/>
        </w:rPr>
      </w:r>
      <w:r>
        <w:rPr>
          <w:lang w:val="pt_PT" w:bidi="pt_PT"/>
        </w:rPr>
        <w:t>As águas estavam com medo e tremiam. As nuvens derramaram água e os céus trovejaram.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77.18–20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foi o caminho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Seu caminho passou pelo mar, e sua trilha pelas águas agitadas, mas suas pegadas não foram vistas.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Asafe ensinará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Asafe abrirá sua boca em parábolas e cantará sobre coisas ocultas do passado.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transmitirá à próxima geração?</w:t>
      </w:r>
    </w:p>
    <w:p>
      <w:pPr/>
      <w:r>
        <w:rPr>
          <w:lang w:val="pt_PT" w:bidi="pt_PT"/>
        </w:rPr>
      </w:r>
      <w:r>
        <w:rPr>
          <w:lang w:val="pt_PT" w:bidi="pt_PT"/>
        </w:rPr>
        <w:t>Asafe contará à próxima geração sobre os feitos louváveis de Yahweh, sua força e as maravilhas que ele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ordenou aos ancestrais de Asafe que ensinassem os decretos de Yahweh aos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ordenou isso para que a geração futura conhecesse seus decretos, para que as crianças ainda não nascidas os contassem, por sua vez, a seus próprios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era importante para os ancestrais de Asafe ensinar os decretos de Yahweh aos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Era importante para eles ensinar os decretos de Yahweh aos seus filhos para que as crianças não fossem como seus antepassados, que eram uma geração teimosa e rebelde.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fez de errado aos olhos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mantiveram a aliança com Deus e recusaram-se a obedecer à sua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guiou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 os guiou de dia com uma nuvem e à noite com a luz do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Israel desafiou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desafiaram Deus em seus corações pedindo comida para satisfazer seus apetites.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falou contra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falaram contra Deus, dizendo: “Pode Deus realmente preparar uma mesa para nós no deserto?”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ficou irado e atacou Israel em sua ira?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ficou zangado com Israel porque eles não acreditaram nele e não confiaram em sua salvação.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providenciou para Israel, mesmo que eles não acreditassem nele?</w:t>
      </w:r>
    </w:p>
    <w:p>
      <w:pPr/>
      <w:r>
        <w:rPr>
          <w:lang w:val="pt_PT" w:bidi="pt_PT"/>
        </w:rPr>
      </w:r>
      <w:r>
        <w:rPr>
          <w:lang w:val="pt_PT" w:bidi="pt_PT"/>
        </w:rPr>
        <w:t>Deus providenciou para eles fazendo chover maná e carne em abundância para que comessem até ficarem satisfeitos.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a Israel em sua ira?</w:t>
      </w:r>
    </w:p>
    <w:p>
      <w:pPr/>
      <w:r>
        <w:rPr>
          <w:lang w:val="pt_PT" w:bidi="pt_PT"/>
        </w:rPr>
      </w:r>
      <w:r>
        <w:rPr>
          <w:lang w:val="pt_PT" w:bidi="pt_PT"/>
        </w:rPr>
        <w:t>Ele atacou e matou os mais fortes deles, e derrubou os jovens.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povo de Israel respondia sempre que Deus os afligia?</w:t>
      </w:r>
    </w:p>
    <w:p>
      <w:pPr/>
      <w:r>
        <w:rPr>
          <w:lang w:val="pt_PT" w:bidi="pt_PT"/>
        </w:rPr>
      </w:r>
      <w:r>
        <w:rPr>
          <w:lang w:val="pt_PT" w:bidi="pt_PT"/>
        </w:rPr>
        <w:t>Eles começariam a buscá-lo e voltariam a procurá-lo com sinceridade.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condição dos corações de Israel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Seus corações não estavam firmemente fixados em Deus, e eles não foram fiéis à sua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mostrou misericórdia ao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 perdoou a iniquidade deles e não os destruiu porque lembrou que eram feitos de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aos rios dos egípcios?</w:t>
      </w:r>
    </w:p>
    <w:p>
      <w:pPr/>
      <w:r>
        <w:rPr>
          <w:lang w:val="pt_PT" w:bidi="pt_PT"/>
        </w:rPr>
      </w:r>
      <w:r>
        <w:rPr>
          <w:lang w:val="pt_PT" w:bidi="pt_PT"/>
        </w:rPr>
        <w:t>Ele transformou os rios dos egípcios em sangue, para que não pudessem beber de seus riachos.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aos primogênitos dos egípcios?</w:t>
      </w:r>
    </w:p>
    <w:p>
      <w:pPr/>
      <w:r>
        <w:rPr>
          <w:lang w:val="pt_PT" w:bidi="pt_PT"/>
        </w:rPr>
      </w:r>
      <w:r>
        <w:rPr>
          <w:lang w:val="pt_PT" w:bidi="pt_PT"/>
        </w:rPr>
        <w:t>Ele matou todos os primogênitos no Egito, os primogênitos de sua força.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guiou seu próprio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os conduziu como ovelhas e os guiou pelo deserto como um rebanho.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78.55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às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 expulsou as nações diante dos israelitas e atribuiu sua herança a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78.57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povo de Israel agiu como seus pais?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infiéis e agiram traiçoeiramente como seus pais.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78.58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Israel irritou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o irritaram com seus santuários pagãos e o provocaram a um ciúme raivoso com seus ídolos.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78.62–63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Deus entregou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os entregou à espada, e o fogo devorou seus jovens.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78.68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tribo Deus escolheu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Deus escolheu a tribo de Judá e o Monte Sião que ele amava.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78.70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Deus escolheu para ser o pastor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 escolheu Davi, seu servo, e o tirou dos apriscos das ovelhas.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as nações estrangeiras entraram em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Eles profanaram o templo, transformaram Jerusalém em um monte de ruínas.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se tornou para seus vizinhos?</w:t>
      </w:r>
    </w:p>
    <w:p>
      <w:pPr/>
      <w:r>
        <w:rPr>
          <w:lang w:val="pt_PT" w:bidi="pt_PT"/>
        </w:rPr>
      </w:r>
      <w:r>
        <w:rPr>
          <w:lang w:val="pt_PT" w:bidi="pt_PT"/>
        </w:rPr>
        <w:t>Eles se tornaram um opróbrio para seus vizinhos, uma zombaria e escárnio para aqueles ao seu redor.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quem Asafe pede a Deus para derramar sua ira?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que derrame sua ira sobre as nações que não conhecem a Deus e sobre os reinos que não invocam o nome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não quer que Deus considere contra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Deus não impute os pecados de seus antepassados contra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não quer que as nações digam?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quer que as nações digam: “Onde está o seu Deus?”.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79.13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diz que Israel é para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eles são o povo de Deus e as ovelhas do pasto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está pedindo ao Pastor de Israel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está pedindo a ele para prestar atenção e brilhar sobre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está pedindo ao Pastor de Israel para fazer à vista de Efraim, Benjamim e Manassés?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pedindo ao Pastor de Israel que desperte seu poder e venha salvá-los.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está pedindo a Deus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pedindo a Deus para restaurá-los, fazer brilhar o seu rosto sobre eles e eles serão salvos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Yahweh quando seu povo orou?</w:t>
      </w:r>
    </w:p>
    <w:p>
      <w:pPr/>
      <w:r>
        <w:rPr>
          <w:lang w:val="pt_PT" w:bidi="pt_PT"/>
        </w:rPr>
      </w:r>
      <w:r>
        <w:rPr>
          <w:lang w:val="pt_PT" w:bidi="pt_PT"/>
        </w:rPr>
        <w:t>Ele estava zangado com seu povo quando eles oraram.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lhes deu para comer e beber?</w:t>
      </w:r>
    </w:p>
    <w:p>
      <w:pPr/>
      <w:r>
        <w:rPr>
          <w:lang w:val="pt_PT" w:bidi="pt_PT"/>
        </w:rPr>
      </w:r>
      <w:r>
        <w:rPr>
          <w:lang w:val="pt_PT" w:bidi="pt_PT"/>
        </w:rPr>
        <w:t>Ele os alimentou com lágrimas e lhes deu lágrimas para beber.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vizinhos e inimigos de Israel estão fazendo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Seus vizinhos estão discutindo sobre eles e seus inimigos estão rindo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quando o Deus dos exércitos os restaurar e brilhar seu rosto sobre eles?</w:t>
      </w:r>
    </w:p>
    <w:p>
      <w:pPr/>
      <w:r>
        <w:rPr>
          <w:lang w:val="pt_PT" w:bidi="pt_PT"/>
        </w:rPr>
      </w:r>
      <w:r>
        <w:rPr>
          <w:lang w:val="pt_PT" w:bidi="pt_PT"/>
        </w:rPr>
        <w:t>Eles serão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fez o Deus dos exércitos com a videira que ele trouxe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Ele expulsou nações e transplantou-a.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para preparar o plantio da videira?</w:t>
      </w:r>
    </w:p>
    <w:p>
      <w:pPr/>
      <w:r>
        <w:rPr>
          <w:lang w:val="pt_PT" w:bidi="pt_PT"/>
        </w:rPr>
      </w:r>
      <w:r>
        <w:rPr>
          <w:lang w:val="pt_PT" w:bidi="pt_PT"/>
        </w:rPr>
        <w:t>Deus limpou a terra para isso.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ramos da videira cobriram?</w:t>
      </w:r>
    </w:p>
    <w:p>
      <w:pPr/>
      <w:r>
        <w:rPr>
          <w:lang w:val="pt_PT" w:bidi="pt_PT"/>
        </w:rPr>
      </w:r>
      <w:r>
        <w:rPr>
          <w:lang w:val="pt_PT" w:bidi="pt_PT"/>
        </w:rPr>
        <w:t>A videira cobriu as montanhas e os cedros mais altos.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Até onde a videira estendeu seus ramos e brotos?</w:t>
      </w:r>
    </w:p>
    <w:p>
      <w:pPr/>
      <w:r>
        <w:rPr>
          <w:lang w:val="pt_PT" w:bidi="pt_PT"/>
        </w:rPr>
      </w:r>
      <w:r>
        <w:rPr>
          <w:lang w:val="pt_PT" w:bidi="pt_PT"/>
        </w:rPr>
        <w:t>A videira estendeu seus ramos até o mar e enviou seus brotos ao Rio Eufrates.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agora que os muros da vinha estão derrubados?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que passam colherão seu fruto.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javalis e as feras farão à videira?</w:t>
      </w:r>
    </w:p>
    <w:p>
      <w:pPr/>
      <w:r>
        <w:rPr>
          <w:lang w:val="pt_PT" w:bidi="pt_PT"/>
        </w:rPr>
      </w:r>
      <w:r>
        <w:rPr>
          <w:lang w:val="pt_PT" w:bidi="pt_PT"/>
        </w:rPr>
        <w:t>Os javalis destroem e as feras se alimentam disso.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ao Deus dos exércitos para fazer pela videira?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ao Deus dos exércitos que volte, olhe do céu, preste atenção e cuide desta videira.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plantou a raiz da videira e fez o broto crescer?</w:t>
      </w:r>
    </w:p>
    <w:p>
      <w:pPr/>
      <w:r>
        <w:rPr>
          <w:lang w:val="pt_PT" w:bidi="pt_PT"/>
        </w:rPr>
      </w:r>
      <w:r>
        <w:rPr>
          <w:lang w:val="pt_PT" w:bidi="pt_PT"/>
        </w:rPr>
        <w:t>A mão direita do Deus dos exércitos plantou a raiz e fez o broto crescer.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acontecendo com a videira?</w:t>
      </w:r>
    </w:p>
    <w:p>
      <w:pPr/>
      <w:r>
        <w:rPr>
          <w:lang w:val="pt_PT" w:bidi="pt_PT"/>
        </w:rPr>
      </w:r>
      <w:r>
        <w:rPr>
          <w:lang w:val="pt_PT" w:bidi="pt_PT"/>
        </w:rPr>
        <w:t>A videira é queimada e cortada.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deseja que aconteça aos inimigos do Deus dos exércitos?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deseja que os inimigos do Deus dos exércitos pereçam por causa de sua repreensão.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quer que Deus faça ao homem da mão direita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quer que a mão de Deus esteja sobre aquele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pelo filho do homem?</w:t>
      </w:r>
    </w:p>
    <w:p>
      <w:pPr/>
      <w:r>
        <w:rPr>
          <w:lang w:val="pt_PT" w:bidi="pt_PT"/>
        </w:rPr>
      </w:r>
      <w:r>
        <w:rPr>
          <w:lang w:val="pt_PT" w:bidi="pt_PT"/>
        </w:rPr>
        <w:t>Deus o fez forte para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farão se Deus as reviver?</w:t>
      </w:r>
    </w:p>
    <w:p>
      <w:pPr/>
      <w:r>
        <w:rPr>
          <w:lang w:val="pt_PT" w:bidi="pt_PT"/>
        </w:rPr>
      </w:r>
      <w:r>
        <w:rPr>
          <w:lang w:val="pt_PT" w:bidi="pt_PT"/>
        </w:rPr>
        <w:t>Eles invocarão o nome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80.19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se Yahweh, o Deus dos exércitos, brilhar sobre o povo?</w:t>
      </w:r>
    </w:p>
    <w:p>
      <w:pPr/>
      <w:r>
        <w:rPr>
          <w:lang w:val="pt_PT" w:bidi="pt_PT"/>
        </w:rPr>
      </w:r>
      <w:r>
        <w:rPr>
          <w:lang w:val="pt_PT" w:bidi="pt_PT"/>
        </w:rPr>
        <w:t>Se Yahweh brilhar sobre eles, serão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a todos para fazerem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diz para cantar em voz alta e gritar de alegria.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instrumentos o escritor diz ao povo para tocar enquanto cantam uma canção?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devem tocar o tamborim e a lira agradável com a harpa.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as pessoas devem tocar o chifre de carneiro?</w:t>
      </w:r>
    </w:p>
    <w:p>
      <w:pPr/>
      <w:r>
        <w:rPr>
          <w:lang w:val="pt_PT" w:bidi="pt_PT"/>
        </w:rPr>
      </w:r>
      <w:r>
        <w:rPr>
          <w:lang w:val="pt_PT" w:bidi="pt_PT"/>
        </w:rPr>
        <w:t>Devem tocá-lo no dia da lua nova, no dia da lua cheia, quando começa o seu dia de festa.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 o estatuto e decreto para Israel?</w:t>
      </w:r>
    </w:p>
    <w:p>
      <w:pPr/>
      <w:r>
        <w:rPr>
          <w:lang w:val="pt_PT" w:bidi="pt_PT"/>
        </w:rPr>
      </w:r>
      <w:r>
        <w:rPr>
          <w:lang w:val="pt_PT" w:bidi="pt_PT"/>
        </w:rPr>
        <w:t>O Deus de Jacó os deu para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Deus de Jacó emitiu um estatuto e decreto para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 emitiu isso como um regulamento em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removeu do ombro do povo?</w:t>
      </w:r>
    </w:p>
    <w:p>
      <w:pPr/>
      <w:r>
        <w:rPr>
          <w:lang w:val="pt_PT" w:bidi="pt_PT"/>
        </w:rPr>
      </w:r>
      <w:r>
        <w:rPr>
          <w:lang w:val="pt_PT" w:bidi="pt_PT"/>
        </w:rPr>
        <w:t>Deus removeu o fardo.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as pessoas clamaram em sua aflição?</w:t>
      </w:r>
    </w:p>
    <w:p>
      <w:pPr/>
      <w:r>
        <w:rPr>
          <w:lang w:val="pt_PT" w:bidi="pt_PT"/>
        </w:rPr>
      </w:r>
      <w:r>
        <w:rPr>
          <w:lang w:val="pt_PT" w:bidi="pt_PT"/>
        </w:rPr>
        <w:t>Deus os ajudou, respondeu e os testou.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sobre deuses estrangeiros?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não deve haver nenhum deus estrangeiro entre Israel e eles não devem adorar nenhum deus estrangeiro.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diz que fez por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 os tirou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disse aos israelitas para abrir bem a boca?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a eles para abrirem para que ele pudesse preenchê-lo.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Yahweh, Israel, não fez?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ouviram as palavras de Yahweh nem o obedeceram.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entregou seu povo ao seu próprio caminho teimoso?</w:t>
      </w:r>
    </w:p>
    <w:p>
      <w:pPr/>
      <w:r>
        <w:rPr>
          <w:lang w:val="pt_PT" w:bidi="pt_PT"/>
        </w:rPr>
      </w:r>
      <w:r>
        <w:rPr>
          <w:lang w:val="pt_PT" w:bidi="pt_PT"/>
        </w:rPr>
        <w:t>Ele os entregou para que fizessem o que lhes parecia certo.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deseja que seu povo faça?</w:t>
      </w:r>
    </w:p>
    <w:p>
      <w:pPr/>
      <w:r>
        <w:rPr>
          <w:lang w:val="pt_PT" w:bidi="pt_PT"/>
        </w:rPr>
      </w:r>
      <w:r>
        <w:rPr>
          <w:lang w:val="pt_PT" w:bidi="pt_PT"/>
        </w:rPr>
        <w:t>Yahweh quer que seu povo o escute e ande em seus caminhos.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faria se seu povo o ouvisse e andasse em seus caminhos?</w:t>
      </w:r>
    </w:p>
    <w:p>
      <w:pPr/>
      <w:r>
        <w:rPr>
          <w:lang w:val="pt_PT" w:bidi="pt_PT"/>
        </w:rPr>
      </w:r>
      <w:r>
        <w:rPr>
          <w:lang w:val="pt_PT" w:bidi="pt_PT"/>
        </w:rPr>
        <w:t>Ele rapidamente subjugaria seus inimigos e voltaria sua mão contra seus opressores.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deseja que aconteça àqueles que odeiam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eles tremam de medo e sejam humilhados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diz que faria por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os alimentaria com o melhor trigo e os satisfaria com o mel da rocha.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Deus está para proferir julgamento?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na assembleia divina e no meio dos deuses.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pede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pergunta a Deus: até quando julgarás injustamente e mostrarás favoritismo aos ímpios?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pede a Deus para fazer pelos pobres, órfãos, aflitos e necessitados?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para defendê-los e manter seus direitos.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pede a Deus para fazer pelos pobres e necessitados?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para resgatá-los e tirá-los das mãos dos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estão aqueles que nem conhecem nem entendem e vagam?</w:t>
      </w:r>
    </w:p>
    <w:p>
      <w:pPr/>
      <w:r>
        <w:rPr>
          <w:lang w:val="pt_PT" w:bidi="pt_PT"/>
        </w:rPr>
      </w:r>
      <w:r>
        <w:rPr>
          <w:lang w:val="pt_PT" w:bidi="pt_PT"/>
        </w:rPr>
        <w:t>Eles vagam na escuridão.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82.6–7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Asafe diz que os filhos do Altíssimo morrerão?</w:t>
      </w:r>
    </w:p>
    <w:p>
      <w:pPr/>
      <w:r>
        <w:rPr>
          <w:lang w:val="pt_PT" w:bidi="pt_PT"/>
        </w:rPr>
      </w:r>
      <w:r>
        <w:rPr>
          <w:lang w:val="pt_PT" w:bidi="pt_PT"/>
        </w:rPr>
        <w:t>Eles morrerão como homens e cairão como um dos príncipes.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Asafe está pedindo a Deus para se levantar e julgar a terra?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que julgue porque ele herdará todas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inimigos de Deus estão fazendo?</w:t>
      </w:r>
    </w:p>
    <w:p>
      <w:pPr/>
      <w:r>
        <w:rPr>
          <w:lang w:val="pt_PT" w:bidi="pt_PT"/>
        </w:rPr>
      </w:r>
      <w:r>
        <w:rPr>
          <w:lang w:val="pt_PT" w:bidi="pt_PT"/>
        </w:rPr>
        <w:t>Eles estão fazendo alvoroço e levantaram suas cabeças.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Contra quem os inimigos de Deus conspiram e planejam?</w:t>
      </w:r>
    </w:p>
    <w:p>
      <w:pPr/>
      <w:r>
        <w:rPr>
          <w:lang w:val="pt_PT" w:bidi="pt_PT"/>
        </w:rPr>
      </w:r>
      <w:r>
        <w:rPr>
          <w:lang w:val="pt_PT" w:bidi="pt_PT"/>
        </w:rPr>
        <w:t>Eles conspiram contra o povo de Deus e planejam contra os protegidos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inimigos de Deus dizem que farão a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Eles disseram: "Vamos destruí-los como nação".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83.4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com o nome de Israel se os inimigos de Deus os destruíssem?</w:t>
      </w:r>
    </w:p>
    <w:p>
      <w:pPr/>
      <w:r>
        <w:rPr>
          <w:lang w:val="pt_PT" w:bidi="pt_PT"/>
        </w:rPr>
      </w:r>
      <w:r>
        <w:rPr>
          <w:lang w:val="pt_PT" w:bidi="pt_PT"/>
        </w:rPr>
        <w:t>Israel não seria mais lembrado.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Contra quem os inimigos de Deus conspiraram?</w:t>
      </w:r>
    </w:p>
    <w:p>
      <w:pPr/>
      <w:r>
        <w:rPr>
          <w:lang w:val="pt_PT" w:bidi="pt_PT"/>
        </w:rPr>
      </w:r>
      <w:r>
        <w:rPr>
          <w:lang w:val="pt_PT" w:bidi="pt_PT"/>
        </w:rPr>
        <w:t>Eles conspiraram contra Deus e fizeram uma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83.9–10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pede a Deus para fazer aos seus inimigos, como fez a Midiã, Sísera e Jabim?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que eles pereçam em En-Dor e se tornem como esterco para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83.11–12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nobres e príncipes dos inimigos disseram sobre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Eles disseram: "Vamos tomar para nós os pastos de Deus".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83.13–14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coisas Asafe quer que Deus faça com que seus inimigos se tornem?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Deus os faça como pó rodopiante, palha diante do vento, fogo que queima a floresta e a chama que incendeia as montanhas.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Asafe quer que Deus persiga e aterrorize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Deus os persiga com o forte vento de Deus e os aterrorize com a tempestade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Asafe pede a Yahweh para encher os rostos dos inimigos de vergonha?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para encher os inimigos de vergonha para que possam buscar o nome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Asafe deseja que aconteça aos inimigos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deseja que eles sejam envergonhados, aterrorizados para sempre e pereçam em desgraça.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inimigos de Deus saberão sobre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saberão que Yahweh sozinho é o Altíssimo sobre toda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sobre o lugar onde vive o Senhor dos Exércitos?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o lugar onde Yahweh dos exércitos vive é encantador.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o escritor anseia?</w:t>
      </w:r>
    </w:p>
    <w:p>
      <w:pPr/>
      <w:r>
        <w:rPr>
          <w:lang w:val="pt_PT" w:bidi="pt_PT"/>
        </w:rPr>
      </w:r>
      <w:r>
        <w:rPr>
          <w:lang w:val="pt_PT" w:bidi="pt_PT"/>
        </w:rPr>
        <w:t>Ele anseia pelos átrios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 coração e todo o ser do escritor clamam?</w:t>
      </w:r>
    </w:p>
    <w:p>
      <w:pPr/>
      <w:r>
        <w:rPr>
          <w:lang w:val="pt_PT" w:bidi="pt_PT"/>
        </w:rPr>
      </w:r>
      <w:r>
        <w:rPr>
          <w:lang w:val="pt_PT" w:bidi="pt_PT"/>
        </w:rPr>
        <w:t>Seu coração e todo o seu ser clamam ao Deus vivo.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a pardal encontrou sua casa e a andorinha um ninho onde possa colocar seus filhotes?</w:t>
      </w:r>
    </w:p>
    <w:p>
      <w:pPr/>
      <w:r>
        <w:rPr>
          <w:lang w:val="pt_PT" w:bidi="pt_PT"/>
        </w:rPr>
      </w:r>
      <w:r>
        <w:rPr>
          <w:lang w:val="pt_PT" w:bidi="pt_PT"/>
        </w:rPr>
        <w:t>Eles encontraram sua casa e ninho perto dos altares de Yahweh dos exércitos.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outros nomes o escritor usa para Yahweh dos exércitos?</w:t>
      </w:r>
    </w:p>
    <w:p>
      <w:pPr/>
      <w:r>
        <w:rPr>
          <w:lang w:val="pt_PT" w:bidi="pt_PT"/>
        </w:rPr>
      </w:r>
      <w:r>
        <w:rPr>
          <w:lang w:val="pt_PT" w:bidi="pt_PT"/>
        </w:rPr>
        <w:t>Ele usa os nomes do meu Rei e do meu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aqueles que vivem na casa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abençoados e louvam a Yahweh continuamente.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 homem cuja força está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homem cuja força está em Yahweh é abençoado.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abençoados encontram fontes de água para beber?</w:t>
      </w:r>
    </w:p>
    <w:p>
      <w:pPr/>
      <w:r>
        <w:rPr>
          <w:lang w:val="pt_PT" w:bidi="pt_PT"/>
        </w:rPr>
      </w:r>
      <w:r>
        <w:rPr>
          <w:lang w:val="pt_PT" w:bidi="pt_PT"/>
        </w:rPr>
        <w:t>Eles encontram fontes de água para beber enquanto passam pelo Vale do Choro.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aparece o povo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Eles aparecem diante de Deus em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escritor quer que ouça sua oração?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Yahweh Deus dos exércitos ouça sua 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escritor quer que ouça o que ele está dizendo?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o Deus de Jacó ouça o que ele está dizendo.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quer que Deus vigie e por quem ele quer que Deus mostre preocupação?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Deus cuide do seu escudo e mostre preocupação pelo ungido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 dia nos átrios de Yahweh é melhor do que o quê?</w:t>
      </w:r>
    </w:p>
    <w:p>
      <w:pPr/>
      <w:r>
        <w:rPr>
          <w:lang w:val="pt_PT" w:bidi="pt_PT"/>
        </w:rPr>
      </w:r>
      <w:r>
        <w:rPr>
          <w:lang w:val="pt_PT" w:bidi="pt_PT"/>
        </w:rPr>
        <w:t>Um dia nos átrios de Yahweh é melhor que mil anos em outro lugar.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preferiria ser na casa de seu Deus do que viver nas tendas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Ele preferiria ser porteiro na casa de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Yahweh Deus para 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Deus é nosso sol e escudo.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dará?</w:t>
      </w:r>
    </w:p>
    <w:p>
      <w:pPr/>
      <w:r>
        <w:rPr>
          <w:lang w:val="pt_PT" w:bidi="pt_PT"/>
        </w:rPr>
      </w:r>
      <w:r>
        <w:rPr>
          <w:lang w:val="pt_PT" w:bidi="pt_PT"/>
        </w:rPr>
        <w:t>Yahweh dará graça e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84.11 (#3)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não retém daqueles que andam em integridade.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retém nenhum bem daqueles que andam com integridade.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 homem que confia em Yahweh dos exércitos?</w:t>
      </w:r>
    </w:p>
    <w:p>
      <w:pPr/>
      <w:r>
        <w:rPr>
          <w:lang w:val="pt_PT" w:bidi="pt_PT"/>
        </w:rPr>
      </w:r>
      <w:r>
        <w:rPr>
          <w:lang w:val="pt_PT" w:bidi="pt_PT"/>
        </w:rPr>
        <w:t>O homem que confia em Yahweh é abençoado.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pelo bem-estar de Jacó?</w:t>
      </w:r>
    </w:p>
    <w:p>
      <w:pPr/>
      <w:r>
        <w:rPr>
          <w:lang w:val="pt_PT" w:bidi="pt_PT"/>
        </w:rPr>
      </w:r>
      <w:r>
        <w:rPr>
          <w:lang w:val="pt_PT" w:bidi="pt_PT"/>
        </w:rPr>
        <w:t>Yahweh mostrou favor à sua terra e restaurou o bem-estar de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sobre os pecados de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perdoou seu povo e cobriu todos os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com sua ira e grande raiva?</w:t>
      </w:r>
    </w:p>
    <w:p>
      <w:pPr/>
      <w:r>
        <w:rPr>
          <w:lang w:val="pt_PT" w:bidi="pt_PT"/>
        </w:rPr>
      </w:r>
      <w:r>
        <w:rPr>
          <w:lang w:val="pt_PT" w:bidi="pt_PT"/>
        </w:rPr>
        <w:t>Ele retirou toda a sua ira e voltou atrás de sua grande raiva.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o escritor pede a Deus para deixar de lado?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Deus para deixar de lado seu descontentamento com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Deus fará se Deus os reviver novamente?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Deus se alegrará em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está pedindo a Deus para mostrar e conceder ao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pedindo a Yahweh que mostre sua fidelidade à aliança e conceda sua salvação.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acontecerá quando ele ouvir o que Yahweh Deus diz?</w:t>
      </w:r>
    </w:p>
    <w:p>
      <w:pPr/>
      <w:r>
        <w:rPr>
          <w:lang w:val="pt_PT" w:bidi="pt_PT"/>
        </w:rPr>
      </w:r>
      <w:r>
        <w:rPr>
          <w:lang w:val="pt_PT" w:bidi="pt_PT"/>
        </w:rPr>
        <w:t>Deus fará paz com seu povo, seus seguidores fiéis.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85.8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devem fazer para ter as pazes com Deus?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Deus não deve voltar a caminhos tolos.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permanecerá na terra quando a salvação de Deus estiver próxima daqueles que o temem?</w:t>
      </w:r>
    </w:p>
    <w:p>
      <w:pPr/>
      <w:r>
        <w:rPr>
          <w:lang w:val="pt_PT" w:bidi="pt_PT"/>
        </w:rPr>
      </w:r>
      <w:r>
        <w:rPr>
          <w:lang w:val="pt_PT" w:bidi="pt_PT"/>
        </w:rPr>
        <w:t>A glória permanecerá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 encontraram e o que se beijaram?</w:t>
      </w:r>
    </w:p>
    <w:p>
      <w:pPr/>
      <w:r>
        <w:rPr>
          <w:lang w:val="pt_PT" w:bidi="pt_PT"/>
        </w:rPr>
      </w:r>
      <w:r>
        <w:rPr>
          <w:lang w:val="pt_PT" w:bidi="pt_PT"/>
        </w:rPr>
        <w:t>Fidelidade e confiança se encontraram, e a justiça e a paz se beijaram.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brotará do chão e o que olhará para baixo do céu?</w:t>
      </w:r>
    </w:p>
    <w:p>
      <w:pPr/>
      <w:r>
        <w:rPr>
          <w:lang w:val="pt_PT" w:bidi="pt_PT"/>
        </w:rPr>
      </w:r>
      <w:r>
        <w:rPr>
          <w:lang w:val="pt_PT" w:bidi="pt_PT"/>
        </w:rPr>
        <w:t>A confiança brotará e a vitória olhará para baixo.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quando Yahweh der suas boas bênçãos?</w:t>
      </w:r>
    </w:p>
    <w:p>
      <w:pPr/>
      <w:r>
        <w:rPr>
          <w:lang w:val="pt_PT" w:bidi="pt_PT"/>
        </w:rPr>
      </w:r>
      <w:r>
        <w:rPr>
          <w:lang w:val="pt_PT" w:bidi="pt_PT"/>
        </w:rPr>
        <w:t>A terra deles produzirá suas colheitas.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irá adiante de Yahweh e preparará um caminho para seus passos?</w:t>
      </w:r>
    </w:p>
    <w:p>
      <w:pPr/>
      <w:r>
        <w:rPr>
          <w:lang w:val="pt_PT" w:bidi="pt_PT"/>
        </w:rPr>
      </w:r>
      <w:r>
        <w:rPr>
          <w:lang w:val="pt_PT" w:bidi="pt_PT"/>
        </w:rPr>
        <w:t>A justiça irá adiante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pede a Yahweh para ouvi-lo e respondê-lo?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o responda porque Davi é pobre e oprimido.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Deus para fazer por ele quando é leal e confia em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Deus para protegê-lo e salvá-lo.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quando clama ao Senhor?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ao Senhor que tenha misericórdia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Davi eleva sua alma ao Senhor, o que ele está pedindo ao Senhor?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ao Senhor para alegrar o seu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todos aqueles que clamam ao Senhor que é bom?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está pronto para perdoar e mostrar-lhes grande misericórdia.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Davi pede para ouvir sua oração e escutar o som de suas súplicas?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para ouvir e escutar.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quando Davi clamar a ele no seu dia de angústia?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responderá a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compara ao Senhor entre os deuses?</w:t>
      </w:r>
    </w:p>
    <w:p>
      <w:pPr/>
      <w:r>
        <w:rPr>
          <w:lang w:val="pt_PT" w:bidi="pt_PT"/>
        </w:rPr>
      </w:r>
      <w:r>
        <w:rPr>
          <w:lang w:val="pt_PT" w:bidi="pt_PT"/>
        </w:rPr>
        <w:t>Não há ninguém que se compare ao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todas as nações farão diante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povos virão e se prostrarão diante do Senhor e honrarão o nome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faz apenas coisas grandiosas e maravilhosas?</w:t>
      </w:r>
    </w:p>
    <w:p>
      <w:pPr/>
      <w:r>
        <w:rPr>
          <w:lang w:val="pt_PT" w:bidi="pt_PT"/>
        </w:rPr>
      </w:r>
      <w:r>
        <w:rPr>
          <w:lang w:val="pt_PT" w:bidi="pt_PT"/>
        </w:rPr>
        <w:t>Somente Deus faz coisas grandes e maravilhosas.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 Yahweh para lhe ensinar?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lhe ensine os caminhos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quando Yahweh ensinar a Davi?</w:t>
      </w:r>
    </w:p>
    <w:p>
      <w:pPr/>
      <w:r>
        <w:rPr>
          <w:lang w:val="pt_PT" w:bidi="pt_PT"/>
        </w:rPr>
      </w:r>
      <w:r>
        <w:rPr>
          <w:lang w:val="pt_PT" w:bidi="pt_PT"/>
        </w:rPr>
        <w:t>Davi andará na verdade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a Deus que fará?</w:t>
      </w:r>
    </w:p>
    <w:p>
      <w:pPr/>
      <w:r>
        <w:rPr>
          <w:lang w:val="pt_PT" w:bidi="pt_PT"/>
        </w:rPr>
      </w:r>
      <w:r>
        <w:rPr>
          <w:lang w:val="pt_PT" w:bidi="pt_PT"/>
        </w:rPr>
        <w:t>Davi louvará a Deus e glorificará o nome de Deus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a fidelidade da aliança de Deus para com ele fez?</w:t>
      </w:r>
    </w:p>
    <w:p>
      <w:pPr/>
      <w:r>
        <w:rPr>
          <w:lang w:val="pt_PT" w:bidi="pt_PT"/>
        </w:rPr>
      </w:r>
      <w:r>
        <w:rPr>
          <w:lang w:val="pt_PT" w:bidi="pt_PT"/>
        </w:rPr>
        <w:t>Deus resgatou a alma de Davi das profundezas do Sheol.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os homens arrogantes e violentos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Eles se levantaram contra Davi, buscaram sua vida e não tiveram respeito por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o Senhor?</w:t>
      </w:r>
    </w:p>
    <w:p>
      <w:pPr/>
      <w:r>
        <w:rPr>
          <w:lang w:val="pt_PT" w:bidi="pt_PT"/>
        </w:rPr>
      </w:r>
      <w:r>
        <w:rPr>
          <w:lang w:val="pt_PT" w:bidi="pt_PT"/>
        </w:rPr>
        <w:t>Davi descreve o Senhor como um Deus misericordioso e gracioso, lento para a ira, e abundante em fidelidade à aliança e confiabilidade.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ao Senhor para fazer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ao Senhor que se volte para ele, tenha misericórdia dele, lhe dê força e o salve.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quando Yahweh mostrar a Davi um sinal de seu favor?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odeiam Davi verão o favor de Deus e ficarão envergonhados.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86.17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Yahweh fez por 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ajudou Davi e o confortou.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estabelecida a cidade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Está estabelecida nos montes sagrados.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Yahweh ama os portões de Sião?</w:t>
      </w:r>
    </w:p>
    <w:p>
      <w:pPr/>
      <w:r>
        <w:rPr>
          <w:lang w:val="pt_PT" w:bidi="pt_PT"/>
        </w:rPr>
      </w:r>
      <w:r>
        <w:rPr>
          <w:lang w:val="pt_PT" w:bidi="pt_PT"/>
        </w:rPr>
        <w:t>Ele os ama mais do que todas as tendas de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dito sobre a cidade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Coisas gloriosas são ditas da cidade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 escritor mencionou Raabe e Babilônia?</w:t>
      </w:r>
    </w:p>
    <w:p>
      <w:pPr/>
      <w:r>
        <w:rPr>
          <w:lang w:val="pt_PT" w:bidi="pt_PT"/>
        </w:rPr>
      </w:r>
      <w:r>
        <w:rPr>
          <w:lang w:val="pt_PT" w:bidi="pt_PT"/>
        </w:rPr>
        <w:t>Ele os mencionou aos seus seguidores.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Altíssimo fará por Sião?</w:t>
      </w:r>
    </w:p>
    <w:p>
      <w:pPr/>
      <w:r>
        <w:rPr>
          <w:lang w:val="pt_PT" w:bidi="pt_PT"/>
        </w:rPr>
      </w:r>
      <w:r>
        <w:rPr>
          <w:lang w:val="pt_PT" w:bidi="pt_PT"/>
        </w:rPr>
        <w:t>O Altíssimo mesmo a estabelecerá.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observa ao registrar os povos?</w:t>
      </w:r>
    </w:p>
    <w:p>
      <w:pPr/>
      <w:r>
        <w:rPr>
          <w:lang w:val="pt_PT" w:bidi="pt_PT"/>
        </w:rPr>
      </w:r>
      <w:r>
        <w:rPr>
          <w:lang w:val="pt_PT" w:bidi="pt_PT"/>
        </w:rPr>
        <w:t>Ele observa: “Este nasceu ali”.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dizem os cantores e dançarinos?</w:t>
      </w:r>
    </w:p>
    <w:p>
      <w:pPr/>
      <w:r>
        <w:rPr>
          <w:lang w:val="pt_PT" w:bidi="pt_PT"/>
        </w:rPr>
      </w:r>
      <w:r>
        <w:rPr>
          <w:lang w:val="pt_PT" w:bidi="pt_PT"/>
        </w:rPr>
        <w:t>Eles dizem: “Todas as minhas fontes de água estão em você”.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escritor clama a Yahweh, o Deus de sua salvação?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clama dia e noite diante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 Yahweh para fazer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ouça sua oração e preste atenção ao seu clamor.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problema com a alma e a vida do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Sua alma está cheia de problemas e sua vida está se aproximando de Sheol.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se descreve quando as pessoas o tratam como aqueles que descem à cova?</w:t>
      </w:r>
    </w:p>
    <w:p>
      <w:pPr/>
      <w:r>
        <w:rPr>
          <w:lang w:val="pt_PT" w:bidi="pt_PT"/>
        </w:rPr>
      </w:r>
      <w:r>
        <w:rPr>
          <w:lang w:val="pt_PT" w:bidi="pt_PT"/>
        </w:rPr>
        <w:t>Ele se descreve como um homem sem força.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acontece com ele quando está como os mortos que jazem no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Yahweh não se importa mais com os mortos porque eles estão separados do poder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escritor diz que Yahweh o colocou?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Yahweh o colocou na parte mais baixa da cova.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pesa sobre 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A ira de Yahweh pesa sobre o escritor.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para que os conhecidos do escritor o evitassem?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do escritor uma visão chocante para seus conhecidos.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os olhos do escritor se cansam?</w:t>
      </w:r>
    </w:p>
    <w:p>
      <w:pPr/>
      <w:r>
        <w:rPr>
          <w:lang w:val="pt_PT" w:bidi="pt_PT"/>
        </w:rPr>
      </w:r>
      <w:r>
        <w:rPr>
          <w:lang w:val="pt_PT" w:bidi="pt_PT"/>
        </w:rPr>
        <w:t>Seus olhos se cansam de problemas.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perguntas o escritor faz a Yahweh sobre os mortos e aqueles que morreram?</w:t>
      </w:r>
    </w:p>
    <w:p>
      <w:pPr/>
      <w:r>
        <w:rPr>
          <w:lang w:val="pt_PT" w:bidi="pt_PT"/>
        </w:rPr>
      </w:r>
      <w:r>
        <w:rPr>
          <w:lang w:val="pt_PT" w:bidi="pt_PT"/>
        </w:rPr>
        <w:t>Ele pergunta a Yahweh se ele fará maravilhas para os mortos e se eles se levantarão e louvarão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pergunta a Yahweh sobre sua aliança, fidelidade, lealdade, feitos maravilhosos e justiça?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pergunta a Yahweh se eles serão proclamados no túmulo, no lugar dos mortos, na escuridão e no lugar do esquecimento.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oração do escritor chega diante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Sua oração vem diante de Yahweh pela manhã.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ao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rejeitou o escritor e escondeu seu rosto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Há quanto tempo o escritor está aflito e à beira da morte.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tem sido afligido e à beira da morte desde a sua juventude.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as ações iradas e os feitos aterrorizantes de Yahweh fizeram?</w:t>
      </w:r>
    </w:p>
    <w:p>
      <w:pPr/>
      <w:r>
        <w:rPr>
          <w:lang w:val="pt_PT" w:bidi="pt_PT"/>
        </w:rPr>
      </w:r>
      <w:r>
        <w:rPr>
          <w:lang w:val="pt_PT" w:bidi="pt_PT"/>
        </w:rPr>
        <w:t>As ações de Yahweh passaram e seus feitos aniquilaram o escritor.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ações e feitos de Yahweh fizeram ao escritor o dia todo?</w:t>
      </w:r>
    </w:p>
    <w:p>
      <w:pPr/>
      <w:r>
        <w:rPr>
          <w:lang w:val="pt_PT" w:bidi="pt_PT"/>
        </w:rPr>
      </w:r>
      <w:r>
        <w:rPr>
          <w:lang w:val="pt_PT" w:bidi="pt_PT"/>
        </w:rPr>
        <w:t>Eles cercaram o escritor como água e o rodearam.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88.18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autor diz ser seu único conhecido?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sua única companhia é a escuridão.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o escritor cantará para sempre?</w:t>
      </w:r>
    </w:p>
    <w:p>
      <w:pPr/>
      <w:r>
        <w:rPr>
          <w:lang w:val="pt_PT" w:bidi="pt_PT"/>
        </w:rPr>
      </w:r>
      <w:r>
        <w:rPr>
          <w:lang w:val="pt_PT" w:bidi="pt_PT"/>
        </w:rPr>
        <w:t>Ele cantará dos atos de fidelidade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proclamará às futuras gerações?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 proclamará a veracidade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a veracidade de Yahweh foi estabelecida?</w:t>
      </w:r>
    </w:p>
    <w:p>
      <w:pPr/>
      <w:r>
        <w:rPr>
          <w:lang w:val="pt_PT" w:bidi="pt_PT"/>
        </w:rPr>
      </w:r>
      <w:r>
        <w:rPr>
          <w:lang w:val="pt_PT" w:bidi="pt_PT"/>
        </w:rPr>
        <w:t>Foi estabelecido nos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foi feita a aliança e o juramento?</w:t>
      </w:r>
    </w:p>
    <w:p>
      <w:pPr/>
      <w:r>
        <w:rPr>
          <w:lang w:val="pt_PT" w:bidi="pt_PT"/>
        </w:rPr>
      </w:r>
      <w:r>
        <w:rPr>
          <w:lang w:val="pt_PT" w:bidi="pt_PT"/>
        </w:rPr>
        <w:t>A aliança foi feita com o escolhido e um juramento foi feito a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os descendentes e o trono serão estabelecidos?</w:t>
      </w:r>
    </w:p>
    <w:p>
      <w:pPr/>
      <w:r>
        <w:rPr>
          <w:lang w:val="pt_PT" w:bidi="pt_PT"/>
        </w:rPr>
      </w:r>
      <w:r>
        <w:rPr>
          <w:lang w:val="pt_PT" w:bidi="pt_PT"/>
        </w:rPr>
        <w:t>Os descendentes serão estabelecidos para sempre e o trono por todas as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os céus louvarão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céus louvarão a Yahweh por suas maravilhas.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a assembleia dos santos louvará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louvarão Yahweh por sua veracidade.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se compara àqueles que o cercam?</w:t>
      </w:r>
    </w:p>
    <w:p>
      <w:pPr/>
      <w:r>
        <w:rPr>
          <w:lang w:val="pt_PT" w:bidi="pt_PT"/>
        </w:rPr>
      </w:r>
      <w:r>
        <w:rPr>
          <w:lang w:val="pt_PT" w:bidi="pt_PT"/>
        </w:rPr>
        <w:t>Ele é mais impressionante do que todos ao seu redor.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sobre a veracidade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Ela cerca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sobre o domínio de Yahweh sobre o mar agitado?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quando as ondas se agitam, Yahweh as acalma.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a Raabe?</w:t>
      </w:r>
    </w:p>
    <w:p>
      <w:pPr/>
      <w:r>
        <w:rPr>
          <w:lang w:val="pt_PT" w:bidi="pt_PT"/>
        </w:rPr>
      </w:r>
      <w:r>
        <w:rPr>
          <w:lang w:val="pt_PT" w:bidi="pt_PT"/>
        </w:rPr>
        <w:t>Ele a esmagou como alguém que é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usou para dispersar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usou seu braço forte.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pertence a Yahweh que fez o mundo e tudo o que ele contém?</w:t>
      </w:r>
    </w:p>
    <w:p>
      <w:pPr/>
      <w:r>
        <w:rPr>
          <w:lang w:val="pt_PT" w:bidi="pt_PT"/>
        </w:rPr>
      </w:r>
      <w:r>
        <w:rPr>
          <w:lang w:val="pt_PT" w:bidi="pt_PT"/>
        </w:rPr>
        <w:t>Os céus e a terra pertencem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criou?</w:t>
      </w:r>
    </w:p>
    <w:p>
      <w:pPr/>
      <w:r>
        <w:rPr>
          <w:lang w:val="pt_PT" w:bidi="pt_PT"/>
        </w:rPr>
      </w:r>
      <w:r>
        <w:rPr>
          <w:lang w:val="pt_PT" w:bidi="pt_PT"/>
        </w:rPr>
        <w:t>Yahweh criou o norte e o sul.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sobre o braço e a mão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tem um braço poderoso e uma mão forte, e sua mão direita está elevada.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fundamento do trono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justiça e o direito são o fundamento do trono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vem antes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fidelidade e a confiança vêm antes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as pessoas que adoram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abençoadas e andam na luz do rosto de Yahweh, elas se alegram no nome de Yahweh, e na justiça de Yahweh elas exaltam.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majestosa força e favor de Yahweh beneficiam o povo?</w:t>
      </w:r>
    </w:p>
    <w:p>
      <w:pPr/>
      <w:r>
        <w:rPr>
          <w:lang w:val="pt_PT" w:bidi="pt_PT"/>
        </w:rPr>
      </w:r>
      <w:r>
        <w:rPr>
          <w:lang w:val="pt_PT" w:bidi="pt_PT"/>
        </w:rPr>
        <w:t>O povo é vitorioso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pertence a Yahweh e como ele é chamado?</w:t>
      </w:r>
    </w:p>
    <w:p>
      <w:pPr/>
      <w:r>
        <w:rPr>
          <w:lang w:val="pt_PT" w:bidi="pt_PT"/>
        </w:rPr>
      </w:r>
      <w:r>
        <w:rPr>
          <w:lang w:val="pt_PT" w:bidi="pt_PT"/>
        </w:rPr>
        <w:t>O escudo do povo pertence a Yahweh e é chamado o Santo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em uma visão aos seus fiéis?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colocou uma coroa em um poderoso e levantou um escolhido dentre 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89.20–23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fará por seu servo escolhido Davi?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o havia ungido, o apoiará e o fortalecerá.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Davi e como ele será vitorioso?</w:t>
      </w:r>
    </w:p>
    <w:p>
      <w:pPr/>
      <w:r>
        <w:rPr>
          <w:lang w:val="pt_PT" w:bidi="pt_PT"/>
        </w:rPr>
      </w:r>
      <w:r>
        <w:rPr>
          <w:lang w:val="pt_PT" w:bidi="pt_PT"/>
        </w:rPr>
        <w:t>A verdade e a fidelidade de Yahweh estarão com Davi, e pelo nome de Yahweh, Davi será vitorioso.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chamará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chamará Yahweh de seu Pai, seu Deus e a rocha de sua salvação.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89.27–28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por Davi, a quem ele coloca como seu primogênito e mais exaltado dos reis da terra?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estenderá e garantirá sua aliança fidelidade a Davi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os descendentes e o trono de Davi durarão?</w:t>
      </w:r>
    </w:p>
    <w:p>
      <w:pPr/>
      <w:r>
        <w:rPr>
          <w:lang w:val="pt_PT" w:bidi="pt_PT"/>
        </w:rPr>
      </w:r>
      <w:r>
        <w:rPr>
          <w:lang w:val="pt_PT" w:bidi="pt_PT"/>
        </w:rPr>
        <w:t>Seus descendentes durarão para sempre e seu trono durará como os céus acima.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89.30–32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aos filhos de Davi se eles abandonarem a lei de Yahweh, desobedecerem seus decretos, quebrarem suas regras e não guardarem seus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punirá sua rebelião com uma vara e sua iniquidade com golpes.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89.33–34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promessas Yahweh faz a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promete não remover sua aliança ou ser infiel à sua promessa. Ele não quebrará sua aliança nem mudará as palavras de seus lábios.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jura de uma vez por todas.</w:t>
      </w:r>
    </w:p>
    <w:p>
      <w:pPr/>
      <w:r>
        <w:rPr>
          <w:lang w:val="pt_PT" w:bidi="pt_PT"/>
        </w:rPr>
      </w:r>
      <w:r>
        <w:rPr>
          <w:lang w:val="pt_PT" w:bidi="pt_PT"/>
        </w:rPr>
        <w:t>Yahweh jura por sua santidade.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agora diz sobre como Davi está sendo tratado por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Yahweh recusou, rejeitou e está irado com o rei ungido.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está acontecendo com o rei ungido?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sendo roubado e se tornou um objeto de repulsa para seus vizinhos.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inimigos do rei ungido fizeram?</w:t>
      </w:r>
    </w:p>
    <w:p>
      <w:pPr/>
      <w:r>
        <w:rPr>
          <w:lang w:val="pt_PT" w:bidi="pt_PT"/>
        </w:rPr>
      </w:r>
      <w:r>
        <w:rPr>
          <w:lang w:val="pt_PT" w:bidi="pt_PT"/>
        </w:rPr>
        <w:t>Eles levantaram a mão direita e foram levados a se alegrar.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rei ungido foi para a batalha?</w:t>
      </w:r>
    </w:p>
    <w:p>
      <w:pPr/>
      <w:r>
        <w:rPr>
          <w:lang w:val="pt_PT" w:bidi="pt_PT"/>
        </w:rPr>
      </w:r>
      <w:r>
        <w:rPr>
          <w:lang w:val="pt_PT" w:bidi="pt_PT"/>
        </w:rPr>
        <w:t>A lâmina da espada do rei foi repelida e ele ficou incapaz de se manter em pé na batalha.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esplendor e o trono do rei?</w:t>
      </w:r>
    </w:p>
    <w:p>
      <w:pPr/>
      <w:r>
        <w:rPr>
          <w:lang w:val="pt_PT" w:bidi="pt_PT"/>
        </w:rPr>
      </w:r>
      <w:r>
        <w:rPr>
          <w:lang w:val="pt_PT" w:bidi="pt_PT"/>
        </w:rPr>
        <w:t>Seu esplendor foi destruído e seu trono foi derrubado ao chão.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os dias do rei ungido?</w:t>
      </w:r>
    </w:p>
    <w:p>
      <w:pPr/>
      <w:r>
        <w:rPr>
          <w:lang w:val="pt_PT" w:bidi="pt_PT"/>
        </w:rPr>
      </w:r>
      <w:r>
        <w:rPr>
          <w:lang w:val="pt_PT" w:bidi="pt_PT"/>
        </w:rPr>
        <w:t>Seus dias foram encurtados e ele foi coberto de vergonha.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pergunta a Yahweh sobre sua ira?</w:t>
      </w:r>
    </w:p>
    <w:p>
      <w:pPr/>
      <w:r>
        <w:rPr>
          <w:lang w:val="pt_PT" w:bidi="pt_PT"/>
        </w:rPr>
      </w:r>
      <w:r>
        <w:rPr>
          <w:lang w:val="pt_PT" w:bidi="pt_PT"/>
        </w:rPr>
        <w:t>Ele pergunta por quanto tempo Yahweh se esconderá e sua ira queimará como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 Yahweh para considerar?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pense em quão curta é sua vida e que para inutilidade Yahweh criou todos os filhos dos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pergunta ao Senhor sobre seus antigos atos de fidelidade à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pergunta ao Senhor: “Onde estão os teus antigos atos de fidelidade à aliança?”.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89.50–51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ao Senhor para lembrar?</w:t>
      </w:r>
    </w:p>
    <w:p>
      <w:pPr/>
      <w:r>
        <w:rPr>
          <w:lang w:val="pt_PT" w:bidi="pt_PT"/>
        </w:rPr>
      </w:r>
      <w:r>
        <w:rPr>
          <w:lang w:val="pt_PT" w:bidi="pt_PT"/>
        </w:rPr>
        <w:t>Ele diz ao Senhor que os inimigos de Yahweh lançam insultos e zombam dos passos do ungido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89.52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 escritor diz que Yahweh será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será abençoado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 Senhor tem sido um refúgio para Moisés e o povo?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tem sido um refúgio ao longo de todas as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o Senhor retorna o homem?</w:t>
      </w:r>
    </w:p>
    <w:p>
      <w:pPr/>
      <w:r>
        <w:rPr>
          <w:lang w:val="pt_PT" w:bidi="pt_PT"/>
        </w:rPr>
      </w:r>
      <w:r>
        <w:rPr>
          <w:lang w:val="pt_PT" w:bidi="pt_PT"/>
        </w:rPr>
        <w:t>Ele retorna o homem ao pó.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mil anos aos olhos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como ontem quando já passou, e como uma vigília na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90.5–6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se assemelham os descendentes da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como a grama que brota, floresce e cresce, e então murcha e seca.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90.7–8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humanidade é consumida na ira do Senhor e aterrorizada em sua fúria?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consumidos e aterrorizados porque o Senhor colocou suas iniquidades diante de si, e seus pecados ocultos à luz de sua presença.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90.10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são os anos da humanidade se forem saudáveis?</w:t>
      </w:r>
    </w:p>
    <w:p>
      <w:pPr/>
      <w:r>
        <w:rPr>
          <w:lang w:val="pt_PT" w:bidi="pt_PT"/>
        </w:rPr>
      </w:r>
      <w:r>
        <w:rPr>
          <w:lang w:val="pt_PT" w:bidi="pt_PT"/>
        </w:rPr>
        <w:t>Se tiverem saúde, seus anos são oitenta.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pede ao Senhor para ensinar à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ao Senhor que ensine a humanidade a considerar suas vidas, para que possam viver sabiamente.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Moisés quer que o Senhor satisfaça a humanidade pela manhã?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o Senhor satisfaça a humanidade com a fidelidade da aliança do Senhor, para que possam se alegrar e estar felizes todos os seus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quer que o Senhor permita que seus servos vejam?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o Senhor permita que seus servos vejam suas obras e que seus filhos vejam sua majestade.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90.17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Senhor mostra seu favor à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Ele prospera o trabalho de suas 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diz: “Ele é meu abrigo e minha fortaleza, meu Deus, em quem confio”.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91.3–4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por aquele que confia nele?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o resgatará do laço do caçador e da praga mortal e o cobrirá com suas asas.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91.5–6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aquele que confia em Yahweh não precisa ter medo?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confia em Yahweh não precisa ter medo do terror da noite, ou da flecha que voa de dia, das pragas que rondam na escuridão, e da doença que vem ao meio-dia.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Yahweh para 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o refúgio para o escritor.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91.10–11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nenhum mal te sucederá, nem praga alguma chegará à casa daquele que confia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Nenhum mal o alcançará, nem aflição se aproximará daquele que confia em Yahweh, porque Yahweh ordenará aos seus anjos que o protejam e guardem em todos os seus caminhos.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91.12–13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anjos protegerão e guardarão aquele que confia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anjos o levantarão com suas mãos para que ele não escorregue e caia em uma pedra.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91.14–16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por aquele que é devoto a 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o resgatará, protegerá, responderá quando ele chamar, dará vitória e honra quando ele estiver em apuros, o satisfará com longa vida e lhe mostrará a Sua salvação.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autor considera ser uma coisa boa?</w:t>
      </w:r>
    </w:p>
    <w:p>
      <w:pPr/>
      <w:r>
        <w:rPr>
          <w:lang w:val="pt_PT" w:bidi="pt_PT"/>
        </w:rPr>
      </w:r>
      <w:r>
        <w:rPr>
          <w:lang w:val="pt_PT" w:bidi="pt_PT"/>
        </w:rPr>
        <w:t>É bom dar graças e cantar louvores ao nome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escritor diz para proclamar a fidelidade e a veracidade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diz para proclamar a fidelidade da aliança de Yahweh pela manhã e sua veracidade todas as noites.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92.4–5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respondeu aos grandes feitos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grandes feitos de Yahweh o alegraram, de modo que ele cantará de alegria.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 não conhece e entende tal alegria?</w:t>
      </w:r>
    </w:p>
    <w:p>
      <w:pPr/>
      <w:r>
        <w:rPr>
          <w:lang w:val="pt_PT" w:bidi="pt_PT"/>
        </w:rPr>
      </w:r>
      <w:r>
        <w:rPr>
          <w:lang w:val="pt_PT" w:bidi="pt_PT"/>
        </w:rPr>
        <w:t>Tanta alegria não é conhecida por uma pessoa bruta nem por um tolo.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destino dos ímpios que brotam como a erva e de todos os malfeitores que prosperam?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que brotam como a erva e todos os malfeitores que prosperam ainda estão condenados à destruição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92.8–9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todos os malfeitores, que são inimigos de Yahweh, se dispersam?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malfeitores são dispersos porque Yahweh reinará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92.10–11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exaltou o chifre do escritor e o ungiu com óleo fresco?</w:t>
      </w:r>
    </w:p>
    <w:p>
      <w:pPr/>
      <w:r>
        <w:rPr>
          <w:lang w:val="pt_PT" w:bidi="pt_PT"/>
        </w:rPr>
      </w:r>
      <w:r>
        <w:rPr>
          <w:lang w:val="pt_PT" w:bidi="pt_PT"/>
        </w:rPr>
        <w:t>Yahweh exaltou e ungiu o escritor, permitindo-lhe ver a queda de seus inimigos e ouvir a destruição de seus adversários malignos.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justos são plantados?</w:t>
      </w:r>
    </w:p>
    <w:p>
      <w:pPr/>
      <w:r>
        <w:rPr>
          <w:lang w:val="pt_PT" w:bidi="pt_PT"/>
        </w:rPr>
      </w:r>
      <w:r>
        <w:rPr>
          <w:lang w:val="pt_PT" w:bidi="pt_PT"/>
        </w:rPr>
        <w:t>Eles estão plantados na casa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92.14–15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justos fazem para proclamar que Yahweh é justo?</w:t>
      </w:r>
    </w:p>
    <w:p>
      <w:pPr/>
      <w:r>
        <w:rPr>
          <w:lang w:val="pt_PT" w:bidi="pt_PT"/>
        </w:rPr>
      </w:r>
      <w:r>
        <w:rPr>
          <w:lang w:val="pt_PT" w:bidi="pt_PT"/>
        </w:rPr>
        <w:t>Os justos dão frutos quando são velhos e permanecem frescos e verdes.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é a rocha do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sua rocha porque não há injustiça 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Yahweh está vestido e trajado?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está vestido de majestade e revestido de força, que ele usa como um cinto.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oceanos levantaram sua voz?</w:t>
      </w:r>
    </w:p>
    <w:p>
      <w:pPr/>
      <w:r>
        <w:rPr>
          <w:lang w:val="pt_PT" w:bidi="pt_PT"/>
        </w:rPr>
      </w:r>
      <w:r>
        <w:rPr>
          <w:lang w:val="pt_PT" w:bidi="pt_PT"/>
        </w:rPr>
        <w:t>Os oceanos se elevam e suas ondas quebram e rugem.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está acima do estrondo de muitas ondas e das poderosas vagas do mar?</w:t>
      </w:r>
    </w:p>
    <w:p>
      <w:pPr/>
      <w:r>
        <w:rPr>
          <w:lang w:val="pt_PT" w:bidi="pt_PT"/>
        </w:rPr>
      </w:r>
      <w:r>
        <w:rPr>
          <w:lang w:val="pt_PT" w:bidi="pt_PT"/>
        </w:rPr>
        <w:t>Yahweh nas alturas é poderoso e acima das muitas ondas quebrando e dos poderosos quebradores do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autor descreve os mandamentos e a santidade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os mandamentos de Yahweh são muito confiáveis e a santidade adorna a casa de Yahweh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 Yahweh Deus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pede a Yahweh Deus que brilhe sobre seu povo e dê aos orgulhosos o que merecem.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ímpios se alegram no que dizem?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se alegram ao proferir discursos arrogantes, desafiadores e presunçosos.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comportamento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esmagam o povo de Yahweh e matam a viúva, o estrangeiro e o órfão.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diz o ímpio?</w:t>
      </w:r>
    </w:p>
    <w:p>
      <w:pPr/>
      <w:r>
        <w:rPr>
          <w:lang w:val="pt_PT" w:bidi="pt_PT"/>
        </w:rPr>
      </w:r>
      <w:r>
        <w:rPr>
          <w:lang w:val="pt_PT" w:bidi="pt_PT"/>
        </w:rPr>
        <w:t>O ímpio diz que Yahweh não verá nem notará o que fazemos.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pergunta que o escritor faz aos tolos?</w:t>
      </w:r>
    </w:p>
    <w:p>
      <w:pPr/>
      <w:r>
        <w:rPr>
          <w:lang w:val="pt_PT" w:bidi="pt_PT"/>
        </w:rPr>
      </w:r>
      <w:r>
        <w:rPr>
          <w:lang w:val="pt_PT" w:bidi="pt_PT"/>
        </w:rPr>
        <w:t>Ele pergunta a eles: "Quando vocês vão aprender?"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sabe sobre os pensamentos dos homens?</w:t>
      </w:r>
    </w:p>
    <w:p>
      <w:pPr/>
      <w:r>
        <w:rPr>
          <w:lang w:val="pt_PT" w:bidi="pt_PT"/>
        </w:rPr>
      </w:r>
      <w:r>
        <w:rPr>
          <w:lang w:val="pt_PT" w:bidi="pt_PT"/>
        </w:rPr>
        <w:t>Yahweh sabe que os pensamentos dos homens são corruptos.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por aquele que é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ensina sua lei e dá descanso em tempos de dificuldade àquele que é abençoado.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o escritor dá ao povo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Yahweh não abandonará seu povo nem sua herança.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da promessa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resultado da promessa de Yahweh é que a justiça prevalecerá e todos os retos a seguirão.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provisão de Yahweh foi uma ajuda para 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A provisão foi a fidelidade da aliança de Yahweh que sustentou o escritor quando ele disse: “meu pé está escorregando”.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governantes ímpios criam injustiça por meio de estatutos?</w:t>
      </w:r>
    </w:p>
    <w:p>
      <w:pPr/>
      <w:r>
        <w:rPr>
          <w:lang w:val="pt_PT" w:bidi="pt_PT"/>
        </w:rPr>
      </w:r>
      <w:r>
        <w:rPr>
          <w:lang w:val="pt_PT" w:bidi="pt_PT"/>
        </w:rPr>
        <w:t>Os governantes ímpios criam injustiça ao conspirar contra os justos e condenar os inocentes à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encorajou 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encorajou o escritor sendo sua alta torre e a rocha de seu refúgio.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aos governantes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trará sobre eles a sua própria iniquidade e os cortará na sua própria maldade.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autor encoraja todos a entrar?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encoraja todos a entrarem na presença de Yahweh com ações de graças.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se compara a outros deuses?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um Grande Deus e um Grande Rei que é superior a todos os deuses.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95.4–5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é superior a todos os deuses?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superior a todos os deuses, pois as alturas das montanhas e os mares que ele fez são dele e suas mãos formaram a terra seca.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95.6–7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todos devem adorar inclinando-se e ajoelhando-se diante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Todos devem adorar Yahweh porque ele é seu Deus e eles são o povo do seu pasto e as ovelhas de sua 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antepassados de Israel responderam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desafiaram sua autoridade e testaram sua paciência, embora tivessem visto seus feitos.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descreveu as pessoas que desafiaram sua autoridade?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disse: “Este é um povo cujo coração se desvia; eles não conheceram os meus caminhos”.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jurou em sua ira?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jurou em sua ira que as pessoas que desafiaram sua autoridade nunca entrariam no lugar de descanso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incentiva todos a anunciar?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encoraja todos a anunciar a salvação de Yahweh dia após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96.3–4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todos devem declarar a glória de Yahweh e suas maravilhas entre 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Todos devem declarar a glória de Yahweh e suas maravilhas porque Yahweh é Grande, e digno de ser louvado, e temido acima de todos os outros deuses.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atributos estão na presença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atributos na presença de Yahweh são esplendor, majestade, força e beleza.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todos devem fazer para atribuir a Yahweh a glória devida ao seu nome?</w:t>
      </w:r>
    </w:p>
    <w:p>
      <w:pPr/>
      <w:r>
        <w:rPr>
          <w:lang w:val="pt_PT" w:bidi="pt_PT"/>
        </w:rPr>
      </w:r>
      <w:r>
        <w:rPr>
          <w:lang w:val="pt_PT" w:bidi="pt_PT"/>
        </w:rPr>
        <w:t>Todos devem trazer uma oferta e entrar em seus átrios.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incentivou todos a dizer entre 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incentivou todos a dizer: “Yahweh reina”.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96.10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julga os povos?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julga os povos com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96.11–13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céus devem se alegrar e a terra deve se regozijar?</w:t>
      </w:r>
    </w:p>
    <w:p>
      <w:pPr/>
      <w:r>
        <w:rPr>
          <w:lang w:val="pt_PT" w:bidi="pt_PT"/>
        </w:rPr>
      </w:r>
      <w:r>
        <w:rPr>
          <w:lang w:val="pt_PT" w:bidi="pt_PT"/>
        </w:rPr>
        <w:t>Os céus devem se alegrar e a terra deve rejubilar porque Yahweh está vindo.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quando ele vier?</w:t>
      </w:r>
    </w:p>
    <w:p>
      <w:pPr/>
      <w:r>
        <w:rPr>
          <w:lang w:val="pt_PT" w:bidi="pt_PT"/>
        </w:rPr>
      </w:r>
      <w:r>
        <w:rPr>
          <w:lang w:val="pt_PT" w:bidi="pt_PT"/>
        </w:rPr>
        <w:t>Quando Yahweh vier, ele julgará a terra, o mundo com justiça, e as pessoas com sua fidelidade.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fundamento do trono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fundamento do trono de Yahweh é a retidão e 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do fogo que vai diante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fogo que vai diante de Yahweh consome seus adversários por todos os lados.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97.4–5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na presença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relâmpagos de Yahweh iluminam o mundo, a terra vê e treme, e as montanhas derretem como cera na presença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declara a justiça e a glória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céus declaram a justiça de Yahweh e todas as nações veem sua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será envergonhado por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Todos aqueles que adoram figuras esculpidas e se vangloriam de ídolos sem valor serão envergonhados por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Sião ouviu e as cidades de Judá se alegraram?</w:t>
      </w:r>
    </w:p>
    <w:p>
      <w:pPr/>
      <w:r>
        <w:rPr>
          <w:lang w:val="pt_PT" w:bidi="pt_PT"/>
        </w:rPr>
      </w:r>
      <w:r>
        <w:rPr>
          <w:lang w:val="pt_PT" w:bidi="pt_PT"/>
        </w:rPr>
        <w:t>Sião ouviu e as cidades de Judá se alegraram por causa dos decretos justos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sobre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Yahweh é Altíssimo acima de toda a terra e exaltado muito acima de todos os deuses.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por seus santos?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protege a vida de seus santos e os tira das mãos dos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incentiva os justos a fazer?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encoraja os justos a se alegrarem em Yahweh e darem graças ao seu santo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 vitória ao povo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mão direita de Yahweh e o braço santo deram vitória ao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mostrou abertamente a todas 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 mostrou abertamente sua justiça a todas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traz à mente?</w:t>
      </w:r>
    </w:p>
    <w:p>
      <w:pPr/>
      <w:r>
        <w:rPr>
          <w:lang w:val="pt_PT" w:bidi="pt_PT"/>
        </w:rPr>
      </w:r>
      <w:r>
        <w:rPr>
          <w:lang w:val="pt_PT" w:bidi="pt_PT"/>
        </w:rPr>
        <w:t>Yahweh traz à mente sua lealdade à aliança e fidelidade para a casa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98.3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verá a vitória do Deus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confins da terra verão a vitória do Deus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deve ser a resposta de todos à provisão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Todos devem gritar de alegria e explodir em canção, cantando louvores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98.5–6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instrumentos a casa de Israel deve usar para cantar louvores e fazer um som alegre diante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casa de Israel deve usar a harpa, trombetas e o som da buzina.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98.7–8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autor incentiva a criação de Yahweh a responder à sua vinda?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o mar e tudo o que nele há, e o mundo e os que nele habitam devem gritar, e os rios devem bater palmas e as montanhas devem gritar de alegria.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julgará o mundo?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julgará o mundo com justiça e as nações com equidade.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nações devem responder ao reinado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As nações devem tremer em resposta ao reinado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99.1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terra treme?</w:t>
      </w:r>
    </w:p>
    <w:p>
      <w:pPr/>
      <w:r>
        <w:rPr>
          <w:lang w:val="pt_PT" w:bidi="pt_PT"/>
        </w:rPr>
      </w:r>
      <w:r>
        <w:rPr>
          <w:lang w:val="pt_PT" w:bidi="pt_PT"/>
        </w:rPr>
        <w:t>A terra treme porque Yahweh está entronizado acima dos querubins.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é exaltado acima de todas 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exaltado porque é Grande em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nações devem louvar o grande e temível nome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As nações devem louvar o nome de Yahweh porque ele é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descreve o rei?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o rei é forte e ama 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autor diz que as nações devem responder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as nações devem louvar a Yahweh e adorar ao seu escabelo dos seus pés porque ele é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foram alguns dos homens que oraram a Yahweh e ele os atendeu?</w:t>
      </w:r>
    </w:p>
    <w:p>
      <w:pPr/>
      <w:r>
        <w:rPr>
          <w:lang w:val="pt_PT" w:bidi="pt_PT"/>
        </w:rPr>
      </w:r>
      <w:r>
        <w:rPr>
          <w:lang w:val="pt_PT" w:bidi="pt_PT"/>
        </w:rPr>
        <w:t>Alguns desses homens que oraram a Yahweh e ele os respondeu foram Moisés, Arão e Samuel.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homens que oraram a Yahweh responderam ao que ele disse?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que oraram mantiveram os solenes mandamentos de Yahweh e os estatutos que ele lhes deu.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pelos homens que oraram a 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os perdoou, embora tenha punido seus atos pecaminosos.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99.9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autor incentiva todos a fazer?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para louvar Yahweh e adorar em seu santo monte porque ele é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escritor convida a gritar alegremente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convida toda a terra a gritar alegremente para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devem entrar na presença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vir à sua presença com cânticos alegres.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imagem o autor usa para mostrar como as pessoas pertencem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eles são o povo de Yahweh e as ovelhas do seu pasto.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devem entrar nos portões e átrios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Devem entrar em seus portões com ações de graças e em seus átrios com louvor.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dura para sempre?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a fidelidade da aliança de Yahweh dura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quais duas qualidades Davi cantará?</w:t>
      </w:r>
    </w:p>
    <w:p>
      <w:pPr/>
      <w:r>
        <w:rPr>
          <w:lang w:val="pt_PT" w:bidi="pt_PT"/>
        </w:rPr>
      </w:r>
      <w:r>
        <w:rPr>
          <w:lang w:val="pt_PT" w:bidi="pt_PT"/>
        </w:rPr>
        <w:t>Ele cantará sobre a fidelidade e 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não colocou diante de seus olhos?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colocou a maldade diante de seus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destruirá?</w:t>
      </w:r>
    </w:p>
    <w:p>
      <w:pPr/>
      <w:r>
        <w:rPr>
          <w:lang w:val="pt_PT" w:bidi="pt_PT"/>
        </w:rPr>
      </w:r>
      <w:r>
        <w:rPr>
          <w:lang w:val="pt_PT" w:bidi="pt_PT"/>
        </w:rPr>
        <w:t>Ele destruirá quem caluniar secretamente seu vizinho.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pessoas Davi quer que se sentem ao seu lado e o sirvam?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os fiéis da terra se sentem ao seu lado, e que aqueles que andam em integridade o sirvam.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não permitirá que permaneça em sua casa?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permitirá que pessoas enganosas permaneçam em sua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frequência Davi diz que destruirá todos os ímpios da terra?</w:t>
      </w:r>
    </w:p>
    <w:p>
      <w:pPr/>
      <w:r>
        <w:rPr>
          <w:lang w:val="pt_PT" w:bidi="pt_PT"/>
        </w:rPr>
      </w:r>
      <w:r>
        <w:rPr>
          <w:lang w:val="pt_PT" w:bidi="pt_PT"/>
        </w:rPr>
        <w:t>Manhã após manhã, ele destruirá todos 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aflito pede para que Yahweh não faça em seu tempo de angústia?</w:t>
      </w:r>
    </w:p>
    <w:p>
      <w:pPr/>
      <w:r>
        <w:rPr>
          <w:lang w:val="pt_PT" w:bidi="pt_PT"/>
        </w:rPr>
      </w:r>
      <w:r>
        <w:rPr>
          <w:lang w:val="pt_PT" w:bidi="pt_PT"/>
        </w:rPr>
        <w:t>O aflito ora para que Yahweh não esconda seu rosto dele em seu tempo de angústia.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o aflito compara seu coração esmagado?</w:t>
      </w:r>
    </w:p>
    <w:p>
      <w:pPr/>
      <w:r>
        <w:rPr>
          <w:lang w:val="pt_PT" w:bidi="pt_PT"/>
        </w:rPr>
      </w:r>
      <w:r>
        <w:rPr>
          <w:lang w:val="pt_PT" w:bidi="pt_PT"/>
        </w:rPr>
        <w:t>O aflito diz que é como a erva que secou.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devido ao gemido contínuo do aflito?</w:t>
      </w:r>
    </w:p>
    <w:p>
      <w:pPr/>
      <w:r>
        <w:rPr>
          <w:lang w:val="pt_PT" w:bidi="pt_PT"/>
        </w:rPr>
      </w:r>
      <w:r>
        <w:rPr>
          <w:lang w:val="pt_PT" w:bidi="pt_PT"/>
        </w:rPr>
        <w:t>Com o gemido contínuo do aflito, ele ficou muito magro.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aqueles que zombam dos aflitos usam seu nome?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zombam dos aflitos usam seu nome em maldições.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aflito diz que foi tratado pela ira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aflito diz que Deus o levantou para derrubá-lo.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Até quando durará a fama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a fama de Yahweh é para todas as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servos de Yahweh sentem compaixão?</w:t>
      </w:r>
    </w:p>
    <w:p>
      <w:pPr/>
      <w:r>
        <w:rPr>
          <w:lang w:val="pt_PT" w:bidi="pt_PT"/>
        </w:rPr>
      </w:r>
      <w:r>
        <w:rPr>
          <w:lang w:val="pt_PT" w:bidi="pt_PT"/>
        </w:rPr>
        <w:t>Os servos de Yahweh sentem compaixão pelo pó das ruínas de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reis da terra mostrarão respeito por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reis da terra honrarão a glória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ação dos desamparados Yahweh responderá?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responderá à oração dos desamparados.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autor mostra até que ponto o louvor a Yahweh continuará no futuro?</w:t>
      </w:r>
    </w:p>
    <w:p>
      <w:pPr/>
      <w:r>
        <w:rPr>
          <w:lang w:val="pt_PT" w:bidi="pt_PT"/>
        </w:rPr>
      </w:r>
      <w:r>
        <w:rPr>
          <w:lang w:val="pt_PT" w:bidi="pt_PT"/>
        </w:rPr>
        <w:t>Ele escreve que um povo ainda não nascido louvará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vê do céu?</w:t>
      </w:r>
    </w:p>
    <w:p>
      <w:pPr/>
      <w:r>
        <w:rPr>
          <w:lang w:val="pt_PT" w:bidi="pt_PT"/>
        </w:rPr>
      </w:r>
      <w:r>
        <w:rPr>
          <w:lang w:val="pt_PT" w:bidi="pt_PT"/>
        </w:rPr>
        <w:t>Do céu, Yahweh observou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ação os povos e reinos são reunidos?</w:t>
      </w:r>
    </w:p>
    <w:p>
      <w:pPr/>
      <w:r>
        <w:rPr>
          <w:lang w:val="pt_PT" w:bidi="pt_PT"/>
        </w:rPr>
      </w:r>
      <w:r>
        <w:rPr>
          <w:lang w:val="pt_PT" w:bidi="pt_PT"/>
        </w:rPr>
        <w:t>Os povos e reinos se reúnem para servir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o escritor aflito implora a Deus para não fazer?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disse: “Meu Deus, não me leves no meio da vida”.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Yahweh fez nos tempos antigos.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nos tempos antigos Yahweh estabeleceu a terra no lugar.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durarão os anos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anos de Yahweh não terão fim.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escritor diz que os descendentes dos servos de Yahweh viverão?</w:t>
      </w:r>
    </w:p>
    <w:p>
      <w:pPr/>
      <w:r>
        <w:rPr>
          <w:lang w:val="pt_PT" w:bidi="pt_PT"/>
        </w:rPr>
      </w:r>
      <w:r>
        <w:rPr>
          <w:lang w:val="pt_PT" w:bidi="pt_PT"/>
        </w:rPr>
        <w:t>Os descendentes dos servos de Yahweh viverão em sua presença.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não quer esquecer?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quer esquecer todas as boas ações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Davi diz que Yahweh coroa sua alma?</w:t>
      </w:r>
    </w:p>
    <w:p>
      <w:pPr/>
      <w:r>
        <w:rPr>
          <w:lang w:val="pt_PT" w:bidi="pt_PT"/>
        </w:rPr>
      </w:r>
      <w:r>
        <w:rPr>
          <w:lang w:val="pt_PT" w:bidi="pt_PT"/>
        </w:rPr>
        <w:t>Ele coroa sua alma com fidelidade e atos de terna misericórdia.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por todos os oprimidos?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faz atos de justiça para todos os oprimidos.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revelou aos descendentes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 fez conhecidas suas obras aos descendentes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Yahweh não fará sempre?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Yahweh nem sempre disciplinará, e não está sempre irado.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Davi diz que Yahweh não trata conosco de que maneira?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nos trata como nossos pecados merecem.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especial Yahweh tem compaixão daqueles que o honram?</w:t>
      </w:r>
    </w:p>
    <w:p>
      <w:pPr/>
      <w:r>
        <w:rPr>
          <w:lang w:val="pt_PT" w:bidi="pt_PT"/>
        </w:rPr>
      </w:r>
      <w:r>
        <w:rPr>
          <w:lang w:val="pt_PT" w:bidi="pt_PT"/>
        </w:rPr>
        <w:t>Yahweh tem compaixão daqueles que o honram da mesma forma que um pai tem compaixão de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dura a fidelidade da aliança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fidelidade de Yahweh é de eternidade a eternidade sobre aqueles que o honram.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Yahweh estabeleceu seu trono?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estabeleceu seu trono nos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aqueles com grande força que são chamados para bendizer Yahweh e obedecer à sua palavra?</w:t>
      </w:r>
    </w:p>
    <w:p>
      <w:pPr/>
      <w:r>
        <w:rPr>
          <w:lang w:val="pt_PT" w:bidi="pt_PT"/>
        </w:rPr>
      </w:r>
      <w:r>
        <w:rPr>
          <w:lang w:val="pt_PT" w:bidi="pt_PT"/>
        </w:rPr>
        <w:t>Seus anjos são chamados a obedecer à sua palavra.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os servos que Davi diz cumprir a vontade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exércitos de anjos de Yahweh cumprem a sua vontade.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autor diz que Yahweh está vestido?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Yahweh está vestido de esplendor e majestade.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Yahweh estende os céus?</w:t>
      </w:r>
    </w:p>
    <w:p>
      <w:pPr/>
      <w:r>
        <w:rPr>
          <w:lang w:val="pt_PT" w:bidi="pt_PT"/>
        </w:rPr>
      </w:r>
      <w:r>
        <w:rPr>
          <w:lang w:val="pt_PT" w:bidi="pt_PT"/>
        </w:rPr>
        <w:t>Ele estende os céus como uma cortina de tenda.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nunca acontecerá com os fundamentos da terra que Yahweh estabeleceu?</w:t>
      </w:r>
    </w:p>
    <w:p>
      <w:pPr/>
      <w:r>
        <w:rPr>
          <w:lang w:val="pt_PT" w:bidi="pt_PT"/>
        </w:rPr>
      </w:r>
      <w:r>
        <w:rPr>
          <w:lang w:val="pt_PT" w:bidi="pt_PT"/>
        </w:rPr>
        <w:t>Os fundamentos da terra nunca serão abalados.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fez as águas recuarem?</w:t>
      </w:r>
    </w:p>
    <w:p>
      <w:pPr/>
      <w:r>
        <w:rPr>
          <w:lang w:val="pt_PT" w:bidi="pt_PT"/>
        </w:rPr>
      </w:r>
      <w:r>
        <w:rPr>
          <w:lang w:val="pt_PT" w:bidi="pt_PT"/>
        </w:rPr>
        <w:t>A repreensão de Yahweh fez as águas recuarem.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águas não cobrirão a terra novamente?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estabeleceu um limite para elas que não irão ultrapassar.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três coisas que o escritor diz que Yahweh fornece para o homem?</w:t>
      </w:r>
    </w:p>
    <w:p>
      <w:pPr/>
      <w:r>
        <w:rPr>
          <w:lang w:val="pt_PT" w:bidi="pt_PT"/>
        </w:rPr>
      </w:r>
      <w:r>
        <w:rPr>
          <w:lang w:val="pt_PT" w:bidi="pt_PT"/>
        </w:rPr>
        <w:t>Yahweh fornece vinho para alegrar o homem, óleo para fazer seu rosto brilhar e comida para sustentar sua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designou para que a lua e o sol marcassem?</w:t>
      </w:r>
    </w:p>
    <w:p>
      <w:pPr/>
      <w:r>
        <w:rPr>
          <w:lang w:val="pt_PT" w:bidi="pt_PT"/>
        </w:rPr>
      </w:r>
      <w:r>
        <w:rPr>
          <w:lang w:val="pt_PT" w:bidi="pt_PT"/>
        </w:rPr>
        <w:t>Ele designou a lua para marcar as estações e o sol para saber seu tempo de se pôr.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os leões jovens quando o sol nasce?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sol nasce, eles se retiram e dormem em suas tocas.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o mar profundo e vasto está repleto?</w:t>
      </w:r>
    </w:p>
    <w:p>
      <w:pPr/>
      <w:r>
        <w:rPr>
          <w:lang w:val="pt_PT" w:bidi="pt_PT"/>
        </w:rPr>
      </w:r>
      <w:r>
        <w:rPr>
          <w:lang w:val="pt_PT" w:bidi="pt_PT"/>
        </w:rPr>
        <w:t>O mar está repleto de muitas criaturas, tanto grandes quanto pequenas.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todas as criaturas do mar olham para lhes dar alimento?</w:t>
      </w:r>
    </w:p>
    <w:p>
      <w:pPr/>
      <w:r>
        <w:rPr>
          <w:lang w:val="pt_PT" w:bidi="pt_PT"/>
        </w:rPr>
      </w:r>
      <w:r>
        <w:rPr>
          <w:lang w:val="pt_PT" w:bidi="pt_PT"/>
        </w:rPr>
        <w:t>Todos eles olham para Yahweh para lhes dar seu alimento na hora certa.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as criaturas se Yahweh esconder seu rosto ou tirar seu fôlego?</w:t>
      </w:r>
    </w:p>
    <w:p>
      <w:pPr/>
      <w:r>
        <w:rPr>
          <w:lang w:val="pt_PT" w:bidi="pt_PT"/>
        </w:rPr>
      </w:r>
      <w:r>
        <w:rPr>
          <w:lang w:val="pt_PT" w:bidi="pt_PT"/>
        </w:rPr>
        <w:t>Quando ele esconde o rosto, elas ficam perturbadas; se ele tira o fôlego delas, elas morrem e voltam ao pó.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deseja que Yahweh faça com sua criação?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deseja que Yahweh desfrute de sua criação.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promete cantar pelo resto de sua vida?</w:t>
      </w:r>
    </w:p>
    <w:p>
      <w:pPr/>
      <w:r>
        <w:rPr>
          <w:lang w:val="pt_PT" w:bidi="pt_PT"/>
        </w:rPr>
      </w:r>
      <w:r>
        <w:rPr>
          <w:lang w:val="pt_PT" w:bidi="pt_PT"/>
        </w:rPr>
        <w:t>Ele promete cantar louvores ao seu Deus enquanto viver.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104.35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espera que aconteça com os pecadores e os ímpios na terra?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os pecadores desapareçam da terra e que os ímpios não existam 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escritor diz para tornar conhecidas as obras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chama as pessoas a tornar conhecidas as obras de Yahweh entre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é o coração que o escritor exorta a se alegrar?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chama o coração daqueles que buscam a Yahweh para se alegrar.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frequência as pessoas devem buscar a presença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chama as pessoas a buscarem sua presença continuamente.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 escritor diz que Deus mantém a palavra que Ele ordenou?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Deus mantém a palavra que ele ordenou por mil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alianças o escritor diz que Deus traz à memória?</w:t>
      </w:r>
    </w:p>
    <w:p>
      <w:pPr/>
      <w:r>
        <w:rPr>
          <w:lang w:val="pt_PT" w:bidi="pt_PT"/>
        </w:rPr>
      </w:r>
      <w:r>
        <w:rPr>
          <w:lang w:val="pt_PT" w:bidi="pt_PT"/>
        </w:rPr>
        <w:t>Deus traz à memória a aliança que fez com Abraão e seu juramento a Isaque.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aliança de eternidade Yahweh fez com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uma aliança eterna com Israel para dar-lhes a terra de Canaã como sua parte de herança.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escritor diz que Yahweh fez a aliança com Israel?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Yahweh fez esta aliança quando Israel era apenas poucos em número.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Yahweh disse aos reis para não tocarem?</w:t>
      </w:r>
    </w:p>
    <w:p>
      <w:pPr/>
      <w:r>
        <w:rPr>
          <w:lang w:val="pt_PT" w:bidi="pt_PT"/>
        </w:rPr>
      </w:r>
      <w:r>
        <w:rPr>
          <w:lang w:val="pt_PT" w:bidi="pt_PT"/>
        </w:rPr>
        <w:t>Yahweh lhes disse para não tocarem em seus ungidos.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enviou José à frente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Ele enviou José à frente deles para ser vendido como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José ficou preso em correntes de ferro?</w:t>
      </w:r>
    </w:p>
    <w:p>
      <w:pPr/>
      <w:r>
        <w:rPr>
          <w:lang w:val="pt_PT" w:bidi="pt_PT"/>
        </w:rPr>
      </w:r>
      <w:r>
        <w:rPr>
          <w:lang w:val="pt_PT" w:bidi="pt_PT"/>
        </w:rPr>
        <w:t>José estava preso em correntes de ferro até o momento em que sua previsão se tornou realidade.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termo é usado para descrever o rei colocando José no comando de sua casa?</w:t>
      </w:r>
    </w:p>
    <w:p>
      <w:pPr/>
      <w:r>
        <w:rPr>
          <w:lang w:val="pt_PT" w:bidi="pt_PT"/>
        </w:rPr>
      </w:r>
      <w:r>
        <w:rPr>
          <w:lang w:val="pt_PT" w:bidi="pt_PT"/>
        </w:rPr>
        <w:t>José foi colocado no comando da casa do rei como governante de todas as suas posses.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Jacó morava quando veio para o Egito?</w:t>
      </w:r>
    </w:p>
    <w:p>
      <w:pPr/>
      <w:r>
        <w:rPr>
          <w:lang w:val="pt_PT" w:bidi="pt_PT"/>
        </w:rPr>
      </w:r>
      <w:r>
        <w:rPr>
          <w:lang w:val="pt_PT" w:bidi="pt_PT"/>
        </w:rPr>
        <w:t>Jacó viveu por um tempo na terra de Cam.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Deus fez odiar seu povo Israel?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com que os inimigos de Israel odiassem o povo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e Arão realizaram os sinais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 Arão realizaram os sinais de Deus entre os egípcios.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com a água e os peixes dos egípcios?</w:t>
      </w:r>
    </w:p>
    <w:p>
      <w:pPr/>
      <w:r>
        <w:rPr>
          <w:lang w:val="pt_PT" w:bidi="pt_PT"/>
        </w:rPr>
      </w:r>
      <w:r>
        <w:rPr>
          <w:lang w:val="pt_PT" w:bidi="pt_PT"/>
        </w:rPr>
        <w:t>Deus transformou a água dos egípcios em sangue e matou seus peixes.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enviou com o granizo e a chuva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Deus enviou granizo e chuva, com relâmpagos e trovões, para a terra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grupo de pessoas Deus matou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Deus matou todos os primogênitos na sua terra, as primícias de toda a sua força.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Egito ficou feliz quando os israelitas partiram?</w:t>
      </w:r>
    </w:p>
    <w:p>
      <w:pPr/>
      <w:r>
        <w:rPr>
          <w:lang w:val="pt_PT" w:bidi="pt_PT"/>
        </w:rPr>
      </w:r>
      <w:r>
        <w:rPr>
          <w:lang w:val="pt_PT" w:bidi="pt_PT"/>
        </w:rPr>
        <w:t>O Egito ficou contente quando os israelitas partiram, pois os egípcios tinham medo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tipo de alimento Deus satisfez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Deus os satisfez com pão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promessa sagrada Deus trouxe à mente em relação aos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Deus lembrou-se de sua santa promessa que fez a Abraão, seu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105.44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Deus permitiu que seu povo tomasse posse?</w:t>
      </w:r>
    </w:p>
    <w:p>
      <w:pPr/>
      <w:r>
        <w:rPr>
          <w:lang w:val="pt_PT" w:bidi="pt_PT"/>
        </w:rPr>
      </w:r>
      <w:r>
        <w:rPr>
          <w:lang w:val="pt_PT" w:bidi="pt_PT"/>
        </w:rPr>
        <w:t>Seu povo tomou posse das riquezas dos povos.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dura para sempre?</w:t>
      </w:r>
    </w:p>
    <w:p>
      <w:pPr/>
      <w:r>
        <w:rPr>
          <w:lang w:val="pt_PT" w:bidi="pt_PT"/>
        </w:rPr>
      </w:r>
      <w:r>
        <w:rPr>
          <w:lang w:val="pt_PT" w:bidi="pt_PT"/>
        </w:rPr>
        <w:t>A fidelidade da aliança de Yahweh dura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escritor pede a Yahweh para lembrá-lo?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se lembre dele quando Yahweh mostrar favor ao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fará o escritor se alegrar?</w:t>
      </w:r>
    </w:p>
    <w:p>
      <w:pPr/>
      <w:r>
        <w:rPr>
          <w:lang w:val="pt_PT" w:bidi="pt_PT"/>
        </w:rPr>
      </w:r>
      <w:r>
        <w:rPr>
          <w:lang w:val="pt_PT" w:bidi="pt_PT"/>
        </w:rPr>
        <w:t>Ele se alegrará quando vir a prosperidade dos escolhidos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pais do escritor responderam aos feitos maravilhosos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pais não apreciaram os feitos maravilhosos de Yahweh no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salvou os ancestrais do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Ele os salvou por causa do seu nome, para que pudesse revelar seu poder.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os adversários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As águas cobriram seus adversários; nenhum deles sobreviveu.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fizeram quando tiveram desejos insaciáveis no deserto.</w:t>
      </w:r>
    </w:p>
    <w:p>
      <w:pPr/>
      <w:r>
        <w:rPr>
          <w:lang w:val="pt_PT" w:bidi="pt_PT"/>
        </w:rPr>
      </w:r>
      <w:r>
        <w:rPr>
          <w:lang w:val="pt_PT" w:bidi="pt_PT"/>
        </w:rPr>
        <w:t>Eles desafiaram Deus no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terra fez a Datã e aos seguidores de Abirão?</w:t>
      </w:r>
    </w:p>
    <w:p>
      <w:pPr/>
      <w:r>
        <w:rPr>
          <w:lang w:val="pt_PT" w:bidi="pt_PT"/>
        </w:rPr>
      </w:r>
      <w:r>
        <w:rPr>
          <w:lang w:val="pt_PT" w:bidi="pt_PT"/>
        </w:rPr>
        <w:t>A terra abriu-se e engoliu Datã e cobriu os seguidores de Abirão.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adorou em Horebe?</w:t>
      </w:r>
    </w:p>
    <w:p>
      <w:pPr/>
      <w:r>
        <w:rPr>
          <w:lang w:val="pt_PT" w:bidi="pt_PT"/>
        </w:rPr>
      </w:r>
      <w:r>
        <w:rPr>
          <w:lang w:val="pt_PT" w:bidi="pt_PT"/>
        </w:rPr>
        <w:t>Fizeram um bezerro em Horebe e adoraram uma imagem de metal fundido.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não decretou a destruição dos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Moisés, seu escolhido, interveio com ele na brecha para afastar a ira de Yahweh de destruí-los.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jurou que faria quando levantou a mão?</w:t>
      </w:r>
    </w:p>
    <w:p>
      <w:pPr/>
      <w:r>
        <w:rPr>
          <w:lang w:val="pt_PT" w:bidi="pt_PT"/>
        </w:rPr>
      </w:r>
      <w:r>
        <w:rPr>
          <w:lang w:val="pt_PT" w:bidi="pt_PT"/>
        </w:rPr>
        <w:t>Deus jurou a eles que os deixaria morrer no deserto e espalharia seus descendentes entre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Israel quando provocaram a ira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Uma praga surgiu entre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Fineias se levantou para interceder pelo povo?</w:t>
      </w:r>
    </w:p>
    <w:p>
      <w:pPr/>
      <w:r>
        <w:rPr>
          <w:lang w:val="pt_PT" w:bidi="pt_PT"/>
        </w:rPr>
      </w:r>
      <w:r>
        <w:rPr>
          <w:lang w:val="pt_PT" w:bidi="pt_PT"/>
        </w:rPr>
        <w:t>Quando Fineias interveio, a praga diminuiu.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pecou nas águas de Meribá?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deixou Moisés amargurado, e ele falou precipitadamente.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as pessoas quando se misturaram com as nações e adoraram seus ídolos?</w:t>
      </w:r>
    </w:p>
    <w:p>
      <w:pPr/>
      <w:r>
        <w:rPr>
          <w:lang w:val="pt_PT" w:bidi="pt_PT"/>
        </w:rPr>
      </w:r>
      <w:r>
        <w:rPr>
          <w:lang w:val="pt_PT" w:bidi="pt_PT"/>
        </w:rPr>
        <w:t>Seus ídolos tornaram-se uma armadilha para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Israel quando Yahweh ficou zangado com eles e os entregou às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Quando Yahweh os entregou, passaram a pertencer àqueles que os odiavam e os governavam.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se arrependeu e prestou atenção a Israel em sua aflição?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lembrou-se de sua aliança com eles e se arrependeu por causa da fidelidade de sua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106.47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motivo Yahweh deve reunir Israel entre 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reuni-los para que possam dar graças ao seu santo nome e gloriar-se em seus louvores.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dura a fidelidade da aliança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Sua fidelidade dura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Yahweh reuniu seus redimidos?</w:t>
      </w:r>
    </w:p>
    <w:p>
      <w:pPr/>
      <w:r>
        <w:rPr>
          <w:lang w:val="pt_PT" w:bidi="pt_PT"/>
        </w:rPr>
      </w:r>
      <w:r>
        <w:rPr>
          <w:lang w:val="pt_PT" w:bidi="pt_PT"/>
        </w:rPr>
        <w:t>Ele os reuniu de terras estrangeiras, do leste e do oeste, do norte e do sul.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por seus redimidos quando clamaram a ele em sua aflição?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os resgatou de toda a sua angústia.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devem louvar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louvá-lo por sua fidelidade e pelas coisas incríveis que ele fez pela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humilhou os corações do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humilhou seus corações através de dificuldades.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portões e barras Yahweh quebrou para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quebrou as portas de bronze e cortou as barras de ferro.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foram afligidas?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afligidos por causa de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sacrifícios as pessoas devem oferecer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oferecer os sacrifícios de ação de graças.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que viajam no mar em navios e fazem negócios no exterior viram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Viram as obras de Yahweh e suas maravilhas nos mares.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os homens quando as ondas alcançaram os céus e depois desceram às profundezas?</w:t>
      </w:r>
    </w:p>
    <w:p>
      <w:pPr/>
      <w:r>
        <w:rPr>
          <w:lang w:val="pt_PT" w:bidi="pt_PT"/>
        </w:rPr>
      </w:r>
      <w:r>
        <w:rPr>
          <w:lang w:val="pt_PT" w:bidi="pt_PT"/>
        </w:rPr>
        <w:t>A coragem dos homens derreteu por causa do perigo.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os homens quando clamaram a Yahweh em sua aflição?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os tirou da angústia e acalmou a tempestade.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as pessoas devem exaltar e louvar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Devem exaltá-lo na assembleia do povo e louvá-lo no conselho dos anciãos.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a uma terra fértil por causa da maldade do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transformou uma terra fértil em um lugar árido por causa da maldade de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plantaram em sua cidade?</w:t>
      </w:r>
    </w:p>
    <w:p>
      <w:pPr/>
      <w:r>
        <w:rPr>
          <w:lang w:val="pt_PT" w:bidi="pt_PT"/>
        </w:rPr>
      </w:r>
      <w:r>
        <w:rPr>
          <w:lang w:val="pt_PT" w:bidi="pt_PT"/>
        </w:rPr>
        <w:t>Eles plantaram campos e vinhedos.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os líderes quando Yahweh derramou desprezo sobre eles?</w:t>
      </w:r>
    </w:p>
    <w:p>
      <w:pPr/>
      <w:r>
        <w:rPr>
          <w:lang w:val="pt_PT" w:bidi="pt_PT"/>
        </w:rPr>
      </w:r>
      <w:r>
        <w:rPr>
          <w:lang w:val="pt_PT" w:bidi="pt_PT"/>
        </w:rPr>
        <w:t>Ele os fez vagar no deserto, onde não há estradas.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toda a maldade fará quando os justos virem a proteção de Yahweh e se alegrarem?</w:t>
      </w:r>
    </w:p>
    <w:p>
      <w:pPr/>
      <w:r>
        <w:rPr>
          <w:lang w:val="pt_PT" w:bidi="pt_PT"/>
        </w:rPr>
      </w:r>
      <w:r>
        <w:rPr>
          <w:lang w:val="pt_PT" w:bidi="pt_PT"/>
        </w:rPr>
        <w:t>Toda maldade fechará 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107.43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escritor chama para tomar nota dessas coisas?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convida quem for sábio a observar estas coisas e meditar nos atos de fidelidade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Davi diz que cantará louvores?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cantará louvores também com seu coração honrado.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Quão grande Davi diz que é a fidelidade da aliança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a fidelidade de Yahweh é grande acima dos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Davi pede para a glória de Deus ser exaltada?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que a glória de Deus seja exaltada sobre toda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falou sobre Efraim e Judá?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Efraim também é seu capacete e Judá é seu cetro.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gritará por causa da Filístia?</w:t>
      </w:r>
    </w:p>
    <w:p>
      <w:pPr/>
      <w:r>
        <w:rPr>
          <w:lang w:val="pt_PT" w:bidi="pt_PT"/>
        </w:rPr>
      </w:r>
      <w:r>
        <w:rPr>
          <w:lang w:val="pt_PT" w:bidi="pt_PT"/>
        </w:rPr>
        <w:t>Deus gritará em triunfo por causa da Filístia.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Davi diz que a ajuda é inútil?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ajuda de Deus porque a ajuda do homem é inútil.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seu triunfo com a ajuda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seu exército triunfará com a ajuda de Deus, porque Deus pisoteará os inimigos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diz que o ataca?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os ímpios e enganadores o atacam.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ímpios dão em troca do amor de Davi?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em troca de seu amor, eles o caluniam.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para acontecer quando seu inimigo for julgado?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que, quando seu inimigo for julgado, ele seja considerado culpado.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pedido de Davi para os filhos de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que os filhos de seus inimigos vagueiem e mendiguem, pedindo esmolas.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que aconteça com os ganhos de seu inimigo?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que estranhos saqueiem o que seu inimigo ganha.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pede a Yahweh para lidar gentilmente com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Yahweh, seu Senhor, que lide com ele gentilmente por causa do nome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pedido de Davi a Yahweh para a memória de seu inimigo?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que Yahweh apague a memória de seu inimigo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pede a Yahweh para apagar a memória deles?</w:t>
      </w:r>
    </w:p>
    <w:p>
      <w:pPr/>
      <w:r>
        <w:rPr>
          <w:lang w:val="pt_PT" w:bidi="pt_PT"/>
        </w:rPr>
      </w:r>
      <w:r>
        <w:rPr>
          <w:lang w:val="pt_PT" w:bidi="pt_PT"/>
        </w:rPr>
        <w:t>Davi ora para que Yahweh faça isso porque este homem nunca se preocupou em mostrar qualquer fidelidade à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pede, já que seu inimigo odiava a bênção?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que, já que seu inimigo odiava a bênção, que nenhuma bênção venha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Davi solicita a recompensa para seus acusadores?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que esta seja a recompensa de seus acusadores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Davi compara seu desaparecimento?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 está desaparecendo como a sombra da tarde.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acusadores de Davi fazem quando o veem?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que, quando o veem, seus acusadores balançam a cabeça.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pede a Yahweh para salvá-lo?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para salvá-lo pela fidelidade da aliança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pede que aconteça quando seus acusadores o atacam?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que, quando seus acusadores o atacarem, eles sejam envergonhados.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109.31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acontecerá quando Yahweh estiver à direita da pessoa necessitada?</w:t>
      </w:r>
    </w:p>
    <w:p>
      <w:pPr/>
      <w:r>
        <w:rPr>
          <w:lang w:val="pt_PT" w:bidi="pt_PT"/>
        </w:rPr>
      </w:r>
      <w:r>
        <w:rPr>
          <w:lang w:val="pt_PT" w:bidi="pt_PT"/>
        </w:rPr>
        <w:t>Yahweh salvará o necessitado daqueles que o condenam.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Yahweh pede ao mestre de Davi para se sentar, e por quanto tempo?</w:t>
      </w:r>
    </w:p>
    <w:p>
      <w:pPr/>
      <w:r>
        <w:rPr>
          <w:lang w:val="pt_PT" w:bidi="pt_PT"/>
        </w:rPr>
      </w:r>
      <w:r>
        <w:rPr>
          <w:lang w:val="pt_PT" w:bidi="pt_PT"/>
        </w:rPr>
        <w:t>Yahweh pede-lhe que se sente à sua direita até que ele faça de seus inimigos o seu escabelo.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vestirão ao seguir o mestre de Davi?</w:t>
      </w:r>
    </w:p>
    <w:p>
      <w:pPr/>
      <w:r>
        <w:rPr>
          <w:lang w:val="pt_PT" w:bidi="pt_PT"/>
        </w:rPr>
      </w:r>
      <w:r>
        <w:rPr>
          <w:lang w:val="pt_PT" w:bidi="pt_PT"/>
        </w:rPr>
        <w:t>Eles o seguirão com vestes sagradas.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jurou e não mudará?</w:t>
      </w:r>
    </w:p>
    <w:p>
      <w:pPr/>
      <w:r>
        <w:rPr>
          <w:lang w:val="pt_PT" w:bidi="pt_PT"/>
        </w:rPr>
      </w:r>
      <w:r>
        <w:rPr>
          <w:lang w:val="pt_PT" w:bidi="pt_PT"/>
        </w:rPr>
        <w:t>Ele jurou ao mestre de Davi que: “Você é sacerdote para sempre”.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mestre de Davi fará aos reis no dia de sua ira?</w:t>
      </w:r>
    </w:p>
    <w:p>
      <w:pPr/>
      <w:r>
        <w:rPr>
          <w:lang w:val="pt_PT" w:bidi="pt_PT"/>
        </w:rPr>
      </w:r>
      <w:r>
        <w:rPr>
          <w:lang w:val="pt_PT" w:bidi="pt_PT"/>
        </w:rPr>
        <w:t>Ele matará reis no dia da sua 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mestre de Davi fará depois de beber do riacho ao longo do caminho?</w:t>
      </w:r>
    </w:p>
    <w:p>
      <w:pPr/>
      <w:r>
        <w:rPr>
          <w:lang w:val="pt_PT" w:bidi="pt_PT"/>
        </w:rPr>
      </w:r>
      <w:r>
        <w:rPr>
          <w:lang w:val="pt_PT" w:bidi="pt_PT"/>
        </w:rPr>
        <w:t>Ele erguerá a cabeça bem alto após a vitória.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escritor diz que dará graças a Yahweh de todo o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dará graças a Yahweh na assembleia dos justos, em sua reunião.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durará a justiça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Sua justiça dura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sempre lembrará?</w:t>
      </w:r>
    </w:p>
    <w:p>
      <w:pPr/>
      <w:r>
        <w:rPr>
          <w:lang w:val="pt_PT" w:bidi="pt_PT"/>
        </w:rPr>
      </w:r>
      <w:r>
        <w:rPr>
          <w:lang w:val="pt_PT" w:bidi="pt_PT"/>
        </w:rPr>
        <w:t>Ele sempre se lembrará de sua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mostrou suas obras poderosas ao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mostrou suas obras poderosas ao povo, dando-lhes a herança das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instruções de Yahweh devem ser observadas?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suas instruções devem ser observadas fiel e corretamente.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descreve o nome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diz: “Santo e tremendo é o seu nome”.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princípio da sabedoria?</w:t>
      </w:r>
    </w:p>
    <w:p>
      <w:pPr/>
      <w:r>
        <w:rPr>
          <w:lang w:val="pt_PT" w:bidi="pt_PT"/>
        </w:rPr>
      </w:r>
      <w:r>
        <w:rPr>
          <w:lang w:val="pt_PT" w:bidi="pt_PT"/>
        </w:rPr>
        <w:t>Honrar a Yahweh é o princípio da sabedoria.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111.10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têm aqueles que cumprem as instruções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cumprem suas instruções têm bom entendimento.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os descendentes do homem que obedecem a Yahweh e que se deleitam grandemente em seus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Seus descendentes serão poderosos na terra e serão abençoados.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há na casa do homem que obedece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Riquezas e bens estão em sua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o escritor diz que as coisas vão bem?</w:t>
      </w:r>
    </w:p>
    <w:p>
      <w:pPr/>
      <w:r>
        <w:rPr>
          <w:lang w:val="pt_PT" w:bidi="pt_PT"/>
        </w:rPr>
      </w:r>
      <w:r>
        <w:rPr>
          <w:lang w:val="pt_PT" w:bidi="pt_PT"/>
        </w:rPr>
        <w:t>Vai bem para o homem que age com graça e empresta dinheiro, e que conduz seus negócios com honestidade.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justo faz em vez de temer más notícias?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teme, mas está confiante, confiando 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pessoa piedosa que dá generosamente aos pobres?</w:t>
      </w:r>
    </w:p>
    <w:p>
      <w:pPr/>
      <w:r>
        <w:rPr>
          <w:lang w:val="pt_PT" w:bidi="pt_PT"/>
        </w:rPr>
      </w:r>
      <w:r>
        <w:rPr>
          <w:lang w:val="pt_PT" w:bidi="pt_PT"/>
        </w:rPr>
        <w:t>Ela será exaltada com honra.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pessoa má que vê a bênção da pessoa justa e fica com raiva?</w:t>
      </w:r>
    </w:p>
    <w:p>
      <w:pPr/>
      <w:r>
        <w:rPr>
          <w:lang w:val="pt_PT" w:bidi="pt_PT"/>
        </w:rPr>
      </w:r>
      <w:r>
        <w:rPr>
          <w:lang w:val="pt_PT" w:bidi="pt_PT"/>
        </w:rPr>
        <w:t>O ímpio rangerá os dentes e se derreterá.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nome de Yahweh será bendito?</w:t>
      </w:r>
    </w:p>
    <w:p>
      <w:pPr/>
      <w:r>
        <w:rPr>
          <w:lang w:val="pt_PT" w:bidi="pt_PT"/>
        </w:rPr>
      </w:r>
      <w:r>
        <w:rPr>
          <w:lang w:val="pt_PT" w:bidi="pt_PT"/>
        </w:rPr>
        <w:t>Seu nome será bendito agora e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Até onde chega a glória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sua glória alcança 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113.5–6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o trono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Seu trono está nas alturas, de onde ele olha para o céu e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Yahweh coloca o pobre e o necessitado quando os levanta?</w:t>
      </w:r>
    </w:p>
    <w:p>
      <w:pPr/>
      <w:r>
        <w:rPr>
          <w:lang w:val="pt_PT" w:bidi="pt_PT"/>
        </w:rPr>
      </w:r>
      <w:r>
        <w:rPr>
          <w:lang w:val="pt_PT" w:bidi="pt_PT"/>
        </w:rPr>
        <w:t>Yahweh o assenta com príncipes, com os príncipes do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dá à mulher estéril?</w:t>
      </w:r>
    </w:p>
    <w:p>
      <w:pPr/>
      <w:r>
        <w:rPr>
          <w:lang w:val="pt_PT" w:bidi="pt_PT"/>
        </w:rPr>
      </w:r>
      <w:r>
        <w:rPr>
          <w:lang w:val="pt_PT" w:bidi="pt_PT"/>
        </w:rPr>
        <w:t>Ele dá à mulher estéril na casa um assento como uma mãe alegre dos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Israel saiu do Egito, o que Judá e Israel se tornaram?</w:t>
      </w:r>
    </w:p>
    <w:p>
      <w:pPr/>
      <w:r>
        <w:rPr>
          <w:lang w:val="pt_PT" w:bidi="pt_PT"/>
        </w:rPr>
      </w:r>
      <w:r>
        <w:rPr>
          <w:lang w:val="pt_PT" w:bidi="pt_PT"/>
        </w:rPr>
        <w:t>Judá tornou-se seu santuário, e Israel tornou-se seu reino.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as montanhas e as colinas quando os israelitas chegaram à terra?</w:t>
      </w:r>
    </w:p>
    <w:p>
      <w:pPr/>
      <w:r>
        <w:rPr>
          <w:lang w:val="pt_PT" w:bidi="pt_PT"/>
        </w:rPr>
      </w:r>
      <w:r>
        <w:rPr>
          <w:lang w:val="pt_PT" w:bidi="pt_PT"/>
        </w:rPr>
        <w:t>As montanhas saltaram como carneiros, e as colinas saltaram como cordeiros.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diz que a terra deve tremer?</w:t>
      </w:r>
    </w:p>
    <w:p>
      <w:pPr/>
      <w:r>
        <w:rPr>
          <w:lang w:val="pt_PT" w:bidi="pt_PT"/>
        </w:rPr>
      </w:r>
      <w:r>
        <w:rPr>
          <w:lang w:val="pt_PT" w:bidi="pt_PT"/>
        </w:rPr>
        <w:t>A terra deve tremer diante do Senhor, na presença do Deus de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 escritor diz que Yahweh transformou a rocha e a rocha dura?</w:t>
      </w:r>
    </w:p>
    <w:p>
      <w:pPr/>
      <w:r>
        <w:rPr>
          <w:lang w:val="pt_PT" w:bidi="pt_PT"/>
        </w:rPr>
      </w:r>
      <w:r>
        <w:rPr>
          <w:lang w:val="pt_PT" w:bidi="pt_PT"/>
        </w:rPr>
        <w:t>Ele transformou a rocha em um lago de água, e a rocha dura em uma fonte de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ora para que Yahweh traga honra ao nome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traga honra ao seu nome por sua fidelidade à aliança e por sua confiabilidade.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são os ídolos das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seus ídolos são prata e ouro, obra das mãos dos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115.5–6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ídolos não são capazes de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conseguem falar, ver, ouvir ou cheirar.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115.9–11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todos devem confiar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confiar em Yahweh porque ele é a sua ajuda e escudo.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anos uma pessoa deve ter para que Yahweh a abençoe?</w:t>
      </w:r>
    </w:p>
    <w:p>
      <w:pPr/>
      <w:r>
        <w:rPr>
          <w:lang w:val="pt_PT" w:bidi="pt_PT"/>
        </w:rPr>
      </w:r>
      <w:r>
        <w:rPr>
          <w:lang w:val="pt_PT" w:bidi="pt_PT"/>
        </w:rPr>
        <w:t>Yahweh abençoará aqueles que o honram, tanto jovens quanto idosos.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pertencem os céus e a terra?</w:t>
      </w:r>
    </w:p>
    <w:p>
      <w:pPr/>
      <w:r>
        <w:rPr>
          <w:lang w:val="pt_PT" w:bidi="pt_PT"/>
        </w:rPr>
      </w:r>
      <w:r>
        <w:rPr>
          <w:lang w:val="pt_PT" w:bidi="pt_PT"/>
        </w:rPr>
        <w:t>Os céus pertencem a Yahweh; mas a terra ele deu à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Davi diz que as pessoas bendirão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elas bendirão Yahweh agora e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diz que ama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ama a Yahweh porque Yahweh ouve sua voz e seus pedidos de misericórdia.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sentiu quando foi cercado pelas cordas da morte e confrontado pelas armadilhas do Sheol?</w:t>
      </w:r>
    </w:p>
    <w:p>
      <w:pPr/>
      <w:r>
        <w:rPr>
          <w:lang w:val="pt_PT" w:bidi="pt_PT"/>
        </w:rPr>
      </w:r>
      <w:r>
        <w:rPr>
          <w:lang w:val="pt_PT" w:bidi="pt_PT"/>
        </w:rPr>
        <w:t>Ele sentiu angústia e tristeza.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protege?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protege os ingênuos.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a alma do escritor foi libertada?</w:t>
      </w:r>
    </w:p>
    <w:p>
      <w:pPr/>
      <w:r>
        <w:rPr>
          <w:lang w:val="pt_PT" w:bidi="pt_PT"/>
        </w:rPr>
      </w:r>
      <w:r>
        <w:rPr>
          <w:lang w:val="pt_PT" w:bidi="pt_PT"/>
        </w:rPr>
        <w:t>Yahweh libertou sua alma da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escritor diz que servirá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servirá a Yahweh na terra dos vivos.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escritor diz que cumprirá seus votos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cumprirá seus votos na presença de todo 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precioso aos olhos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Preciosa é aos olhos de Yahweh a morte dos seus santos.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oferecerá a Yahweh por ter tirado seus laços?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oferecerá a ele o sacrifício de ação de graças.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presença de quem o escritor cumprirá seus votos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cumprirá seus votos na presença de todo o povo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este escritor convoca para louvar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convoca todas as nações e todos os povos a louvarem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grande para o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A fidelidade da aliança de Yahweh é grande para com 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117.2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dura a confiabilidade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confiabilidade de Yahweh dura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duas razões pelas quais o escritor diz que as pessoas devem dar graças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Devem dar graças a Yahweh porque ele é bom e porque a sua fidelidade da aliança dura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respondeu quando o escritor clamou a 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respondeu-lhe e libertou-o.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escritor diz que é melhor se refugiar em Yahweh do que fazer o quê?</w:t>
      </w:r>
    </w:p>
    <w:p>
      <w:pPr/>
      <w:r>
        <w:rPr>
          <w:lang w:val="pt_PT" w:bidi="pt_PT"/>
        </w:rPr>
      </w:r>
      <w:r>
        <w:rPr>
          <w:lang w:val="pt_PT" w:bidi="pt_PT"/>
        </w:rPr>
        <w:t>É melhor buscar refúgio em Yahweh do que confiar no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todas as nações eram quando o cercaram?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todas as nações o cercaram como abelhas.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grito é ouvido nas tendas dos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O grito alegre de vitória é ouvido nas tendas dos justos.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118.18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não fez quando puniu severamente 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o entregou à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fará quando Yahweh abrir para ele os portões da justiça?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entrará pelas portas da justiça e dará graças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118.22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 pedra que os construtores rejeitaram?</w:t>
      </w:r>
    </w:p>
    <w:p>
      <w:pPr/>
      <w:r>
        <w:rPr>
          <w:lang w:val="pt_PT" w:bidi="pt_PT"/>
        </w:rPr>
      </w:r>
      <w:r>
        <w:rPr>
          <w:lang w:val="pt_PT" w:bidi="pt_PT"/>
        </w:rPr>
        <w:t>A pedra que os construtores rejeitaram tornou-se a pedra angular.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118.24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farão no dia em que Yahweh agir?</w:t>
      </w:r>
    </w:p>
    <w:p>
      <w:pPr/>
      <w:r>
        <w:rPr>
          <w:lang w:val="pt_PT" w:bidi="pt_PT"/>
        </w:rPr>
      </w:r>
      <w:r>
        <w:rPr>
          <w:lang w:val="pt_PT" w:bidi="pt_PT"/>
        </w:rPr>
        <w:t>Eles se alegrarão e se regozijarão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118.27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autor diz que as pessoas devem fazer com o sacrifício?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amarrar o sacrifício com cordas aos chifres do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118.28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fará, porque Yahweh é seu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dará graças a Yahweh e o exaltará.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autor diz que as pessoas devem buscar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buscá-lo de todo o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aconteceria se ele estivesse firmemente estabelecido na observância dos estatutos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não ficaria envergonhado ao pensar em todos os mandamentos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o escritor agradece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agradece com um coração sincero.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diz que um jovem pode manter seu caminho puro?</w:t>
      </w:r>
    </w:p>
    <w:p>
      <w:pPr/>
      <w:r>
        <w:rPr>
          <w:lang w:val="pt_PT" w:bidi="pt_PT"/>
        </w:rPr>
      </w:r>
      <w:r>
        <w:rPr>
          <w:lang w:val="pt_PT" w:bidi="pt_PT"/>
        </w:rPr>
        <w:t>Um jovem pode manter seu caminho puro obedecendo à palavra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guardou a palavra de Yahweh em seu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guardou a palavra de Yahweh em seu coração para que não pecasse contra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 escritor se regozija mais do que em todas as riquezas?</w:t>
      </w:r>
    </w:p>
    <w:p>
      <w:pPr/>
      <w:r>
        <w:rPr>
          <w:lang w:val="pt_PT" w:bidi="pt_PT"/>
        </w:rPr>
      </w:r>
      <w:r>
        <w:rPr>
          <w:lang w:val="pt_PT" w:bidi="pt_PT"/>
        </w:rPr>
        <w:t>Ele se alegra no caminho dos decretos da aliança de Yahweh mais do que em todas as riquezas.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fará com as instruções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meditará nas instruções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verá coisas maravilhosas na lei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verá coisas maravilhosas na lei de Yahweh quando Yahweh abrir seus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alma do escritor enquanto ele anseia conhecer os decretos justos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Sua alma está esmagada pelo desejo de conhecer os decretos justos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escritor diz que é amaldiçoado e se desvia dos mandamentos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orgulhosos são amaldiçoados e se afastam dos mandamentos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faz mesmo que governantes conspirem e caluniem contra ele?</w:t>
      </w:r>
    </w:p>
    <w:p>
      <w:pPr/>
      <w:r>
        <w:rPr>
          <w:lang w:val="pt_PT" w:bidi="pt_PT"/>
        </w:rPr>
      </w:r>
      <w:r>
        <w:rPr>
          <w:lang w:val="pt_PT" w:bidi="pt_PT"/>
        </w:rPr>
        <w:t>Ele medita nos estatutos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meios o escritor pede a Yahweh para lhe dar vida?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lhe dê vida pela palavra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quer entender os caminhos das instruções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entender os caminhos das instruções de Yahweh para que possa meditar nos ensinamentos maravilhosos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caminho o escritor pede a Yahweh para afastá-lo?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para afastá-lo do caminho do engano.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escritor pede a Yahweh para direcionar o coração do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dirija seu coração para os decretos da aliança de Yahweh e para longe do ganho injusto.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o escritor pede a Yahweh para desviar os olhos do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para desviar os olhos do escritor de olhar para coisas sem valor.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 Yahweh para não tirar de sua boca?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para não tirar a palavra da verdade de sua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diz que andará com segurança?</w:t>
      </w:r>
    </w:p>
    <w:p>
      <w:pPr/>
      <w:r>
        <w:rPr>
          <w:lang w:val="pt_PT" w:bidi="pt_PT"/>
        </w:rPr>
      </w:r>
      <w:r>
        <w:rPr>
          <w:lang w:val="pt_PT" w:bidi="pt_PT"/>
        </w:rPr>
        <w:t>Ele andará com segurança porque busca as instruções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ama profundamente?</w:t>
      </w:r>
    </w:p>
    <w:p>
      <w:pPr/>
      <w:r>
        <w:rPr>
          <w:lang w:val="pt_PT" w:bidi="pt_PT"/>
        </w:rPr>
      </w:r>
      <w:r>
        <w:rPr>
          <w:lang w:val="pt_PT" w:bidi="pt_PT"/>
        </w:rPr>
        <w:t>Ele ama profundamente os mandamentos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 Yahweh para lembrar?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se lembre de sua promessa ao seu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Embora os orgulhosos tenham zombado dele, o que o escritor não fez?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não se afastou da lei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escritor diz que os estatutos de Yahweh têm sido suas canções em que tipo de casa?</w:t>
      </w:r>
    </w:p>
    <w:p>
      <w:pPr/>
      <w:r>
        <w:rPr>
          <w:lang w:val="pt_PT" w:bidi="pt_PT"/>
        </w:rPr>
      </w:r>
      <w:r>
        <w:rPr>
          <w:lang w:val="pt_PT" w:bidi="pt_PT"/>
        </w:rPr>
        <w:t>Os estatutos de Yahweh têm sido as canções do escritor na casa onde ele vive temporariamente.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119.58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o escritor pediu o favor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pediu sinceramente o favor de Yahweh com todo o seu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119.61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não esqueceu quando as cordas dos ímpios o enredaram?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esqueceu a lei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119.63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escritor é companheiro de que tipo de pessoas?</w:t>
      </w:r>
    </w:p>
    <w:p>
      <w:pPr/>
      <w:r>
        <w:rPr>
          <w:lang w:val="pt_PT" w:bidi="pt_PT"/>
        </w:rPr>
      </w:r>
      <w:r>
        <w:rPr>
          <w:lang w:val="pt_PT" w:bidi="pt_PT"/>
        </w:rPr>
        <w:t>Ele é um companheiro de todos os que honram Yahweh, de todos os que observam suas instruções.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119.66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pede a Yahweh que lhe ensine discernimento e compreensão adequados?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lhe ensine discernimento e compreensão adequados porque ele acreditou nos mandamentos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119.69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fez quando os arrogantes o difamaram com mentiras?</w:t>
      </w:r>
    </w:p>
    <w:p>
      <w:pPr/>
      <w:r>
        <w:rPr>
          <w:lang w:val="pt_PT" w:bidi="pt_PT"/>
        </w:rPr>
      </w:r>
      <w:r>
        <w:rPr>
          <w:lang w:val="pt_PT" w:bidi="pt_PT"/>
        </w:rPr>
        <w:t>Ele guardou as instruções de Yahweh com todo o seu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119.71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autor diz que é bom ter sofrido?</w:t>
      </w:r>
    </w:p>
    <w:p>
      <w:pPr/>
      <w:r>
        <w:rPr>
          <w:lang w:val="pt_PT" w:bidi="pt_PT"/>
        </w:rPr>
      </w:r>
      <w:r>
        <w:rPr>
          <w:lang w:val="pt_PT" w:bidi="pt_PT"/>
        </w:rPr>
        <w:t>Foi bom para ele sofrer para que aprendesse os estatutos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119.72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escritor diz que a instrução da boca de Yahweh é mais preciosa para ele do que o quê?</w:t>
      </w:r>
    </w:p>
    <w:p>
      <w:pPr/>
      <w:r>
        <w:rPr>
          <w:lang w:val="pt_PT" w:bidi="pt_PT"/>
        </w:rPr>
      </w:r>
      <w:r>
        <w:rPr>
          <w:lang w:val="pt_PT" w:bidi="pt_PT"/>
        </w:rPr>
        <w:t>A instrução da boca de Yahweh é mais preciosa para ele do que milhares de peças de ouro e prata.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119.74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autor diz que aqueles que honram a Yahweh ficarão felizes quando o virem?</w:t>
      </w:r>
    </w:p>
    <w:p>
      <w:pPr/>
      <w:r>
        <w:rPr>
          <w:lang w:val="pt_PT" w:bidi="pt_PT"/>
        </w:rPr>
      </w:r>
      <w:r>
        <w:rPr>
          <w:lang w:val="pt_PT" w:bidi="pt_PT"/>
        </w:rPr>
        <w:t>Eles ficarão contentes quando virem o escritor porque ele encontrou esperança na palavra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119.76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diz que Yahweh o afligiu?</w:t>
      </w:r>
    </w:p>
    <w:p>
      <w:pPr/>
      <w:r>
        <w:rPr>
          <w:lang w:val="pt_PT" w:bidi="pt_PT"/>
        </w:rPr>
      </w:r>
      <w:r>
        <w:rPr>
          <w:lang w:val="pt_PT" w:bidi="pt_PT"/>
        </w:rPr>
        <w:t>Em fidelidade, Yahweh o afligiu.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119.80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escritor pede que seu coração seja irrepreensível em relação aos estatutos de Yahweh, para que o que não aconteça?</w:t>
      </w:r>
    </w:p>
    <w:p>
      <w:pPr/>
      <w:r>
        <w:rPr>
          <w:lang w:val="pt_PT" w:bidi="pt_PT"/>
        </w:rPr>
      </w:r>
      <w:r>
        <w:rPr>
          <w:lang w:val="pt_PT" w:bidi="pt_PT"/>
        </w:rPr>
        <w:t>Ele deseja que seu coração seja irrepreensível em relação aos estatutos de Yahweh para que o escritor não seja envergonhado.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119.82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olhos dos escritores anseiam ver?</w:t>
      </w:r>
    </w:p>
    <w:p>
      <w:pPr/>
      <w:r>
        <w:rPr>
          <w:lang w:val="pt_PT" w:bidi="pt_PT"/>
        </w:rPr>
      </w:r>
      <w:r>
        <w:rPr>
          <w:lang w:val="pt_PT" w:bidi="pt_PT"/>
        </w:rPr>
        <w:t>Seus olhos anseiam ver a promessa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119.85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orgulhosos desafiaram a lei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orgulhosos cavaram fossas para o escritor, desafiando a lei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119.88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escritor ora para que Yahweh o mantenha vivo para que o escritor possa fazer o quê?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o mantenha vivo para que ele possa guardar a aliança e os decretos que Yahweh falou.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119.90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dura a fidelidade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fidelidade de Yahweh dura por todas as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119.93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nunca esquecerá as instruções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nunca esquecerá as instruções de Yahweh, pois através delas Yahweh o manteve vivo.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119.96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única coisa que não tem limites?</w:t>
      </w:r>
    </w:p>
    <w:p>
      <w:pPr/>
      <w:r>
        <w:rPr>
          <w:lang w:val="pt_PT" w:bidi="pt_PT"/>
        </w:rPr>
      </w:r>
      <w:r>
        <w:rPr>
          <w:lang w:val="pt_PT" w:bidi="pt_PT"/>
        </w:rPr>
        <w:t>Os mandamentos de Yahweh são amplos, além dos limites.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119.99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diz que tem mais entendimento do que todos os seus mestres?</w:t>
      </w:r>
    </w:p>
    <w:p>
      <w:pPr/>
      <w:r>
        <w:rPr>
          <w:lang w:val="pt_PT" w:bidi="pt_PT"/>
        </w:rPr>
      </w:r>
      <w:r>
        <w:rPr>
          <w:lang w:val="pt_PT" w:bidi="pt_PT"/>
        </w:rPr>
        <w:t>Ele tem mais entendimento do que todos os seus mestres, pois medita nos decretos da aliança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119.104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escritor diz que as palavras de Yahweh são mais doces do que o quê?</w:t>
      </w:r>
    </w:p>
    <w:p>
      <w:pPr/>
      <w:r>
        <w:rPr>
          <w:lang w:val="pt_PT" w:bidi="pt_PT"/>
        </w:rPr>
      </w:r>
      <w:r>
        <w:rPr>
          <w:lang w:val="pt_PT" w:bidi="pt_PT"/>
        </w:rPr>
        <w:t>As palavras de Yahweh são mais doces que o mel na boca do escritor!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119.106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única coisa que o escritor jurou e confirmou?</w:t>
      </w:r>
    </w:p>
    <w:p>
      <w:pPr/>
      <w:r>
        <w:rPr>
          <w:lang w:val="pt_PT" w:bidi="pt_PT"/>
        </w:rPr>
      </w:r>
      <w:r>
        <w:rPr>
          <w:lang w:val="pt_PT" w:bidi="pt_PT"/>
        </w:rPr>
        <w:t>Ele jurou e confirmou que observará os decretos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reivindica como sua herança para sempre e a alegria do seu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afirma que os decretos da aliança de Yahweh são sua herança para sempre, pois são a alegria de seu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é seu esconderijo e seu escudo, o que o escritor está esperando?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está esperando pela palavra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rejeita todos aqueles que se desviam de seus estatutos?</w:t>
      </w:r>
    </w:p>
    <w:p>
      <w:pPr/>
      <w:r>
        <w:rPr>
          <w:lang w:val="pt_PT" w:bidi="pt_PT"/>
        </w:rPr>
      </w:r>
      <w:r>
        <w:rPr>
          <w:lang w:val="pt_PT" w:bidi="pt_PT"/>
        </w:rPr>
        <w:t>Ele rejeita todos os que se desviam de seus estatutos, pois essas pessoas são enganosas e não confiáveis.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medo de quê o corpo do escritor treme?</w:t>
      </w:r>
    </w:p>
    <w:p>
      <w:pPr/>
      <w:r>
        <w:rPr>
          <w:lang w:val="pt_PT" w:bidi="pt_PT"/>
        </w:rPr>
      </w:r>
      <w:r>
        <w:rPr>
          <w:lang w:val="pt_PT" w:bidi="pt_PT"/>
        </w:rPr>
        <w:t>Seu corpo treme de medo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o escritor espera enquanto seus olhos se cansam?</w:t>
      </w:r>
    </w:p>
    <w:p>
      <w:pPr/>
      <w:r>
        <w:rPr>
          <w:lang w:val="pt_PT" w:bidi="pt_PT"/>
        </w:rPr>
      </w:r>
      <w:r>
        <w:rPr>
          <w:lang w:val="pt_PT" w:bidi="pt_PT"/>
        </w:rPr>
        <w:t>Ele espera pela salvação de Yahweh e por sua palavra justa.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pede a Yahweh entendimento?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entendimento para que possa conhecer os decretos da aliança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odeia?</w:t>
      </w:r>
    </w:p>
    <w:p>
      <w:pPr/>
      <w:r>
        <w:rPr>
          <w:lang w:val="pt_PT" w:bidi="pt_PT"/>
        </w:rPr>
      </w:r>
      <w:r>
        <w:rPr>
          <w:lang w:val="pt_PT" w:bidi="pt_PT"/>
        </w:rPr>
        <w:t>Ele odeia todo caminho de falsidade.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revelação das palavras de Yahweh proporciona?</w:t>
      </w:r>
    </w:p>
    <w:p>
      <w:pPr/>
      <w:r>
        <w:rPr>
          <w:lang w:val="pt_PT" w:bidi="pt_PT"/>
        </w:rPr>
      </w:r>
      <w:r>
        <w:rPr>
          <w:lang w:val="pt_PT" w:bidi="pt_PT"/>
        </w:rPr>
        <w:t>A revelação das palavras de Yahweh dá luz e entendimento aos inexperientes.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sempre faz por aqueles que amam seu nome?</w:t>
      </w:r>
    </w:p>
    <w:p>
      <w:pPr/>
      <w:r>
        <w:rPr>
          <w:lang w:val="pt_PT" w:bidi="pt_PT"/>
        </w:rPr>
      </w:r>
      <w:r>
        <w:rPr>
          <w:lang w:val="pt_PT" w:bidi="pt_PT"/>
        </w:rPr>
        <w:t>Yahweh sempre se volta para eles e tem misericórdia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pede a Yahweh que o redima da opressão humana?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que o redima para que ele possa observar as instruções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rios de lágrimas correm dos olhos do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Rios de lágrimas correm de seus olhos porque as pessoas não observam a lei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Yahweh deu seus decretos de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deu seus decretos de aliança com justiça e fidelidade.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não faz, apesar de ser insignificante e desprezado?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esquece as instruções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são os mandamentos de Yahweh para o escritor, mesmo que a aflição e a angústia o tenham encontrado?</w:t>
      </w:r>
    </w:p>
    <w:p>
      <w:pPr/>
      <w:r>
        <w:rPr>
          <w:lang w:val="pt_PT" w:bidi="pt_PT"/>
        </w:rPr>
      </w:r>
      <w:r>
        <w:rPr>
          <w:lang w:val="pt_PT" w:bidi="pt_PT"/>
        </w:rPr>
        <w:t>Embora a aflição e a angústia o tenham encontrado, os mandamentos de Yahweh ainda são o seu deleite.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fará se Yahweh o salvar?</w:t>
      </w:r>
    </w:p>
    <w:p>
      <w:pPr/>
      <w:r>
        <w:rPr>
          <w:lang w:val="pt_PT" w:bidi="pt_PT"/>
        </w:rPr>
      </w:r>
      <w:r>
        <w:rPr>
          <w:lang w:val="pt_PT" w:bidi="pt_PT"/>
        </w:rPr>
        <w:t>Ele observará os decretos da aliança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aprendeu há muito tempo com os decretos da aliança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aprendeu que Yahweh estabeleceu seus decretos da aliança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119.153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diz que Yahweh deve olhar para sua aflição e ajudá-lo?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deve ajudá-lo porque o escritor não esquece a lei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119.155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salvação está longe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A salvação está longe dos ímpios, pois eles não amam os estatutos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119.158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vê os traiçoeiros com desgosto?</w:t>
      </w:r>
    </w:p>
    <w:p>
      <w:pPr/>
      <w:r>
        <w:rPr>
          <w:lang w:val="pt_PT" w:bidi="pt_PT"/>
        </w:rPr>
      </w:r>
      <w:r>
        <w:rPr>
          <w:lang w:val="pt_PT" w:bidi="pt_PT"/>
        </w:rPr>
        <w:t>Ele vê os traiçoeiros com desgosto porque eles não observam a palavra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119.160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duram todos os decretos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Cada um dos decretos de Yahweh dura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119.161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o escritor tem medo quando os príncipes o perseguem sem motivo?</w:t>
      </w:r>
    </w:p>
    <w:p>
      <w:pPr/>
      <w:r>
        <w:rPr>
          <w:lang w:val="pt_PT" w:bidi="pt_PT"/>
        </w:rPr>
      </w:r>
      <w:r>
        <w:rPr>
          <w:lang w:val="pt_PT" w:bidi="pt_PT"/>
        </w:rPr>
        <w:t>Ele tem medo de desobedecer à palavra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119.164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frequência o escritor louva a Yahweh por causa de seus decretos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Ele louva a Yahweh sete vezes ao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119.168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mantém as instruções e comandos solenes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guarda as instruções e os comandos solenes de Yahweh, porque Yahweh está ciente de tudo o que o escritor faz.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119.170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prometeu fazer em sua palavra?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prometeu em sua palavra ajudar o escritor enquanto seu apelo chega diante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119.172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pede a Yahweh para deixar sua língua cantar sobre a palavra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sua língua cante sobre a palavra de Yahweh porque todos os mandamentos de Yahweh são corretos.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119.176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 Yahweh para fazer quando o escritor se desvia como uma ovelha perdida?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a Yahweh para buscar seu servo, pois ele não esqueceu os mandamentos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quando o escritor clamou em angústia?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Yahweh respondeu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está pedindo a Yahweh para fazer por sua alma?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está pedindo a Yahweh que resgate sua alma daqueles que mentem e enganam com suas línguas.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está dizendo ao povo que Yahweh fará àqueles com língua enganosa?</w:t>
      </w:r>
    </w:p>
    <w:p>
      <w:pPr/>
      <w:r>
        <w:rPr>
          <w:lang w:val="pt_PT" w:bidi="pt_PT"/>
        </w:rPr>
      </w:r>
      <w:r>
        <w:rPr>
          <w:lang w:val="pt_PT" w:bidi="pt_PT"/>
        </w:rPr>
        <w:t>Yahweh os atingirá com flechas afiadas e com pontas de flechas aquecidas sobre as brasas quentes da madeira da árvore de giesta.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autor diz que viveu temporaria e anteriormente?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viveu temporariamente em Mesaque e anteriormente viveu entre as tendas de Quedar.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120.6–7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autor diz sobre a paz?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viveu por muito tempo com aqueles que odeiam a paz e ele é a favor da paz.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o escritor levantará seus olhos?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levantará seus olhos para os montes.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o escritor diz que vem sua ajuda?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diz que sua ajuda vem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ajudará o escritor?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permitirá que o pé do escritor escorregue e o protegerá.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o guardião de Israel nunca faz?</w:t>
      </w:r>
    </w:p>
    <w:p>
      <w:pPr/>
      <w:r>
        <w:rPr>
          <w:lang w:val="pt_PT" w:bidi="pt_PT"/>
        </w:rPr>
      </w:r>
      <w:r>
        <w:rPr>
          <w:lang w:val="pt_PT" w:bidi="pt_PT"/>
        </w:rPr>
        <w:t>O guardião de Israel nunca cochila nem dorme.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121.4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guardião e a sombra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o guardião de Israel e a sombra à sua direita.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prejudicará Israel?</w:t>
      </w:r>
    </w:p>
    <w:p>
      <w:pPr/>
      <w:r>
        <w:rPr>
          <w:lang w:val="pt_PT" w:bidi="pt_PT"/>
        </w:rPr>
      </w:r>
      <w:r>
        <w:rPr>
          <w:lang w:val="pt_PT" w:bidi="pt_PT"/>
        </w:rPr>
        <w:t>O sol não os ferirá de dia, nem a lua de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121.7–8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protegerá Israel de todo mal, guardará sua alma e os protegerá em tudo o que fizerem?</w:t>
      </w:r>
    </w:p>
    <w:p>
      <w:pPr/>
      <w:r>
        <w:rPr>
          <w:lang w:val="pt_PT" w:bidi="pt_PT"/>
        </w:rPr>
      </w:r>
      <w:r>
        <w:rPr>
          <w:lang w:val="pt_PT" w:bidi="pt_PT"/>
        </w:rPr>
        <w:t>Yahweh os protegerá de todo mal, guardará sua alma e os protegerá em tudo o que fizerem.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dito a Davi para alegrá-lo?</w:t>
      </w:r>
    </w:p>
    <w:p>
      <w:pPr/>
      <w:r>
        <w:rPr>
          <w:lang w:val="pt_PT" w:bidi="pt_PT"/>
        </w:rPr>
      </w:r>
      <w:r>
        <w:rPr>
          <w:lang w:val="pt_PT" w:bidi="pt_PT"/>
        </w:rPr>
        <w:t>“Vamos à casa de Yahweh” foi dito a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estão os pés das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Seus pés estão parados dentro dos portões de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Jerusalém foi construída?</w:t>
      </w:r>
    </w:p>
    <w:p>
      <w:pPr/>
      <w:r>
        <w:rPr>
          <w:lang w:val="pt_PT" w:bidi="pt_PT"/>
        </w:rPr>
      </w:r>
      <w:r>
        <w:rPr>
          <w:lang w:val="pt_PT" w:bidi="pt_PT"/>
        </w:rPr>
        <w:t>Jerusalém foi construída como uma cidade compacta e unida.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tribos subiram 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As tribos sobem a Jerusalém para dar graças ao nome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líderes se sentam em tronos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Os líderes se sentam em tronos para julgamento para a casa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amam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amam Jerusalém prosperarão.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tenha dentro das muralhas e torres de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Ele deseja que haja paz dentro das muralhas e prosperidade dentro das torres.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causa de quem Davi dirá: "Que haja paz em você"?</w:t>
      </w:r>
    </w:p>
    <w:p>
      <w:pPr/>
      <w:r>
        <w:rPr>
          <w:lang w:val="pt_PT" w:bidi="pt_PT"/>
        </w:rPr>
      </w:r>
      <w:r>
        <w:rPr>
          <w:lang w:val="pt_PT" w:bidi="pt_PT"/>
        </w:rPr>
        <w:t>Davi diz isso por causa de seus irmãos e companheiros.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diz que orará pelo bem de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Ele orará pelo bem de Jerusalém por causa da casa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o escritor levanta os olhos?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levanta seus olhos para aquele que está entronizado nos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os olhos do povo olham para Yahweh, seu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olham para Yahweh até que ele tenha misericórdia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123.3–4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pedem a Yahweh para ter misericórdia delas?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estão cheias de humilhação, estão mais do que cheias do escárnio dos insolentes e do desprezo dos orgulhosos.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124.1–3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teria acontecido se Yahweh não estivesse ao lado de Israel quando os homens se levantaram contra eles?</w:t>
      </w:r>
    </w:p>
    <w:p>
      <w:pPr/>
      <w:r>
        <w:rPr>
          <w:lang w:val="pt_PT" w:bidi="pt_PT"/>
        </w:rPr>
      </w:r>
      <w:r>
        <w:rPr>
          <w:lang w:val="pt_PT" w:bidi="pt_PT"/>
        </w:rPr>
        <w:t>Se Yahweh não estivesse ao lado de Israel, os homens que se levantaram contra eles os teriam engolido vivos.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124.4–5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águas, a torrente e as águas furiosas teriam feito a Israel?</w:t>
      </w:r>
    </w:p>
    <w:p>
      <w:pPr/>
      <w:r>
        <w:rPr>
          <w:lang w:val="pt_PT" w:bidi="pt_PT"/>
        </w:rPr>
      </w:r>
      <w:r>
        <w:rPr>
          <w:lang w:val="pt_PT" w:bidi="pt_PT"/>
        </w:rPr>
        <w:t>A água os teria levado embora, a torrente os teria submergido, e as águas furiosas os teriam afogado.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fizeram depois que Yahweh não permitiu que fossem dilaceradas pelos dentes de seus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O povo bendisse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a fuga dos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A fuga deles é como um pássaro fora do laço dos passarinheiros.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Davi diz que vem a ajuda dos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A ajuda deles vem de Yahweh, que fez o céu e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aqueles que confiam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São como o Monte Sião, inabaláveis e eternos.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o escritor compara a maneira como Yahweh cerca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compara a maneira como Yahweh cerca seu povo às montanhas que cercam Jerusalém, agora e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deve governar na terra dos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O cetro da impiedade não deve governar na terra dos justos.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 escritor pede que Yahweh faça o bem?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que Yahweh faça o bem àqueles que são retos de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se desviam para os seus caminhos tortuosos?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os conduzirá com os malfeitores.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125.5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autor deseja para Israel?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deseja que haja paz em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parecia quando Yahweh restaurou o bem-estar a Sião?</w:t>
      </w:r>
    </w:p>
    <w:p>
      <w:pPr/>
      <w:r>
        <w:rPr>
          <w:lang w:val="pt_PT" w:bidi="pt_PT"/>
        </w:rPr>
      </w:r>
      <w:r>
        <w:rPr>
          <w:lang w:val="pt_PT" w:bidi="pt_PT"/>
        </w:rPr>
        <w:t>Parecia que eles eram aqueles que sonham.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126.2–3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encheu a boca do povo quando Yahweh restaurou o bem-estar a Sião?</w:t>
      </w:r>
    </w:p>
    <w:p>
      <w:pPr/>
      <w:r>
        <w:rPr>
          <w:lang w:val="pt_PT" w:bidi="pt_PT"/>
        </w:rPr>
      </w:r>
      <w:r>
        <w:rPr>
          <w:lang w:val="pt_PT" w:bidi="pt_PT"/>
        </w:rPr>
        <w:t>As bocas deles se encheram de riso e suas línguas de cânticos.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pede que Yahweh restaure sua sorte.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semeiam com lágrimas?</w:t>
      </w:r>
    </w:p>
    <w:p>
      <w:pPr/>
      <w:r>
        <w:rPr>
          <w:lang w:val="pt_PT" w:bidi="pt_PT"/>
        </w:rPr>
      </w:r>
      <w:r>
        <w:rPr>
          <w:lang w:val="pt_PT" w:bidi="pt_PT"/>
        </w:rPr>
        <w:t>Eles colherão com gritos de alegria.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 pessoa que sai chorando e carregando sementes para semear?</w:t>
      </w:r>
    </w:p>
    <w:p>
      <w:pPr/>
      <w:r>
        <w:rPr>
          <w:lang w:val="pt_PT" w:bidi="pt_PT"/>
        </w:rPr>
      </w:r>
      <w:r>
        <w:rPr>
          <w:lang w:val="pt_PT" w:bidi="pt_PT"/>
        </w:rPr>
        <w:t>Ele voltará com gritos de alegria, trazendo seus feixes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se Yahweh não construir a casa e não guardar a cidade?</w:t>
      </w:r>
    </w:p>
    <w:p>
      <w:pPr/>
      <w:r>
        <w:rPr>
          <w:lang w:val="pt_PT" w:bidi="pt_PT"/>
        </w:rPr>
      </w:r>
      <w:r>
        <w:rPr>
          <w:lang w:val="pt_PT" w:bidi="pt_PT"/>
        </w:rPr>
        <w:t>Quando Yahweh não constrói a casa, aqueles que a constroem trabalham em vão, e se Yahweh não guarda a cidade, o vigia monta guarda em vão.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dá aos seus amados?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dá o descanso do sono aos seus amados.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são uma herança e uma recompensa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são uma herança e o fruto do ventre é uma recompensa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os filhos da juventude?</w:t>
      </w:r>
    </w:p>
    <w:p>
      <w:pPr/>
      <w:r>
        <w:rPr>
          <w:lang w:val="pt_PT" w:bidi="pt_PT"/>
        </w:rPr>
      </w:r>
      <w:r>
        <w:rPr>
          <w:lang w:val="pt_PT" w:bidi="pt_PT"/>
        </w:rPr>
        <w:t>Crianças são como flechas na mão do guerreiro.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homem abençoado, que tem sua aljava cheia de filhos, não será envergonhado?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será envergonhado quando enfrentar seus inimigos no portão.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aqueles que honram Yahweh e andam em seus caminhos?</w:t>
      </w:r>
    </w:p>
    <w:p>
      <w:pPr/>
      <w:r>
        <w:rPr>
          <w:lang w:val="pt_PT" w:bidi="pt_PT"/>
        </w:rPr>
      </w:r>
      <w:r>
        <w:rPr>
          <w:lang w:val="pt_PT" w:bidi="pt_PT"/>
        </w:rPr>
        <w:t>Todos que honram a Yahweh e andam em seus caminhos são abençoados.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acontecerá à pessoa que desfruta do que suas mãos proporcionaram?</w:t>
      </w:r>
    </w:p>
    <w:p>
      <w:pPr/>
      <w:r>
        <w:rPr>
          <w:lang w:val="pt_PT" w:bidi="pt_PT"/>
        </w:rPr>
      </w:r>
      <w:r>
        <w:rPr>
          <w:lang w:val="pt_PT" w:bidi="pt_PT"/>
        </w:rPr>
        <w:t>Essa pessoa será abençoada e prosperará.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escritor descreve a esposa do homem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Ela é como uma videira frutífera.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128.3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diz que os filhos do homem abençoado serão?</w:t>
      </w:r>
    </w:p>
    <w:p>
      <w:pPr/>
      <w:r>
        <w:rPr>
          <w:lang w:val="pt_PT" w:bidi="pt_PT"/>
        </w:rPr>
      </w:r>
      <w:r>
        <w:rPr>
          <w:lang w:val="pt_PT" w:bidi="pt_PT"/>
        </w:rPr>
        <w:t>Seus filhos serão como plantas de oliveira.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ao homem que honra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homem que honra Yahweh será abençoado.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128.5–6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pede a Yahweh para fazer pelo homem que é abençoado de Sião?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pede que o homem de Sião possa ver a prosperidade de Jerusalém todos os dias de sua vida e que ele possa viver para ver os filhos de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129.1–2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Há quanto tempo Israel está sob ataque e não foi derrotado?</w:t>
      </w:r>
    </w:p>
    <w:p>
      <w:pPr/>
      <w:r>
        <w:rPr>
          <w:lang w:val="pt_PT" w:bidi="pt_PT"/>
        </w:rPr>
      </w:r>
      <w:r>
        <w:rPr>
          <w:lang w:val="pt_PT" w:bidi="pt_PT"/>
        </w:rPr>
        <w:t>Israel tem sido atacada e não foi derrotada desde a sua juventude.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lavradores fizeram nas costas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Os lavradores lavraram nas costas de Israel e fizeram seus sulcos longos.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justo Yahweh fez por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cortou as cordas dos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deseja que aconteça com aqueles que odeiam Sião?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todos eles sejam envergonhados e voltem atrás.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129.8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não quer que aqueles que passam digam?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quer que eles digam: “Que a bênção de Yahweh esteja sobre você; nós te abençoamos em nome de Yahweh”.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130.1–2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clama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escritor pede ao Senhor para ouvir sua voz e ser atento às suas súplicas.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130.3–4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autor diz que Yahweh deve ser reverenciado?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deve ser reverenciado porque há perdão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130.5–6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a alma do escritor espera e tem esperança?</w:t>
      </w:r>
    </w:p>
    <w:p>
      <w:pPr/>
      <w:r>
        <w:rPr>
          <w:lang w:val="pt_PT" w:bidi="pt_PT"/>
        </w:rPr>
      </w:r>
      <w:r>
        <w:rPr>
          <w:lang w:val="pt_PT" w:bidi="pt_PT"/>
        </w:rPr>
        <w:t>Sua alma espera por Yahweh e em sua palavra ele espera.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130.7–8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diz a Israel para esperar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misericordioso, disposto a perdoar, e ele redimirá Israel de todos os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seu coração e seus olhos?</w:t>
      </w:r>
    </w:p>
    <w:p>
      <w:pPr/>
      <w:r>
        <w:rPr>
          <w:lang w:val="pt_PT" w:bidi="pt_PT"/>
        </w:rPr>
      </w:r>
      <w:r>
        <w:rPr>
          <w:lang w:val="pt_PT" w:bidi="pt_PT"/>
        </w:rPr>
        <w:t>Seu coração não é orgulhoso e seus olhos não são altivos.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está a alma de Davi?</w:t>
      </w:r>
    </w:p>
    <w:p>
      <w:pPr/>
      <w:r>
        <w:rPr>
          <w:lang w:val="pt_PT" w:bidi="pt_PT"/>
        </w:rPr>
      </w:r>
      <w:r>
        <w:rPr>
          <w:lang w:val="pt_PT" w:bidi="pt_PT"/>
        </w:rPr>
        <w:t>Sua alma está tranquila e sossegada como uma criança desmamada.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Davi diz a Israel para esperar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diz para esperar em Yahweh agora e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132.1–2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pediu a Yahweh para lembrar?</w:t>
      </w:r>
    </w:p>
    <w:p>
      <w:pPr/>
      <w:r>
        <w:rPr>
          <w:lang w:val="pt_PT" w:bidi="pt_PT"/>
        </w:rPr>
      </w:r>
      <w:r>
        <w:rPr>
          <w:lang w:val="pt_PT" w:bidi="pt_PT"/>
        </w:rPr>
        <w:t>Ele pediu a Yahweh que se lembrasse das aflições de Davi, de como ele jurou a Yahweh e de como ele fez um voto ao poderoso de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Davi prometeu que não entraria em sua casa ou dormiria até que fizesse o quê?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não dormiria até encontrar um lugar para Yahweh, um tabernáculo para o Poderoso de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irão as pessoas e o que farão quando chegarem lá?</w:t>
      </w:r>
    </w:p>
    <w:p>
      <w:pPr/>
      <w:r>
        <w:rPr>
          <w:lang w:val="pt_PT" w:bidi="pt_PT"/>
        </w:rPr>
      </w:r>
      <w:r>
        <w:rPr>
          <w:lang w:val="pt_PT" w:bidi="pt_PT"/>
        </w:rPr>
        <w:t>Eles entrarão no tabernáculo de Deus e adorarão diante do escabelo de seus pés.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sacerdotes podem ser revestidos e quem pode gritar de alegria?</w:t>
      </w:r>
    </w:p>
    <w:p>
      <w:pPr/>
      <w:r>
        <w:rPr>
          <w:lang w:val="pt_PT" w:bidi="pt_PT"/>
        </w:rPr>
      </w:r>
      <w:r>
        <w:rPr>
          <w:lang w:val="pt_PT" w:bidi="pt_PT"/>
        </w:rPr>
        <w:t>Que os sacerdotes sejam revestidos de integridade e os fiéis de Deus gritem de alegria.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os fiéis não devem se afastar?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se afastar de seu rei ungido.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juramento que Yahweh fez a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jurou ser confiável para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132.13–14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escritor deseja descansar e viver para sempre?</w:t>
      </w:r>
    </w:p>
    <w:p>
      <w:pPr/>
      <w:r>
        <w:rPr>
          <w:lang w:val="pt_PT" w:bidi="pt_PT"/>
        </w:rPr>
      </w:r>
      <w:r>
        <w:rPr>
          <w:lang w:val="pt_PT" w:bidi="pt_PT"/>
        </w:rPr>
        <w:t>Ele deseja descansar e viver na Sião escolhida por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132.15–16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por Sião?</w:t>
      </w:r>
    </w:p>
    <w:p>
      <w:pPr/>
      <w:r>
        <w:rPr>
          <w:lang w:val="pt_PT" w:bidi="pt_PT"/>
        </w:rPr>
      </w:r>
      <w:r>
        <w:rPr>
          <w:lang w:val="pt_PT" w:bidi="pt_PT"/>
        </w:rPr>
        <w:t>Ele a abençoará abundantemente, satisfará seus pobres com pão e vestirá seus sacerdotes com salvação.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vestirá com vergonha?</w:t>
      </w:r>
    </w:p>
    <w:p>
      <w:pPr/>
      <w:r>
        <w:rPr>
          <w:lang w:val="pt_PT" w:bidi="pt_PT"/>
        </w:rPr>
      </w:r>
      <w:r>
        <w:rPr>
          <w:lang w:val="pt_PT" w:bidi="pt_PT"/>
        </w:rPr>
        <w:t>Ele vestirá seus inimigos com vergonha.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sobre irmãos?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é bom e agradável para eles permanecerem juntos em unidade.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133.2–3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a unidade dos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É como o precioso óleo que desceu sobre a cabeça, barba e vestes de Arão. É também como o orvalho do Hermom, que desce sobre os montes de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Yahweh decretou a bênção da vida para sempre?</w:t>
      </w:r>
    </w:p>
    <w:p>
      <w:pPr/>
      <w:r>
        <w:rPr>
          <w:lang w:val="pt_PT" w:bidi="pt_PT"/>
        </w:rPr>
      </w:r>
      <w:r>
        <w:rPr>
          <w:lang w:val="pt_PT" w:bidi="pt_PT"/>
        </w:rPr>
        <w:t>Ele decretou vida para sempre sobre os montes de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134.1–2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todos os servos de Yahweh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vir, abençoar Yahweh e levantar suas mãos para o lugar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Yahweh, que fez o céu e a terra, abençoará seus servos?</w:t>
      </w:r>
    </w:p>
    <w:p>
      <w:pPr/>
      <w:r>
        <w:rPr>
          <w:lang w:val="pt_PT" w:bidi="pt_PT"/>
        </w:rPr>
      </w:r>
      <w:r>
        <w:rPr>
          <w:lang w:val="pt_PT" w:bidi="pt_PT"/>
        </w:rPr>
        <w:t>Ele os abençoará desde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135.1–2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louvar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servos de Yahweh, aqueles que estão na casa de Yahweh, e aqueles nos pátios devem louvar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servos de Yahweh devem louvar e cantar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louvar a Yahweh porque ele é bom, e devem cantar porque é agradável fazê-lo.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135.5–6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sabe sobre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sabe que Yahweh é Grande, ele está acima de todos os deuses, e tudo o que Yahweh deseja ele faz no céu, na terra e nos mares.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atos Yahweh faz que mostram sua grandeza?</w:t>
      </w:r>
    </w:p>
    <w:p>
      <w:pPr/>
      <w:r>
        <w:rPr>
          <w:lang w:val="pt_PT" w:bidi="pt_PT"/>
        </w:rPr>
      </w:r>
      <w:r>
        <w:rPr>
          <w:lang w:val="pt_PT" w:bidi="pt_PT"/>
        </w:rPr>
        <w:t>Yahweh traz as nuvens, faz com que relâmpagos acompanhem a chuva e traz o vento de seu depósito.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135.8–9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aos egípcios?</w:t>
      </w:r>
    </w:p>
    <w:p>
      <w:pPr/>
      <w:r>
        <w:rPr>
          <w:lang w:val="pt_PT" w:bidi="pt_PT"/>
        </w:rPr>
      </w:r>
      <w:r>
        <w:rPr>
          <w:lang w:val="pt_PT" w:bidi="pt_PT"/>
        </w:rPr>
        <w:t>Ele matou o primogênito de homens e animais do Egito e enviou sinais e maravilhas contra Faraó e todos os seus servos.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com a terra das nações que os israelitas atacaram?</w:t>
      </w:r>
    </w:p>
    <w:p>
      <w:pPr/>
      <w:r>
        <w:rPr>
          <w:lang w:val="pt_PT" w:bidi="pt_PT"/>
        </w:rPr>
      </w:r>
      <w:r>
        <w:rPr>
          <w:lang w:val="pt_PT" w:bidi="pt_PT"/>
        </w:rPr>
        <w:t>Ele deu a terra deles como herança a Israel,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135.15–17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os ídolos das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feitos de prata e ouro, têm bocas, olhos e ouvidos, mas não falam, veem, ouvem, nem respiram.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fez os ídolos das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que são como eles e confiam neles os fizeram.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135.19–20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bendizer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descendentes de Israel, Arão, Levi, e aqueles que honram Yahweh devem bendizê-lo.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devem dar graças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Devem dar graças a ele, pois ele é bom, e sua fidelidade dura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que ninguém mais faz?</w:t>
      </w:r>
    </w:p>
    <w:p>
      <w:pPr/>
      <w:r>
        <w:rPr>
          <w:lang w:val="pt_PT" w:bidi="pt_PT"/>
        </w:rPr>
      </w:r>
      <w:r>
        <w:rPr>
          <w:lang w:val="pt_PT" w:bidi="pt_PT"/>
        </w:rPr>
        <w:t>Yahweh sozinho faz grandes maravilhas.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aos primogênitos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Ele matou os primogênitos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por Israel quando ele dividiu o Mar Vermelho?</w:t>
      </w:r>
    </w:p>
    <w:p>
      <w:pPr/>
      <w:r>
        <w:rPr>
          <w:lang w:val="pt_PT" w:bidi="pt_PT"/>
        </w:rPr>
      </w:r>
      <w:r>
        <w:rPr>
          <w:lang w:val="pt_PT" w:bidi="pt_PT"/>
        </w:rPr>
        <w:t>Ele fez os israelitas passarem pelo meio do Mar Vermelho.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foi fiel ao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guiou seu povo pelo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136.21–22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com a terra dos grandes reis?</w:t>
      </w:r>
    </w:p>
    <w:p>
      <w:pPr/>
      <w:r>
        <w:rPr>
          <w:lang w:val="pt_PT" w:bidi="pt_PT"/>
        </w:rPr>
      </w:r>
      <w:r>
        <w:rPr>
          <w:lang w:val="pt_PT" w:bidi="pt_PT"/>
        </w:rPr>
        <w:t>Ele deu a terra deles como herança a Israel, seu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136.26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escritor diz para dar graças ao Deus do céu?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devem dar graças a ele por causa de sua fidelidade.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estavam os cativos quando se sentaram e choraram?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junto aos rios da Babilônia.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captores exigiram que os cativos cantassem?</w:t>
      </w:r>
    </w:p>
    <w:p>
      <w:pPr/>
      <w:r>
        <w:rPr>
          <w:lang w:val="pt_PT" w:bidi="pt_PT"/>
        </w:rPr>
      </w:r>
      <w:r>
        <w:rPr>
          <w:lang w:val="pt_PT" w:bidi="pt_PT"/>
        </w:rPr>
        <w:t>Seus captores exigiam que fossem felizes e cantassem canções de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137.5–6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deseja que aconteça se ele esquecer Jerusalém e não pensar mais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sua mão direita esqueça sua habilidade e sua língua se apegue ao céu da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escritor queria que Yahweh se lembrasse sobre os edomitas?</w:t>
      </w:r>
    </w:p>
    <w:p>
      <w:pPr/>
      <w:r>
        <w:rPr>
          <w:lang w:val="pt_PT" w:bidi="pt_PT"/>
        </w:rPr>
      </w:r>
      <w:r>
        <w:rPr>
          <w:lang w:val="pt_PT" w:bidi="pt_PT"/>
        </w:rPr>
        <w:t>Ele queria que Yahweh se lembrasse de que no dia em que Jerusalém caiu, os edomitas disseram: “Derrubem-na, derrubem-na até os alicerces”.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137.8–9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autor deseja que seja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a pessoa que destrói Babilônia seja abençoada.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engrandeceu acima de tudo?</w:t>
      </w:r>
    </w:p>
    <w:p>
      <w:pPr/>
      <w:r>
        <w:rPr>
          <w:lang w:val="pt_PT" w:bidi="pt_PT"/>
        </w:rPr>
      </w:r>
      <w:r>
        <w:rPr>
          <w:lang w:val="pt_PT" w:bidi="pt_PT"/>
        </w:rPr>
        <w:t>Ele engrandeceu sua palavra e seu nome acima de tudo.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por Davi quando ele clamou a 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respondeu-lhe, encorajou e fortaleceu sua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reis da terra farão?</w:t>
      </w:r>
    </w:p>
    <w:p>
      <w:pPr/>
      <w:r>
        <w:rPr>
          <w:lang w:val="pt_PT" w:bidi="pt_PT"/>
        </w:rPr>
      </w:r>
      <w:r>
        <w:rPr>
          <w:lang w:val="pt_PT" w:bidi="pt_PT"/>
        </w:rPr>
        <w:t>Eles darão graças pelas palavras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Yahweh se importa?</w:t>
      </w:r>
    </w:p>
    <w:p>
      <w:pPr/>
      <w:r>
        <w:rPr>
          <w:lang w:val="pt_PT" w:bidi="pt_PT"/>
        </w:rPr>
      </w:r>
      <w:r>
        <w:rPr>
          <w:lang w:val="pt_PT" w:bidi="pt_PT"/>
        </w:rPr>
        <w:t>Ele cuida dos humildes.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Davi pede que Yahweh não abandone?</w:t>
      </w:r>
    </w:p>
    <w:p>
      <w:pPr/>
      <w:r>
        <w:rPr>
          <w:lang w:val="pt_PT" w:bidi="pt_PT"/>
        </w:rPr>
      </w:r>
      <w:r>
        <w:rPr>
          <w:lang w:val="pt_PT" w:bidi="pt_PT"/>
        </w:rPr>
        <w:t>Ele pede que Yahweh não abandone aqueles que suas mãos fizeram.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entende de longe?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entende os pensamentos de Davi de longe.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responde ao saber que Yahweh cerca completamente Davi?</w:t>
      </w:r>
    </w:p>
    <w:p>
      <w:pPr/>
      <w:r>
        <w:rPr>
          <w:lang w:val="pt_PT" w:bidi="pt_PT"/>
        </w:rPr>
      </w:r>
      <w:r>
        <w:rPr>
          <w:lang w:val="pt_PT" w:bidi="pt_PT"/>
        </w:rPr>
        <w:t>Esse conhecimento é demais para Davi, é muito elevado, e ele não consegue entendê-lo.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Davi não pode ir para escapar da presença de Yahweh, porque Yahweh está lá?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pode subir aos céus ou fazer sua cama no Sheol, pois Yahweh está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escuridão e a luz se parecem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As trevas e a luz são iguais para Yahweh?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Yahweh formou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o formou no ventre de sua mãe.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Yahweh registrou os dias da vida de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registrou todos os dias da vida de Davi no livro de Yahweh antes mesmo que o primeiro acontecesse.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os pensamentos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preciosos e vastos demais para contar.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Deus faça aos homens ímpios e violentos?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Deus mate os ímpios e afaste os homens violentos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139.24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Davi quer que Deus o guie?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Deus para guiá-lo no caminho da Eternidade.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Davi precisa que Yahweh o resgate?</w:t>
      </w:r>
    </w:p>
    <w:p>
      <w:pPr/>
      <w:r>
        <w:rPr>
          <w:lang w:val="pt_PT" w:bidi="pt_PT"/>
        </w:rPr>
      </w:r>
      <w:r>
        <w:rPr>
          <w:lang w:val="pt_PT" w:bidi="pt_PT"/>
        </w:rPr>
        <w:t>Davi precisa que Yahweh o resgate dos ímpios para preservá-lo dos homens violentos.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140.2–3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os ímpios são?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suas línguas ferem como serpentes e têm veneno de víboras em seus lábios.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homens violentos planejam fazer a Davi?</w:t>
      </w:r>
    </w:p>
    <w:p>
      <w:pPr/>
      <w:r>
        <w:rPr>
          <w:lang w:val="pt_PT" w:bidi="pt_PT"/>
        </w:rPr>
      </w:r>
      <w:r>
        <w:rPr>
          <w:lang w:val="pt_PT" w:bidi="pt_PT"/>
        </w:rPr>
        <w:t>Eles planejam derrubá-lo.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orgulhosos prepararam para Davi?</w:t>
      </w:r>
    </w:p>
    <w:p>
      <w:pPr/>
      <w:r>
        <w:rPr>
          <w:lang w:val="pt_PT" w:bidi="pt_PT"/>
        </w:rPr>
      </w:r>
      <w:r>
        <w:rPr>
          <w:lang w:val="pt_PT" w:bidi="pt_PT"/>
        </w:rPr>
        <w:t>Eles armaram uma armadilha para ele, espalharam uma rede e colocaram um laço.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Davi pede a Yahweh para ouvir?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ouça seus clamores por misericórdia.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140.7–8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por Davi no dia da batalha?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protege a cabeça de Davi no dia da batalha.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sobrecarregue aqueles que o cercam?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a malícia de seus próprios lábios os domine.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aconteça com aqueles que dizem coisas más sobre 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qualquer pessoa que fale mal dos outros não esteja segura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pelos aflitos e necessitados?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manterá a causa dos aflitos e exercerá justiça para os necessitados.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justas certamente farão?</w:t>
      </w:r>
    </w:p>
    <w:p>
      <w:pPr/>
      <w:r>
        <w:rPr>
          <w:lang w:val="pt_PT" w:bidi="pt_PT"/>
        </w:rPr>
      </w:r>
      <w:r>
        <w:rPr>
          <w:lang w:val="pt_PT" w:bidi="pt_PT"/>
        </w:rPr>
        <w:t>Os justos certamente darão graças ao nome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140.13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as pessoas íntegras?</w:t>
      </w:r>
    </w:p>
    <w:p>
      <w:pPr/>
      <w:r>
        <w:rPr>
          <w:lang w:val="pt_PT" w:bidi="pt_PT"/>
        </w:rPr>
      </w:r>
      <w:r>
        <w:rPr>
          <w:lang w:val="pt_PT" w:bidi="pt_PT"/>
        </w:rPr>
        <w:t>Eles viverão na presença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está clamando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clamando para que Yahweh venha rapidamente e o escute quando ele chamar.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quer que sua oração e mãos levantadas sejam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sua oração seja como incenso diante de Yahweh e suas mãos levantadas sejam como o sacrifício da tarde.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não quer que seu coração faça?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seu coração não deseje nenhuma coisa má, nem participe de atividades pecaminosas com homens perversos, e não coma nenhuma das iguarias dos homens maus.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será se um homem justo o ferir?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se um homem justo o ferir, isso será bondade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141.5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diz que será se um homem justo o corrigir?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será como óleo sobre sua cabeça.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141.5 (#3)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Contra o que Davi sempre ora?</w:t>
      </w:r>
    </w:p>
    <w:p>
      <w:pPr/>
      <w:r>
        <w:rPr>
          <w:lang w:val="pt_PT" w:bidi="pt_PT"/>
        </w:rPr>
      </w:r>
      <w:r>
        <w:rPr>
          <w:lang w:val="pt_PT" w:bidi="pt_PT"/>
        </w:rPr>
        <w:t>Ele sempre ora contra as ações das pessoas perversas.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os líderes dos povos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Seus líderes serão lançados do alto dos penhascos e ouvirão que as próprias palavras de Davi são agradáveis.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terá que dizer: “Assim como quando alguém ara e rompe o solo, assim nossos ossos foram espalhados à boca do Sheol”?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terão que dizer: “Assim como quando alguém ara e rompe o solo, assim nossos ossos foram espalhados na entrada do Sheol.”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quem estão os olhos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Os olhos de Davi estão em Yahweh, 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141.8–9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Davi quer que Yahweh o proteja?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Yahweh o proteja das armadilhas que foram preparadas para ele e das ciladas dos malfeitores.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aconteça com 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os ímpios caiam em suas próprias redes enquanto ele escapa.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derrama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derrama uma lamentação para contar a Yahweh seus problemas.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sabe quando o espírito de Davi está fraco?</w:t>
      </w:r>
    </w:p>
    <w:p>
      <w:pPr/>
      <w:r>
        <w:rPr>
          <w:lang w:val="pt_PT" w:bidi="pt_PT"/>
        </w:rPr>
      </w:r>
      <w:r>
        <w:rPr>
          <w:lang w:val="pt_PT" w:bidi="pt_PT"/>
        </w:rPr>
        <w:t>Yahweh conhece o caminho de Davi quando seu espírito está fraco.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vê quando olha para a direita?</w:t>
      </w:r>
    </w:p>
    <w:p>
      <w:pPr/>
      <w:r>
        <w:rPr>
          <w:lang w:val="pt_PT" w:bidi="pt_PT"/>
        </w:rPr>
      </w:r>
      <w:r>
        <w:rPr>
          <w:lang w:val="pt_PT" w:bidi="pt_PT"/>
        </w:rPr>
        <w:t>Davi vê que não há ninguém que se importe com ele, e não há escapatória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diz que Yahweh era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era o refúgio de Davi e sua porção na terra dos viventes.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precisa que Yahweh o livre de seus perseguidores?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o resgate de seus perseguidores porque eles são mais fortes do que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justos se reunirão ao redor de Davi?</w:t>
      </w:r>
    </w:p>
    <w:p>
      <w:pPr/>
      <w:r>
        <w:rPr>
          <w:lang w:val="pt_PT" w:bidi="pt_PT"/>
        </w:rPr>
      </w:r>
      <w:r>
        <w:rPr>
          <w:lang w:val="pt_PT" w:bidi="pt_PT"/>
        </w:rPr>
        <w:t>Os justos se reunirão ao redor de Davi porque Yahweh tem sido bom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Davi não quer que Yahweh entre em julgamento contra ele?</w:t>
      </w:r>
    </w:p>
    <w:p>
      <w:pPr/>
      <w:r>
        <w:rPr>
          <w:lang w:val="pt_PT" w:bidi="pt_PT"/>
        </w:rPr>
      </w:r>
      <w:r>
        <w:rPr>
          <w:lang w:val="pt_PT" w:bidi="pt_PT"/>
        </w:rPr>
        <w:t>Davi não quer que Yahweh entre em julgamento contra ele porque aos olhos de Yahweh ninguém é justo.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inimigo fez a Davi?</w:t>
      </w:r>
    </w:p>
    <w:p>
      <w:pPr/>
      <w:r>
        <w:rPr>
          <w:lang w:val="pt_PT" w:bidi="pt_PT"/>
        </w:rPr>
      </w:r>
      <w:r>
        <w:rPr>
          <w:lang w:val="pt_PT" w:bidi="pt_PT"/>
        </w:rPr>
        <w:t>O inimigo perseguiu sua alma, empurrou-o para o chão e fez com que ele vivesse na escuridão.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inimigo causou ao espírito e ao coração de Davi?</w:t>
      </w:r>
    </w:p>
    <w:p>
      <w:pPr/>
      <w:r>
        <w:rPr>
          <w:lang w:val="pt_PT" w:bidi="pt_PT"/>
        </w:rPr>
      </w:r>
      <w:r>
        <w:rPr>
          <w:lang w:val="pt_PT" w:bidi="pt_PT"/>
        </w:rPr>
        <w:t>O inimigo fez com que o espírito de Davi se sentisse oprimido e seu coração se desesperasse.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Davi descreve o desejo de sua alma por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alma de Davi tem sede de Yahweh em uma terra seca.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poderia fazer com que Davi se tornasse como aqueles que descem à cova?</w:t>
      </w:r>
    </w:p>
    <w:p>
      <w:pPr/>
      <w:r>
        <w:rPr>
          <w:lang w:val="pt_PT" w:bidi="pt_PT"/>
        </w:rPr>
      </w:r>
      <w:r>
        <w:rPr>
          <w:lang w:val="pt_PT" w:bidi="pt_PT"/>
        </w:rPr>
        <w:t>Davi se tornaria como aqueles que descem à cova se Yahweh não respondesse rapidamente ou se escondesse seu rosto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ouvir de manhã porque confia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ouvir a fidelidade da aliança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143.8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Yahweh faça porque ele eleva sua alma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Davi quer que Yahweh lhe mostre o caminho por onde deve andar.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para guiá-lo na terra da retidão?</w:t>
      </w:r>
    </w:p>
    <w:p>
      <w:pPr/>
      <w:r>
        <w:rPr>
          <w:lang w:val="pt_PT" w:bidi="pt_PT"/>
        </w:rPr>
      </w:r>
      <w:r>
        <w:rPr>
          <w:lang w:val="pt_PT" w:bidi="pt_PT"/>
        </w:rPr>
        <w:t>Davi deseja que o bom espírito de Yahweh o guie na terra da retidão.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Yahweh faça aos inimigos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Davi pede a Yahweh que elimine os inimigos de Davi e destrua todos os inimigos da vida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Yahweh treina as mãos e os dedos de Davi?</w:t>
      </w:r>
    </w:p>
    <w:p>
      <w:pPr/>
      <w:r>
        <w:rPr>
          <w:lang w:val="pt_PT" w:bidi="pt_PT"/>
        </w:rPr>
      </w:r>
      <w:r>
        <w:rPr>
          <w:lang w:val="pt_PT" w:bidi="pt_PT"/>
        </w:rPr>
        <w:t>Yahweh treina as mãos de Davi para a guerra e seus dedos para a batalha.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percebe e pensa que surpreende Davi?</w:t>
      </w:r>
    </w:p>
    <w:p>
      <w:pPr/>
      <w:r>
        <w:rPr>
          <w:lang w:val="pt_PT" w:bidi="pt_PT"/>
        </w:rPr>
      </w:r>
      <w:r>
        <w:rPr>
          <w:lang w:val="pt_PT" w:bidi="pt_PT"/>
        </w:rPr>
        <w:t>Davi está surpreso que Yahweh note o homem e o filho do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montanhas fariam se Yahweh as tocasse?</w:t>
      </w:r>
    </w:p>
    <w:p>
      <w:pPr/>
      <w:r>
        <w:rPr>
          <w:lang w:val="pt_PT" w:bidi="pt_PT"/>
        </w:rPr>
      </w:r>
      <w:r>
        <w:rPr>
          <w:lang w:val="pt_PT" w:bidi="pt_PT"/>
        </w:rPr>
        <w:t>Yahweh faria as montanhas fumegarem se ele as tocasse.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resgata Davi das mãos dos estrangeiros?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estende a mão do alto e resgata Davi das águas e das mãos de estrangeiros.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instrumento Davi cantará uma nova canção a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cantará uma nova canção a Deus no alaúde de dez cordas.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falam as bocas dos estrangeiros?</w:t>
      </w:r>
    </w:p>
    <w:p>
      <w:pPr/>
      <w:r>
        <w:rPr>
          <w:lang w:val="pt_PT" w:bidi="pt_PT"/>
        </w:rPr>
      </w:r>
      <w:r>
        <w:rPr>
          <w:lang w:val="pt_PT" w:bidi="pt_PT"/>
        </w:rPr>
        <w:t>Suas bocas falam mentiras e sua mão direita é falsidade.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os filhos de Israel sejam?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eles sejam como plantas que crescem até o tamanho completo na juventude.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144.12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Davi quer que as filhas de Israel sejam?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que elas sejam como pilares de canto esculpidos, elegantes como os de um palácio.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diz que são as pessoas felizes?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as pessoas que são felizes são aquelas cujo Deus é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Davi exaltará e bendirá?</w:t>
      </w:r>
    </w:p>
    <w:p>
      <w:pPr/>
      <w:r>
        <w:rPr>
          <w:lang w:val="pt_PT" w:bidi="pt_PT"/>
        </w:rPr>
      </w:r>
      <w:r>
        <w:rPr>
          <w:lang w:val="pt_PT" w:bidi="pt_PT"/>
        </w:rPr>
        <w:t>Davi exaltará seu Deus e Rei, bendizendo seu nome para todo o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frequência Davi bendiz a Deus?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dias Davi bendirá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geração louvará e proclamará à próxima?</w:t>
      </w:r>
    </w:p>
    <w:p>
      <w:pPr/>
      <w:r>
        <w:rPr>
          <w:lang w:val="pt_PT" w:bidi="pt_PT"/>
        </w:rPr>
      </w:r>
      <w:r>
        <w:rPr>
          <w:lang w:val="pt_PT" w:bidi="pt_PT"/>
        </w:rPr>
        <w:t>Uma geração louvará os feitos de Deus à próxima e proclamará suas ações poderosas.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Davi meditará?</w:t>
      </w:r>
    </w:p>
    <w:p>
      <w:pPr/>
      <w:r>
        <w:rPr>
          <w:lang w:val="pt_PT" w:bidi="pt_PT"/>
        </w:rPr>
      </w:r>
      <w:r>
        <w:rPr>
          <w:lang w:val="pt_PT" w:bidi="pt_PT"/>
        </w:rPr>
        <w:t>Ele meditará na majestade da glória de Yahweh e em seus feitos maravilhosos.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geração declarará e cantará para a próxima?</w:t>
      </w:r>
    </w:p>
    <w:p>
      <w:pPr/>
      <w:r>
        <w:rPr>
          <w:lang w:val="pt_PT" w:bidi="pt_PT"/>
        </w:rPr>
      </w:r>
      <w:r>
        <w:rPr>
          <w:lang w:val="pt_PT" w:bidi="pt_PT"/>
        </w:rPr>
        <w:t>Eles declararão a abundante bondade de Yahweh e cantarão sobre a sua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agradecerá e bendirá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Tudo o que Yahweh fez lhe dará graças e seus fiéis o bendirão.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falará da glória do reino de Yahweh e contará do seu poder?</w:t>
      </w:r>
    </w:p>
    <w:p>
      <w:pPr/>
      <w:r>
        <w:rPr>
          <w:lang w:val="pt_PT" w:bidi="pt_PT"/>
        </w:rPr>
      </w:r>
      <w:r>
        <w:rPr>
          <w:lang w:val="pt_PT" w:bidi="pt_PT"/>
        </w:rPr>
        <w:t>Os fiéis de Yahweh falarão da glória do seu reino e contarão o seu poder.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durará o reino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reino de Yahweh é um reino de eternidade e seu domínio perdura por todas as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apoia e levanta?</w:t>
      </w:r>
    </w:p>
    <w:p>
      <w:pPr/>
      <w:r>
        <w:rPr>
          <w:lang w:val="pt_PT" w:bidi="pt_PT"/>
        </w:rPr>
      </w:r>
      <w:r>
        <w:rPr>
          <w:lang w:val="pt_PT" w:bidi="pt_PT"/>
        </w:rPr>
        <w:t>Yahweh apoia todos os que estão caindo e levanta todos os que estão curvados.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os olhos esperam por Yahweh e recebem alimento na hora certa?</w:t>
      </w:r>
    </w:p>
    <w:p>
      <w:pPr/>
      <w:r>
        <w:rPr>
          <w:lang w:val="pt_PT" w:bidi="pt_PT"/>
        </w:rPr>
      </w:r>
      <w:r>
        <w:rPr>
          <w:lang w:val="pt_PT" w:bidi="pt_PT"/>
        </w:rPr>
        <w:t>Os olhos de todos esperam por Yahweh e recebem alimento na hora certa.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satisfaz os desejos de todos os seres vivos?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abre sua mão e satisfaz o desejo de todos os seres vivos.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Yahweh está perto?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está perto de todos os que o invocam e de todos os que o invocam com fidelidade.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por aqueles que o amam?</w:t>
      </w:r>
    </w:p>
    <w:p>
      <w:pPr/>
      <w:r>
        <w:rPr>
          <w:lang w:val="pt_PT" w:bidi="pt_PT"/>
        </w:rPr>
      </w:r>
      <w:r>
        <w:rPr>
          <w:lang w:val="pt_PT" w:bidi="pt_PT"/>
        </w:rPr>
        <w:t>Yahweh cuida de todos os que o amam.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145.20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a todos 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Ele destruirá todos 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 escritor louvará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 louvará a Yahweh enquanto viver.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não se deve colocar a confiança?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não devem colocar sua confiança em príncipes ou na humanidade, em quem não há salvação.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quando o sopro de vida de uma pessoa para?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sopro de vida de uma pessoa para, ela retorna ao pó; nesse dia, seus planos terminam.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que é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é abençoado é aquele que tem o Deus de Jacó como seu auxílio, cuja esperança está em Yahweh,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o céu e a terra, o mar e tudo o que neles há.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faz pelos oprimidos e famintos?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faz justiça para os oprimidos e dá alimento aos famintos.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pelos cegos e pelos que estão abatidos?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abre os olhos dos cegos e levanta os que estão abatidos.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protege?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protege os estrangeiros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Yahweh reinará?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reinará para sempre, por todas as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deve ser louvado?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deve ser louvado porque é bom, agradável e adequado.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ajuda seus seguidores?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ajuda a reconstruir Jerusalém, reúne o povo disperso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com as estrelas depois de contá-las?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conta as estrelas e dá nomes a todas 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Quão grande é o entendimento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Seu entendimento não pode ser medido.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aos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derruba os ímpios ao chão.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cuida dos animais e dos corvos?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dá alimento aos animais e aos jovens corvos quando eles clamam.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Yahweh não encontra deleite e não tem prazer?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se deleita na força do cavalo e não se agrada das pernas fortes do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Yahweh se agrada?</w:t>
      </w:r>
    </w:p>
    <w:p>
      <w:pPr/>
      <w:r>
        <w:rPr>
          <w:lang w:val="pt_PT" w:bidi="pt_PT"/>
        </w:rPr>
      </w:r>
      <w:r>
        <w:rPr>
          <w:lang w:val="pt_PT" w:bidi="pt_PT"/>
        </w:rPr>
        <w:t>Yahweh se agrada daqueles que o honram, que esperam em sua fidelidade.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147.12–14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Yahweh satisfaz o povo de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Yahweh os satisfaz com o melhor trigo.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mandamento de Yahweh se espalha pela terra?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envia seu mandamento à terra e seu mandamento corre rapidamente.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distribui o granizo?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distribui o granizo como migalhas.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Yahweh proclamou sua palavra, seus estatutos e decretos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proclamou sua palavra a Jacó, e seus estatutos e decretos justos a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qual outra nação Yahweh proclamou sua palavra, estatutos e decretos?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proclamou sua palavra, estatutos e decretos a nenhuma outra nação.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148.1–2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louvar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Todos no céu, aqueles nas alturas, todos os seus anjos e todos os seus exércitos de anjos devem louvar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148.3–4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louvar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sol, a lua, as estrelas brilhantes, o mais alto céu e as águas acima do céu devem louvar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deve ser louvado?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deve ser louvado porque ele deu a ordem e tudo foi criado.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decreto nunca mudará?</w:t>
      </w:r>
    </w:p>
    <w:p>
      <w:pPr/>
      <w:r>
        <w:rPr>
          <w:lang w:val="pt_PT" w:bidi="pt_PT"/>
        </w:rPr>
      </w:r>
      <w:r>
        <w:rPr>
          <w:lang w:val="pt_PT" w:bidi="pt_PT"/>
        </w:rPr>
        <w:t>O decreto de Yahweh nunca mudará.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148.7–8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louvar a Deus desde a terra?</w:t>
      </w:r>
    </w:p>
    <w:p>
      <w:pPr/>
      <w:r>
        <w:rPr>
          <w:lang w:val="pt_PT" w:bidi="pt_PT"/>
        </w:rPr>
      </w:r>
      <w:r>
        <w:rPr>
          <w:lang w:val="pt_PT" w:bidi="pt_PT"/>
        </w:rPr>
        <w:t>As criaturas marinhas, todas no oceano, fogo, granizo, neve, nuvens e vento que cumprem a sua palavra devem louvar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148.9–10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mais deve louvar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As montanhas, colinas, árvores frutíferas, cedros, animais selvagens e domésticos, criaturas que rastejam e pássaros precisam louvar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148.11–12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mais deve louvar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Reis, príncipes, jovens e mulheres, os idosos e as crianças precisam louvar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deve ser louvado?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deve ser louvado porque seu nome é exaltado e sua glória se estende sobre a terra e 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os fiéis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e as pessoas próximas a ele são os fiéis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todos devem louvar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Todos devem cantar um novo cântico a Yahweh e louvar seu nome na assembleia.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quem Israel deve se alegrar?</w:t>
      </w:r>
    </w:p>
    <w:p>
      <w:pPr/>
      <w:r>
        <w:rPr>
          <w:lang w:val="pt_PT" w:bidi="pt_PT"/>
        </w:rPr>
      </w:r>
      <w:r>
        <w:rPr>
          <w:lang w:val="pt_PT" w:bidi="pt_PT"/>
        </w:rPr>
        <w:t>Israel deve se alegrar naquele que os fez uma nação e em seu rei.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todos devem louvar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Todos devem louvar o nome de Yahweh com dança e cantar louvores a ele com tamborim e harpa.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quem Yahweh tem prazer?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se agrada do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149.4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glorifica?</w:t>
      </w:r>
    </w:p>
    <w:p>
      <w:pPr/>
      <w:r>
        <w:rPr>
          <w:lang w:val="pt_PT" w:bidi="pt_PT"/>
        </w:rPr>
      </w:r>
      <w:r>
        <w:rPr>
          <w:lang w:val="pt_PT" w:bidi="pt_PT"/>
        </w:rPr>
        <w:t>Ele glorifica os humildes com salvação.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piedosas devem se alegrar?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piedosas devem se alegrar na vitória e cantar de alegria.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estar na boca dos piedosos?</w:t>
      </w:r>
    </w:p>
    <w:p>
      <w:pPr/>
      <w:r>
        <w:rPr>
          <w:lang w:val="pt_PT" w:bidi="pt_PT"/>
        </w:rPr>
      </w:r>
      <w:r>
        <w:rPr>
          <w:lang w:val="pt_PT" w:bidi="pt_PT"/>
        </w:rPr>
        <w:t>Os louvores de Deus devem estar em suas bocas.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149.6–7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propósito da espada de dois gumes nas mãos dos piedosos?</w:t>
      </w:r>
    </w:p>
    <w:p>
      <w:pPr/>
      <w:r>
        <w:rPr>
          <w:lang w:val="pt_PT" w:bidi="pt_PT"/>
        </w:rPr>
      </w:r>
      <w:r>
        <w:rPr>
          <w:lang w:val="pt_PT" w:bidi="pt_PT"/>
        </w:rPr>
        <w:t>A espada em suas mãos é para executar vingança sobre as nações e atos de punição sobre os povos.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piedosos farão aos reis e nobres das outras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Eles prenderão os reis com correntes e os nobres com grilhões de ferro.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149.9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será honrado quando o julgamento for executado?</w:t>
      </w:r>
    </w:p>
    <w:p>
      <w:pPr/>
      <w:r>
        <w:rPr>
          <w:lang w:val="pt_PT" w:bidi="pt_PT"/>
        </w:rPr>
      </w:r>
      <w:r>
        <w:rPr>
          <w:lang w:val="pt_PT" w:bidi="pt_PT"/>
        </w:rPr>
        <w:t>Isso será uma honra para todos os seus fiéis.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150.1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todos devem louvar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Todos devem louvar a Deus em seu santuário e nos poderosos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150.2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todos devem louvar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Todos devem louvar a Deus por seus atos poderosos e por sua grandeza incomparável.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150.3–5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quais instrumentos todos devem louvar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Todos devem louvar a Deus com o trompete, alaúde, harpa, tamborins, dança, instrumentos de cordas e de sopro, e com címbalos.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Salmos 150.6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louvar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Tudo o que tem fôlego deve louvar a Yahweh.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