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 Moisés quando falou a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estava além do Jordão no deserto, na planície do vale do rio Jordão.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Moisés falou ao povo de Israel, dizendo-lhes tudo o que Yahweh lhe ordenou?</w:t>
      </w:r>
    </w:p>
    <w:p>
      <w:pPr/>
      <w:r>
        <w:rPr>
          <w:lang w:val="pt_PT" w:bidi="pt_PT"/>
        </w:rPr>
      </w:r>
      <w:r>
        <w:rPr>
          <w:lang w:val="pt_PT" w:bidi="pt_PT"/>
        </w:rPr>
        <w:t>Era o quadragésimo ano, o primeiro dia do décimo primeiro mês, no primeiro dia do mês.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Yahweh havia jurado dar a terra?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havia jurado a Abraão, Isaque e Jacó dar a terra a eles e a seus descendentes depois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sentiu que não podia carregar o povo sozinho?</w:t>
      </w:r>
    </w:p>
    <w:p>
      <w:pPr/>
      <w:r>
        <w:rPr>
          <w:lang w:val="pt_PT" w:bidi="pt_PT"/>
        </w:rPr>
      </w:r>
      <w:r>
        <w:rPr>
          <w:lang w:val="pt_PT" w:bidi="pt_PT"/>
        </w:rPr>
        <w:t>Deus os multiplicou, fez com que fossem tão numerosos quanto as estrelas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ajudaria Moisés a carregar as cargas, fardos e disputas do povo?</w:t>
      </w:r>
    </w:p>
    <w:p>
      <w:pPr/>
      <w:r>
        <w:rPr>
          <w:lang w:val="pt_PT" w:bidi="pt_PT"/>
        </w:rPr>
      </w:r>
      <w:r>
        <w:rPr>
          <w:lang w:val="pt_PT" w:bidi="pt_PT"/>
        </w:rPr>
        <w:t>Eles escolheriam homens sábios e de boa reputação, tribo por tribo, e fariam desses homens líderes sobre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ordenou aos juízes que fizessem?</w:t>
      </w:r>
    </w:p>
    <w:p>
      <w:pPr/>
      <w:r>
        <w:rPr>
          <w:lang w:val="pt_PT" w:bidi="pt_PT"/>
        </w:rPr>
      </w:r>
      <w:r>
        <w:rPr>
          <w:lang w:val="pt_PT" w:bidi="pt_PT"/>
        </w:rPr>
        <w:t>Ele ordenou que ouvissem as disputas entre irmãos e o estrangeiro que está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onde Israel viajou enquanto se deslocava do Horebe para a região montanhosa?</w:t>
      </w:r>
    </w:p>
    <w:p>
      <w:pPr/>
      <w:r>
        <w:rPr>
          <w:lang w:val="pt_PT" w:bidi="pt_PT"/>
        </w:rPr>
      </w:r>
      <w:r>
        <w:rPr>
          <w:lang w:val="pt_PT" w:bidi="pt_PT"/>
        </w:rPr>
        <w:t>Eles viajaram por todo o grande e terrível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pediu a Moisés para enviar homens à frente deles?</w:t>
      </w:r>
    </w:p>
    <w:p>
      <w:pPr/>
      <w:r>
        <w:rPr>
          <w:lang w:val="pt_PT" w:bidi="pt_PT"/>
        </w:rPr>
      </w:r>
      <w:r>
        <w:rPr>
          <w:lang w:val="pt_PT" w:bidi="pt_PT"/>
        </w:rPr>
        <w:t>Eles pediram a Moisés para enviar homens à frente para explorar a terra e trazer informações sobre como deveriam atacar e sobre as cidades.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Moisés escolheu para explorar a terra na região montanhosa?</w:t>
      </w:r>
    </w:p>
    <w:p>
      <w:pPr/>
      <w:r>
        <w:rPr>
          <w:lang w:val="pt_PT" w:bidi="pt_PT"/>
        </w:rPr>
      </w:r>
      <w:r>
        <w:rPr>
          <w:lang w:val="pt_PT" w:bidi="pt_PT"/>
        </w:rPr>
        <w:t>Ele escolheu doze homens, um homem para cada tribo.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homens relataram sobre a terra?</w:t>
      </w:r>
    </w:p>
    <w:p>
      <w:pPr/>
      <w:r>
        <w:rPr>
          <w:lang w:val="pt_PT" w:bidi="pt_PT"/>
        </w:rPr>
      </w:r>
      <w:r>
        <w:rPr>
          <w:lang w:val="pt_PT" w:bidi="pt_PT"/>
        </w:rPr>
        <w:t>Eles disseram: "É uma boa terra que Yahweh, nosso Deus, está nos dando".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homens disseram que Yahweh os tirou da terra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Eles disseram que Yahweh os odiava e os tirou da terra do Egito para destruí-los.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compatriotas disseram sobre o povo da terra?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que o povo da terra era maior e mais alto do que 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1.29–31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ser a razão pela qual o povo não precisava ter medo?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 para não terem medo, porque Yahweh iria adiante deles e lutaria por eles como fez no Egito e no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1.34–35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disse, uma vez que estava com raiva?</w:t>
      </w:r>
    </w:p>
    <w:p>
      <w:pPr/>
      <w:r>
        <w:rPr>
          <w:lang w:val="pt_PT" w:bidi="pt_PT"/>
        </w:rPr>
      </w:r>
      <w:r>
        <w:rPr>
          <w:lang w:val="pt_PT" w:bidi="pt_PT"/>
        </w:rPr>
        <w:t>Ele jurou e disse: “Certamente nenhum destes homens desta geração má verá a boa terra, exceto Calebe”.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para fazer por Josué, filho de Num?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para encorajar Josué, pois ele liderará Israel para herdar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disse que entrará na terra e a possuirá?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os filhos pequenos deles entrarão e a possuirão.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1.43–44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fez quando Yahweh lhes disse para não atacar a região montanhosa?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arrogantes e atacaram a região montanhosa, e os amorreus vieram contra os homens e os perseguiram como abelhas.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disse que eles começaram sua jornada?</w:t>
      </w:r>
    </w:p>
    <w:p>
      <w:pPr/>
      <w:r>
        <w:rPr>
          <w:lang w:val="pt_PT" w:bidi="pt_PT"/>
        </w:rPr>
      </w:r>
      <w:r>
        <w:rPr>
          <w:lang w:val="pt_PT" w:bidi="pt_PT"/>
        </w:rPr>
        <w:t>Eles partiram para o deserto, pelo caminho do Mar Vermelho.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Yehweh ordenou que o povo tivesse cuidado para não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deviam ter cuidado para não lutar contra os descendentes de Esaú, pois Yahweh não lhes daria nenhuma de suas terras.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eles deveriam conseguir comida e água?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deveriam comprar comida e água do povo de Seir para que pudessem comer e beber.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lhes disse para não fazerem em Moabe?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deviam perturbar Moabe ou lutar com eles porque Yahweh não estava lhes dando aquela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levou para Israel ir de Cades-Barneia até o ribeiro de Zerede?</w:t>
      </w:r>
    </w:p>
    <w:p>
      <w:pPr/>
      <w:r>
        <w:rPr>
          <w:lang w:val="pt_PT" w:bidi="pt_PT"/>
        </w:rPr>
      </w:r>
      <w:r>
        <w:rPr>
          <w:lang w:val="pt_PT" w:bidi="pt_PT"/>
        </w:rPr>
        <w:t>Demoraram 38 anos para chegar ao ribeiro de Zerede.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todos os homens aptos para lutar?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homens aptos para a luta estavam mortos e ausentes do meio do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Yahweh havia dado a terra do povo de Amom?</w:t>
      </w:r>
    </w:p>
    <w:p>
      <w:pPr/>
      <w:r>
        <w:rPr>
          <w:lang w:val="pt_PT" w:bidi="pt_PT"/>
        </w:rPr>
      </w:r>
      <w:r>
        <w:rPr>
          <w:lang w:val="pt_PT" w:bidi="pt_PT"/>
        </w:rPr>
        <w:t>Yahweh tinha dado aquela terra aos descendentes de Ló.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farão as pessoas da terra quando ouvirem notícias sobre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Eles tremerão e ficarão angustiados por causa dos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palavras de paz Moisés enviou ao rei de Hesbom?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pediu que lhe fosse permitido passar pela terra através da estrada, sem virar à direita ou à esquerda.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planejou para conseguir comida e água para o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pediu ao rei de Hesbom que lhe vendesse comida e água por dinheiro para que pudessem comer e beber.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2.32–33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Seom saiu contra Moisés?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entregou a Moisés e os israelitas o derrotaram, matando ele, seus filhos e todo 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todas as cidades habitadas?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tomou todas as cidades do rei e as destruiu, incluindo mulheres e crianças; não restou ninguém.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Ogue, o rei de Basã, fez a Israel quando eles se aproximaram de sua terra?</w:t>
      </w:r>
    </w:p>
    <w:p>
      <w:pPr/>
      <w:r>
        <w:rPr>
          <w:lang w:val="pt_PT" w:bidi="pt_PT"/>
        </w:rPr>
      </w:r>
      <w:r>
        <w:rPr>
          <w:lang w:val="pt_PT" w:bidi="pt_PT"/>
        </w:rPr>
        <w:t>No caminho para Basã, o rei de Basã e todo o seu povo vieram e atacaram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fez ao rei de Basã e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Eles mataram o rei de Basã até que nenhum de seu povo restasse, e tomaram todas as suas cidades.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fez com o gado e os despojos das cidades?</w:t>
      </w:r>
    </w:p>
    <w:p>
      <w:pPr/>
      <w:r>
        <w:rPr>
          <w:lang w:val="pt_PT" w:bidi="pt_PT"/>
        </w:rPr>
      </w:r>
      <w:r>
        <w:rPr>
          <w:lang w:val="pt_PT" w:bidi="pt_PT"/>
        </w:rPr>
        <w:t>Eles tomaram para si todo o gado e o despojo das cidades.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Moisés deu a terra que eles haviam tomado posse?</w:t>
      </w:r>
    </w:p>
    <w:p>
      <w:pPr/>
      <w:r>
        <w:rPr>
          <w:lang w:val="pt_PT" w:bidi="pt_PT"/>
        </w:rPr>
      </w:r>
      <w:r>
        <w:rPr>
          <w:lang w:val="pt_PT" w:bidi="pt_PT"/>
        </w:rPr>
        <w:t>Ele deu aos rubenitas, aos gaditas e à meia tribo de Manassés.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ordenou aos homens de guerra dos rubenitas, gaditas e da meia tribo de Manassés que fizessem?</w:t>
      </w:r>
    </w:p>
    <w:p>
      <w:pPr/>
      <w:r>
        <w:rPr>
          <w:lang w:val="pt_PT" w:bidi="pt_PT"/>
        </w:rPr>
      </w:r>
      <w:r>
        <w:rPr>
          <w:lang w:val="pt_PT" w:bidi="pt_PT"/>
        </w:rPr>
        <w:t>Ele ordenou que passassem armados diante de seus irmãos, o povo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Yahweh disse que os rubenitas, os gaditas e a meia tribo de Manassés poderiam voltar para suas próprias propriedades?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eles poderiam retornar depois que Yahweh desse descanso aos seus irmãos, até que eles também possuíssem sua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a Josué para não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a Josué para não temer o inimigo porque Yahweh seria aquele que lutaria por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Moisés implorou para ir e ver?</w:t>
      </w:r>
    </w:p>
    <w:p>
      <w:pPr/>
      <w:r>
        <w:rPr>
          <w:lang w:val="pt_PT" w:bidi="pt_PT"/>
        </w:rPr>
      </w:r>
      <w:r>
        <w:rPr>
          <w:lang w:val="pt_PT" w:bidi="pt_PT"/>
        </w:rPr>
        <w:t>Ele implorou a Yahweh para deixá-lo ir e ver a boa terra além do Jordão e também o Líbano.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respondeu ao pedido de Moisés para ir e ver a terra?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estava zangado com ele por causa do povo e não ouviu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para permitir que Moisés visse a terra?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disse-lhe para subir ao topo do Pisga e levantar os olhos ao redor, pois ele não atravessaria o Jordão.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para fazer por Josué?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a Moisés para instruir Josué, encorajá-lo e fortalecê-lo, porque ele passaria adiante do povo e os faria herdar a terra que Moisés estava vendo.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fazer para que possa viver, entrar e possuir a terra que Yahweh está lhes dando?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ouvir e obedecer às leis que Moisés vai ensinar a eles para que possam possuir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não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acrescentar nem diminuir as palavras que Moisés lhes ordenou, para que possam guardar os mandamentos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homens Yahweh destruiu?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destruiu os homens que seguiram Baal Peor.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Israel deve guardar as leis que Moisés lhes ordenou?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guardá-los e cumpri-los para que tenham sabedoria e entendimento à vista dos povos.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devem prestar atenção e guardar sua alma?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prestar atenção e guardar suas almas para não esquecerem o que viram, mas manter essas coisas em seus corações e torná-las conhecidas a seus filhos e aos filhos de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ouviram do meio do fogo na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Ouviram a voz de Yahweh do meio do fogo, mas não viram forma alguma.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aliança que Yahweh ordenou que eles realizassem e em que ela estava escrita?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ordenou a Moisés que lhes ensinasse os Dez Mandamentos que estavam escritos em duas tábuas de pedra.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4.15–18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dito às pessoas para não fazerem?</w:t>
      </w:r>
    </w:p>
    <w:p>
      <w:pPr/>
      <w:r>
        <w:rPr>
          <w:lang w:val="pt_PT" w:bidi="pt_PT"/>
        </w:rPr>
      </w:r>
      <w:r>
        <w:rPr>
          <w:lang w:val="pt_PT" w:bidi="pt_PT"/>
        </w:rPr>
        <w:t>Foi-lhes dito para não se corromperem fazendo figuras esculpidas de qualquer forma, incluindo homens, mulheres, pássaros, coisas que rastejam e peixes.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disse ao povo para ter cuidado com o sol, a lua e as estrelas?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 que deveriam ter cuidado para não serem atraídos a adorar os céus, o sol, a lua ou as estrelas.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trouxe o povo da fornalha de ferro, que era o Egito?</w:t>
      </w:r>
    </w:p>
    <w:p>
      <w:pPr/>
      <w:r>
        <w:rPr>
          <w:lang w:val="pt_PT" w:bidi="pt_PT"/>
        </w:rPr>
      </w:r>
      <w:r>
        <w:rPr>
          <w:lang w:val="pt_PT" w:bidi="pt_PT"/>
        </w:rPr>
        <w:t>Ele os tirou do Egito para serem um povo de sua própria herança.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a Moisés porque estava zangado com Moisés?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permitiu que Moisés entrasse na boa terra além do Jordão, pelo contrário, Moisés deveria morrer fora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proibiu Israel de fazer qualquer imagem esculpida?</w:t>
      </w:r>
    </w:p>
    <w:p>
      <w:pPr/>
      <w:r>
        <w:rPr>
          <w:lang w:val="pt_PT" w:bidi="pt_PT"/>
        </w:rPr>
      </w:r>
      <w:r>
        <w:rPr>
          <w:lang w:val="pt_PT" w:bidi="pt_PT"/>
        </w:rPr>
        <w:t>Yahweh, seu Deus, é um fogo devorador, um Deus zeloso.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que acontecerá se o povo se corromper e fizer o mal aos olhos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perecerão na terra além do Jordão e serão completamente destruídos.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4.27–28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que Yahweh fará ao povo?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espalhará o povo e eles serão poucos em número entre as nações onde servirão deuses feitos de madeira e pedra.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as pessoas encontrarão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o encontrarão quando o buscarem de todo o coração e de toda 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fará as pessoas retornarem a Yahweh, seu Deus, e ouvirem sua voz?</w:t>
      </w:r>
    </w:p>
    <w:p>
      <w:pPr/>
      <w:r>
        <w:rPr>
          <w:lang w:val="pt_PT" w:bidi="pt_PT"/>
        </w:rPr>
      </w:r>
      <w:r>
        <w:rPr>
          <w:lang w:val="pt_PT" w:bidi="pt_PT"/>
        </w:rPr>
        <w:t>Quando estiverem em angústia, e quando todas as coisas tiverem acontecido com eles, eles retornarão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pelo povo quando eles estavam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Deus tomou para si uma nação do meio de outra nação, por provas, sinais, maravilhas, guerra, uma mão poderosa, uma demonstração de grande poder e grandes terrores.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acontecer ao povo para que soubessem que ele é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fez com que ouvissem sua voz dos céus, e na terra ele fez com que vissem seu grande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4.37–38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por Israel porque amava seus pais?</w:t>
      </w:r>
    </w:p>
    <w:p>
      <w:pPr/>
      <w:r>
        <w:rPr>
          <w:lang w:val="pt_PT" w:bidi="pt_PT"/>
        </w:rPr>
      </w:r>
      <w:r>
        <w:rPr>
          <w:lang w:val="pt_PT" w:bidi="pt_PT"/>
        </w:rPr>
        <w:t>Ele escolheu os descendentes deles, os tirou do Egito com sua presença e poder. Ele lhes deu a terra deles após expulsar as nações maiores.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4.41–42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uma pessoa poderia fugir se matasse outra pessoa acidentalmente?</w:t>
      </w:r>
    </w:p>
    <w:p>
      <w:pPr/>
      <w:r>
        <w:rPr>
          <w:lang w:val="pt_PT" w:bidi="pt_PT"/>
        </w:rPr>
      </w:r>
      <w:r>
        <w:rPr>
          <w:lang w:val="pt_PT" w:bidi="pt_PT"/>
        </w:rPr>
        <w:t>Ele poderia fugir para uma das três cidades que Moisés havia selecionado no lado leste do rio Jordão.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4.44–45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colocou diante do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estabeleceu a lei; decretos da aliança, ordens e outros ensinamentos que ele lhes falou quando saíram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4.48–49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Até onde se estendia a terra dos dois reis dos amorreus?</w:t>
      </w:r>
    </w:p>
    <w:p>
      <w:pPr/>
      <w:r>
        <w:rPr>
          <w:lang w:val="pt_PT" w:bidi="pt_PT"/>
        </w:rPr>
      </w:r>
      <w:r>
        <w:rPr>
          <w:lang w:val="pt_PT" w:bidi="pt_PT"/>
        </w:rPr>
        <w:t>Este território ia de Aroer, na borda do vale do Arnom, até o Monte Siriom (ou Monte Hermom), e incluía toda a planície do vale do rio Jordão, a leste além do Jordão, até o Mar da Arabá, até as encostas do Monte Pisga.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Yahweh fez uma aliança no Horebe?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uma aliança com Israel no Horebe, não com seus antepassados, mas com os que estão vivos.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ficou entre Yahweh e o povo quando Yahweh revelou sua palavra a eles?</w:t>
      </w:r>
    </w:p>
    <w:p>
      <w:pPr/>
      <w:r>
        <w:rPr>
          <w:lang w:val="pt_PT" w:bidi="pt_PT"/>
        </w:rPr>
      </w:r>
      <w:r>
        <w:rPr>
          <w:lang w:val="pt_PT" w:bidi="pt_PT"/>
        </w:rPr>
        <w:t>Porque eles estavam com medo do fogo do qual Deus estava falando.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disse a Israel que ele é?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"Eu sou Yahweh, seu Deus, que te tirei da terra do Egito, da casa da escravidão".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diz a Israel para não fazer, não se curvar ou servir?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 fazer figuras esculpidas ou qualquer semelhança que esteja no céu, na terra ou na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punirá a maldade dos antepassados que se curvam ou servem ídolos?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punirá a maldade dos antepassados trazendo punição sobre os filhos dos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por aqueles que o amam e guardam seus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Ele mostrará fidelidade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não considerará inocente?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considerará inocentes aqueles que tomam seu nome em vão.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5.12–14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sobre o sétimo dia?</w:t>
      </w:r>
    </w:p>
    <w:p>
      <w:pPr/>
      <w:r>
        <w:rPr>
          <w:lang w:val="pt_PT" w:bidi="pt_PT"/>
        </w:rPr>
      </w:r>
      <w:r>
        <w:rPr>
          <w:lang w:val="pt_PT" w:bidi="pt_PT"/>
        </w:rPr>
        <w:t>O sétimo dia é um sábado para Yahweh, seu Deus, então eles devem mantê-lo santo e não fazer nenhum trabalho.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ordena que guardem o dia de sábado?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eles se lembrem de que foram servos na terra do Egito e que Deus os tirou de lá com sua mão poderosa e sua demonstração de poder.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aconteceria com as pessoas se elas honrarem seu pai e sua mãe?</w:t>
      </w:r>
    </w:p>
    <w:p>
      <w:pPr/>
      <w:r>
        <w:rPr>
          <w:lang w:val="pt_PT" w:bidi="pt_PT"/>
        </w:rPr>
      </w:r>
      <w:r>
        <w:rPr>
          <w:lang w:val="pt_PT" w:bidi="pt_PT"/>
        </w:rPr>
        <w:t>Eles viverão por muito tempo na terra que Deus lhes deu e tudo lhes irá bem.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5.17–20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ordenado que eles não fizessem?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 assassinar, cometer adultério, roubar ou dar falso testemunho contra o próximo.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Yahweh escreveu suas palavras?</w:t>
      </w:r>
    </w:p>
    <w:p>
      <w:pPr/>
      <w:r>
        <w:rPr>
          <w:lang w:val="pt_PT" w:bidi="pt_PT"/>
        </w:rPr>
      </w:r>
      <w:r>
        <w:rPr>
          <w:lang w:val="pt_PT" w:bidi="pt_PT"/>
        </w:rPr>
        <w:t>Ele os escreveu em duas tábuas de pedra e os entregou a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disseram que aconteceria com elas se ouvissem a voz de Yahweh por mais tempo?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seriam consumidas pelo grande fogo e morreriam.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disse que faria quando Moisés repetiu para eles as palavras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disseram que ouvirão e obedecerão à palavra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sobre a resposta do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ouviu as palavras do povo e que eram boas.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5.33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que aconteceria ao povo se eles guardassem todos os estatutos e mandamentos de Yahweh que Moisés estava lhes ordenando?</w:t>
      </w:r>
    </w:p>
    <w:p>
      <w:pPr/>
      <w:r>
        <w:rPr>
          <w:lang w:val="pt_PT" w:bidi="pt_PT"/>
        </w:rPr>
      </w:r>
      <w:r>
        <w:rPr>
          <w:lang w:val="pt_PT" w:bidi="pt_PT"/>
        </w:rPr>
        <w:t>Se eles guardarem os mandamentos, viverão, e tudo lhes irá bem, para que prolonguem seus dias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se os israelitas e seus filhos guardarem todos os estatutos e mandamentos de Yahweh todos os dias de suas vidas?</w:t>
      </w:r>
    </w:p>
    <w:p>
      <w:pPr/>
      <w:r>
        <w:rPr>
          <w:lang w:val="pt_PT" w:bidi="pt_PT"/>
        </w:rPr>
      </w:r>
      <w:r>
        <w:rPr>
          <w:lang w:val="pt_PT" w:bidi="pt_PT"/>
        </w:rPr>
        <w:t>Se guardarem os seus estatutos e mandamentos, seus dias serão prolongados.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descreveu a terra para a qual o povo estava indo?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era uma terra que mana leite e mel.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Israel deve amar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amar a Yahweh com todo o seu coração, toda a sua alma e toda a sua força.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6.6–7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as pessoas devem ensinar diligentemente os mandamentos que estão em seus corações aos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ensinar os mandamentos aos seus filhos quando se sentarem em casa, andarem pelo caminho, se deitarem e quando se levantarem.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6.10–12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Israel não deve esquecer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esquecer Yahweh quando comerem e estiverem satisfeitos na terra que Yahweh jurou aos seus pais.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Israel se eles servirem a outros deuses e causarem a ira de Yahweh, um Deus ciumento?</w:t>
      </w:r>
    </w:p>
    <w:p>
      <w:pPr/>
      <w:r>
        <w:rPr>
          <w:lang w:val="pt_PT" w:bidi="pt_PT"/>
        </w:rPr>
      </w:r>
      <w:r>
        <w:rPr>
          <w:lang w:val="pt_PT" w:bidi="pt_PT"/>
        </w:rPr>
        <w:t>Se a ira de Yahweh se acender contra eles, ele os destruirá da face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eles fizeram em Massá que não deveriam repetir?</w:t>
      </w:r>
    </w:p>
    <w:p>
      <w:pPr/>
      <w:r>
        <w:rPr>
          <w:lang w:val="pt_PT" w:bidi="pt_PT"/>
        </w:rPr>
      </w:r>
      <w:r>
        <w:rPr>
          <w:lang w:val="pt_PT" w:bidi="pt_PT"/>
        </w:rPr>
        <w:t>Eles testaram Yahweh em Massá.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6.20–23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devem responder quando seu filho perguntar sobre a aliança, os estatutos e os outros decretos que Yahweh ordenou?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contar aos seus filhos que foram escravos de Faraó quando Yahweh os tirou do Egito e lhes deu a terra que ele jurou aos seus pais.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6.24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devem temer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temê-lo para o seu bem, para que ele possa mantê-los vivos.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deve fazer ao povo da terra que Yahweh está dando a eles para possuir?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atacar e destruí-los completamente.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7.2–3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não devem fazer com o povo dessas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fazer alianças com eles, mostrar-lhes misericórdia ou arranjar casamentos com eles para seus filhos ou filhas.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Israel deve lidar com o povo dessas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Devem derrubar seus altares, destruir suas colunas sagradas de pedra, cortar seus postes de Aserá e queimar seus ídolos fundidos.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manteve seu juramento ao povo escolhido?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cumpriu seu juramento e os redimiu da casa da servidão, da mão de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amam a Yahweh e guardam seus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Para aqueles que o amam, Deus manterá seus pactos e será fiel por mil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7.12–13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maneiras as pessoas serão abençoadas por Yahweh se guardarem seus decretos?</w:t>
      </w:r>
    </w:p>
    <w:p>
      <w:pPr/>
      <w:r>
        <w:rPr>
          <w:lang w:val="pt_PT" w:bidi="pt_PT"/>
        </w:rPr>
      </w:r>
      <w:r>
        <w:rPr>
          <w:lang w:val="pt_PT" w:bidi="pt_PT"/>
        </w:rPr>
        <w:t>Deus os abençoará multiplicando-os, e o fruto da sua terra, grãos, vinho, azeite, e multiplicará seus animais.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7.17–19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às nações que Israel teme?</w:t>
      </w:r>
    </w:p>
    <w:p>
      <w:pPr/>
      <w:r>
        <w:rPr>
          <w:lang w:val="pt_PT" w:bidi="pt_PT"/>
        </w:rPr>
      </w:r>
      <w:r>
        <w:rPr>
          <w:lang w:val="pt_PT" w:bidi="pt_PT"/>
        </w:rPr>
        <w:t>Deus trará sobre eles os mesmos grandes sofrimentos e outras manifestações de seu poder que eles viram no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Deus enviará vespas entre eles?</w:t>
      </w:r>
    </w:p>
    <w:p>
      <w:pPr/>
      <w:r>
        <w:rPr>
          <w:lang w:val="pt_PT" w:bidi="pt_PT"/>
        </w:rPr>
      </w:r>
      <w:r>
        <w:rPr>
          <w:lang w:val="pt_PT" w:bidi="pt_PT"/>
        </w:rPr>
        <w:t>Deus enviará vespas até que aqueles que restavam e se escondiam de Israel perecessem.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7.21–22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Israel não devem se assustar entre os outros povos?</w:t>
      </w:r>
    </w:p>
    <w:p>
      <w:pPr/>
      <w:r>
        <w:rPr>
          <w:lang w:val="pt_PT" w:bidi="pt_PT"/>
        </w:rPr>
      </w:r>
      <w:r>
        <w:rPr>
          <w:lang w:val="pt_PT" w:bidi="pt_PT"/>
        </w:rPr>
        <w:t>Deus, que é grande e temível, está com 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7.23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dará ao povo a vitória sobre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Deus confundirá grandemente as nações em batalha até que sejam destruídas.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7.25–26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eles devem fazer aos deuses das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Devem queimar as figuras esculpidas dos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lembrar?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lembrar como Deus os humilhou e testou por quarenta anos no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humilhou, fez o povo passar fome e o alimentou com maná?</w:t>
      </w:r>
    </w:p>
    <w:p>
      <w:pPr/>
      <w:r>
        <w:rPr>
          <w:lang w:val="pt_PT" w:bidi="pt_PT"/>
        </w:rPr>
      </w:r>
      <w:r>
        <w:rPr>
          <w:lang w:val="pt_PT" w:bidi="pt_PT"/>
        </w:rPr>
        <w:t>Ele fez essas coisas para que o povo soubesse que não poderia viver só de pão, mas de tudo que procede da boca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sobreviveram aos quarenta anos no deserto?</w:t>
      </w:r>
    </w:p>
    <w:p>
      <w:pPr/>
      <w:r>
        <w:rPr>
          <w:lang w:val="pt_PT" w:bidi="pt_PT"/>
        </w:rPr>
      </w:r>
      <w:r>
        <w:rPr>
          <w:lang w:val="pt_PT" w:bidi="pt_PT"/>
        </w:rPr>
        <w:t>As suas roupas não envelheceram e os seus pés não incharam.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corrigiu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Assim como um homem corrige seu filho, assim Yahweh os corrigiu.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8.7–8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há na boa terra para a qual Deus está os levando?</w:t>
      </w:r>
    </w:p>
    <w:p>
      <w:pPr/>
      <w:r>
        <w:rPr>
          <w:lang w:val="pt_PT" w:bidi="pt_PT"/>
        </w:rPr>
      </w:r>
      <w:r>
        <w:rPr>
          <w:lang w:val="pt_PT" w:bidi="pt_PT"/>
        </w:rPr>
        <w:t>A terra estará cheia de riachos de água, fontes e nascentes, trigo e cevada, vinhas, figueiras, romãs, oliveiras e mel.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bendirão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o bendirão por causa da boa terra que ele lhes deu.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as pessoas foram lembradas a não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lembrados de não esquecer Yahweh e não negligenciar seus mandamentos.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8.13–14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pode esquecer Yahweh que os tirou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Quando seus rebanhos e manadas se multiplicarem, e sua prata e ouro aumentarem, seu coração pode se exaltar e eles podem esquecer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8.15–16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providenciou água e comida no terrível deserto para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tirou água da rocha de pederneira para eles e providenciou maná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8.19–20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faria o povo perecer como as nações antes deles?</w:t>
      </w:r>
    </w:p>
    <w:p>
      <w:pPr/>
      <w:r>
        <w:rPr>
          <w:lang w:val="pt_PT" w:bidi="pt_PT"/>
        </w:rPr>
      </w:r>
      <w:r>
        <w:rPr>
          <w:lang w:val="pt_PT" w:bidi="pt_PT"/>
        </w:rPr>
        <w:t>Eles pereceriam se esquecessem de onde vinha sua riqueza, seguissem outros deuses e não ouvissem a voz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o povo de Israel está se preparando para ir?</w:t>
      </w:r>
    </w:p>
    <w:p>
      <w:pPr/>
      <w:r>
        <w:rPr>
          <w:lang w:val="pt_PT" w:bidi="pt_PT"/>
        </w:rPr>
      </w:r>
      <w:r>
        <w:rPr>
          <w:lang w:val="pt_PT" w:bidi="pt_PT"/>
        </w:rPr>
        <w:t>Israel está prestes a atravessar o Jordão.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antes de Israel cruzar o Jordão?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irá à frente deles e destruirá as nações como um fogo devorador.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ao povo para não pensar em seu coração depois que Yahweh expulsar seus inimigos da terra?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a Israel para não pensar que foi por causa da justiça de Israel que Yahweh lhes deu posse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razão de Deus expulsar as nações antes de Israel atravessar o Jordão?</w:t>
      </w:r>
    </w:p>
    <w:p>
      <w:pPr/>
      <w:r>
        <w:rPr>
          <w:lang w:val="pt_PT" w:bidi="pt_PT"/>
        </w:rPr>
      </w:r>
      <w:r>
        <w:rPr>
          <w:lang w:val="pt_PT" w:bidi="pt_PT"/>
        </w:rPr>
        <w:t>Ele os está expulsando por causa de sua maldade e para manter a palavra que jurou aos antepassados de Israel, Abraão, Isaque 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estava zangado com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estava com raiva o suficiente para destruí-los porque o provocaram e foram rebeldes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comeu e bebeu na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comeu nem bebeu por quarenta dias e quarenta noites na montanha.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disse a Moisés para descer rapidamente da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ele que o povo se corrompeu ao se desviar do caminho que Yahweh ordenou e fez para si um ídolo.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disse que apagaria Israel e faria uma nação mais poderosa do que eles eram?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tinha visto que eles eram um povo teimoso.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fez em seu pecado?</w:t>
      </w:r>
    </w:p>
    <w:p>
      <w:pPr/>
      <w:r>
        <w:rPr>
          <w:lang w:val="pt_PT" w:bidi="pt_PT"/>
        </w:rPr>
      </w:r>
      <w:r>
        <w:rPr>
          <w:lang w:val="pt_PT" w:bidi="pt_PT"/>
        </w:rPr>
        <w:t>Eles pecaram contra Yahweh moldando um bezerro como ídolo.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fez depois de ver que o povo havia feito mal aos olhos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jogou as tábuas e as quebrou diante dos olhos deles, ele se prostrou diante de Yahweh por quarenta dias e noites, e não comeu nem bebeu.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orou pelo povo e por Arão?</w:t>
      </w:r>
    </w:p>
    <w:p>
      <w:pPr/>
      <w:r>
        <w:rPr>
          <w:lang w:val="pt_PT" w:bidi="pt_PT"/>
        </w:rPr>
      </w:r>
      <w:r>
        <w:rPr>
          <w:lang w:val="pt_PT" w:bidi="pt_PT"/>
        </w:rPr>
        <w:t>Ele orou porque Yahweh estava irado e descontente com o povo e Arão, a ponto de destruí-los.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fez com o bezerro que o povo tinha feito?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queimou, bateu e moeu bem fino e jogou o pó no riacho que descia da montanha.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9.22–24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povo provocou a ira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se rebelaram contra o mandamento de Yahweh e não acreditaram nem ouviram a sua voz.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oração de Moisés enquanto ele estava prostrado por quarenta dias e noites?</w:t>
      </w:r>
    </w:p>
    <w:p>
      <w:pPr/>
      <w:r>
        <w:rPr>
          <w:lang w:val="pt_PT" w:bidi="pt_PT"/>
        </w:rPr>
      </w:r>
      <w:r>
        <w:rPr>
          <w:lang w:val="pt_PT" w:bidi="pt_PT"/>
        </w:rPr>
        <w:t>Ele orou para que o povo e a herança de Yahweh não fossem destruídos.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9.27–28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pediu a Yahweh para não deixar o povo da terra dizer?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não deixe o povo dizer que Yahweh trouxe Israel ao deserto para matá-los porque os odiava.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 disse a Moisés para colocar duas tábuas de pedra nas quais ele escreveria as palavras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ele para colocar as duas tábuas de pedra na arca de madeira que Moisés faria.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escreveu nas tábuas de pedra quando Moisés subiu a montanha com elas?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escreveu os Dez Mandamentos nas tábuas como a primeira escrita.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colocou as duas tábuas quando voltou da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Ele os colocou na arca que havia feito, conforme Yahweh lhe ordenou.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Arão em Mosera?</w:t>
      </w:r>
    </w:p>
    <w:p>
      <w:pPr/>
      <w:r>
        <w:rPr>
          <w:lang w:val="pt_PT" w:bidi="pt_PT"/>
        </w:rPr>
      </w:r>
      <w:r>
        <w:rPr>
          <w:lang w:val="pt_PT" w:bidi="pt_PT"/>
        </w:rPr>
        <w:t>Arão morreu e foi sepultado em Mosera.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tribo Yahweh escolheu para carregar a arca e para estar diante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escolheu a tribo de Levi para carregar a arca e para estar diante dele para servi-lo e abençoar as pessoas em seu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Moisés ficou na montanha desta vez?</w:t>
      </w:r>
    </w:p>
    <w:p>
      <w:pPr/>
      <w:r>
        <w:rPr>
          <w:lang w:val="pt_PT" w:bidi="pt_PT"/>
        </w:rPr>
      </w:r>
      <w:r>
        <w:rPr>
          <w:lang w:val="pt_PT" w:bidi="pt_PT"/>
        </w:rPr>
        <w:t>Ele ficou na montanha quarenta dias e quarenta noites, como da primeira vez.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10.12–13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que Yahweh requer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requer que Israel o tema, ande em todos os seus caminhos, o ame, o adore com todo o coração e alma, e guarde seus mandamentos.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disse ao povo para circuncidar?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 para circuncidar o seus corações.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Israel deve amar o estrangeiro?</w:t>
      </w:r>
    </w:p>
    <w:p>
      <w:pPr/>
      <w:r>
        <w:rPr>
          <w:lang w:val="pt_PT" w:bidi="pt_PT"/>
        </w:rPr>
      </w:r>
      <w:r>
        <w:rPr>
          <w:lang w:val="pt_PT" w:bidi="pt_PT"/>
        </w:rPr>
        <w:t>Israel deve amar o estrangeiro porque eles foram estrangeiros na terra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abençoou os pais que desceram ao Egito?</w:t>
      </w:r>
    </w:p>
    <w:p>
      <w:pPr/>
      <w:r>
        <w:rPr>
          <w:lang w:val="pt_PT" w:bidi="pt_PT"/>
        </w:rPr>
      </w:r>
      <w:r>
        <w:rPr>
          <w:lang w:val="pt_PT" w:bidi="pt_PT"/>
        </w:rPr>
        <w:t>Eles desceram ao Egito como setenta pessoas e Deus os multiplicou para serem tão numerosos quanto as estrelas dos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quatro coisas de Yahweh que Moisés diz ao povo para sempre manter?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diz para sempre guardarem as instruções de Yahweh, seus estatutos, seus decretos e seus mandamentos.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conheceu ou viu o castigo de Yahweh e a demonstração de seu poder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dos israelitas não conheciam ou não viram o castigo ou o poder de Yahweh no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usou para esmagar o exército do Egito quando eles perseguiram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a água do Mar Vermelho submergir o exército enquanto perseguiam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olhos dos israelitas viram?</w:t>
      </w:r>
    </w:p>
    <w:p>
      <w:pPr/>
      <w:r>
        <w:rPr>
          <w:lang w:val="pt_PT" w:bidi="pt_PT"/>
        </w:rPr>
      </w:r>
      <w:r>
        <w:rPr>
          <w:lang w:val="pt_PT" w:bidi="pt_PT"/>
        </w:rPr>
        <w:t>Os olhos dos israelitas viram todas as grandes obras que Yahweh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as pessoas se elas guardarem todos os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Se eles guardarem todos os mandamentos, serão fortes, entrarão e possuirão a terra, e seus dias serão prolongados.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 por que a terra prometida é diferente da terra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A terra é uma terra de colinas e vales, e bebe a água da chuva dos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lhes daria se eles obedecessem aos seus mandamentos, amassem e o servissem de coração e alma?</w:t>
      </w:r>
    </w:p>
    <w:p>
      <w:pPr/>
      <w:r>
        <w:rPr>
          <w:lang w:val="pt_PT" w:bidi="pt_PT"/>
        </w:rPr>
      </w:r>
      <w:r>
        <w:rPr>
          <w:lang w:val="pt_PT" w:bidi="pt_PT"/>
        </w:rPr>
        <w:t>Yahweh lhes dará a chuva temporã e a serôdia, para que possam recolher seu grão, vinho novo e azeite.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se o povo se desviar e adorar outros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Ele ficará irado e fechará os céus para que não haja chuvas.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povo de Israel deve ensinar aos seus filhos os mandamentos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ensinar seus filhos os mandamentos quando se sentarem, andarem, deitarem e levantarem.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devem fazer para que seus dias e os dias de seus filhos sejam multiplicados?</w:t>
      </w:r>
    </w:p>
    <w:p>
      <w:pPr/>
      <w:r>
        <w:rPr>
          <w:lang w:val="pt_PT" w:bidi="pt_PT"/>
        </w:rPr>
      </w:r>
      <w:r>
        <w:rPr>
          <w:lang w:val="pt_PT" w:bidi="pt_PT"/>
        </w:rPr>
        <w:t>Eles escreverão os mandamentos nos batentes das portas de suas casas e nos portões de suas cidades.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povo guardar todos os mandamentos de Yahweh e se apegar a ele, o que ele fará por eles?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expulsará todas as nações diante deles e eles desapossarão nações maiores e mais poderosas do que eles mesmos.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ninguém poderia resistir a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colocará o medo e o terror de Israel sobre toda aquela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apresentou a Israel naquele dia?</w:t>
      </w:r>
    </w:p>
    <w:p>
      <w:pPr/>
      <w:r>
        <w:rPr>
          <w:lang w:val="pt_PT" w:bidi="pt_PT"/>
        </w:rPr>
      </w:r>
      <w:r>
        <w:rPr>
          <w:lang w:val="pt_PT" w:bidi="pt_PT"/>
        </w:rPr>
        <w:t>Ele colocou diante deles uma bênção e uma maldição.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as pessoas devem ir para possuir a terra?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atravessar o Jordão para possuir e viver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lugares Moisés disse a Israel para destruir?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deviam destruir todos os lugares onde as nações que Israel desapossou tinham adorado seus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instrui o povo de Israel a fazer com o nome dos deuses das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a Israel para destruir o nome deles daquele lugar.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lugar o povo de Israel deveria ir e trazer seus holocaustos, seus sacrifícios, seus dízimos e as ofertas.</w:t>
      </w:r>
    </w:p>
    <w:p>
      <w:pPr/>
      <w:r>
        <w:rPr>
          <w:lang w:val="pt_PT" w:bidi="pt_PT"/>
        </w:rPr>
      </w:r>
      <w:r>
        <w:rPr>
          <w:lang w:val="pt_PT" w:bidi="pt_PT"/>
        </w:rPr>
        <w:t>Eles deveriam ir ao lugar que Yahweh, seu Deus, escolheria.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tipos de coisas o povo de Israel estava fazendo?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fazendo o que era certo aos seus próprios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descanso Yahweh dará a Israel quando eles atravessarem o Jordão?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dará descanso de todos os seus inimigos ao redor, para que vivam em segurança.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animais Israel pode matar e comer?</w:t>
      </w:r>
    </w:p>
    <w:p>
      <w:pPr/>
      <w:r>
        <w:rPr>
          <w:lang w:val="pt_PT" w:bidi="pt_PT"/>
        </w:rPr>
      </w:r>
      <w:r>
        <w:rPr>
          <w:lang w:val="pt_PT" w:bidi="pt_PT"/>
        </w:rPr>
        <w:t>Israel pode matar e comer animais dentro de todos os seus portões.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não tinha permissão para comer?</w:t>
      </w:r>
    </w:p>
    <w:p>
      <w:pPr/>
      <w:r>
        <w:rPr>
          <w:lang w:val="pt_PT" w:bidi="pt_PT"/>
        </w:rPr>
      </w:r>
      <w:r>
        <w:rPr>
          <w:lang w:val="pt_PT" w:bidi="pt_PT"/>
        </w:rPr>
        <w:t>Israel não tinha permissão para comer o sangue, mas devia derramá-lo na terra como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Onde, foi dito a Israel, que eles não podiam comer seus dízimos e sacrifícios?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podiam comê-los dentro de seus portões.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povo de Israel deveria comer seus dízimos e sacrifícios?</w:t>
      </w:r>
    </w:p>
    <w:p>
      <w:pPr/>
      <w:r>
        <w:rPr>
          <w:lang w:val="pt_PT" w:bidi="pt_PT"/>
        </w:rPr>
      </w:r>
      <w:r>
        <w:rPr>
          <w:lang w:val="pt_PT" w:bidi="pt_PT"/>
        </w:rPr>
        <w:t>Eles deviam comê-los perante Yahweh seu Deus no lugar que ele escolherá.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dito a Israel para não esquecer?</w:t>
      </w:r>
    </w:p>
    <w:p>
      <w:pPr/>
      <w:r>
        <w:rPr>
          <w:lang w:val="pt_PT" w:bidi="pt_PT"/>
        </w:rPr>
      </w:r>
      <w:r>
        <w:rPr>
          <w:lang w:val="pt_PT" w:bidi="pt_PT"/>
        </w:rPr>
        <w:t>Foi-lhes dito para não esquecerem o levita enquanto vivessem na terra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pode comer quando Yahweh, seu Deus, ampliar suas fronteiras como ele lhes prometeu?</w:t>
      </w:r>
    </w:p>
    <w:p>
      <w:pPr/>
      <w:r>
        <w:rPr>
          <w:lang w:val="pt_PT" w:bidi="pt_PT"/>
        </w:rPr>
      </w:r>
      <w:r>
        <w:rPr>
          <w:lang w:val="pt_PT" w:bidi="pt_PT"/>
        </w:rPr>
        <w:t>Israel pode comer carne conforme sua alma desejar.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pode comer se o lugar que Yahweh, seu Deus, escolher para colocar seu nome estiver muito longe deles?</w:t>
      </w:r>
    </w:p>
    <w:p>
      <w:pPr/>
      <w:r>
        <w:rPr>
          <w:lang w:val="pt_PT" w:bidi="pt_PT"/>
        </w:rPr>
      </w:r>
      <w:r>
        <w:rPr>
          <w:lang w:val="pt_PT" w:bidi="pt_PT"/>
        </w:rPr>
        <w:t>Se o lugar que Yahweh, o Deus de Israel, escolher para colocar o seu nome estiver muito longe de Israel, então Israel poderá matar parte do seu rebanho que Yahweh lhes deu.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deve fazer com o sangue da vida?</w:t>
      </w:r>
    </w:p>
    <w:p>
      <w:pPr/>
      <w:r>
        <w:rPr>
          <w:lang w:val="pt_PT" w:bidi="pt_PT"/>
        </w:rPr>
      </w:r>
      <w:r>
        <w:rPr>
          <w:lang w:val="pt_PT" w:bidi="pt_PT"/>
        </w:rPr>
        <w:t>Israel não deve comer o sangue da vida, mas deve derramá-lo na terra como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é instruído a levar ao lugar que Yahweh escolhe?</w:t>
      </w:r>
    </w:p>
    <w:p>
      <w:pPr/>
      <w:r>
        <w:rPr>
          <w:lang w:val="pt_PT" w:bidi="pt_PT"/>
        </w:rPr>
      </w:r>
      <w:r>
        <w:rPr>
          <w:lang w:val="pt_PT" w:bidi="pt_PT"/>
        </w:rPr>
        <w:t>Israel deve levar as coisas consagradas que possuem e as ofertas de seus votos ao lugar que Yahweh escolher.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Israel deve oferecer seus holocaustos, a carne e o sangue, no altar de Yahweh seu Deus?</w:t>
      </w:r>
    </w:p>
    <w:p>
      <w:pPr/>
      <w:r>
        <w:rPr>
          <w:lang w:val="pt_PT" w:bidi="pt_PT"/>
        </w:rPr>
      </w:r>
      <w:r>
        <w:rPr>
          <w:lang w:val="pt_PT" w:bidi="pt_PT"/>
        </w:rPr>
        <w:t>Israel deve ir ao lugar que Yahweh escolher para oferecer seus holocaustos, a carne e o sangue, no altar de Yahweh,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é instruído a fazer para que tudo vá bem com eles e com seus filhos depois deles para sempre?</w:t>
      </w:r>
    </w:p>
    <w:p>
      <w:pPr/>
      <w:r>
        <w:rPr>
          <w:lang w:val="pt_PT" w:bidi="pt_PT"/>
        </w:rPr>
      </w:r>
      <w:r>
        <w:rPr>
          <w:lang w:val="pt_PT" w:bidi="pt_PT"/>
        </w:rPr>
        <w:t>Israel deve observar e ouvir todas as palavras que Yahweh lhes ordena e fazer o que é bom e certo aos olhos de Yahweh, seu Deus, para que tudo vá bem com eles e com seus filhos depois deles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instrui Israel a ter cuidado quando Deus eliminar as nações diante deles e quando Israel entrar para desapossá-las e viver em sua terra?</w:t>
      </w:r>
    </w:p>
    <w:p>
      <w:pPr/>
      <w:r>
        <w:rPr>
          <w:lang w:val="pt_PT" w:bidi="pt_PT"/>
        </w:rPr>
      </w:r>
      <w:r>
        <w:rPr>
          <w:lang w:val="pt_PT" w:bidi="pt_PT"/>
        </w:rPr>
        <w:t>Israel deve prestar atenção para não cair na armadilha de seguir ou querer saber dos deuses das nações que estavam antes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12.31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outras nações fizeram com seus filhos e filhas para adorar 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As outras nações até queimaram seus filhos e filhas no fogo por esses outros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Israel não deve ouvir as palavras de um profeta ou sonhador de sonhos que dá um sinal ou maravilha e diz "Vamos seguir outros deuses, que vocês não conheceram, e vamos adorá-los".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não deve ouvir porque Yahweh está testando-os para saber se o amam de todo o coração e de toda 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fazer ao profeta ou sonhador de sonhos que lhes diz para adorar outros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Devem matar esse profeta ou sonhador de sonhos.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instruído ao povo de Israel fazer a qualquer pessoa que secretamente os incite e diga “Vamos adorar outros deuses que vocês não conheceram”?</w:t>
      </w:r>
    </w:p>
    <w:p>
      <w:pPr/>
      <w:r>
        <w:rPr>
          <w:lang w:val="pt_PT" w:bidi="pt_PT"/>
        </w:rPr>
      </w:r>
      <w:r>
        <w:rPr>
          <w:lang w:val="pt_PT" w:bidi="pt_PT"/>
        </w:rPr>
        <w:t>Certamente devem matar qualquer pessoa que os incite a adorar outros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povo de Israel deve matar a pessoa que tenta afastá-los de Yahweh, seu Deus?</w:t>
      </w:r>
    </w:p>
    <w:p>
      <w:pPr/>
      <w:r>
        <w:rPr>
          <w:lang w:val="pt_PT" w:bidi="pt_PT"/>
        </w:rPr>
      </w:r>
      <w:r>
        <w:rPr>
          <w:lang w:val="pt_PT" w:bidi="pt_PT"/>
        </w:rPr>
        <w:t>Devem apedrejar essa pessoa até a morte com pedras.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fazer se ouvir alguém dizer que homens perversos saíram de uma de suas cidades e disseram "Vamos adorar outros deuses"?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fazer uma busca e investigar isso minuciosamente, para ver se é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deve fazer a uma cidade se descobrir que é verdade que os habitantes disseram para ir e adorar outros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atacar os habitantes daquela cidade com a espada e destruí-la completamente.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deve acontecer com as coisas destinadas à destruição?</w:t>
      </w:r>
    </w:p>
    <w:p>
      <w:pPr/>
      <w:r>
        <w:rPr>
          <w:lang w:val="pt_PT" w:bidi="pt_PT"/>
        </w:rPr>
      </w:r>
      <w:r>
        <w:rPr>
          <w:lang w:val="pt_PT" w:bidi="pt_PT"/>
        </w:rPr>
        <w:t>Essas coisas não devem ficar na mão de Israel, para que Yahweh se afaste da intensidade de sua 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instrui o povo de Yahweh a não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se cortar, nem raspar qualquer parte do rosto pelos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duas características dos animais que os israelitas podem comer?</w:t>
      </w:r>
    </w:p>
    <w:p>
      <w:pPr/>
      <w:r>
        <w:rPr>
          <w:lang w:val="pt_PT" w:bidi="pt_PT"/>
        </w:rPr>
      </w:r>
      <w:r>
        <w:rPr>
          <w:lang w:val="pt_PT" w:bidi="pt_PT"/>
        </w:rPr>
        <w:t>Israel pode comer qualquer animal que tem casco fendido e que também rumina.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porco não deve ser comido?</w:t>
      </w:r>
    </w:p>
    <w:p>
      <w:pPr/>
      <w:r>
        <w:rPr>
          <w:lang w:val="pt_PT" w:bidi="pt_PT"/>
        </w:rPr>
      </w:r>
      <w:r>
        <w:rPr>
          <w:lang w:val="pt_PT" w:bidi="pt_PT"/>
        </w:rPr>
        <w:t>O porco é impuro para os israelitas porque tem o casco fendido, mas não rumina.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características das coisas da água que os israelitas podem comer?</w:t>
      </w:r>
    </w:p>
    <w:p>
      <w:pPr/>
      <w:r>
        <w:rPr>
          <w:lang w:val="pt_PT" w:bidi="pt_PT"/>
        </w:rPr>
      </w:r>
      <w:r>
        <w:rPr>
          <w:lang w:val="pt_PT" w:bidi="pt_PT"/>
        </w:rPr>
        <w:t>Podem comer tudo o que tem barbatanas e escamas.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israelitas podem comer criaturas voadoras que enxameiam?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os insetos voadores e que enxameiam são impuras para os israelitas e não devem ser comidas.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israelitas podem comer algo que morre por si mesmo?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comer nada que morra por si mesmo, mas podem dá-lo a um estrangeiro.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14.21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não podiam fazer a um cabrito jovem?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 cozinhar um cabrito no leite de sua mãe.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com toda a produção de sua semente?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certamente dar o dízimo de todo o rendimento de sua semente.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israelitas devem comer o dízimo do seu grão, do seu vinho novo, do seu azeite, e os primogênitos do seu gado e do seu rebanho?</w:t>
      </w:r>
    </w:p>
    <w:p>
      <w:pPr/>
      <w:r>
        <w:rPr>
          <w:lang w:val="pt_PT" w:bidi="pt_PT"/>
        </w:rPr>
      </w:r>
      <w:r>
        <w:rPr>
          <w:lang w:val="pt_PT" w:bidi="pt_PT"/>
        </w:rPr>
        <w:t>Israel deve comer o dízimo do seu grão, do seu vinho novo e do seu azeite, e o primogênito do seu gado e do seu rebanho no lugar que ele escolher como seu santuário.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podem fazer com o dízimo se o lugar que Yahweh escolher como seu santuário estiver muito longe?</w:t>
      </w:r>
    </w:p>
    <w:p>
      <w:pPr/>
      <w:r>
        <w:rPr>
          <w:lang w:val="pt_PT" w:bidi="pt_PT"/>
        </w:rPr>
      </w:r>
      <w:r>
        <w:rPr>
          <w:lang w:val="pt_PT" w:bidi="pt_PT"/>
        </w:rPr>
        <w:t>Eles podem converter a oferta em dinheiro, amarrar o dinheiro na mão e ir ao lugar que Yahweh escolheu se a viagem for muito longa para eles, de modo que não possam carregar o dízimo.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tem herança com os israelitas e não deve ser esquecido?</w:t>
      </w:r>
    </w:p>
    <w:p>
      <w:pPr/>
      <w:r>
        <w:rPr>
          <w:lang w:val="pt_PT" w:bidi="pt_PT"/>
        </w:rPr>
      </w:r>
      <w:r>
        <w:rPr>
          <w:lang w:val="pt_PT" w:bidi="pt_PT"/>
        </w:rPr>
        <w:t>O levita que está dentro das suas portas não tem herança e não deve ser esquecido.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14.28–29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são instruídos a fazer no final de cada três anos?</w:t>
      </w:r>
    </w:p>
    <w:p>
      <w:pPr/>
      <w:r>
        <w:rPr>
          <w:lang w:val="pt_PT" w:bidi="pt_PT"/>
        </w:rPr>
      </w:r>
      <w:r>
        <w:rPr>
          <w:lang w:val="pt_PT" w:bidi="pt_PT"/>
        </w:rPr>
        <w:t>No final de cada três anos, os israelitas devem apresentar todo o dízimo de sua produção no mesmo ano ao levita, ao estrangeiro, ao órfão e à viúva.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ao final de cada sete anos?</w:t>
      </w:r>
    </w:p>
    <w:p>
      <w:pPr/>
      <w:r>
        <w:rPr>
          <w:lang w:val="pt_PT" w:bidi="pt_PT"/>
        </w:rPr>
      </w:r>
      <w:r>
        <w:rPr>
          <w:lang w:val="pt_PT" w:bidi="pt_PT"/>
        </w:rPr>
        <w:t>No final de cada sete anos, os israelitas devem cancelar dívidas.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toda dívida deve ser cancelada a cada sete anos?</w:t>
      </w:r>
    </w:p>
    <w:p>
      <w:pPr/>
      <w:r>
        <w:rPr>
          <w:lang w:val="pt_PT" w:bidi="pt_PT"/>
        </w:rPr>
      </w:r>
      <w:r>
        <w:rPr>
          <w:lang w:val="pt_PT" w:bidi="pt_PT"/>
        </w:rPr>
        <w:t>Cada credor cancelará o que ele tem emprestado para seu vizinho ou seu irmão, porque o cancelamento da dívida de Yahweh foi proclamado.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os israelitas podem continuar a exigir pagamento ao final de cada sete anos?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podem continuar a exigir o pagamento de uma dívida de um estrangeiro.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não haverá pobres entre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certamente os abençoará na terra que ele dá a Israel como herança para possuir.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aos israelitas para demonstrar que Yahweh, o Deus de Israel, os abençoou?</w:t>
      </w:r>
    </w:p>
    <w:p>
      <w:pPr/>
      <w:r>
        <w:rPr>
          <w:lang w:val="pt_PT" w:bidi="pt_PT"/>
        </w:rPr>
      </w:r>
      <w:r>
        <w:rPr>
          <w:lang w:val="pt_PT" w:bidi="pt_PT"/>
        </w:rPr>
        <w:t>Israel emprestará a muitas nações, mas não tomará emprestado; Israel governará muitas nações, mas as outras nações não governarão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são instruídos a fazer se houver um homem pobre entre eles?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são instruídos a não endurecer o coração nem fechar a mão para o irmão pobre.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ter cuidado para não fazer quando o sétimo ano, o ano de libertação, estiver próximo?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se recusar a dar a um irmão pobre quando o sétimo ano, o ano de libertação, estiver próximo.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pelos israelitas em troca de dar aos pobres quando o sétimo ano estiver próximo?</w:t>
      </w:r>
    </w:p>
    <w:p>
      <w:pPr/>
      <w:r>
        <w:rPr>
          <w:lang w:val="pt_PT" w:bidi="pt_PT"/>
        </w:rPr>
      </w:r>
      <w:r>
        <w:rPr>
          <w:lang w:val="pt_PT" w:bidi="pt_PT"/>
        </w:rPr>
        <w:t>Yahweh abençoará os israelitas em todo o seu trabalho e em tudo a que eles colocarem a 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Israel é ordenado a abrir as mãos para seu irmão, para o necessitado e o pobre em sua terra?</w:t>
      </w:r>
    </w:p>
    <w:p>
      <w:pPr/>
      <w:r>
        <w:rPr>
          <w:lang w:val="pt_PT" w:bidi="pt_PT"/>
        </w:rPr>
      </w:r>
      <w:r>
        <w:rPr>
          <w:lang w:val="pt_PT" w:bidi="pt_PT"/>
        </w:rPr>
        <w:t>Porque os pobres nunca deixarão de existir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são instruídos a dar a um homem hebreu ou a uma mulher hebreia que é libertada no sétimo ano?</w:t>
      </w:r>
    </w:p>
    <w:p>
      <w:pPr/>
      <w:r>
        <w:rPr>
          <w:lang w:val="pt_PT" w:bidi="pt_PT"/>
        </w:rPr>
      </w:r>
      <w:r>
        <w:rPr>
          <w:lang w:val="pt_PT" w:bidi="pt_PT"/>
        </w:rPr>
        <w:t>Devem fornecer-lhes livremente do rebanho, da eira e do lagar, assim como Yahweh, seu Deus, abençoou o israelita.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lembrar ao dar àqueles que libertam?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são instruídos a lembrar que foram escravos na terra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israelita deve fazer a um servo ou serva que diz "Não me afastarei de você"?</w:t>
      </w:r>
    </w:p>
    <w:p>
      <w:pPr/>
      <w:r>
        <w:rPr>
          <w:lang w:val="pt_PT" w:bidi="pt_PT"/>
        </w:rPr>
      </w:r>
      <w:r>
        <w:rPr>
          <w:lang w:val="pt_PT" w:bidi="pt_PT"/>
        </w:rPr>
        <w:t>O israelita deve pegar um furador e perfurá-lo através da orelha do escravo até uma porta, e ele ou ela será servo daquele israelita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não deveria parecer difícil para o israelita deixar o escravo ir livre?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 ser difícil porque ele os serviu por seis anos e deu o dobro do valor de uma pessoa contratada.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fazer com os machos primogênitos do seu rebanho e do seu gado?</w:t>
      </w:r>
    </w:p>
    <w:p>
      <w:pPr/>
      <w:r>
        <w:rPr>
          <w:lang w:val="pt_PT" w:bidi="pt_PT"/>
        </w:rPr>
      </w:r>
      <w:r>
        <w:rPr>
          <w:lang w:val="pt_PT" w:bidi="pt_PT"/>
        </w:rPr>
        <w:t>Devem comer o primogênito perante Yahweh ano após ano com sua família no lugar que Yahweh escolher.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com o animal primogênito se ele for coxo ou cego ou tiver qualquer defeito?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 sacrificá-lo a Yahweh, mas devem comê-lo dentro de seus portões.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com o sangue do primogênito que está com defeito?</w:t>
      </w:r>
    </w:p>
    <w:p>
      <w:pPr/>
      <w:r>
        <w:rPr>
          <w:lang w:val="pt_PT" w:bidi="pt_PT"/>
        </w:rPr>
      </w:r>
      <w:r>
        <w:rPr>
          <w:lang w:val="pt_PT" w:bidi="pt_PT"/>
        </w:rPr>
        <w:t>Devem derramar o sangue do primogênito que está manchado no chão como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devem observar o mês de abibe e celebrar a Páscoa para Yahweh, seu Deus?</w:t>
      </w:r>
    </w:p>
    <w:p>
      <w:pPr/>
      <w:r>
        <w:rPr>
          <w:lang w:val="pt_PT" w:bidi="pt_PT"/>
        </w:rPr>
      </w:r>
      <w:r>
        <w:rPr>
          <w:lang w:val="pt_PT" w:bidi="pt_PT"/>
        </w:rPr>
        <w:t>Yahweh trouxe Israel do Egito à noite no mês de abibe.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farão para observar a Páscoa?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sacrificarão parte do rebanho e do gado no lugar que Yahweh escolher como seu santuário.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não devem comer pão levedado ou ter fermento em todas as suas fronteiras por sete dias?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comer pão levedado ou ter fermento porque saíram da terra do Egito apressadamente.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com qualquer carne que sacrificarem à noite no primeiro dia?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não devem deixar sobrar nada da carne que sacrificarem na noite do primeiro dia para que não permaneça até a manhã.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israelitas devem sacrificar a Páscoa?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sacrificar no lugar que Yahweh escolher como seu santuário.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será realizado o sacrifício da Páscoa?</w:t>
      </w:r>
    </w:p>
    <w:p>
      <w:pPr/>
      <w:r>
        <w:rPr>
          <w:lang w:val="pt_PT" w:bidi="pt_PT"/>
        </w:rPr>
      </w:r>
      <w:r>
        <w:rPr>
          <w:lang w:val="pt_PT" w:bidi="pt_PT"/>
        </w:rPr>
        <w:t>O sacrifício da Páscoa deve ser realizado à tarde, ao pôr do sol, na época do ano em que Israel saiu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nos primeiros seis dias enquanto celebram a Páscoa?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comer pão sem fermento por seis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no sétimo dia enquanto celebram a Páscoa?</w:t>
      </w:r>
    </w:p>
    <w:p>
      <w:pPr/>
      <w:r>
        <w:rPr>
          <w:lang w:val="pt_PT" w:bidi="pt_PT"/>
        </w:rPr>
      </w:r>
      <w:r>
        <w:rPr>
          <w:lang w:val="pt_PT" w:bidi="pt_PT"/>
        </w:rPr>
        <w:t>No sétimo dia, devem ter uma assembleia solene e não fazer nenhum trabalho.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israelitas determinam o início da Festa das Semanas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contarão sete semanas a partir do momento em que começarem a usar a foice no cereal em pé.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contribuição os israelitas dão na Festa das Semanas?</w:t>
      </w:r>
    </w:p>
    <w:p>
      <w:pPr/>
      <w:r>
        <w:rPr>
          <w:lang w:val="pt_PT" w:bidi="pt_PT"/>
        </w:rPr>
      </w:r>
      <w:r>
        <w:rPr>
          <w:lang w:val="pt_PT" w:bidi="pt_PT"/>
        </w:rPr>
        <w:t>Devem dar a Yahweh uma oferta voluntária conforme Yahweh os abençoou.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todos em Israel, incluindo os estrangeiros, devem lembrar durante o Festival das Semanas?</w:t>
      </w:r>
    </w:p>
    <w:p>
      <w:pPr/>
      <w:r>
        <w:rPr>
          <w:lang w:val="pt_PT" w:bidi="pt_PT"/>
        </w:rPr>
      </w:r>
      <w:r>
        <w:rPr>
          <w:lang w:val="pt_PT" w:bidi="pt_PT"/>
        </w:rPr>
        <w:t>Devem lembrar-se de quando eram escravos no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festival os israelitas são instruídos a celebrar por sete dias após terem colhido a colheita da eira dos israelitas e do lagar?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celebrar a Festa das Cabanas por sete dias após terem colhido sua colheita.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quais três festivais todos os homens de Israel devem comparecer perante Yahweh no lugar que Yahweh escolher?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comparecer diante dele na Festa dos Pães Asmos, na Festa das Semanas e na Festa das Cabanas.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cada israelita do sexo masculino deve dar a Yahweh em vez de vir de mãos vazias?</w:t>
      </w:r>
    </w:p>
    <w:p>
      <w:pPr/>
      <w:r>
        <w:rPr>
          <w:lang w:val="pt_PT" w:bidi="pt_PT"/>
        </w:rPr>
      </w:r>
      <w:r>
        <w:rPr>
          <w:lang w:val="pt_PT" w:bidi="pt_PT"/>
        </w:rPr>
        <w:t>Cada israelita do sexo masculino deve dar o que puder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israelitas devem escolher seus juízes e oficiais?</w:t>
      </w:r>
    </w:p>
    <w:p>
      <w:pPr/>
      <w:r>
        <w:rPr>
          <w:lang w:val="pt_PT" w:bidi="pt_PT"/>
        </w:rPr>
      </w:r>
      <w:r>
        <w:rPr>
          <w:lang w:val="pt_PT" w:bidi="pt_PT"/>
        </w:rPr>
        <w:t>Os juízes e oficiais serão escolhidos de cada uma de suas tribos para julgar o povo com julgamento justo.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juízes e oficiais não devem forçar a justiça ou mostrar parcialidade aceitando suborno?</w:t>
      </w:r>
    </w:p>
    <w:p>
      <w:pPr/>
      <w:r>
        <w:rPr>
          <w:lang w:val="pt_PT" w:bidi="pt_PT"/>
        </w:rPr>
      </w:r>
      <w:r>
        <w:rPr>
          <w:lang w:val="pt_PT" w:bidi="pt_PT"/>
        </w:rPr>
        <w:t>Um suborno cega os olhos dos sábios e perverte as palavras dos justos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juízes e oficiais ganham ao seguir a justiça.</w:t>
      </w:r>
    </w:p>
    <w:p>
      <w:pPr/>
      <w:r>
        <w:rPr>
          <w:lang w:val="pt_PT" w:bidi="pt_PT"/>
        </w:rPr>
      </w:r>
      <w:r>
        <w:rPr>
          <w:lang w:val="pt_PT" w:bidi="pt_PT"/>
        </w:rPr>
        <w:t>Devem seguir a justiça e somente a justiça, para que possam viver e herdar a terra que Yahweh está lhes dando.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16.21–22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não devem estabelecer para si mesmos?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erguer uma Aserá, ou qualquer tipo de poste, ou qualquer pilar de pedra sagrada.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não devem sacrificar um boi ou uma ovelha com qualquer defeito ou algo ruim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Seria repugnante para Yahweh se eles sacrificassem um animal com defeito ou qualquer coisa ruim.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se ouvirem que um homem ou mulher em suas cidades fez o que é mau aos olhos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fazer uma investigação cuidadosa para saber se isso é verdadeiro e certo.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com um homem ou mulher que tenha cometido tal ato perverso como adorar outros deuses e se prostrar diante deles?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apedrejá-los até 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testemunhas são necessárias para condenar uma pessoa à morte?</w:t>
      </w:r>
    </w:p>
    <w:p>
      <w:pPr/>
      <w:r>
        <w:rPr>
          <w:lang w:val="pt_PT" w:bidi="pt_PT"/>
        </w:rPr>
      </w:r>
      <w:r>
        <w:rPr>
          <w:lang w:val="pt_PT" w:bidi="pt_PT"/>
        </w:rPr>
        <w:t>São necessárias duas ou três testemunhas para condenar uma pessoa à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lançar as primeiras pedras ao executar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A mão das testemunhas deve ser a primeira a atirar as pedras, seguida pelo resto do povo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devem apedrejar até a morte a pessoa que cometeu essa maldade de adorar outros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Isso removerá o mal do meio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julgar se os israelitas têm uma questão que é muito difícil para eles julgarem?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ir aos sacerdotes e levitas e ao juiz que estiver servindo naquele momento para buscar o conselho dos sacerdotes.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homem deve morrer para afastar o mal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pessoa que agir com arrogância e não ouvir o sacerdote, ou não ouvir o juiz, deve morrer para remover o mal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os israelitas estabelecerão como rei sobre eles quando estiverem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escolherão dentre seus irmãos alguém que Yahweh escolherá.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rei de Israel não deve multiplicar cavalos para si, nem fazer o povo voltar ao Egito para que o rei possa multiplicar cavalos?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deve multiplicar cavalos nem fazer o povo voltar ao Egito porque Yahweh disse aos israelitas para nunca mais voltarem por aquele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rei é instruído a não multiplicar esposas para si?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deve multiplicar esposas para si mesmo, para que seu coração não se desvie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rei é instruído a manter consigo e ler todos os dias de sua vida, para que aprenda a honrar Yahweh, seu Deus, e a guardar e observar todas as palavras desta lei e destes estatutos?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escrever para si uma cópia desta lei, que deve permanecer com ele e ser lida por ele todos os dias de sua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rei é instruído a manter o rolo da lei com ele?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manter o rolo com ele para que seu coração não se exalte acima de seus irmãos, e para que ele não se desvie dos mandamentos.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18.1–2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sacerdotes levitas teriam que comer as ofertas de Yahweh como sua herança?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levitas teriam que comer as ofertas porque não teriam herança entre seus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18.3–4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deveria ser dado aos sacerdotes dos sacrifícios do povo?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deveriam receber o ombro, as queixadas e as partes internas dos bois e ovelhas, bem como as primícias do grão, do vinho novo, do azeite e da lã das ovelhas dos sacrifícios do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sacerdotes deveriam receber essas porções dos sacrifícios do povo?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deveriam receber essas porções porque Yahweh os escolheu para estarem diante dele para servir em nome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18.6–7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um levita pode servir no lugar que Yahweh escolherá como seu santuário?</w:t>
      </w:r>
    </w:p>
    <w:p>
      <w:pPr/>
      <w:r>
        <w:rPr>
          <w:lang w:val="pt_PT" w:bidi="pt_PT"/>
        </w:rPr>
      </w:r>
      <w:r>
        <w:rPr>
          <w:lang w:val="pt_PT" w:bidi="pt_PT"/>
        </w:rPr>
        <w:t>Um levita pode servir no lugar que Yahweh escolher como seu santuário quando sair de qualquer um dos portões das cidades de Israel com o desejo de sua alma de servir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18.9–11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foram algumas das práticas repugnantes seguidas pelas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Algumas das práticas repugnantes eram fazer seus filhos passarem pelo fogo, usar adivinhação, praticar augúrio, usar feitiçaria e falar com os mortos ou espíritos.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18.12–14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expulsará as nações da terra?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expulsará as nações da terra porque elas ouvem aqueles que praticam feitiçaria e adivinhação.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prometeu levantar do meio do povo?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prometeu que levantaria um profeta como Moisés no futuro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18.20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poderia causar a morte de um profeta?</w:t>
      </w:r>
    </w:p>
    <w:p>
      <w:pPr/>
      <w:r>
        <w:rPr>
          <w:lang w:val="pt_PT" w:bidi="pt_PT"/>
        </w:rPr>
      </w:r>
      <w:r>
        <w:rPr>
          <w:lang w:val="pt_PT" w:bidi="pt_PT"/>
        </w:rPr>
        <w:t>Um profeta morrerá se falar arrogantemente em nome de Yahweh, uma palavra que Yahweh não lhe ordenou que falasse, ou se falar em nome de outros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18.22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significa se uma profecia falada em nome de Yahweh não acontecer?</w:t>
      </w:r>
    </w:p>
    <w:p>
      <w:pPr/>
      <w:r>
        <w:rPr>
          <w:lang w:val="pt_PT" w:bidi="pt_PT"/>
        </w:rPr>
      </w:r>
      <w:r>
        <w:rPr>
          <w:lang w:val="pt_PT" w:bidi="pt_PT"/>
        </w:rPr>
        <w:t>Se uma profecia não acontecer, então a profecia é algo que Yahweh não falou.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19.1–3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instruiu o povo a selecionar três cidades no meio da terra?</w:t>
      </w:r>
    </w:p>
    <w:p>
      <w:pPr/>
      <w:r>
        <w:rPr>
          <w:lang w:val="pt_PT" w:bidi="pt_PT"/>
        </w:rPr>
      </w:r>
      <w:r>
        <w:rPr>
          <w:lang w:val="pt_PT" w:bidi="pt_PT"/>
        </w:rPr>
        <w:t>Ele instruiu o povo a selecionar três cidades para que todos que matassem outra pessoa pudessem fugir para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19.4–5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provisão Yahweh faz para a pessoa que mata seu vizinho sem querer, e não o odiava anteriormente?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providenciou três cidades de refúgio para as quais o homem poderia fugir e viver.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19.6–7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aquele que mata outra pessoa deve fugir para uma cidade de refúgio?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fugir para que o parente do falecido não o persiga com raiva, o alcance e o mate.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19.8–9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seriam as condições para adicionar mais três cidades de refúgio?</w:t>
      </w:r>
    </w:p>
    <w:p>
      <w:pPr/>
      <w:r>
        <w:rPr>
          <w:lang w:val="pt_PT" w:bidi="pt_PT"/>
        </w:rPr>
      </w:r>
      <w:r>
        <w:rPr>
          <w:lang w:val="pt_PT" w:bidi="pt_PT"/>
        </w:rPr>
        <w:t>Se Yahweh ampliou suas fronteiras, então eles devem adicionar mais três cidades de refúgio.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19.11–13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se uma pessoa odeia seu vizinho, fica à espreita, fere-o mortalmente e depois foge para uma das cidades de refúgio?</w:t>
      </w:r>
    </w:p>
    <w:p>
      <w:pPr/>
      <w:r>
        <w:rPr>
          <w:lang w:val="pt_PT" w:bidi="pt_PT"/>
        </w:rPr>
      </w:r>
      <w:r>
        <w:rPr>
          <w:lang w:val="pt_PT" w:bidi="pt_PT"/>
        </w:rPr>
        <w:t>Os anciãos da cidade desse homem devem trazê-lo de volta e entregá-lo ao parente responsável para que ele morra como punição pela culpa de sangue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testemunhas são necessárias para que um assunto seja confirmado?</w:t>
      </w:r>
    </w:p>
    <w:p>
      <w:pPr/>
      <w:r>
        <w:rPr>
          <w:lang w:val="pt_PT" w:bidi="pt_PT"/>
        </w:rPr>
      </w:r>
      <w:r>
        <w:rPr>
          <w:lang w:val="pt_PT" w:bidi="pt_PT"/>
        </w:rPr>
        <w:t>É necessário que duas ou três testemunhas falem para que um assunto seja confirmado.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19.17–18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feito quando existe uma controvérsia entre dois homens?</w:t>
      </w:r>
    </w:p>
    <w:p>
      <w:pPr/>
      <w:r>
        <w:rPr>
          <w:lang w:val="pt_PT" w:bidi="pt_PT"/>
        </w:rPr>
      </w:r>
      <w:r>
        <w:rPr>
          <w:lang w:val="pt_PT" w:bidi="pt_PT"/>
        </w:rPr>
        <w:t>Então ambos os homens, entre os quais existe a controvérsia, devem se apresentar diante de Yahweh, diante dos sacerdotes e dos juízes que servem naqueles dias. Os juízes devem fazer investigações diligentes; veja, se a testemunha é uma falsa testemunha e testemunhou falsamente contra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19.19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feito se o testemunho de uma testemunha for considerado falso?</w:t>
      </w:r>
    </w:p>
    <w:p>
      <w:pPr/>
      <w:r>
        <w:rPr>
          <w:lang w:val="pt_PT" w:bidi="pt_PT"/>
        </w:rPr>
      </w:r>
      <w:r>
        <w:rPr>
          <w:lang w:val="pt_PT" w:bidi="pt_PT"/>
        </w:rPr>
        <w:t>Se o testemunho de uma testemunha for considerado falso, então devem fazer a ele o que ele desejava fazer ao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Israel não deve ter medo quando marcha para a batalha contra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não deve ter medo porque Yahweh, seu Deus, que os tirou da terra do Egito, estará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20.2–4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quando o povo de Israel se aproxima da batalha?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deve falar ao povo e dizer-lhes para não terem medo, pois Yahweh está com eles para lutar por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fazer um homem se construiu uma nova casa e ainda não a dedicou?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voltar para sua casa para não morrer na batalha e outro homem a dedique.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homem deve fazer se estiver noivo de uma mulher e ainda não se casou com ela?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voltar e casar-se com ela para que não morra na batalha e outro homem não se case com 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20.10–11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se as pessoas em uma cidade distante aceitarem uma oferta de paz quando Israel a atacar?</w:t>
      </w:r>
    </w:p>
    <w:p>
      <w:pPr/>
      <w:r>
        <w:rPr>
          <w:lang w:val="pt_PT" w:bidi="pt_PT"/>
        </w:rPr>
      </w:r>
      <w:r>
        <w:rPr>
          <w:lang w:val="pt_PT" w:bidi="pt_PT"/>
        </w:rPr>
        <w:t>Todo o povo da cidade deve se tornar trabalhadores forçados e servir a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20.12–13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se a cidade não aceitar a oferta de paz, mas em vez disso fizer guerra contra Israel?</w:t>
      </w:r>
    </w:p>
    <w:p>
      <w:pPr/>
      <w:r>
        <w:rPr>
          <w:lang w:val="pt_PT" w:bidi="pt_PT"/>
        </w:rPr>
      </w:r>
      <w:r>
        <w:rPr>
          <w:lang w:val="pt_PT" w:bidi="pt_PT"/>
        </w:rPr>
        <w:t>Israel deve atacá-la e quando Yahweh der a vitória a Israel, eles devem matar todos os homens da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20.16–18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Israel deve destruir completamente tudo o que respira nas cidades da terra que Yahweh lhes dará como herança?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destruir tudo para que o povo da terra não os ensine a agir de maneira repugnante e pecar contra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20.19–20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deve fazer com as árvores nas cidades que atacaram?</w:t>
      </w:r>
    </w:p>
    <w:p>
      <w:pPr/>
      <w:r>
        <w:rPr>
          <w:lang w:val="pt_PT" w:bidi="pt_PT"/>
        </w:rPr>
      </w:r>
      <w:r>
        <w:rPr>
          <w:lang w:val="pt_PT" w:bidi="pt_PT"/>
        </w:rPr>
        <w:t>Israel não deve cortar as árvores que são usadas para alimento, mas pode cortar as árvores que não são usadas para alimento para construir baluartes contra uma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se alguém que foi morto for encontrado deitado em um campo e não se souber quem o atacou?</w:t>
      </w:r>
    </w:p>
    <w:p>
      <w:pPr/>
      <w:r>
        <w:rPr>
          <w:lang w:val="pt_PT" w:bidi="pt_PT"/>
        </w:rPr>
      </w:r>
      <w:r>
        <w:rPr>
          <w:lang w:val="pt_PT" w:bidi="pt_PT"/>
        </w:rPr>
        <w:t>Os anciãos e juízes devem medir para determinar a cidade mais próxima do homem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queria que o povo de Israel respondesse às palavras de seus sacerdotes?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queria que eles aceitassem o conselho de seus sacerdotes como o veredicto em toda disputa e em casos de agressão.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ritual devem os anciãos da cidade mais próxima ao homem morto realizar para que este derramamento de sangue seja perdoado?</w:t>
      </w:r>
    </w:p>
    <w:p>
      <w:pPr/>
      <w:r>
        <w:rPr>
          <w:lang w:val="pt_PT" w:bidi="pt_PT"/>
        </w:rPr>
      </w:r>
      <w:r>
        <w:rPr>
          <w:lang w:val="pt_PT" w:bidi="pt_PT"/>
        </w:rPr>
        <w:t>Os anciãos da cidade devem lavar as mãos sobre a novilha cujo pescoço foi quebrado e dizer: “Nossas mãos não derramaram este sangue, nem nossos olhos o viram”.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ao povo de Israel para fazer quando saíssem para a batalha contra seus inimigos e Yahweh lhes desse a vitória?</w:t>
      </w:r>
    </w:p>
    <w:p>
      <w:pPr/>
      <w:r>
        <w:rPr>
          <w:lang w:val="pt_PT" w:bidi="pt_PT"/>
        </w:rPr>
      </w:r>
      <w:r>
        <w:rPr>
          <w:lang w:val="pt_PT" w:bidi="pt_PT"/>
        </w:rPr>
        <w:t>Foi-lhes dito para levar seus inimigos como cativos.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homem israelita deveria responder às mulheres que foram capturadas?</w:t>
      </w:r>
    </w:p>
    <w:p>
      <w:pPr/>
      <w:r>
        <w:rPr>
          <w:lang w:val="pt_PT" w:bidi="pt_PT"/>
        </w:rPr>
      </w:r>
      <w:r>
        <w:rPr>
          <w:lang w:val="pt_PT" w:bidi="pt_PT"/>
        </w:rPr>
        <w:t>Se um homem visse uma mulher bonita que quisesse tomar como esposa, ele deveria levá-la para casa, onde ela rasparia a cabeça e cortaria as unhas.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a mulher cativa tinha permissão para lamentar por sua mãe e seu pai?</w:t>
      </w:r>
    </w:p>
    <w:p>
      <w:pPr/>
      <w:r>
        <w:rPr>
          <w:lang w:val="pt_PT" w:bidi="pt_PT"/>
        </w:rPr>
      </w:r>
      <w:r>
        <w:rPr>
          <w:lang w:val="pt_PT" w:bidi="pt_PT"/>
        </w:rPr>
        <w:t>Ela ficaria de luto por seu pai e sua mãe por um mês antes de se tornar a esposa do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israelita deveria tratar uma cativa que ele havia tomado como esposa se não se agradasse dela?</w:t>
      </w:r>
    </w:p>
    <w:p>
      <w:pPr/>
      <w:r>
        <w:rPr>
          <w:lang w:val="pt_PT" w:bidi="pt_PT"/>
        </w:rPr>
      </w:r>
      <w:r>
        <w:rPr>
          <w:lang w:val="pt_PT" w:bidi="pt_PT"/>
        </w:rPr>
        <w:t>Ele deveria deixá-la ir em vez de vendê-la por dinheiro.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21.15–17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homem tem duas esposas e odeia aquela que lhe deu seu primogênito, como ele deve distribuir o que possui aos seus herdeiros?</w:t>
      </w:r>
    </w:p>
    <w:p>
      <w:pPr/>
      <w:r>
        <w:rPr>
          <w:lang w:val="pt_PT" w:bidi="pt_PT"/>
        </w:rPr>
      </w:r>
      <w:r>
        <w:rPr>
          <w:lang w:val="pt_PT" w:bidi="pt_PT"/>
        </w:rPr>
        <w:t>Este homem deve reconhecer o filho primogênito da esposa odiada, dando-lhe uma porção dupla de tudo o que possui.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um homem deve levar seu filho teimoso e rebelde se o filho não obedecer à voz de seu pai ou mãe?</w:t>
      </w:r>
    </w:p>
    <w:p>
      <w:pPr/>
      <w:r>
        <w:rPr>
          <w:lang w:val="pt_PT" w:bidi="pt_PT"/>
        </w:rPr>
      </w:r>
      <w:r>
        <w:rPr>
          <w:lang w:val="pt_PT" w:bidi="pt_PT"/>
        </w:rPr>
        <w:t>O homem e sua esposa devem levar o filho aos anciãos no portão da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pai e a mãe do filho rebelde devem dizer aos anciãos de sua cidade?</w:t>
      </w:r>
    </w:p>
    <w:p>
      <w:pPr/>
      <w:r>
        <w:rPr>
          <w:lang w:val="pt_PT" w:bidi="pt_PT"/>
        </w:rPr>
      </w:r>
      <w:r>
        <w:rPr>
          <w:lang w:val="pt_PT" w:bidi="pt_PT"/>
        </w:rPr>
        <w:t>O pai e a mãe do filho rebelde devem dizer aos anciãos: “Este nosso filho é teimoso e rebelde, um glutão e um bêbado e não obedece à nossa voz”.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anciãos da cidade devem responder apedrejando o filho até a morte?</w:t>
      </w:r>
    </w:p>
    <w:p>
      <w:pPr/>
      <w:r>
        <w:rPr>
          <w:lang w:val="pt_PT" w:bidi="pt_PT"/>
        </w:rPr>
      </w:r>
      <w:r>
        <w:rPr>
          <w:lang w:val="pt_PT" w:bidi="pt_PT"/>
        </w:rPr>
        <w:t>Devem apedrejar o filho até a morte para erradicar o mal de dentro deles e fazer com que todo Israel ouça e tema.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21.22–23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se um homem cometer um pecado digno de morte e for pendurado em uma árvore?</w:t>
      </w:r>
    </w:p>
    <w:p>
      <w:pPr/>
      <w:r>
        <w:rPr>
          <w:lang w:val="pt_PT" w:bidi="pt_PT"/>
        </w:rPr>
      </w:r>
      <w:r>
        <w:rPr>
          <w:lang w:val="pt_PT" w:bidi="pt_PT"/>
        </w:rPr>
        <w:t>O corpo do homem não deve permanecer a noite toda na árvore, mas deve ser enterrado no mesmo dia para que a terra não seja contaminada.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ao povo de Israel para fazer quando vissem um animal de um compatriota israelita se desviar?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levar o animal para sua própria casa, mas devolvê-lo ao seu compatriota israelita.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ao povo de Israel para fazer quando vissem um animal de um companheiro israelita caído na estrada?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ajudar seu compatriota israelita a levantá-lo novamente.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comportamento Yahweh considera repugnante?</w:t>
      </w:r>
    </w:p>
    <w:p>
      <w:pPr/>
      <w:r>
        <w:rPr>
          <w:lang w:val="pt_PT" w:bidi="pt_PT"/>
        </w:rPr>
      </w:r>
      <w:r>
        <w:rPr>
          <w:lang w:val="pt_PT" w:bidi="pt_PT"/>
        </w:rPr>
        <w:t>Yahweh fica enojado quando uma mulher veste roupas de homem ou um homem veste roupas de mulher.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fazer se encontrar uma mãe em um ninho de pássaro com seus filhotes ou sentada sobre os ovos?</w:t>
      </w:r>
    </w:p>
    <w:p>
      <w:pPr/>
      <w:r>
        <w:rPr>
          <w:lang w:val="pt_PT" w:bidi="pt_PT"/>
        </w:rPr>
      </w:r>
      <w:r>
        <w:rPr>
          <w:lang w:val="pt_PT" w:bidi="pt_PT"/>
        </w:rPr>
        <w:t>Devem deixar a mãe ir, mas os filhotes podem pegar para si.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era necessário quando um israelita construía uma casa?</w:t>
      </w:r>
    </w:p>
    <w:p>
      <w:pPr/>
      <w:r>
        <w:rPr>
          <w:lang w:val="pt_PT" w:bidi="pt_PT"/>
        </w:rPr>
      </w:r>
      <w:r>
        <w:rPr>
          <w:lang w:val="pt_PT" w:bidi="pt_PT"/>
        </w:rPr>
        <w:t>Era necessário que ele fizesse um parapeito para o telhado, para que não trouxesse sangue sobre sua casa se alguém caísse de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foram instruídos a não plantar suas vinhas com dois tipos de sementes?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não deviam plantar com dois tipos de sementes para que toda a colheita não fosse confiscada pelo santuário.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você deve colocar nos quatro cantos do manto com o qual se veste?</w:t>
      </w:r>
    </w:p>
    <w:p>
      <w:pPr/>
      <w:r>
        <w:rPr>
          <w:lang w:val="pt_PT" w:bidi="pt_PT"/>
        </w:rPr>
      </w:r>
      <w:r>
        <w:rPr>
          <w:lang w:val="pt_PT" w:bidi="pt_PT"/>
        </w:rPr>
        <w:t>Você deve fazer franjas nas quatro pontas do manto com o qual se veste.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se um homem fez uma acusação falsa contra sua esposa?</w:t>
      </w:r>
    </w:p>
    <w:p>
      <w:pPr/>
      <w:r>
        <w:rPr>
          <w:lang w:val="pt_PT" w:bidi="pt_PT"/>
        </w:rPr>
      </w:r>
      <w:r>
        <w:rPr>
          <w:lang w:val="pt_PT" w:bidi="pt_PT"/>
        </w:rPr>
        <w:t>Os anciãos da cidade devem puni-lo multando-o em cem peças de prata, que seriam dados ao pai da esposa, e o homem nunca poderia mandar sua esposa embora.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se a prova da virgindade da esposa não for encontrada?</w:t>
      </w:r>
    </w:p>
    <w:p>
      <w:pPr/>
      <w:r>
        <w:rPr>
          <w:lang w:val="pt_PT" w:bidi="pt_PT"/>
        </w:rPr>
      </w:r>
      <w:r>
        <w:rPr>
          <w:lang w:val="pt_PT" w:bidi="pt_PT"/>
        </w:rPr>
        <w:t>Se a prova de sua virgindade não for encontrada, então ela deve ser levada para fora e apedrejada até a morte porque cometeu uma ação vergonhosa.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se um homem for encontrado deitado com uma mulher casada com outro homem?</w:t>
      </w:r>
    </w:p>
    <w:p>
      <w:pPr/>
      <w:r>
        <w:rPr>
          <w:lang w:val="pt_PT" w:bidi="pt_PT"/>
        </w:rPr>
      </w:r>
      <w:r>
        <w:rPr>
          <w:lang w:val="pt_PT" w:bidi="pt_PT"/>
        </w:rPr>
        <w:t>Tanto o homem quanto a mulher devem ser apedrejados até a morte para apagar 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Israel é instruído a apedrejar até a morte tanto uma menina que é virgem e está noiva de um homem quanto outro homem se forem encontrados deitados juntos?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instruídos a apedrejar ambos porque a moça não gritou quando estava na cidade e o homem humilhou uma moça prometida a um compatriota israelita.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22.25–27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se o homem forçar a menina a deitar-se com ele quando estiverem no campo?</w:t>
      </w:r>
    </w:p>
    <w:p>
      <w:pPr/>
      <w:r>
        <w:rPr>
          <w:lang w:val="pt_PT" w:bidi="pt_PT"/>
        </w:rPr>
      </w:r>
      <w:r>
        <w:rPr>
          <w:lang w:val="pt_PT" w:bidi="pt_PT"/>
        </w:rPr>
        <w:t>Se isso acontecer no campo, então o homem deve morrer, mas nada deve ser feito à moça porque ele a encontrou no campo e não havia ninguém lá para salvá-la.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se um homem se deitar com uma menina que é virgem, mas que não está noiva e eles forem descobertos?</w:t>
      </w:r>
    </w:p>
    <w:p>
      <w:pPr/>
      <w:r>
        <w:rPr>
          <w:lang w:val="pt_PT" w:bidi="pt_PT"/>
        </w:rPr>
      </w:r>
      <w:r>
        <w:rPr>
          <w:lang w:val="pt_PT" w:bidi="pt_PT"/>
        </w:rPr>
        <w:t>Então o homem deve dar cinquenta peças de prata ao pai da moça e tomar a moça como sua esposa em vez de mandá-la embora.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22.30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 homem não deve tomar a esposa de seu pai como sua própria?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não deve tomar a esposa de seu pai como sua própria, pois estaria tirando os direitos matrimoniais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23.1–2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poderia entrar na assembleia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homem cujas partes íntimas tenham sido esmagadas ou cortadas, ou o filho ilegítimo, não tem permissão para entrar na assembleia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23.3–4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nem um amonita nem um moabita devem entrar na assembleia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podem entrar na assembleia porque não foram ao encontro dos israelitas com pão e água na estrada quando saíram do Egito e contrataram Balaão para amaldiçoá-los.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evidência mostrou que Yahweh não ouviu Balaão?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transformou a maldição de Balaão em uma bênção para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23.7–8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edomitas e egípcios foram permitidos a entrar na assembleia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Um edomita era permitido na assembleia porque ele era um companheiro israelita, e um egípcio era permitido na assembleia já que Israel foi uma vez estrangeiro em sua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23.9–11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homem no exército israelita que havia se tornado impuro por causa do que lhe aconteceu à noite poderia se tornar puro novamente para que pudesse voltar ao acampamento?</w:t>
      </w:r>
    </w:p>
    <w:p>
      <w:pPr/>
      <w:r>
        <w:rPr>
          <w:lang w:val="pt_PT" w:bidi="pt_PT"/>
        </w:rPr>
      </w:r>
      <w:r>
        <w:rPr>
          <w:lang w:val="pt_PT" w:bidi="pt_PT"/>
        </w:rPr>
        <w:t>Ele poderia se banhar em água à noite e então ser permitido voltar para dentro do acampamento.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23.12–14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deu instruções ao povo de Israel sobre onde e como se aliviar?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estava caminhando no meio do acampamento deles, então o acampamento deve ser santo para que Yahweh não veja nenhuma coisa impura e se afaste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23.15–16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forma eram incomuns as instruções que Yahweh deu sobre escravos?</w:t>
      </w:r>
    </w:p>
    <w:p>
      <w:pPr/>
      <w:r>
        <w:rPr>
          <w:lang w:val="pt_PT" w:bidi="pt_PT"/>
        </w:rPr>
      </w:r>
      <w:r>
        <w:rPr>
          <w:lang w:val="pt_PT" w:bidi="pt_PT"/>
        </w:rPr>
        <w:t>Um escravo que escapou de seu mestre não deveria ser devolvido, mas permitido viver com eles em qualquer cidade que escolhesse.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23.17–18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não permitiu prostitutas ou sodomitas entre os israelitas nem permitiu que seus salários fossem usados como voto em sua casa?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estava enojado com qualquer coisa relacionada ao comportamento maligno das prostitutas ou sodomitas.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23.19–20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era diferente a política de emprestar dinheiro quando envolvia estrangeiros em vez de outros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Eles nunca deveriam emprestar com juros aos seus compatriotas israelitas, mas podiam emprestar com juros a estrangeiros.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23.21–23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Quão importante era para um israelita cumprir um voto feito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Um israelita não deveria ser lento em cumprir um voto que fez a Yahweh, mas deveria observar o que prometeu livremente com sua boca para não pecar contra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23.24–25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Quão generosas foram as instruções de Yahweh sobre o que os israelitas poderiam comer da vinha e dos campos de seus vizinhos?</w:t>
      </w:r>
    </w:p>
    <w:p>
      <w:pPr/>
      <w:r>
        <w:rPr>
          <w:lang w:val="pt_PT" w:bidi="pt_PT"/>
        </w:rPr>
      </w:r>
      <w:r>
        <w:rPr>
          <w:lang w:val="pt_PT" w:bidi="pt_PT"/>
        </w:rPr>
        <w:t>Eles podiam comer uvas à vontade da vinha do vizinho, desde que não as colocassem em recipientes, e podiam colher espigas de grãos do campo do vizinho, desde que não usassem uma foice.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torna possível que um homem se divorcie de sua esposa?</w:t>
      </w:r>
    </w:p>
    <w:p>
      <w:pPr/>
      <w:r>
        <w:rPr>
          <w:lang w:val="pt_PT" w:bidi="pt_PT"/>
        </w:rPr>
      </w:r>
      <w:r>
        <w:rPr>
          <w:lang w:val="pt_PT" w:bidi="pt_PT"/>
        </w:rPr>
        <w:t>Se um homem encontrou algo inadequado em sua esposa, ele pode escrever uma carta de divórcio, colocá-la em sua mão e mandá-la sair de sua casa, onde ela pode ir e se tornar esposa de outro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não permite se o segundo marido lhe der uma carta de divórcio e a mandar embora de casa ou se ele morrer?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permite que o primeiro marido que a enviou embora a tome novamente como sua esposa.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benefícios para um homem que se casou com uma nova esposa?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precisa ir à guerra ou ser convocado para serviço forçado, mas pode ficar em casa por um ano para fazer sua nova esposa feliz.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nenhum homem podia tomar um moinho ou uma pedra superior de moinho como penhor?</w:t>
      </w:r>
    </w:p>
    <w:p>
      <w:pPr/>
      <w:r>
        <w:rPr>
          <w:lang w:val="pt_PT" w:bidi="pt_PT"/>
        </w:rPr>
      </w:r>
      <w:r>
        <w:rPr>
          <w:lang w:val="pt_PT" w:bidi="pt_PT"/>
        </w:rPr>
        <w:t>Nenhum homem tinha permissão para pegá-los, pois estaria tomando o sustento de um homem como garantia.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circunstâncias em que um homem seria declarado ladrão e deveria morrer?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seria declarado ladrão que deve morrer se sequestrar qualquer um de seus irmãos israelitas e tratá-lo como escravo ou vendê-lo.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advertência de Yahweh sobre a lepra que Moisés transmitiu ao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ao povo de Israel para observar cuidadosamente e seguir todas as instruções que Yahweh deu aos sacerdotes e levitas sobre qualquer praga de lepra.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restrições eram dadas quando um empréstimo era feito a um vizinho?</w:t>
      </w:r>
    </w:p>
    <w:p>
      <w:pPr/>
      <w:r>
        <w:rPr>
          <w:lang w:val="pt_PT" w:bidi="pt_PT"/>
        </w:rPr>
      </w:r>
      <w:r>
        <w:rPr>
          <w:lang w:val="pt_PT" w:bidi="pt_PT"/>
        </w:rPr>
        <w:t>Quando um empréstimo era feito a um vizinho, não deviam entrar na casa para pegar a garantia, mas ficar do lado de fora e esperar que o homem que recebeu o empréstimo trouxesse a garantia.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se o homem que dá o penhor é um homem pobre?</w:t>
      </w:r>
    </w:p>
    <w:p>
      <w:pPr/>
      <w:r>
        <w:rPr>
          <w:lang w:val="pt_PT" w:bidi="pt_PT"/>
        </w:rPr>
      </w:r>
      <w:r>
        <w:rPr>
          <w:lang w:val="pt_PT" w:bidi="pt_PT"/>
        </w:rPr>
        <w:t>Se o homem for pobre, aquele que lhe dá o empréstimo não deve dormir com a garantia em sua posse, mas deve devolver-lhe a garantia ao pôr do sol para que ele possa dormir em seu manto.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fazer para não oprimir um servo contratado que é pobre e necessitado?</w:t>
      </w:r>
    </w:p>
    <w:p>
      <w:pPr/>
      <w:r>
        <w:rPr>
          <w:lang w:val="pt_PT" w:bidi="pt_PT"/>
        </w:rPr>
      </w:r>
      <w:r>
        <w:rPr>
          <w:lang w:val="pt_PT" w:bidi="pt_PT"/>
        </w:rPr>
        <w:t>Devem pagar-lhe o salário todos os dias, pois ele é pobre e depende disso.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deixou claro que cada um era responsável por seus próprios pecados?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de Israel que os pais não devem ser mortos pelos pecados de seus filhos e os filhos não devem ser mortos pelos pecados de seus pais.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Israel foi lembrado sobre seu tempo de escravidão no Egito e como Yahweh os resgatou de lá?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lembrados para que não afastassem a justiça devida ao estrangeiro ou ao órfão, nem tomassem o manto da viúva como penhor.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24.19–20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foi ordenado a fazer quando colhia seu campo ou sacudia sua oliveira?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povo de Israel colhia seu campo, não devia voltar para buscar um feixe esquecido no campo ou sacudir sua oliveira uma segunda vez, mas deixá-los para o estrangeiro, o órfão e a viúva.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juiz resolverá uma disputa entre dois homens no tribunal?</w:t>
      </w:r>
    </w:p>
    <w:p>
      <w:pPr/>
      <w:r>
        <w:rPr>
          <w:lang w:val="pt_PT" w:bidi="pt_PT"/>
        </w:rPr>
      </w:r>
      <w:r>
        <w:rPr>
          <w:lang w:val="pt_PT" w:bidi="pt_PT"/>
        </w:rPr>
        <w:t>Ele absolverá os justos e condenará os ímpios a serem castigados em sua presença.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 juiz limitará o número de golpes que um homem perverso receberá?</w:t>
      </w:r>
    </w:p>
    <w:p>
      <w:pPr/>
      <w:r>
        <w:rPr>
          <w:lang w:val="pt_PT" w:bidi="pt_PT"/>
        </w:rPr>
      </w:r>
      <w:r>
        <w:rPr>
          <w:lang w:val="pt_PT" w:bidi="pt_PT"/>
        </w:rPr>
        <w:t>Ele ordenará que o número de golpes não exceda quarenta, para que o ímpio não seja humilhado.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25.5–6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salvaguarda Yahweh instituiu para que o nome de um homem não desaparecesse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Se um irmão morrer sem ter um filho, seu irmão deve tomar a viúva do falecido como sua esposa para que o primogênito que ela gerar suceda em nome do irmão falecido desse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25.9–10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punição Yahweh deu ao povo de Israel se o irmão do homem não quisesse tomar a esposa de seu irmão?</w:t>
      </w:r>
    </w:p>
    <w:p>
      <w:pPr/>
      <w:r>
        <w:rPr>
          <w:lang w:val="pt_PT" w:bidi="pt_PT"/>
        </w:rPr>
      </w:r>
      <w:r>
        <w:rPr>
          <w:lang w:val="pt_PT" w:bidi="pt_PT"/>
        </w:rPr>
        <w:t>A esposa do irmão, na presença dos anciãos, tirará sua sandália, cuspirá em seu rosto e dirá que isso é o que se faz quando um homem não edifica a casa de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25.11–12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faria com que uma esposa tivesse uma das mãos cortadas?</w:t>
      </w:r>
    </w:p>
    <w:p>
      <w:pPr/>
      <w:r>
        <w:rPr>
          <w:lang w:val="pt_PT" w:bidi="pt_PT"/>
        </w:rPr>
      </w:r>
      <w:r>
        <w:rPr>
          <w:lang w:val="pt_PT" w:bidi="pt_PT"/>
        </w:rPr>
        <w:t>Se dois homens estiverem brigando e a esposa de um deles agarrar a parte íntima do outro homem na tentativa de resgatar seu marido, então a mão dela deve ser cortada.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25.15–16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ato injusto é repugnante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É repugnante para Yahweh quando um homem tem um peso grande e um pequeno para medir em vez de um peso perfeito e justo.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25.17–19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Israel deve apagar a lembrança de Amaleque debaixo do céu?</w:t>
      </w:r>
    </w:p>
    <w:p>
      <w:pPr/>
      <w:r>
        <w:rPr>
          <w:lang w:val="pt_PT" w:bidi="pt_PT"/>
        </w:rPr>
      </w:r>
      <w:r>
        <w:rPr>
          <w:lang w:val="pt_PT" w:bidi="pt_PT"/>
        </w:rPr>
        <w:t>Amaleque não honrou a Deus quando encontrou Israel no caminho e atacou aqueles que estavam fracos e cansados na retaguarda enquanto saíam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26.1–2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fazer quando possuir a terra que Yahweh lhes deu?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deve pegar alguns dos primeiros frutos de toda a colheita da terra em uma cesta e ir ao lugar que Yahweh escolheu como seu santuário.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dizer ao sacerdote quando lhe entregar a cesta?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deve dizer a ele: "Reconheço hoje diante de Yahweh que cheguei à terra que ele jurou dar aos nossos antepassados".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dizer sobre quem era seu pai?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deve dizer que seu pai era um arameu errante.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egípcios trataram os israelitas quando estavam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Eles trataram mal os israelitas e os afligiram, fazendo-os realizar o trabalho de escravos.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26.8–9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tirou Israel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Ele os tirou com mão poderosa, com uma demonstração de seu poder, com grande poder temível, com sinais e com maravilhas.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26.10–11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propósito de colocar o cesto diante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propósito é adorar a Yahweh e alegrar-se em todo o bem que ele fez por Israel, sua casa, o levita e o estrangeiro entre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fazer depois de terminar de dar todo o dízimo de sua colheita?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deve dá-lo ao levita, ao estrangeiro, ao órfão e à viúva para que possam comer e se saciar.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quer que Yahweh faça por eles?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quer que Yahweh olhe do céu e os abençoe na terra que ele lhes deu.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está ordenando ao povo de Israel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ordenando ao povo de Israel que obedeça aos seus estatutos e decretos com todo o coração e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reconheceu diante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reconheceram que Yahweh é seu Deus e que andarão em seus caminhos, guardarão seus mandamentos e ouvirão sua voz.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26.18–19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reconheceu ao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reconheceu que Israel é sua própria possessão e ele os colocará acima de todas as outras nações em relação a glória, reputação e honra, para que sejam um povo santo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e os anciãos de Israel ordenaram ao povo de Israel que guardasse?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 os anciãos de Israel disseram ao povo para guardar todos os mandamentos que Moisés lhes ordenou naquele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fazer depois de atravessar o Jordão para a terra que Yahweh lhes daria?</w:t>
      </w:r>
    </w:p>
    <w:p>
      <w:pPr/>
      <w:r>
        <w:rPr>
          <w:lang w:val="pt_PT" w:bidi="pt_PT"/>
        </w:rPr>
      </w:r>
      <w:r>
        <w:rPr>
          <w:lang w:val="pt_PT" w:bidi="pt_PT"/>
        </w:rPr>
        <w:t>Devem erguer algumas pedras grandes com cal e escrever nelas todas as palavras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construir no Monte Ebal?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deve construir um altar de pedra para Yahweh sem usar ferramentas de ferro para oferecer holocaustos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deveria escrever nas pedras que haviam rebocado?</w:t>
      </w:r>
    </w:p>
    <w:p>
      <w:pPr/>
      <w:r>
        <w:rPr>
          <w:lang w:val="pt_PT" w:bidi="pt_PT"/>
        </w:rPr>
      </w:r>
      <w:r>
        <w:rPr>
          <w:lang w:val="pt_PT" w:bidi="pt_PT"/>
        </w:rPr>
        <w:t>Eles deviam escrever nas pedras, de forma muito clara, todas as palavras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27.9–10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era importante para o povo de Israel ouvir a voz de Yahweh e obedecer aos seus mandamentos naquele dia?</w:t>
      </w:r>
    </w:p>
    <w:p>
      <w:pPr/>
      <w:r>
        <w:rPr>
          <w:lang w:val="pt_PT" w:bidi="pt_PT"/>
        </w:rPr>
      </w:r>
      <w:r>
        <w:rPr>
          <w:lang w:val="pt_PT" w:bidi="pt_PT"/>
        </w:rPr>
        <w:t>Era importante porque naquele dia eles se tornaram o povo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27.11–12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seis das tribos de Israel foram ordenadas a ficar no Monte Gerizim?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ao povo que seis das tribos de Israel devem ficar no Monte Gerizim para abençoar 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27.13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seis das tribos de Israel foram ordenadas a ficar no Monte Ebal?</w:t>
      </w:r>
    </w:p>
    <w:p>
      <w:pPr/>
      <w:r>
        <w:rPr>
          <w:lang w:val="pt_PT" w:bidi="pt_PT"/>
        </w:rPr>
      </w:r>
      <w:r>
        <w:rPr>
          <w:lang w:val="pt_PT" w:bidi="pt_PT"/>
        </w:rPr>
        <w:t>Seis das tribos de Israel foram ordenadas a ficar no Monte Ebal para pronunciar maldições.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uma coisa que é repugnante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Uma coisa que é repugnante para Yahweh é uma figura esculpida ou fundida feita por um artesão que a coloca em segredo.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 homem é amaldiçoado se se deita com a esposa de seu pai?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é amaldiçoado se dormir com a esposa de seu pai porque ele usurpou os direitos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27.24–25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levitas disseram que aconteceria ao homem que mata secretamente seu vizinho ou aceita suborno para matar uma pessoa inocente?</w:t>
      </w:r>
    </w:p>
    <w:p>
      <w:pPr/>
      <w:r>
        <w:rPr>
          <w:lang w:val="pt_PT" w:bidi="pt_PT"/>
        </w:rPr>
      </w:r>
      <w:r>
        <w:rPr>
          <w:lang w:val="pt_PT" w:bidi="pt_PT"/>
        </w:rPr>
        <w:t>Que o homem seria amaldiçoado.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27.26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levitas disseram que um homem deve confirmar as palavras desta lei obedecendo a elas?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deve obedecer às palavras desta lei para não ser amaldiçoado.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precisava fazer para ser abençoado por Yahweh e ser colocado acima de todas as outras nações da terra?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precisava ouvir atentamente a voz de Yahweh e guardar todos os seus mandamentos.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pelo povo de Israel se eles obedecerem aos seus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fará com que seus inimigos sejam derrotados diante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com o povo de Israel se eles obedecerem aos seus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Ele os estabelecerá como um povo santo para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abrirá para o povo de Israel se eles obedecerem aos seus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abrirá para eles seu depósito dos céus para dar a chuva para sua terra no momento certo e abençoar todo o trabalho de suas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ao povo de Israel se não ouvir a voz de Yahweh e não guardar todos os seus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maldições virão sobre eles e os alcançarão.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céus e a terra se tornarão para os israelitas se eles não obedecerem aos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Os céus serão de bronze e a terra será de ferro.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Israel quando lutarem contra seus inimigos se não obedecerem aos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Serão derrotados diante de seus inimigos e fugirão por sete caminhos diante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28.27–28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Yahweh atacará o povo de Israel se eles forem desobedientes?</w:t>
      </w:r>
    </w:p>
    <w:p>
      <w:pPr/>
      <w:r>
        <w:rPr>
          <w:lang w:val="pt_PT" w:bidi="pt_PT"/>
        </w:rPr>
      </w:r>
      <w:r>
        <w:rPr>
          <w:lang w:val="pt_PT" w:bidi="pt_PT"/>
        </w:rPr>
        <w:t>Ele os atacará com furúnculos, úlceras, escorbuto e coceira, e também com loucura, cegueira e confusão mental.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se um israelita estiver noivo de uma mulher, ou construir uma casa ou vinha?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dormirá com a mulher, nem viverá na casa, nem desfrutará do fruto da vinha.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os filhos e filhas dos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Seus filhos e filhas serão dados a outros povos, e eles os procurarão, mas não os encontrarão.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se tornará entre todos os povos?</w:t>
      </w:r>
    </w:p>
    <w:p>
      <w:pPr/>
      <w:r>
        <w:rPr>
          <w:lang w:val="pt_PT" w:bidi="pt_PT"/>
        </w:rPr>
      </w:r>
      <w:r>
        <w:rPr>
          <w:lang w:val="pt_PT" w:bidi="pt_PT"/>
        </w:rPr>
        <w:t>Eles se tornarão uma fonte de horror, um provérbio e um ditado, entre todos os povos.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28.38–39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desobediência do povo de Israel afetará as colheitas que eles plantam?</w:t>
      </w:r>
    </w:p>
    <w:p>
      <w:pPr/>
      <w:r>
        <w:rPr>
          <w:lang w:val="pt_PT" w:bidi="pt_PT"/>
        </w:rPr>
      </w:r>
      <w:r>
        <w:rPr>
          <w:lang w:val="pt_PT" w:bidi="pt_PT"/>
        </w:rPr>
        <w:t>Eles plantarão muitas sementes e vinhas, mas não desfrutarão do fruto de seus trabalhos porque os vermes e os gafanhotos tomarão conta.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28.43–44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estrangeiro será mais importante do que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O estrangeiro lhes emprestará e se tornará a cabeça, enquanto o povo de Israel não poderá emprestar e se tornará a cauda.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28.45–46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porque o povo de Israel não ouviu a voz de Yahweh e não guardou seus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maldições virão sobre eles e os alcançarão até que sejam destruídos.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28.47–48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Israel servirá aos inimigos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servirão aos inimigos de Yahweh porque não adoraram Yahweh com alegria e contentamento de coração quando estavam em prosperidade.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28.49–51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profetizou sobre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traria uma nação de longe para atacá-los sem respeito pelos idosos ou jovens, além de levar toda a comida deles e de seu gado.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28.54–55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Durante o cerco da cidade, o que o homem que é terno e delicado entre eles não dará ao seu irmão, à sua própria querida esposa ou a quaisquer filhos que lhe restem?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dará a nenhum deles a carne de seus próprios filhos que ele vai comer.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28.56–57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Durante o cerco da cidade, o que uma mulher fará com seu próprio recém-nascido e os filhos que ela dará à luz?</w:t>
      </w:r>
    </w:p>
    <w:p>
      <w:pPr/>
      <w:r>
        <w:rPr>
          <w:lang w:val="pt_PT" w:bidi="pt_PT"/>
        </w:rPr>
      </w:r>
      <w:r>
        <w:rPr>
          <w:lang w:val="pt_PT" w:bidi="pt_PT"/>
        </w:rPr>
        <w:t>Durante o cerco da cidade, uma mulher comerá seu próprio recém-nascido e os filhos que ela gerar.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28.59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se o povo de Israel não honrar o nome de Yahweh ao não cumprir as palavras do livro da lei?</w:t>
      </w:r>
    </w:p>
    <w:p>
      <w:pPr/>
      <w:r>
        <w:rPr>
          <w:lang w:val="pt_PT" w:bidi="pt_PT"/>
        </w:rPr>
      </w:r>
      <w:r>
        <w:rPr>
          <w:lang w:val="pt_PT" w:bidi="pt_PT"/>
        </w:rPr>
        <w:t>Eles experimentarão pragas terríveis e doenças graves.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28.62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das poucas pessoas de Israel restarão depois que Yahweh as punir?</w:t>
      </w:r>
    </w:p>
    <w:p>
      <w:pPr/>
      <w:r>
        <w:rPr>
          <w:lang w:val="pt_PT" w:bidi="pt_PT"/>
        </w:rPr>
      </w:r>
      <w:r>
        <w:rPr>
          <w:lang w:val="pt_PT" w:bidi="pt_PT"/>
        </w:rPr>
        <w:t>Serão poucos em número e estarão espalhados de uma extremidade da terra à outra.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28.65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povo de Israel encontrará descanso quando estiver espalhado entre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encontrarão alívio, e não haverá descanso para as solas dos seus pés.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Yahweh fez uma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uma aliança com Israel na terra de Moabe.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aliança anterior Yahweh fez com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anteriormente fez uma aliança com Israel em Horebe.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Moisés lembrou a todo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lembrou a todo o povo de Israel de tudo o que Yahweh havia feito diante de seus olhos na terra do Egito a Faraó, a todos os seus servos e a toda a sua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disse que o povo de Israel precisava ser lembrado dos grandes sofrimentos que seus olhos tinham visto, dos sinais e das grandes maravilhas?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que até aquele dia Yahweh não lhes tinha dado um coração para entender, olhos para ver, ouvidos para ouvir sobre essas coisas.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conduziu Israel por quarenta anos no deserto, onde suas roupas e sandálias não se desgastaram e eles não comeram pão nem beberam vinho ou bebidas alcoólicas?</w:t>
      </w:r>
    </w:p>
    <w:p>
      <w:pPr/>
      <w:r>
        <w:rPr>
          <w:lang w:val="pt_PT" w:bidi="pt_PT"/>
        </w:rPr>
      </w:r>
      <w:r>
        <w:rPr>
          <w:lang w:val="pt_PT" w:bidi="pt_PT"/>
        </w:rPr>
        <w:t>Ele fez essas coisas para que eles soubessem que ele é Yahweh, o Deus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precisava fazer para prosperar em tudo?</w:t>
      </w:r>
    </w:p>
    <w:p>
      <w:pPr/>
      <w:r>
        <w:rPr>
          <w:lang w:val="pt_PT" w:bidi="pt_PT"/>
        </w:rPr>
      </w:r>
      <w:r>
        <w:rPr>
          <w:lang w:val="pt_PT" w:bidi="pt_PT"/>
        </w:rPr>
        <w:t>Eles precisavam guardar as palavras desta aliança e cumpri-las para que pudessem prosperar em tudo o que fizessem.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Diante de quem estavam todos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israelitas estavam diante de Yahweh,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estavam diante de Yahweh, seu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diante de Yahweh para entrar na aliança de Yahweh e no juramento que Yahweh estava fazendo com eles naquele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queria fazer pelo povo de Israel através deste pacto?</w:t>
      </w:r>
    </w:p>
    <w:p>
      <w:pPr/>
      <w:r>
        <w:rPr>
          <w:lang w:val="pt_PT" w:bidi="pt_PT"/>
        </w:rPr>
      </w:r>
      <w:r>
        <w:rPr>
          <w:lang w:val="pt_PT" w:bidi="pt_PT"/>
        </w:rPr>
        <w:t>Ele queria fazer do povo de Israel um povo para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pessoas estavam incluídas na aliança e juramento que Yahweh estava fazendo com Israel naquele dia em Moabe?</w:t>
      </w:r>
    </w:p>
    <w:p>
      <w:pPr/>
      <w:r>
        <w:rPr>
          <w:lang w:val="pt_PT" w:bidi="pt_PT"/>
        </w:rPr>
      </w:r>
      <w:r>
        <w:rPr>
          <w:lang w:val="pt_PT" w:bidi="pt_PT"/>
        </w:rPr>
        <w:t>Todos que estavam de pé naquele dia em Moabe e também aqueles que não estavam lá com eles foram incluídos na aliança e juramento que Yahweh estava fazendo com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 povo de Israel estava sendo lembrado novamente?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sendo lembrados de como tinham vivido na terra do Egito e de como tinham passado pelo meio das nações pelas quais tinham passado.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estavam sendo lembradas das coisas repugnantes que tinham visto quando saíram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sendo lembrados das coisas repugnantes que tinham visto para que não houvesse entre eles ninguém cujo coração se desviasse de Yahweh, adorasse os deuses daquelas nações e para que não houvesse entre eles nenhuma raiz que produzisse fel e absinto.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pessoa que ouve as palavras da maldição não deve dizer em seu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ouve as palavras da maldição não deve dizer que terá paz, embora ande na teimosia do seu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ao homem que diz que terá paz, embora ande na teimosia do seu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o perdoará, a ira e o zelo de Yahweh arderão contra ele, todas as maldições escritas no livro virão sobre ele e Yahweh apagará seu nome debaixo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geração futura perguntará quando virem as pragas nesta terra e as doenças com as quais Yahweh a fez adoecer?</w:t>
      </w:r>
    </w:p>
    <w:p>
      <w:pPr/>
      <w:r>
        <w:rPr>
          <w:lang w:val="pt_PT" w:bidi="pt_PT"/>
        </w:rPr>
      </w:r>
      <w:r>
        <w:rPr>
          <w:lang w:val="pt_PT" w:bidi="pt_PT"/>
        </w:rPr>
        <w:t>Eles perguntarão por que Yahweh fez isso a esta terra e o que significa o calor desta grande 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outros povos perguntarão quando virem as pragas nesta terra e as doenças com as quais Yahweh a fez adoecer?</w:t>
      </w:r>
    </w:p>
    <w:p>
      <w:pPr/>
      <w:r>
        <w:rPr>
          <w:lang w:val="pt_PT" w:bidi="pt_PT"/>
        </w:rPr>
      </w:r>
      <w:r>
        <w:rPr>
          <w:lang w:val="pt_PT" w:bidi="pt_PT"/>
        </w:rPr>
        <w:t>Eles perguntarão por que Yahweh fez isso a esta terra e o que significa o calor desta grande 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responderão quando a geração futura perguntar por que Yahweh fez isso à terra?</w:t>
      </w:r>
    </w:p>
    <w:p>
      <w:pPr/>
      <w:r>
        <w:rPr>
          <w:lang w:val="pt_PT" w:bidi="pt_PT"/>
        </w:rPr>
      </w:r>
      <w:r>
        <w:rPr>
          <w:lang w:val="pt_PT" w:bidi="pt_PT"/>
        </w:rPr>
        <w:t>O povo dirá que é porque abandonaram a aliança de Yahweh e porque foram e adoraram outros deuses e se prostraram diante deles, deuses que não conheciam e que ele não lhes tinha dado.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dirão que foi aceso contra esta terra?</w:t>
      </w:r>
    </w:p>
    <w:p>
      <w:pPr/>
      <w:r>
        <w:rPr>
          <w:lang w:val="pt_PT" w:bidi="pt_PT"/>
        </w:rPr>
      </w:r>
      <w:r>
        <w:rPr>
          <w:lang w:val="pt_PT" w:bidi="pt_PT"/>
        </w:rPr>
        <w:t>O povo dirá que a ira de Yahweh se acendeu contra esta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dirão que Yahweh fará com aqueles que ele arrancou de sua terra com raiva?</w:t>
      </w:r>
    </w:p>
    <w:p>
      <w:pPr/>
      <w:r>
        <w:rPr>
          <w:lang w:val="pt_PT" w:bidi="pt_PT"/>
        </w:rPr>
      </w:r>
      <w:r>
        <w:rPr>
          <w:lang w:val="pt_PT" w:bidi="pt_PT"/>
        </w:rPr>
        <w:t>O povo dirá que Yahweh, em ira, cólera e grande fúria, os lançou em outra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pertencem as coisas secretas?</w:t>
      </w:r>
    </w:p>
    <w:p>
      <w:pPr/>
      <w:r>
        <w:rPr>
          <w:lang w:val="pt_PT" w:bidi="pt_PT"/>
        </w:rPr>
      </w:r>
      <w:r>
        <w:rPr>
          <w:lang w:val="pt_PT" w:bidi="pt_PT"/>
        </w:rPr>
        <w:t>Os assuntos secretos pertencem somente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29.29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pertencem as coisas que são reveladas?</w:t>
      </w:r>
    </w:p>
    <w:p>
      <w:pPr/>
      <w:r>
        <w:rPr>
          <w:lang w:val="pt_PT" w:bidi="pt_PT"/>
        </w:rPr>
      </w:r>
      <w:r>
        <w:rPr>
          <w:lang w:val="pt_PT" w:bidi="pt_PT"/>
        </w:rPr>
        <w:t>As coisas que são reveladas pertencem para sempre ao povo de Israel e aos seus descendentes para que possam cumprir todas as palavras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deve fazer para que Yahweh reverta seu cativeiro, tenha compaixão deles, retorne e os reúna de todos os povos onde Yahweh os havia espalhado?</w:t>
      </w:r>
    </w:p>
    <w:p>
      <w:pPr/>
      <w:r>
        <w:rPr>
          <w:lang w:val="pt_PT" w:bidi="pt_PT"/>
        </w:rPr>
      </w:r>
      <w:r>
        <w:rPr>
          <w:lang w:val="pt_PT" w:bidi="pt_PT"/>
        </w:rPr>
        <w:t>Devem retornar a Yahweh e obedecer à sua voz, seguir tudo o que ele lhes ordenou com todo o coração e com toda 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Yahweh reunirá o povo exilado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reunirá o povo exilado de Israel dos lugares mais distantes sob 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qual lugar Yahweh levará os israelitas exilados?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levará para a terra que seus antepassados possuíram.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circuncidará os corações dos israelitas e seus descendentes?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circuncidará seus corações para que amem Yahweh, seu Deus, com todo o coração e com toda a alma, para que possam viver.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Yahweh colocará as maldições que estavam sobre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colocará as maldições sobre seus inimigos e sobre aqueles que odeiam o povo de Israel e os perseguiram.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quando o povo de Israel retornar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obedecerão à voz de Yahweh e cumprirão todos os seus mandamentos que Moisés lhes ordenou.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quando tornar o povo de Israel abundante em todo o trabalho de suas mãos, no fruto de seu corpo, no fruto de seu gado e no fruto de sua terra, para prosperidade?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se alegrará sobre o povo de Israel como se alegrou sobre seus pais.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precisa fazer para que Yahweh se alegre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precisa obedecer à voz de Yahweh, seu Deus, guardar seus mandamentos e estatutos que foram escritos no livro da lei e voltar-se para Yahweh com todo o seu coração e toda a sua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que não é muito difícil para o povo ou muito distante para eles alcançarem?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diz que o mandamento que ele está ordenando ao povo de Israel não é muito difícil para eles nem está muito longe para eles alcançarem.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localizada a palavra?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está muito perto de você, na sua boca e no seu coração, para que você a cumpra.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colocou diante do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colocou a vida e o bem, a morte e o mal diante do povo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se o povo de Israel obedecer aos decretos de Yahweh, seu Deus, que Moisés lhes ordenou?</w:t>
      </w:r>
    </w:p>
    <w:p>
      <w:pPr/>
      <w:r>
        <w:rPr>
          <w:lang w:val="pt_PT" w:bidi="pt_PT"/>
        </w:rPr>
      </w:r>
      <w:r>
        <w:rPr>
          <w:lang w:val="pt_PT" w:bidi="pt_PT"/>
        </w:rPr>
        <w:t>Eles viverão e se multiplicarão, e Yahweh os abençoará na terra para onde estavam 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as pessoas se o coração delas se desviar e elas não ouvirem, mas em vez disso o coração delas for atraído, e se elas se inclinarem a outros deuses e os adorarem?</w:t>
      </w:r>
    </w:p>
    <w:p>
      <w:pPr/>
      <w:r>
        <w:rPr>
          <w:lang w:val="pt_PT" w:bidi="pt_PT"/>
        </w:rPr>
      </w:r>
      <w:r>
        <w:rPr>
          <w:lang w:val="pt_PT" w:bidi="pt_PT"/>
        </w:rPr>
        <w:t>Certamente perecerão e não prolongarão seus dias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está pedindo ao povo de Israel para escolher enquanto ele chama o céu e a terra como testemunhas?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está pedindo ao povo que escolha a vida para que eles e seus descendentes possam viver.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devem escolher a vida?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escolher a vida para amar a Yahweh, seu Deus, obedecer à sua voz e apegar-se a ele, porque ele é a sua vida e a extensão dos seus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a todo Israel sobre sua idade avançada?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 que agora tinha cento e vinte anos e que não podia mais sair e entrar.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sobre atravessar o Jordão?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a Moisés que ele não atravessaria o Jordão, mas Deus atravessaria o Jordão à frente de Moisés e destruiria as nações diante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disse que atravessaria o Jordão em vez de Moisés?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que Josué atravessaria o Jordão diante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a Seom e a Ogue, os reis dos amorreus?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destruiu eles e suas terras.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que fará por Israel quando eles enfrentarem as nações em batalha?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que dará a Israel a vitória sobre eles quando Israel os enfrentar em batalha.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instrução Moisés dá aos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lhes diz para serem fortes, de bom ânimo, não temerem e não terem medo das nações, porque Yahweh irá com eles e não os deixará nem os abandonará.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a Josué à vista de todo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a Josué para ser forte e corajoso, pois Josué iria com o povo de Israel para a terra que Yahweh jurou aos seus antepassados dar a eles, e Yahweh os fará herdar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a Josué que Yahweh faria por ele?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a Josué que Yahweh iria à frente de Josué, estaria com ele e Yahweh não falharia nem abandonaria Josué, então Josué não deveria ter medo nem desanimar.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Moisés deu a lei depois de escrevê-la?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deu esta lei aos sacerdotes, os filhos de Levi, que carregavam a arca, e também deu cópias dela a todos os anciãos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frequência Moisés ordenou aos sacerdotes que lessem a lei que Moisés lhes deu?</w:t>
      </w:r>
    </w:p>
    <w:p>
      <w:pPr/>
      <w:r>
        <w:rPr>
          <w:lang w:val="pt_PT" w:bidi="pt_PT"/>
        </w:rPr>
      </w:r>
      <w:r>
        <w:rPr>
          <w:lang w:val="pt_PT" w:bidi="pt_PT"/>
        </w:rPr>
        <w:t>Moisés ordenou aos sacerdotes que lessem a lei ao final de cada sete anos, durante a Festa das Cabanas, na presença de todo o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disse aos sacerdotes para reunir os homens, mulheres, crianças e estrangeiros.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aos sacerdotes para reunirem todo o povo para que pudessem ouvir e aprender, e honrar a Yahweh seu Deus e guardar todas as palavras da lei e para que seus filhos pudessem ouvir e aprender a honrar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os sacerdotes devem ler a lei para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devem ler a lei para o povo enquanto viverem na terra que estavam atravessando o Jordão para possuí-la.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disse a Moisés para chamar Josué e se apresentarem na tenda do encontro?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para chamar Josué à tenda do encontro porque estava chegando o dia em que Moisés deveria morrer.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Moisés e Josué se apresentaram na tenda do encontro?</w:t>
      </w:r>
    </w:p>
    <w:p>
      <w:pPr/>
      <w:r>
        <w:rPr>
          <w:lang w:val="pt_PT" w:bidi="pt_PT"/>
        </w:rPr>
      </w:r>
      <w:r>
        <w:rPr>
          <w:lang w:val="pt_PT" w:bidi="pt_PT"/>
        </w:rPr>
        <w:t>Quando Moisés e Josué se apresentaram na tenda da congregação, Yahweh apareceu na tenda em uma coluna de nuvem que ficou sobre a porta da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disse a Moisés que o povo agiria depois que Moisés fosse dormir com seus pais?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que o povo se levantaria, agiria como prostitutas indo atrás dos deuses estranhos da terra e que esqueceriam Yahweh e quebrariam a aliança que ele havia feito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que faria quando o povo esquecesse a aliança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que no dia em que o povo abandonasse sua aliança, sua ira se acenderia contra eles, ele os abandonaria e esconderia seu rosto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que aconteceria com o povo quando Yahweh escondesse seu rosto deles?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que muitos desastres e problemas encontrariam o povo e ele esconderia seu rosto deles porque se voltaram para outros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disse a Moisés para escrever uma canção, ensiná-la ao povo de Israel e colocá-la em suas bocas?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para escrever uma canção e ensiná-la ao povo, para que a canção pudesse ser uma testemunha de Yahweh contra o povo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que o povo faria quando estivesse na terra que Yahweh jurou dar aos seus antepassados?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que o povo de Israel se voltaria para outros deuses, os adoraria, desprezaria Yahweh e quebraria sua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que a canção faria quando muitos males e problemas encontrassem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que a canção testemunharia diante de Israel como uma testemunha e não seria esquecida das bocas de seus descendentes.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sabia sobre o povo mesmo antes de trazê-los para a terra que ele havia jurado?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conhecia os planos que o povo estava formando hoje.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Moisés esperou antes de escrever a canção que Yahweh lhe disse para escrever?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escreveu a canção no mesmo dia em que Yahweh lhe disse para escrevê-la e então ele a ensinou ao povo de Israel naquele mesmo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comando Yahweh deu a Josué, filho de Num?</w:t>
      </w:r>
    </w:p>
    <w:p>
      <w:pPr/>
      <w:r>
        <w:rPr>
          <w:lang w:val="pt_PT" w:bidi="pt_PT"/>
        </w:rPr>
      </w:r>
      <w:r>
        <w:rPr>
          <w:lang w:val="pt_PT" w:bidi="pt_PT"/>
        </w:rPr>
        <w:t>Yahweh ordenou a Josué que fosse forte e de bom ânimo.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ordenou a Josué que fosse forte e corajoso?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Josué para ser forte e corajoso porque Josué levaria o povo de Israel à terra que Yahweh havia jurado a eles e Yahweh disse a Josué que estaria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Moisés deu as palavras da lei em um livro quando terminou de escrever?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deu as palavras da lei aos levitas que carregavam a Arca do Testemunho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aos levitas que deveriam fazer com o livro da lei quando ele terminou de escrevê-lo?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aos levitas para pegarem o livro da lei e colocá-lo ao lado da Arca do Testemunho de Yahweh, seu Deus, para que estivesse ali como testemunha contra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aos levitas que sabia sobre eles até hoje, enquanto ainda estava vivo?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aos levitas que sabia sobre a rebelião deles e como tinham sido rebeldes contra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manda os levitas reunirem diante dele todos os anciãos de suas tribos e seus oficiais?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diz aos levitas para reunirem os anciãos e oficiais para que ele pudesse falar suas palavras em seus ouvidos e chamar o céu e a terra para testemunhar contra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que sabe que acontecerá após sua morte?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diz que após sua morte o povo se corromperá completamente e se afastará do caminho que Moisés lhes havia ordenado.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que acontecerá quando o povo se desviar do caminho que Moisés lhes havia ordenado?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diz que o desastre virá sobre o povo nos dias seguintes, depois que eles se afastarem do caminho que Moisés lhes havia ordenado.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31.29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diz que o desastre virá sobre o povo?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diz que o desastre virá porque eles farão o que é mau aos olhos de Yahweh, de modo a irritá-lo através das obras de suas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31.30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cantou aos ouvidos de toda a assembleia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cantou todas as palavras da canção que ele havia escrito.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está pedindo aos céus e à terra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está pedindo aos céus que deem ouvidos e o deixem falar e está pedindo à terra que escute as palavras de sua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Moisés compara seu ensino e sua fala?</w:t>
      </w:r>
    </w:p>
    <w:p>
      <w:pPr/>
      <w:r>
        <w:rPr>
          <w:lang w:val="pt_PT" w:bidi="pt_PT"/>
        </w:rPr>
      </w:r>
      <w:r>
        <w:rPr>
          <w:lang w:val="pt_PT" w:bidi="pt_PT"/>
        </w:rPr>
        <w:t>Moisés compara seu ensino à chuva e seu discurso ao orvalho.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Moisés proclama e atribui grandeza?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proclama o nome de Yahweh e atribui grandeza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são as obras perfeitas e os caminhos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A obra da Rocha é perfeita e seus caminhos são 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tem iniquidade e é justo e reto?</w:t>
      </w:r>
    </w:p>
    <w:p>
      <w:pPr/>
      <w:r>
        <w:rPr>
          <w:lang w:val="pt_PT" w:bidi="pt_PT"/>
        </w:rPr>
      </w:r>
      <w:r>
        <w:rPr>
          <w:lang w:val="pt_PT" w:bidi="pt_PT"/>
        </w:rPr>
        <w:t>Deus é fiel, não tem iniquidade e é justo e reto.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chama as pessoas que agiram perversamente contra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Moisés os chama de geração perversa e tortuosa e povo insensato e tolo.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Moisés diz que fez e estabeleceu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diz que Yahweh fez e estabeleceu o povo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Moisés diz que os pais e anciãos poderão lembrar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diz que os pais e anciãos poderão lembrar os israelitas sobre os dias dos tempos antigos e os anos de muitas eras passadas.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que os pais e anciãos podem contar ao povo sobre quando o Altíssimo deu às nações a sua herança?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que o Altíssimo dividiu toda a humanidade e estabeleceu os limites dos povos de acordo com o número dos filhos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porção de Yahweh e quem é sua herança que lhe coube?</w:t>
      </w:r>
    </w:p>
    <w:p>
      <w:pPr/>
      <w:r>
        <w:rPr>
          <w:lang w:val="pt_PT" w:bidi="pt_PT"/>
        </w:rPr>
      </w:r>
      <w:r>
        <w:rPr>
          <w:lang w:val="pt_PT" w:bidi="pt_PT"/>
        </w:rPr>
        <w:t>A porção de Yahweh é o seu povo e Jacó é a sua herança que lhe coube.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 encontrou Jacó (seu povo)?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encontrou Jacó (seu povo) em uma terra deserta.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pelo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protegeu, cuidou deles e os guardou como a menina dos seus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Moisés compara a maneira como Yahweh cuidou de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compara a maneira como Yahweh cuidou de seu povo a uma águia que guarda seu ninho e paira sobre seus filhotes.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sozinho guiou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Somente Yahweh guiou o povo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Jesurum (Israel) engordou?</w:t>
      </w:r>
    </w:p>
    <w:p>
      <w:pPr/>
      <w:r>
        <w:rPr>
          <w:lang w:val="pt_PT" w:bidi="pt_PT"/>
        </w:rPr>
      </w:r>
      <w:r>
        <w:rPr>
          <w:lang w:val="pt_PT" w:bidi="pt_PT"/>
        </w:rPr>
        <w:t>Quando Jesurum (Israel) engordou e se satisfez, eles abandonaram e rejeitaram Yahweh e o fizeram ciumento com seus deuses estranhos e o irritaram com seus ídolos detestáveis.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povo de Deus esqueceu quando continuou a se rebelar?</w:t>
      </w:r>
    </w:p>
    <w:p>
      <w:pPr/>
      <w:r>
        <w:rPr>
          <w:lang w:val="pt_PT" w:bidi="pt_PT"/>
        </w:rPr>
      </w:r>
      <w:r>
        <w:rPr>
          <w:lang w:val="pt_PT" w:bidi="pt_PT"/>
        </w:rPr>
        <w:t>Eles esqueceram o Deus que lhes deu à luz.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porque seu povo o provocou?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rejeitou seu povo porque eles o provocaram.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usará para fazer Israel ficar invejoso e irado?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fará invejosos por aqueles que não são um povo, e os fará irados por uma nação que não tem entendimento.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acumularia sobre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acumularia desastres sobre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impediria Yahweh de fazer tudo o que ameaçou ao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Yahweh evitaria fazer tudo o que ameaçou ao seu povo porque seus inimigos julgariam erroneamente e diriam: “Nossa mão triunfou”.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Israel estava carente como nação?</w:t>
      </w:r>
    </w:p>
    <w:p>
      <w:pPr/>
      <w:r>
        <w:rPr>
          <w:lang w:val="pt_PT" w:bidi="pt_PT"/>
        </w:rPr>
      </w:r>
      <w:r>
        <w:rPr>
          <w:lang w:val="pt_PT" w:bidi="pt_PT"/>
        </w:rPr>
        <w:t>Israel estava sem sabedoria e não havia entendimento neles.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quer que Israel considere?</w:t>
      </w:r>
    </w:p>
    <w:p>
      <w:pPr/>
      <w:r>
        <w:rPr>
          <w:lang w:val="pt_PT" w:bidi="pt_PT"/>
        </w:rPr>
      </w:r>
      <w:r>
        <w:rPr>
          <w:lang w:val="pt_PT" w:bidi="pt_PT"/>
        </w:rPr>
        <w:t>Moisés quer que Israel considere seu destino futuro.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32.30–31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que Israel pode colocar seus inimigos em fuga e ter vitória sobre eles?</w:t>
      </w:r>
    </w:p>
    <w:p>
      <w:pPr/>
      <w:r>
        <w:rPr>
          <w:lang w:val="pt_PT" w:bidi="pt_PT"/>
        </w:rPr>
      </w:r>
      <w:r>
        <w:rPr>
          <w:lang w:val="pt_PT" w:bidi="pt_PT"/>
        </w:rPr>
        <w:t>Israel pode ter vitória porque Yahweh lhes tem dado a vitória e a rocha dos seus inimigos não é como a Rocha dos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descrito o vinho das uvas de Sodoma e Gomorra?</w:t>
      </w:r>
    </w:p>
    <w:p>
      <w:pPr/>
      <w:r>
        <w:rPr>
          <w:lang w:val="pt_PT" w:bidi="pt_PT"/>
        </w:rPr>
      </w:r>
      <w:r>
        <w:rPr>
          <w:lang w:val="pt_PT" w:bidi="pt_PT"/>
        </w:rPr>
        <w:t>O vinho é descrito como o veneno de cobra e o veneno mortal de uma serpente.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vem a videira do inimigo e como são descritas as uvas?</w:t>
      </w:r>
    </w:p>
    <w:p>
      <w:pPr/>
      <w:r>
        <w:rPr>
          <w:lang w:val="pt_PT" w:bidi="pt_PT"/>
        </w:rPr>
      </w:r>
      <w:r>
        <w:rPr>
          <w:lang w:val="pt_PT" w:bidi="pt_PT"/>
        </w:rPr>
        <w:t>A videira deles vem de Sodoma e Gomorra e suas uvas são venenosas e amargas.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plano de Yahweh é mantido?</w:t>
      </w:r>
    </w:p>
    <w:p>
      <w:pPr/>
      <w:r>
        <w:rPr>
          <w:lang w:val="pt_PT" w:bidi="pt_PT"/>
        </w:rPr>
      </w:r>
      <w:r>
        <w:rPr>
          <w:lang w:val="pt_PT" w:bidi="pt_PT"/>
        </w:rPr>
        <w:t>O plano de Yahweh é mantido por ele e selado entre seus tesouros.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pertence a vingança e a retribuição?</w:t>
      </w:r>
    </w:p>
    <w:p>
      <w:pPr/>
      <w:r>
        <w:rPr>
          <w:lang w:val="pt_PT" w:bidi="pt_PT"/>
        </w:rPr>
      </w:r>
      <w:r>
        <w:rPr>
          <w:lang w:val="pt_PT" w:bidi="pt_PT"/>
        </w:rPr>
        <w:t>A vingança e a retribuição pertencem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32.35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Quão cedo pode o dia do desastre e as coisas que estão por vir acontecer?</w:t>
      </w:r>
    </w:p>
    <w:p>
      <w:pPr/>
      <w:r>
        <w:rPr>
          <w:lang w:val="pt_PT" w:bidi="pt_PT"/>
        </w:rPr>
      </w:r>
      <w:r>
        <w:rPr>
          <w:lang w:val="pt_PT" w:bidi="pt_PT"/>
        </w:rPr>
        <w:t>O desastre está próximo e as coisas que estão por vir se apressarão a acontecer.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tomará decisões por seu povo e terá piedade de seus servos?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decidirá por seu povo e terá piedade de seus servos.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32.37–38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não vem a ajuda e proteção para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A proteção e a ajuda não vêm dos deuses, a rocha em quem buscaram refúgio e que comeram seus sacrifícios e beberam suas libações.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Deus diz que é um deus além dele e o que Deus sozinho diz que pode fazer?</w:t>
      </w:r>
    </w:p>
    <w:p>
      <w:pPr/>
      <w:r>
        <w:rPr>
          <w:lang w:val="pt_PT" w:bidi="pt_PT"/>
        </w:rPr>
      </w:r>
      <w:r>
        <w:rPr>
          <w:lang w:val="pt_PT" w:bidi="pt_PT"/>
        </w:rPr>
        <w:t>Deus diz que não há outro deus além dele e somente ele matará e dará vida, ferirá e curará.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Deus, que é o único Deus, promete ao levantar sua mão para o céu?</w:t>
      </w:r>
    </w:p>
    <w:p>
      <w:pPr/>
      <w:r>
        <w:rPr>
          <w:lang w:val="pt_PT" w:bidi="pt_PT"/>
        </w:rPr>
      </w:r>
      <w:r>
        <w:rPr>
          <w:lang w:val="pt_PT" w:bidi="pt_PT"/>
        </w:rPr>
        <w:t>Enquanto ele levanta a mão para o céu, ele promete que, enquanto viver para sempre, ele agirá.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Deus trará justiça e vingança?</w:t>
      </w:r>
    </w:p>
    <w:p>
      <w:pPr/>
      <w:r>
        <w:rPr>
          <w:lang w:val="pt_PT" w:bidi="pt_PT"/>
        </w:rPr>
      </w:r>
      <w:r>
        <w:rPr>
          <w:lang w:val="pt_PT" w:bidi="pt_PT"/>
        </w:rPr>
        <w:t>Deus trará justiça e vingança sobre seus inimigos e aqueles que o odeiam.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Deus diz que suas flechas se embriagarão com sangue e sua espada devorará carne?</w:t>
      </w:r>
    </w:p>
    <w:p>
      <w:pPr/>
      <w:r>
        <w:rPr>
          <w:lang w:val="pt_PT" w:bidi="pt_PT"/>
        </w:rPr>
      </w:r>
      <w:r>
        <w:rPr>
          <w:lang w:val="pt_PT" w:bidi="pt_PT"/>
        </w:rPr>
        <w:t>As flechas de Deus estarão embriagadas com o sangue dos mortos e cativos, e sua espada devorará a carne das cabeças dos líderes do inimigo?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alegrará com o povo de Deus quando Ele vingar o sangue de seus servos e trazer vingança sobre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As nações se alegrarão com o povo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32.43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Deus fará expiação por sua terra?</w:t>
      </w:r>
    </w:p>
    <w:p>
      <w:pPr/>
      <w:r>
        <w:rPr>
          <w:lang w:val="pt_PT" w:bidi="pt_PT"/>
        </w:rPr>
      </w:r>
      <w:r>
        <w:rPr>
          <w:lang w:val="pt_PT" w:bidi="pt_PT"/>
        </w:rPr>
        <w:t>Deus fará expiação por sua terra, por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cantou todas as palavras desta canção aos ouvidos do povo?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 Josué cantaram esta canção aos ouvidos do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Israel deve fixar suas mentes nas palavras que Moisés testemunhou a eles?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deve fixar suas mentes nas palavras de Moisés para que possam ordenar a seus filhos que guardem todas as palavras desta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32.48–49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disse a Moisés para subir nas montanhas em frente a Jericó?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para subir às montanhas para que ele pudesse ver a terra de Canaã que Yahweh estava dando ao povo de Israel como sua posse.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que acontecerá a Moisés na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que Moisés morrerá na montanha como Arão morreu no Monte Hor e foi reunido ao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32.50–51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disse que Moisés iria morrer na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Moisés iria morrer na montanha porque foi infiel a Yahweh nas águas de Meribá em Cades e porque Moisés não tratou Yahweh com honra e respeito entre o povo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32.52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Moisés veria antes de sua morte?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Moisés veria a terra que Yahweh estava dando ao povo de Israel, mas ele não iria até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Moisés deu esta bênção ao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deu esta bênção ao povo de Israel antes de sua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descreve Yahweh?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descreve Yahweh como aquele que brilhou desde o Monte Parã, veio com dezenas de milhares de santos, e em sua mão direita havia relâmpagos.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se sente em relação ao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ama o povo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povo santo de Israel responde ao amor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povo santo de Israel se prostra aos pés de Yahweh e recebe as palavras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sobre a lei que ele ordenou ao povo?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chama a lei de herança para a assembleia de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se tornou quando os chefes do povo e todas as tribos de Israel se reuniram?</w:t>
      </w:r>
    </w:p>
    <w:p>
      <w:pPr/>
      <w:r>
        <w:rPr>
          <w:lang w:val="pt_PT" w:bidi="pt_PT"/>
        </w:rPr>
      </w:r>
      <w:r>
        <w:rPr>
          <w:lang w:val="pt_PT" w:bidi="pt_PT"/>
        </w:rPr>
        <w:t>Yahweh tornou-se rei em Jesurum (Israel).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que aconteceria com Rúben?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que Rúben viveria e não morreria, mas seus homens seriam poucos.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bênção que Moisés dá a Judá?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pede a Yahweh que abençoe Judá ouvindo a voz de Judá, trazendo-o para seu povo e lutando por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aos levitas para fazerem em sua bênção a eles?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diz aos levitas para ensinarem os decretos de Yahweh, colocarem incenso e holocaustos no altar de Yahweh, bendizerem Yahweh e aceitarem o trabalho de suas mãos e para despedaçarem os lombos daqueles que se levantam contra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aos levitas para fazerem em sua bênção a eles?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diz aos levitas para ensinarem os decretos de Yahweh, colocarem incenso e holocaustos no altar de Yahweh, abençoarem Yahweh e aceitarem a obra de suas mãos e para esmagarem os lombos daqueles que se levantam contra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sobre a bênção de Benjamim?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que Benjamim é o amado de Yahweh, Yahweh o protege o dia todo e ele vive entre os braços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 príncipe sobre seus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José era príncipe sobre seus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farão as dezenas de milhares de Efraim e os milhares de Manassés?</w:t>
      </w:r>
    </w:p>
    <w:p>
      <w:pPr/>
      <w:r>
        <w:rPr>
          <w:lang w:val="pt_PT" w:bidi="pt_PT"/>
        </w:rPr>
      </w:r>
      <w:r>
        <w:rPr>
          <w:lang w:val="pt_PT" w:bidi="pt_PT"/>
        </w:rPr>
        <w:t>Eles empurrarão os povos, todos eles, até os confins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Moisés diz que virão as bênçãos de Zebulom e Issacar?</w:t>
      </w:r>
    </w:p>
    <w:p>
      <w:pPr/>
      <w:r>
        <w:rPr>
          <w:lang w:val="pt_PT" w:bidi="pt_PT"/>
        </w:rPr>
      </w:r>
      <w:r>
        <w:rPr>
          <w:lang w:val="pt_PT" w:bidi="pt_PT"/>
        </w:rPr>
        <w:t>As bênçãos de Zebulom e Issacar virão das montanhas, da abundância dos mares e da areia escondida na beira do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diz que Gade viverá à medida que seu território for ampliado?</w:t>
      </w:r>
    </w:p>
    <w:p>
      <w:pPr/>
      <w:r>
        <w:rPr>
          <w:lang w:val="pt_PT" w:bidi="pt_PT"/>
        </w:rPr>
      </w:r>
      <w:r>
        <w:rPr>
          <w:lang w:val="pt_PT" w:bidi="pt_PT"/>
        </w:rPr>
        <w:t>Gade viverá ali como uma leoa e arrancará um braço ou uma cabeça.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Gade realizou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Gade cumpriu a justiça de Yahweh e seus decretos com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descreveu Dã?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descreveu Dã como um filhote de leão que salta de Basã.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terra Moisés disse que Naftali tomará?</w:t>
      </w:r>
    </w:p>
    <w:p>
      <w:pPr/>
      <w:r>
        <w:rPr>
          <w:lang w:val="pt_PT" w:bidi="pt_PT"/>
        </w:rPr>
      </w:r>
      <w:r>
        <w:rPr>
          <w:lang w:val="pt_PT" w:bidi="pt_PT"/>
        </w:rPr>
        <w:t>Naftali tomará posse da terra ao oeste e sul.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diz sobre a bênção para Aser?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diz que Aser será mais abençoado do que os outros filhos, que ele poderá mergulhar seu pé em azeite e que estará seguro por todos os seus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que Deus fará aos inimigos de Jesurum (Israel)?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que Deus expulsaria os inimigos de Jesurum (Israel) de diante deles e que Deus dirá: "Destrua!"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viverão os descendentes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Os descendentes de Jacó viverão seguros e protegidos em uma terra de grãos e vinho novo.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33.29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descreve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descreve Israel como abençoado e um povo salvo por Yahweh, cujos inimigos virão tremendo até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34.1–3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Moisés foi mostrado todas as terras que as tribos de Israel possuiriam?</w:t>
      </w:r>
    </w:p>
    <w:p>
      <w:pPr/>
      <w:r>
        <w:rPr>
          <w:lang w:val="pt_PT" w:bidi="pt_PT"/>
        </w:rPr>
      </w:r>
      <w:r>
        <w:rPr>
          <w:lang w:val="pt_PT" w:bidi="pt_PT"/>
        </w:rPr>
        <w:t>Moisés viu toda a terra que as tribos de Israel possuiriam do topo de Pisga.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permitiu que Moisés visse antes de morrer?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permitiu que Moisés visse a terra que Yahweh jurou a Abraão, Isaque 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morreu e onde Yahweh enterrou Moisés?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morreu na terra de Moabe e Yahweh o enterrou no vale na terra de Moabe, em frente a Beth Peor.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condição física de Moisés quando ele morreu aos cento e vinte anos de idade?</w:t>
      </w:r>
    </w:p>
    <w:p>
      <w:pPr/>
      <w:r>
        <w:rPr>
          <w:lang w:val="pt_PT" w:bidi="pt_PT"/>
        </w:rPr>
      </w:r>
      <w:r>
        <w:rPr>
          <w:lang w:val="pt_PT" w:bidi="pt_PT"/>
        </w:rPr>
        <w:t>Quando Moisés morreu, ele ainda estava forte e podia ver bem.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o povo de Israel chorou por Moisés?</w:t>
      </w:r>
    </w:p>
    <w:p>
      <w:pPr/>
      <w:r>
        <w:rPr>
          <w:lang w:val="pt_PT" w:bidi="pt_PT"/>
        </w:rPr>
      </w:r>
      <w:r>
        <w:rPr>
          <w:lang w:val="pt_PT" w:bidi="pt_PT"/>
        </w:rPr>
        <w:t>O povo chorou por Moisés durante trinta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Israel ouviu Josué e fez o que Yahweh havia ordenado a Moisés?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ouviu Josué porque Josué estava cheio do espírito de sabedoria, e Moisés tinha imposto as mãos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era conhecido por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conhecia Moisés face a face.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 34.10–12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Já houve algum profeta como Moisés em Israel?</w:t>
      </w:r>
    </w:p>
    <w:p>
      <w:pPr/>
      <w:r>
        <w:rPr>
          <w:lang w:val="pt_PT" w:bidi="pt_PT"/>
        </w:rPr>
      </w:r>
      <w:r>
        <w:rPr>
          <w:lang w:val="pt_PT" w:bidi="pt_PT"/>
        </w:rPr>
        <w:t>Nunca houve profeta como Moisés em todo Israel.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