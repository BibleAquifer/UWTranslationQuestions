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EPH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descreve as pessoas para quem ele está escrevendo nesta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descreve as pessoas a quem está escrevendo como santos e como confiando fielmente em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Deus Pai abençoou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Deus, o Pai, abençoou os crentes com toda bênção espiritual nas regiões celestiais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Deus Pai escolheu aqueles que acreditam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Deus, o Pai, escolheu aqueles que creem em Cristo antes da fundação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propósito Deus Pai escolheu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Deus, o Pai, escolheu os crentes para que pudessem ser santos e irrepreensíveis diante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destinou os crentes de antemão para a adoção?</w:t>
      </w:r>
    </w:p>
    <w:p>
      <w:pPr/>
      <w:r>
        <w:rPr>
          <w:lang w:val="pt_PT" w:bidi="pt_PT"/>
        </w:rPr>
      </w:r>
      <w:r>
        <w:rPr>
          <w:lang w:val="pt_PT" w:bidi="pt_PT"/>
        </w:rPr>
        <w:t>Deus destinou os crentes de antemão porque teve prazer em fazê-lo.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destinou os crentes de antemão para a adoção?</w:t>
      </w:r>
    </w:p>
    <w:p>
      <w:pPr/>
      <w:r>
        <w:rPr>
          <w:lang w:val="pt_PT" w:bidi="pt_PT"/>
        </w:rPr>
      </w:r>
      <w:r>
        <w:rPr>
          <w:lang w:val="pt_PT" w:bidi="pt_PT"/>
        </w:rPr>
        <w:t>Deus destinou os crentes de antemão para que Ele fosse louvado por sua gloriosa graça.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recebem através do sangue de Cristo, o amado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recebem a redenção, o perdão de suas transgressões através do sangue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quando chegar o tempo para a conclusão de seu plano?</w:t>
      </w:r>
    </w:p>
    <w:p>
      <w:pPr/>
      <w:r>
        <w:rPr>
          <w:lang w:val="pt_PT" w:bidi="pt_PT"/>
        </w:rPr>
      </w:r>
      <w:r>
        <w:rPr>
          <w:lang w:val="pt_PT" w:bidi="pt_PT"/>
        </w:rPr>
        <w:t>Deus reunirá tudo no céu e na terra sob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selo os crentes receberam quando ouviram a palavra da verdade?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foram selados com o Espírito Santo prometido.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o Espírito é um sinal de garantia?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é um sinal da herança dos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ora para que os Efésios sejam iluminados a entender o que ?</w:t>
      </w:r>
    </w:p>
    <w:p>
      <w:pPr/>
      <w:r>
        <w:rPr>
          <w:lang w:val="pt_PT" w:bidi="pt_PT"/>
        </w:rPr>
      </w:r>
      <w:r>
        <w:rPr>
          <w:lang w:val="pt_PT" w:bidi="pt_PT"/>
        </w:rPr>
        <w:t>Paulo ora para que os Efésios sejam iluminados para entender a esperança de sua vocação e as gloriosas riquezas da herança de Cristo nos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mesmo poder que agora opera nos crentes fez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O mesmo poder ressuscitou Cristo dos mortos e o assentou à direita de Deus nos lugares celestiais.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colocou sob os pés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Deus colocou todas as coisas debaixo dos pés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1.22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posição de autoridade de Cristo na Igreja?</w:t>
      </w:r>
    </w:p>
    <w:p>
      <w:pPr/>
      <w:r>
        <w:rPr>
          <w:lang w:val="pt_PT" w:bidi="pt_PT"/>
        </w:rPr>
      </w:r>
      <w:r>
        <w:rPr>
          <w:lang w:val="pt_PT" w:bidi="pt_PT"/>
        </w:rPr>
        <w:t>Cristo é a cabeça sobre todas as coisas na Igreja.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Igreja?</w:t>
      </w:r>
    </w:p>
    <w:p>
      <w:pPr/>
      <w:r>
        <w:rPr>
          <w:lang w:val="pt_PT" w:bidi="pt_PT"/>
        </w:rPr>
      </w:r>
      <w:r>
        <w:rPr>
          <w:lang w:val="pt_PT" w:bidi="pt_PT"/>
        </w:rPr>
        <w:t>A Igreja é o corpo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condição espiritual de todos os descrentes?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incrédulos estão mortos em seus delitos e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está operando nos filhos da desobediência?</w:t>
      </w:r>
    </w:p>
    <w:p>
      <w:pPr/>
      <w:r>
        <w:rPr>
          <w:lang w:val="pt_PT" w:bidi="pt_PT"/>
        </w:rPr>
      </w:r>
      <w:r>
        <w:rPr>
          <w:lang w:val="pt_PT" w:bidi="pt_PT"/>
        </w:rPr>
        <w:t>O governante das autoridades do ar está operando nos filhos da desobediência.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natureza, o que são todos os descrentes?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incrédulos são por natureza filhos da 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é rico em misericórdia para com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Deus é rico em misericórdia por causa de seu grande 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foram salvos?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foram salvos pela graça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crentes estão sentados?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estão assentados nos lugares celestiais com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propósito Deus salvou e levantou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Deus salvou e levantou os crentes para que nas eras que estão por vir ele possa mostrar-lhes as grandes riquezas de sua graça.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fomos salvos?</w:t>
      </w:r>
    </w:p>
    <w:p>
      <w:pPr/>
      <w:r>
        <w:rPr>
          <w:lang w:val="pt_PT" w:bidi="pt_PT"/>
        </w:rPr>
      </w:r>
      <w:r>
        <w:rPr>
          <w:lang w:val="pt_PT" w:bidi="pt_PT"/>
        </w:rPr>
        <w:t>Fomos salvos pela graça mediante a fé como dom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crente não deve se gabar?</w:t>
      </w:r>
    </w:p>
    <w:p>
      <w:pPr/>
      <w:r>
        <w:rPr>
          <w:lang w:val="pt_PT" w:bidi="pt_PT"/>
        </w:rPr>
      </w:r>
      <w:r>
        <w:rPr>
          <w:lang w:val="pt_PT" w:bidi="pt_PT"/>
        </w:rPr>
        <w:t>Nenhum crente deve se gabar porque não é salvo por suas próprias obras.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propósito Deus criou os crentes em Cristo Jesus?</w:t>
      </w:r>
    </w:p>
    <w:p>
      <w:pPr/>
      <w:r>
        <w:rPr>
          <w:lang w:val="pt_PT" w:bidi="pt_PT"/>
        </w:rPr>
      </w:r>
      <w:r>
        <w:rPr>
          <w:lang w:val="pt_PT" w:bidi="pt_PT"/>
        </w:rPr>
        <w:t>O propósito de Deus para os crentes em Cristo Jesus é que eles andem em boas obras.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condição espiritual dos gentios incrédulos?</w:t>
      </w:r>
    </w:p>
    <w:p>
      <w:pPr/>
      <w:r>
        <w:rPr>
          <w:lang w:val="pt_PT" w:bidi="pt_PT"/>
        </w:rPr>
      </w:r>
      <w:r>
        <w:rPr>
          <w:lang w:val="pt_PT" w:bidi="pt_PT"/>
        </w:rPr>
        <w:t>Os gentios incrédulos estão separados de Cristo, alienados de Israel, estranhos às alianças, sem esperança e sem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trouxe alguns incrédulos gentios para perto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Alguns gentios incrédulos foram aproximados de Deus pelo sangue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Cristo mudou o relacionamento entre gentios e judeus?</w:t>
      </w:r>
    </w:p>
    <w:p>
      <w:pPr/>
      <w:r>
        <w:rPr>
          <w:lang w:val="pt_PT" w:bidi="pt_PT"/>
        </w:rPr>
      </w:r>
      <w:r>
        <w:rPr>
          <w:lang w:val="pt_PT" w:bidi="pt_PT"/>
        </w:rPr>
        <w:t>Cristo fez dos gentios crentes e dos judeus um só grupo, destruindo a hostilidade que os dividia.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aboliu para fazer a paz entre judeus e gentios?</w:t>
      </w:r>
    </w:p>
    <w:p>
      <w:pPr/>
      <w:r>
        <w:rPr>
          <w:lang w:val="pt_PT" w:bidi="pt_PT"/>
        </w:rPr>
      </w:r>
      <w:r>
        <w:rPr>
          <w:lang w:val="pt_PT" w:bidi="pt_PT"/>
        </w:rPr>
        <w:t>Cristo aboliu a lei dos mandamentos e regulamentos para fazer a paz entre judeus e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meios todos os crentes têm acesso ao Pai?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crentes têm acesso ao Pai por meio do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fundamento a família de Deus é construída?</w:t>
      </w:r>
    </w:p>
    <w:p>
      <w:pPr/>
      <w:r>
        <w:rPr>
          <w:lang w:val="pt_PT" w:bidi="pt_PT"/>
        </w:rPr>
      </w:r>
      <w:r>
        <w:rPr>
          <w:lang w:val="pt_PT" w:bidi="pt_PT"/>
        </w:rPr>
        <w:t>A família de Deus é construída sobre o fundamento dos apóstolos e profetas, sendo Cristo Jesus a pedra angular.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edifício os crentes estão se tornando?</w:t>
      </w:r>
    </w:p>
    <w:p>
      <w:pPr/>
      <w:r>
        <w:rPr>
          <w:lang w:val="pt_PT" w:bidi="pt_PT"/>
        </w:rPr>
      </w:r>
      <w:r>
        <w:rPr>
          <w:lang w:val="pt_PT" w:bidi="pt_PT"/>
        </w:rPr>
        <w:t>Estão se tornando um templo sagrado para 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Deus habita no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Deus habita no Espírito dentro dos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benefício de quem Deus deu a Paulo sua mordomia?</w:t>
      </w:r>
    </w:p>
    <w:p>
      <w:pPr/>
      <w:r>
        <w:rPr>
          <w:lang w:val="pt_PT" w:bidi="pt_PT"/>
        </w:rPr>
      </w:r>
      <w:r>
        <w:rPr>
          <w:lang w:val="pt_PT" w:bidi="pt_PT"/>
        </w:rPr>
        <w:t>Deus deu a Paulo sua mordomia para o benefício dos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revelado a Paulo?</w:t>
      </w:r>
    </w:p>
    <w:p>
      <w:pPr/>
      <w:r>
        <w:rPr>
          <w:lang w:val="pt_PT" w:bidi="pt_PT"/>
        </w:rPr>
      </w:r>
      <w:r>
        <w:rPr>
          <w:lang w:val="pt_PT" w:bidi="pt_PT"/>
        </w:rPr>
        <w:t>A revelação sobre o mistério foi revelada a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Deus revelou o que não foi dado a conhecer à raça humana em outras gerações?</w:t>
      </w:r>
    </w:p>
    <w:p>
      <w:pPr/>
      <w:r>
        <w:rPr>
          <w:lang w:val="pt_PT" w:bidi="pt_PT"/>
        </w:rPr>
      </w:r>
      <w:r>
        <w:rPr>
          <w:lang w:val="pt_PT" w:bidi="pt_PT"/>
        </w:rPr>
        <w:t>Deus revelou a verdade oculta sobre Cristo aos seus apóstolos e profetas.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verdade oculta foi revelada?</w:t>
      </w:r>
    </w:p>
    <w:p>
      <w:pPr/>
      <w:r>
        <w:rPr>
          <w:lang w:val="pt_PT" w:bidi="pt_PT"/>
        </w:rPr>
      </w:r>
      <w:r>
        <w:rPr>
          <w:lang w:val="pt_PT" w:bidi="pt_PT"/>
        </w:rPr>
        <w:t>A verdade oculta revelada é que os gentios são co-herdeiros e membros do corpo, e co-participantes da promessa em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presente foi dado a Paulo?</w:t>
      </w:r>
    </w:p>
    <w:p>
      <w:pPr/>
      <w:r>
        <w:rPr>
          <w:lang w:val="pt_PT" w:bidi="pt_PT"/>
        </w:rPr>
      </w:r>
      <w:r>
        <w:rPr>
          <w:lang w:val="pt_PT" w:bidi="pt_PT"/>
        </w:rPr>
        <w:t>O dom da graça de Deus foi dado a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Paulo foi enviado para ajudar os gentios a entender?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enviado para ajudar os gentios a entender a administração do mistério que estava oculto desde os séculos em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complexa sabedoria de Deus será revelada através de que?</w:t>
      </w:r>
    </w:p>
    <w:p>
      <w:pPr/>
      <w:r>
        <w:rPr>
          <w:lang w:val="pt_PT" w:bidi="pt_PT"/>
        </w:rPr>
      </w:r>
      <w:r>
        <w:rPr>
          <w:lang w:val="pt_PT" w:bidi="pt_PT"/>
        </w:rPr>
        <w:t>Através da igreja, a complexa sabedoria de Deus será conhecida.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os crentes têm por causa da fé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os crentes têm ousadia e acesso com confiança por causa da fé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nomeado e criado após o Pai?</w:t>
      </w:r>
    </w:p>
    <w:p>
      <w:pPr/>
      <w:r>
        <w:rPr>
          <w:lang w:val="pt_PT" w:bidi="pt_PT"/>
        </w:rPr>
      </w:r>
      <w:r>
        <w:rPr>
          <w:lang w:val="pt_PT" w:bidi="pt_PT"/>
        </w:rPr>
        <w:t>Toda família no céu e na terra é nomeada e criada pelo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ora para que os crentes sejam fortalecidos?</w:t>
      </w:r>
    </w:p>
    <w:p>
      <w:pPr/>
      <w:r>
        <w:rPr>
          <w:lang w:val="pt_PT" w:bidi="pt_PT"/>
        </w:rPr>
      </w:r>
      <w:r>
        <w:rPr>
          <w:lang w:val="pt_PT" w:bidi="pt_PT"/>
        </w:rPr>
        <w:t>Paulo ora para que os crentes sejam fortalecidos com poder através do Espírito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ora para que os crentes possam entender o que?</w:t>
      </w:r>
    </w:p>
    <w:p>
      <w:pPr/>
      <w:r>
        <w:rPr>
          <w:lang w:val="pt_PT" w:bidi="pt_PT"/>
        </w:rPr>
      </w:r>
      <w:r>
        <w:rPr>
          <w:lang w:val="pt_PT" w:bidi="pt_PT"/>
        </w:rPr>
        <w:t>Paulo ora para que os crentes possam compreender quão largo, longo, alto e profundo é o amor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ora para que seja dado ao Pai por todas as gerações?</w:t>
      </w:r>
    </w:p>
    <w:p>
      <w:pPr/>
      <w:r>
        <w:rPr>
          <w:lang w:val="pt_PT" w:bidi="pt_PT"/>
        </w:rPr>
      </w:r>
      <w:r>
        <w:rPr>
          <w:lang w:val="pt_PT" w:bidi="pt_PT"/>
        </w:rPr>
        <w:t>Paulo ora para que a glória na Igreja e em Cristo Jesus seja dada ao Pai por todas as gerações.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exorta os crentes a viver?</w:t>
      </w:r>
    </w:p>
    <w:p>
      <w:pPr/>
      <w:r>
        <w:rPr>
          <w:lang w:val="pt_PT" w:bidi="pt_PT"/>
        </w:rPr>
      </w:r>
      <w:r>
        <w:rPr>
          <w:lang w:val="pt_PT" w:bidi="pt_PT"/>
        </w:rPr>
        <w:t>Paulo exorta os crentes a andarem de maneira digna de sua vocação.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deu a cada crente após sua ascensão?</w:t>
      </w:r>
    </w:p>
    <w:p>
      <w:pPr/>
      <w:r>
        <w:rPr>
          <w:lang w:val="pt_PT" w:bidi="pt_PT"/>
        </w:rPr>
      </w:r>
      <w:r>
        <w:rPr>
          <w:lang w:val="pt_PT" w:bidi="pt_PT"/>
        </w:rPr>
        <w:t>Cristo deu a cada crente graça conforme a medida do dom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cinco tipos de pessoas Paulo diz que Cristo escolheu?</w:t>
      </w:r>
    </w:p>
    <w:p>
      <w:pPr/>
      <w:r>
        <w:rPr>
          <w:lang w:val="pt_PT" w:bidi="pt_PT"/>
        </w:rPr>
      </w:r>
      <w:r>
        <w:rPr>
          <w:lang w:val="pt_PT" w:bidi="pt_PT"/>
        </w:rPr>
        <w:t>Cristo escolheu apóstolos, profetas, evangelistas, pastores e mestres.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esses cinco tipos de pessoas devem fazer pela igreja?</w:t>
      </w:r>
    </w:p>
    <w:p>
      <w:pPr/>
      <w:r>
        <w:rPr>
          <w:lang w:val="pt_PT" w:bidi="pt_PT"/>
        </w:rPr>
      </w:r>
      <w:r>
        <w:rPr>
          <w:lang w:val="pt_PT" w:bidi="pt_PT"/>
        </w:rPr>
        <w:t>Esses cinco tipos de pessoas devem equipar os crentes para a obra do serviço, para a edificação do corpo.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diz que os crentes podem ser como crianças?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podem ser como crianças, sendo jogados de um lado para o outro e levados pela astúcia das pessoas e pelo engano errante.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diz que o corpo de crentes é construído?</w:t>
      </w:r>
    </w:p>
    <w:p>
      <w:pPr/>
      <w:r>
        <w:rPr>
          <w:lang w:val="pt_PT" w:bidi="pt_PT"/>
        </w:rPr>
      </w:r>
      <w:r>
        <w:rPr>
          <w:lang w:val="pt_PT" w:bidi="pt_PT"/>
        </w:rPr>
        <w:t>O corpo de crentes se encaixa, mantido junto por cada articulação, cada parte trabalhando no crescimento do corpo, para a edificação de cada um em 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diz que os gentios andam?</w:t>
      </w:r>
    </w:p>
    <w:p>
      <w:pPr/>
      <w:r>
        <w:rPr>
          <w:lang w:val="pt_PT" w:bidi="pt_PT"/>
        </w:rPr>
      </w:r>
      <w:r>
        <w:rPr>
          <w:lang w:val="pt_PT" w:bidi="pt_PT"/>
        </w:rPr>
        <w:t>Os gentios andam na futilidade de suas mentes.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aconteceu com o entendimento dos gentios?</w:t>
      </w:r>
    </w:p>
    <w:p>
      <w:pPr/>
      <w:r>
        <w:rPr>
          <w:lang w:val="pt_PT" w:bidi="pt_PT"/>
        </w:rPr>
      </w:r>
      <w:r>
        <w:rPr>
          <w:lang w:val="pt_PT" w:bidi="pt_PT"/>
        </w:rPr>
        <w:t>O entendimento dos gentios foi obscurecido.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os gentios se entregaram?</w:t>
      </w:r>
    </w:p>
    <w:p>
      <w:pPr/>
      <w:r>
        <w:rPr>
          <w:lang w:val="pt_PT" w:bidi="pt_PT"/>
        </w:rPr>
      </w:r>
      <w:r>
        <w:rPr>
          <w:lang w:val="pt_PT" w:bidi="pt_PT"/>
        </w:rPr>
        <w:t>Os gentios se entregaram à sensualidade para praticar toda espécie de impureza.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os crentes devem abandonar?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abandonar o que pertence ao velho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os crentes devem vestir?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revestir-se do novo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um crente nunca deve dar oportunidade?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nunca deve dar oportunidade ao diabo.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fazer em vez de roubar?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trabalhar para que possam compartilhar com a pessoa que tem necessidade.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conversa Paulo diz que deve sair da boca do crente?</w:t>
      </w:r>
    </w:p>
    <w:p>
      <w:pPr/>
      <w:r>
        <w:rPr>
          <w:lang w:val="pt_PT" w:bidi="pt_PT"/>
        </w:rPr>
      </w:r>
      <w:r>
        <w:rPr>
          <w:lang w:val="pt_PT" w:bidi="pt_PT"/>
        </w:rPr>
        <w:t>Nenhuma conversa corrupta deve sair da boca do crente, mas, em vez disso, palavras que edificam 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um crente não deve entristecer?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não deve entristecer 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4.32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crente deve fazer porque Deus em Cristo o perdoou?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deve perdoar os outros porque Deus em Cristo o perdoou.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os crentes devem imitar?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imitar Deus Pai como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fez que foi um aroma agradável a Deus?</w:t>
      </w:r>
    </w:p>
    <w:p>
      <w:pPr/>
      <w:r>
        <w:rPr>
          <w:lang w:val="pt_PT" w:bidi="pt_PT"/>
        </w:rPr>
      </w:r>
      <w:r>
        <w:rPr>
          <w:lang w:val="pt_PT" w:bidi="pt_PT"/>
        </w:rPr>
        <w:t>Cristo se entregou pelos crentes como oferta e sacrifício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deve ser mencionado entre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A imoralidade sexual, a impureza e a ganância não devem ser mencionadas entre 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atitude deve ser vista entre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devem, em vez disso, ter uma atitude de gratidão.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tem herança no reino de Cristo 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imorais, impuros e gananciosos não têm herança no reino de Cristo 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vindo sobre os filhos da desobediência?</w:t>
      </w:r>
    </w:p>
    <w:p>
      <w:pPr/>
      <w:r>
        <w:rPr>
          <w:lang w:val="pt_PT" w:bidi="pt_PT"/>
        </w:rPr>
      </w:r>
      <w:r>
        <w:rPr>
          <w:lang w:val="pt_PT" w:bidi="pt_PT"/>
        </w:rPr>
        <w:t>A ira de Deus está vindo sobre os filhos da desobediência.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fruto da luz é agradável ao Senhor?</w:t>
      </w:r>
    </w:p>
    <w:p>
      <w:pPr/>
      <w:r>
        <w:rPr>
          <w:lang w:val="pt_PT" w:bidi="pt_PT"/>
        </w:rPr>
      </w:r>
      <w:r>
        <w:rPr>
          <w:lang w:val="pt_PT" w:bidi="pt_PT"/>
        </w:rPr>
        <w:t>O fruto da bondade, justiça e verdade é agradável ao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fazer com as obras das trevas?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não devem participar, mas sim expor, as obras das trevas.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revelado pela luz?</w:t>
      </w:r>
    </w:p>
    <w:p>
      <w:pPr/>
      <w:r>
        <w:rPr>
          <w:lang w:val="pt_PT" w:bidi="pt_PT"/>
        </w:rPr>
      </w:r>
      <w:r>
        <w:rPr>
          <w:lang w:val="pt_PT" w:bidi="pt_PT"/>
        </w:rPr>
        <w:t>Tudo é revelado pela luz.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fazer já que os dias são maus?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remir o tempo, pois os dias são maus.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leva à imprudência?</w:t>
      </w:r>
    </w:p>
    <w:p>
      <w:pPr/>
      <w:r>
        <w:rPr>
          <w:lang w:val="pt_PT" w:bidi="pt_PT"/>
        </w:rPr>
      </w:r>
      <w:r>
        <w:rPr>
          <w:lang w:val="pt_PT" w:bidi="pt_PT"/>
        </w:rPr>
        <w:t>Embriagar-se com vinho leva à imprudência.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os crentes devem falar uns com 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falar uns com os outros com salmos, hinos e cânticos espirituais.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as esposas devem ser submissas aos seus maridos?</w:t>
      </w:r>
    </w:p>
    <w:p>
      <w:pPr/>
      <w:r>
        <w:rPr>
          <w:lang w:val="pt_PT" w:bidi="pt_PT"/>
        </w:rPr>
      </w:r>
      <w:r>
        <w:rPr>
          <w:lang w:val="pt_PT" w:bidi="pt_PT"/>
        </w:rPr>
        <w:t>As esposas devem ser submissas aos seus maridos como ao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 marido é a cabeça, e de quem Cristo é a cabeça?</w:t>
      </w:r>
    </w:p>
    <w:p>
      <w:pPr/>
      <w:r>
        <w:rPr>
          <w:lang w:val="pt_PT" w:bidi="pt_PT"/>
        </w:rPr>
      </w:r>
      <w:r>
        <w:rPr>
          <w:lang w:val="pt_PT" w:bidi="pt_PT"/>
        </w:rPr>
        <w:t>O marido é cabeça da esposa, e Cristo é cabeça da Igreja.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Cristo santifica a Igreja?</w:t>
      </w:r>
    </w:p>
    <w:p>
      <w:pPr/>
      <w:r>
        <w:rPr>
          <w:lang w:val="pt_PT" w:bidi="pt_PT"/>
        </w:rPr>
      </w:r>
      <w:r>
        <w:rPr>
          <w:lang w:val="pt_PT" w:bidi="pt_PT"/>
        </w:rPr>
        <w:t>Cristo santifica a Igreja pela lavagem de água com a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maridos devem amar suas esposas?</w:t>
      </w:r>
    </w:p>
    <w:p>
      <w:pPr/>
      <w:r>
        <w:rPr>
          <w:lang w:val="pt_PT" w:bidi="pt_PT"/>
        </w:rPr>
      </w:r>
      <w:r>
        <w:rPr>
          <w:lang w:val="pt_PT" w:bidi="pt_PT"/>
        </w:rPr>
        <w:t>Os maridos devem amar suas esposas como a seus próprios corpos.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trata seu próprio corpo?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nutre e ama seu próprio corpo.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quando um homem se une à sua esposa?</w:t>
      </w:r>
    </w:p>
    <w:p>
      <w:pPr/>
      <w:r>
        <w:rPr>
          <w:lang w:val="pt_PT" w:bidi="pt_PT"/>
        </w:rPr>
      </w:r>
      <w:r>
        <w:rPr>
          <w:lang w:val="pt_PT" w:bidi="pt_PT"/>
        </w:rPr>
        <w:t>Quando um homem se une à sua esposa, eles se tornam uma só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5.32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verdade oculta é demonstrada pela união de um homem e sua esposa?</w:t>
      </w:r>
    </w:p>
    <w:p>
      <w:pPr/>
      <w:r>
        <w:rPr>
          <w:lang w:val="pt_PT" w:bidi="pt_PT"/>
        </w:rPr>
      </w:r>
      <w:r>
        <w:rPr>
          <w:lang w:val="pt_PT" w:bidi="pt_PT"/>
        </w:rPr>
        <w:t>A verdade oculta sobre Cristo e sua Igreja é demonstrada pela união de um homem e sua esposa.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crianças cristãs devem tratar seus pais?</w:t>
      </w:r>
    </w:p>
    <w:p>
      <w:pPr/>
      <w:r>
        <w:rPr>
          <w:lang w:val="pt_PT" w:bidi="pt_PT"/>
        </w:rPr>
      </w:r>
      <w:r>
        <w:rPr>
          <w:lang w:val="pt_PT" w:bidi="pt_PT"/>
        </w:rPr>
        <w:t>Crianças cristãs devem obedecer aos seus pais.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pais cristãos devem fazer por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Os pais cristãos devem criar seus filhos na disciplina e instrução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atitude os escravos cristãos devem obedecer aos seus senhores?</w:t>
      </w:r>
    </w:p>
    <w:p>
      <w:pPr/>
      <w:r>
        <w:rPr>
          <w:lang w:val="pt_PT" w:bidi="pt_PT"/>
        </w:rPr>
      </w:r>
      <w:r>
        <w:rPr>
          <w:lang w:val="pt_PT" w:bidi="pt_PT"/>
        </w:rPr>
        <w:t>Os escravos cristãos devem obedecer aos seus senhores com sinceridade de coração, como ao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crente deve lembrar sobre qualquer boa ação que ele faz?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deve lembrar que por qualquer boa ação que fizer, receberá uma recompensa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mestre cristão deve lembrar sobre seu Mestre?</w:t>
      </w:r>
    </w:p>
    <w:p>
      <w:pPr/>
      <w:r>
        <w:rPr>
          <w:lang w:val="pt_PT" w:bidi="pt_PT"/>
        </w:rPr>
      </w:r>
      <w:r>
        <w:rPr>
          <w:lang w:val="pt_PT" w:bidi="pt_PT"/>
        </w:rPr>
        <w:t>Um mestre cristão deve lembrar que o Mestre dele e do seu servo está no céu, e que não há favoritismo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 crente deve vestir toda a armadura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deve vestir toda a armadura de Deus para resistir aos planos malignos do diabo.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quem um crente batalha?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luta contra governos e governantes do reino das trevas e contra forças espirituais do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um crente deve vestir toda a armadura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deve vestir toda a armadura de Deus para resistir aos planos malignos do diabo.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peça da armadura de Deus apaga as flechas inflamadas do maligno?</w:t>
      </w:r>
    </w:p>
    <w:p>
      <w:pPr/>
      <w:r>
        <w:rPr>
          <w:lang w:val="pt_PT" w:bidi="pt_PT"/>
        </w:rPr>
      </w:r>
      <w:r>
        <w:rPr>
          <w:lang w:val="pt_PT" w:bidi="pt_PT"/>
        </w:rPr>
        <w:t>O escudo da fé apaga as flechas inflamadas do maligno.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espada do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A espada do Espírito é a palavra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se comportar na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orar em todos os momentos, perseverando e aguardando a resposta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deseja ter através das orações dos efésios?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ter a palavra dada a ele com ousadia quando ele fala 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Paulo enquanto escreve 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acorrentado na prisão enquanto escreve esta carta.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 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pede que Deus Pai e o Senhor Jesus Cristo deem aos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Paulo pede que Deus lhes dê paz e amor com fé.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