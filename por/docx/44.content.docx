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ACT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Lucas dirigiu este livro?</w:t>
      </w:r>
    </w:p>
    <w:p>
      <w:pPr/>
      <w:r>
        <w:rPr>
          <w:lang w:val="pt_PT" w:bidi="pt_PT"/>
        </w:rPr>
      </w:r>
      <w:r>
        <w:rPr>
          <w:lang w:val="pt_PT" w:bidi="pt_PT"/>
        </w:rPr>
        <w:t>Lucas escreveu este livro para Teófilo.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durante quarenta dias após seu sofrimento?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apareceu vivo aos seus apóstolos, falando sobre o reino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ordenou que seus apóstolos esperassem?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apóstolos para esperarem pela promessa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os apóstolos seriam batizados em alguns dias?</w:t>
      </w:r>
    </w:p>
    <w:p>
      <w:pPr/>
      <w:r>
        <w:rPr>
          <w:lang w:val="pt_PT" w:bidi="pt_PT"/>
        </w:rPr>
      </w:r>
      <w:r>
        <w:rPr>
          <w:lang w:val="pt_PT" w:bidi="pt_PT"/>
        </w:rPr>
        <w:t>Os apóstolos seriam batizados com 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apóstolos queriam saber o momento da restauração do reino, como Jesus respondeu a eles?</w:t>
      </w:r>
    </w:p>
    <w:p>
      <w:pPr/>
      <w:r>
        <w:rPr>
          <w:lang w:val="pt_PT" w:bidi="pt_PT"/>
        </w:rPr>
      </w:r>
      <w:r>
        <w:rPr>
          <w:lang w:val="pt_PT" w:bidi="pt_PT"/>
        </w:rPr>
        <w:t>Jesus lhes disse que não era para eles saberem o tempo.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apóstolos receberiam do Espírito Santo?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apóstolos receberiam poder.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Jesus disse que os apóstolos seriam suas testemunhas?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apóstolos seriam testemunhas na Judeia, Samaria e até os confins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partiu do meu de seus apóstolos?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foi elevado e uma nuvem o escondeu de seus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anjos disseram que Jesus voltaria à terra?</w:t>
      </w:r>
    </w:p>
    <w:p>
      <w:pPr/>
      <w:r>
        <w:rPr>
          <w:lang w:val="pt_PT" w:bidi="pt_PT"/>
        </w:rPr>
      </w:r>
      <w:r>
        <w:rPr>
          <w:lang w:val="pt_PT" w:bidi="pt_PT"/>
        </w:rPr>
        <w:t>Os anjos disseram que Jesus voltaria da mesma forma que ele foi para 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apóstolos, as mulheres, Maria e os irmãos de Jesus estavam fazendo no cenáculo?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orando diligentemente.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havia se cumprido na vida de Judas, que traiu Jesus?</w:t>
      </w:r>
    </w:p>
    <w:p>
      <w:pPr/>
      <w:r>
        <w:rPr>
          <w:lang w:val="pt_PT" w:bidi="pt_PT"/>
        </w:rPr>
      </w:r>
      <w:r>
        <w:rPr>
          <w:lang w:val="pt_PT" w:bidi="pt_PT"/>
        </w:rPr>
        <w:t>A escritura foi cumprida através de Judas.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Judas depois que ele recebeu o dinheiro por trair Jesus?</w:t>
      </w:r>
    </w:p>
    <w:p>
      <w:pPr/>
      <w:r>
        <w:rPr>
          <w:lang w:val="pt_PT" w:bidi="pt_PT"/>
        </w:rPr>
      </w:r>
      <w:r>
        <w:rPr>
          <w:lang w:val="pt_PT" w:bidi="pt_PT"/>
        </w:rPr>
        <w:t>Judas comprou um campo, caiu de cabeça, seu corpo se abriu e todas as suas entranhas se derramaram.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livro de Salmos, o que foi dito que deveria acontecer com a posição de liderança de Judas?</w:t>
      </w:r>
    </w:p>
    <w:p>
      <w:pPr/>
      <w:r>
        <w:rPr>
          <w:lang w:val="pt_PT" w:bidi="pt_PT"/>
        </w:rPr>
      </w:r>
      <w:r>
        <w:rPr>
          <w:lang w:val="pt_PT" w:bidi="pt_PT"/>
        </w:rPr>
        <w:t>Os Salmos disseram que a posição de liderança de Judas deveria ser ocupada por outra pessoa.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eram os requisitos para o homem que ocuparia a posição de liderança de Judas?</w:t>
      </w:r>
    </w:p>
    <w:p>
      <w:pPr/>
      <w:r>
        <w:rPr>
          <w:lang w:val="pt_PT" w:bidi="pt_PT"/>
        </w:rPr>
      </w:r>
      <w:r>
        <w:rPr>
          <w:lang w:val="pt_PT" w:bidi="pt_PT"/>
        </w:rPr>
        <w:t>O homem que assumir a posição deve ter acompanhado os apóstolos desde o tempo do batismo de João e deve ter testemunhado a ressurreição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1.24–26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apóstolos determinaram qual dos dois candidatos deveria ocupar a posição de Judas?</w:t>
      </w:r>
    </w:p>
    <w:p>
      <w:pPr/>
      <w:r>
        <w:rPr>
          <w:lang w:val="pt_PT" w:bidi="pt_PT"/>
        </w:rPr>
      </w:r>
      <w:r>
        <w:rPr>
          <w:lang w:val="pt_PT" w:bidi="pt_PT"/>
        </w:rPr>
        <w:t>Os apóstolos oraram para que Deus revelasse Sua escolha, e então lançaram sortes.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então contado com os onze apóstolos?</w:t>
      </w:r>
    </w:p>
    <w:p>
      <w:pPr/>
      <w:r>
        <w:rPr>
          <w:lang w:val="pt_PT" w:bidi="pt_PT"/>
        </w:rPr>
      </w:r>
      <w:r>
        <w:rPr>
          <w:lang w:val="pt_PT" w:bidi="pt_PT"/>
        </w:rPr>
        <w:t>Matias foi então contado com os onze apóstolos.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dia de festa judaica estavam todos os discípulos juntos?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estavam juntos no dia de Pentecostes.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Espírito Santo entrou na casa, o que os discípulos começaram a fazer?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começaram a falar em outras línguas.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Neste momento em Jerusalém, de onde vieram os judeus piedosos?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piedosos tinham vindo de todas as nações debaixo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multidão ficou confusa ao ouvir os discípulos falando?</w:t>
      </w:r>
    </w:p>
    <w:p>
      <w:pPr/>
      <w:r>
        <w:rPr>
          <w:lang w:val="pt_PT" w:bidi="pt_PT"/>
        </w:rPr>
      </w:r>
      <w:r>
        <w:rPr>
          <w:lang w:val="pt_PT" w:bidi="pt_PT"/>
        </w:rPr>
        <w:t>A multidão ficou confusa porque todos os ouviam falar em sua própria língua.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os discípulos estavam falando?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estavam contando sobre as obras poderosas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2.13–15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alguns que estavam zombando dos discípulos pensavam?</w:t>
      </w:r>
    </w:p>
    <w:p>
      <w:pPr/>
      <w:r>
        <w:rPr>
          <w:lang w:val="pt_PT" w:bidi="pt_PT"/>
        </w:rPr>
      </w:r>
      <w:r>
        <w:rPr>
          <w:lang w:val="pt_PT" w:bidi="pt_PT"/>
        </w:rPr>
        <w:t>Alguns zombaram e pensaram que os discípulos estavam cheios de vinho novo.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2.16–20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disse que estava se cumprindo neste momento?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a profecia de Joel, que dizia que Deus derramaria seu Espírito sobre toda a carne, estava se cumprindo.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profecia de Joel, quem são os que serão salvos?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invocam o nome do Senhor serão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ministério de Jesus foi confirmado por Deus?</w:t>
      </w:r>
    </w:p>
    <w:p>
      <w:pPr/>
      <w:r>
        <w:rPr>
          <w:lang w:val="pt_PT" w:bidi="pt_PT"/>
        </w:rPr>
      </w:r>
      <w:r>
        <w:rPr>
          <w:lang w:val="pt_PT" w:bidi="pt_PT"/>
        </w:rPr>
        <w:t>O ministério de Jesus foi confirmado pelas obras poderosas, maravilhas e sinais que Deus fez por meio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foi o plano para que Jesus fosse crucificado?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foi crucificado pelo plano determinado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2.25–27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Antigo Testamento, o que o Rei Davi profetizou sobre o Santo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rei Davi disse que Deus não permitiria que o seu Santo apodrecesse na sepultura.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Deus fez ao Rei Davi sobre seus descendentes?</w:t>
      </w:r>
    </w:p>
    <w:p>
      <w:pPr/>
      <w:r>
        <w:rPr>
          <w:lang w:val="pt_PT" w:bidi="pt_PT"/>
        </w:rPr>
      </w:r>
      <w:r>
        <w:rPr>
          <w:lang w:val="pt_PT" w:bidi="pt_PT"/>
        </w:rPr>
        <w:t>Deus havia prometido ao Rei Davi que um de seus descendentes se sentaria em seu trono.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Antigo Testamento, o que o rei Davi profetizou sobre o Santo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rei Davi disse que Deus não permitiria que o seu Santo apodrecesse na sepultura.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 o Santo de Deus que não viu a corrupção e se sentaria no trono?</w:t>
      </w:r>
    </w:p>
    <w:p>
      <w:pPr/>
      <w:r>
        <w:rPr>
          <w:lang w:val="pt_PT" w:bidi="pt_PT"/>
        </w:rPr>
      </w:r>
      <w:r>
        <w:rPr>
          <w:lang w:val="pt_PT" w:bidi="pt_PT"/>
        </w:rPr>
        <w:t>Jesus era o profetizado Santo e Rei.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Pedro pregou que Deus agora havia dado a Jesus quais títulos?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de Jesus tanto Senhor quanto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multidão ouviu a pregação de Pedro, qual foi a resposta deles?</w:t>
      </w:r>
    </w:p>
    <w:p>
      <w:pPr/>
      <w:r>
        <w:rPr>
          <w:lang w:val="pt_PT" w:bidi="pt_PT"/>
        </w:rPr>
      </w:r>
      <w:r>
        <w:rPr>
          <w:lang w:val="pt_PT" w:bidi="pt_PT"/>
        </w:rPr>
        <w:t>A multidão perguntou o que deveriam fazer.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disse à multidão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à multidão que se arrependessem e fossem batizados em nome de Jesus Cristo para o perdão de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Pedro disse que era a promessa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a promessa de Deus era para a multidão, seus filhos e todos os que estavam longe.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pessoas foram batizadas naquele dia?</w:t>
      </w:r>
    </w:p>
    <w:p>
      <w:pPr/>
      <w:r>
        <w:rPr>
          <w:lang w:val="pt_PT" w:bidi="pt_PT"/>
        </w:rPr>
      </w:r>
      <w:r>
        <w:rPr>
          <w:lang w:val="pt_PT" w:bidi="pt_PT"/>
        </w:rPr>
        <w:t>Cerca de três mil pessoas foram batizadas.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continuaram firmes as pessoas batizadas?</w:t>
      </w:r>
    </w:p>
    <w:p>
      <w:pPr/>
      <w:r>
        <w:rPr>
          <w:lang w:val="pt_PT" w:bidi="pt_PT"/>
        </w:rPr>
      </w:r>
      <w:r>
        <w:rPr>
          <w:lang w:val="pt_PT" w:bidi="pt_PT"/>
        </w:rPr>
        <w:t>Eles continuaram firmes no ensino dos apóstolos e na comunhão, no partir do pão e nas orações.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2.44–45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faziam, aqueles que acreditaram, para ajudar os necessitados?</w:t>
      </w:r>
    </w:p>
    <w:p>
      <w:pPr/>
      <w:r>
        <w:rPr>
          <w:lang w:val="pt_PT" w:bidi="pt_PT"/>
        </w:rPr>
      </w:r>
      <w:r>
        <w:rPr>
          <w:lang w:val="pt_PT" w:bidi="pt_PT"/>
        </w:rPr>
        <w:t>Vendiam suas propriedades e bens e distribuíam a todos, conforme a necessidade de cada um.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crentes estavam se reunindo naquele momento?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estavam se reunindo no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estava acrescentando dia a dia ao grupo de crentes?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acrescentava dia a dia os que estavam sendo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Pedro e João viram no caminho para o Templo?</w:t>
      </w:r>
    </w:p>
    <w:p>
      <w:pPr/>
      <w:r>
        <w:rPr>
          <w:lang w:val="pt_PT" w:bidi="pt_PT"/>
        </w:rPr>
      </w:r>
      <w:r>
        <w:rPr>
          <w:lang w:val="pt_PT" w:bidi="pt_PT"/>
        </w:rPr>
        <w:t>Pedro e João viram um homem coxo de nascença que mendigava na porta do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não deu ao homem?</w:t>
      </w:r>
    </w:p>
    <w:p>
      <w:pPr/>
      <w:r>
        <w:rPr>
          <w:lang w:val="pt_PT" w:bidi="pt_PT"/>
        </w:rPr>
      </w:r>
      <w:r>
        <w:rPr>
          <w:lang w:val="pt_PT" w:bidi="pt_PT"/>
        </w:rPr>
        <w:t>Pedro não deu ao homem prata e ouro.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fez pelo homem?</w:t>
      </w:r>
    </w:p>
    <w:p>
      <w:pPr/>
      <w:r>
        <w:rPr>
          <w:lang w:val="pt_PT" w:bidi="pt_PT"/>
        </w:rPr>
      </w:r>
      <w:r>
        <w:rPr>
          <w:lang w:val="pt_PT" w:bidi="pt_PT"/>
        </w:rPr>
        <w:t>Pedro deu ao homem a capacidade de andar.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homem reagiu ao que Pedro lhe deu?</w:t>
      </w:r>
    </w:p>
    <w:p>
      <w:pPr/>
      <w:r>
        <w:rPr>
          <w:lang w:val="pt_PT" w:bidi="pt_PT"/>
        </w:rPr>
      </w:r>
      <w:r>
        <w:rPr>
          <w:lang w:val="pt_PT" w:bidi="pt_PT"/>
        </w:rPr>
        <w:t>O homem entrou no Templo andando, saltando e louvando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reagiram as pessoas que viram o homem no Templo?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ficaram cheias de admiração e espanto.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lembrou ao povo que eles tinham feito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Pedro lembrou ao povo que eles haviam matado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disse que tinha curado o homem?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a fé no nome de Jesus tinha curado 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disse ao povo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ao povo para se arrepender.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Pedro disse que os céus receberiam Jesus até que momento?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até o tempo da restauração de todas as coisas, Jesus seria recebido nos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disse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disse que o Senhor Deus levantaria um profeta como ele, a quem o povo ouviria.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 cada pessoa que não ouvir Jesus?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que não ouve Jesus será completamente destruída.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qual promessa de aliança do Antigo Testamento Pedro lembrou o povo?</w:t>
      </w:r>
    </w:p>
    <w:p>
      <w:pPr/>
      <w:r>
        <w:rPr>
          <w:lang w:val="pt_PT" w:bidi="pt_PT"/>
        </w:rPr>
      </w:r>
      <w:r>
        <w:rPr>
          <w:lang w:val="pt_PT" w:bidi="pt_PT"/>
        </w:rPr>
        <w:t>Pedro lembrou ao povo que eles eram filhos da aliança que Deus fez com Abraão quando Deus disse: “Na tua descendência serão benditas todas as famílias da terra”.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3.26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desejava abençoar os judeus?</w:t>
      </w:r>
    </w:p>
    <w:p>
      <w:pPr/>
      <w:r>
        <w:rPr>
          <w:lang w:val="pt_PT" w:bidi="pt_PT"/>
        </w:rPr>
      </w:r>
      <w:r>
        <w:rPr>
          <w:lang w:val="pt_PT" w:bidi="pt_PT"/>
        </w:rPr>
        <w:t>Deus desejava abençoar os judeus enviando Jesus a eles primeiro para afastá-los de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e João estavam ensinando ao povo no Templo?</w:t>
      </w:r>
    </w:p>
    <w:p>
      <w:pPr/>
      <w:r>
        <w:rPr>
          <w:lang w:val="pt_PT" w:bidi="pt_PT"/>
        </w:rPr>
      </w:r>
      <w:r>
        <w:rPr>
          <w:lang w:val="pt_PT" w:bidi="pt_PT"/>
        </w:rPr>
        <w:t>Pedro e João estavam ensinando sobre Jesus e sua ressurreição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governantes do Templo, os sacerdotes e os saduceus reagiram ao ensino de Pedro e João?</w:t>
      </w:r>
    </w:p>
    <w:p>
      <w:pPr/>
      <w:r>
        <w:rPr>
          <w:lang w:val="pt_PT" w:bidi="pt_PT"/>
        </w:rPr>
      </w:r>
      <w:r>
        <w:rPr>
          <w:lang w:val="pt_PT" w:bidi="pt_PT"/>
        </w:rPr>
        <w:t>Eles prenderam Pedro e João e os colocaram na prisão.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reagiram ao ensino de Pedro e João?</w:t>
      </w:r>
    </w:p>
    <w:p>
      <w:pPr/>
      <w:r>
        <w:rPr>
          <w:lang w:val="pt_PT" w:bidi="pt_PT"/>
        </w:rPr>
      </w:r>
      <w:r>
        <w:rPr>
          <w:lang w:val="pt_PT" w:bidi="pt_PT"/>
        </w:rPr>
        <w:t>Muitas pessoas acreditaram, cerca de cinco mil.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poder ou em que nome Pedro disse que tinha curado o homem no Templo?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em nome de Jesus Cristo ele havia curado o homem no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disse ser o único meio pelo qual podemos ser salvos?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não há outro nome além de Jesus pelo qual possamos ser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líderes judeus não podiam dizer nada contra Pedro e João?</w:t>
      </w:r>
    </w:p>
    <w:p>
      <w:pPr/>
      <w:r>
        <w:rPr>
          <w:lang w:val="pt_PT" w:bidi="pt_PT"/>
        </w:rPr>
      </w:r>
      <w:r>
        <w:rPr>
          <w:lang w:val="pt_PT" w:bidi="pt_PT"/>
        </w:rPr>
        <w:t>Os líderes não puderam dizer nada porque o homem que havia sido curado estava de pé com Pedro e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líderes judeus ordenaram que Pedro e João não fizessem?</w:t>
      </w:r>
    </w:p>
    <w:p>
      <w:pPr/>
      <w:r>
        <w:rPr>
          <w:lang w:val="pt_PT" w:bidi="pt_PT"/>
        </w:rPr>
      </w:r>
      <w:r>
        <w:rPr>
          <w:lang w:val="pt_PT" w:bidi="pt_PT"/>
        </w:rPr>
        <w:t>Os líderes judeus ordenaram a Pedro e João que não falassem ou ensinassem sobre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Pedro e João responderam aos líderes judeus?</w:t>
      </w:r>
    </w:p>
    <w:p>
      <w:pPr/>
      <w:r>
        <w:rPr>
          <w:lang w:val="pt_PT" w:bidi="pt_PT"/>
        </w:rPr>
      </w:r>
      <w:r>
        <w:rPr>
          <w:lang w:val="pt_PT" w:bidi="pt_PT"/>
        </w:rPr>
        <w:t>Pedro e João disseram que não podiam deixar de falar sobre as coisas que tinham visto e ouvido.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pediram a Deus em resposta aos avisos dos líderes judeus?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pediram ousadia para falar a palavra e para que sinais e maravilhas fossem feitos em nome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depois que os crentes terminaram sua oração?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os crentes terminaram sua oração, o lugar onde estavam reunidos foi abalado, eles foram cheios do Espírito Santo e falaram a palavra de Deus com ousadia.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necessidades dos crentes foram atendidas?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tinham tudo em comum, e aqueles que possuíam propriedades as vendiam e davam o dinheiro para ser distribuído conforme a necessidade.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4.34–35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necessidades dos crentes eram atendidas?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tinham tudo em comum, e aqueles que possuíam propriedades as vendiam e davam o dinheiro para ser distribuído conforme a necessidade.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4.36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novo nome, que significa "Filho da Consolação", dado ao homem que vendeu seu campo e deu o dinheiro aos apóstolos?</w:t>
      </w:r>
    </w:p>
    <w:p>
      <w:pPr/>
      <w:r>
        <w:rPr>
          <w:lang w:val="pt_PT" w:bidi="pt_PT"/>
        </w:rPr>
      </w:r>
      <w:r>
        <w:rPr>
          <w:lang w:val="pt_PT" w:bidi="pt_PT"/>
        </w:rPr>
        <w:t>O novo nome dado a José, que vendeu seu campo e deu o dinheiro aos apóstolos, foi "Barnabé".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pecado cometeram Ananias e Safira?</w:t>
      </w:r>
    </w:p>
    <w:p>
      <w:pPr/>
      <w:r>
        <w:rPr>
          <w:lang w:val="pt_PT" w:bidi="pt_PT"/>
        </w:rPr>
      </w:r>
      <w:r>
        <w:rPr>
          <w:lang w:val="pt_PT" w:bidi="pt_PT"/>
        </w:rPr>
        <w:t>Ananias e Safira mentiram, dizendo que estavam dando todo o preço de venda de sua propriedade, mas na verdade estavam dando apenas uma parte do preço de venda.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Pedro disse que Ananias e Safira haviam mentido?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Ananias e Safira não mentiram aos homens, mas ao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julgamento de Deus sobre Ananias?</w:t>
      </w:r>
    </w:p>
    <w:p>
      <w:pPr/>
      <w:r>
        <w:rPr>
          <w:lang w:val="pt_PT" w:bidi="pt_PT"/>
        </w:rPr>
      </w:r>
      <w:r>
        <w:rPr>
          <w:lang w:val="pt_PT" w:bidi="pt_PT"/>
        </w:rPr>
        <w:t>Deus matou Ananias.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julgamento de Deus sobre Safira?</w:t>
      </w:r>
    </w:p>
    <w:p>
      <w:pPr/>
      <w:r>
        <w:rPr>
          <w:lang w:val="pt_PT" w:bidi="pt_PT"/>
        </w:rPr>
      </w:r>
      <w:r>
        <w:rPr>
          <w:lang w:val="pt_PT" w:bidi="pt_PT"/>
        </w:rPr>
        <w:t>Deus matou Safira.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da igreja e de todos que ouviram sobre Ananias e Safira?</w:t>
      </w:r>
    </w:p>
    <w:p>
      <w:pPr/>
      <w:r>
        <w:rPr>
          <w:lang w:val="pt_PT" w:bidi="pt_PT"/>
        </w:rPr>
      </w:r>
      <w:r>
        <w:rPr>
          <w:lang w:val="pt_PT" w:bidi="pt_PT"/>
        </w:rPr>
        <w:t>Grande temor caiu sobre a igreja e todos os que ouviram sobre Ananias e Safira.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algumas pessoas estavam fazendo para que os doentes fossem curados?</w:t>
      </w:r>
    </w:p>
    <w:p>
      <w:pPr/>
      <w:r>
        <w:rPr>
          <w:lang w:val="pt_PT" w:bidi="pt_PT"/>
        </w:rPr>
      </w:r>
      <w:r>
        <w:rPr>
          <w:lang w:val="pt_PT" w:bidi="pt_PT"/>
        </w:rPr>
        <w:t>Alguns levavam os doentes para as ruas para que a sombra de Pedro pudesse cair sobre eles, e outros traziam os doentes de outras cidades para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saduceus reagiram a todos os doentes sendo curados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Os saduceus ficaram cheios de inveja e colocaram os apóstolos na prisão.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apóstolos saíram da prisão?</w:t>
      </w:r>
    </w:p>
    <w:p>
      <w:pPr/>
      <w:r>
        <w:rPr>
          <w:lang w:val="pt_PT" w:bidi="pt_PT"/>
        </w:rPr>
      </w:r>
      <w:r>
        <w:rPr>
          <w:lang w:val="pt_PT" w:bidi="pt_PT"/>
        </w:rPr>
        <w:t>Um anjo veio e abriu as portas da prisão e os deixou sair.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oficiais do sumo sacerdote encontraram quando foram à prisão?</w:t>
      </w:r>
    </w:p>
    <w:p>
      <w:pPr/>
      <w:r>
        <w:rPr>
          <w:lang w:val="pt_PT" w:bidi="pt_PT"/>
        </w:rPr>
      </w:r>
      <w:r>
        <w:rPr>
          <w:lang w:val="pt_PT" w:bidi="pt_PT"/>
        </w:rPr>
        <w:t>Os oficiais encontraram a prisão bem fechada, mas ninguém dentro.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oficiais trouxeram os apóstolos de volta ao sumo sacerdote e ao conselho sem violência?</w:t>
      </w:r>
    </w:p>
    <w:p>
      <w:pPr/>
      <w:r>
        <w:rPr>
          <w:lang w:val="pt_PT" w:bidi="pt_PT"/>
        </w:rPr>
      </w:r>
      <w:r>
        <w:rPr>
          <w:lang w:val="pt_PT" w:bidi="pt_PT"/>
        </w:rPr>
        <w:t>Os oficiais temiam que o povo pudesse apedrejá-los.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questionados sobre por que estavam ensinando em nome de Jesus quando haviam sido proibidos, o que disseram os apóstolos?</w:t>
      </w:r>
    </w:p>
    <w:p>
      <w:pPr/>
      <w:r>
        <w:rPr>
          <w:lang w:val="pt_PT" w:bidi="pt_PT"/>
        </w:rPr>
      </w:r>
      <w:r>
        <w:rPr>
          <w:lang w:val="pt_PT" w:bidi="pt_PT"/>
        </w:rPr>
        <w:t>Os apóstolos disseram: “É necessário obedecer a Deus antes que aos homens”.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os apóstolos disseram ser responsável pela morte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apóstolos disseram que o sumo sacerdote e os membros do conselho eram responsáveis por matar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membros do conselho reagiram à afirmação de que eram responsáveis pela morte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membros do conselho estavam furiosos e queriam matar os apóstolos.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5.38–39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conselho de Gamaliel ao conselho?</w:t>
      </w:r>
    </w:p>
    <w:p>
      <w:pPr/>
      <w:r>
        <w:rPr>
          <w:lang w:val="pt_PT" w:bidi="pt_PT"/>
        </w:rPr>
      </w:r>
      <w:r>
        <w:rPr>
          <w:lang w:val="pt_PT" w:bidi="pt_PT"/>
        </w:rPr>
        <w:t>Gamaliel aconselhou o conselho a deixar os homens em paz.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Gamaliel advertiu ao conselho que eles poderiam acabar fazendo se tentassem derrubar os apóstolos?</w:t>
      </w:r>
    </w:p>
    <w:p>
      <w:pPr/>
      <w:r>
        <w:rPr>
          <w:lang w:val="pt_PT" w:bidi="pt_PT"/>
        </w:rPr>
      </w:r>
      <w:r>
        <w:rPr>
          <w:lang w:val="pt_PT" w:bidi="pt_PT"/>
        </w:rPr>
        <w:t>Gamaliel alertou o conselho de que eles poderiam acabar lutando contra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conselho finalmente fez com os apóstolos?</w:t>
      </w:r>
    </w:p>
    <w:p>
      <w:pPr/>
      <w:r>
        <w:rPr>
          <w:lang w:val="pt_PT" w:bidi="pt_PT"/>
        </w:rPr>
      </w:r>
      <w:r>
        <w:rPr>
          <w:lang w:val="pt_PT" w:bidi="pt_PT"/>
        </w:rPr>
        <w:t>O conselho os açoitou e ordenou que não falassem em nome de Jesus, e os deixou 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apóstolos reagiram ao tratamento que receberam do conselho?</w:t>
      </w:r>
    </w:p>
    <w:p>
      <w:pPr/>
      <w:r>
        <w:rPr>
          <w:lang w:val="pt_PT" w:bidi="pt_PT"/>
        </w:rPr>
      </w:r>
      <w:r>
        <w:rPr>
          <w:lang w:val="pt_PT" w:bidi="pt_PT"/>
        </w:rPr>
        <w:t>Os apóstolos se alegraram por serem considerados dignos de sofrer desonra pelo nome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5.42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apóstolos faziam todos os dias após a reunião com o conselho?</w:t>
      </w:r>
    </w:p>
    <w:p>
      <w:pPr/>
      <w:r>
        <w:rPr>
          <w:lang w:val="pt_PT" w:bidi="pt_PT"/>
        </w:rPr>
      </w:r>
      <w:r>
        <w:rPr>
          <w:lang w:val="pt_PT" w:bidi="pt_PT"/>
        </w:rPr>
        <w:t>Os apóstolos pregavam e ensinavam todos os dias que Jesus é o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queixa surgiu dos judeus gregos contra os hebreus?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gregos reclamaram que suas viúvas estavam sendo negligenciadas na distribuição diária de alimentos.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escolheu os sete homens para cuidar da distribuição de alimentos?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(irmãos) escolheram os sete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6.3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eram as qualificações para ser escolhido como um dos sete homens?</w:t>
      </w:r>
    </w:p>
    <w:p>
      <w:pPr/>
      <w:r>
        <w:rPr>
          <w:lang w:val="pt_PT" w:bidi="pt_PT"/>
        </w:rPr>
      </w:r>
      <w:r>
        <w:rPr>
          <w:lang w:val="pt_PT" w:bidi="pt_PT"/>
        </w:rPr>
        <w:t>Os sete homens tinham que ter boa reputação, ser cheios do Espírito e de sabedoria.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os apóstolos continuariam?</w:t>
      </w:r>
    </w:p>
    <w:p>
      <w:pPr/>
      <w:r>
        <w:rPr>
          <w:lang w:val="pt_PT" w:bidi="pt_PT"/>
        </w:rPr>
      </w:r>
      <w:r>
        <w:rPr>
          <w:lang w:val="pt_PT" w:bidi="pt_PT"/>
        </w:rPr>
        <w:t>Os apóstolos continuariam em oração e no ministério da palavra.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apóstolos fizeram quando os crentes trouxeram os sete homens diante deles?</w:t>
      </w:r>
    </w:p>
    <w:p>
      <w:pPr/>
      <w:r>
        <w:rPr>
          <w:lang w:val="pt_PT" w:bidi="pt_PT"/>
        </w:rPr>
      </w:r>
      <w:r>
        <w:rPr>
          <w:lang w:val="pt_PT" w:bidi="pt_PT"/>
        </w:rPr>
        <w:t>Os apóstolos oraram e impuseram as mãos sobre os sete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acontecendo com os discípulos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O número de discípulos estava aumentando muito, e incluía um grande número de sacerdotes.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estava vencendo os debates entre os judeus incrédulos e Estevão?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incrédulos não podiam resistir à sabedoria e ao Espírito com que Estevão falava.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acusação as falsas testemunhas fizeram contra Estevão ao conselho?</w:t>
      </w:r>
    </w:p>
    <w:p>
      <w:pPr/>
      <w:r>
        <w:rPr>
          <w:lang w:val="pt_PT" w:bidi="pt_PT"/>
        </w:rPr>
      </w:r>
      <w:r>
        <w:rPr>
          <w:lang w:val="pt_PT" w:bidi="pt_PT"/>
        </w:rPr>
        <w:t>As falsas testemunhas afirmaram que Estevão disse que Jesus destruiria este lugar e mudaria os costumes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conselho olhou para Estevão, o que eles viram?</w:t>
      </w:r>
    </w:p>
    <w:p>
      <w:pPr/>
      <w:r>
        <w:rPr>
          <w:lang w:val="pt_PT" w:bidi="pt_PT"/>
        </w:rPr>
      </w:r>
      <w:r>
        <w:rPr>
          <w:lang w:val="pt_PT" w:bidi="pt_PT"/>
        </w:rPr>
        <w:t>Eles viram que seu rosto era como o rosto de um anjo.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Estevão começou a revisar a história do povo judeu começando com a promessa de Deus a quem?</w:t>
      </w:r>
    </w:p>
    <w:p>
      <w:pPr/>
      <w:r>
        <w:rPr>
          <w:lang w:val="pt_PT" w:bidi="pt_PT"/>
        </w:rPr>
      </w:r>
      <w:r>
        <w:rPr>
          <w:lang w:val="pt_PT" w:bidi="pt_PT"/>
        </w:rPr>
        <w:t>Estevão começou sua história falando sobre a promessa de Deus a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promessa de Deus a Abraão?</w:t>
      </w:r>
    </w:p>
    <w:p>
      <w:pPr/>
      <w:r>
        <w:rPr>
          <w:lang w:val="pt_PT" w:bidi="pt_PT"/>
        </w:rPr>
      </w:r>
      <w:r>
        <w:rPr>
          <w:lang w:val="pt_PT" w:bidi="pt_PT"/>
        </w:rPr>
        <w:t>Deus prometeu a terra a Abraão e seus descendentes.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promessa de Deus a Abraão parecia impossível de cumprir?</w:t>
      </w:r>
    </w:p>
    <w:p>
      <w:pPr/>
      <w:r>
        <w:rPr>
          <w:lang w:val="pt_PT" w:bidi="pt_PT"/>
        </w:rPr>
      </w:r>
      <w:r>
        <w:rPr>
          <w:lang w:val="pt_PT" w:bidi="pt_PT"/>
        </w:rPr>
        <w:t>A promessa de Deus parecia impossível porque Abraão não tinha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que aconteceria primeiro com os descendentes de Abraão por 400 anos?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os descendentes de Abraão seriam escravos em uma terra estrangeira por 400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aliança Deus deu a Abraão?</w:t>
      </w:r>
    </w:p>
    <w:p>
      <w:pPr/>
      <w:r>
        <w:rPr>
          <w:lang w:val="pt_PT" w:bidi="pt_PT"/>
        </w:rPr>
      </w:r>
      <w:r>
        <w:rPr>
          <w:lang w:val="pt_PT" w:bidi="pt_PT"/>
        </w:rPr>
        <w:t>Deus deu a Abraão a aliança da circuncisão.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José se tornou um escravo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Seus irmãos ficaram com ciúmes dele e o venderam para 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José se tornou governador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Deus deu a José favor e sabedoria na presença de Faraó.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fez quando houve fome em Canaã?</w:t>
      </w:r>
    </w:p>
    <w:p>
      <w:pPr/>
      <w:r>
        <w:rPr>
          <w:lang w:val="pt_PT" w:bidi="pt_PT"/>
        </w:rPr>
      </w:r>
      <w:r>
        <w:rPr>
          <w:lang w:val="pt_PT" w:bidi="pt_PT"/>
        </w:rPr>
        <w:t>Jacó enviou seus filhos ao Egito porque ouviu que havia grãos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Jacó e sua família se mudaram para o Egito?</w:t>
      </w:r>
    </w:p>
    <w:p>
      <w:pPr/>
      <w:r>
        <w:rPr>
          <w:lang w:val="pt_PT" w:bidi="pt_PT"/>
        </w:rPr>
      </w:r>
      <w:r>
        <w:rPr>
          <w:lang w:val="pt_PT" w:bidi="pt_PT"/>
        </w:rPr>
        <w:t>José enviou seus irmãos para dizer a Jacó que viesse ao Egito para que ele pudesse lhes fornecer comida durante a fome.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número de israelitas no Egito à medida que o tempo prometido a Abraão se aproximava?</w:t>
      </w:r>
    </w:p>
    <w:p>
      <w:pPr/>
      <w:r>
        <w:rPr>
          <w:lang w:val="pt_PT" w:bidi="pt_PT"/>
        </w:rPr>
      </w:r>
      <w:r>
        <w:rPr>
          <w:lang w:val="pt_PT" w:bidi="pt_PT"/>
        </w:rPr>
        <w:t>O número de israelitas no Egito cresceu e se multiplicou.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novo rei do Egito tentou reduzir o número de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O novo rei do Egito forçou os israelitas a lançar fora seus bebês para que não sobrevivessem.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sobreviveu ao ser lançado fora?</w:t>
      </w:r>
    </w:p>
    <w:p>
      <w:pPr/>
      <w:r>
        <w:rPr>
          <w:lang w:val="pt_PT" w:bidi="pt_PT"/>
        </w:rPr>
      </w:r>
      <w:r>
        <w:rPr>
          <w:lang w:val="pt_PT" w:bidi="pt_PT"/>
        </w:rPr>
        <w:t>A filha de Faraó pegou Moisés e o criou como seu próprio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Moisés foi educado?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foi instruído em toda a sabedoria dos egípcios.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tinha 40 anos, o que Moisés fez ao ver um israelita sendo maltratado?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defendeu o israelita e feriu o egípcio.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Moisés fugiu?</w:t>
      </w:r>
    </w:p>
    <w:p>
      <w:pPr/>
      <w:r>
        <w:rPr>
          <w:lang w:val="pt_PT" w:bidi="pt_PT"/>
        </w:rPr>
      </w:r>
      <w:r>
        <w:rPr>
          <w:lang w:val="pt_PT" w:bidi="pt_PT"/>
        </w:rPr>
        <w:t>Moisés fugiu para Midiã.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Moisés tinha 80 anos, o que Moisés viu?</w:t>
      </w:r>
    </w:p>
    <w:p>
      <w:pPr/>
      <w:r>
        <w:rPr>
          <w:lang w:val="pt_PT" w:bidi="pt_PT"/>
        </w:rPr>
      </w:r>
      <w:r>
        <w:rPr>
          <w:lang w:val="pt_PT" w:bidi="pt_PT"/>
        </w:rPr>
        <w:t>Moisés viu um anjo em uma chama de fogo em uma sarça.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o Senhor ordenou que Moisés fosse, e o que Deus iria fazer lá?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ordenou a Moisés que fosse ao Egito, porque Deus iria resgatar 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Moisés liderou os israelitas no deserto?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liderou os israelitas no deserto por 40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profetizou aos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profetizou aos israelitas que Deus levantaria um profeta como ele dentre seus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israelitas voltaram seus corações para o Egito?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fizeram um bezerro de ouro e sacrificaram ao ídolo que tinham 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respondeu ao afastamento dos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Deus se afastou dos israelitas e os entregou para servir ao exército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Deus disse que levaria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levaria os israelitas até além de Babilônia.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7.44–45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deserto, o que Deus ordenou que os israelitas construíssem, que mais tarde levaram para a terra?</w:t>
      </w:r>
    </w:p>
    <w:p>
      <w:pPr/>
      <w:r>
        <w:rPr>
          <w:lang w:val="pt_PT" w:bidi="pt_PT"/>
        </w:rPr>
      </w:r>
      <w:r>
        <w:rPr>
          <w:lang w:val="pt_PT" w:bidi="pt_PT"/>
        </w:rPr>
        <w:t>No deserto, os israelitas construíram o tabernáculo do testemunho.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expulsou as nações diante dos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Deus expulsou as nações diante dos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pediu para construir uma morada para Deus?</w:t>
      </w:r>
    </w:p>
    <w:p>
      <w:pPr/>
      <w:r>
        <w:rPr>
          <w:lang w:val="pt_PT" w:bidi="pt_PT"/>
        </w:rPr>
      </w:r>
      <w:r>
        <w:rPr>
          <w:lang w:val="pt_PT" w:bidi="pt_PT"/>
        </w:rPr>
        <w:t>Davi pediu para construir uma morada para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realmente construiu uma casa para Deus?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do rei Davi, Salomão, construiu uma casa para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Altíssimo tem seu trono?</w:t>
      </w:r>
    </w:p>
    <w:p>
      <w:pPr/>
      <w:r>
        <w:rPr>
          <w:lang w:val="pt_PT" w:bidi="pt_PT"/>
        </w:rPr>
      </w:r>
      <w:r>
        <w:rPr>
          <w:lang w:val="pt_PT" w:bidi="pt_PT"/>
        </w:rPr>
        <w:t>O Altíssimo tem o céu como seu trono.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Estevão acusou o povo de sempre fazer, assim como seus antepassados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Estevão acusou o povo de resistir ao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Justo, do que Estevão disse que o povo era culpado?</w:t>
      </w:r>
    </w:p>
    <w:p>
      <w:pPr/>
      <w:r>
        <w:rPr>
          <w:lang w:val="pt_PT" w:bidi="pt_PT"/>
        </w:rPr>
      </w:r>
      <w:r>
        <w:rPr>
          <w:lang w:val="pt_PT" w:bidi="pt_PT"/>
        </w:rPr>
        <w:t>Estevão disse que o povo havia traído e assassinado o Justo.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membros do conselho responderam às acusações de Estevão?</w:t>
      </w:r>
    </w:p>
    <w:p>
      <w:pPr/>
      <w:r>
        <w:rPr>
          <w:lang w:val="pt_PT" w:bidi="pt_PT"/>
        </w:rPr>
      </w:r>
      <w:r>
        <w:rPr>
          <w:lang w:val="pt_PT" w:bidi="pt_PT"/>
        </w:rPr>
        <w:t>Os membros do conselho ficaram furiosos e rangeram os dentes contra Estevão.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7.55–56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Estevão disse que viu ao olhar para o céu?</w:t>
      </w:r>
    </w:p>
    <w:p>
      <w:pPr/>
      <w:r>
        <w:rPr>
          <w:lang w:val="pt_PT" w:bidi="pt_PT"/>
        </w:rPr>
      </w:r>
      <w:r>
        <w:rPr>
          <w:lang w:val="pt_PT" w:bidi="pt_PT"/>
        </w:rPr>
        <w:t>Estevão disse que viu Jesus em pé à direita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7.57–58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membros do conselho fizeram então a Estevão?</w:t>
      </w:r>
    </w:p>
    <w:p>
      <w:pPr/>
      <w:r>
        <w:rPr>
          <w:lang w:val="pt_PT" w:bidi="pt_PT"/>
        </w:rPr>
      </w:r>
      <w:r>
        <w:rPr>
          <w:lang w:val="pt_PT" w:bidi="pt_PT"/>
        </w:rPr>
        <w:t>Os membros do conselho correram até ele, o expulsaram da cidade e o apedrejaram.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7.58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testemunhas colocaram suas roupas exteriores durante o apedrejamento de Estevão?</w:t>
      </w:r>
    </w:p>
    <w:p>
      <w:pPr/>
      <w:r>
        <w:rPr>
          <w:lang w:val="pt_PT" w:bidi="pt_PT"/>
        </w:rPr>
      </w:r>
      <w:r>
        <w:rPr>
          <w:lang w:val="pt_PT" w:bidi="pt_PT"/>
        </w:rPr>
        <w:t>As testemunhas colocaram suas roupas exteriores aos pés de um jovem chamado Saulo.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7.60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última coisa que Estevão pediu antes de morrer?</w:t>
      </w:r>
    </w:p>
    <w:p>
      <w:pPr/>
      <w:r>
        <w:rPr>
          <w:lang w:val="pt_PT" w:bidi="pt_PT"/>
        </w:rPr>
      </w:r>
      <w:r>
        <w:rPr>
          <w:lang w:val="pt_PT" w:bidi="pt_PT"/>
        </w:rPr>
        <w:t>Estevão pediu a Deus que não imputasse este pecado ao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Saulo pensou sobre o apedrejamento de Estevão?</w:t>
      </w:r>
    </w:p>
    <w:p>
      <w:pPr/>
      <w:r>
        <w:rPr>
          <w:lang w:val="pt_PT" w:bidi="pt_PT"/>
        </w:rPr>
      </w:r>
      <w:r>
        <w:rPr>
          <w:lang w:val="pt_PT" w:bidi="pt_PT"/>
        </w:rPr>
        <w:t>Saulo estava de acordo com a morte de Estevão.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começou no dia em que Estevão foi apedrejado?</w:t>
      </w:r>
    </w:p>
    <w:p>
      <w:pPr/>
      <w:r>
        <w:rPr>
          <w:lang w:val="pt_PT" w:bidi="pt_PT"/>
        </w:rPr>
      </w:r>
      <w:r>
        <w:rPr>
          <w:lang w:val="pt_PT" w:bidi="pt_PT"/>
        </w:rPr>
        <w:t>Uma grande perseguição contra a igreja em Jerusalém começou no dia em que Estevão foi apedrejado.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8.1 (#3)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em Jerusalém fizeram?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em Jerusalém foram dispersos pelas regiões da Judeia e Samaria, espalhando assim a fé para novas áreas.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de Samaria prestou atenção ao que Filipe dizia?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prestaram atenção quando viram os sinais que Filipe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8.9–11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povo de Samaria prestou atenção a Simão?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prestaram atenção quando viram suas feitiçarias.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Simão ouviu a mensagem de Filipe, o que ele fez?</w:t>
      </w:r>
    </w:p>
    <w:p>
      <w:pPr/>
      <w:r>
        <w:rPr>
          <w:lang w:val="pt_PT" w:bidi="pt_PT"/>
        </w:rPr>
      </w:r>
      <w:r>
        <w:rPr>
          <w:lang w:val="pt_PT" w:bidi="pt_PT"/>
        </w:rPr>
        <w:t>Simão também acreditou e foi batizado.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Pedro e João impuseram as mãos sobre os crentes em Samaria?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em Samaria receberam 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oferta Simão fez aos apóstolos?</w:t>
      </w:r>
    </w:p>
    <w:p>
      <w:pPr/>
      <w:r>
        <w:rPr>
          <w:lang w:val="pt_PT" w:bidi="pt_PT"/>
        </w:rPr>
      </w:r>
      <w:r>
        <w:rPr>
          <w:lang w:val="pt_PT" w:bidi="pt_PT"/>
        </w:rPr>
        <w:t>Simão ofereceu dinheiro aos apóstolos em troca do poder de conceder o Espírito Santo pela imposição de 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Simão fez essa oferta aos apóstolos, o que Pedro disse sobre sua condição espiritual?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Simão estava no veneno da amargura e nos laços do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anjo disse a Filipe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Um anjo disse a Filipe para ir ao sul, para a estrada do deserto em direção a Gaza.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8.27–28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Filipe encontrou?</w:t>
      </w:r>
    </w:p>
    <w:p>
      <w:pPr/>
      <w:r>
        <w:rPr>
          <w:lang w:val="pt_PT" w:bidi="pt_PT"/>
        </w:rPr>
      </w:r>
      <w:r>
        <w:rPr>
          <w:lang w:val="pt_PT" w:bidi="pt_PT"/>
        </w:rPr>
        <w:t>Filipe encontrou um eunuco da Etiópia, um homem de grande autoridade que tinha vindo adorar em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Filipe fez ao homem, que ele ouviu lendo o profeta Isaías?</w:t>
      </w:r>
    </w:p>
    <w:p>
      <w:pPr/>
      <w:r>
        <w:rPr>
          <w:lang w:val="pt_PT" w:bidi="pt_PT"/>
        </w:rPr>
      </w:r>
      <w:r>
        <w:rPr>
          <w:lang w:val="pt_PT" w:bidi="pt_PT"/>
        </w:rPr>
        <w:t>Filipe perguntou ao homem: “Você entende o que está lendo?”.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pediu a Filipe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O homem pediu a Filipe para subir na carruagem com ele e explicar o que ele estava lendo.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a pessoa descrita na escritura de Isaías que estava sendo lida?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é levada como uma ovelha ao matadouro, mas não abre a sua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 homem fez a Filipe sobre a escritura que estava lendo?</w:t>
      </w:r>
    </w:p>
    <w:p>
      <w:pPr/>
      <w:r>
        <w:rPr>
          <w:lang w:val="pt_PT" w:bidi="pt_PT"/>
        </w:rPr>
      </w:r>
      <w:r>
        <w:rPr>
          <w:lang w:val="pt_PT" w:bidi="pt_PT"/>
        </w:rPr>
        <w:t>O homem perguntou a Filipe se o profeta estava falando sobre si mesmo ou sobre alguma outra pessoa.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Filipe disse ser a pessoa na escritura de Isaías?</w:t>
      </w:r>
    </w:p>
    <w:p>
      <w:pPr/>
      <w:r>
        <w:rPr>
          <w:lang w:val="pt_PT" w:bidi="pt_PT"/>
        </w:rPr>
      </w:r>
      <w:r>
        <w:rPr>
          <w:lang w:val="pt_PT" w:bidi="pt_PT"/>
        </w:rPr>
        <w:t>Filipe explicou que a pessoa na escritura de Isaías era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Filipe fez então ao homem?</w:t>
      </w:r>
    </w:p>
    <w:p>
      <w:pPr/>
      <w:r>
        <w:rPr>
          <w:lang w:val="pt_PT" w:bidi="pt_PT"/>
        </w:rPr>
      </w:r>
      <w:r>
        <w:rPr>
          <w:lang w:val="pt_PT" w:bidi="pt_PT"/>
        </w:rPr>
        <w:t>Filipe e o eunuco entraram na água e Filipe o batizou.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Filipe quando ele saiu da água?</w:t>
      </w:r>
    </w:p>
    <w:p>
      <w:pPr/>
      <w:r>
        <w:rPr>
          <w:lang w:val="pt_PT" w:bidi="pt_PT"/>
        </w:rPr>
      </w:r>
      <w:r>
        <w:rPr>
          <w:lang w:val="pt_PT" w:bidi="pt_PT"/>
        </w:rPr>
        <w:t>Quando Filipe saiu da água, o Espírito do Senhor levou Filipe embora.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8.39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eunuco fez quando saiu da água?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eunuco saiu da água, ele seguiu seu caminho regozijando-se.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Saul pediu permissão ao sumo sacerdote em Jerusalém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Saul pediu cartas de autoridade para que pudesse viajar a Damasco, prender e trazer de volta qualquer um que pertencesse ao Caminho.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Saulo se aproximava de Damasco, o que ele viu?</w:t>
      </w:r>
    </w:p>
    <w:p>
      <w:pPr/>
      <w:r>
        <w:rPr>
          <w:lang w:val="pt_PT" w:bidi="pt_PT"/>
        </w:rPr>
      </w:r>
      <w:r>
        <w:rPr>
          <w:lang w:val="pt_PT" w:bidi="pt_PT"/>
        </w:rPr>
        <w:t>Quando Saul se aproximava de Damasco, ele viu uma luz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disse a Saulo?</w:t>
      </w:r>
    </w:p>
    <w:p>
      <w:pPr/>
      <w:r>
        <w:rPr>
          <w:lang w:val="pt_PT" w:bidi="pt_PT"/>
        </w:rPr>
      </w:r>
      <w:r>
        <w:rPr>
          <w:lang w:val="pt_PT" w:bidi="pt_PT"/>
        </w:rPr>
        <w:t>A voz disse: "Saulo, Saulo, por que você está me perseguindo?".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Saulo perguntou quem estava falando com ele, qual foi a resposta?</w:t>
      </w:r>
    </w:p>
    <w:p>
      <w:pPr/>
      <w:r>
        <w:rPr>
          <w:lang w:val="pt_PT" w:bidi="pt_PT"/>
        </w:rPr>
      </w:r>
      <w:r>
        <w:rPr>
          <w:lang w:val="pt_PT" w:bidi="pt_PT"/>
        </w:rPr>
        <w:t>A resposta foi: “Eu sou Jesus, a quem você está perseguindo”.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Saulo se levantou do chão, o que havia acontecido com ele?</w:t>
      </w:r>
    </w:p>
    <w:p>
      <w:pPr/>
      <w:r>
        <w:rPr>
          <w:lang w:val="pt_PT" w:bidi="pt_PT"/>
        </w:rPr>
      </w:r>
      <w:r>
        <w:rPr>
          <w:lang w:val="pt_PT" w:bidi="pt_PT"/>
        </w:rPr>
        <w:t>Quando Saulo se levantou, não conseguia ver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Saulo fez por três dias em Damasco?</w:t>
      </w:r>
    </w:p>
    <w:p>
      <w:pPr/>
      <w:r>
        <w:rPr>
          <w:lang w:val="pt_PT" w:bidi="pt_PT"/>
        </w:rPr>
      </w:r>
      <w:r>
        <w:rPr>
          <w:lang w:val="pt_PT" w:bidi="pt_PT"/>
        </w:rPr>
        <w:t>Saulo não comeu nem bebeu por três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disse a Ananias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disse a Ananias para ir e impor as mãos sobre Saulo, para que Saulo recuperasse a visão.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preocupação Ananias expressou ao Senhor?</w:t>
      </w:r>
    </w:p>
    <w:p>
      <w:pPr/>
      <w:r>
        <w:rPr>
          <w:lang w:val="pt_PT" w:bidi="pt_PT"/>
        </w:rPr>
      </w:r>
      <w:r>
        <w:rPr>
          <w:lang w:val="pt_PT" w:bidi="pt_PT"/>
        </w:rPr>
        <w:t>Ananias estava preocupado porque sabia que Saulo tinha vindo a Damasco para prender todos os que invocavam o nome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missão o Senhor disse que tinha para Saulo como seu instrumento escolhido?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disse que Saulo levaria o nome do Senhor perante os gentios, reis e os filhos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Senhor disse que a missão de Saulo seria fácil ou difícil?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disse que Saulo sofreria muito pela causa do nome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Ananias impôs as mãos sobre Saulo, o que aconteceu?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Ananias impôs as mãos sobre Saulo, Saulo recuperou a visão, foi batizado e comeu.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Saulo começou a fazer imediatamente?</w:t>
      </w:r>
    </w:p>
    <w:p>
      <w:pPr/>
      <w:r>
        <w:rPr>
          <w:lang w:val="pt_PT" w:bidi="pt_PT"/>
        </w:rPr>
      </w:r>
      <w:r>
        <w:rPr>
          <w:lang w:val="pt_PT" w:bidi="pt_PT"/>
        </w:rPr>
        <w:t>Saulo imediatamente começou a proclamar Jesus nas sinagogas, dizendo que Jesus é o Filho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judeus finalmente planejaram matar Saulo, como ele escapou?</w:t>
      </w:r>
    </w:p>
    <w:p>
      <w:pPr/>
      <w:r>
        <w:rPr>
          <w:lang w:val="pt_PT" w:bidi="pt_PT"/>
        </w:rPr>
      </w:r>
      <w:r>
        <w:rPr>
          <w:lang w:val="pt_PT" w:bidi="pt_PT"/>
        </w:rPr>
        <w:t>Quando os judeus planejaram matá-lo, Saulo escapou à noite sendo descido pelo muro em um cesto.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Saulo chegou a Jerusalém, como os discípulos o receberam?</w:t>
      </w:r>
    </w:p>
    <w:p>
      <w:pPr/>
      <w:r>
        <w:rPr>
          <w:lang w:val="pt_PT" w:bidi="pt_PT"/>
        </w:rPr>
      </w:r>
      <w:r>
        <w:rPr>
          <w:lang w:val="pt_PT" w:bidi="pt_PT"/>
        </w:rPr>
        <w:t>Em Jerusalém, os discípulos estavam com medo de Saulo porque não sabiam que ele realmente havia se tornado um crente.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então levou Saulo aos apóstolos e explicou o que havia acontecido com Saulo em Damasco?</w:t>
      </w:r>
    </w:p>
    <w:p>
      <w:pPr/>
      <w:r>
        <w:rPr>
          <w:lang w:val="pt_PT" w:bidi="pt_PT"/>
        </w:rPr>
      </w:r>
      <w:r>
        <w:rPr>
          <w:lang w:val="pt_PT" w:bidi="pt_PT"/>
        </w:rPr>
        <w:t>Barnabé levou Saulo aos apóstolos e explicou o que havia acontecido com Saulo em Damasco.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Saulo fez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Saulo falou ousadamente em nome do Senhor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Após Saulo ser enviado para Tarso, qual era a condição da igreja na Judeia, Galileia e Samaria?</w:t>
      </w:r>
    </w:p>
    <w:p>
      <w:pPr/>
      <w:r>
        <w:rPr>
          <w:lang w:val="pt_PT" w:bidi="pt_PT"/>
        </w:rPr>
      </w:r>
      <w:r>
        <w:rPr>
          <w:lang w:val="pt_PT" w:bidi="pt_PT"/>
        </w:rPr>
        <w:t>A igreja na Judeia, Galileia e Samaria tinha paz e foi edificada, crescendo em número.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9.33–35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em Lida que fez todos lá se voltarem para o Senhor?</w:t>
      </w:r>
    </w:p>
    <w:p>
      <w:pPr/>
      <w:r>
        <w:rPr>
          <w:lang w:val="pt_PT" w:bidi="pt_PT"/>
        </w:rPr>
      </w:r>
      <w:r>
        <w:rPr>
          <w:lang w:val="pt_PT" w:bidi="pt_PT"/>
        </w:rPr>
        <w:t>Em Lida, Pedro falou a um homem paralítico que foi curado por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9.40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em Jope que fez muitas pessoas acreditarem no Senhor?</w:t>
      </w:r>
    </w:p>
    <w:p>
      <w:pPr/>
      <w:r>
        <w:rPr>
          <w:lang w:val="pt_PT" w:bidi="pt_PT"/>
        </w:rPr>
      </w:r>
      <w:r>
        <w:rPr>
          <w:lang w:val="pt_PT" w:bidi="pt_PT"/>
        </w:rPr>
        <w:t>Pedro orou por uma mulher morta chamada Tabita, que foi ressuscitada.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homem era Cornélio?</w:t>
      </w:r>
    </w:p>
    <w:p>
      <w:pPr/>
      <w:r>
        <w:rPr>
          <w:lang w:val="pt_PT" w:bidi="pt_PT"/>
        </w:rPr>
      </w:r>
      <w:r>
        <w:rPr>
          <w:lang w:val="pt_PT" w:bidi="pt_PT"/>
        </w:rPr>
        <w:t>Cornélio era um homem devoto que temia a Deus, era generoso e estava sempre orando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que fez Deus se lembrar de Cornélio?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as orações e ofertas de Cornélio aos pobres tinham lembrado Deus sobre Cornélio.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a Cornélio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a Cornélio para enviar homens a Jope para trazer Pedro à casa de Cornélio.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dia seguinte, o que Pedro viu enquanto orava e estava em transe no terraço?</w:t>
      </w:r>
    </w:p>
    <w:p>
      <w:pPr/>
      <w:r>
        <w:rPr>
          <w:lang w:val="pt_PT" w:bidi="pt_PT"/>
        </w:rPr>
      </w:r>
      <w:r>
        <w:rPr>
          <w:lang w:val="pt_PT" w:bidi="pt_PT"/>
        </w:rPr>
        <w:t>Pedro viu um grande lençol cheio de todos os tipos de animais, coisas que rastejavam e pássaros.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Pedro viu a visão, o que uma voz disse a ele?</w:t>
      </w:r>
    </w:p>
    <w:p>
      <w:pPr/>
      <w:r>
        <w:rPr>
          <w:lang w:val="pt_PT" w:bidi="pt_PT"/>
        </w:rPr>
      </w:r>
      <w:r>
        <w:rPr>
          <w:lang w:val="pt_PT" w:bidi="pt_PT"/>
        </w:rPr>
        <w:t>Uma voz disse a Pedro: “Levanta-te, Pedro, mata e come”.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Pedro à voz?</w:t>
      </w:r>
    </w:p>
    <w:p>
      <w:pPr/>
      <w:r>
        <w:rPr>
          <w:lang w:val="pt_PT" w:bidi="pt_PT"/>
        </w:rPr>
      </w:r>
      <w:r>
        <w:rPr>
          <w:lang w:val="pt_PT" w:bidi="pt_PT"/>
        </w:rPr>
        <w:t>Pedro recusou, dizendo que nunca tinha comido nada impuro e imundo.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disse a Pedro depois disso?</w:t>
      </w:r>
    </w:p>
    <w:p>
      <w:pPr/>
      <w:r>
        <w:rPr>
          <w:lang w:val="pt_PT" w:bidi="pt_PT"/>
        </w:rPr>
      </w:r>
      <w:r>
        <w:rPr>
          <w:lang w:val="pt_PT" w:bidi="pt_PT"/>
        </w:rPr>
        <w:t>A voz disse: "O que Deus purificou, não chame de impuro".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Espírito disse a Pedro para fazer quando os homens de Cornélio chegaram à casa?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disse a Pedro para descer e ir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homens de Cornélio esperavam que Pedro viesse fazer na casa de Cornélio?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de Cornélio esperavam que Pedro viesse e desse uma mensagem na casa de Cornélio.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disse quando Cornélio se ajoelhou aos pés de Pedro?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a Cornélio para se levantar, pois ele era apenas um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estava fazendo que anteriormente não era permitido para os judeus, e por que ele estava fazendo isso agora?</w:t>
      </w:r>
    </w:p>
    <w:p>
      <w:pPr/>
      <w:r>
        <w:rPr>
          <w:lang w:val="pt_PT" w:bidi="pt_PT"/>
        </w:rPr>
      </w:r>
      <w:r>
        <w:rPr>
          <w:lang w:val="pt_PT" w:bidi="pt_PT"/>
        </w:rPr>
        <w:t>Pedro estava se associando com pessoas de outra nação, porque Deus lhe havia mostrado que ele não deveria chamar nenhum homem de impuro ou imundo.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Pedro disse ser aceitável a Deus?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qualquer pessoa que teme a Deus e pratica atos justos é aceitável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mensagem sobre Jesus as pessoas na casa de Cornélio já tinham ouvido?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já tinham ouvido que Jesus foi ungido pelo Espírito Santo e com poder, e que ele tinha curado todos os oprimidos, pois Deus estava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10.40–41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anunciou que havia acontecido com Jesus após sua morte, e como Pedro sabia disso?</w:t>
      </w:r>
    </w:p>
    <w:p>
      <w:pPr/>
      <w:r>
        <w:rPr>
          <w:lang w:val="pt_PT" w:bidi="pt_PT"/>
        </w:rPr>
      </w:r>
      <w:r>
        <w:rPr>
          <w:lang w:val="pt_PT" w:bidi="pt_PT"/>
        </w:rPr>
        <w:t>Pedro anunciou que Deus ressuscitou Jesus no terceiro dia, e que Pedro tinha comido com Jesus após sua ressurreição.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disse que Jesus lhes havia ordenado pregar ao povo?</w:t>
      </w:r>
    </w:p>
    <w:p>
      <w:pPr/>
      <w:r>
        <w:rPr>
          <w:lang w:val="pt_PT" w:bidi="pt_PT"/>
        </w:rPr>
      </w:r>
      <w:r>
        <w:rPr>
          <w:lang w:val="pt_PT" w:bidi="pt_PT"/>
        </w:rPr>
        <w:t>Jesus havia ordenado que pregassem que Jesus foi escolhido por Deus para ser o Juiz dos vivos e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disse que todos receberiam ao crer em Jesus?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todos que acreditam em Jesus receberiam o perdão dos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as pessoas que estavam ouvindo Pedro enquanto ele ainda estava falando?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Santo caiu sobre todos os que estavam ouvindo Pedro.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que pertenciam ao grupo da circuncisão ficaram maravilhados?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que pertenciam ao grupo da circuncisão ficaram maravilhados porque o dom do Espírito Santo foi derramado também sobre 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estavam fazendo que demonstrava que o Espírito Santo havia descido sobre elas?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estavam falando em outras línguas e louvando a Deus, o que demonstrava que o Espírito Santo havia descido sobre 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10.48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ver que as pessoas haviam recebido o Espírito Santo, o que Pedro ordenou que fosse feito com elas?</w:t>
      </w:r>
    </w:p>
    <w:p>
      <w:pPr/>
      <w:r>
        <w:rPr>
          <w:lang w:val="pt_PT" w:bidi="pt_PT"/>
        </w:rPr>
      </w:r>
      <w:r>
        <w:rPr>
          <w:lang w:val="pt_PT" w:bidi="pt_PT"/>
        </w:rPr>
        <w:t>Pedro ordenou que as pessoas fossem batizadas em nome de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notícia os apóstolos e irmãos na Judeia ouviram?</w:t>
      </w:r>
    </w:p>
    <w:p>
      <w:pPr/>
      <w:r>
        <w:rPr>
          <w:lang w:val="pt_PT" w:bidi="pt_PT"/>
        </w:rPr>
      </w:r>
      <w:r>
        <w:rPr>
          <w:lang w:val="pt_PT" w:bidi="pt_PT"/>
        </w:rPr>
        <w:t>Os apóstolos e irmãos na Judeia ouviram que os gentios também haviam recebido a palavra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11.2–3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crítica contra Pedro tinha o grupo da circuncisão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do grupo da circuncisão criticaram Pedro por comer com 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evidência Pedro apresentou para demonstrar que Deus havia aceitado os gentios?</w:t>
      </w:r>
    </w:p>
    <w:p>
      <w:pPr/>
      <w:r>
        <w:rPr>
          <w:lang w:val="pt_PT" w:bidi="pt_PT"/>
        </w:rPr>
      </w:r>
      <w:r>
        <w:rPr>
          <w:lang w:val="pt_PT" w:bidi="pt_PT"/>
        </w:rPr>
        <w:t>Pedro apresentou o fato de que o Espírito Santo havia vindo sobre os gentios assim como o Espírito havia descido sobre os judeus no início.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conclusão do grupo da circuncisão quando ouviram a explicação de Pedro?</w:t>
      </w:r>
    </w:p>
    <w:p>
      <w:pPr/>
      <w:r>
        <w:rPr>
          <w:lang w:val="pt_PT" w:bidi="pt_PT"/>
        </w:rPr>
      </w:r>
      <w:r>
        <w:rPr>
          <w:lang w:val="pt_PT" w:bidi="pt_PT"/>
        </w:rPr>
        <w:t>Eles louvaram a Deus e concluíram que Deus também havia concedido arrependimento para a vida aos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maioria dos crentes que foram dispersos após a morte de Estevão fez?</w:t>
      </w:r>
    </w:p>
    <w:p>
      <w:pPr/>
      <w:r>
        <w:rPr>
          <w:lang w:val="pt_PT" w:bidi="pt_PT"/>
        </w:rPr>
      </w:r>
      <w:r>
        <w:rPr>
          <w:lang w:val="pt_PT" w:bidi="pt_PT"/>
        </w:rPr>
        <w:t>A maioria dos crentes dispersos contou a mensagem sobre Jesus apenas aos judeus.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11.20–21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alguns dos crentes dispersos pregaram o Senhor Jesus aos gregos?</w:t>
      </w:r>
    </w:p>
    <w:p>
      <w:pPr/>
      <w:r>
        <w:rPr>
          <w:lang w:val="pt_PT" w:bidi="pt_PT"/>
        </w:rPr>
      </w:r>
      <w:r>
        <w:rPr>
          <w:lang w:val="pt_PT" w:bidi="pt_PT"/>
        </w:rPr>
        <w:t>Quando pregaram o Senhor Jesus aos gregos, um grande número acreditou.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11.22–23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Barnabé de Jerusalém disse aos gregos crentes em Antioquia?</w:t>
      </w:r>
    </w:p>
    <w:p>
      <w:pPr/>
      <w:r>
        <w:rPr>
          <w:lang w:val="pt_PT" w:bidi="pt_PT"/>
        </w:rPr>
      </w:r>
      <w:r>
        <w:rPr>
          <w:lang w:val="pt_PT" w:bidi="pt_PT"/>
        </w:rPr>
        <w:t>Barnabé encorajou os gregos a permanecerem com o Senhor de todo o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Barnabé e Saulo passaram na igreja em Antioquia?</w:t>
      </w:r>
    </w:p>
    <w:p>
      <w:pPr/>
      <w:r>
        <w:rPr>
          <w:lang w:val="pt_PT" w:bidi="pt_PT"/>
        </w:rPr>
      </w:r>
      <w:r>
        <w:rPr>
          <w:lang w:val="pt_PT" w:bidi="pt_PT"/>
        </w:rPr>
        <w:t>Barnabé e Saulo passaram um ano inteiro na igreja em Antioquia.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11.26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nome os discípulos receberam primeiro em Antioquia?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foram chamados cristãos pela primeira vez em Antioquia.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profeta Ágabo previu que aconteceria?</w:t>
      </w:r>
    </w:p>
    <w:p>
      <w:pPr/>
      <w:r>
        <w:rPr>
          <w:lang w:val="pt_PT" w:bidi="pt_PT"/>
        </w:rPr>
      </w:r>
      <w:r>
        <w:rPr>
          <w:lang w:val="pt_PT" w:bidi="pt_PT"/>
        </w:rPr>
        <w:t>Ágabo previu que uma grande fome ocorreria em todo 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11.29–30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discípulos responderam à profecia de Ágabo?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enviaram ajuda aos irmãos na Judeia pelas mãos de Barnabé e Saulo.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fez o rei Herodes a Tiago, o irmão de João?</w:t>
      </w:r>
    </w:p>
    <w:p>
      <w:pPr/>
      <w:r>
        <w:rPr>
          <w:lang w:val="pt_PT" w:bidi="pt_PT"/>
        </w:rPr>
      </w:r>
      <w:r>
        <w:rPr>
          <w:lang w:val="pt_PT" w:bidi="pt_PT"/>
        </w:rPr>
        <w:t>Herodes, o rei, matou Tiago, o irmão de João, com a espada.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12.3–4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rei Herodes fez a Pedro?</w:t>
      </w:r>
    </w:p>
    <w:p>
      <w:pPr/>
      <w:r>
        <w:rPr>
          <w:lang w:val="pt_PT" w:bidi="pt_PT"/>
        </w:rPr>
      </w:r>
      <w:r>
        <w:rPr>
          <w:lang w:val="pt_PT" w:bidi="pt_PT"/>
        </w:rPr>
        <w:t>Herodes prendeu e colocou Pedro na prisão, com a intenção de trazê-lo ao povo após a Páscoa.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assembleia estava fazendo por Pedro?</w:t>
      </w:r>
    </w:p>
    <w:p>
      <w:pPr/>
      <w:r>
        <w:rPr>
          <w:lang w:val="pt_PT" w:bidi="pt_PT"/>
        </w:rPr>
      </w:r>
      <w:r>
        <w:rPr>
          <w:lang w:val="pt_PT" w:bidi="pt_PT"/>
        </w:rPr>
        <w:t>A assembleia estava orando fervorosamente por Pedro.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12.8–10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Pedro passou pelo primeiro e segundo guarda e saiu pelo portão da prisão?</w:t>
      </w:r>
    </w:p>
    <w:p>
      <w:pPr/>
      <w:r>
        <w:rPr>
          <w:lang w:val="pt_PT" w:bidi="pt_PT"/>
        </w:rPr>
      </w:r>
      <w:r>
        <w:rPr>
          <w:lang w:val="pt_PT" w:bidi="pt_PT"/>
        </w:rPr>
        <w:t>Pedro seguiu um anjo através dos guardas, e então o portão se abriu sozinho.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12.13–14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Pedro chegou à casa onde os crentes estavam orando, quem atendeu a porta e o que ela fez?</w:t>
      </w:r>
    </w:p>
    <w:p>
      <w:pPr/>
      <w:r>
        <w:rPr>
          <w:lang w:val="pt_PT" w:bidi="pt_PT"/>
        </w:rPr>
      </w:r>
      <w:r>
        <w:rPr>
          <w:lang w:val="pt_PT" w:bidi="pt_PT"/>
        </w:rPr>
        <w:t>Uma serva chamada Rode atendeu a porta e informou que Pedro estava à porta, mas ela não abriu a porta.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reagiram inicialmente ao seu relato?</w:t>
      </w:r>
    </w:p>
    <w:p>
      <w:pPr/>
      <w:r>
        <w:rPr>
          <w:lang w:val="pt_PT" w:bidi="pt_PT"/>
        </w:rPr>
      </w:r>
      <w:r>
        <w:rPr>
          <w:lang w:val="pt_PT" w:bidi="pt_PT"/>
        </w:rPr>
        <w:t>No início, eles pensaram que Rode estava louca.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contar aos crentes o que havia acontecido com ele, o que Pedro lhes disse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Pedro lhes disse para relatar essas coisas a Tiago e aos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os homens que estavam guardando Pedro?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foram mortos após Herodes tê-los interrogado.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gritou enquanto Herodes fazia seu discurso?</w:t>
      </w:r>
    </w:p>
    <w:p>
      <w:pPr/>
      <w:r>
        <w:rPr>
          <w:lang w:val="pt_PT" w:bidi="pt_PT"/>
        </w:rPr>
      </w:r>
      <w:r>
        <w:rPr>
          <w:lang w:val="pt_PT" w:bidi="pt_PT"/>
        </w:rPr>
        <w:t>O povo gritou: “Esta é a voz de um deus, não de um homem”!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Herodes após seu discurso,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Porque Herodes não deu glória a Deus, um anjo o feriu, e ele foi comido por vermes e morreu.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acontecendo com a palavra de Deus durante esse tempo?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de Deus cresceu e se multiplicou durante esse tempo.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Barnabé e Saulo trouxeram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Barnabé e Saulo trouxeram João Marcos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assembleia em Antioquia estava fazendo quando o Espírito Santo falou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A assembleia em Antioquia estava adorando o Senhor e jejuando quando o Espírito Santo falou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Espírito Santo lhes disse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Santo lhes disse para separar Barnabé e Saulo para fazer o trabalho ao qual o Espírito os estava chamando.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assembleia fez após ouvir o Espírito Santo?</w:t>
      </w:r>
    </w:p>
    <w:p>
      <w:pPr/>
      <w:r>
        <w:rPr>
          <w:lang w:val="pt_PT" w:bidi="pt_PT"/>
        </w:rPr>
      </w:r>
      <w:r>
        <w:rPr>
          <w:lang w:val="pt_PT" w:bidi="pt_PT"/>
        </w:rPr>
        <w:t>A assembleia jejuou, orou, impôs as mãos sobre Barnabé e Saulo, e os enviou.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Barnabé e Saulo foram para Salamina, quem também estava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Em Salamina, João Marcos estava com eles como seu assistente.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Barjesus?</w:t>
      </w:r>
    </w:p>
    <w:p>
      <w:pPr/>
      <w:r>
        <w:rPr>
          <w:lang w:val="pt_PT" w:bidi="pt_PT"/>
        </w:rPr>
      </w:r>
      <w:r>
        <w:rPr>
          <w:lang w:val="pt_PT" w:bidi="pt_PT"/>
        </w:rPr>
        <w:t>Barjesus era um falso profeta judeu que se associava com o procônsul.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procônsul convocou Barnabé e Saulo?</w:t>
      </w:r>
    </w:p>
    <w:p>
      <w:pPr/>
      <w:r>
        <w:rPr>
          <w:lang w:val="pt_PT" w:bidi="pt_PT"/>
        </w:rPr>
      </w:r>
      <w:r>
        <w:rPr>
          <w:lang w:val="pt_PT" w:bidi="pt_PT"/>
        </w:rPr>
        <w:t>O procônsul convocou Barnabé e Saulo porque queria ouvir a palavra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outro nome pelo qual Saulo era conhecido?</w:t>
      </w:r>
    </w:p>
    <w:p>
      <w:pPr/>
      <w:r>
        <w:rPr>
          <w:lang w:val="pt_PT" w:bidi="pt_PT"/>
        </w:rPr>
      </w:r>
      <w:r>
        <w:rPr>
          <w:lang w:val="pt_PT" w:bidi="pt_PT"/>
        </w:rPr>
        <w:t>Saulo também era conhecido como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aconteceria a Barjesus porque ele tentou afastar o procônsul da fé?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a Barjesus que ele ficaria cego por um tempo.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procônsul reagiu quando viu o que aconteceu com Barjesus?</w:t>
      </w:r>
    </w:p>
    <w:p>
      <w:pPr/>
      <w:r>
        <w:rPr>
          <w:lang w:val="pt_PT" w:bidi="pt_PT"/>
        </w:rPr>
      </w:r>
      <w:r>
        <w:rPr>
          <w:lang w:val="pt_PT" w:bidi="pt_PT"/>
        </w:rPr>
        <w:t>O procônsul acreditou.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Marcos fez quando Paulo e seus amigos embarcaram para Perge?</w:t>
      </w:r>
    </w:p>
    <w:p>
      <w:pPr/>
      <w:r>
        <w:rPr>
          <w:lang w:val="pt_PT" w:bidi="pt_PT"/>
        </w:rPr>
      </w:r>
      <w:r>
        <w:rPr>
          <w:lang w:val="pt_PT" w:bidi="pt_PT"/>
        </w:rPr>
        <w:t>João Marcos deixou Paulo e seus amigos e voltou para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em Antioquia da Pisídia Paulo foi convidado a falar?</w:t>
      </w:r>
    </w:p>
    <w:p>
      <w:pPr/>
      <w:r>
        <w:rPr>
          <w:lang w:val="pt_PT" w:bidi="pt_PT"/>
        </w:rPr>
      </w:r>
      <w:r>
        <w:rPr>
          <w:lang w:val="pt_PT" w:bidi="pt_PT"/>
        </w:rPr>
        <w:t>Em Antioquia da Pisídia, Paulo foi convidado a falar na sinagoga judaica.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discurso de Paulo, quem Paulo diz que Deus escolheu no passado?</w:t>
      </w:r>
    </w:p>
    <w:p>
      <w:pPr/>
      <w:r>
        <w:rPr>
          <w:lang w:val="pt_PT" w:bidi="pt_PT"/>
        </w:rPr>
      </w:r>
      <w:r>
        <w:rPr>
          <w:lang w:val="pt_PT" w:bidi="pt_PT"/>
        </w:rPr>
        <w:t>No discurso de Paulo, Paulo disse que Deus escolheu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Da descendência de quem Deus trouxe a Israel um Salvador?</w:t>
      </w:r>
    </w:p>
    <w:p>
      <w:pPr/>
      <w:r>
        <w:rPr>
          <w:lang w:val="pt_PT" w:bidi="pt_PT"/>
        </w:rPr>
      </w:r>
      <w:r>
        <w:rPr>
          <w:lang w:val="pt_PT" w:bidi="pt_PT"/>
        </w:rPr>
        <w:t>Deus trouxe a Israel um Salvador da descendência do Rei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Paulo disse que havia preparado o caminho para a vinda do Salvador?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João Batista preparou o caminho para a vinda do Salvador.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povo e os governantes em Jerusalém cumpriram as mensagens dos profetas?</w:t>
      </w:r>
    </w:p>
    <w:p>
      <w:pPr/>
      <w:r>
        <w:rPr>
          <w:lang w:val="pt_PT" w:bidi="pt_PT"/>
        </w:rPr>
      </w:r>
      <w:r>
        <w:rPr>
          <w:lang w:val="pt_PT" w:bidi="pt_PT"/>
        </w:rPr>
        <w:t>O povo e os governantes em Jerusalém cumpriram as mensagens dos profetas ao condenar Jesus à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eram agora as testemunhas de Jesus para o povo?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que viram Jesus depois que ele ressuscitou dos mortos eram agora suas testemunhas.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mostrou que cumpriu as promessas feitas aos judeus?</w:t>
      </w:r>
    </w:p>
    <w:p>
      <w:pPr/>
      <w:r>
        <w:rPr>
          <w:lang w:val="pt_PT" w:bidi="pt_PT"/>
        </w:rPr>
      </w:r>
      <w:r>
        <w:rPr>
          <w:lang w:val="pt_PT" w:bidi="pt_PT"/>
        </w:rPr>
        <w:t>Deus mostrou que cumpriu suas promessas aos judeus ao ressuscitar Jesus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prometeu ao Santo em um dos salmos?</w:t>
      </w:r>
    </w:p>
    <w:p>
      <w:pPr/>
      <w:r>
        <w:rPr>
          <w:lang w:val="pt_PT" w:bidi="pt_PT"/>
        </w:rPr>
      </w:r>
      <w:r>
        <w:rPr>
          <w:lang w:val="pt_PT" w:bidi="pt_PT"/>
        </w:rPr>
        <w:t>Deus prometeu que o Santo não veria a corrupção.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proclamou para todos que creem em Jesus?</w:t>
      </w:r>
    </w:p>
    <w:p>
      <w:pPr/>
      <w:r>
        <w:rPr>
          <w:lang w:val="pt_PT" w:bidi="pt_PT"/>
        </w:rPr>
      </w:r>
      <w:r>
        <w:rPr>
          <w:lang w:val="pt_PT" w:bidi="pt_PT"/>
        </w:rPr>
        <w:t>Paulo proclamou o perdão dos pecados para todos que creem em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13.40–41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aviso Paulo também deu aos seus ouvintes?</w:t>
      </w:r>
    </w:p>
    <w:p>
      <w:pPr/>
      <w:r>
        <w:rPr>
          <w:lang w:val="pt_PT" w:bidi="pt_PT"/>
        </w:rPr>
      </w:r>
      <w:r>
        <w:rPr>
          <w:lang w:val="pt_PT" w:bidi="pt_PT"/>
        </w:rPr>
        <w:t>Paulo alertou seus ouvintes para não serem como aqueles mencionados nos profetas que ouvem o anúncio da obra de Deus, mas não acreditam nela.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Antioquia, quem veio ouvir a palavra do Senhor no sábado seguinte?</w:t>
      </w:r>
    </w:p>
    <w:p>
      <w:pPr/>
      <w:r>
        <w:rPr>
          <w:lang w:val="pt_PT" w:bidi="pt_PT"/>
        </w:rPr>
      </w:r>
      <w:r>
        <w:rPr>
          <w:lang w:val="pt_PT" w:bidi="pt_PT"/>
        </w:rPr>
        <w:t>Quase toda a cidade veio para ouvir a palavra do Senhor no sábado seguinte.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judeus reagiram quando viram as multidões?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ficaram cheios de inveja e falaram contra a mensagem de Paulo, insultando-o.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os judeus estavam fazendo com a palavra de Deus falada a eles?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os judeus estavam rejeitando a palavra de Deus falada 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dos gentios quando ouviram que Paulo estava se voltando para eles?</w:t>
      </w:r>
    </w:p>
    <w:p>
      <w:pPr/>
      <w:r>
        <w:rPr>
          <w:lang w:val="pt_PT" w:bidi="pt_PT"/>
        </w:rPr>
      </w:r>
      <w:r>
        <w:rPr>
          <w:lang w:val="pt_PT" w:bidi="pt_PT"/>
        </w:rPr>
        <w:t>Os gentios ficaram contentes e louvaram a palavra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13.48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dos gentios acreditaram?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que estavam destinados à vida eterna creram.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judeus então fizeram a Paulo e Barnabé?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incitaram uma perseguição contra Paulo e Barnabé e os expulsaram da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13.51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e Barnabé fizeram antes de irem para a cidade de Icônio?</w:t>
      </w:r>
    </w:p>
    <w:p>
      <w:pPr/>
      <w:r>
        <w:rPr>
          <w:lang w:val="pt_PT" w:bidi="pt_PT"/>
        </w:rPr>
      </w:r>
      <w:r>
        <w:rPr>
          <w:lang w:val="pt_PT" w:bidi="pt_PT"/>
        </w:rPr>
        <w:t>Paulo e Barnabé sacudiram o pó dos pés contra aqueles na cidade de Antioquia que os haviam expulsado.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judeus descrentes em Icônio fizeram depois que uma multidão acreditou na pregação de Paulo e Barnabé?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incrédulos incitaram as mentes dos gentios e os tornaram contrários aos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deu evidência sobre a mensagem de sua graça?</w:t>
      </w:r>
    </w:p>
    <w:p>
      <w:pPr/>
      <w:r>
        <w:rPr>
          <w:lang w:val="pt_PT" w:bidi="pt_PT"/>
        </w:rPr>
      </w:r>
      <w:r>
        <w:rPr>
          <w:lang w:val="pt_PT" w:bidi="pt_PT"/>
        </w:rPr>
        <w:t>Deus deu evidência sobre a mensagem de sua graça concedendo que sinais e maravilhas fossem realizados pelas mãos de Paulo e Barnabé.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14.5–7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e Barnabé deixaram Icônio?</w:t>
      </w:r>
    </w:p>
    <w:p>
      <w:pPr/>
      <w:r>
        <w:rPr>
          <w:lang w:val="pt_PT" w:bidi="pt_PT"/>
        </w:rPr>
      </w:r>
      <w:r>
        <w:rPr>
          <w:lang w:val="pt_PT" w:bidi="pt_PT"/>
        </w:rPr>
        <w:t>Alguns gentios e judeus tentaram persuadir seus líderes a maltratar e apedrejar Paulo e Barnabé.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14.8–10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fez que causou um tumulto em Listra?</w:t>
      </w:r>
    </w:p>
    <w:p>
      <w:pPr/>
      <w:r>
        <w:rPr>
          <w:lang w:val="pt_PT" w:bidi="pt_PT"/>
        </w:rPr>
      </w:r>
      <w:r>
        <w:rPr>
          <w:lang w:val="pt_PT" w:bidi="pt_PT"/>
        </w:rPr>
        <w:t>Paulo curou um homem que era coxo de nascença.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14.11–13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Listra queria fazer por Paulo e Barnabé?</w:t>
      </w:r>
    </w:p>
    <w:p>
      <w:pPr/>
      <w:r>
        <w:rPr>
          <w:lang w:val="pt_PT" w:bidi="pt_PT"/>
        </w:rPr>
      </w:r>
      <w:r>
        <w:rPr>
          <w:lang w:val="pt_PT" w:bidi="pt_PT"/>
        </w:rPr>
        <w:t>O povo queria oferecer sacrifícios através do sacerdote de Zeus a Paulo e Barnabé.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Barnabé e Paulo responderam ao que o povo queria fazer por eles?</w:t>
      </w:r>
    </w:p>
    <w:p>
      <w:pPr/>
      <w:r>
        <w:rPr>
          <w:lang w:val="pt_PT" w:bidi="pt_PT"/>
        </w:rPr>
      </w:r>
      <w:r>
        <w:rPr>
          <w:lang w:val="pt_PT" w:bidi="pt_PT"/>
        </w:rPr>
        <w:t>Barnabé e Paulo rasgaram suas roupas, entraram na multidão e clamaram dizendo que o povo deveria se afastar dessas coisas inúteis para um Deus vivo.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não se deixou sem testemunho no passado?</w:t>
      </w:r>
    </w:p>
    <w:p>
      <w:pPr/>
      <w:r>
        <w:rPr>
          <w:lang w:val="pt_PT" w:bidi="pt_PT"/>
        </w:rPr>
      </w:r>
      <w:r>
        <w:rPr>
          <w:lang w:val="pt_PT" w:bidi="pt_PT"/>
        </w:rPr>
        <w:t>Deus havia dado às nações chuva e estações frutíferas, enchendo seus corações com alimento e alegria.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Listra queria fazer por Paulo e Barnabé?</w:t>
      </w:r>
    </w:p>
    <w:p>
      <w:pPr/>
      <w:r>
        <w:rPr>
          <w:lang w:val="pt_PT" w:bidi="pt_PT"/>
        </w:rPr>
      </w:r>
      <w:r>
        <w:rPr>
          <w:lang w:val="pt_PT" w:bidi="pt_PT"/>
        </w:rPr>
        <w:t>O povo queria oferecer sacrifícios a Paulo e Barnabé.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multidões em Listra fizeram a Paulo mais tarde?</w:t>
      </w:r>
    </w:p>
    <w:p>
      <w:pPr/>
      <w:r>
        <w:rPr>
          <w:lang w:val="pt_PT" w:bidi="pt_PT"/>
        </w:rPr>
      </w:r>
      <w:r>
        <w:rPr>
          <w:lang w:val="pt_PT" w:bidi="pt_PT"/>
        </w:rPr>
        <w:t>As multidões em Listra mais tarde apedrejaram Paulo e o arrastaram para fora da cidade, pensando que ele estava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fez enquanto os discípulos estavam ao seu redor?</w:t>
      </w:r>
    </w:p>
    <w:p>
      <w:pPr/>
      <w:r>
        <w:rPr>
          <w:lang w:val="pt_PT" w:bidi="pt_PT"/>
        </w:rPr>
      </w:r>
      <w:r>
        <w:rPr>
          <w:lang w:val="pt_PT" w:bidi="pt_PT"/>
        </w:rPr>
        <w:t>Paulo se levantou e voltou para 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Através de quê Paulo disse que os discípulos devem entrar no reino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os discípulos devem entrar no reino de Deus através de muitos sofrimentos.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e Barnabé fizeram em cada igreja de crentes antes de partirem?</w:t>
      </w:r>
    </w:p>
    <w:p>
      <w:pPr/>
      <w:r>
        <w:rPr>
          <w:lang w:val="pt_PT" w:bidi="pt_PT"/>
        </w:rPr>
      </w:r>
      <w:r>
        <w:rPr>
          <w:lang w:val="pt_PT" w:bidi="pt_PT"/>
        </w:rPr>
        <w:t>Em cada igreja, Paulo e Barnabé nomearam presbíteros, oraram com jejum e confiaram os crentes ao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e Barnabé fizeram quando voltaram para Antioquia?</w:t>
      </w:r>
    </w:p>
    <w:p>
      <w:pPr/>
      <w:r>
        <w:rPr>
          <w:lang w:val="pt_PT" w:bidi="pt_PT"/>
        </w:rPr>
      </w:r>
      <w:r>
        <w:rPr>
          <w:lang w:val="pt_PT" w:bidi="pt_PT"/>
        </w:rPr>
        <w:t>Quando eles retornaram a Antioquia, reuniram a igreja e relataram todas as coisas que Deus havia feito com eles e como Ele havia aberto uma porta de fé para 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certos homens da Judeia vieram ensinar aos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Certos homens da Judeia ensinaram que, a menos que os irmãos fossem circuncidados, eles não poderiam ser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irmãos decidiram que essa questão deveria ser resolvida?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decidiram que Paulo, Barnabé e alguns outros deveriam ir a Jerusalém aos apóstolos e anciãos com esta questão.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Passando por Fenícia e Samaria, que notícia Paulo e seus companheiros anunciaram?</w:t>
      </w:r>
    </w:p>
    <w:p>
      <w:pPr/>
      <w:r>
        <w:rPr>
          <w:lang w:val="pt_PT" w:bidi="pt_PT"/>
        </w:rPr>
      </w:r>
      <w:r>
        <w:rPr>
          <w:lang w:val="pt_PT" w:bidi="pt_PT"/>
        </w:rPr>
        <w:t>Paulo e seus companheiros anunciaram a conversão dos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grupo entre os crentes achava que os gentios deviam ser circuncidados e deviam guardar a lei de Moisés?</w:t>
      </w:r>
    </w:p>
    <w:p>
      <w:pPr/>
      <w:r>
        <w:rPr>
          <w:lang w:val="pt_PT" w:bidi="pt_PT"/>
        </w:rPr>
      </w:r>
      <w:r>
        <w:rPr>
          <w:lang w:val="pt_PT" w:bidi="pt_PT"/>
        </w:rPr>
        <w:t>O grupo de fariseus acreditava que os gentios deviam ser circuncidados e deviam guardar a lei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disse que Deus havia dado e feito pelos gentios?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Deus havia dado aos gentios o Espírito Santo e havia purificado seus corações pela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Pedro disse que tanto judeus quanto gentios são salvos?</w:t>
      </w:r>
    </w:p>
    <w:p>
      <w:pPr/>
      <w:r>
        <w:rPr>
          <w:lang w:val="pt_PT" w:bidi="pt_PT"/>
        </w:rPr>
      </w:r>
      <w:r>
        <w:rPr>
          <w:lang w:val="pt_PT" w:bidi="pt_PT"/>
        </w:rPr>
        <w:t>Pedro disse que tanto judeus quanto gentios são salvos pela graça do Senhor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e Barnabé relataram à assembleia?</w:t>
      </w:r>
    </w:p>
    <w:p>
      <w:pPr/>
      <w:r>
        <w:rPr>
          <w:lang w:val="pt_PT" w:bidi="pt_PT"/>
        </w:rPr>
      </w:r>
      <w:r>
        <w:rPr>
          <w:lang w:val="pt_PT" w:bidi="pt_PT"/>
        </w:rPr>
        <w:t>Paulo e Barnabé relataram os sinais e maravilhas que Deus havia realizado entre 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profecia que Tiago citou dizia que Deus reconstruiria e quem incluiria?</w:t>
      </w:r>
    </w:p>
    <w:p>
      <w:pPr/>
      <w:r>
        <w:rPr>
          <w:lang w:val="pt_PT" w:bidi="pt_PT"/>
        </w:rPr>
      </w:r>
      <w:r>
        <w:rPr>
          <w:lang w:val="pt_PT" w:bidi="pt_PT"/>
        </w:rPr>
        <w:t>A profecia dizia que Deus reconstruiria a casa caída de Davi e que incluiria 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comandos Tiago sugeriu que fossem dados aos convertidos gentios?</w:t>
      </w:r>
    </w:p>
    <w:p>
      <w:pPr/>
      <w:r>
        <w:rPr>
          <w:lang w:val="pt_PT" w:bidi="pt_PT"/>
        </w:rPr>
      </w:r>
      <w:r>
        <w:rPr>
          <w:lang w:val="pt_PT" w:bidi="pt_PT"/>
        </w:rPr>
        <w:t>Tiago sugeriu que os convertidos gentios fossem instruídos a se abster de ídolos, de fornicação, do que é estrangulado e de sangue.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carta escrita aos gentios, quem é dito estar de acordo com a conclusão de dar aos gentios apenas alguns comandos necessários?</w:t>
      </w:r>
    </w:p>
    <w:p>
      <w:pPr/>
      <w:r>
        <w:rPr>
          <w:lang w:val="pt_PT" w:bidi="pt_PT"/>
        </w:rPr>
      </w:r>
      <w:r>
        <w:rPr>
          <w:lang w:val="pt_PT" w:bidi="pt_PT"/>
        </w:rPr>
        <w:t>Diz-se que os escritores da carta e o Espírito Santo estão de acordo com as conclusões.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dos gentios quando ouviram a carta de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Os gentios se alegraram por causa do encorajamento na carta.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e Barnabé fizeram enquanto estavam em Antioquia?</w:t>
      </w:r>
    </w:p>
    <w:p>
      <w:pPr/>
      <w:r>
        <w:rPr>
          <w:lang w:val="pt_PT" w:bidi="pt_PT"/>
        </w:rPr>
      </w:r>
      <w:r>
        <w:rPr>
          <w:lang w:val="pt_PT" w:bidi="pt_PT"/>
        </w:rPr>
        <w:t>Paulo e Barnabé ensinaram e pregaram a palavra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a Barnabé que queria fazer?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a Barnabé que queria voltar e visitar os irmãos em cada cidade onde haviam proclamado a palavra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15.39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e Barnabé se separaram e viajaram em direções diferentes?</w:t>
      </w:r>
    </w:p>
    <w:p>
      <w:pPr/>
      <w:r>
        <w:rPr>
          <w:lang w:val="pt_PT" w:bidi="pt_PT"/>
        </w:rPr>
      </w:r>
      <w:r>
        <w:rPr>
          <w:lang w:val="pt_PT" w:bidi="pt_PT"/>
        </w:rPr>
        <w:t>Houve uma forte discordância entre eles sobre se deveriam levar João Marcos com eles, de modo que se separaram um do outro.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fez com Timóteo antes de viajarem juntos,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Paulo circuncidou Timóteo porque os judeus daquela região sabiam que o pai de Timóteo era grego.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instruções Paulo entregou às igrejas no caminho?</w:t>
      </w:r>
    </w:p>
    <w:p>
      <w:pPr/>
      <w:r>
        <w:rPr>
          <w:lang w:val="pt_PT" w:bidi="pt_PT"/>
        </w:rPr>
      </w:r>
      <w:r>
        <w:rPr>
          <w:lang w:val="pt_PT" w:bidi="pt_PT"/>
        </w:rPr>
        <w:t>Paulo entregou as instruções que haviam sido escritas pelos apóstolos e anciãos em Jerusalém. Essas instruções eram para manter os decretos decididos pelos apóstolos e anciãos em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soube que Deus estava chamando-o para pregar o evangelho na Macedônia?</w:t>
      </w:r>
    </w:p>
    <w:p>
      <w:pPr/>
      <w:r>
        <w:rPr>
          <w:lang w:val="pt_PT" w:bidi="pt_PT"/>
        </w:rPr>
      </w:r>
      <w:r>
        <w:rPr>
          <w:lang w:val="pt_PT" w:bidi="pt_PT"/>
        </w:rPr>
        <w:t>Paulo teve uma visão de um homem da Macedônia chamando-o para ir e ajudá-los.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sábado, por que Paulo foi ao rio fora da portão de Filipos?</w:t>
      </w:r>
    </w:p>
    <w:p>
      <w:pPr/>
      <w:r>
        <w:rPr>
          <w:lang w:val="pt_PT" w:bidi="pt_PT"/>
        </w:rPr>
      </w:r>
      <w:r>
        <w:rPr>
          <w:lang w:val="pt_PT" w:bidi="pt_PT"/>
        </w:rPr>
        <w:t>Paulo pensou que haveria um lugar de oração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fez por Lídia enquanto Paulo falava?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abriu o coração de Lídia para prestar atenção às coisas que foram ditas por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batizado depois que Paulo falou à beira do rio?</w:t>
      </w:r>
    </w:p>
    <w:p>
      <w:pPr/>
      <w:r>
        <w:rPr>
          <w:lang w:val="pt_PT" w:bidi="pt_PT"/>
        </w:rPr>
      </w:r>
      <w:r>
        <w:rPr>
          <w:lang w:val="pt_PT" w:bidi="pt_PT"/>
        </w:rPr>
        <w:t>Lídia e sua casa foram batizados depois que Paulo falou.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jovem com um espírito ganhava dinheiro para seus senhores?</w:t>
      </w:r>
    </w:p>
    <w:p>
      <w:pPr/>
      <w:r>
        <w:rPr>
          <w:lang w:val="pt_PT" w:bidi="pt_PT"/>
        </w:rPr>
      </w:r>
      <w:r>
        <w:rPr>
          <w:lang w:val="pt_PT" w:bidi="pt_PT"/>
        </w:rPr>
        <w:t>Ela ganhava dinheiro para seus senhores com adivinhação.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fez depois que a jovem o seguiu por muitos dias?</w:t>
      </w:r>
    </w:p>
    <w:p>
      <w:pPr/>
      <w:r>
        <w:rPr>
          <w:lang w:val="pt_PT" w:bidi="pt_PT"/>
        </w:rPr>
      </w:r>
      <w:r>
        <w:rPr>
          <w:lang w:val="pt_PT" w:bidi="pt_PT"/>
        </w:rPr>
        <w:t>Paulo virou-se e ordenou ao espírito, em nome de Jesus Cristo, que saísse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acusação os mestres da jovem trouxeram contra Paulo e Silas?</w:t>
      </w:r>
    </w:p>
    <w:p>
      <w:pPr/>
      <w:r>
        <w:rPr>
          <w:lang w:val="pt_PT" w:bidi="pt_PT"/>
        </w:rPr>
      </w:r>
      <w:r>
        <w:rPr>
          <w:lang w:val="pt_PT" w:bidi="pt_PT"/>
        </w:rPr>
        <w:t>Eles acusaram Paulo e Silas de ensinar coisas que não são lícitas para os romanos receberem ou observarem.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16.22–24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punição Paulo e Silas receberam dos magistrados?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espancados com varas, jogados na prisão e colocados no tronco.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e Silas estavam fazendo por volta da meia-noite na prisão?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orando e cantando hinos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que fez o carcereiro se preparar para se matar?</w:t>
      </w:r>
    </w:p>
    <w:p>
      <w:pPr/>
      <w:r>
        <w:rPr>
          <w:lang w:val="pt_PT" w:bidi="pt_PT"/>
        </w:rPr>
      </w:r>
      <w:r>
        <w:rPr>
          <w:lang w:val="pt_PT" w:bidi="pt_PT"/>
        </w:rPr>
        <w:t>Houve um terremoto, todas as portas da prisão foram abertas e as correntes de todos foram soltas.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 carcereiro fez a Paulo e Silas?</w:t>
      </w:r>
    </w:p>
    <w:p>
      <w:pPr/>
      <w:r>
        <w:rPr>
          <w:lang w:val="pt_PT" w:bidi="pt_PT"/>
        </w:rPr>
      </w:r>
      <w:r>
        <w:rPr>
          <w:lang w:val="pt_PT" w:bidi="pt_PT"/>
        </w:rPr>
        <w:t>O carcereiro perguntou a Paulo e Silas: “Senhores, o que devo fazer para ser salvo?”.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resposta Paulo e Silas deram ao carcereiro?</w:t>
      </w:r>
    </w:p>
    <w:p>
      <w:pPr/>
      <w:r>
        <w:rPr>
          <w:lang w:val="pt_PT" w:bidi="pt_PT"/>
        </w:rPr>
      </w:r>
      <w:r>
        <w:rPr>
          <w:lang w:val="pt_PT" w:bidi="pt_PT"/>
        </w:rPr>
        <w:t>Paulo e Silas responderam: “Creia no Senhor Jesus, e você será salvo, você e sua casa”.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batizado naquela noite?</w:t>
      </w:r>
    </w:p>
    <w:p>
      <w:pPr/>
      <w:r>
        <w:rPr>
          <w:lang w:val="pt_PT" w:bidi="pt_PT"/>
        </w:rPr>
      </w:r>
      <w:r>
        <w:rPr>
          <w:lang w:val="pt_PT" w:bidi="pt_PT"/>
        </w:rPr>
        <w:t>O carcereiro e toda a sua casa foram batizados naquela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16.37–38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fez os magistrados ficarem com medo depois de enviarem a mensagem para libertar Paulo e Silas?</w:t>
      </w:r>
    </w:p>
    <w:p>
      <w:pPr/>
      <w:r>
        <w:rPr>
          <w:lang w:val="pt_PT" w:bidi="pt_PT"/>
        </w:rPr>
      </w:r>
      <w:r>
        <w:rPr>
          <w:lang w:val="pt_PT" w:bidi="pt_PT"/>
        </w:rPr>
        <w:t>Os magistrados ficaram com medo porque perceberam que haviam espancado publicamente dois cidadãos romanos não condenados, um ato que era contra a lei romana.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16.40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os magistrados pediram que eles deixassem a cidade, o que Paulo e Silas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Paulo e Silas foram à casa de Lídia, encorajaram os irmãos e depois partiram de Filipos.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Chegando em Tessalônica, para onde Paulo foi primeiro para falar das Escrituras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primeiro à sinagoga dos judeus para falar das Escrituras sobre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mostrou nas Escrituras que era necessário?</w:t>
      </w:r>
    </w:p>
    <w:p>
      <w:pPr/>
      <w:r>
        <w:rPr>
          <w:lang w:val="pt_PT" w:bidi="pt_PT"/>
        </w:rPr>
      </w:r>
      <w:r>
        <w:rPr>
          <w:lang w:val="pt_PT" w:bidi="pt_PT"/>
        </w:rPr>
        <w:t>Paulo mostrou que era necessário que o Cristo sofresse e ressuscitasse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acusação foi feita contra Paulo e Silas aos oficiais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Paulo e Silas foram acusados de agir contra os decretos de César, dizendo que havia outro rei,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Paulo e Silas foram quando chegaram em Bereia?</w:t>
      </w:r>
    </w:p>
    <w:p>
      <w:pPr/>
      <w:r>
        <w:rPr>
          <w:lang w:val="pt_PT" w:bidi="pt_PT"/>
        </w:rPr>
      </w:r>
      <w:r>
        <w:rPr>
          <w:lang w:val="pt_PT" w:bidi="pt_PT"/>
        </w:rPr>
        <w:t>Paulo e Silas foram à sinagoga dos judeus.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bereanos fizeram quando ouviram a mensagem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Os bereanos receberam a palavra e examinaram as Escrituras para ver se o que Paulo dizia era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teve que deixar Bereia?</w:t>
      </w:r>
    </w:p>
    <w:p>
      <w:pPr/>
      <w:r>
        <w:rPr>
          <w:lang w:val="pt_PT" w:bidi="pt_PT"/>
        </w:rPr>
      </w:r>
      <w:r>
        <w:rPr>
          <w:lang w:val="pt_PT" w:bidi="pt_PT"/>
        </w:rPr>
        <w:t>Paulo teve que deixar Bereia porque os judeus de Tessalônica agitaram as multidões em Bereia.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Paulo foi quando chegou em Atenas?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à sinagoga judaica e ao mercado para discutir as Escrituras.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Paulo foi levado para explicar seu ensino mais detalhadamente?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levado ao Areópago para explicar seu ensinamento mais detalhadamente.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altar em Atenas Paulo encontrou, o que ele queria explicar ao povo?</w:t>
      </w:r>
    </w:p>
    <w:p>
      <w:pPr/>
      <w:r>
        <w:rPr>
          <w:lang w:val="pt_PT" w:bidi="pt_PT"/>
        </w:rPr>
      </w:r>
      <w:r>
        <w:rPr>
          <w:lang w:val="pt_PT" w:bidi="pt_PT"/>
        </w:rPr>
        <w:t>Paulo encontrou um altar com a inscrição, A UM DEUS DESCONHECIDO, que ele queria explicar ao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o Deus que fez tudo dá às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o Deus que fez tudo dá às pessoas vida, respiração e tudo 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Deus fez todas as nações dos povos?</w:t>
      </w:r>
    </w:p>
    <w:p>
      <w:pPr/>
      <w:r>
        <w:rPr>
          <w:lang w:val="pt_PT" w:bidi="pt_PT"/>
        </w:rPr>
      </w:r>
      <w:r>
        <w:rPr>
          <w:lang w:val="pt_PT" w:bidi="pt_PT"/>
        </w:rPr>
        <w:t>De um só homem Deus fez todas as nações de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Quão longe Paulo disse que Deus estava de qualquer pessoa?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Deus não estava longe de ninguém.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disse que não devemos pensar em Deus?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não devemos pensar em Deus como ouro, prata ou pedras, esculpidas pelo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agora chama todos os homens em todos os lugares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Deus agora chama todos os homens em toda parte para se arrependerem.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Deus estabeleceu um certo dia?</w:t>
      </w:r>
    </w:p>
    <w:p>
      <w:pPr/>
      <w:r>
        <w:rPr>
          <w:lang w:val="pt_PT" w:bidi="pt_PT"/>
        </w:rPr>
      </w:r>
      <w:r>
        <w:rPr>
          <w:lang w:val="pt_PT" w:bidi="pt_PT"/>
        </w:rPr>
        <w:t>Deus estabeleceu um certo dia em que Jesus julgará o mundo com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17.31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prova Deus deu de que Jesus foi escolhido como o juiz do mundo?</w:t>
      </w:r>
    </w:p>
    <w:p>
      <w:pPr/>
      <w:r>
        <w:rPr>
          <w:lang w:val="pt_PT" w:bidi="pt_PT"/>
        </w:rPr>
      </w:r>
      <w:r>
        <w:rPr>
          <w:lang w:val="pt_PT" w:bidi="pt_PT"/>
        </w:rPr>
        <w:t>Deus provou que Jesus foi escolhido como juiz do mundo ao ressuscitá-lo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alguns fizeram quando ouviram Paulo falar sobre a ressurreição dos mortos?</w:t>
      </w:r>
    </w:p>
    <w:p>
      <w:pPr/>
      <w:r>
        <w:rPr>
          <w:lang w:val="pt_PT" w:bidi="pt_PT"/>
        </w:rPr>
      </w:r>
      <w:r>
        <w:rPr>
          <w:lang w:val="pt_PT" w:bidi="pt_PT"/>
        </w:rPr>
        <w:t>Alguns zombaram de Paulo quando o ouviram falar sobre a ressurreição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17.34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Alguém acreditou no que Paulo disse?</w:t>
      </w:r>
    </w:p>
    <w:p>
      <w:pPr/>
      <w:r>
        <w:rPr>
          <w:lang w:val="pt_PT" w:bidi="pt_PT"/>
        </w:rPr>
      </w:r>
      <w:r>
        <w:rPr>
          <w:lang w:val="pt_PT" w:bidi="pt_PT"/>
        </w:rPr>
        <w:t>Sim, certos homens e uma mulher acreditaram em Paulo, e outros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trabalho Paulo fazia para se sustentar?</w:t>
      </w:r>
    </w:p>
    <w:p>
      <w:pPr/>
      <w:r>
        <w:rPr>
          <w:lang w:val="pt_PT" w:bidi="pt_PT"/>
        </w:rPr>
      </w:r>
      <w:r>
        <w:rPr>
          <w:lang w:val="pt_PT" w:bidi="pt_PT"/>
        </w:rPr>
        <w:t>Paulo trabalhou como fabricante de tendas para se sustentar.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testemunhou aos judeus em Corinto?</w:t>
      </w:r>
    </w:p>
    <w:p>
      <w:pPr/>
      <w:r>
        <w:rPr>
          <w:lang w:val="pt_PT" w:bidi="pt_PT"/>
        </w:rPr>
      </w:r>
      <w:r>
        <w:rPr>
          <w:lang w:val="pt_PT" w:bidi="pt_PT"/>
        </w:rPr>
        <w:t>Paulo testemunhou aos judeus que Jesus era o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judeus rejeitaram Paulo, o que ele fez?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aos judeus que o sangue deles estava sobre a própria cabeça e então ele foi aos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18.9–10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encorajamento Paulo recebeu do Senhor em Corinto?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disse a Paulo para continuar falando, pois ninguém o prejudicaria ali.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18.12–13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acusação os judeus trouxeram ao governador contra Paulo?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acusaram Paulo de ensinar as pessoas a adorar de maneira contrária à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governador respondeu às acusações dos judeus contra Paulo?</w:t>
      </w:r>
    </w:p>
    <w:p>
      <w:pPr/>
      <w:r>
        <w:rPr>
          <w:lang w:val="pt_PT" w:bidi="pt_PT"/>
        </w:rPr>
      </w:r>
      <w:r>
        <w:rPr>
          <w:lang w:val="pt_PT" w:bidi="pt_PT"/>
        </w:rPr>
        <w:t>O governador disse que não desejava ser juiz de questões envolvendo a lei judaica.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18.18–19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casal viajou com Paulo para Éfeso?</w:t>
      </w:r>
    </w:p>
    <w:p>
      <w:pPr/>
      <w:r>
        <w:rPr>
          <w:lang w:val="pt_PT" w:bidi="pt_PT"/>
        </w:rPr>
      </w:r>
      <w:r>
        <w:rPr>
          <w:lang w:val="pt_PT" w:bidi="pt_PT"/>
        </w:rPr>
        <w:t>Áquila e Priscila viajaram com Paulo para Éfeso.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18.22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foram os primeiros dois lugares que Paulo visitou depois de sair de Éfeso?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ele saiu de Éfeso, Paulo viajou para saudar a igreja em Jerusalém e depois foi para Antioquia.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18.25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ensino Apolo compreendeu com precisão e em qual ensino ele precisava de mais instrução?</w:t>
      </w:r>
    </w:p>
    <w:p>
      <w:pPr/>
      <w:r>
        <w:rPr>
          <w:lang w:val="pt_PT" w:bidi="pt_PT"/>
        </w:rPr>
      </w:r>
      <w:r>
        <w:rPr>
          <w:lang w:val="pt_PT" w:bidi="pt_PT"/>
        </w:rPr>
        <w:t>Apolo entendia com precisão as coisas referentes a Jesus, mas conhecia apenas o batismo de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18.26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Priscila e Áquila fizeram por Apolo?</w:t>
      </w:r>
    </w:p>
    <w:p>
      <w:pPr/>
      <w:r>
        <w:rPr>
          <w:lang w:val="pt_PT" w:bidi="pt_PT"/>
        </w:rPr>
      </w:r>
      <w:r>
        <w:rPr>
          <w:lang w:val="pt_PT" w:bidi="pt_PT"/>
        </w:rPr>
        <w:t>Priscila e Áquila tornaram-se amigos de Apolo e explicaram-lhe o caminho de Deus com mais precisão.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18.28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Apolo conseguiu fazer com sua eloquência e conhecimento das Escrituras?</w:t>
      </w:r>
    </w:p>
    <w:p>
      <w:pPr/>
      <w:r>
        <w:rPr>
          <w:lang w:val="pt_PT" w:bidi="pt_PT"/>
        </w:rPr>
      </w:r>
      <w:r>
        <w:rPr>
          <w:lang w:val="pt_PT" w:bidi="pt_PT"/>
        </w:rPr>
        <w:t>Apolo conseguiu publicamente superar os judeus, mostrando que Jesus era o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que Paulo conheceu em Éfeso não tinham ouvido falar quando creram?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não tinham ouvido falar sobre 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batismo de João foi um batismo de quê?</w:t>
      </w:r>
    </w:p>
    <w:p>
      <w:pPr/>
      <w:r>
        <w:rPr>
          <w:lang w:val="pt_PT" w:bidi="pt_PT"/>
        </w:rPr>
      </w:r>
      <w:r>
        <w:rPr>
          <w:lang w:val="pt_PT" w:bidi="pt_PT"/>
        </w:rPr>
        <w:t>O batismo de João foi um batismo de arrependimento.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quem João havia dito ao povo para acreditar?</w:t>
      </w:r>
    </w:p>
    <w:p>
      <w:pPr/>
      <w:r>
        <w:rPr>
          <w:lang w:val="pt_PT" w:bidi="pt_PT"/>
        </w:rPr>
      </w:r>
      <w:r>
        <w:rPr>
          <w:lang w:val="pt_PT" w:bidi="pt_PT"/>
        </w:rPr>
        <w:t>João havia dito ao povo para acreditar naquele que viria depois dele,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nome Paulo então batizou os discípulos de Éfeso?</w:t>
      </w:r>
    </w:p>
    <w:p>
      <w:pPr/>
      <w:r>
        <w:rPr>
          <w:lang w:val="pt_PT" w:bidi="pt_PT"/>
        </w:rPr>
      </w:r>
      <w:r>
        <w:rPr>
          <w:lang w:val="pt_PT" w:bidi="pt_PT"/>
        </w:rPr>
        <w:t>Paulo os batizou em nome do Senhor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os homens depois que foram batizados e Paulo impôs as mãos sobre eles?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Santo veio sobre eles e falaram em outras línguas e profetizaram.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fez quando alguns dos judeus em Éfeso começaram a falar mal do caminho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Paulo retirou-se com os crentes e começou a falar na escola de Tirano.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milagres especiais Deus fez pelas mãos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Quando lenços e aventais eram levados de Paulo, eles curavam os doentes e expulsavam espíritos malignos.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sete exorcistas judeus tentaram expulsar um espírito maligno em nome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maligno espancou os exorcistas e eles fugiram nus e feridos.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Éfeso, o que muitos que praticavam artes mágicas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Muitos que praticavam artes mágicas em Éfeso queimaram seus livros à vista de todos.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Paulo disse que iria depois de ir 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iria para Roma depois de ir a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preocupações o ourives Demétrio expressou aos outros trabalhadores?</w:t>
      </w:r>
    </w:p>
    <w:p>
      <w:pPr/>
      <w:r>
        <w:rPr>
          <w:lang w:val="pt_PT" w:bidi="pt_PT"/>
        </w:rPr>
      </w:r>
      <w:r>
        <w:rPr>
          <w:lang w:val="pt_PT" w:bidi="pt_PT"/>
        </w:rPr>
        <w:t>Demétrio estava preocupado que Paulo estava ensinando às pessoas que as coisas feitas por mãos não são deuses, e que o templo da deusa deles, Diana, poderia ser considerado sem valor.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reagiram às preocupações de Demétrio?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ficaram irritadas e clamaram dizendo que Diana era grande, enchendo toda a cidade de confusão.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19.30–31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não se dirigiu à multidão, mesmo querendo?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e alguns oficiais locais não permitiram que Paulo falasse à multidão porque a multidão estava em completa desordem.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escrivão da cidade disse ao povo para fazer em vez de se revoltar?</w:t>
      </w:r>
    </w:p>
    <w:p>
      <w:pPr/>
      <w:r>
        <w:rPr>
          <w:lang w:val="pt_PT" w:bidi="pt_PT"/>
        </w:rPr>
      </w:r>
      <w:r>
        <w:rPr>
          <w:lang w:val="pt_PT" w:bidi="pt_PT"/>
        </w:rPr>
        <w:t>O escrivão da cidade disse ao povo para levar suas acusações aos tribunais.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19.40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perigo o escrivão da cidade disse que as pessoas estavam?</w:t>
      </w:r>
    </w:p>
    <w:p>
      <w:pPr/>
      <w:r>
        <w:rPr>
          <w:lang w:val="pt_PT" w:bidi="pt_PT"/>
        </w:rPr>
      </w:r>
      <w:r>
        <w:rPr>
          <w:lang w:val="pt_PT" w:bidi="pt_PT"/>
        </w:rPr>
        <w:t>O escrivão da cidade disse que as pessoas estavam em perigo de serem acusadas de desordem e que não havia motivo que pudesse ser dado como explicação.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fez Paulo mudar seus planos e retornar pela Macedônia em vez de navegar para a Síria?</w:t>
      </w:r>
    </w:p>
    <w:p>
      <w:pPr/>
      <w:r>
        <w:rPr>
          <w:lang w:val="pt_PT" w:bidi="pt_PT"/>
        </w:rPr>
      </w:r>
      <w:r>
        <w:rPr>
          <w:lang w:val="pt_PT" w:bidi="pt_PT"/>
        </w:rPr>
        <w:t>Paulo mudou seus planos porque os judeus haviam formado um plano contra ele quando estava prestes a embarcar para a Síria.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dia da semana Paulo e os crentes se reuniram para partir o pão?</w:t>
      </w:r>
    </w:p>
    <w:p>
      <w:pPr/>
      <w:r>
        <w:rPr>
          <w:lang w:val="pt_PT" w:bidi="pt_PT"/>
        </w:rPr>
      </w:r>
      <w:r>
        <w:rPr>
          <w:lang w:val="pt_PT" w:bidi="pt_PT"/>
        </w:rPr>
        <w:t>No primeiro dia da semana, Paulo e os crentes se reuniram para partir o pão.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jovem que caiu da janela enquanto Paulo estava falando?</w:t>
      </w:r>
    </w:p>
    <w:p>
      <w:pPr/>
      <w:r>
        <w:rPr>
          <w:lang w:val="pt_PT" w:bidi="pt_PT"/>
        </w:rPr>
      </w:r>
      <w:r>
        <w:rPr>
          <w:lang w:val="pt_PT" w:bidi="pt_PT"/>
        </w:rPr>
        <w:t>O jovem caiu do terceiro andar e foi levantado morto, mas Paulo se esticou sobre ele e ele voltou à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estava se apressando em direção 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estava se apressando para Jerusalém para estar lá no dia de Pentecostes.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20.18–21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Paulo testemunhou tanto a judeus quanto a gregos desde que pisou na Ásia?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testemunhou tanto a judeus quanto a gregos sobre arrependimento para com Deus e fé no Senhor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o Espírito Santo estava testemunhando a Paulo em cada cidade enquanto ele viajava para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Santo estava testemunhando a Paulo que prisões e sofrimentos o aguardavam.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ministério Paulo havia recebido do Senhor Jesus?</w:t>
      </w:r>
    </w:p>
    <w:p>
      <w:pPr/>
      <w:r>
        <w:rPr>
          <w:lang w:val="pt_PT" w:bidi="pt_PT"/>
        </w:rPr>
      </w:r>
      <w:r>
        <w:rPr>
          <w:lang w:val="pt_PT" w:bidi="pt_PT"/>
        </w:rPr>
        <w:t>O ministério de Paulo era testemunhar o evangelho da graça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disse que era inocente do sangue de qualquer homem?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era inocente do sangue deles porque havia declarado a eles toda a vontade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ordenou aos anciãos de Éfeso que fizessem com cuidado após sua partida?</w:t>
      </w:r>
    </w:p>
    <w:p>
      <w:pPr/>
      <w:r>
        <w:rPr>
          <w:lang w:val="pt_PT" w:bidi="pt_PT"/>
        </w:rPr>
      </w:r>
      <w:r>
        <w:rPr>
          <w:lang w:val="pt_PT" w:bidi="pt_PT"/>
        </w:rPr>
        <w:t>Paulo ordenou aos anciãos que pastoreassem o rebanho com cuidado.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aconteceria entre os anciãos de Éfeso após sua partida?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alguns dos anciãos diriam coisas corruptas para atrair os discípulos para si.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Paulo confiou os anciãos de Éfeso?</w:t>
      </w:r>
    </w:p>
    <w:p>
      <w:pPr/>
      <w:r>
        <w:rPr>
          <w:lang w:val="pt_PT" w:bidi="pt_PT"/>
        </w:rPr>
      </w:r>
      <w:r>
        <w:rPr>
          <w:lang w:val="pt_PT" w:bidi="pt_PT"/>
        </w:rPr>
        <w:t>Paulo confiou os anciãos de Éfeso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20.34–35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exemplo Paulo deu aos Efésios em relação ao trabalho?</w:t>
      </w:r>
    </w:p>
    <w:p>
      <w:pPr/>
      <w:r>
        <w:rPr>
          <w:lang w:val="pt_PT" w:bidi="pt_PT"/>
        </w:rPr>
      </w:r>
      <w:r>
        <w:rPr>
          <w:lang w:val="pt_PT" w:bidi="pt_PT"/>
        </w:rPr>
        <w:t>Paulo trabalhou para suprir suas próprias necessidades e as necessidades daqueles que estavam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20.38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mais entristeceu os anciãos de Éfeso?</w:t>
      </w:r>
    </w:p>
    <w:p>
      <w:pPr/>
      <w:r>
        <w:rPr>
          <w:lang w:val="pt_PT" w:bidi="pt_PT"/>
        </w:rPr>
      </w:r>
      <w:r>
        <w:rPr>
          <w:lang w:val="pt_PT" w:bidi="pt_PT"/>
        </w:rPr>
        <w:t>Os anciãos de Éfeso ficaram tristes principalmente porque Paulo havia dito que nunca mais veriam seu rosto.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em Tiro disseram a Paulo pelo Espírito?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disseram a Paulo pelo Espírito que ele não deveria pôr os pés em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sabemos sobre as filhas de Filipe, o pregador?</w:t>
      </w:r>
    </w:p>
    <w:p>
      <w:pPr/>
      <w:r>
        <w:rPr>
          <w:lang w:val="pt_PT" w:bidi="pt_PT"/>
        </w:rPr>
      </w:r>
      <w:r>
        <w:rPr>
          <w:lang w:val="pt_PT" w:bidi="pt_PT"/>
        </w:rPr>
        <w:t>Filipe tinha quatro filhas virgens que profetizavam.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profeta Ágabo disse a Paulo?</w:t>
      </w:r>
    </w:p>
    <w:p>
      <w:pPr/>
      <w:r>
        <w:rPr>
          <w:lang w:val="pt_PT" w:bidi="pt_PT"/>
        </w:rPr>
      </w:r>
      <w:r>
        <w:rPr>
          <w:lang w:val="pt_PT" w:bidi="pt_PT"/>
        </w:rPr>
        <w:t>Ágabo disse a Paulo que os judeus em Jerusalém o amarrariam e o entregariam aos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quando todos imploraram para ele não subir 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estava pronto para ser amarrado e morrer em Jerusalém pelo nome do Senhor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Paulo se encontrou quando chegou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Paulo se encontrou com Tiago e todos os anciãos.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acusação estava sendo feita pelos judeus contra Paulo?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estavam acusando Paulo de ensinar aos judeus que viviam entre os gentios a abandonar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Tiago e os anciãos queriam que Paulo se purificasse com os quatro homens que tinham feito um voto?</w:t>
      </w:r>
    </w:p>
    <w:p>
      <w:pPr/>
      <w:r>
        <w:rPr>
          <w:lang w:val="pt_PT" w:bidi="pt_PT"/>
        </w:rPr>
      </w:r>
      <w:r>
        <w:rPr>
          <w:lang w:val="pt_PT" w:bidi="pt_PT"/>
        </w:rPr>
        <w:t>Eles queriam que todos soubessem que Paulo, como judeu, também vivia de modo a cumprir 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Tiago disse que os gentios que acreditavam deveriam fazer?</w:t>
      </w:r>
    </w:p>
    <w:p>
      <w:pPr/>
      <w:r>
        <w:rPr>
          <w:lang w:val="pt_PT" w:bidi="pt_PT"/>
        </w:rPr>
      </w:r>
      <w:r>
        <w:rPr>
          <w:lang w:val="pt_PT" w:bidi="pt_PT"/>
        </w:rPr>
        <w:t>Tiago disse que os gentios deveriam abster-se das coisas sacrificadas aos ídolos, do sangue, do que é estrangulado e da fornicação.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acusações alguns judeus da Ásia fizeram contra Paulo no templo?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acusaram Paulo de ensinar contra a lei e profanar o templo ao trazer gregos para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21.30–31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fazer essas acusações, o que os judeus fizeram a Paulo?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arrastaram Paulo para fora do templo e tentaram matá-lo.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fez o chefe da guarda quando ouviu que Jerusalém estava em tumulto?</w:t>
      </w:r>
    </w:p>
    <w:p>
      <w:pPr/>
      <w:r>
        <w:rPr>
          <w:lang w:val="pt_PT" w:bidi="pt_PT"/>
        </w:rPr>
      </w:r>
      <w:r>
        <w:rPr>
          <w:lang w:val="pt_PT" w:bidi="pt_PT"/>
        </w:rPr>
        <w:t>O comandante prendeu Paulo e o algemou com duas correntes, perguntando quem ele era e o que tinha 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multidão estava gritando enquanto os soldados levavam Paulo para a fortaleza?</w:t>
      </w:r>
    </w:p>
    <w:p>
      <w:pPr/>
      <w:r>
        <w:rPr>
          <w:lang w:val="pt_PT" w:bidi="pt_PT"/>
        </w:rPr>
      </w:r>
      <w:r>
        <w:rPr>
          <w:lang w:val="pt_PT" w:bidi="pt_PT"/>
        </w:rPr>
        <w:t>A multidão estava gritando: "</w:t>
      </w:r>
      <w:r>
        <w:rPr>
          <w:lang w:val="pt_PT" w:bidi="pt_PT"/>
        </w:rPr>
        <w:t>Mata! Mata!</w:t>
      </w:r>
      <w:r>
        <w:rPr>
          <w:lang w:val="pt_PT" w:bidi="pt_PT"/>
        </w:rPr>
        <w:t>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pedido Paulo fez ao comandante?</w:t>
      </w:r>
    </w:p>
    <w:p>
      <w:pPr/>
      <w:r>
        <w:rPr>
          <w:lang w:val="pt_PT" w:bidi="pt_PT"/>
        </w:rPr>
      </w:r>
      <w:r>
        <w:rPr>
          <w:lang w:val="pt_PT" w:bidi="pt_PT"/>
        </w:rPr>
        <w:t>Paulo pediu permissão para falar ao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21.40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língua Paulo falou ao povo de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Paulo falou em hebraico ao povo de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multidão ouviu Paulo falando em hebraico, o que eles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Quando a multidão ouviu Paulo falando em hebraico, eles ficaram quietos.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Paulo foi educado e quem foi seu professor?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educado em Jerusalém e Gamaliel foi seu professor.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tratou aqueles que estavam seguindo o Caminho?</w:t>
      </w:r>
    </w:p>
    <w:p>
      <w:pPr/>
      <w:r>
        <w:rPr>
          <w:lang w:val="pt_PT" w:bidi="pt_PT"/>
        </w:rPr>
      </w:r>
      <w:r>
        <w:rPr>
          <w:lang w:val="pt_PT" w:bidi="pt_PT"/>
        </w:rPr>
        <w:t>Paulo havia perseguido até a morte aqueles que seguiam o Caminho e os entregou à prisão.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do céu disse a Paulo quando ele se aproximava de Damasco?</w:t>
      </w:r>
    </w:p>
    <w:p>
      <w:pPr/>
      <w:r>
        <w:rPr>
          <w:lang w:val="pt_PT" w:bidi="pt_PT"/>
        </w:rPr>
      </w:r>
      <w:r>
        <w:rPr>
          <w:lang w:val="pt_PT" w:bidi="pt_PT"/>
        </w:rPr>
        <w:t>A voz do céu disse: “</w:t>
      </w:r>
      <w:r>
        <w:rPr>
          <w:lang w:val="pt_PT" w:bidi="pt_PT"/>
        </w:rPr>
        <w:t>Saulo, Saulo, por que você me persegue?</w:t>
      </w:r>
      <w:r>
        <w:rPr>
          <w:lang w:val="pt_PT" w:bidi="pt_PT"/>
        </w:rPr>
        <w:t>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Paulo estava perseguindo?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estava perseguindo Jesus de Nazaré.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não conseguia mais ver?</w:t>
      </w:r>
    </w:p>
    <w:p>
      <w:pPr/>
      <w:r>
        <w:rPr>
          <w:lang w:val="pt_PT" w:bidi="pt_PT"/>
        </w:rPr>
      </w:r>
      <w:r>
        <w:rPr>
          <w:lang w:val="pt_PT" w:bidi="pt_PT"/>
        </w:rPr>
        <w:t>Paulo não conseguia mais enxergar por causa da intensidade da luz que viu ao se aproximar de Damasco.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visão de Paulo foi restaurada?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devoto chamado Ananias veio e ficou ao lado de Paulo e disse: “</w:t>
      </w:r>
      <w:r>
        <w:rPr>
          <w:lang w:val="pt_PT" w:bidi="pt_PT"/>
        </w:rPr>
        <w:t>Irmão Saulo, veja de novo!</w:t>
      </w:r>
      <w:r>
        <w:rPr>
          <w:lang w:val="pt_PT" w:bidi="pt_PT"/>
        </w:rPr>
        <w:t>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Ananias disse a Paulo para se levantar e fazer,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Ananias disse a Paulo para se levantar e ser batizado para lavar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falou com Paulo no templo, como ele disse que os judeus reagiriam ao testemunho de Paulo sobre 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judeus não aceitariam o testemunho de Paulo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Então, para quem Jesus enviou Paulo?</w:t>
      </w:r>
    </w:p>
    <w:p>
      <w:pPr/>
      <w:r>
        <w:rPr>
          <w:lang w:val="pt_PT" w:bidi="pt_PT"/>
        </w:rPr>
      </w:r>
      <w:r>
        <w:rPr>
          <w:lang w:val="pt_PT" w:bidi="pt_PT"/>
        </w:rPr>
        <w:t>Jesus enviou Paulo aos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reagiram quando ouviram Paulo falando sobre os gentios?</w:t>
      </w:r>
    </w:p>
    <w:p>
      <w:pPr/>
      <w:r>
        <w:rPr>
          <w:lang w:val="pt_PT" w:bidi="pt_PT"/>
        </w:rPr>
      </w:r>
      <w:r>
        <w:rPr>
          <w:lang w:val="pt_PT" w:bidi="pt_PT"/>
        </w:rPr>
        <w:t>O povo gritou e tirou suas vestes, jogando poeira no 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Paulo fez ao centurião pouco antes de ser açoitado?</w:t>
      </w:r>
    </w:p>
    <w:p>
      <w:pPr/>
      <w:r>
        <w:rPr>
          <w:lang w:val="pt_PT" w:bidi="pt_PT"/>
        </w:rPr>
      </w:r>
      <w:r>
        <w:rPr>
          <w:lang w:val="pt_PT" w:bidi="pt_PT"/>
        </w:rPr>
        <w:t>Paulo perguntou se era lícito para ele ser açoitado como um cidadão romano não condenado.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se tornou um cidadão romano?</w:t>
      </w:r>
    </w:p>
    <w:p>
      <w:pPr/>
      <w:r>
        <w:rPr>
          <w:lang w:val="pt_PT" w:bidi="pt_PT"/>
        </w:rPr>
      </w:r>
      <w:r>
        <w:rPr>
          <w:lang w:val="pt_PT" w:bidi="pt_PT"/>
        </w:rPr>
        <w:t>Paulo nasceu cidadão romano.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22.30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fez o comandante quando soube que Paulo era cidadão romano?</w:t>
      </w:r>
    </w:p>
    <w:p>
      <w:pPr/>
      <w:r>
        <w:rPr>
          <w:lang w:val="pt_PT" w:bidi="pt_PT"/>
        </w:rPr>
      </w:r>
      <w:r>
        <w:rPr>
          <w:lang w:val="pt_PT" w:bidi="pt_PT"/>
        </w:rPr>
        <w:t>O comandante desamarrou as amarras de Paulo e ordenou que os principais sacerdotes e todo o conselho se reunissem, colocando Paulo no meio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23.1–2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sumo sacerdote ordenou aos que estavam ao lado de Paulo que o batessem na boca?</w:t>
      </w:r>
    </w:p>
    <w:p>
      <w:pPr/>
      <w:r>
        <w:rPr>
          <w:lang w:val="pt_PT" w:bidi="pt_PT"/>
        </w:rPr>
      </w:r>
      <w:r>
        <w:rPr>
          <w:lang w:val="pt_PT" w:bidi="pt_PT"/>
        </w:rPr>
        <w:t>O sumo sacerdote ficou irritado porque Paulo disse que tinha vivido diante de Deus com toda boa consciência.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motivo Paulo disse que estava sendo julgado perante o conselho?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estava sendo julgado por causa de sua confiança na ressurreição.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23.7–8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começou uma discussão no conselho quando Paulo deu sua razão para ser julgado?</w:t>
      </w:r>
    </w:p>
    <w:p>
      <w:pPr/>
      <w:r>
        <w:rPr>
          <w:lang w:val="pt_PT" w:bidi="pt_PT"/>
        </w:rPr>
      </w:r>
      <w:r>
        <w:rPr>
          <w:lang w:val="pt_PT" w:bidi="pt_PT"/>
        </w:rPr>
        <w:t>Uma discussão começou porque os fariseus dizem que há ressurreição, mas os saduceus dizem que não há ressurreição.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comandante tirou Paulo do conselho para a fortaleza?</w:t>
      </w:r>
    </w:p>
    <w:p>
      <w:pPr/>
      <w:r>
        <w:rPr>
          <w:lang w:val="pt_PT" w:bidi="pt_PT"/>
        </w:rPr>
      </w:r>
      <w:r>
        <w:rPr>
          <w:lang w:val="pt_PT" w:bidi="pt_PT"/>
        </w:rPr>
        <w:t>O comandante temia que Paulo fosse despedaçado pelos membros do conselho.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o Senhor deu a Paulo na noite seguinte?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disse a Paulo para não temer, porque ele testemunharia em Roma como havia feito em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23.12–13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pacto alguns homens judeus fizeram em relação a Paulo?</w:t>
      </w:r>
    </w:p>
    <w:p>
      <w:pPr/>
      <w:r>
        <w:rPr>
          <w:lang w:val="pt_PT" w:bidi="pt_PT"/>
        </w:rPr>
      </w:r>
      <w:r>
        <w:rPr>
          <w:lang w:val="pt_PT" w:bidi="pt_PT"/>
        </w:rPr>
        <w:t>Cerca de 40 homens judeus fizeram um pacto de que não comeriam nem beberiam até terem matado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23.14–15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plano que os 40 homens judeus apresentaram aos principais sacerdotes e anciãos?</w:t>
      </w:r>
    </w:p>
    <w:p>
      <w:pPr/>
      <w:r>
        <w:rPr>
          <w:lang w:val="pt_PT" w:bidi="pt_PT"/>
        </w:rPr>
      </w:r>
      <w:r>
        <w:rPr>
          <w:lang w:val="pt_PT" w:bidi="pt_PT"/>
        </w:rPr>
        <w:t>Eles pediram aos principais sacerdotes e anciãos que trouxessem Paulo ao conselho para que pudessem matar Paulo antes que ele chegasse.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soube do plano dos 40 homens judeus?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da irmã de Paulo ouviu sobre o plano e contou a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23.23–24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comandante respondeu quando soube do plano dos 40 homens judeus?</w:t>
      </w:r>
    </w:p>
    <w:p>
      <w:pPr/>
      <w:r>
        <w:rPr>
          <w:lang w:val="pt_PT" w:bidi="pt_PT"/>
        </w:rPr>
      </w:r>
      <w:r>
        <w:rPr>
          <w:lang w:val="pt_PT" w:bidi="pt_PT"/>
        </w:rPr>
        <w:t>O comandante ordenou a uma grande guarda que levasse Paulo em segurança a Félix, o governador, à terceira hora da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23.29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sua carta ao governador Félix, o que disse o comandante sobre as acusações contra Paulo?</w:t>
      </w:r>
    </w:p>
    <w:p>
      <w:pPr/>
      <w:r>
        <w:rPr>
          <w:lang w:val="pt_PT" w:bidi="pt_PT"/>
        </w:rPr>
      </w:r>
      <w:r>
        <w:rPr>
          <w:lang w:val="pt_PT" w:bidi="pt_PT"/>
        </w:rPr>
        <w:t>O comandante disse que Paulo não merecia a morte ou prisão, mas que as acusações eram sobre questões relacionadas à lei judaica.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23.35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governador Félix disse que ouviria o caso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Félix disse que ouviria o caso de Paulo quando os acusadores de Paulo chegassem.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23.35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Paulo foi mantido até seu julgamento?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mantido no palácio de Herodes até seu julgamento.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seita Tértulo disse que Paulo era líder?</w:t>
      </w:r>
    </w:p>
    <w:p>
      <w:pPr/>
      <w:r>
        <w:rPr>
          <w:lang w:val="pt_PT" w:bidi="pt_PT"/>
        </w:rPr>
      </w:r>
      <w:r>
        <w:rPr>
          <w:lang w:val="pt_PT" w:bidi="pt_PT"/>
        </w:rPr>
        <w:t>Tértulo disse que Paulo era um líder da seita dos Nazarenos.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24.5–6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acusações o orador Tértulo trouxe contra Paulo?</w:t>
      </w:r>
    </w:p>
    <w:p>
      <w:pPr/>
      <w:r>
        <w:rPr>
          <w:lang w:val="pt_PT" w:bidi="pt_PT"/>
        </w:rPr>
      </w:r>
      <w:r>
        <w:rPr>
          <w:lang w:val="pt_PT" w:bidi="pt_PT"/>
        </w:rPr>
        <w:t>Tértulo acusou Paulo de incitar os judeus à rebelião e de profanar o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tinha feito no templo, nas sinagogas e na cidade?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não tinha discutido com ninguém e não tinha incitado uma multidão.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Paulo disse que era fiel?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era fiel a tudo o que está na lei e nos escritos dos profetas e que servia a Deus de acordo com o Caminho que eles chamam de seita.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esperança Paulo compartilhou com os judeus que o acusavam?</w:t>
      </w:r>
    </w:p>
    <w:p>
      <w:pPr/>
      <w:r>
        <w:rPr>
          <w:lang w:val="pt_PT" w:bidi="pt_PT"/>
        </w:rPr>
      </w:r>
      <w:r>
        <w:rPr>
          <w:lang w:val="pt_PT" w:bidi="pt_PT"/>
        </w:rPr>
        <w:t>Eles compartilhavam a mesma confiança em Deus sobre a vinda da ressurreição dos mortos justos e injustos.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disse que tinha vindo 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veio trazer ajuda para sua nação e presentes em dinheiro.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estava fazendo no templo quando foi encontrado por certos judeus da Ásia?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estava em uma cerimônia de purificação quando foi encontrado.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o governador Félix estava bem informado?</w:t>
      </w:r>
    </w:p>
    <w:p>
      <w:pPr/>
      <w:r>
        <w:rPr>
          <w:lang w:val="pt_PT" w:bidi="pt_PT"/>
        </w:rPr>
      </w:r>
      <w:r>
        <w:rPr>
          <w:lang w:val="pt_PT" w:bidi="pt_PT"/>
        </w:rPr>
        <w:t>O governador Félix estava bem informado sobre o Caminho.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24.22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Félix disse que decidiria o caso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Félix disse que decidiria o caso de Paulo quando Lísias, o comandante, viesse de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24.24–25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alguns dias, sobre o que Paulo falou a Félix?</w:t>
      </w:r>
    </w:p>
    <w:p>
      <w:pPr/>
      <w:r>
        <w:rPr>
          <w:lang w:val="pt_PT" w:bidi="pt_PT"/>
        </w:rPr>
      </w:r>
      <w:r>
        <w:rPr>
          <w:lang w:val="pt_PT" w:bidi="pt_PT"/>
        </w:rPr>
        <w:t>Paulo falou a Félix sobre a fé em Cristo Jesus, a justiça, o autocontrole e o julgamento vindouro.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24.25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Félix reagiu depois de ouvir Paulo?</w:t>
      </w:r>
    </w:p>
    <w:p>
      <w:pPr/>
      <w:r>
        <w:rPr>
          <w:lang w:val="pt_PT" w:bidi="pt_PT"/>
        </w:rPr>
      </w:r>
      <w:r>
        <w:rPr>
          <w:lang w:val="pt_PT" w:bidi="pt_PT"/>
        </w:rPr>
        <w:t>Félix ficou com medo e pediu a Paulo que se afastasse por enquanto.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Após dois anos, por que Félix deixou Paulo ainda sob custódia quando o novo governador chegou?</w:t>
      </w:r>
    </w:p>
    <w:p>
      <w:pPr/>
      <w:r>
        <w:rPr>
          <w:lang w:val="pt_PT" w:bidi="pt_PT"/>
        </w:rPr>
      </w:r>
      <w:r>
        <w:rPr>
          <w:lang w:val="pt_PT" w:bidi="pt_PT"/>
        </w:rPr>
        <w:t>Félix deixou Paulo preso porque queria ganhar o favor dos judeus.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favor o sumo sacerdote e os judeus proeminentes pediram a Festo?</w:t>
      </w:r>
    </w:p>
    <w:p>
      <w:pPr/>
      <w:r>
        <w:rPr>
          <w:lang w:val="pt_PT" w:bidi="pt_PT"/>
        </w:rPr>
      </w:r>
      <w:r>
        <w:rPr>
          <w:lang w:val="pt_PT" w:bidi="pt_PT"/>
        </w:rPr>
        <w:t>Eles pediram a Festo para chamar Paulo a Jerusalém para que pudessem matar Paulo no caminho.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25.4–5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Festo disse ao sumo sacerdote e aos judeus proeminentes para fazerem?</w:t>
      </w:r>
    </w:p>
    <w:p>
      <w:pPr/>
      <w:r>
        <w:rPr>
          <w:lang w:val="pt_PT" w:bidi="pt_PT"/>
        </w:rPr>
      </w:r>
      <w:r>
        <w:rPr>
          <w:lang w:val="pt_PT" w:bidi="pt_PT"/>
        </w:rPr>
        <w:t>Festo disse-lhes para irem a Cesareia, onde Festo estava indo, e que poderiam acusar Paulo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Enquanto julgava o caso de Paulo em Cesareia, que pergunta Festo fez a Paulo?</w:t>
      </w:r>
    </w:p>
    <w:p>
      <w:pPr/>
      <w:r>
        <w:rPr>
          <w:lang w:val="pt_PT" w:bidi="pt_PT"/>
        </w:rPr>
      </w:r>
      <w:r>
        <w:rPr>
          <w:lang w:val="pt_PT" w:bidi="pt_PT"/>
        </w:rPr>
        <w:t>Festo perguntou a Paulo se ele queria subir a Jerusalém e ser julgado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25.9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Festo fez essa pergunta a Paulo?</w:t>
      </w:r>
    </w:p>
    <w:p>
      <w:pPr/>
      <w:r>
        <w:rPr>
          <w:lang w:val="pt_PT" w:bidi="pt_PT"/>
        </w:rPr>
      </w:r>
      <w:r>
        <w:rPr>
          <w:lang w:val="pt_PT" w:bidi="pt_PT"/>
        </w:rPr>
        <w:t>Festo fez essa pergunta a Paulo porque queria ganhar o favor dos judeus.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Paulo à pergunta de Festo?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se apresentou diante do tribunal de César, onde deve ser julgado.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Festo decidiu fazer com o caso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Festo decidiu que, já que Paulo havia apelado a César, ele iria a César.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Festo disse ser o costume legal dos romanos em relação às pessoas acusadas de crimes?</w:t>
      </w:r>
    </w:p>
    <w:p>
      <w:pPr/>
      <w:r>
        <w:rPr>
          <w:lang w:val="pt_PT" w:bidi="pt_PT"/>
        </w:rPr>
      </w:r>
      <w:r>
        <w:rPr>
          <w:lang w:val="pt_PT" w:bidi="pt_PT"/>
        </w:rPr>
        <w:t>Festo disse que os romanos deram à pessoa acusada a oportunidade de enfrentar seus acusadores e fazer uma defesa contra as acusações.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acusações Festo disse que os judeus tinham trazido contra Paulo?</w:t>
      </w:r>
    </w:p>
    <w:p>
      <w:pPr/>
      <w:r>
        <w:rPr>
          <w:lang w:val="pt_PT" w:bidi="pt_PT"/>
        </w:rPr>
      </w:r>
      <w:r>
        <w:rPr>
          <w:lang w:val="pt_PT" w:bidi="pt_PT"/>
        </w:rPr>
        <w:t>Festo disse que as acusações envolviam certas disputas sobre a religião deles e sobre um certo Jesus que estava morto, mas que Paulo afirmava estar vivo.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25.26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Festo trouxe Paulo para falar diante do Rei Agripa?</w:t>
      </w:r>
    </w:p>
    <w:p>
      <w:pPr/>
      <w:r>
        <w:rPr>
          <w:lang w:val="pt_PT" w:bidi="pt_PT"/>
        </w:rPr>
      </w:r>
      <w:r>
        <w:rPr>
          <w:lang w:val="pt_PT" w:bidi="pt_PT"/>
        </w:rPr>
        <w:t>Festo queria que o Rei Agripa o ajudasse a escrever algo lógico sobre o caso de Paulo para o Imperador.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25.27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Festo disse que seria irracional para ele fazer ao enviar Paulo ao Imperador?</w:t>
      </w:r>
    </w:p>
    <w:p>
      <w:pPr/>
      <w:r>
        <w:rPr>
          <w:lang w:val="pt_PT" w:bidi="pt_PT"/>
        </w:rPr>
      </w:r>
      <w:r>
        <w:rPr>
          <w:lang w:val="pt_PT" w:bidi="pt_PT"/>
        </w:rPr>
        <w:t>Festo disse que seria irracional enviar Paulo ao Imperador sem declarar as acusações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estava feliz por poder fazer sua defesa diante do Rei Agripa?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estava feliz por poder fazer sua defesa perante o Rei Agripa porque Agripa era um especialista em todos os costumes e questões judaicas.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viveu desde a sua juventude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Paulo viveu como fariseu, uma seita muito rigorosa do judaísmo.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26.6–8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de Deus Paulo diz que tanto ele quanto os judeus esperam alcançar?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ele e os judeus esperam alcançar a promessa da ressurreição.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26.9–11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Antes de sua conversão, o que Paulo estava fazendo contra o nome de Jesus de Nazaré?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estava prendendo muitos santos na prisão, aprovava quando eram mortos e os perseguia até cidades estrangeiras.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viu em seu caminho para Damasco?</w:t>
      </w:r>
    </w:p>
    <w:p>
      <w:pPr/>
      <w:r>
        <w:rPr>
          <w:lang w:val="pt_PT" w:bidi="pt_PT"/>
        </w:rPr>
      </w:r>
      <w:r>
        <w:rPr>
          <w:lang w:val="pt_PT" w:bidi="pt_PT"/>
        </w:rPr>
        <w:t>Paulo viu uma luz do céu que era mais brilhante que o sol.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ouviu em seu caminho para Damasco?</w:t>
      </w:r>
    </w:p>
    <w:p>
      <w:pPr/>
      <w:r>
        <w:rPr>
          <w:lang w:val="pt_PT" w:bidi="pt_PT"/>
        </w:rPr>
      </w:r>
      <w:r>
        <w:rPr>
          <w:lang w:val="pt_PT" w:bidi="pt_PT"/>
        </w:rPr>
        <w:t>Paulo ouviu uma voz dizendo: “Saulo, Saulo, por que me persegues?”.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estava falando com Paulo no caminho para Damasco?</w:t>
      </w:r>
    </w:p>
    <w:p>
      <w:pPr/>
      <w:r>
        <w:rPr>
          <w:lang w:val="pt_PT" w:bidi="pt_PT"/>
        </w:rPr>
      </w:r>
      <w:r>
        <w:rPr>
          <w:lang w:val="pt_PT" w:bidi="pt_PT"/>
        </w:rPr>
        <w:t>Jesus estava falando com Paulo no caminho para Damasco.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designou Paulo para ser?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designou Paulo para ser servo e testemunha aos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queria que os gentios recebessem?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queria que os gentios recebessem o perdão dos pecados e a herança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duas coisas que Paulo diz ter pregado em todos os lugares que foi?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pregou que as pessoas deveriam se arrepender e se voltar para Deus, fazendo obras dignas de arrependimento.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profetas e Moisés disseram que aconteceria?</w:t>
      </w:r>
    </w:p>
    <w:p>
      <w:pPr/>
      <w:r>
        <w:rPr>
          <w:lang w:val="pt_PT" w:bidi="pt_PT"/>
        </w:rPr>
      </w:r>
      <w:r>
        <w:rPr>
          <w:lang w:val="pt_PT" w:bidi="pt_PT"/>
        </w:rPr>
        <w:t>Os profetas e Moisés disseram que o Cristo deve sofrer, ressuscitar dos mortos e proclamar luz ao povo judeu e aos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Festo achou de Paulo depois de ouvir a defesa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Festo pensou que Paulo estava louco.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desejo de Paulo para o Rei Agripa?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desejava que o rei Agripa se tornasse cristão.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26.31–32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conclusão Agripa, Festo e Berenice chegaram em relação às acusações contra Paulo?</w:t>
      </w:r>
    </w:p>
    <w:p>
      <w:pPr/>
      <w:r>
        <w:rPr>
          <w:lang w:val="pt_PT" w:bidi="pt_PT"/>
        </w:rPr>
      </w:r>
      <w:r>
        <w:rPr>
          <w:lang w:val="pt_PT" w:bidi="pt_PT"/>
        </w:rPr>
        <w:t>Concordaram que Paulo não havia feito nada digno de morte ou prisão e que ele poderia ter sido libertado se não tivesse apelado para César.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centurião Júlio tratou Paulo no início da viagem para Roma?</w:t>
      </w:r>
    </w:p>
    <w:p>
      <w:pPr/>
      <w:r>
        <w:rPr>
          <w:lang w:val="pt_PT" w:bidi="pt_PT"/>
        </w:rPr>
      </w:r>
      <w:r>
        <w:rPr>
          <w:lang w:val="pt_PT" w:bidi="pt_PT"/>
        </w:rPr>
        <w:t>Júlio tratou Paulo com bondade e permitiu que ele fosse aos seus amigos e recebesse os cuidados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qual ilha o navio de Paulo navegou ao redor com dificuldade?</w:t>
      </w:r>
    </w:p>
    <w:p>
      <w:pPr/>
      <w:r>
        <w:rPr>
          <w:lang w:val="pt_PT" w:bidi="pt_PT"/>
        </w:rPr>
      </w:r>
      <w:r>
        <w:rPr>
          <w:lang w:val="pt_PT" w:bidi="pt_PT"/>
        </w:rPr>
        <w:t>O navio navegou ao redor da ilha de Creta com dificuldade.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Júlio, o centurião, não seguiu o aviso de Paulo sobre os perigos de continuar a navegar?</w:t>
      </w:r>
    </w:p>
    <w:p>
      <w:pPr/>
      <w:r>
        <w:rPr>
          <w:lang w:val="pt_PT" w:bidi="pt_PT"/>
        </w:rPr>
      </w:r>
      <w:r>
        <w:rPr>
          <w:lang w:val="pt_PT" w:bidi="pt_PT"/>
        </w:rPr>
        <w:t>Júlio não seguiu o aviso de Paulo porque deu mais atenção ao dono do navio.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Após um início suave da viagem, que vento começou a bater no navio?</w:t>
      </w:r>
    </w:p>
    <w:p>
      <w:pPr/>
      <w:r>
        <w:rPr>
          <w:lang w:val="pt_PT" w:bidi="pt_PT"/>
        </w:rPr>
      </w:r>
      <w:r>
        <w:rPr>
          <w:lang w:val="pt_PT" w:bidi="pt_PT"/>
        </w:rPr>
        <w:t>Após um início suave, um vento chamado nordeste começou a bater no navio.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Após muitos dias, que esperança foi abandonada pela tripulação do navio?</w:t>
      </w:r>
    </w:p>
    <w:p>
      <w:pPr/>
      <w:r>
        <w:rPr>
          <w:lang w:val="pt_PT" w:bidi="pt_PT"/>
        </w:rPr>
      </w:r>
      <w:r>
        <w:rPr>
          <w:lang w:val="pt_PT" w:bidi="pt_PT"/>
        </w:rPr>
        <w:t>Após muitos dias, a tripulação abandonou qualquer esperança de que seriam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mensagem um anjo de Deus deu a Paulo sobre as pessoas na viagem?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a Paulo que ele e todos os marinheiros sobreviveriam.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À meia-noite da décima quarta noite, o que os marinheiros pensaram que estava acontecendo com o navio?</w:t>
      </w:r>
    </w:p>
    <w:p>
      <w:pPr/>
      <w:r>
        <w:rPr>
          <w:lang w:val="pt_PT" w:bidi="pt_PT"/>
        </w:rPr>
      </w:r>
      <w:r>
        <w:rPr>
          <w:lang w:val="pt_PT" w:bidi="pt_PT"/>
        </w:rPr>
        <w:t>Os marinheiros pensaram que o navio estava se aproximando de alguma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marinheiros estavam procurando uma maneira de fazer?</w:t>
      </w:r>
    </w:p>
    <w:p>
      <w:pPr/>
      <w:r>
        <w:rPr>
          <w:lang w:val="pt_PT" w:bidi="pt_PT"/>
        </w:rPr>
      </w:r>
      <w:r>
        <w:rPr>
          <w:lang w:val="pt_PT" w:bidi="pt_PT"/>
        </w:rPr>
        <w:t>Os marinheiros estavam procurando uma maneira de abandonar o navio.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ao centurião e aos soldados sobre os marinheiros?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ao centurião e aos soldados que, a menos que os marinheiros permanecessem no navio, o centurião e os soldados não poderiam ser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dia estava amanhecendo, o que Paulo incentivou todos a fazer?</w:t>
      </w:r>
    </w:p>
    <w:p>
      <w:pPr/>
      <w:r>
        <w:rPr>
          <w:lang w:val="pt_PT" w:bidi="pt_PT"/>
        </w:rPr>
      </w:r>
      <w:r>
        <w:rPr>
          <w:lang w:val="pt_PT" w:bidi="pt_PT"/>
        </w:rPr>
        <w:t>Paulo incentivou todos a comerem algo.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27.39–41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tripulação decidiu levar o navio para a praia e o que aconteceu?</w:t>
      </w:r>
    </w:p>
    <w:p>
      <w:pPr/>
      <w:r>
        <w:rPr>
          <w:lang w:val="pt_PT" w:bidi="pt_PT"/>
        </w:rPr>
      </w:r>
      <w:r>
        <w:rPr>
          <w:lang w:val="pt_PT" w:bidi="pt_PT"/>
        </w:rPr>
        <w:t>A tripulação decidiu levar o navio até a praia navegando diretamente em direção a ela, mas a proa do navio ficou presa no chão e a popa começou a se quebrar.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soldados iam fazer com os prisioneiros neste momento?</w:t>
      </w:r>
    </w:p>
    <w:p>
      <w:pPr/>
      <w:r>
        <w:rPr>
          <w:lang w:val="pt_PT" w:bidi="pt_PT"/>
        </w:rPr>
      </w:r>
      <w:r>
        <w:rPr>
          <w:lang w:val="pt_PT" w:bidi="pt_PT"/>
        </w:rPr>
        <w:t>Os soldados iam matar os prisioneiros para que nenhum deles pudesse escapar.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centurião interrompeu o plano dos soldados?</w:t>
      </w:r>
    </w:p>
    <w:p>
      <w:pPr/>
      <w:r>
        <w:rPr>
          <w:lang w:val="pt_PT" w:bidi="pt_PT"/>
        </w:rPr>
      </w:r>
      <w:r>
        <w:rPr>
          <w:lang w:val="pt_PT" w:bidi="pt_PT"/>
        </w:rPr>
        <w:t>O centurião interrompeu o plano dos soldados porque queria salvar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27.44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todas as pessoas no navio chegaram em segurança à terra?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sabiam nadar pularam primeiro e os outros seguiram em tábuas ou outras coisas do navio.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nativos da ilha de Malta trataram Paulo e a tripulação do navio?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os trataram com uma bondade extraordinária.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pensaram quando viram a víbora pendurada na mão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O povo pensava que Paulo era um assassino que, por justiça, não tinha permissão para viver.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pensaram quando viram que Paulo não foi morto pela víbora?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pensavam que Paulo era um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depois que Paulo curou o pai de Públio, o principal homem da ilha?</w:t>
      </w:r>
    </w:p>
    <w:p>
      <w:pPr/>
      <w:r>
        <w:rPr>
          <w:lang w:val="pt_PT" w:bidi="pt_PT"/>
        </w:rPr>
      </w:r>
      <w:r>
        <w:rPr>
          <w:lang w:val="pt_PT" w:bidi="pt_PT"/>
        </w:rPr>
        <w:t>O restante das pessoas na ilha que estavam doentes também vieram e foram curadas.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Paulo e a tripulação permaneceram na ilha de Malta?</w:t>
      </w:r>
    </w:p>
    <w:p>
      <w:pPr/>
      <w:r>
        <w:rPr>
          <w:lang w:val="pt_PT" w:bidi="pt_PT"/>
        </w:rPr>
      </w:r>
      <w:r>
        <w:rPr>
          <w:lang w:val="pt_PT" w:bidi="pt_PT"/>
        </w:rPr>
        <w:t>Paulo e a tripulação permaneceram na ilha de Malta por três meses.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fez quando viu os irmãos de Roma que vieram ao seu encontro?</w:t>
      </w:r>
    </w:p>
    <w:p>
      <w:pPr/>
      <w:r>
        <w:rPr>
          <w:lang w:val="pt_PT" w:bidi="pt_PT"/>
        </w:rPr>
      </w:r>
      <w:r>
        <w:rPr>
          <w:lang w:val="pt_PT" w:bidi="pt_PT"/>
        </w:rPr>
        <w:t>Quando viu os irmãos, Paulo agradeceu a Deus e se animou.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eram as condições de vida de Paulo em Roma como prisioneiro?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autorizado a viver sozinho com um soldado que o guardava.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motivo Paulo disse aos líderes judeus em Roma que ele havia sido acorrentado?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aos líderes judeus em Roma que ele estava acorrentado por causa da esperança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líderes judeus em Roma sabiam sobre a seita dos cristãos?</w:t>
      </w:r>
    </w:p>
    <w:p>
      <w:pPr/>
      <w:r>
        <w:rPr>
          <w:lang w:val="pt_PT" w:bidi="pt_PT"/>
        </w:rPr>
      </w:r>
      <w:r>
        <w:rPr>
          <w:lang w:val="pt_PT" w:bidi="pt_PT"/>
        </w:rPr>
        <w:t>Os líderes judeus em Roma sabiam que a seita era alvo de críticas em todos os lugares.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líderes judeus vieram novamente a Paulo em sua residência, o que Paulo tentou fazer desde a manhã até a noite?</w:t>
      </w:r>
    </w:p>
    <w:p>
      <w:pPr/>
      <w:r>
        <w:rPr>
          <w:lang w:val="pt_PT" w:bidi="pt_PT"/>
        </w:rPr>
      </w:r>
      <w:r>
        <w:rPr>
          <w:lang w:val="pt_PT" w:bidi="pt_PT"/>
        </w:rPr>
        <w:t>Paulo tentou persuadi-los sobre Jesus, tanto pela lei de Moisés quanto pelos profetas.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dos líderes judeus à apresentação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Alguns dos líderes judeus foram convencidos, enquanto outros não acreditaram.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última escritura citada por Paulo disse sobre os líderes judeus que não acreditaram?</w:t>
      </w:r>
    </w:p>
    <w:p>
      <w:pPr/>
      <w:r>
        <w:rPr>
          <w:lang w:val="pt_PT" w:bidi="pt_PT"/>
        </w:rPr>
      </w:r>
      <w:r>
        <w:rPr>
          <w:lang w:val="pt_PT" w:bidi="pt_PT"/>
        </w:rPr>
        <w:t>A escritura final que Paulo citou dizia que aqueles que não acreditavam não entenderiam nem perceberiam o que ouviam e viam.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Paulo disse que a mensagem de salvação de Deus havia sido enviada e qual seria a resposta?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a mensagem de salvação de Deus havia sido enviada aos gentios e eles ouviriam.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fez enquanto estava preso em Roma?</w:t>
      </w:r>
    </w:p>
    <w:p>
      <w:pPr/>
      <w:r>
        <w:rPr>
          <w:lang w:val="pt_PT" w:bidi="pt_PT"/>
        </w:rPr>
      </w:r>
      <w:r>
        <w:rPr>
          <w:lang w:val="pt_PT" w:bidi="pt_PT"/>
        </w:rPr>
        <w:t>Paulo pregou o reino de Deus e ensinou sobre o Senhor Jesus Cristo com toda a ousadia e sem impedimento.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Atos 28.31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impediu Paulo de pregar e ensinar enquanto ele estava preso em Roma por dois anos?</w:t>
      </w:r>
    </w:p>
    <w:p>
      <w:pPr/>
      <w:r>
        <w:rPr>
          <w:lang w:val="pt_PT" w:bidi="pt_PT"/>
        </w:rPr>
      </w:r>
      <w:r>
        <w:rPr>
          <w:lang w:val="pt_PT" w:bidi="pt_PT"/>
        </w:rPr>
        <w:t>A frase "sem impedimento" significa que ninguém o impediu.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