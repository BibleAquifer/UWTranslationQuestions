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JHN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havia no princípio?</w:t>
      </w:r>
    </w:p>
    <w:p>
      <w:pPr/>
      <w:r>
        <w:rPr>
          <w:lang w:val="pt_PT" w:bidi="pt_PT"/>
        </w:rPr>
      </w:r>
      <w:r>
        <w:rPr>
          <w:lang w:val="pt_PT" w:bidi="pt_PT"/>
        </w:rPr>
        <w:t>No princípio era 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era a Palavra?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era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estava a Palavra?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estava com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Foi algo feito sem a Palavra?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coisas foram feitas por meio dela e sem ela nada do que foi feito se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na Palavra?</w:t>
      </w:r>
    </w:p>
    <w:p>
      <w:pPr/>
      <w:r>
        <w:rPr>
          <w:lang w:val="pt_PT" w:bidi="pt_PT"/>
        </w:rPr>
      </w:r>
      <w:r>
        <w:rPr>
          <w:lang w:val="pt_PT" w:bidi="pt_PT"/>
        </w:rPr>
        <w:t>Nela estava 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do homem enviado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O nome dele era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veio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veio como testemunha para testificar sobre a luz, para que todos pudessem crer através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1.8–11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mundo conheceu ou recebeu a luz sobre a qual João veio testemunhar?</w:t>
      </w:r>
    </w:p>
    <w:p>
      <w:pPr/>
      <w:r>
        <w:rPr>
          <w:lang w:val="pt_PT" w:bidi="pt_PT"/>
        </w:rPr>
      </w:r>
      <w:r>
        <w:rPr>
          <w:lang w:val="pt_PT" w:bidi="pt_PT"/>
        </w:rPr>
        <w:t>O mundo não conheceu a luz sobre a qual João veio testemunhar e o próprio povo dessa luz não o recebeu.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luz fez por aqueles que creram em seu nome?</w:t>
      </w:r>
    </w:p>
    <w:p>
      <w:pPr/>
      <w:r>
        <w:rPr>
          <w:lang w:val="pt_PT" w:bidi="pt_PT"/>
        </w:rPr>
      </w:r>
      <w:r>
        <w:rPr>
          <w:lang w:val="pt_PT" w:bidi="pt_PT"/>
        </w:rPr>
        <w:t>Aos que creram em seu nome, ele deu o direito de se tornarem filhos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aqueles que creram em seu nome poderiam se tornar filhos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poderiam se tornar filhos de Deus ao nascerem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Existe ou existiu alguma outra pessoa como a Palavra, que veio do Pai?</w:t>
      </w:r>
    </w:p>
    <w:p>
      <w:pPr/>
      <w:r>
        <w:rPr>
          <w:lang w:val="pt_PT" w:bidi="pt_PT"/>
        </w:rPr>
      </w:r>
      <w:r>
        <w:rPr>
          <w:lang w:val="pt_PT" w:bidi="pt_PT"/>
        </w:rPr>
        <w:t>Não! A Palavra é a única pessoa que veio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recebemos da plenitude daquele sobre quem João testemunhou?</w:t>
      </w:r>
    </w:p>
    <w:p>
      <w:pPr/>
      <w:r>
        <w:rPr>
          <w:lang w:val="pt_PT" w:bidi="pt_PT"/>
        </w:rPr>
      </w:r>
      <w:r>
        <w:rPr>
          <w:lang w:val="pt_PT" w:bidi="pt_PT"/>
        </w:rPr>
        <w:t>Da sua plenitude todos nós recebemos graça sobre graça.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veio através de Jesus Cristo?</w:t>
      </w:r>
    </w:p>
    <w:p>
      <w:pPr/>
      <w:r>
        <w:rPr>
          <w:lang w:val="pt_PT" w:bidi="pt_PT"/>
        </w:rPr>
      </w:r>
      <w:r>
        <w:rPr>
          <w:lang w:val="pt_PT" w:bidi="pt_PT"/>
        </w:rPr>
        <w:t>A graça e a verdade vieram por meio de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viu Deus em algum momento?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viu Deus em nenhum momento.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1.18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nos fez conhecer Deus?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está no seio do Pai nos deu a conhecê-lo.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João disse que era quando perguntado pelos sacerdotes e levitas de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“Eu sou a voz do que clama no deserto: ‘Endireitai o caminho do Senhor’, assim como disse o profeta Isaías”.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disse quando viu Jesus vindo até ele?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“Olha, lá está o cordeiro de Deus que tira o pecado do mundo”.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João veio batizando com água?</w:t>
      </w:r>
    </w:p>
    <w:p>
      <w:pPr/>
      <w:r>
        <w:rPr>
          <w:lang w:val="pt_PT" w:bidi="pt_PT"/>
        </w:rPr>
      </w:r>
      <w:r>
        <w:rPr>
          <w:lang w:val="pt_PT" w:bidi="pt_PT"/>
        </w:rPr>
        <w:t>Ele veio batizando com água para que Jesus, o Cordeiro de Deus que tira o pecado do mundo, pudesse ser revelado a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1.32–33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sinal que revelou Jesus como o filho de Deus para João?</w:t>
      </w:r>
    </w:p>
    <w:p>
      <w:pPr/>
      <w:r>
        <w:rPr>
          <w:lang w:val="pt_PT" w:bidi="pt_PT"/>
        </w:rPr>
      </w:r>
      <w:r>
        <w:rPr>
          <w:lang w:val="pt_PT" w:bidi="pt_PT"/>
        </w:rPr>
        <w:t>O sinal era que sobre quem João visse o Espírito descer e permanecer, esse é o que batiza no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dois dos discípulos de João fizeram quando ouviram João chamar Jesus de "o cordeiro de Deus"?</w:t>
      </w:r>
    </w:p>
    <w:p>
      <w:pPr/>
      <w:r>
        <w:rPr>
          <w:lang w:val="pt_PT" w:bidi="pt_PT"/>
        </w:rPr>
      </w:r>
      <w:r>
        <w:rPr>
          <w:lang w:val="pt_PT" w:bidi="pt_PT"/>
        </w:rPr>
        <w:t>Eles seguiram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nome de um dos dois que ouviram João falar e depois seguiram Jesus?</w:t>
      </w:r>
    </w:p>
    <w:p>
      <w:pPr/>
      <w:r>
        <w:rPr>
          <w:lang w:val="pt_PT" w:bidi="pt_PT"/>
        </w:rPr>
      </w:r>
      <w:r>
        <w:rPr>
          <w:lang w:val="pt_PT" w:bidi="pt_PT"/>
        </w:rPr>
        <w:t>O nome de um dos dois é André.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André disse ao seu irmão Simão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André disse a Simão: “Encontramos o Messias”.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Simão seria chamado?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Simão seria chamado de “Cefas”, que significa "Pedro".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cidade de André e Pedro?</w:t>
      </w:r>
    </w:p>
    <w:p>
      <w:pPr/>
      <w:r>
        <w:rPr>
          <w:lang w:val="pt_PT" w:bidi="pt_PT"/>
        </w:rPr>
      </w:r>
      <w:r>
        <w:rPr>
          <w:lang w:val="pt_PT" w:bidi="pt_PT"/>
        </w:rPr>
        <w:t>A cidade de André e Pedro era Betsaida.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Natanael disse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Natanael disse: “Rabi, você é o filho de Deus! Você é o Rei de Israel”.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Natanael veria?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Natanael que ele veria os céus abertos e todos os anjos de Deus subindo e descendo sobre o Filho do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estava no casamento em Caná da Galileia?</w:t>
      </w:r>
    </w:p>
    <w:p>
      <w:pPr/>
      <w:r>
        <w:rPr>
          <w:lang w:val="pt_PT" w:bidi="pt_PT"/>
        </w:rPr>
      </w:r>
      <w:r>
        <w:rPr>
          <w:lang w:val="pt_PT" w:bidi="pt_PT"/>
        </w:rPr>
        <w:t>Jesus, sua mãe e seus discípulos estavam no casamento em Caná da Galileia.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2.3–5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mãe de Jesus disse a Jesus: “Eles não têm vinho?”.</w:t>
      </w:r>
    </w:p>
    <w:p>
      <w:pPr/>
      <w:r>
        <w:rPr>
          <w:lang w:val="pt_PT" w:bidi="pt_PT"/>
        </w:rPr>
      </w:r>
      <w:r>
        <w:rPr>
          <w:lang w:val="pt_PT" w:bidi="pt_PT"/>
        </w:rPr>
        <w:t>Ela contou isso a Jesus porque esperava que ele fizesse algo sobre a situação.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duas coisas Jesus disse aos servos para fazerem?</w:t>
      </w:r>
    </w:p>
    <w:p>
      <w:pPr/>
      <w:r>
        <w:rPr>
          <w:lang w:val="pt_PT" w:bidi="pt_PT"/>
        </w:rPr>
      </w:r>
      <w:r>
        <w:rPr>
          <w:lang w:val="pt_PT" w:bidi="pt_PT"/>
        </w:rPr>
        <w:t>Primeiro, ele lhes disse para encherem as talhas com água. Depois, ele disse aos servos para levarem um pouco da “água” ao chefe dos garçons.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disse o chefe dos garçons depois de provar a água que se transformou em vinho?</w:t>
      </w:r>
    </w:p>
    <w:p>
      <w:pPr/>
      <w:r>
        <w:rPr>
          <w:lang w:val="pt_PT" w:bidi="pt_PT"/>
        </w:rPr>
      </w:r>
      <w:r>
        <w:rPr>
          <w:lang w:val="pt_PT" w:bidi="pt_PT"/>
        </w:rPr>
        <w:t>O chefe dos garçons disse: “Todo homem serve primeiro o bom vinho e depois o vinho mais barato quando os homens estão embriagados. Mas você guardou o vinho fino até agora”.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dos discípulos de Jesus ao verem este sinal milagroso?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de Jesus acreditaram em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encontrou quando foi ao templo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 encontrou cambistas e aqueles que vendiam bois, ovelhas e pombas.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aos vendedores e cambistas?</w:t>
      </w:r>
    </w:p>
    <w:p>
      <w:pPr/>
      <w:r>
        <w:rPr>
          <w:lang w:val="pt_PT" w:bidi="pt_PT"/>
        </w:rPr>
      </w:r>
      <w:r>
        <w:rPr>
          <w:lang w:val="pt_PT" w:bidi="pt_PT"/>
        </w:rPr>
        <w:t>Ele fez um chicote de cordas e expulsou todos do templo, incluindo tanto as ovelhas quanto os bois. Ele também derramou o dinheiro dos cambistas e derrubou suas mesas.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vendedores de pombas?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"Tirem essas coisas daqui. Parem de fazer da casa de meu pai um mercado".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autoridades judaicas responderam às ações de Jesus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perguntaram a Jesus: “Que sinal nos mostrarás, já que fazes estas coisas?”.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às autoridades judaicas?</w:t>
      </w:r>
    </w:p>
    <w:p>
      <w:pPr/>
      <w:r>
        <w:rPr>
          <w:lang w:val="pt_PT" w:bidi="pt_PT"/>
        </w:rPr>
      </w:r>
      <w:r>
        <w:rPr>
          <w:lang w:val="pt_PT" w:bidi="pt_PT"/>
        </w:rPr>
        <w:t>Ele respondeu-lhes, dizendo: "Destruam este templo e em três dias eu o levantarei".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templo Jesus estava se referindo?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estava falando do templo do seu corpo.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muitos acreditaram no nome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acreditaram porque viram todos os sinais milagrosos que ele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não se confiava ao povo?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confiava no povo porque conhecia todos, o que havia na humanidade e porque não precisava que ninguém testemunhasse sobre 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Nicodemos?</w:t>
      </w:r>
    </w:p>
    <w:p>
      <w:pPr/>
      <w:r>
        <w:rPr>
          <w:lang w:val="pt_PT" w:bidi="pt_PT"/>
        </w:rPr>
      </w:r>
      <w:r>
        <w:rPr>
          <w:lang w:val="pt_PT" w:bidi="pt_PT"/>
        </w:rPr>
        <w:t>Nicodemos era um fariseu, membro do Conselho Judaico.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Nicodemos testemunhou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Nicodemos disse a Jesus: “Rabi, sabemos que você é um mestre vindo de Deus, pois ninguém pode fazer esses sinais que você faz, se Deus não estiver com ele”.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Nicodemos que o confundiu e o deixou perplexo?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Nicodemos que era necessário nascer de novo para entrar no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perguntas Nicodemos fez que nos mostram que as declarações de Jesus o confundiram e deixaram perplexo?</w:t>
      </w:r>
    </w:p>
    <w:p>
      <w:pPr/>
      <w:r>
        <w:rPr>
          <w:lang w:val="pt_PT" w:bidi="pt_PT"/>
        </w:rPr>
      </w:r>
      <w:r>
        <w:rPr>
          <w:lang w:val="pt_PT" w:bidi="pt_PT"/>
        </w:rPr>
        <w:t>Nicodemos disse: “Como pode um homem nascer quando é velho? Ele não pode entrar uma segunda vez no ventre de sua mãe e nascer, pode?”.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repreendeu Nicodemos?</w:t>
      </w:r>
    </w:p>
    <w:p>
      <w:pPr/>
      <w:r>
        <w:rPr>
          <w:lang w:val="pt_PT" w:bidi="pt_PT"/>
        </w:rPr>
      </w:r>
      <w:r>
        <w:rPr>
          <w:lang w:val="pt_PT" w:bidi="pt_PT"/>
        </w:rPr>
        <w:t>Ele repreendeu Nicodemos dizendo: “Você é mestre em Israel e não entende essas coisas?”.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subiu ao céu?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subiu ao céu, exceto aquele que desceu do céu, o Filho do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Filho do Homem deve ser exaltado?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ser exaltado para que todos os que nele crerem tenham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mostrou que amava o mundo?</w:t>
      </w:r>
    </w:p>
    <w:p>
      <w:pPr/>
      <w:r>
        <w:rPr>
          <w:lang w:val="pt_PT" w:bidi="pt_PT"/>
        </w:rPr>
      </w:r>
      <w:r>
        <w:rPr>
          <w:lang w:val="pt_PT" w:bidi="pt_PT"/>
        </w:rPr>
        <w:t>Ele mostrou seu amor ao dar seu Único Filho, para que todo aquele que nele crê não pereça, mas tenha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Deus enviou seu filho para condenar o mundo?</w:t>
      </w:r>
    </w:p>
    <w:p>
      <w:pPr/>
      <w:r>
        <w:rPr>
          <w:lang w:val="pt_PT" w:bidi="pt_PT"/>
        </w:rPr>
      </w:r>
      <w:r>
        <w:rPr>
          <w:lang w:val="pt_PT" w:bidi="pt_PT"/>
        </w:rPr>
        <w:t>Não. Deus enviou seu filho para que o mundo fosse salvo por meio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homens caem em julgamento?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caem em julgamento porque a luz veio ao mundo e os homens amaram mais as trevas do que a luz, porque suas obras eram más.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aqueles que fazem o mal não vêm para a luz?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fazem o mal odeiam a luz e não vêm para ela, porque não querem que suas obras sejam expostas.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aqueles que praticam a verdade vêm para a luz?</w:t>
      </w:r>
    </w:p>
    <w:p>
      <w:pPr/>
      <w:r>
        <w:rPr>
          <w:lang w:val="pt_PT" w:bidi="pt_PT"/>
        </w:rPr>
      </w:r>
      <w:r>
        <w:rPr>
          <w:lang w:val="pt_PT" w:bidi="pt_PT"/>
        </w:rPr>
        <w:t>Eles vêm para a luz para que suas obras sejam claramente vistas e para tornar conhecido que suas obras foram realizadas em obediência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disse que aconteceria com o ministério de Jesus em comparação com o ministério de João?</w:t>
      </w:r>
    </w:p>
    <w:p>
      <w:pPr/>
      <w:r>
        <w:rPr>
          <w:lang w:val="pt_PT" w:bidi="pt_PT"/>
        </w:rPr>
      </w:r>
      <w:r>
        <w:rPr>
          <w:lang w:val="pt_PT" w:bidi="pt_PT"/>
        </w:rPr>
        <w:t>João disse: "É necessário que ele cresça e que eu diminua".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confirmaram aqueles que aceitaram o testemunho daquele que veio de cima, do céu?</w:t>
      </w:r>
    </w:p>
    <w:p>
      <w:pPr/>
      <w:r>
        <w:rPr>
          <w:lang w:val="pt_PT" w:bidi="pt_PT"/>
        </w:rPr>
      </w:r>
      <w:r>
        <w:rPr>
          <w:lang w:val="pt_PT" w:bidi="pt_PT"/>
        </w:rPr>
        <w:t>Eles confirmaram que Deus é verdadeiro.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entregou nas mãos do Filho?</w:t>
      </w:r>
    </w:p>
    <w:p>
      <w:pPr/>
      <w:r>
        <w:rPr>
          <w:lang w:val="pt_PT" w:bidi="pt_PT"/>
        </w:rPr>
      </w:r>
      <w:r>
        <w:rPr>
          <w:lang w:val="pt_PT" w:bidi="pt_PT"/>
        </w:rPr>
        <w:t>Ele entregou todas as coisas nas mãos do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que creem no Filho têm?</w:t>
      </w:r>
    </w:p>
    <w:p>
      <w:pPr/>
      <w:r>
        <w:rPr>
          <w:lang w:val="pt_PT" w:bidi="pt_PT"/>
        </w:rPr>
      </w:r>
      <w:r>
        <w:rPr>
          <w:lang w:val="pt_PT" w:bidi="pt_PT"/>
        </w:rPr>
        <w:t>Eles têm luz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3.36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aqueles que desobedecem ao Filho?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verão a vida, mas a ira de Deus permanecerá sobre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4.1–3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deixou a Judeia e partiu para a Galileia?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deixou a Judeia e partiu para a Galileia depois que soube que os fariseus tinham ouvido que ele estava fazendo e batizando mais discípulos do que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Jesus foi a caminho da Galileia?</w:t>
      </w:r>
    </w:p>
    <w:p>
      <w:pPr/>
      <w:r>
        <w:rPr>
          <w:lang w:val="pt_PT" w:bidi="pt_PT"/>
        </w:rPr>
      </w:r>
      <w:r>
        <w:rPr>
          <w:lang w:val="pt_PT" w:bidi="pt_PT"/>
        </w:rPr>
        <w:t>Ele foi a uma cidade samaritana chamada Sicar.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ao poço de Jacó enquanto Jesus estava lá?</w:t>
      </w:r>
    </w:p>
    <w:p>
      <w:pPr/>
      <w:r>
        <w:rPr>
          <w:lang w:val="pt_PT" w:bidi="pt_PT"/>
        </w:rPr>
      </w:r>
      <w:r>
        <w:rPr>
          <w:lang w:val="pt_PT" w:bidi="pt_PT"/>
        </w:rPr>
        <w:t>Uma mulher samaritana foi até lá para tirar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primeiro à mulher samaritana?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a ela: "Dê-me um pouco de água para beber".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estavam os discípulos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tinham ido à cidade para comprar comida.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mulher samaritana ficou surpresa por Jesus falar com ela?</w:t>
      </w:r>
    </w:p>
    <w:p>
      <w:pPr/>
      <w:r>
        <w:rPr>
          <w:lang w:val="pt_PT" w:bidi="pt_PT"/>
        </w:rPr>
      </w:r>
      <w:r>
        <w:rPr>
          <w:lang w:val="pt_PT" w:bidi="pt_PT"/>
        </w:rPr>
        <w:t>Ela ficou surpresa porque os judeus não se relacionavam com os samaritanos.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para direcionar a conversa para as coisas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 diz que, se ela conhecesse o dom de Deus e quem estava falando com ela, teria pedido e ele lhe teria dado água viva.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declaração a mulher faz para indicar que não entende a natureza espiritual dos comentários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respondeu: “Senhor, você não tem um balde e o poço é fundo. Onde você conseguiria essa água viva?”.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à mulher sobre a água que ele dará?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à mulher que aqueles que bebem da água que ele dará nunca mais terão sede e a água se tornará uma fonte de água a jorrar para a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mulher agora quer essa água que Jesus oferece?</w:t>
      </w:r>
    </w:p>
    <w:p>
      <w:pPr/>
      <w:r>
        <w:rPr>
          <w:lang w:val="pt_PT" w:bidi="pt_PT"/>
        </w:rPr>
      </w:r>
      <w:r>
        <w:rPr>
          <w:lang w:val="pt_PT" w:bidi="pt_PT"/>
        </w:rPr>
        <w:t>Ela quer a água para não ficar com sede e não ter que vir ao poço para tirar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então muda o assunto da conversa. O que ele diz à mulher?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a ela: “Vá, chame seu marido e volte aqui”.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mulher responde a Jesus quando ele lhe diz para chamar seu marido?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diz a Jesus que não tem marido.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sobre a mulher que ele não poderia saber por meios naturais?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a ela que teve cinco maridos e o homem que agora tem não é seu marido.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controvérsia a mulher traz a Jesus a respeito da adoração?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Ela traz uma controvérsia sobre qual é o lugar adequado para adorar.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à mulher sobre o tipo de adoradores que o Pai procura?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a ela que Deus é Espírito e os verdadeiros adoradores devem adorar a Deus em espírito e em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à mulher quando ela lhe conta que, quando o Messias (Cristo) vier, ele lhes declarará tudo?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a ela que ele é o Messias (Cristo).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mulher fez após sua conversa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deixou seu pote de água, voltou para a cidade e disse ao povo: “Venham ver um homem que me contou tudo o que eu já fiz. Este não poderia ser o Cristo, poderia?”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da cidade fizeram depois de ouvirem o relato da mulher?</w:t>
      </w:r>
    </w:p>
    <w:p>
      <w:pPr/>
      <w:r>
        <w:rPr>
          <w:lang w:val="pt_PT" w:bidi="pt_PT"/>
        </w:rPr>
      </w:r>
      <w:r>
        <w:rPr>
          <w:lang w:val="pt_PT" w:bidi="pt_PT"/>
        </w:rPr>
        <w:t>Eles saíram da cidade e foram até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que é seu alimento?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sua comida era fazer a vontade daquele que o enviou e completar sua obra.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benefício da colheita?</w:t>
      </w:r>
    </w:p>
    <w:p>
      <w:pPr/>
      <w:r>
        <w:rPr>
          <w:lang w:val="pt_PT" w:bidi="pt_PT"/>
        </w:rPr>
      </w:r>
      <w:r>
        <w:rPr>
          <w:lang w:val="pt_PT" w:bidi="pt_PT"/>
        </w:rPr>
        <w:t>O ceifeiro recebe salário e ajunta fruto para a vida eterna, para que tanto o que semeia quanto o que ceifa se alegrem juntos.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muitos samaritanos naquela cidade acreditaram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O relato da mulher fez com que muitos samaritanos daquela cidade acreditassem em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muitos daqueles samaritanos acreditavam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agora sabiam que Jesus era de fato o Salvador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chegou à Galileia, por que os galileus o receberam?</w:t>
      </w:r>
    </w:p>
    <w:p>
      <w:pPr/>
      <w:r>
        <w:rPr>
          <w:lang w:val="pt_PT" w:bidi="pt_PT"/>
        </w:rPr>
      </w:r>
      <w:r>
        <w:rPr>
          <w:lang w:val="pt_PT" w:bidi="pt_PT"/>
        </w:rPr>
        <w:t>Eles o receberam porque tinham visto todas as coisas que ele havia feito em Jerusalém na festa da Páscoa.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4.46–47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Jesus deixou a Judeia e voltou para a Galileia, quem veio a Jesus e o que ele queria?</w:t>
      </w:r>
    </w:p>
    <w:p>
      <w:pPr/>
      <w:r>
        <w:rPr>
          <w:lang w:val="pt_PT" w:bidi="pt_PT"/>
        </w:rPr>
      </w:r>
      <w:r>
        <w:rPr>
          <w:lang w:val="pt_PT" w:bidi="pt_PT"/>
        </w:rPr>
        <w:t>Um certo oficial do rei, cujo filho estava doente, veio a Jesus, implorando-lhe que descesse e curasse seu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oficial do rei sobre sinais e maravilhas?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ele que as pessoas não acreditariam a menos que vissem sinais e maravilhas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oficial do rei fez quando Jesus não foi com ele, mas lhe disse: "Vai, o teu filho vive"?</w:t>
      </w:r>
    </w:p>
    <w:p>
      <w:pPr/>
      <w:r>
        <w:rPr>
          <w:lang w:val="pt_PT" w:bidi="pt_PT"/>
        </w:rPr>
      </w:r>
      <w:r>
        <w:rPr>
          <w:lang w:val="pt_PT" w:bidi="pt_PT"/>
        </w:rPr>
        <w:t>O homem acreditou na palavra que Jesus lhe falou e seguiu o seu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4.53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resultado depois que o pai da criança doente foi informado de que seu filho estava vivo e que a febre o havia deixado no dia anterior à sétima hora, na mesma hora em que Jesus lhe disse: “Seu filho vive”?</w:t>
      </w:r>
    </w:p>
    <w:p>
      <w:pPr/>
      <w:r>
        <w:rPr>
          <w:lang w:val="pt_PT" w:bidi="pt_PT"/>
        </w:rPr>
      </w:r>
      <w:r>
        <w:rPr>
          <w:lang w:val="pt_PT" w:bidi="pt_PT"/>
        </w:rPr>
        <w:t>O resultado foi que o oficial do rei e toda a sua casa creram.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do tanque em Jerusalém, perto da porta das ovelhas, que tinha cinco entradas?</w:t>
      </w:r>
    </w:p>
    <w:p>
      <w:pPr/>
      <w:r>
        <w:rPr>
          <w:lang w:val="pt_PT" w:bidi="pt_PT"/>
        </w:rPr>
      </w:r>
      <w:r>
        <w:rPr>
          <w:lang w:val="pt_PT" w:bidi="pt_PT"/>
        </w:rPr>
        <w:t>Aquele tanque era chamado Betesda.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estava em Betesda?</w:t>
      </w:r>
    </w:p>
    <w:p>
      <w:pPr/>
      <w:r>
        <w:rPr>
          <w:lang w:val="pt_PT" w:bidi="pt_PT"/>
        </w:rPr>
      </w:r>
      <w:r>
        <w:rPr>
          <w:lang w:val="pt_PT" w:bidi="pt_PT"/>
        </w:rPr>
        <w:t>Um grande número de pessoas doentes, cegas, mancas ou paralisadas que estavam deitadas nos pórticos de Betesda.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Betesda, a quem Jesus perguntou: “Você quer ser curado?”.</w:t>
      </w:r>
    </w:p>
    <w:p>
      <w:pPr/>
      <w:r>
        <w:rPr>
          <w:lang w:val="pt_PT" w:bidi="pt_PT"/>
        </w:rPr>
      </w:r>
      <w:r>
        <w:rPr>
          <w:lang w:val="pt_PT" w:bidi="pt_PT"/>
        </w:rPr>
        <w:t>Jesus perguntou a um certo homem que era inválido há 38 anos e que estava deitado ali há muito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do homem doente à pergunta de Jesus: "Você quer ser curado"?</w:t>
      </w:r>
    </w:p>
    <w:p>
      <w:pPr/>
      <w:r>
        <w:rPr>
          <w:lang w:val="pt_PT" w:bidi="pt_PT"/>
        </w:rPr>
      </w:r>
      <w:r>
        <w:rPr>
          <w:lang w:val="pt_PT" w:bidi="pt_PT"/>
        </w:rPr>
        <w:t>O homem doente respondeu: “Senhor, não tenho ninguém para me colocar na piscina quando a água é agitada. Quando estou tentando, outro desce antes de mim”.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Jesus disse ao homem doente: "Levanta-te, pega sua cama e anda"?</w:t>
      </w:r>
    </w:p>
    <w:p>
      <w:pPr/>
      <w:r>
        <w:rPr>
          <w:lang w:val="pt_PT" w:bidi="pt_PT"/>
        </w:rPr>
      </w:r>
      <w:r>
        <w:rPr>
          <w:lang w:val="pt_PT" w:bidi="pt_PT"/>
        </w:rPr>
        <w:t>Imediatamente o homem foi curado, pegou sua cama e andou.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isso irritou os líderes judeus quando viram o homem doente andando com sua cama (esteira)?</w:t>
      </w:r>
    </w:p>
    <w:p>
      <w:pPr/>
      <w:r>
        <w:rPr>
          <w:lang w:val="pt_PT" w:bidi="pt_PT"/>
        </w:rPr>
      </w:r>
      <w:r>
        <w:rPr>
          <w:lang w:val="pt_PT" w:bidi="pt_PT"/>
        </w:rPr>
        <w:t>Isso os perturbou porque era um sábado e eles disseram que o homem não tinha permissão para carregar sua esteira no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homem doente que Ele havia curado depois de encontrá-lo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 disse: “Veja, você ficou bem! Não peque mais, para que algo pior não lhe aconteça”.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curado fez depois que Jesus lhe disse para parar de pecar?</w:t>
      </w:r>
    </w:p>
    <w:p>
      <w:pPr/>
      <w:r>
        <w:rPr>
          <w:lang w:val="pt_PT" w:bidi="pt_PT"/>
        </w:rPr>
      </w:r>
      <w:r>
        <w:rPr>
          <w:lang w:val="pt_PT" w:bidi="pt_PT"/>
        </w:rPr>
        <w:t>O homem foi e contou aos líderes judeus que foi Jesus quem o curou.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aos líderes judeus que o perseguiam porque ele estava fazendo essas coisas (curando) no sábado?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lhes disse: “Meu Pai está trabalhando até agora e eu também trabalho”.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declaração de Jesus aos líderes judeus os fez querer matar Jesus?</w:t>
      </w:r>
    </w:p>
    <w:p>
      <w:pPr/>
      <w:r>
        <w:rPr>
          <w:lang w:val="pt_PT" w:bidi="pt_PT"/>
        </w:rPr>
      </w:r>
      <w:r>
        <w:rPr>
          <w:lang w:val="pt_PT" w:bidi="pt_PT"/>
        </w:rPr>
        <w:t>Isso aconteceu porque Jesus não apenas quebrou o sábado (em suas mentes), mas também chamou Deus de seu próprio Pai, fazendo-se igual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fez?</w:t>
      </w:r>
    </w:p>
    <w:p>
      <w:pPr/>
      <w:r>
        <w:rPr>
          <w:lang w:val="pt_PT" w:bidi="pt_PT"/>
        </w:rPr>
      </w:r>
      <w:r>
        <w:rPr>
          <w:lang w:val="pt_PT" w:bidi="pt_PT"/>
        </w:rPr>
        <w:t>Ele fez o que viu o Pai fazendo.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faria para que os líderes judeus ficassem maravilhados?</w:t>
      </w:r>
    </w:p>
    <w:p>
      <w:pPr/>
      <w:r>
        <w:rPr>
          <w:lang w:val="pt_PT" w:bidi="pt_PT"/>
        </w:rPr>
      </w:r>
      <w:r>
        <w:rPr>
          <w:lang w:val="pt_PT" w:bidi="pt_PT"/>
        </w:rPr>
        <w:t>O Pai mostraria ao Filho coisas maiores do que estas para que os líderes judeus ficassem maravilhados.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Pai deu todo julgamento ao Filho?</w:t>
      </w:r>
    </w:p>
    <w:p>
      <w:pPr/>
      <w:r>
        <w:rPr>
          <w:lang w:val="pt_PT" w:bidi="pt_PT"/>
        </w:rPr>
      </w:r>
      <w:r>
        <w:rPr>
          <w:lang w:val="pt_PT" w:bidi="pt_PT"/>
        </w:rPr>
        <w:t>O Pai deu todo o julgamento ao Filho para que todos honrem o Filho assim como honram 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se você não honrar o Filho?</w:t>
      </w:r>
    </w:p>
    <w:p>
      <w:pPr/>
      <w:r>
        <w:rPr>
          <w:lang w:val="pt_PT" w:bidi="pt_PT"/>
        </w:rPr>
      </w:r>
      <w:r>
        <w:rPr>
          <w:lang w:val="pt_PT" w:bidi="pt_PT"/>
        </w:rPr>
        <w:t>Se você não honrar o Filho, você não honrá o Pai que o enviou.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se você acreditar na palavra de Jesus e acreditar no Pai que o enviou?</w:t>
      </w:r>
    </w:p>
    <w:p>
      <w:pPr/>
      <w:r>
        <w:rPr>
          <w:lang w:val="pt_PT" w:bidi="pt_PT"/>
        </w:rPr>
      </w:r>
      <w:r>
        <w:rPr>
          <w:lang w:val="pt_PT" w:bidi="pt_PT"/>
        </w:rPr>
        <w:t>Se assim for, você tem a vida eterna e não será condenado, mas passou da morte para 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deu ao Filho em relação à vida?</w:t>
      </w:r>
    </w:p>
    <w:p>
      <w:pPr/>
      <w:r>
        <w:rPr>
          <w:lang w:val="pt_PT" w:bidi="pt_PT"/>
        </w:rPr>
      </w:r>
      <w:r>
        <w:rPr>
          <w:lang w:val="pt_PT" w:bidi="pt_PT"/>
        </w:rPr>
        <w:t>O Pai deu ao Filho ter vida em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quando todos os que estão nos túmulos ouvirem a voz do Pai?</w:t>
      </w:r>
    </w:p>
    <w:p>
      <w:pPr/>
      <w:r>
        <w:rPr>
          <w:lang w:val="pt_PT" w:bidi="pt_PT"/>
        </w:rPr>
      </w:r>
      <w:r>
        <w:rPr>
          <w:lang w:val="pt_PT" w:bidi="pt_PT"/>
        </w:rPr>
        <w:t>Eles ressuscitarão. Aqueles que fizeram o bem para a ressurreição da vida e aqueles que fizeram o mal para a ressurreição do julgamento.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julgamento de Jesus é justo?</w:t>
      </w:r>
    </w:p>
    <w:p>
      <w:pPr/>
      <w:r>
        <w:rPr>
          <w:lang w:val="pt_PT" w:bidi="pt_PT"/>
        </w:rPr>
      </w:r>
      <w:r>
        <w:rPr>
          <w:lang w:val="pt_PT" w:bidi="pt_PT"/>
        </w:rPr>
        <w:t>Seu julgamento é justo porque ele não busca a sua própria vontade, mas a vontade do Pai que o enviou.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testemunho, maior que o de João, Jesus tinha para provar que foi enviado pelo Pai?</w:t>
      </w:r>
    </w:p>
    <w:p>
      <w:pPr/>
      <w:r>
        <w:rPr>
          <w:lang w:val="pt_PT" w:bidi="pt_PT"/>
        </w:rPr>
      </w:r>
      <w:r>
        <w:rPr>
          <w:lang w:val="pt_PT" w:bidi="pt_PT"/>
        </w:rPr>
        <w:t>As obras que Jesus fez testificaram que ele foi enviado pelo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tinha ouvido a voz do Pai nem visto sua forma em nenhum momento?</w:t>
      </w:r>
    </w:p>
    <w:p>
      <w:pPr/>
      <w:r>
        <w:rPr>
          <w:lang w:val="pt_PT" w:bidi="pt_PT"/>
        </w:rPr>
      </w:r>
      <w:r>
        <w:rPr>
          <w:lang w:val="pt_PT" w:bidi="pt_PT"/>
        </w:rPr>
        <w:t>Os líderes judeus não tinham ouvido sua voz nem visto sua forma em nenhum momento.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líderes judeus examinavam as escrituras?</w:t>
      </w:r>
    </w:p>
    <w:p>
      <w:pPr/>
      <w:r>
        <w:rPr>
          <w:lang w:val="pt_PT" w:bidi="pt_PT"/>
        </w:rPr>
      </w:r>
      <w:r>
        <w:rPr>
          <w:lang w:val="pt_PT" w:bidi="pt_PT"/>
        </w:rPr>
        <w:t>Eles as examinavam porque pensavam que nelas haviam a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5.39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as escrituras testificam?</w:t>
      </w:r>
    </w:p>
    <w:p>
      <w:pPr/>
      <w:r>
        <w:rPr>
          <w:lang w:val="pt_PT" w:bidi="pt_PT"/>
        </w:rPr>
      </w:r>
      <w:r>
        <w:rPr>
          <w:lang w:val="pt_PT" w:bidi="pt_PT"/>
        </w:rPr>
        <w:t>As escrituras testificam sobre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os líderes judeus não estavam buscando elogios?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estavam buscando o elogio que vem do único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iria acusar os líderes judeus perante o Pai?</w:t>
      </w:r>
    </w:p>
    <w:p>
      <w:pPr/>
      <w:r>
        <w:rPr>
          <w:lang w:val="pt_PT" w:bidi="pt_PT"/>
        </w:rPr>
      </w:r>
      <w:r>
        <w:rPr>
          <w:lang w:val="pt_PT" w:bidi="pt_PT"/>
        </w:rPr>
        <w:t>Moisés ia acusar os líderes judeus perante 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5.46–47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que os líderes judeus fariam se acreditassem em Moisés?</w:t>
      </w:r>
    </w:p>
    <w:p>
      <w:pPr/>
      <w:r>
        <w:rPr>
          <w:lang w:val="pt_PT" w:bidi="pt_PT"/>
        </w:rPr>
      </w:r>
      <w:r>
        <w:rPr>
          <w:lang w:val="pt_PT" w:bidi="pt_PT"/>
        </w:rPr>
        <w:t>Ele diz que os líderes judeus acreditariam em Jesus se acreditassem em Moisés, porque Moisés escreveu sobre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outro nome para o Mar da Galileia?</w:t>
      </w:r>
    </w:p>
    <w:p>
      <w:pPr/>
      <w:r>
        <w:rPr>
          <w:lang w:val="pt_PT" w:bidi="pt_PT"/>
        </w:rPr>
      </w:r>
      <w:r>
        <w:rPr>
          <w:lang w:val="pt_PT" w:bidi="pt_PT"/>
        </w:rPr>
        <w:t>O Mar da Galileia também era chamado de Mar de Tiberíades.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uma grande multidão seguia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o seguiam porque viam os sinais que Jesus fazia nos doentes.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viu depois de se sentar na encosta da montanha com seus discípulos e olhar para cima?</w:t>
      </w:r>
    </w:p>
    <w:p>
      <w:pPr/>
      <w:r>
        <w:rPr>
          <w:lang w:val="pt_PT" w:bidi="pt_PT"/>
        </w:rPr>
      </w:r>
      <w:r>
        <w:rPr>
          <w:lang w:val="pt_PT" w:bidi="pt_PT"/>
        </w:rPr>
        <w:t>Ele viu uma grande multidão vindo até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perguntou a Filipe: “Onde vamos comprar pão para que estes possam comer?”.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isso para testar Filipe.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Filipe à pergunta de Jesus: “Onde vamos comprar pão para que estes possam comer?”.</w:t>
      </w:r>
    </w:p>
    <w:p>
      <w:pPr/>
      <w:r>
        <w:rPr>
          <w:lang w:val="pt_PT" w:bidi="pt_PT"/>
        </w:rPr>
      </w:r>
      <w:r>
        <w:rPr>
          <w:lang w:val="pt_PT" w:bidi="pt_PT"/>
        </w:rPr>
        <w:t>Filipe disse: “Duzentos denários de pão não seriam suficientes para que cada um tivesse até mesmo um pouco”.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André à pergunta de Jesus: “Onde vamos comprar pão para que estes possam comer?”.</w:t>
      </w:r>
    </w:p>
    <w:p>
      <w:pPr/>
      <w:r>
        <w:rPr>
          <w:lang w:val="pt_PT" w:bidi="pt_PT"/>
        </w:rPr>
      </w:r>
      <w:r>
        <w:rPr>
          <w:lang w:val="pt_PT" w:bidi="pt_PT"/>
        </w:rPr>
        <w:t>André disse: “Há aqui um menino que tem cinco pães de cevada e dois peixes, mas o que é isso para tantos?”.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homens haviam naquele lugar?</w:t>
      </w:r>
    </w:p>
    <w:p>
      <w:pPr/>
      <w:r>
        <w:rPr>
          <w:lang w:val="pt_PT" w:bidi="pt_PT"/>
        </w:rPr>
      </w:r>
      <w:r>
        <w:rPr>
          <w:lang w:val="pt_PT" w:bidi="pt_PT"/>
        </w:rPr>
        <w:t>Haviam cerca de 5.000 homens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com os pães e os peixes?</w:t>
      </w:r>
    </w:p>
    <w:p>
      <w:pPr/>
      <w:r>
        <w:rPr>
          <w:lang w:val="pt_PT" w:bidi="pt_PT"/>
        </w:rPr>
      </w:r>
      <w:r>
        <w:rPr>
          <w:lang w:val="pt_PT" w:bidi="pt_PT"/>
        </w:rPr>
        <w:t>Jesus pegou os pães e após dar graças, distribuiu-os aos que estavam sentados. Ele distribuiu os peixes da mesma maneira.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as pessoas comeram?</w:t>
      </w:r>
    </w:p>
    <w:p>
      <w:pPr/>
      <w:r>
        <w:rPr>
          <w:lang w:val="pt_PT" w:bidi="pt_PT"/>
        </w:rPr>
      </w:r>
      <w:r>
        <w:rPr>
          <w:lang w:val="pt_PT" w:bidi="pt_PT"/>
        </w:rPr>
        <w:t>Eles comeram o quanto quiseram.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pão foi recolhido após a refeição?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encheram 12 cestos com pedaços dos cinco pães de cevada — os pedaços que sobraram daqueles que haviam comido.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se retirou novamente sozinho para o monte?</w:t>
      </w:r>
    </w:p>
    <w:p>
      <w:pPr/>
      <w:r>
        <w:rPr>
          <w:lang w:val="pt_PT" w:bidi="pt_PT"/>
        </w:rPr>
      </w:r>
      <w:r>
        <w:rPr>
          <w:lang w:val="pt_PT" w:bidi="pt_PT"/>
        </w:rPr>
        <w:t>Jesus se retirou porque percebeu que as pessoas, após verem o sinal que ele fez (alimentou os 5.000), estavam prestes a vir e agarrá-lo à força para torná-lo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clima depois que os discípulos entraram em um barco e partiram para Cafarnaum?</w:t>
      </w:r>
    </w:p>
    <w:p>
      <w:pPr/>
      <w:r>
        <w:rPr>
          <w:lang w:val="pt_PT" w:bidi="pt_PT"/>
        </w:rPr>
      </w:r>
      <w:r>
        <w:rPr>
          <w:lang w:val="pt_PT" w:bidi="pt_PT"/>
        </w:rPr>
        <w:t>Um vento forte começou a soprar e o mar começou a ficar agitado.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discípulos começaram a ter medo?</w:t>
      </w:r>
    </w:p>
    <w:p>
      <w:pPr/>
      <w:r>
        <w:rPr>
          <w:lang w:val="pt_PT" w:bidi="pt_PT"/>
        </w:rPr>
      </w:r>
      <w:r>
        <w:rPr>
          <w:lang w:val="pt_PT" w:bidi="pt_PT"/>
        </w:rPr>
        <w:t>Eles ficaram com medo porque viram Jesus andando sobre o mar e se aproximando do barco.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discípulos que os tornou dispostos a recebê-lo no barco?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eles: "Sou eu! Não tenham medo".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ser a razão pela qual a multidão o estava procurando?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eles o estavam procurando não porque viram sinais, mas porque comeram dos pães e ficaram satisfeitos.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à multidão sobre o que eles deveriam e não deveriam trabalhar?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lhes disse para pararem de trabalhar pelo alimento que perece, mas para trabalharem pelo alimento que permanece para a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definiu a obra de Deus para a multidão?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à multidão: “Esta é a obra de Deus: que vocês creiam naquele que ele enviou”.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ser o pão da vida?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que ele é o pão da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virá a Jesus?</w:t>
      </w:r>
    </w:p>
    <w:p>
      <w:pPr/>
      <w:r>
        <w:rPr>
          <w:lang w:val="pt_PT" w:bidi="pt_PT"/>
        </w:rPr>
      </w:r>
      <w:r>
        <w:rPr>
          <w:lang w:val="pt_PT" w:bidi="pt_PT"/>
        </w:rPr>
        <w:t>Todos aqueles que o Pai dá a Jesus virão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6.39–40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vontade do Pai que enviou Jesus?</w:t>
      </w:r>
    </w:p>
    <w:p>
      <w:pPr/>
      <w:r>
        <w:rPr>
          <w:lang w:val="pt_PT" w:bidi="pt_PT"/>
        </w:rPr>
      </w:r>
      <w:r>
        <w:rPr>
          <w:lang w:val="pt_PT" w:bidi="pt_PT"/>
        </w:rPr>
        <w:t>A vontade do Pai é que Jesus não perca nenhum dos que o Pai lhe deu e que todo aquele que ver o Filho e crer nele tenha a vida eterna; e Jesus o ressuscitará no último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homem pode vir a Jesus?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só pode vir a Jesus se o Pai o trouxer.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viu o Pai?</w:t>
      </w:r>
    </w:p>
    <w:p>
      <w:pPr/>
      <w:r>
        <w:rPr>
          <w:lang w:val="pt_PT" w:bidi="pt_PT"/>
        </w:rPr>
      </w:r>
      <w:r>
        <w:rPr>
          <w:lang w:val="pt_PT" w:bidi="pt_PT"/>
        </w:rPr>
        <w:t>Somente aquele que é de Deus viu 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pão que Jesus dará para a vida do mundo?</w:t>
      </w:r>
    </w:p>
    <w:p>
      <w:pPr/>
      <w:r>
        <w:rPr>
          <w:lang w:val="pt_PT" w:bidi="pt_PT"/>
        </w:rPr>
      </w:r>
      <w:r>
        <w:rPr>
          <w:lang w:val="pt_PT" w:bidi="pt_PT"/>
        </w:rPr>
        <w:t>O pão que Jesus dará pela vida do mundo é a sua própria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você precisa fazer para ter vida dentro de si?</w:t>
      </w:r>
    </w:p>
    <w:p>
      <w:pPr/>
      <w:r>
        <w:rPr>
          <w:lang w:val="pt_PT" w:bidi="pt_PT"/>
        </w:rPr>
      </w:r>
      <w:r>
        <w:rPr>
          <w:lang w:val="pt_PT" w:bidi="pt_PT"/>
        </w:rPr>
        <w:t>Para ter vida em si mesmo, você deve comer a carne do Filho do Homem e beber o seu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6.56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podemos permanecer em Jesus e Jesus permanecer em nós?</w:t>
      </w:r>
    </w:p>
    <w:p>
      <w:pPr/>
      <w:r>
        <w:rPr>
          <w:lang w:val="pt_PT" w:bidi="pt_PT"/>
        </w:rPr>
      </w:r>
      <w:r>
        <w:rPr>
          <w:lang w:val="pt_PT" w:bidi="pt_PT"/>
        </w:rPr>
        <w:t>Se comermos sua carne e bebermos seu sangue, permaneceremos em Jesus e ele em nós.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6.57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vive?</w:t>
      </w:r>
    </w:p>
    <w:p>
      <w:pPr/>
      <w:r>
        <w:rPr>
          <w:lang w:val="pt_PT" w:bidi="pt_PT"/>
        </w:rPr>
      </w:r>
      <w:r>
        <w:rPr>
          <w:lang w:val="pt_PT" w:bidi="pt_PT"/>
        </w:rPr>
        <w:t>Jesus vive por causa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6.60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muitos dos discípulos de Jesus responderam após ouvir o ensinamento de Jesus sobre comer sua carne e beber seu sangue?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discípulos ouviram este ensinamento, muitos deles disseram: “Este é um ensinamento difícil; quem pode aceitá-lo?”.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6.64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sabia sobre as pessoas desde o início?</w:t>
      </w:r>
    </w:p>
    <w:p>
      <w:pPr/>
      <w:r>
        <w:rPr>
          <w:lang w:val="pt_PT" w:bidi="pt_PT"/>
        </w:rPr>
      </w:r>
      <w:r>
        <w:rPr>
          <w:lang w:val="pt_PT" w:bidi="pt_PT"/>
        </w:rPr>
        <w:t>Jesus sabia desde o início quem eram os que não acreditariam e quem o trairia.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6.67–68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perguntou aos Doze: "Vocês também não querem ir embora, querem?", quem respondeu e o que ele disse?</w:t>
      </w:r>
    </w:p>
    <w:p>
      <w:pPr/>
      <w:r>
        <w:rPr>
          <w:lang w:val="pt_PT" w:bidi="pt_PT"/>
        </w:rPr>
      </w:r>
      <w:r>
        <w:rPr>
          <w:lang w:val="pt_PT" w:bidi="pt_PT"/>
        </w:rPr>
        <w:t>Simão Pedro respondeu-lhe e disse: “Senhor, para quem iremos? Tu tens as palavras de vida eterna, nós temos crido e sabemos que tu és o Santo de Deus”.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6.70–71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Jesus se referia quando afirmou que um dos Doze era um diabo?</w:t>
      </w:r>
    </w:p>
    <w:p>
      <w:pPr/>
      <w:r>
        <w:rPr>
          <w:lang w:val="pt_PT" w:bidi="pt_PT"/>
        </w:rPr>
      </w:r>
      <w:r>
        <w:rPr>
          <w:lang w:val="pt_PT" w:bidi="pt_PT"/>
        </w:rPr>
        <w:t>Jesus falou de Judas, filho de Simão Iscariotes, pois era ele, sendo um dos Doze, que trairia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não estava disposto a ir para a Judeia?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estava disposto a ir lá, porque os judeus queriam matá-lo.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irmãos de Jesus o incentivaram a ir para a Judeia para o Festa das Barracas?</w:t>
      </w:r>
    </w:p>
    <w:p>
      <w:pPr/>
      <w:r>
        <w:rPr>
          <w:lang w:val="pt_PT" w:bidi="pt_PT"/>
        </w:rPr>
      </w:r>
      <w:r>
        <w:rPr>
          <w:lang w:val="pt_PT" w:bidi="pt_PT"/>
        </w:rPr>
        <w:t>Eles o incentivaram a ir para que os discípulos de Jesus pudessem ver as obras que ele estava fazendo e para que o mundo soubesse.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razão que Jesus deu para não ir à festa?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irmãos que seu tempo ainda não havia chegado e seu tempo ainda não havia sido cumprido.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mundo odeia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mundo o odiou porque ele testifica sobre o mundo que suas obras são más.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e como Jesus subiu para a festa?</w:t>
      </w:r>
    </w:p>
    <w:p>
      <w:pPr/>
      <w:r>
        <w:rPr>
          <w:lang w:val="pt_PT" w:bidi="pt_PT"/>
        </w:rPr>
      </w:r>
      <w:r>
        <w:rPr>
          <w:lang w:val="pt_PT" w:bidi="pt_PT"/>
        </w:rPr>
        <w:t>Jesus subiu depois que seus irmãos já tinham ido para a festa, mas ele foi em segredo, não publicamente.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na multidão disseram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Alguns disseram: “Ele é um homem bom”, outros disseram: “Não, ele engana as multidões”.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ninguém falava abertamente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Foi por medo dos judeus que ninguém falava abertamente sobre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subiu ao templo e começou a ensinar?</w:t>
      </w:r>
    </w:p>
    <w:p>
      <w:pPr/>
      <w:r>
        <w:rPr>
          <w:lang w:val="pt_PT" w:bidi="pt_PT"/>
        </w:rPr>
      </w:r>
      <w:r>
        <w:rPr>
          <w:lang w:val="pt_PT" w:bidi="pt_PT"/>
        </w:rPr>
        <w:t>Quando a festa estava pela metade, Jesus subiu ao templo e começou a ensinar.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alguém poderia saber se seu ensino vinha de Deus ou se Jesus estava falando de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se alguém desejasse fazer a vontade da pessoa que enviou Jesus, saberia sobre este ensinamento, se veio de Deus ou não.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aquele que busca a glória de quem o enviou?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essa pessoa é verdadeira e não há injustiça nela.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Jesus, quem cumpre a lei?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nenhum de vocês cumpre 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argumento de Jesus para curar no sábado?</w:t>
      </w:r>
    </w:p>
    <w:p>
      <w:pPr/>
      <w:r>
        <w:rPr>
          <w:lang w:val="pt_PT" w:bidi="pt_PT"/>
        </w:rPr>
      </w:r>
      <w:r>
        <w:rPr>
          <w:lang w:val="pt_PT" w:bidi="pt_PT"/>
        </w:rPr>
        <w:t>O argumento de Jesus foi: Vocês circuncidam um homem no sábado para que a lei de Moisés não seja quebrada. Então, por que estão zangados comigo porque curei completamente um homem no sábado?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ao povo para julgar?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lhes disse para não julgar segundo a aparência, mas para julgar com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um dos argumentos que as pessoas usaram para não acreditar que Jesus era o Cristo?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disseram que sabiam de onde Jesus veio, mas disseram que quando Cristo vier, ninguém saberá de onde ele vem.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enviou oficiais para prender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principais sacerdotes e os fariseus enviaram oficiais para prender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judeus entenderam o que Jesus quis dizer quando afirmou: “Ainda por um pouco de tempo estou convosco e depois vou para aquele que me enviou. Vocês me procurarão, mas não me encontrarão; e onde eu vou, vocês não poderão ir.”?</w:t>
      </w:r>
    </w:p>
    <w:p>
      <w:pPr/>
      <w:r>
        <w:rPr>
          <w:lang w:val="pt_PT" w:bidi="pt_PT"/>
        </w:rPr>
      </w:r>
      <w:r>
        <w:rPr>
          <w:lang w:val="pt_PT" w:bidi="pt_PT"/>
        </w:rPr>
        <w:t>Pela conversa entre eles, indicaram que não entenderam a declaração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7.37–39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Jesus estava se referindo quando disse: “Se alguém tem sede, venha a mim e beba. Quem crê em mim, como diz a escritura, do seu interior fluirão rios de água viva”.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isso sobre o Espírito, que aqueles que acreditassem nele receberiam.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7.45–46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oficiais responderam aos principais sacerdotes e fariseus que lhes disseram: "Por que não o trouxestes (Jesus)?".</w:t>
      </w:r>
    </w:p>
    <w:p>
      <w:pPr/>
      <w:r>
        <w:rPr>
          <w:lang w:val="pt_PT" w:bidi="pt_PT"/>
        </w:rPr>
      </w:r>
      <w:r>
        <w:rPr>
          <w:lang w:val="pt_PT" w:bidi="pt_PT"/>
        </w:rPr>
        <w:t>Os oficiais responderam: "Nunca um homem falou assim antes".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7.50–51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Nicodemos respondeu aos fariseus quando os fariseus perguntaram aos oficiais enviados para prender Jesus: “Vocês também foram enganados? Algum dos governantes acreditou nele, ou algum dos fariseus?”.</w:t>
      </w:r>
    </w:p>
    <w:p>
      <w:pPr/>
      <w:r>
        <w:rPr>
          <w:lang w:val="pt_PT" w:bidi="pt_PT"/>
        </w:rPr>
      </w:r>
      <w:r>
        <w:rPr>
          <w:lang w:val="pt_PT" w:bidi="pt_PT"/>
        </w:rPr>
        <w:t>Nicodemos disse aos fariseus: “A nossa lei julga um homem sem primeiro ouvi-lo e saber o que ele faz?”.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Enquanto Jesus estava ensinando o povo no templo, o que fizeram os escribas e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Eles trouxeram uma mulher que caiu em adultério e a colocaram no meio deles e perguntaram a Jesus o que ele tinha a dizer sobre ela (para julgá-la).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8.4–6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 verdadeira razão dos escribas e fariseus trazerem esta mulher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trouxeram essa mulher a Jesus para tentar Jesus, a fim de terem algo para acusá-lo.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escribas e fariseus depois que eles continuaram perguntando a Jesus sobre a mulher que caiu em adultério?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eles: “Aquele que entre vocês estiver sem pecado, que seja o primeiro a atirar uma pedra nela”.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fizeram depois que Jesus falou com elas sobre quem deveria ser o primeiro a atirar uma pedra na mulher pega em adultério?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Jesus falou, eles saíram um por um, começando pelos mais velhos e terminando com os últimos.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à mulher (pega em adultério)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ela para seguir seu caminho e não pecar mais a partir de então.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reclamação dos fariseus depois que Jesus disse: "Eu sou a luz do mundo; quem me segue não andará nas trevas, mas terá a luz da vida".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reclamaram que Jesus estava testemunhando sobre si mesmo e que seu testemunho não era verdadeiro.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defendeu seu testemunho como verdadeiro?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na lei deles está escrito que o testemunho de dois homens é verdadeiro. Ele então afirmou que ele e o Pai que o enviou ambos testemunham sobre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Jesus baseou sua declaração sobre os fariseus de que morreriam em seus pecados?</w:t>
      </w:r>
    </w:p>
    <w:p>
      <w:pPr/>
      <w:r>
        <w:rPr>
          <w:lang w:val="pt_PT" w:bidi="pt_PT"/>
        </w:rPr>
      </w:r>
      <w:r>
        <w:rPr>
          <w:lang w:val="pt_PT" w:bidi="pt_PT"/>
        </w:rPr>
        <w:t>Jesus baseou essa declaração no conhecimento que tinha deles, de que eles eram de baixo, e ele era de cima. Eles eram deste mundo e ele não era deste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fariseus poderiam escapar de morrer em seus pecados?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eles morreriam em seus pecados, a menos que acreditassem "que Eu sou".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coisas Jesus disse ao mundo?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 mundo as coisas que ouviu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Pai que enviou Jesus ficou com ele e não o deixou sozinho?</w:t>
      </w:r>
    </w:p>
    <w:p>
      <w:pPr/>
      <w:r>
        <w:rPr>
          <w:lang w:val="pt_PT" w:bidi="pt_PT"/>
        </w:rPr>
      </w:r>
      <w:r>
        <w:rPr>
          <w:lang w:val="pt_PT" w:bidi="pt_PT"/>
        </w:rPr>
        <w:t>O Pai estava com Jesus e não o deixou sozinho porque Jesus sempre fazia as coisas que agradavam ao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os judeus que haviam crido nele poderiam saber que eram verdadeiramente seus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Eles poderiam saber que eram verdadeiramente discípulos de Jesus permanecendo em sua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judeus que acreditavam em Jesus pensaram que Jesus estava se referindo quando ele disse: "... e conhecereis a verdade, e a verdade vos libertará"?</w:t>
      </w:r>
    </w:p>
    <w:p>
      <w:pPr/>
      <w:r>
        <w:rPr>
          <w:lang w:val="pt_PT" w:bidi="pt_PT"/>
        </w:rPr>
      </w:r>
      <w:r>
        <w:rPr>
          <w:lang w:val="pt_PT" w:bidi="pt_PT"/>
        </w:rPr>
        <w:t>Aqueles judeus pensavam que Jesus estava falando sobre ser escravo de, ou estar em servidão a,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Jesus estava se referindo quando disse: "e conhecereis a verdade e a verdade vos libertará"?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estava se referindo a ser libertado de ser escravos do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razão, segundo Jesus, pela qual os judeus procuravam matar Jesus?</w:t>
      </w:r>
    </w:p>
    <w:p>
      <w:pPr/>
      <w:r>
        <w:rPr>
          <w:lang w:val="pt_PT" w:bidi="pt_PT"/>
        </w:rPr>
      </w:r>
      <w:r>
        <w:rPr>
          <w:lang w:val="pt_PT" w:bidi="pt_PT"/>
        </w:rPr>
        <w:t>Procuraram matar Jesus porque a sua palavra não tinha lugar neles.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8.39–40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esses judeus não eram filhos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eles não eram filhos de Abraão porque não faziam as obras de Abraão. Em vez disso, procuravam matar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esses judeus dizem que têm um Pai, Deus, como Jesus os refuta?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eles: "Se Deus fosse o seu Pai, vocês teriam me amado, pois eu vim de Deus e estou aqui; porque não vim de mim mesmo, mas aquele me enviou".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diz ser o pai desses judeus?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que o pai deles é o diabo.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8.44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diabo?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diabo foi homicida desde o princípio e não se firmou na verdade, porque não há verdade nele. Quando o diabo fala uma mentira, fala do que lhe é próprio, porque é mentiroso e pai da mentira.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ouve as palavras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é de Deus ouve as palavras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que acontecerá se alguém guardar a palavra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Se alguém guardar a palavra de Jesus, nunca verá 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judeus disseram que Jesus tinha um demônio?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 isso porque Jesus disse: “Em verdade, em verdade, eu vos digo, se alguém guardar a minha palavra, nunca verá a morte”.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8.52–53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judeus acharam a declaração de Jesus sobre nunca ver a morte absurda?</w:t>
      </w:r>
    </w:p>
    <w:p>
      <w:pPr/>
      <w:r>
        <w:rPr>
          <w:lang w:val="pt_PT" w:bidi="pt_PT"/>
        </w:rPr>
      </w:r>
      <w:r>
        <w:rPr>
          <w:lang w:val="pt_PT" w:bidi="pt_PT"/>
        </w:rPr>
        <w:t>Eles pensaram isso porque estavam pensando na morte física do corpo. Até Abraão e os profetas morreram (seus corpos físicos).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8.58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declarações Jesus faz para dizer que estava vivo antes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“Em verdade, em verdade vos digo que, antes que Abraão nascesse, EU SOU”.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suposição feita pelos discípulos sobre o motivo do homem ter nascido cego?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estão presumindo que a razão pela qual o homem nasceu cego é porque ou o homem ou seus pais pecaram.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ser a razão pela qual o homem nasceu cego?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que o homem nasceu cego para que as obras de Deus fossem manifestadas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e disse ao cego?</w:t>
      </w:r>
    </w:p>
    <w:p>
      <w:pPr/>
      <w:r>
        <w:rPr>
          <w:lang w:val="pt_PT" w:bidi="pt_PT"/>
        </w:rPr>
      </w:r>
      <w:r>
        <w:rPr>
          <w:lang w:val="pt_PT" w:bidi="pt_PT"/>
        </w:rPr>
        <w:t>Jesus cuspiu no chão, fez um pouco de lama e ungiu os olhos do homem com a lama.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depois que o homem cego se lavou no tanque de Siloé?</w:t>
      </w:r>
    </w:p>
    <w:p>
      <w:pPr/>
      <w:r>
        <w:rPr>
          <w:lang w:val="pt_PT" w:bidi="pt_PT"/>
        </w:rPr>
      </w:r>
      <w:r>
        <w:rPr>
          <w:lang w:val="pt_PT" w:bidi="pt_PT"/>
        </w:rPr>
        <w:t>Ele voltou vendo.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testemunhou quando surgiu uma disputa sobre se ele era ou não o homem nascido cego que costumava sentar e mendigar?</w:t>
      </w:r>
    </w:p>
    <w:p>
      <w:pPr/>
      <w:r>
        <w:rPr>
          <w:lang w:val="pt_PT" w:bidi="pt_PT"/>
        </w:rPr>
      </w:r>
      <w:r>
        <w:rPr>
          <w:lang w:val="pt_PT" w:bidi="pt_PT"/>
        </w:rPr>
        <w:t>O homem testemunhou que ele era o mendigo cego.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as pessoas que estavam com o ex-mendigo cego?</w:t>
      </w:r>
    </w:p>
    <w:p>
      <w:pPr/>
      <w:r>
        <w:rPr>
          <w:lang w:val="pt_PT" w:bidi="pt_PT"/>
        </w:rPr>
      </w:r>
      <w:r>
        <w:rPr>
          <w:lang w:val="pt_PT" w:bidi="pt_PT"/>
        </w:rPr>
        <w:t>Levaram o homem aos fariseus.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cura ocorreu?</w:t>
      </w:r>
    </w:p>
    <w:p>
      <w:pPr/>
      <w:r>
        <w:rPr>
          <w:lang w:val="pt_PT" w:bidi="pt_PT"/>
        </w:rPr>
      </w:r>
      <w:r>
        <w:rPr>
          <w:lang w:val="pt_PT" w:bidi="pt_PT"/>
        </w:rPr>
        <w:t>A cura do homem cego ocorreu no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fariseus perguntaram ao homem que antes era cego?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perguntaram a ele como ele tinha recebido a visão.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divisão que surgiu entre 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Alguns fariseus disseram que Jesus não era de Deus porque ele não guardava o sábado (ele curou no sábado) e alguns dos fariseus disseram como um homem que é pecador poderia fazer tais sinais.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que antes era cego disse sobre Jesus quando perguntado?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antes era cego disse: “Ele é um profeta”.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judeus chamaram os pais do homem cego que recebeu a visão?</w:t>
      </w:r>
    </w:p>
    <w:p>
      <w:pPr/>
      <w:r>
        <w:rPr>
          <w:lang w:val="pt_PT" w:bidi="pt_PT"/>
        </w:rPr>
      </w:r>
      <w:r>
        <w:rPr>
          <w:lang w:val="pt_PT" w:bidi="pt_PT"/>
        </w:rPr>
        <w:t>Chamaram os pais do homem porque ainda não acreditavam que ele era alguém que antes foi cego.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pais do homem testemunharam sobre seu filho?</w:t>
      </w:r>
    </w:p>
    <w:p>
      <w:pPr/>
      <w:r>
        <w:rPr>
          <w:lang w:val="pt_PT" w:bidi="pt_PT"/>
        </w:rPr>
      </w:r>
      <w:r>
        <w:rPr>
          <w:lang w:val="pt_PT" w:bidi="pt_PT"/>
        </w:rPr>
        <w:t>Os pais testemunharam que o homem era de fato seu filho e que ele havia nascido cego.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pais do homem disseram que não sabiam?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não sabiam como ele podia ver agora, ou quem abriu seus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pais do homem disseram: "Ele é adulto. Perguntem a ele"?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isso porque tinham medo dos judeus. Pois os judeus já haviam concordado que, se alguém confessasse que Jesus era o Cristo, seria expulso da sinagoga.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fariseus disseram ao homem que antes era cego quando o chamaram pela segunda vez?</w:t>
      </w:r>
    </w:p>
    <w:p>
      <w:pPr/>
      <w:r>
        <w:rPr>
          <w:lang w:val="pt_PT" w:bidi="pt_PT"/>
        </w:rPr>
      </w:r>
      <w:r>
        <w:rPr>
          <w:lang w:val="pt_PT" w:bidi="pt_PT"/>
        </w:rPr>
        <w:t>Disseram: “Dê glória a Deus. Sabemos que este homem (Jesus) é um pecador”.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do homem que antes era cego aos fariseus quando chamaram Jesus de pecador?</w:t>
      </w:r>
    </w:p>
    <w:p>
      <w:pPr/>
      <w:r>
        <w:rPr>
          <w:lang w:val="pt_PT" w:bidi="pt_PT"/>
        </w:rPr>
      </w:r>
      <w:r>
        <w:rPr>
          <w:lang w:val="pt_PT" w:bidi="pt_PT"/>
        </w:rPr>
        <w:t>Ele respondeu: “Se ele é pecador, não sei. Uma coisa eu sei: Eu era cego, e agora vejo”.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perguntas o homem que antes era cego fez aos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antes era cego disse: “Por que vocês querem ouvir isso de novo? Vocês não querem se tornar seus discípulos também, querem?”.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fariseus insultaram o homem, o que o ex-cego disse que todos sabiam?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antes era cego disse que todos sabiam que Deus não ouve pecadores.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fariseus responderam à réplica do homem cego?</w:t>
      </w:r>
    </w:p>
    <w:p>
      <w:pPr/>
      <w:r>
        <w:rPr>
          <w:lang w:val="pt_PT" w:bidi="pt_PT"/>
        </w:rPr>
      </w:r>
      <w:r>
        <w:rPr>
          <w:lang w:val="pt_PT" w:bidi="pt_PT"/>
        </w:rPr>
        <w:t>Eles repreenderam o homem, ele nasceu em pecado e ainda assim ousou ensiná-los. Então, expulsaram o homem da sinagoga.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quando soube que o homem que antes era cego havia sido expulso da sinagoga?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procurar o homem e o encontrou.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homem que antes era cego depois de encontrá-lo?</w:t>
      </w:r>
    </w:p>
    <w:p>
      <w:pPr/>
      <w:r>
        <w:rPr>
          <w:lang w:val="pt_PT" w:bidi="pt_PT"/>
        </w:rPr>
      </w:r>
      <w:r>
        <w:rPr>
          <w:lang w:val="pt_PT" w:bidi="pt_PT"/>
        </w:rPr>
        <w:t>Jesus perguntou ao homem se ele acreditava no Filho do Homem e então ele disse ao homem que antes era cego que ele (Jesus) era o Filho do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homem que antes era cego respondeu quando lhe foi dito que Jesus era o Filho do Homem?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antes era cego disse a Jesus que acreditava e adorou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9.41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os pecados dos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lhes disse: “Se vocês fossem cegos, não teriam pecado. No entanto, agora vocês dizem: ‘Nós vemos’. Portanto, o pecado de vocês permanece”.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Jesus, quem é um ladrão e um assaltante?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não entra pela porta no aprisco das ovelhas, mas sobe por outro caminho, esse homem é ladrão e assaltante.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entra no aprisco pela porta?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entra no aprisco pela porta é o pastor das ovelhas.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ovelhas seguem o pastor quando ele as chama?</w:t>
      </w:r>
    </w:p>
    <w:p>
      <w:pPr/>
      <w:r>
        <w:rPr>
          <w:lang w:val="pt_PT" w:bidi="pt_PT"/>
        </w:rPr>
      </w:r>
      <w:r>
        <w:rPr>
          <w:lang w:val="pt_PT" w:bidi="pt_PT"/>
        </w:rPr>
        <w:t>Eles seguem o pastor porque reconhecem a sua voz.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As ovelhas seguirão um estranho?</w:t>
      </w:r>
    </w:p>
    <w:p>
      <w:pPr/>
      <w:r>
        <w:rPr>
          <w:lang w:val="pt_PT" w:bidi="pt_PT"/>
        </w:rPr>
      </w:r>
      <w:r>
        <w:rPr>
          <w:lang w:val="pt_PT" w:bidi="pt_PT"/>
        </w:rPr>
        <w:t>Não. As ovelhas não seguirão um estranho.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eram todos aqueles que vieram antes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que vieram antes de Jesus eram ladrões e assaltantes, e as ovelhas não os ouviram.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disse que ele era a porta. O que acontece com aqueles que entram por essa porta?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entram por Jesus, a porta, serão salvos; entrarão, sairão e encontrarão pastagem.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Bom Pastor, Jesus, faz por suas ovelhas?</w:t>
      </w:r>
    </w:p>
    <w:p>
      <w:pPr/>
      <w:r>
        <w:rPr>
          <w:lang w:val="pt_PT" w:bidi="pt_PT"/>
        </w:rPr>
      </w:r>
      <w:r>
        <w:rPr>
          <w:lang w:val="pt_PT" w:bidi="pt_PT"/>
        </w:rPr>
        <w:t>Jesus, o Bom Pastor, dá a sua vida pelas ovelhas.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tem outro aprisco? Se sim, o que acontecerá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tinha outras ovelhas que não eram daquele aprisco. Ele disse que precisava trazê-las e elas ouviriam sua voz, para que houvesse um só rebanho e um só pastor.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Pai ama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Pai ama Jesus porque Jesus dá a sua vida para que possa retomá-la.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Alguém tira a vida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Não. Ele a entrega por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10.18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Jesus obteve a autoridade para entregar sua vida e retomá-la?</w:t>
      </w:r>
    </w:p>
    <w:p>
      <w:pPr/>
      <w:r>
        <w:rPr>
          <w:lang w:val="pt_PT" w:bidi="pt_PT"/>
        </w:rPr>
      </w:r>
      <w:r>
        <w:rPr>
          <w:lang w:val="pt_PT" w:bidi="pt_PT"/>
        </w:rPr>
        <w:t>Jesus recebeu esta autoridade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10.19–21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judeus disseram por causa das palavras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Muitos disseram: “Ele tem um demônio e está louco. Por que vocês o escutam?”. Outros disseram: “Estas não são as palavras de alguém possuído por um demônio. Pode um demônio abrir os olhos dos cegos?”.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judeus disseram a Jesus quando o cercaram no Templo, no pórtico de Salomão?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disseram: “Até quando nos deixará na dúvida? Se você é o Cristo, diga-nos claramente”.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aos judeus no pórtico de Salomão?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já lhes tinha dito (que ele era o Cristo) e eles não acreditaram nele porque não eram suas ovelhas.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sobre o cuidado e proteção de suas ovelhas?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dá às suas ovelhas a vida eterna, elas nunca perecerão e ninguém as arrebatará de sua 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 as ovelhas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Pai deu as ovelhas 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10.29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Existe alguém maior que o Pai?</w:t>
      </w:r>
    </w:p>
    <w:p>
      <w:pPr/>
      <w:r>
        <w:rPr>
          <w:lang w:val="pt_PT" w:bidi="pt_PT"/>
        </w:rPr>
      </w:r>
      <w:r>
        <w:rPr>
          <w:lang w:val="pt_PT" w:bidi="pt_PT"/>
        </w:rPr>
        <w:t>Não. O Pai é maior do que todos 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judeus pegaram pedras para apedrejar Jesus?</w:t>
      </w:r>
    </w:p>
    <w:p>
      <w:pPr/>
      <w:r>
        <w:rPr>
          <w:lang w:val="pt_PT" w:bidi="pt_PT"/>
        </w:rPr>
      </w:r>
      <w:r>
        <w:rPr>
          <w:lang w:val="pt_PT" w:bidi="pt_PT"/>
        </w:rPr>
        <w:t>Porque eles acreditavam que Jesus estava blasfemando e sendo um homem, estava se fazendo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10.34–36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defesa de Jesus contra a acusação de blasfêmia?</w:t>
      </w:r>
    </w:p>
    <w:p>
      <w:pPr/>
      <w:r>
        <w:rPr>
          <w:lang w:val="pt_PT" w:bidi="pt_PT"/>
        </w:rPr>
      </w:r>
      <w:r>
        <w:rPr>
          <w:lang w:val="pt_PT" w:bidi="pt_PT"/>
        </w:rPr>
        <w:t>Jesus se defende dizendo: “Não está escrito na vossa lei: ‘Eu disse: “Vocês são deuses?’. Se ele chamou de deuses àqueles a quem a palavra de Deus foi dirigida (e a escritura não pode ser anulada), vocês dizem daquele a quem o Pai santificou e enviou ao mundo: ‘Você está blasfemando’, porque eu disse: ‘Eu sou o Filho de Deus’?”.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10.37–38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aos judeus para fazerem a fim de determinar se devem acreditar nele ou não?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aos judeus para olharem para as obras dele. Se Jesus não está fazendo as obras de seu Pai, não acreditem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que os judeus poderiam saber e entender se acreditassem nas obras que Jesus fez?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eles poderiam saber e entender que o Pai está em Jesus e que Jesus está no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dos judeus à declaração de Jesus sobre o Pai estar em Jesus e Jesus estar no Pai?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tentaram novamente prender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Jesus foi após este evento?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novamente para além do Jordão, para o lugar onde João tinha batizado no início.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10.41–42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muitas pessoas que vieram a Jesus disseram e fizeram?</w:t>
      </w:r>
    </w:p>
    <w:p>
      <w:pPr/>
      <w:r>
        <w:rPr>
          <w:lang w:val="pt_PT" w:bidi="pt_PT"/>
        </w:rPr>
      </w:r>
      <w:r>
        <w:rPr>
          <w:lang w:val="pt_PT" w:bidi="pt_PT"/>
        </w:rPr>
        <w:t>Continuavam dizendo: “João realmente não fez sinal algum, mas tudo o que João disse sobre este era verdade”. Muitas pessoas creram em Jesus ali.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este Lázaro? E quem era Maria?</w:t>
      </w:r>
    </w:p>
    <w:p>
      <w:pPr/>
      <w:r>
        <w:rPr>
          <w:lang w:val="pt_PT" w:bidi="pt_PT"/>
        </w:rPr>
      </w:r>
      <w:r>
        <w:rPr>
          <w:lang w:val="pt_PT" w:bidi="pt_PT"/>
        </w:rPr>
        <w:t>Lázaro era um homem de Betânia. Suas irmãs eram Maria e Marta. Era a mesma Maria que ungiria o Senhor com mirra e enxugaria seus pés com seus cabelos.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Lázaro e sua doença quando ouviu que ele estava doente?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“Esta doença não é para terminar em morte, mas é para a glória de Deus, para que o Filho de Deus seja glorificado nela”.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quando ouviu que Lázaro estava doente?</w:t>
      </w:r>
    </w:p>
    <w:p>
      <w:pPr/>
      <w:r>
        <w:rPr>
          <w:lang w:val="pt_PT" w:bidi="pt_PT"/>
        </w:rPr>
      </w:r>
      <w:r>
        <w:rPr>
          <w:lang w:val="pt_PT" w:bidi="pt_PT"/>
        </w:rPr>
        <w:t>Jesus ficou mais dois dias no lugar onde estava.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disseram os discípulos de Jesus quando ele lhes disse: "Vamos novamente à Judeia"?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disseram a Jesus: “Rabi, os judeus estavam agora mesmo tentando apedrejá-lo e você vai voltar lá novamente?”.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andar durante o dia?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se alguém andar de dia, não tropeçará porque vê à luz do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caminhar à noite?</w:t>
      </w:r>
    </w:p>
    <w:p>
      <w:pPr/>
      <w:r>
        <w:rPr>
          <w:lang w:val="pt_PT" w:bidi="pt_PT"/>
        </w:rPr>
      </w:r>
      <w:r>
        <w:rPr>
          <w:lang w:val="pt_PT" w:bidi="pt_PT"/>
        </w:rPr>
        <w:t>Se alguém anda à noite, ele tropeçará porque a luz não está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os discípulos pensaram que Lázaro tinha adormecido?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pensaram que Lázaro tinha adormecido para descansar.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quis dizer quando afirmou que Lázaro tinha adormecido?</w:t>
      </w:r>
    </w:p>
    <w:p>
      <w:pPr/>
      <w:r>
        <w:rPr>
          <w:lang w:val="pt_PT" w:bidi="pt_PT"/>
        </w:rPr>
      </w:r>
      <w:r>
        <w:rPr>
          <w:lang w:val="pt_PT" w:bidi="pt_PT"/>
        </w:rPr>
        <w:t>Quando Jesus disse que Lázaro tinha adormecido, ele estava falando da morte de Lázaro.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ficou feliz por não estar lá quando Lázaro morreu?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"Alegro-me por vossa causa, por não ter estado lá, para que possam crer".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Tomé achava que aconteceria se eles voltassem para a Judeia?</w:t>
      </w:r>
    </w:p>
    <w:p>
      <w:pPr/>
      <w:r>
        <w:rPr>
          <w:lang w:val="pt_PT" w:bidi="pt_PT"/>
        </w:rPr>
      </w:r>
      <w:r>
        <w:rPr>
          <w:lang w:val="pt_PT" w:bidi="pt_PT"/>
        </w:rPr>
        <w:t>Tomé pensou que todos morreriam.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Há quanto tempo Lázaro estava no túmulo quando Jesus chegou?</w:t>
      </w:r>
    </w:p>
    <w:p>
      <w:pPr/>
      <w:r>
        <w:rPr>
          <w:lang w:val="pt_PT" w:bidi="pt_PT"/>
        </w:rPr>
      </w:r>
      <w:r>
        <w:rPr>
          <w:lang w:val="pt_PT" w:bidi="pt_PT"/>
        </w:rPr>
        <w:t>Lázaro estava no túmulo há quatro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Marta fez quando ouviu que Jesus estava vindo?</w:t>
      </w:r>
    </w:p>
    <w:p>
      <w:pPr/>
      <w:r>
        <w:rPr>
          <w:lang w:val="pt_PT" w:bidi="pt_PT"/>
        </w:rPr>
      </w:r>
      <w:r>
        <w:rPr>
          <w:lang w:val="pt_PT" w:bidi="pt_PT"/>
        </w:rPr>
        <w:t>Quando Marta soube que Jesus estava vindo ela foi ao encontro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Marta achava que Deus faria por Jesus?</w:t>
      </w:r>
    </w:p>
    <w:p>
      <w:pPr/>
      <w:r>
        <w:rPr>
          <w:lang w:val="pt_PT" w:bidi="pt_PT"/>
        </w:rPr>
      </w:r>
      <w:r>
        <w:rPr>
          <w:lang w:val="pt_PT" w:bidi="pt_PT"/>
        </w:rPr>
        <w:t>Marta disse: “Mesmo agora, sei que tudo o que pedires a Deus, ele te dará”.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disse a Marta: "Seu irmão ressuscitará", qual foi a resposta dela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Ela disse a Jesus: "Eu sei que ele ressuscitará na ressurreição no último dia".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com aqueles que acreditam nele?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quem crê em Jesus ainda que morra, viverá; e quem vive e crê em Jesus nunca morrerá.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testemunho de Marta sobre quem é Jesus?</w:t>
      </w:r>
    </w:p>
    <w:p>
      <w:pPr/>
      <w:r>
        <w:rPr>
          <w:lang w:val="pt_PT" w:bidi="pt_PT"/>
        </w:rPr>
      </w:r>
      <w:r>
        <w:rPr>
          <w:lang w:val="pt_PT" w:bidi="pt_PT"/>
        </w:rPr>
        <w:t>Marta disse a Jesus: “Sim, Senhor, eu creio que você é o Cristo, o Filho de Deus, aquele que tem vindo ao mundo”.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Maria estava indo?</w:t>
      </w:r>
    </w:p>
    <w:p>
      <w:pPr/>
      <w:r>
        <w:rPr>
          <w:lang w:val="pt_PT" w:bidi="pt_PT"/>
        </w:rPr>
      </w:r>
      <w:r>
        <w:rPr>
          <w:lang w:val="pt_PT" w:bidi="pt_PT"/>
        </w:rPr>
        <w:t>Maria estava indo se encontrar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Maria se levantou rapidamente e saiu, o que os judeus que estavam com ela pensaram e fizeram?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que estavam na casa com Maria supuseram que ela estava indo ao túmulo para chorar lá, então a seguiram.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11.33–35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parece ter levado Jesus a gemer em espírito, ficar perturbado e chorar?</w:t>
      </w:r>
    </w:p>
    <w:p>
      <w:pPr/>
      <w:r>
        <w:rPr>
          <w:lang w:val="pt_PT" w:bidi="pt_PT"/>
        </w:rPr>
      </w:r>
      <w:r>
        <w:rPr>
          <w:lang w:val="pt_PT" w:bidi="pt_PT"/>
        </w:rPr>
        <w:t>Jesus gemeu em espírito, ficou perturbado e chorou depois de ver Maria chorando e os judeus que vieram com ela chorando.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judeus concluíram quando viram Jesus chorando?</w:t>
      </w:r>
    </w:p>
    <w:p>
      <w:pPr/>
      <w:r>
        <w:rPr>
          <w:lang w:val="pt_PT" w:bidi="pt_PT"/>
        </w:rPr>
      </w:r>
      <w:r>
        <w:rPr>
          <w:lang w:val="pt_PT" w:bidi="pt_PT"/>
        </w:rPr>
        <w:t>Concluíram que Jesus amava Lázaro.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objeção de Marta à ordem de Jesus para remover a pedra da entrada da caverna onde haviam colocado Lázaro?</w:t>
      </w:r>
    </w:p>
    <w:p>
      <w:pPr/>
      <w:r>
        <w:rPr>
          <w:lang w:val="pt_PT" w:bidi="pt_PT"/>
        </w:rPr>
      </w:r>
      <w:r>
        <w:rPr>
          <w:lang w:val="pt_PT" w:bidi="pt_PT"/>
        </w:rPr>
        <w:t>Marta disse: “Senhor, já cheira mal, porque está morto há quatro dias”.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resposta de Jesus à objeção de Marta sobre remover a pedra?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Marta: “Não te disse que, se acreditasses, verias a glória de Deus?”.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imediatamente após a pedra ser removida da caverna?</w:t>
      </w:r>
    </w:p>
    <w:p>
      <w:pPr/>
      <w:r>
        <w:rPr>
          <w:lang w:val="pt_PT" w:bidi="pt_PT"/>
        </w:rPr>
      </w:r>
      <w:r>
        <w:rPr>
          <w:lang w:val="pt_PT" w:bidi="pt_PT"/>
        </w:rPr>
        <w:t>Jesus levantou os olhos e orou em voz alta ao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orou em voz alta e disse o que disse ao seu Pai?</w:t>
      </w:r>
    </w:p>
    <w:p>
      <w:pPr/>
      <w:r>
        <w:rPr>
          <w:lang w:val="pt_PT" w:bidi="pt_PT"/>
        </w:rPr>
      </w:r>
      <w:r>
        <w:rPr>
          <w:lang w:val="pt_PT" w:bidi="pt_PT"/>
        </w:rPr>
        <w:t>Ele orou em voz alta e disse o que fez por causa da multidão que estava ao seu redor, para que pudessem crer que o Pai o havia enviado.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Jesus clamou em alta voz: "Lázaro, venha para fora!"?</w:t>
      </w:r>
    </w:p>
    <w:p>
      <w:pPr/>
      <w:r>
        <w:rPr>
          <w:lang w:val="pt_PT" w:bidi="pt_PT"/>
        </w:rPr>
      </w:r>
      <w:r>
        <w:rPr>
          <w:lang w:val="pt_PT" w:bidi="pt_PT"/>
        </w:rPr>
        <w:t>O homem morto saiu, com as mãos e os pés atados com panos de sepultamento e o rosto envolto com um pano.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11.45–46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dos judeus quando viram Lázaro sair da caverna?</w:t>
      </w:r>
    </w:p>
    <w:p>
      <w:pPr/>
      <w:r>
        <w:rPr>
          <w:lang w:val="pt_PT" w:bidi="pt_PT"/>
        </w:rPr>
      </w:r>
      <w:r>
        <w:rPr>
          <w:lang w:val="pt_PT" w:bidi="pt_PT"/>
        </w:rPr>
        <w:t>Muitos dos judeus, quando viram o que Jesus fez, creram nele, mas alguns foram aos fariseus e contaram-lhes o que Jesus havia 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reunião do conselho dos principais sacerdotes e fariseus, o que Caifás profetizou?</w:t>
      </w:r>
    </w:p>
    <w:p>
      <w:pPr/>
      <w:r>
        <w:rPr>
          <w:lang w:val="pt_PT" w:bidi="pt_PT"/>
        </w:rPr>
      </w:r>
      <w:r>
        <w:rPr>
          <w:lang w:val="pt_PT" w:bidi="pt_PT"/>
        </w:rPr>
        <w:t>Caifás disse que era conveniente para eles que um homem morresse pelo povo em vez de que toda a nação perecesse.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partir daquele dia, o que o conselho planejou?</w:t>
      </w:r>
    </w:p>
    <w:p>
      <w:pPr/>
      <w:r>
        <w:rPr>
          <w:lang w:val="pt_PT" w:bidi="pt_PT"/>
        </w:rPr>
      </w:r>
      <w:r>
        <w:rPr>
          <w:lang w:val="pt_PT" w:bidi="pt_PT"/>
        </w:rPr>
        <w:t>Eles planejaram como matar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depois de ressuscitar Lázaro?</w:t>
      </w:r>
    </w:p>
    <w:p>
      <w:pPr/>
      <w:r>
        <w:rPr>
          <w:lang w:val="pt_PT" w:bidi="pt_PT"/>
        </w:rPr>
      </w:r>
      <w:r>
        <w:rPr>
          <w:lang w:val="pt_PT" w:bidi="pt_PT"/>
        </w:rPr>
        <w:t>Jesus não andava mais abertamente entre os judeus, mas partiu de Betânia para a região próxima ao deserto, para uma cidade chamada Efraim. Lá ele ficou com seus discípulos.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11.57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ordem os principais sacerdotes e fariseus emitiram?</w:t>
      </w:r>
    </w:p>
    <w:p>
      <w:pPr/>
      <w:r>
        <w:rPr>
          <w:lang w:val="pt_PT" w:bidi="pt_PT"/>
        </w:rPr>
      </w:r>
      <w:r>
        <w:rPr>
          <w:lang w:val="pt_PT" w:bidi="pt_PT"/>
        </w:rPr>
        <w:t>Eles deram uma ordem de que, se alguém soubesse onde Jesus estava, deveria informá-los para que pudessem prendê-lo.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voltou a Betânia?</w:t>
      </w:r>
    </w:p>
    <w:p>
      <w:pPr/>
      <w:r>
        <w:rPr>
          <w:lang w:val="pt_PT" w:bidi="pt_PT"/>
        </w:rPr>
      </w:r>
      <w:r>
        <w:rPr>
          <w:lang w:val="pt_PT" w:bidi="pt_PT"/>
        </w:rPr>
        <w:t>Ele chegou a Betânia seis dias antes da Páscoa.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Maria fez no jantar que foi preparado para Jesus?</w:t>
      </w:r>
    </w:p>
    <w:p>
      <w:pPr/>
      <w:r>
        <w:rPr>
          <w:lang w:val="pt_PT" w:bidi="pt_PT"/>
        </w:rPr>
      </w:r>
      <w:r>
        <w:rPr>
          <w:lang w:val="pt_PT" w:bidi="pt_PT"/>
        </w:rPr>
        <w:t>Maria pegou um frasco de perfume muito precioso, feito de nardo puro, ungiu os pés de Jesus com ele e enxugou os pés dele com seus cabelos.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12.4–6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Judas Iscariotes, um dos discípulos de Jesus, reclamou que o perfume deveria ter sido vendido e o dinheiro dado aos pobres?</w:t>
      </w:r>
    </w:p>
    <w:p>
      <w:pPr/>
      <w:r>
        <w:rPr>
          <w:lang w:val="pt_PT" w:bidi="pt_PT"/>
        </w:rPr>
      </w:r>
      <w:r>
        <w:rPr>
          <w:lang w:val="pt_PT" w:bidi="pt_PT"/>
        </w:rPr>
        <w:t>Judas disse isso não porque se importava com os pobres, mas porque era ladrão: Ele tinha responsabilidade sobre a bolsa de dinheiro e tirava parte do que estava nela para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defendeu o uso do perfume (nardo) por Maria?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“Permita que ela guarde o que tem para o dia do meu sepultamento. Os pobres vocês sempre terão com vocês; mas a mim vocês nem sempre terão”.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uma grande multidão se reuniu em Betânia?</w:t>
      </w:r>
    </w:p>
    <w:p>
      <w:pPr/>
      <w:r>
        <w:rPr>
          <w:lang w:val="pt_PT" w:bidi="pt_PT"/>
        </w:rPr>
      </w:r>
      <w:r>
        <w:rPr>
          <w:lang w:val="pt_PT" w:bidi="pt_PT"/>
        </w:rPr>
        <w:t>Eles vieram por causa de Jesus e também para ver Lázaro, a quem Jesus havia ressuscitado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principais sacerdotes queriam matar Lázaro?</w:t>
      </w:r>
    </w:p>
    <w:p>
      <w:pPr/>
      <w:r>
        <w:rPr>
          <w:lang w:val="pt_PT" w:bidi="pt_PT"/>
        </w:rPr>
      </w:r>
      <w:r>
        <w:rPr>
          <w:lang w:val="pt_PT" w:bidi="pt_PT"/>
        </w:rPr>
        <w:t>Eles queriam matar Lázaro porque foi por causa dele que muitos dos judeus se afastaram e creram em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multidão no festival fez quando ouviu que Jesus estava vindo?</w:t>
      </w:r>
    </w:p>
    <w:p>
      <w:pPr/>
      <w:r>
        <w:rPr>
          <w:lang w:val="pt_PT" w:bidi="pt_PT"/>
        </w:rPr>
      </w:r>
      <w:r>
        <w:rPr>
          <w:lang w:val="pt_PT" w:bidi="pt_PT"/>
        </w:rPr>
        <w:t>Eles pegaram os ramos das palmeiras e saíram para encontrá-lo e clamavam: “Hosana! Bendito é aquele que vem em nome do Senhor, o rei de Israel”.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profecia sobre Jesus foi cumprida quando Jesus entrou na cidade montado em um jumento?</w:t>
      </w:r>
    </w:p>
    <w:p>
      <w:pPr/>
      <w:r>
        <w:rPr>
          <w:lang w:val="pt_PT" w:bidi="pt_PT"/>
        </w:rPr>
      </w:r>
      <w:r>
        <w:rPr>
          <w:lang w:val="pt_PT" w:bidi="pt_PT"/>
        </w:rPr>
        <w:t>A profecia de que o Rei de Sião viria, sentado no filhote de um jumento, foi cumprida.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multidão na festa saiu para encontrar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saíram para encontrar Jesus porque ouviram de testemunhas oculares que Jesus havia chamado Lázaro para fora do túmulo e o ressuscitado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inicialmente quando André e Filipe disseram a Jesus que alguns gregos queriam vê-lo?</w:t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respondeu-lhes e disse: “Chegou a hora de o Filho do Homem ser glorificado”.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a um grão de trigo se caísse na terra e morresse?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que, se morresse, daria muito fruto.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com aquele que ama sua vida e com aquele que odeia sua vida neste mundo?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quem ama a sua vida a perderá, mas quem odeia a sua vida neste mundo a conservará para a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tratará qualquer pessoa que serve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Pai o honrará.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Jesus disse: "Pai, glorifica o teu nome"?</w:t>
      </w:r>
    </w:p>
    <w:p>
      <w:pPr/>
      <w:r>
        <w:rPr>
          <w:lang w:val="pt_PT" w:bidi="pt_PT"/>
        </w:rPr>
      </w:r>
      <w:r>
        <w:rPr>
          <w:lang w:val="pt_PT" w:bidi="pt_PT"/>
        </w:rPr>
        <w:t>Uma voz veio do céu e disse: “Eu o glorifiquei e o glorificarei novamente”.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ser o motivo da voz vinda do céu?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voz não era por causa dele, mas por causa dos judeus.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ia acontecer agora?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“Agora é o julgamento deste mundo: Agora o príncipe deste mundo será expulso”.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12.32–33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disse: "E eu, quando for levantado da terra, atrairei todas as pessoas a mim"?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isso para indicar de que maneira ele morreria.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12.34–35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multidão perguntou sobre o que ele havia dito, Jesus respondeu diretamente a eles?</w:t>
      </w:r>
    </w:p>
    <w:p>
      <w:pPr/>
      <w:r>
        <w:rPr>
          <w:lang w:val="pt_PT" w:bidi="pt_PT"/>
        </w:rPr>
      </w:r>
      <w:r>
        <w:rPr>
          <w:lang w:val="pt_PT" w:bidi="pt_PT"/>
        </w:rPr>
        <w:t>Não, ele não respondeu diretamente às perguntas que eles fizeram.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a luz?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“Ainda por um pouco de tempo a luz está entre vós. Andai enquanto tendes a luz”. Ele também disse: “Enquanto tendes a luz, crede na luz para que vos torneis filhos da luz”.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12.37–38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não acreditaram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acreditaram para que se cumprisse a palavra do profeta Isaías, que disse: “Senhor, quem creu na nossa mensagem? E quem viu que era o Senhor que estava agindo?”.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12.39–40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não conseguiam acreditar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podiam acreditar porque, como Isaías disse: “Ele cegou os seus olhos e endureceu os seus corações; caso contrário, veriam com os olhos e perceberiam com o coração, se converteriam e eu os curaria".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Isaías disse essas coisas?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essas coisas porque viu a glória de Jesus e falou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12.42–43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governantes que acreditavam em Jesus não admitiram isso?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admitiriam, porque tinham medo dos fariseus e não queriam ser banidos da sinagoga. Eles amavam mais o louvor que vem das pessoas do que o louvor que vem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12.44–45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declaração Jesus faz sobre si mesmo e seu Pai?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“Quem crê em mim, não crê apenas em mim, mas também naquele que me enviou; e quem me vê, vê aquele que me enviou”.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veio ao mundo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veio para salvar 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julgará aqueles que rejeitam Jesus e não recebem suas palavras?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que Jesus falou julgará no último dia aqueles que o rejeitam.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falou por conta própria?</w:t>
      </w:r>
    </w:p>
    <w:p>
      <w:pPr/>
      <w:r>
        <w:rPr>
          <w:lang w:val="pt_PT" w:bidi="pt_PT"/>
        </w:rPr>
      </w:r>
      <w:r>
        <w:rPr>
          <w:lang w:val="pt_PT" w:bidi="pt_PT"/>
        </w:rPr>
        <w:t>Não. O Pai que enviou Jesus ordenou-lhe o que ele deveria falar.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12.50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ao povo exatamente o que o Pai lhe havia dito?</w:t>
      </w:r>
    </w:p>
    <w:p>
      <w:pPr/>
      <w:r>
        <w:rPr>
          <w:lang w:val="pt_PT" w:bidi="pt_PT"/>
        </w:rPr>
      </w:r>
      <w:r>
        <w:rPr>
          <w:lang w:val="pt_PT" w:bidi="pt_PT"/>
        </w:rPr>
        <w:t>Jesus fez isso porque sabia que a mensagem do seu Pai é de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Jesus amou os seus?</w:t>
      </w:r>
    </w:p>
    <w:p>
      <w:pPr/>
      <w:r>
        <w:rPr>
          <w:lang w:val="pt_PT" w:bidi="pt_PT"/>
        </w:rPr>
      </w:r>
      <w:r>
        <w:rPr>
          <w:lang w:val="pt_PT" w:bidi="pt_PT"/>
        </w:rPr>
        <w:t>Ele os amou até o fim.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diabo fez a Judas Iscariotes?</w:t>
      </w:r>
    </w:p>
    <w:p>
      <w:pPr/>
      <w:r>
        <w:rPr>
          <w:lang w:val="pt_PT" w:bidi="pt_PT"/>
        </w:rPr>
      </w:r>
      <w:r>
        <w:rPr>
          <w:lang w:val="pt_PT" w:bidi="pt_PT"/>
        </w:rPr>
        <w:t>O diabo colocou no coração de Judas Iscariotes a idéia de trair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deu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Pai entregou todas as coisas nas mãos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Jesus tinha vindo e para onde ele estava indo?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tinha vindo de Deus e estava voltando para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quando se levantou da ceia?</w:t>
      </w:r>
    </w:p>
    <w:p>
      <w:pPr/>
      <w:r>
        <w:rPr>
          <w:lang w:val="pt_PT" w:bidi="pt_PT"/>
        </w:rPr>
      </w:r>
      <w:r>
        <w:rPr>
          <w:lang w:val="pt_PT" w:bidi="pt_PT"/>
        </w:rPr>
        <w:t>Ele tirou suas vestes exteriores, pegou uma toalha e a enrolou em volta de si, derramou água em uma bacia e começou a lavar os pés dos discípulos e a enxugá-los com a toalha.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quando Pedro se opôs a ter seus pés lavados por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"Se eu não te lavar, não terás parte comigo".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aos seus discípulos: “Nem todos vocês estão limpos”?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isso porque sabia quem o trairia.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lavou os pés dos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lavou os pés dos discípulos para dar-lhes um exemplo, para que fizessem uns pelos outros o que ele fez por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servo é maior que seu mestre ou o enviado é maior que aquele que o enviou?</w:t>
      </w:r>
    </w:p>
    <w:p>
      <w:pPr/>
      <w:r>
        <w:rPr>
          <w:lang w:val="pt_PT" w:bidi="pt_PT"/>
        </w:rPr>
      </w:r>
      <w:r>
        <w:rPr>
          <w:lang w:val="pt_PT" w:bidi="pt_PT"/>
        </w:rPr>
        <w:t>O servo não é maior que seu mestre e o enviado não é maior que aquele que o enviou.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levantou o calcanhar contra Jesus?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comeu o pão de Jesus, levantou o calcanhar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aos seus discípulos: “Nem todos vocês estão limpos” e “Aquele que come do meu pão levantou contra mim o seu calcanhar”?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lhes disse isso antes que acontecesse, para que, quando acontecesse, eles pudessem crer que ele é o EU SOU.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você receberá se receber quem Jesus enviar?</w:t>
      </w:r>
    </w:p>
    <w:p>
      <w:pPr/>
      <w:r>
        <w:rPr>
          <w:lang w:val="pt_PT" w:bidi="pt_PT"/>
        </w:rPr>
      </w:r>
      <w:r>
        <w:rPr>
          <w:lang w:val="pt_PT" w:bidi="pt_PT"/>
        </w:rPr>
        <w:t>Se você receber quem Jesus enviar, você receberá Jesus e também receberá aquele que enviou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disse aos seus discípulos que um deles o trairia, o que fez Simão Pedro?</w:t>
      </w:r>
    </w:p>
    <w:p>
      <w:pPr/>
      <w:r>
        <w:rPr>
          <w:lang w:val="pt_PT" w:bidi="pt_PT"/>
        </w:rPr>
      </w:r>
      <w:r>
        <w:rPr>
          <w:lang w:val="pt_PT" w:bidi="pt_PT"/>
        </w:rPr>
        <w:t>Simão Pedro fez sinal ao discípulo a quem Jesus amava e disse: “Diga-nos de quem ele está falando”.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quando o discípulo que Jesus amava perguntou a Jesus quem iria traí-lo?</w:t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respondeu: "É aquele para quem eu molhar o pedaço de pão e o der". Então Jesus molhou o pão e deu a Judas, filho de Simão Iscariotes.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Judas e o que ele fez depois que Jesus deu o pão a Judas?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Judas pegou o pão, Satanás entrou nele e ele saiu imediatamente.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Judas e o que ele fez depois que Jesus deu o pão a Judas?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Judas tomou o pão, Satanás entrou nele e ele saiu imediatamente.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seria glorificado?</w:t>
      </w:r>
    </w:p>
    <w:p>
      <w:pPr/>
      <w:r>
        <w:rPr>
          <w:lang w:val="pt_PT" w:bidi="pt_PT"/>
        </w:rPr>
      </w:r>
      <w:r>
        <w:rPr>
          <w:lang w:val="pt_PT" w:bidi="pt_PT"/>
        </w:rPr>
        <w:t>Deus seria glorificado no Filho do Homem. Quando o Filho do Homem foi glorificado, isso glorificou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Simão Pedro entendeu para onde Jesus estava indo quando Jesus lhes disse: “Para onde vou, vocês não podem ir”?</w:t>
      </w:r>
    </w:p>
    <w:p>
      <w:pPr/>
      <w:r>
        <w:rPr>
          <w:lang w:val="pt_PT" w:bidi="pt_PT"/>
        </w:rPr>
      </w:r>
      <w:r>
        <w:rPr>
          <w:lang w:val="pt_PT" w:bidi="pt_PT"/>
        </w:rPr>
        <w:t>Não, Simão Pedro não entendeu, porque ele perguntou a Jesus: “Senhor, para onde vais?”.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novo mandamento Jesus deu aos seus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O novo mandamento era que eles deveriam amar uns aos outros como Jesus os amou.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se seus discípulos obedecessem ao mandamento de amar uns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que, ao obedecerem a este mandamento, todas as pessoas saberiam que eram seus discípulos.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13.38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quando Simão Pedro disse: "Darei a minha vida por ti"?</w:t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respondeu: “Você dará a sua vida por mim? Em verdade, em verdade, eu te digo, o galo não cantará antes que você me negue três vezes”.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14.1–3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corações dos discípulos não devem se perturbar?</w:t>
      </w:r>
    </w:p>
    <w:p>
      <w:pPr/>
      <w:r>
        <w:rPr>
          <w:lang w:val="pt_PT" w:bidi="pt_PT"/>
        </w:rPr>
      </w:r>
      <w:r>
        <w:rPr>
          <w:lang w:val="pt_PT" w:bidi="pt_PT"/>
        </w:rPr>
        <w:t>Seus corações não devem se perturbar porque Jesus está indo preparar um lugar para eles, e Jesus virá novamente para recebê-los para si mesmo, para que onde Jesus estiver, eles também estejam.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há na casa do Pai?</w:t>
      </w:r>
    </w:p>
    <w:p>
      <w:pPr/>
      <w:r>
        <w:rPr>
          <w:lang w:val="pt_PT" w:bidi="pt_PT"/>
        </w:rPr>
      </w:r>
      <w:r>
        <w:rPr>
          <w:lang w:val="pt_PT" w:bidi="pt_PT"/>
        </w:rPr>
        <w:t>Há muitas moradas na casa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ia fazer pelos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estava indo preparar um lugar para eles e depois voltar para buscá-los.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única maneira de chegar ao Pai?</w:t>
      </w:r>
    </w:p>
    <w:p>
      <w:pPr/>
      <w:r>
        <w:rPr>
          <w:lang w:val="pt_PT" w:bidi="pt_PT"/>
        </w:rPr>
      </w:r>
      <w:r>
        <w:rPr>
          <w:lang w:val="pt_PT" w:bidi="pt_PT"/>
        </w:rPr>
        <w:t>A única maneira de chegar ao Pai é através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Filipe pede a Jesus para fazer que seria suficiente para 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Filipe diz a Jesus: “Senhor, mostra-nos o Pai, e isso será suficiente para nós”.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está falando aos discípulos por sua própria vontade?</w:t>
      </w:r>
    </w:p>
    <w:p>
      <w:pPr/>
      <w:r>
        <w:rPr>
          <w:lang w:val="pt_PT" w:bidi="pt_PT"/>
        </w:rPr>
      </w:r>
      <w:r>
        <w:rPr>
          <w:lang w:val="pt_PT" w:bidi="pt_PT"/>
        </w:rPr>
        <w:t>Jesus não fala por sua própria vontade. Em vez disso, é o Pai que vive nele que está fazendo a obra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não for por outra razão, por que Jesus diz que os discípulos deveriam acreditar que Jesus está no Pai e o Pai está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que eles deveriam acreditar nisso, se por nenhuma outra razão, então por causa das próprias obras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diz que os discípulos serão capazes de fazer obras ainda maiores do que Ele fez?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que os discípulos farão obras ainda maiores porque Jesus está indo para 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fará tudo o que os discípulos pedirem em seu nome?</w:t>
      </w:r>
    </w:p>
    <w:p>
      <w:pPr/>
      <w:r>
        <w:rPr>
          <w:lang w:val="pt_PT" w:bidi="pt_PT"/>
        </w:rPr>
      </w:r>
      <w:r>
        <w:rPr>
          <w:lang w:val="pt_PT" w:bidi="pt_PT"/>
        </w:rPr>
        <w:t>Jesus fará isso para que o Pai seja glorificado no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diz que você fará se o amar?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que você guardará seus mandamentos se o amar.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chama o outro consolador que o Pai dará para estar com os discípulos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Jesus o chama de Espírito da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14.17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mundo não pode receber o Espírito da Verdade?</w:t>
      </w:r>
    </w:p>
    <w:p>
      <w:pPr/>
      <w:r>
        <w:rPr>
          <w:lang w:val="pt_PT" w:bidi="pt_PT"/>
        </w:rPr>
      </w:r>
      <w:r>
        <w:rPr>
          <w:lang w:val="pt_PT" w:bidi="pt_PT"/>
        </w:rPr>
        <w:t>O mundo não pode receber o Espírito da Verdade, porque não o vê nem o conhece.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14.17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diz que o Espírito da Verdade estará?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Espírito da Verdade permaneceria com os discípulos e estaria neles.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quem tem os mandamentos de Jesus e os guarda?</w:t>
      </w:r>
    </w:p>
    <w:p>
      <w:pPr/>
      <w:r>
        <w:rPr>
          <w:lang w:val="pt_PT" w:bidi="pt_PT"/>
        </w:rPr>
      </w:r>
      <w:r>
        <w:rPr>
          <w:lang w:val="pt_PT" w:bidi="pt_PT"/>
        </w:rPr>
        <w:t>Essas pessoas serão amadas por Jesus e seu Pai, e Jesus se mostrará a 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Auxiliador, o Espírito Santo, fará quando o Pai o enviar?</w:t>
      </w:r>
    </w:p>
    <w:p>
      <w:pPr/>
      <w:r>
        <w:rPr>
          <w:lang w:val="pt_PT" w:bidi="pt_PT"/>
        </w:rPr>
      </w:r>
      <w:r>
        <w:rPr>
          <w:lang w:val="pt_PT" w:bidi="pt_PT"/>
        </w:rPr>
        <w:t>O Auxiliador, o Espírito Santo, ensinará aos discípulos todas as coisas e lhes fará lembrar de tudo o que Jesus lhes disse.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discípulos deveriam ter se alegrado com a partida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eles deveriam se alegrar porque Jesus estava indo para o Pai, pois o Pai é maior do que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razão Jesus dá para dizer que não falará muito mais com 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A razão que Jesus dá é que o príncipe deste mundo está vindo.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a videira verdadeira?</w:t>
      </w:r>
    </w:p>
    <w:p>
      <w:pPr/>
      <w:r>
        <w:rPr>
          <w:lang w:val="pt_PT" w:bidi="pt_PT"/>
        </w:rPr>
      </w:r>
      <w:r>
        <w:rPr>
          <w:lang w:val="pt_PT" w:bidi="pt_PT"/>
        </w:rPr>
        <w:t>Jesus é a videira verdadeira.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lavrador?</w:t>
      </w:r>
    </w:p>
    <w:p>
      <w:pPr/>
      <w:r>
        <w:rPr>
          <w:lang w:val="pt_PT" w:bidi="pt_PT"/>
        </w:rPr>
      </w:r>
      <w:r>
        <w:rPr>
          <w:lang w:val="pt_PT" w:bidi="pt_PT"/>
        </w:rPr>
        <w:t>O Pai é o lavrador.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faz com os ramos que estão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O Pai remove os ramos que não dão fruto e poda todo ramo que dá fruto para que produza mais fruto.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discípulos estão limpos?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estão limpos por causa da mensagem que Jesus lhes falou.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os ramos?</w:t>
      </w:r>
    </w:p>
    <w:p>
      <w:pPr/>
      <w:r>
        <w:rPr>
          <w:lang w:val="pt_PT" w:bidi="pt_PT"/>
        </w:rPr>
      </w:r>
      <w:r>
        <w:rPr>
          <w:lang w:val="pt_PT" w:bidi="pt_PT"/>
        </w:rPr>
        <w:t>Nós somos os ramos.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devemos fazer para dar frutos?</w:t>
      </w:r>
    </w:p>
    <w:p>
      <w:pPr/>
      <w:r>
        <w:rPr>
          <w:lang w:val="pt_PT" w:bidi="pt_PT"/>
        </w:rPr>
      </w:r>
      <w:r>
        <w:rPr>
          <w:lang w:val="pt_PT" w:bidi="pt_PT"/>
        </w:rPr>
        <w:t>Para dar frutos, devemos permanecer em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se você não permanecer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Se alguém não permanecer em Jesus, é jogado fora como um ramo, fica seco e é queimado.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devemos fazer para que tudo o que pedirmos nos seja concedido?</w:t>
      </w:r>
    </w:p>
    <w:p>
      <w:pPr/>
      <w:r>
        <w:rPr>
          <w:lang w:val="pt_PT" w:bidi="pt_PT"/>
        </w:rPr>
      </w:r>
      <w:r>
        <w:rPr>
          <w:lang w:val="pt_PT" w:bidi="pt_PT"/>
        </w:rPr>
        <w:t>Devemos permanecer em Jesus e a sua palavra deve permanecer em nós. Então podemos pedir o que quisermos e isso será feito por nós.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duas maneiras pelas quais o Pai é glorificado?</w:t>
      </w:r>
    </w:p>
    <w:p>
      <w:pPr/>
      <w:r>
        <w:rPr>
          <w:lang w:val="pt_PT" w:bidi="pt_PT"/>
        </w:rPr>
      </w:r>
      <w:r>
        <w:rPr>
          <w:lang w:val="pt_PT" w:bidi="pt_PT"/>
        </w:rPr>
        <w:t>O Pai é glorificado quando damos muito fruto e quando somos discípulos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devemos fazer para permanecer no amor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Devemos guardar os seus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maior amor que uma pessoa pode ter?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tem maior amor do que este, de dar a sua vida pelos seus amigos.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sabemos se somos amigos de Jesus ou não?</w:t>
      </w:r>
    </w:p>
    <w:p>
      <w:pPr/>
      <w:r>
        <w:rPr>
          <w:lang w:val="pt_PT" w:bidi="pt_PT"/>
        </w:rPr>
      </w:r>
      <w:r>
        <w:rPr>
          <w:lang w:val="pt_PT" w:bidi="pt_PT"/>
        </w:rPr>
        <w:t>Somos amigos de Jesus se fizermos as coisas que ele nos ordenou.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chamou os discípulos de seus amigos?</w:t>
      </w:r>
    </w:p>
    <w:p>
      <w:pPr/>
      <w:r>
        <w:rPr>
          <w:lang w:val="pt_PT" w:bidi="pt_PT"/>
        </w:rPr>
      </w:r>
      <w:r>
        <w:rPr>
          <w:lang w:val="pt_PT" w:bidi="pt_PT"/>
        </w:rPr>
        <w:t>Ele os chamou de amigos, pois lhes revelou todas as coisas que ouviu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mundo odeia aqueles que seguem Jesus?</w:t>
      </w:r>
    </w:p>
    <w:p>
      <w:pPr/>
      <w:r>
        <w:rPr>
          <w:lang w:val="pt_PT" w:bidi="pt_PT"/>
        </w:rPr>
      </w:r>
      <w:r>
        <w:rPr>
          <w:lang w:val="pt_PT" w:bidi="pt_PT"/>
        </w:rPr>
        <w:t>O mundo odeia aqueles que seguem Jesus porque eles não são deste mundo e porque Jesus os escolheu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para que o mundo não tenha desculpa para o seu pecado?</w:t>
      </w:r>
    </w:p>
    <w:p>
      <w:pPr/>
      <w:r>
        <w:rPr>
          <w:lang w:val="pt_PT" w:bidi="pt_PT"/>
        </w:rPr>
      </w:r>
      <w:r>
        <w:rPr>
          <w:lang w:val="pt_PT" w:bidi="pt_PT"/>
        </w:rPr>
        <w:t>O mundo não tem desculpa para o seu pecado porque Jesus veio e fez entre eles as obras que ninguém mais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dará testemunho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O Ajudador, que é o Espírito da Verdade, daria testemunho sobre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15.27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discípulos testemunhariam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testemunhariam sobre Jesus porque estiveram com ele desde o início.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falou essas coisas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falou essas coisas para que não fossem levados a tropeçar.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expulsarão os discípulos de Jesus das sinagogas e matarão alguns deles?</w:t>
      </w:r>
    </w:p>
    <w:p>
      <w:pPr/>
      <w:r>
        <w:rPr>
          <w:lang w:val="pt_PT" w:bidi="pt_PT"/>
        </w:rPr>
      </w:r>
      <w:r>
        <w:rPr>
          <w:lang w:val="pt_PT" w:bidi="pt_PT"/>
        </w:rPr>
        <w:t>Eles farão isso porque não conheceram o Pai, nem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não contou aos discípulos sobre essas coisas no início?</w:t>
      </w:r>
    </w:p>
    <w:p>
      <w:pPr/>
      <w:r>
        <w:rPr>
          <w:lang w:val="pt_PT" w:bidi="pt_PT"/>
        </w:rPr>
      </w:r>
      <w:r>
        <w:rPr>
          <w:lang w:val="pt_PT" w:bidi="pt_PT"/>
        </w:rPr>
        <w:t>Jesus não lhes contou no início porque estava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é melhor que Jesus vá embora?</w:t>
      </w:r>
    </w:p>
    <w:p>
      <w:pPr/>
      <w:r>
        <w:rPr>
          <w:lang w:val="pt_PT" w:bidi="pt_PT"/>
        </w:rPr>
      </w:r>
      <w:r>
        <w:rPr>
          <w:lang w:val="pt_PT" w:bidi="pt_PT"/>
        </w:rPr>
        <w:t>É melhor que Jesus vá embora porque o Consolador não virá a eles a menos que Jesus vá; mas se Jesus for, Jesus enviará o Consolador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 Consolador convencerá o mundo?</w:t>
      </w:r>
    </w:p>
    <w:p>
      <w:pPr/>
      <w:r>
        <w:rPr>
          <w:lang w:val="pt_PT" w:bidi="pt_PT"/>
        </w:rPr>
      </w:r>
      <w:r>
        <w:rPr>
          <w:lang w:val="pt_PT" w:bidi="pt_PT"/>
        </w:rPr>
        <w:t>O Consolador convencerá o mundo do pecado, da justiça e do juízo.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Espírito da Verdade fará pelos discípulos quando ele vier?</w:t>
      </w:r>
    </w:p>
    <w:p>
      <w:pPr/>
      <w:r>
        <w:rPr>
          <w:lang w:val="pt_PT" w:bidi="pt_PT"/>
        </w:rPr>
      </w:r>
      <w:r>
        <w:rPr>
          <w:lang w:val="pt_PT" w:bidi="pt_PT"/>
        </w:rPr>
        <w:t>Ele guiará os discípulos em toda a verdade; pois ele não falará de si mesmo; mas tudo o que ouvir, ele dirá e lhes anunciará as coisas que estão por vir.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Espírito da Verdade glorificará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 glorificará Jesus tomando as coisas de Jesus e declarando-as aos discípulos.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Espírito da Verdade fará com as coisas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da Verdade saberá aquilo que Jesus disser e irá anunciar aos discípulos.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ditos de Jesus os discípulos não entenderam?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entenderam quando Jesus disse: “</w:t>
      </w:r>
      <w:r>
        <w:rPr>
          <w:lang w:val="pt_PT" w:bidi="pt_PT"/>
        </w:rPr>
        <w:t>Daqui a pouco vocês não vão me ver mais; porém, pouco depois, vão me ver novamente</w:t>
      </w:r>
      <w:r>
        <w:rPr>
          <w:lang w:val="pt_PT" w:bidi="pt_PT"/>
        </w:rPr>
        <w:t>” e quando ele disse: “Porque vou para o meu Pai”.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 tristeza dos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Será transformada em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para fazer os discípulos se alegrarem?</w:t>
      </w:r>
    </w:p>
    <w:p>
      <w:pPr/>
      <w:r>
        <w:rPr>
          <w:lang w:val="pt_PT" w:bidi="pt_PT"/>
        </w:rPr>
      </w:r>
      <w:r>
        <w:rPr>
          <w:lang w:val="pt_PT" w:bidi="pt_PT"/>
        </w:rPr>
        <w:t>Eles verão Jesus novamente e seus corações se alegrarão.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diz aos discípulos para pedir e receber?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para fazer isso para que a alegria deles seja completa.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próprio Pai ama os discípulos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 Pai ama os discípulos porque os discípulos amaram Jesus e acreditaram que ele veio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Jesus veio e para onde ele estava indo?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veio ao mundo do Pai e ia deixar o mundo e voltar para 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os discípulos fariam naquela hora?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discípulos seriam dispersos, cada um para suas próprias posses e eles deixariam Jesus completamente sozinho.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16.32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ainda estaria com Jesus depois que os discípulos o deixassem sozinho?</w:t>
      </w:r>
    </w:p>
    <w:p>
      <w:pPr/>
      <w:r>
        <w:rPr>
          <w:lang w:val="pt_PT" w:bidi="pt_PT"/>
        </w:rPr>
      </w:r>
      <w:r>
        <w:rPr>
          <w:lang w:val="pt_PT" w:bidi="pt_PT"/>
        </w:rPr>
        <w:t>O Pai ainda estaria com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16.33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aos discípulos para se animarem, mesmo sabendo que no mundo tivessem problemas?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disse-lhes para se animarem porque ele havia vencido 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Pai deu a Jesus autoridade sobre toda a carne?</w:t>
      </w:r>
    </w:p>
    <w:p>
      <w:pPr/>
      <w:r>
        <w:rPr>
          <w:lang w:val="pt_PT" w:bidi="pt_PT"/>
        </w:rPr>
      </w:r>
      <w:r>
        <w:rPr>
          <w:lang w:val="pt_PT" w:bidi="pt_PT"/>
        </w:rPr>
        <w:t>O Pai fez isso para que Jesus desse a vida eterna a todos os que o Pai lhe deu.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vida eterna?</w:t>
      </w:r>
    </w:p>
    <w:p>
      <w:pPr/>
      <w:r>
        <w:rPr>
          <w:lang w:val="pt_PT" w:bidi="pt_PT"/>
        </w:rPr>
      </w:r>
      <w:r>
        <w:rPr>
          <w:lang w:val="pt_PT" w:bidi="pt_PT"/>
        </w:rPr>
        <w:t>A vida eterna é conhecer o Pai, o único Deus verdadeiro e aquele que ele enviou,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glorificou Deus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Ele fez isso realizando o trabalho que o Pai lhe deu para fazer.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glória Jesus quer?</w:t>
      </w:r>
    </w:p>
    <w:p>
      <w:pPr/>
      <w:r>
        <w:rPr>
          <w:lang w:val="pt_PT" w:bidi="pt_PT"/>
        </w:rPr>
      </w:r>
      <w:r>
        <w:rPr>
          <w:lang w:val="pt_PT" w:bidi="pt_PT"/>
        </w:rPr>
        <w:t>Ele quer a glória que tinha com o Pai antes que o mundo fosse criado.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Jesus revelou o nome do Pai?</w:t>
      </w:r>
    </w:p>
    <w:p>
      <w:pPr/>
      <w:r>
        <w:rPr>
          <w:lang w:val="pt_PT" w:bidi="pt_PT"/>
        </w:rPr>
      </w:r>
      <w:r>
        <w:rPr>
          <w:lang w:val="pt_PT" w:bidi="pt_PT"/>
        </w:rPr>
        <w:t>Jesus revelou o nome do Pai às pessoas que o Pai deu a Jesus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aquelas pessoas que o Pai deu a Jesus responderam às palavras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receberam as palavras de Jesus e realmente souberam que Jesus veio do Pai e acreditaram que o Pai enviou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Jesus diz que não está orando?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que não está orando pelo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resumo, o que Jesus pede ao Pai para fazer por aqueles que o Pai lhe deu?</w:t>
      </w:r>
    </w:p>
    <w:p>
      <w:pPr/>
      <w:r>
        <w:rPr>
          <w:lang w:val="pt_PT" w:bidi="pt_PT"/>
        </w:rPr>
      </w:r>
      <w:r>
        <w:rPr>
          <w:lang w:val="pt_PT" w:bidi="pt_PT"/>
        </w:rPr>
        <w:t>Jesus pede ao Pai que os guarde no nome do Pai para que sejam um, assim como o Pai e o Filho são um.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Enquanto Jesus estava no mundo, o que Jesus fez por aqueles que o Pai lhe deu?</w:t>
      </w:r>
    </w:p>
    <w:p>
      <w:pPr/>
      <w:r>
        <w:rPr>
          <w:lang w:val="pt_PT" w:bidi="pt_PT"/>
        </w:rPr>
      </w:r>
      <w:r>
        <w:rPr>
          <w:lang w:val="pt_PT" w:bidi="pt_PT"/>
        </w:rPr>
        <w:t>Jesus os protegeu, para que nenhum perecesse.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resumo, o que Jesus pede ao Pai para fazer por aqueles que o Pai deu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pede ao Pai que os proteja do maligno.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se santificou?</w:t>
      </w:r>
    </w:p>
    <w:p>
      <w:pPr/>
      <w:r>
        <w:rPr>
          <w:lang w:val="pt_PT" w:bidi="pt_PT"/>
        </w:rPr>
      </w:r>
      <w:r>
        <w:rPr>
          <w:lang w:val="pt_PT" w:bidi="pt_PT"/>
        </w:rPr>
        <w:t>Jesus se santificou para que aqueles que o Pai lhe deu também fossem santificados na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mais Jesus ora?</w:t>
      </w:r>
    </w:p>
    <w:p>
      <w:pPr/>
      <w:r>
        <w:rPr>
          <w:lang w:val="pt_PT" w:bidi="pt_PT"/>
        </w:rPr>
      </w:r>
      <w:r>
        <w:rPr>
          <w:lang w:val="pt_PT" w:bidi="pt_PT"/>
        </w:rPr>
        <w:t>Jesus ora pelas pessoas que acreditarão nele através da palavra daqueles que o seguiram naquela época.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pede ao Pai para fazer por aqueles que o Pai deu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pede ao Pai que os mantenha no nome do Pai para que sejam um, para que sejam um tanto em Jesus quanto no Pai, para que o mundo creia que Deus enviou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Pai ama aqueles que Ele deu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Pai os ama assim como amou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pede ao Pai para fazer por aqueles que o Pai deu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pede que seus seguidores estejam com ele onde ele está, para verem sua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fez e fará o nome do Pai conhecido àqueles que o Pai lhe deu?</w:t>
      </w:r>
    </w:p>
    <w:p>
      <w:pPr/>
      <w:r>
        <w:rPr>
          <w:lang w:val="pt_PT" w:bidi="pt_PT"/>
        </w:rPr>
      </w:r>
      <w:r>
        <w:rPr>
          <w:lang w:val="pt_PT" w:bidi="pt_PT"/>
        </w:rPr>
        <w:t>Jesus fez e fará isso conhecido para que o amor com que o Pai amou Jesus esteja neles e que Jesus esteja neles.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Jesus falou essas palavras, para onde ele foi?</w:t>
      </w:r>
    </w:p>
    <w:p>
      <w:pPr/>
      <w:r>
        <w:rPr>
          <w:lang w:val="pt_PT" w:bidi="pt_PT"/>
        </w:rPr>
      </w:r>
      <w:r>
        <w:rPr>
          <w:lang w:val="pt_PT" w:bidi="pt_PT"/>
        </w:rPr>
        <w:t>Ele foi com seus discípulos através do ribeiro de Cedrom para um jardim e entrou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Judas conhecia o jardim?</w:t>
      </w:r>
    </w:p>
    <w:p>
      <w:pPr/>
      <w:r>
        <w:rPr>
          <w:lang w:val="pt_PT" w:bidi="pt_PT"/>
        </w:rPr>
      </w:r>
      <w:r>
        <w:rPr>
          <w:lang w:val="pt_PT" w:bidi="pt_PT"/>
        </w:rPr>
        <w:t>Ele sabia disso porque Jesus frequentemente ia lá com seus discípulos.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mais veio ao jardim com lanternas, tochas e armas?</w:t>
      </w:r>
    </w:p>
    <w:p>
      <w:pPr/>
      <w:r>
        <w:rPr>
          <w:lang w:val="pt_PT" w:bidi="pt_PT"/>
        </w:rPr>
      </w:r>
      <w:r>
        <w:rPr>
          <w:lang w:val="pt_PT" w:bidi="pt_PT"/>
        </w:rPr>
        <w:t>Judas, liderando um grupo de soldados e oficiais dos principais sacerdotes e fariseus, também vieram ao jardim.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perguntou a este grupo de pessoas no jardim?</w:t>
      </w:r>
    </w:p>
    <w:p>
      <w:pPr/>
      <w:r>
        <w:rPr>
          <w:lang w:val="pt_PT" w:bidi="pt_PT"/>
        </w:rPr>
      </w:r>
      <w:r>
        <w:rPr>
          <w:lang w:val="pt_PT" w:bidi="pt_PT"/>
        </w:rPr>
        <w:t>Jesus perguntou-lhes: “A quem vocês estão procurando?”.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grupo de pessoas disse que estava procurando por Jesus de Nazaré e Jesus respondeu: "Sou eu"?</w:t>
      </w:r>
    </w:p>
    <w:p>
      <w:pPr/>
      <w:r>
        <w:rPr>
          <w:lang w:val="pt_PT" w:bidi="pt_PT"/>
        </w:rPr>
      </w:r>
      <w:r>
        <w:rPr>
          <w:lang w:val="pt_PT" w:bidi="pt_PT"/>
        </w:rPr>
        <w:t>Os soldados e outros com eles recuaram e caíram no chão.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disse: "J</w:t>
      </w:r>
      <w:r>
        <w:rPr>
          <w:b/>
          <w:lang w:val="pt_PT" w:bidi="pt_PT"/>
        </w:rPr>
        <w:t>á afirmei que sou eu. Se é a mim que vocês procuram, então deixem que estes outros vão embora!</w:t>
      </w:r>
      <w:r>
        <w:rPr>
          <w:b/>
          <w:lang w:val="pt_PT" w:bidi="pt_PT"/>
        </w:rPr>
        <w:t>"?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isso para que se cumprisse a palavra que ele disse: “</w:t>
      </w:r>
      <w:r>
        <w:rPr>
          <w:lang w:val="pt_PT" w:bidi="pt_PT"/>
        </w:rPr>
        <w:t>Pai, de todos aqueles que me deste, nenhum se perdeu</w:t>
      </w:r>
      <w:r>
        <w:rPr>
          <w:lang w:val="pt_PT" w:bidi="pt_PT"/>
        </w:rPr>
        <w:t>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Pedro depois que Pedro cortou a orelha de Malco, o servo do sumo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Pedro: “</w:t>
      </w:r>
      <w:r>
        <w:rPr>
          <w:lang w:val="pt_PT" w:bidi="pt_PT"/>
        </w:rPr>
        <w:t>Guarde a sua espada! Por acaso você pensa que eu não vou beber o cálice de sofrimento que o Pai me deu?</w:t>
      </w:r>
      <w:r>
        <w:rPr>
          <w:lang w:val="pt_PT" w:bidi="pt_PT"/>
        </w:rPr>
        <w:t>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o grupo de soldados, seu capitão e os oficiais dos judeus prenderam Jesus, para onde o levaram?</w:t>
      </w:r>
    </w:p>
    <w:p>
      <w:pPr/>
      <w:r>
        <w:rPr>
          <w:lang w:val="pt_PT" w:bidi="pt_PT"/>
        </w:rPr>
      </w:r>
      <w:r>
        <w:rPr>
          <w:lang w:val="pt_PT" w:bidi="pt_PT"/>
        </w:rPr>
        <w:t>Primeiro levaram Jesus a Anás.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18.13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Anás?</w:t>
      </w:r>
    </w:p>
    <w:p>
      <w:pPr/>
      <w:r>
        <w:rPr>
          <w:lang w:val="pt_PT" w:bidi="pt_PT"/>
        </w:rPr>
      </w:r>
      <w:r>
        <w:rPr>
          <w:lang w:val="pt_PT" w:bidi="pt_PT"/>
        </w:rPr>
        <w:t>Anás era sogro de Caifás, que era sumo sacerdote naquele 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Pedro entrou no pátio do sumo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Outro discípulo, que era conhecido do sumo sacerdote, saiu e falou com a serva que estava guardando a porta, e ele trouxe Pedro para dentro.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18.19–21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resumo, como Jesus respondeu quando o sumo sacerdote o perguntou sobre seus discípulos e seu ensino?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falou abertamente ao mundo em público. Ele disse ao sumo sacerdote para perguntar àqueles que o ouviram sobre o que ele disse.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Anás interrogou Jesus, para onde ele enviou Jesus?</w:t>
      </w:r>
    </w:p>
    <w:p>
      <w:pPr/>
      <w:r>
        <w:rPr>
          <w:lang w:val="pt_PT" w:bidi="pt_PT"/>
        </w:rPr>
      </w:r>
      <w:r>
        <w:rPr>
          <w:lang w:val="pt_PT" w:bidi="pt_PT"/>
        </w:rPr>
        <w:t>Anás enviou Jesus a Caifás, o sumo sacerdote.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perguntou a Pedro se ele era um discípulo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que guardava a porta do pátio, as pessoas ao redor do fogo de brasas e um dos servos do sumo sacerdote, que era parente do homem cuja orelha Pedro havia cortado, todos perguntaram a Pedro se ele estava com Jesus ou se era discípulo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imediatamente após Pedro negar estar associado a Cristo pela terceira vez?</w:t>
      </w:r>
    </w:p>
    <w:p>
      <w:pPr/>
      <w:r>
        <w:rPr>
          <w:lang w:val="pt_PT" w:bidi="pt_PT"/>
        </w:rPr>
      </w:r>
      <w:r>
        <w:rPr>
          <w:lang w:val="pt_PT" w:bidi="pt_PT"/>
        </w:rPr>
        <w:t>Imediatamente após a terceira vez que Pedro negou estar associado a Cristo, o galo cantou.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aqueles que levaram Jesus ao Pretório não entraram nele?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entraram no Pretório para não se contaminarem e para poderem comer a Páscoa.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acusadores de Jesus responderam a Pilatos quando ele lhes perguntou: “</w:t>
      </w:r>
      <w:r>
        <w:rPr>
          <w:b/>
          <w:lang w:val="pt_PT" w:bidi="pt_PT"/>
        </w:rPr>
        <w:t>Que acusação vocês têm contra este homem</w:t>
      </w:r>
      <w:r>
        <w:rPr>
          <w:b/>
          <w:lang w:val="pt_PT" w:bidi="pt_PT"/>
        </w:rPr>
        <w:t>”?</w:t>
      </w:r>
    </w:p>
    <w:p>
      <w:pPr/>
      <w:r>
        <w:rPr>
          <w:lang w:val="pt_PT" w:bidi="pt_PT"/>
        </w:rPr>
      </w:r>
      <w:r>
        <w:rPr>
          <w:lang w:val="pt_PT" w:bidi="pt_PT"/>
        </w:rPr>
        <w:t>Responderam e disseram-lhe: “</w:t>
      </w:r>
      <w:r>
        <w:rPr>
          <w:lang w:val="pt_PT" w:bidi="pt_PT"/>
        </w:rPr>
        <w:t>O senhor acha que nós lhe entregaríamos este homem se ele não tivesse cometido algum crime?</w:t>
      </w:r>
      <w:r>
        <w:rPr>
          <w:lang w:val="pt_PT" w:bidi="pt_PT"/>
        </w:rPr>
        <w:t>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judeus levaram Jesus a Pilatos em vez de puni-lo eles mesmos?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queriam matar Jesus, mas não era lícito para eles condenar qualquer homem à morte sem permissão das autoridades romanas (Pilatos).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18.33–35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Pilatos perguntou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Pilatos perguntou a Jesus: "Você é o Rei dos Judeus?".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Pilatos sobre o reino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Pilatos que seu reino não faz parte deste mundo e não vem daqui.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propósito Jesus nasceu?</w:t>
      </w:r>
    </w:p>
    <w:p>
      <w:pPr/>
      <w:r>
        <w:rPr>
          <w:lang w:val="pt_PT" w:bidi="pt_PT"/>
        </w:rPr>
      </w:r>
      <w:r>
        <w:rPr>
          <w:lang w:val="pt_PT" w:bidi="pt_PT"/>
        </w:rPr>
        <w:t>Jesus nasceu para ser rei e para dar testemunho da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julgamento de Pilatos sobre Jesus após conversar com ele?</w:t>
      </w:r>
    </w:p>
    <w:p>
      <w:pPr/>
      <w:r>
        <w:rPr>
          <w:lang w:val="pt_PT" w:bidi="pt_PT"/>
        </w:rPr>
      </w:r>
      <w:r>
        <w:rPr>
          <w:lang w:val="pt_PT" w:bidi="pt_PT"/>
        </w:rPr>
        <w:t>Pilatos disse aos judeus: "Não encontro culpa neste homem".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18.39–40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Pilatos ofereceu libertar Jesus, o que os judeus gritaram para Pilatos?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clamaram novamente e disseram: “Não este homem, mas Barrabás”.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soldados fizeram a Jesus depois que Pilatos mandou açoitá-lo?</w:t>
      </w:r>
    </w:p>
    <w:p>
      <w:pPr/>
      <w:r>
        <w:rPr>
          <w:lang w:val="pt_PT" w:bidi="pt_PT"/>
        </w:rPr>
      </w:r>
      <w:r>
        <w:rPr>
          <w:lang w:val="pt_PT" w:bidi="pt_PT"/>
        </w:rPr>
        <w:t>Os soldados trançaram espinhos para fazer uma coroa, colocaram-na na cabeça de Jesus e vestiram-no com um manto púrpura. Eles se aproximaram dele e disseram: “Salve, rei dos judeus!” e bateram nele com 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Pilatos trouxe Jesus novamente para o povo?</w:t>
      </w:r>
    </w:p>
    <w:p>
      <w:pPr/>
      <w:r>
        <w:rPr>
          <w:lang w:val="pt_PT" w:bidi="pt_PT"/>
        </w:rPr>
      </w:r>
      <w:r>
        <w:rPr>
          <w:lang w:val="pt_PT" w:bidi="pt_PT"/>
        </w:rPr>
        <w:t>Pilatos trouxe Jesus para fora para o povo, para que soubessem que Pilatos não encontrou culpa em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estava vestindo quando Pilatos o trouxe de volta para o povo?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estava usando a coroa de espinhos e a veste púrpura.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disseram os principais sacerdotes e os oficiais quando viram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clamaram e disseram: “Crucifica-o, crucifica-o!”.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judeus disseram que deixou Pilatos ainda mais assustado?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disseram a Pilatos: “</w:t>
      </w:r>
      <w:r>
        <w:rPr>
          <w:lang w:val="pt_PT" w:bidi="pt_PT"/>
        </w:rPr>
        <w:t>Nós temos uma Lei, e ela diz que este homem deve morrer porque afirma que é o Filho de Deus</w:t>
      </w:r>
      <w:r>
        <w:rPr>
          <w:lang w:val="pt_PT" w:bidi="pt_PT"/>
        </w:rPr>
        <w:t>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quando Pilatos perguntou a Jesus: “De onde você vem”?</w:t>
      </w:r>
    </w:p>
    <w:p>
      <w:pPr/>
      <w:r>
        <w:rPr>
          <w:lang w:val="pt_PT" w:bidi="pt_PT"/>
        </w:rPr>
      </w:r>
      <w:r>
        <w:rPr>
          <w:lang w:val="pt_PT" w:bidi="pt_PT"/>
        </w:rPr>
        <w:t>Jesus não respondeu Pilatos.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deu a Pilatos poder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</w:t>
      </w:r>
      <w:r>
        <w:rPr>
          <w:lang w:val="pt_PT" w:bidi="pt_PT"/>
        </w:rPr>
        <w:t>Você só tem autoridade sobre mim porque ela lhe foi dada por Deus</w:t>
      </w:r>
      <w:r>
        <w:rPr>
          <w:lang w:val="pt_PT" w:bidi="pt_PT"/>
        </w:rPr>
        <w:t>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Embora Pilatos quisesse libertar Jesus, o que os judeus disseram que o impediu?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clamaram, dizendo: “</w:t>
      </w:r>
      <w:r>
        <w:rPr>
          <w:lang w:val="pt_PT" w:bidi="pt_PT"/>
        </w:rPr>
        <w:t>Se o senhor soltar esse homem, não é amigo do Imperador! Pois quem diz que é rei é inimigo do Imperador!</w:t>
      </w:r>
      <w:r>
        <w:rPr>
          <w:lang w:val="pt_PT" w:bidi="pt_PT"/>
        </w:rPr>
        <w:t>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última coisa que os principais sacerdotes disseram antes de Pilatos entregar Jesus a eles para ser crucificado?</w:t>
      </w:r>
    </w:p>
    <w:p>
      <w:pPr/>
      <w:r>
        <w:rPr>
          <w:lang w:val="pt_PT" w:bidi="pt_PT"/>
        </w:rPr>
      </w:r>
      <w:r>
        <w:rPr>
          <w:lang w:val="pt_PT" w:bidi="pt_PT"/>
        </w:rPr>
        <w:t>Os principais sacerdotes disseram: "Não temos rei senão César".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crucificaram Jesus?</w:t>
      </w:r>
    </w:p>
    <w:p>
      <w:pPr/>
      <w:r>
        <w:rPr>
          <w:lang w:val="pt_PT" w:bidi="pt_PT"/>
        </w:rPr>
      </w:r>
      <w:r>
        <w:rPr>
          <w:lang w:val="pt_PT" w:bidi="pt_PT"/>
        </w:rPr>
        <w:t>Crucificaram Jesus no Gólgota, que significa "O Lugar da Caveira".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foi o único crucificado lá naquele dia?</w:t>
      </w:r>
    </w:p>
    <w:p>
      <w:pPr/>
      <w:r>
        <w:rPr>
          <w:lang w:val="pt_PT" w:bidi="pt_PT"/>
        </w:rPr>
      </w:r>
      <w:r>
        <w:rPr>
          <w:lang w:val="pt_PT" w:bidi="pt_PT"/>
        </w:rPr>
        <w:t>Não. Dois outros homens, um de cada lado de Jesus, foram crucificados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Pilatos escreveu na placa que foi colocada na cruz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No letreiro, ele escreveu: "Jesus DE NAZARÉ, O REI DOS JUDEUS".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quais idiomas estava escrito o letreiro na cruz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 placa estava escrita em hebraico, latim e grego.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soldados fizeram com as vestes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soldados dividiram as roupas de Jesus em quatro partes, uma parte para cada soldado. Mas lançaram sortes para ver quem ficaria com a camisa de Jesus, que não tinha costuras.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soldados fizeram essas coisas com as vestes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Isso aconteceu para que se cumprisse a Escritura que dizia: “Repartiram entre si as minhas vestes”.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soldados fizeram com as vestes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soldados dividiram as vestes de Jesus em quatro partes, uma parte para cada soldado. Mas lançaram sortes para ver quem ficaria com a camisa de Jesus, que era sem costuras.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estava perto da cruz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 mãe de Jesus, a irmã de sua mãe, Maria, esposa de Clopas, Maria Madalena e o discípulo a quem Jesus amava estavam perto da cruz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à sua mãe quando viu sua mãe e o discípulo que ele amava de pé por perto?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ela: “Mulher, veja, aqui está o seu filho!”.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discípulo amado por Jesus fez depois que Jesus lhe disse: “Veja, aqui está sua mãe!”?</w:t>
      </w:r>
    </w:p>
    <w:p>
      <w:pPr/>
      <w:r>
        <w:rPr>
          <w:lang w:val="pt_PT" w:bidi="pt_PT"/>
        </w:rPr>
      </w:r>
      <w:r>
        <w:rPr>
          <w:lang w:val="pt_PT" w:bidi="pt_PT"/>
        </w:rPr>
        <w:t>Dessa hora em diante, o discípulo que Jesus amava levou a mãe de Jesus para a sua própria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disse: "Tenho sede"?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isso para que as escrituras se cumprissem.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depois de ter tomado o vinagre da esponja que foi levada à sua boca?</w:t>
      </w:r>
    </w:p>
    <w:p>
      <w:pPr/>
      <w:r>
        <w:rPr>
          <w:lang w:val="pt_PT" w:bidi="pt_PT"/>
        </w:rPr>
      </w:r>
      <w:r>
        <w:rPr>
          <w:lang w:val="pt_PT" w:bidi="pt_PT"/>
        </w:rPr>
        <w:t>Depois de tomar o vinagre, Jesus disse: "Está consumado". Então ele inclinou a cabeça e entregou o espírito.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judeus queriam que Pilatos quebrasse as pernas dos homens executados?</w:t>
      </w:r>
    </w:p>
    <w:p>
      <w:pPr/>
      <w:r>
        <w:rPr>
          <w:lang w:val="pt_PT" w:bidi="pt_PT"/>
        </w:rPr>
      </w:r>
      <w:r>
        <w:rPr>
          <w:lang w:val="pt_PT" w:bidi="pt_PT"/>
        </w:rPr>
        <w:t>Era a Preparação e para que os corpos não permanecessem na cruz durante o sábado (pois aquele sábado era um dia importante), os judeus pediram a Pilatos que as pernas dos executados fossem quebradas para que morressem rapidamente e seus corpos pudessem ser retirados.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soldados não quebraram as pernas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Não quebraram as pernas de Jesus, porque viram que ele já estava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soldados fizeram a Jesus depois de verem que ele já estava morto?</w:t>
      </w:r>
    </w:p>
    <w:p>
      <w:pPr/>
      <w:r>
        <w:rPr>
          <w:lang w:val="pt_PT" w:bidi="pt_PT"/>
        </w:rPr>
      </w:r>
      <w:r>
        <w:rPr>
          <w:lang w:val="pt_PT" w:bidi="pt_PT"/>
        </w:rPr>
        <w:t>Um dos soldados perfurou o lado de Jesus com uma lança e imediatamente saiu sangue e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 que viu todas essas coisas sobre a crucificação de Jesus deu testemunho delas?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viu, deu testemunho desses eventos para que você também possa crer.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19.36–37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pernas de Jesus não foram quebradas e por que Jesus foi perfurado com uma lança?</w:t>
      </w:r>
    </w:p>
    <w:p>
      <w:pPr/>
      <w:r>
        <w:rPr>
          <w:lang w:val="pt_PT" w:bidi="pt_PT"/>
        </w:rPr>
      </w:r>
      <w:r>
        <w:rPr>
          <w:lang w:val="pt_PT" w:bidi="pt_PT"/>
        </w:rPr>
        <w:t>Essas coisas aconteceram para que a escritura se cumprisse: “Nenhum osso dele será quebrado” e novamente, “Eles olharão para aquele a quem traspassaram”.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veio e pediu para levar o corpo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José de Arimateia pediu a Pilatos que pudesse levar o corpo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veio com José de Arimateia para levar o corpo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Nicodemos veio com José de Arimateia.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19.40–41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de Arimateia e Nicodemos fizeram com o corpo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envolveram o corpo de Jesus em panos de linho com especiarias. Em seguida, colocaram o corpo de Jesus em um túmulo novo que estava em um jardim.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Maria Madalena veio ao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Ela veio ao túmulo bem cedo no primeiro dia da semana.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Maria Madalena viu quando chegou ao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Ela viu que a pedra havia sido removida do túmulo.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Maria Madalena disse aos dois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Ela lhes disse: “Levaram o Senhor do sepulcro e não sabemos onde o colocaram”.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Simão Pedro e o outro discípulo fizeram depois de ouvirem o que Maria Madalena disse?</w:t>
      </w:r>
    </w:p>
    <w:p>
      <w:pPr/>
      <w:r>
        <w:rPr>
          <w:lang w:val="pt_PT" w:bidi="pt_PT"/>
        </w:rPr>
      </w:r>
      <w:r>
        <w:rPr>
          <w:lang w:val="pt_PT" w:bidi="pt_PT"/>
        </w:rPr>
        <w:t>Ambos foram ao túmulo.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Simão Pedro viu no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Pedro viu os panos de linho ali. O pano que estava sobre a sua cabeça não estava com os panos de linho, mas estava dobrado em seu lugar, separado.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do outro discípulo ao que viu no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Ele viu e acreditou.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Maria viu quando se abaixou e olhou para dentro do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Ela viu dois anjos vestidos de branco sentados, um à cabeceira e outro aos pés, onde o corpo de Jesus tinha estado.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anjos disseram a Maria?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perguntaram a ela: "Mulher, por que você está chorando?".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Maria se virou, o que ela viu?</w:t>
      </w:r>
    </w:p>
    <w:p>
      <w:pPr/>
      <w:r>
        <w:rPr>
          <w:lang w:val="pt_PT" w:bidi="pt_PT"/>
        </w:rPr>
      </w:r>
      <w:r>
        <w:rPr>
          <w:lang w:val="pt_PT" w:bidi="pt_PT"/>
        </w:rPr>
        <w:t>Ela viu Jesus em pé ali, mas não sabia que era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Maria pensava que Jesus era?</w:t>
      </w:r>
    </w:p>
    <w:p>
      <w:pPr/>
      <w:r>
        <w:rPr>
          <w:lang w:val="pt_PT" w:bidi="pt_PT"/>
        </w:rPr>
      </w:r>
      <w:r>
        <w:rPr>
          <w:lang w:val="pt_PT" w:bidi="pt_PT"/>
        </w:rPr>
        <w:t>Ela pensou que ele fosse o jardineiro.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Maria reconheceu Jesus?</w:t>
      </w:r>
    </w:p>
    <w:p>
      <w:pPr/>
      <w:r>
        <w:rPr>
          <w:lang w:val="pt_PT" w:bidi="pt_PT"/>
        </w:rPr>
      </w:r>
      <w:r>
        <w:rPr>
          <w:lang w:val="pt_PT" w:bidi="pt_PT"/>
        </w:rPr>
        <w:t>Ela reconheceu Jesus quando ele disse seu nome, "Maria".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a Maria para não se apegar a 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ela para não se apegar a ele porque ainda não tinha subido ao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Maria para dizer aos seus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ela para dizer aos seus irmãos que ele ascenderá ao seu Pai e ao Pai deles, ao seu Deus e ao Deus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Maria Madalena fez depois de ver a pedra removida do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Ela correu e contou aos outros discípulos a mensagem de Jesus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onde os discípulos estavam na noite do primeiro dia da semana?</w:t>
      </w:r>
    </w:p>
    <w:p>
      <w:pPr/>
      <w:r>
        <w:rPr>
          <w:lang w:val="pt_PT" w:bidi="pt_PT"/>
        </w:rPr>
      </w:r>
      <w:r>
        <w:rPr>
          <w:lang w:val="pt_PT" w:bidi="pt_PT"/>
        </w:rPr>
        <w:t>Jesus veio e ficou no meio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mostrou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Ele mostrou-lhes as mãos e o lado.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discípulos que faria?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estava enviando os discípulos assim como seu Pai o enviou.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seus discípulos depois de soprar sobre eles?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disse: “Recebam o Espírito Santo. Os pecados de quem vocês perdoarem, serão perdoados; os pecados de quem vocês retiverem, serão retidos”.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dos discípulos não estava presente com os outros discípulos quando eles viram Jesus?</w:t>
      </w:r>
    </w:p>
    <w:p>
      <w:pPr/>
      <w:r>
        <w:rPr>
          <w:lang w:val="pt_PT" w:bidi="pt_PT"/>
        </w:rPr>
      </w:r>
      <w:r>
        <w:rPr>
          <w:lang w:val="pt_PT" w:bidi="pt_PT"/>
        </w:rPr>
        <w:t>Tomé, um dos doze, chamado Dídimo, não estava com os outros discípulos quando Jesus veio.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Tomé disse que seria necessário para ele acreditar que Jesus estava vivo?</w:t>
      </w:r>
    </w:p>
    <w:p>
      <w:pPr/>
      <w:r>
        <w:rPr>
          <w:lang w:val="pt_PT" w:bidi="pt_PT"/>
        </w:rPr>
      </w:r>
      <w:r>
        <w:rPr>
          <w:lang w:val="pt_PT" w:bidi="pt_PT"/>
        </w:rPr>
        <w:t>Tomé disse que teria que ver a marca dos pregos nas mãos de Jesus e colocar seus dedos nas marcas dos pregos e colocar sua mão no lado de Jesus antes de acreditar.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Tomé viu Jesus?</w:t>
      </w:r>
    </w:p>
    <w:p>
      <w:pPr/>
      <w:r>
        <w:rPr>
          <w:lang w:val="pt_PT" w:bidi="pt_PT"/>
        </w:rPr>
      </w:r>
      <w:r>
        <w:rPr>
          <w:lang w:val="pt_PT" w:bidi="pt_PT"/>
        </w:rPr>
        <w:t>Oito dias depois, enquanto as portas estavam fechadas, Tomé estava com os outros discípulos quando Jesus veio e ficou entre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Tomé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Tomé para estender o dedo e ver as mãos de Jesus e estender a mão e colocá-la no lado de Jesus. Jesus então disse a Tomé para não ser incrédulo, mas crer.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Tomé disse a Jesus?</w:t>
      </w:r>
    </w:p>
    <w:p>
      <w:pPr/>
      <w:r>
        <w:rPr>
          <w:lang w:val="pt_PT" w:bidi="pt_PT"/>
        </w:rPr>
      </w:r>
      <w:r>
        <w:rPr>
          <w:lang w:val="pt_PT" w:bidi="pt_PT"/>
        </w:rPr>
        <w:t>Tomé disse: “Meu Senhor e meu Deus”.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era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“Bem-aventurados os que não viram e creram”.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fez outros sinais que não foram escritos no livro?</w:t>
      </w:r>
    </w:p>
    <w:p>
      <w:pPr/>
      <w:r>
        <w:rPr>
          <w:lang w:val="pt_PT" w:bidi="pt_PT"/>
        </w:rPr>
      </w:r>
      <w:r>
        <w:rPr>
          <w:lang w:val="pt_PT" w:bidi="pt_PT"/>
        </w:rPr>
        <w:t>Sim, Jesus fez muitos outros sinais na presença dos discípulos que não foram escritos no livro de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20.31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sinais foram escritos no livro?</w:t>
      </w:r>
    </w:p>
    <w:p>
      <w:pPr/>
      <w:r>
        <w:rPr>
          <w:lang w:val="pt_PT" w:bidi="pt_PT"/>
        </w:rPr>
      </w:r>
      <w:r>
        <w:rPr>
          <w:lang w:val="pt_PT" w:bidi="pt_PT"/>
        </w:rPr>
        <w:t>Foram escritas para que você creia que Jesus é o Cristo, o Filho de Deus e para que, ao crer, você tenha vida em seu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estavam os discípulos quando Jesus se mostrou a eles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estavam no Mar de Tiberíades quando Jesus se mostrou a eles novamente.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discípulos estavam no Mar de Tiberíades?</w:t>
      </w:r>
    </w:p>
    <w:p>
      <w:pPr/>
      <w:r>
        <w:rPr>
          <w:lang w:val="pt_PT" w:bidi="pt_PT"/>
        </w:rPr>
      </w:r>
      <w:r>
        <w:rPr>
          <w:lang w:val="pt_PT" w:bidi="pt_PT"/>
        </w:rPr>
        <w:t>Simão Pedro, Tomé, chamado Dídimo, Natanael de Caná na Galileia, os filhos de Zebedeu e dois outros discípulos de Jesus estavam no Mar de Tiberíades.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esses discípulos estavam fazendo?</w:t>
      </w:r>
    </w:p>
    <w:p>
      <w:pPr/>
      <w:r>
        <w:rPr>
          <w:lang w:val="pt_PT" w:bidi="pt_PT"/>
        </w:rPr>
      </w:r>
      <w:r>
        <w:rPr>
          <w:lang w:val="pt_PT" w:bidi="pt_PT"/>
        </w:rPr>
        <w:t>Esses discípulos tinham ido pescar, mas não pegaram nada a noite toda.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discípulos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discípulos para lançarem a rede do lado direito do barco e eles pegariam alguns peixes.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os discípulos lançaram a rede?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conseguiam puxar a rede porque havia muitos peixes nela.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Simão Pedro fez quando o discípulo que Jesus amava disse: “É o Senhor”?</w:t>
      </w:r>
    </w:p>
    <w:p>
      <w:pPr/>
      <w:r>
        <w:rPr>
          <w:lang w:val="pt_PT" w:bidi="pt_PT"/>
        </w:rPr>
      </w:r>
      <w:r>
        <w:rPr>
          <w:lang w:val="pt_PT" w:bidi="pt_PT"/>
        </w:rPr>
        <w:t>Ele ajustou sua veste externa em torno de si e se lançou ao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outros discípulos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Os outros discípulos vieram no barco, puxando a rede cheia de peixes.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discípulos para fazerem com alguns dos peixes que haviam pescado?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discípulos para trazerem alguns dos peixes que acabaram de pegar.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vezes Jesus já havia se mostrado aos discípulos desde que ressuscitou?</w:t>
      </w:r>
    </w:p>
    <w:p>
      <w:pPr/>
      <w:r>
        <w:rPr>
          <w:lang w:val="pt_PT" w:bidi="pt_PT"/>
        </w:rPr>
      </w:r>
      <w:r>
        <w:rPr>
          <w:lang w:val="pt_PT" w:bidi="pt_PT"/>
        </w:rPr>
        <w:t>Esta foi a terceira vez que Jesus se mostrou aos discípulos desde que ressuscitou.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o café da manhã, qual foi a primeira coisa que Jesus perguntou a Simão Pedro?</w:t>
      </w:r>
    </w:p>
    <w:p>
      <w:pPr/>
      <w:r>
        <w:rPr>
          <w:lang w:val="pt_PT" w:bidi="pt_PT"/>
        </w:rPr>
      </w:r>
      <w:r>
        <w:rPr>
          <w:lang w:val="pt_PT" w:bidi="pt_PT"/>
        </w:rPr>
        <w:t>Jesus perguntou a Simão Pedro se Simão amava Jesus mais do que estes.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Simão Pedro respondeu a Jesus na terceira vez que Jesus perguntou a Pedro se ele amava Jesus?</w:t>
      </w:r>
    </w:p>
    <w:p>
      <w:pPr/>
      <w:r>
        <w:rPr>
          <w:lang w:val="pt_PT" w:bidi="pt_PT"/>
        </w:rPr>
      </w:r>
      <w:r>
        <w:rPr>
          <w:lang w:val="pt_PT" w:bidi="pt_PT"/>
        </w:rPr>
        <w:t>A terceira vez que lhe foi perguntado, Pedro respondeu: “Senhor, tu sabes todas as coisas; tu sabes que eu te amo”.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21.17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terceira vez que Pedro responde à pergunta de Jesus: "Você me ama?", o que Jesus diz a Pedro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Pela terceira vez, Jesus lhe disse: “</w:t>
      </w:r>
      <w:r>
        <w:rPr>
          <w:lang w:val="pt_PT" w:bidi="pt_PT"/>
        </w:rPr>
        <w:t>Tome conta das minhas ovelhas</w:t>
      </w:r>
      <w:r>
        <w:rPr>
          <w:lang w:val="pt_PT" w:bidi="pt_PT"/>
        </w:rPr>
        <w:t>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Simão Pedro que iria acontecer com ele quando Simão ficasse velho?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Simão Pedro que, quando ele ficasse velho, estenderia as mãos e outra pessoa o vestiria e o levaria para onde ele não desejasse 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a Pedro o que iria acontecer com ele quando ficasse velho?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isso para indicar com que tipo de morte Pedro glorificaria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Simão Pedro perguntou a Jesus sobre o discípulo que Jesus amava?</w:t>
      </w:r>
    </w:p>
    <w:p>
      <w:pPr/>
      <w:r>
        <w:rPr>
          <w:lang w:val="pt_PT" w:bidi="pt_PT"/>
        </w:rPr>
      </w:r>
      <w:r>
        <w:rPr>
          <w:lang w:val="pt_PT" w:bidi="pt_PT"/>
        </w:rPr>
        <w:t>Pedro perguntou a Jesus: “Senhor, o que este homem fará?”.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à pergunta de Pedro: “Senhor, o que este homem fará”?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Pedro: "Você me siga".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João 21.24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escreveu este livro e do que ele dá testemunho?</w:t>
      </w:r>
    </w:p>
    <w:p>
      <w:pPr/>
      <w:r>
        <w:rPr>
          <w:lang w:val="pt_PT" w:bidi="pt_PT"/>
        </w:rPr>
      </w:r>
      <w:r>
        <w:rPr>
          <w:lang w:val="pt_PT" w:bidi="pt_PT"/>
        </w:rPr>
        <w:t>O discípulo que Jesus amava escreveu este livro e testemunha que os eventos descritos no livro são verdadeiros.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