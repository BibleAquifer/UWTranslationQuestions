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GEN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criou no princípio?</w:t>
      </w:r>
    </w:p>
    <w:p>
      <w:pPr/>
      <w:r>
        <w:rPr>
          <w:lang w:val="pt_PT" w:bidi="pt_PT"/>
        </w:rPr>
      </w:r>
      <w:r>
        <w:rPr>
          <w:lang w:val="pt_PT" w:bidi="pt_PT"/>
        </w:rPr>
        <w:t>Deus criou os céus 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Espírito de Deus estava fazendo no início?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de Deus movia-se sobre a superfície das águas.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criou a luz?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disse: "Haja luz".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no segundo dia?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o céu entre as extensões das águas.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chamou de terra seca e as águas acumuladas?</w:t>
      </w:r>
    </w:p>
    <w:p>
      <w:pPr/>
      <w:r>
        <w:rPr>
          <w:lang w:val="pt_PT" w:bidi="pt_PT"/>
        </w:rPr>
      </w:r>
      <w:r>
        <w:rPr>
          <w:lang w:val="pt_PT" w:bidi="pt_PT"/>
        </w:rPr>
        <w:t>Deus chamou a terra seca de "Terra" e o ajuntamento das águas ele chamou de "mares".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seres vivos Deus criou no terceiro dia?</w:t>
      </w:r>
    </w:p>
    <w:p>
      <w:pPr/>
      <w:r>
        <w:rPr>
          <w:lang w:val="pt_PT" w:bidi="pt_PT"/>
        </w:rPr>
      </w:r>
      <w:r>
        <w:rPr>
          <w:lang w:val="pt_PT" w:bidi="pt_PT"/>
        </w:rPr>
        <w:t>Deus criou plantas, árvores frutíferas e vegetação no terceiro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propósito das luzes no céu?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separar o dia da noite, servir como sinais para as estações e para os dias e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no quarto dia?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as duas grandes luzes e as estrelas.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no quinto dia?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os seres vivos das águas e as aves.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Deus deu às criaturas marinhas e aves?</w:t>
      </w:r>
    </w:p>
    <w:p>
      <w:pPr/>
      <w:r>
        <w:rPr>
          <w:lang w:val="pt_PT" w:bidi="pt_PT"/>
        </w:rPr>
      </w:r>
      <w:r>
        <w:rPr>
          <w:lang w:val="pt_PT" w:bidi="pt_PT"/>
        </w:rPr>
        <w:t>Sede fecundos e multiplicai-vos.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à sua imagem?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o homem à sua imagem.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1.26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quais coisas o homem foi feito para governar?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o homem para governar sobre os peixes do mar, sobre as aves do céu, sobre o gado, sobre toda a terra e sobre todo réptil que se move sobre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diferente na maneira como Deus fez o homem?</w:t>
      </w:r>
    </w:p>
    <w:p>
      <w:pPr/>
      <w:r>
        <w:rPr>
          <w:lang w:val="pt_PT" w:bidi="pt_PT"/>
        </w:rPr>
      </w:r>
      <w:r>
        <w:rPr>
          <w:lang w:val="pt_PT" w:bidi="pt_PT"/>
        </w:rPr>
        <w:t>Deus criou o homem à sua própria imagem.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Deus deu ao homem?</w:t>
      </w:r>
    </w:p>
    <w:p>
      <w:pPr/>
      <w:r>
        <w:rPr>
          <w:lang w:val="pt_PT" w:bidi="pt_PT"/>
        </w:rPr>
      </w:r>
      <w:r>
        <w:rPr>
          <w:lang w:val="pt_PT" w:bidi="pt_PT"/>
        </w:rPr>
        <w:t>Sede fecundos e multiplicai-vos, enchei a terra e sujeitai-a.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deu ao homem para comer?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 eles toda planta que dá semente e toda árvore com fruto.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Deus viu tudo o que havia feito, o que Ele achou disso?</w:t>
      </w:r>
    </w:p>
    <w:p>
      <w:pPr/>
      <w:r>
        <w:rPr>
          <w:lang w:val="pt_PT" w:bidi="pt_PT"/>
        </w:rPr>
      </w:r>
      <w:r>
        <w:rPr>
          <w:lang w:val="pt_PT" w:bidi="pt_PT"/>
        </w:rPr>
        <w:t>Deus achou que era muito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no sétimo dia?</w:t>
      </w:r>
    </w:p>
    <w:p>
      <w:pPr/>
      <w:r>
        <w:rPr>
          <w:lang w:val="pt_PT" w:bidi="pt_PT"/>
        </w:rPr>
      </w:r>
      <w:r>
        <w:rPr>
          <w:lang w:val="pt_PT" w:bidi="pt_PT"/>
        </w:rPr>
        <w:t>Ele descansou de todo o seu trabalho, abençoou e santificou 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Antes de Yahweh fazer chover, como a terra era regada?</w:t>
      </w:r>
    </w:p>
    <w:p>
      <w:pPr/>
      <w:r>
        <w:rPr>
          <w:lang w:val="pt_PT" w:bidi="pt_PT"/>
        </w:rPr>
      </w:r>
      <w:r>
        <w:rPr>
          <w:lang w:val="pt_PT" w:bidi="pt_PT"/>
        </w:rPr>
        <w:t>Uma névoa subiu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fez o homem?</w:t>
      </w:r>
    </w:p>
    <w:p>
      <w:pPr/>
      <w:r>
        <w:rPr>
          <w:lang w:val="pt_PT" w:bidi="pt_PT"/>
        </w:rPr>
      </w:r>
      <w:r>
        <w:rPr>
          <w:lang w:val="pt_PT" w:bidi="pt_PT"/>
        </w:rPr>
        <w:t>Yahweh formou o homem do pó da terra e soprou nele o fôlego de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Yahweh colocou o homem pela primeira vez?</w:t>
      </w:r>
    </w:p>
    <w:p>
      <w:pPr/>
      <w:r>
        <w:rPr>
          <w:lang w:val="pt_PT" w:bidi="pt_PT"/>
        </w:rPr>
      </w:r>
      <w:r>
        <w:rPr>
          <w:lang w:val="pt_PT" w:bidi="pt_PT"/>
        </w:rPr>
        <w:t>No jardim no Éden.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duas árvores estavam no meio do jardim?</w:t>
      </w:r>
    </w:p>
    <w:p>
      <w:pPr/>
      <w:r>
        <w:rPr>
          <w:lang w:val="pt_PT" w:bidi="pt_PT"/>
        </w:rPr>
      </w:r>
      <w:r>
        <w:rPr>
          <w:lang w:val="pt_PT" w:bidi="pt_PT"/>
        </w:rPr>
        <w:t>A árvore da vida e a árvore do conhecimento do bem e do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deveria fazer no jardim?</w:t>
      </w:r>
    </w:p>
    <w:p>
      <w:pPr/>
      <w:r>
        <w:rPr>
          <w:lang w:val="pt_PT" w:bidi="pt_PT"/>
        </w:rPr>
      </w:r>
      <w:r>
        <w:rPr>
          <w:lang w:val="pt_PT" w:bidi="pt_PT"/>
        </w:rPr>
        <w:t>Ele deveria trabalhar e cuidar do jardim.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Yahweh deu ao homem sobre o que comer?</w:t>
      </w:r>
    </w:p>
    <w:p>
      <w:pPr/>
      <w:r>
        <w:rPr>
          <w:lang w:val="pt_PT" w:bidi="pt_PT"/>
        </w:rPr>
      </w:r>
      <w:r>
        <w:rPr>
          <w:lang w:val="pt_PT" w:bidi="pt_PT"/>
        </w:rPr>
        <w:t>Você pode comer livremente de todas as árvores do jardim, exceto da árvore do conhecimento do bem e do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aconteceria se o homem violasse este mandamento?</w:t>
      </w:r>
    </w:p>
    <w:p>
      <w:pPr/>
      <w:r>
        <w:rPr>
          <w:lang w:val="pt_PT" w:bidi="pt_PT"/>
        </w:rPr>
      </w:r>
      <w:r>
        <w:rPr>
          <w:lang w:val="pt_PT" w:bidi="pt_PT"/>
        </w:rPr>
        <w:t>No dia em que o homem violasse o mandamento, ele certamente morreria.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não era bom?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não era bom que o homem estivesse sozinho.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colocou para o homem fazer com cada criatura viva?</w:t>
      </w:r>
    </w:p>
    <w:p>
      <w:pPr/>
      <w:r>
        <w:rPr>
          <w:lang w:val="pt_PT" w:bidi="pt_PT"/>
        </w:rPr>
      </w:r>
      <w:r>
        <w:rPr>
          <w:lang w:val="pt_PT" w:bidi="pt_PT"/>
        </w:rPr>
        <w:t>O homem deu nome a cada criatura viva.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não foi encontrado entre todas as criaturas vivas?</w:t>
      </w:r>
    </w:p>
    <w:p>
      <w:pPr/>
      <w:r>
        <w:rPr>
          <w:lang w:val="pt_PT" w:bidi="pt_PT"/>
        </w:rPr>
      </w:r>
      <w:r>
        <w:rPr>
          <w:lang w:val="pt_PT" w:bidi="pt_PT"/>
        </w:rPr>
        <w:t>Não foi encontrada uma ajudante adequada para 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fez a mulher?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o homem dormir, tirou uma das costelas do homem e fez a mulher a partir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homem a chamou de "mulher"?</w:t>
      </w:r>
    </w:p>
    <w:p>
      <w:pPr/>
      <w:r>
        <w:rPr>
          <w:lang w:val="pt_PT" w:bidi="pt_PT"/>
        </w:rPr>
      </w:r>
      <w:r>
        <w:rPr>
          <w:lang w:val="pt_PT" w:bidi="pt_PT"/>
        </w:rPr>
        <w:t>Porque ela foi tirada do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homem e uma mulher se tornam uma só carne?</w:t>
      </w:r>
    </w:p>
    <w:p>
      <w:pPr/>
      <w:r>
        <w:rPr>
          <w:lang w:val="pt_PT" w:bidi="pt_PT"/>
        </w:rPr>
      </w:r>
      <w:r>
        <w:rPr>
          <w:lang w:val="pt_PT" w:bidi="pt_PT"/>
        </w:rPr>
        <w:t>O homem é unido à mulher como sua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homem e sua esposa estavam envergonhados de estarem nus?</w:t>
      </w:r>
    </w:p>
    <w:p>
      <w:pPr/>
      <w:r>
        <w:rPr>
          <w:lang w:val="pt_PT" w:bidi="pt_PT"/>
        </w:rPr>
      </w:r>
      <w:r>
        <w:rPr>
          <w:lang w:val="pt_PT" w:bidi="pt_PT"/>
        </w:rPr>
        <w:t>Não.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primeira pergunta que a serpente fez à mulher?</w:t>
      </w:r>
    </w:p>
    <w:p>
      <w:pPr/>
      <w:r>
        <w:rPr>
          <w:lang w:val="pt_PT" w:bidi="pt_PT"/>
        </w:rPr>
      </w:r>
      <w:r>
        <w:rPr>
          <w:lang w:val="pt_PT" w:bidi="pt_PT"/>
        </w:rPr>
        <w:t>A serpente perguntou à mulher: “Deus realmente disse: ‘Vocês não devem comer de nenhuma árvore do jardim?’”.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mulher disse que Deus lhes disse que morreriam se comessem da árvore no meio do jardim, o que a serpente disse?</w:t>
      </w:r>
    </w:p>
    <w:p>
      <w:pPr/>
      <w:r>
        <w:rPr>
          <w:lang w:val="pt_PT" w:bidi="pt_PT"/>
        </w:rPr>
      </w:r>
      <w:r>
        <w:rPr>
          <w:lang w:val="pt_PT" w:bidi="pt_PT"/>
        </w:rPr>
        <w:t>A serpente disse: “Certamente não morrereis”.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serpente disse que aconteceria ao homem e à mulher se eles comessem do fruto?</w:t>
      </w:r>
    </w:p>
    <w:p>
      <w:pPr/>
      <w:r>
        <w:rPr>
          <w:lang w:val="pt_PT" w:bidi="pt_PT"/>
        </w:rPr>
      </w:r>
      <w:r>
        <w:rPr>
          <w:lang w:val="pt_PT" w:bidi="pt_PT"/>
        </w:rPr>
        <w:t>A serpente disse que eles seriam como Deus, conhecendo o bem e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atraiu a mulher para o fruto da árvore?</w:t>
      </w:r>
    </w:p>
    <w:p>
      <w:pPr/>
      <w:r>
        <w:rPr>
          <w:lang w:val="pt_PT" w:bidi="pt_PT"/>
        </w:rPr>
      </w:r>
      <w:r>
        <w:rPr>
          <w:lang w:val="pt_PT" w:bidi="pt_PT"/>
        </w:rPr>
        <w:t>Ela viu que era bom para comer, agradável aos olhos e desejável para dar sabedoria.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comeu do fruto?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comeu e deu ao seu marido, que também comeu.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eles quando comeram do fruto?</w:t>
      </w:r>
    </w:p>
    <w:p>
      <w:pPr/>
      <w:r>
        <w:rPr>
          <w:lang w:val="pt_PT" w:bidi="pt_PT"/>
        </w:rPr>
      </w:r>
      <w:r>
        <w:rPr>
          <w:lang w:val="pt_PT" w:bidi="pt_PT"/>
        </w:rPr>
        <w:t>Quando comeram, seus olhos foram abertos e eles souberam que estavam nus.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e a mulher fizeram quando Deus entrou no jardim?</w:t>
      </w:r>
    </w:p>
    <w:p>
      <w:pPr/>
      <w:r>
        <w:rPr>
          <w:lang w:val="pt_PT" w:bidi="pt_PT"/>
        </w:rPr>
      </w:r>
      <w:r>
        <w:rPr>
          <w:lang w:val="pt_PT" w:bidi="pt_PT"/>
        </w:rPr>
        <w:t>Eles se esconderam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homem se escondeu de Deus quando Ele entrou no jardim?</w:t>
      </w:r>
    </w:p>
    <w:p>
      <w:pPr/>
      <w:r>
        <w:rPr>
          <w:lang w:val="pt_PT" w:bidi="pt_PT"/>
        </w:rPr>
      </w:r>
      <w:r>
        <w:rPr>
          <w:lang w:val="pt_PT" w:bidi="pt_PT"/>
        </w:rPr>
        <w:t>O homem se escondeu de Deus porque estava nu e portanto, com medo.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homem disse ser responsável por lhe dar o fruto?</w:t>
      </w:r>
    </w:p>
    <w:p>
      <w:pPr/>
      <w:r>
        <w:rPr>
          <w:lang w:val="pt_PT" w:bidi="pt_PT"/>
        </w:rPr>
      </w:r>
      <w:r>
        <w:rPr>
          <w:lang w:val="pt_PT" w:bidi="pt_PT"/>
        </w:rPr>
        <w:t>O homem disse que a mulher era responsável.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 mulher disse que era responsável por dar a ela o fruto?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disse que a serpente a enganou.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relacionamento Deus disse que causaria a existir entre a serpente e a mulher?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causaria conflito entre 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maldição que Deus deu à mulher em relação ao parto?</w:t>
      </w:r>
    </w:p>
    <w:p>
      <w:pPr/>
      <w:r>
        <w:rPr>
          <w:lang w:val="pt_PT" w:bidi="pt_PT"/>
        </w:rPr>
      </w:r>
      <w:r>
        <w:rPr>
          <w:lang w:val="pt_PT" w:bidi="pt_PT"/>
        </w:rPr>
        <w:t>Deus multiplicou grandemente a dor da mulher no parto.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maldição que Deus deu ao homem em relação ao seu trabalho?</w:t>
      </w:r>
    </w:p>
    <w:p>
      <w:pPr/>
      <w:r>
        <w:rPr>
          <w:lang w:val="pt_PT" w:bidi="pt_PT"/>
        </w:rPr>
      </w:r>
      <w:r>
        <w:rPr>
          <w:lang w:val="pt_PT" w:bidi="pt_PT"/>
        </w:rPr>
        <w:t>Deus amaldiçoou a terra para que somente com trabalho árduo o homem pudesse comer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nome o homem deu à mulher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O homem chamou a mulher de Eva, porque ela era a mãe de todos os viventes.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para Adão e Eva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vestes de peles para vesti-los.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disse que agora Adão não deve comer da árvore da vida?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que, como Adão agora conhecia o bem e o mal, ele não deveria comer da árvore da vida, porque então viveria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para impedir Adão de comer da árvore da vida?</w:t>
      </w:r>
    </w:p>
    <w:p>
      <w:pPr/>
      <w:r>
        <w:rPr>
          <w:lang w:val="pt_PT" w:bidi="pt_PT"/>
        </w:rPr>
      </w:r>
      <w:r>
        <w:rPr>
          <w:lang w:val="pt_PT" w:bidi="pt_PT"/>
        </w:rPr>
        <w:t>Deus expulsou o homem do jardim e colocou querubins lá para guardar o caminho para a árvore da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trabalho Caim e Abel faziam?</w:t>
      </w:r>
    </w:p>
    <w:p>
      <w:pPr/>
      <w:r>
        <w:rPr>
          <w:lang w:val="pt_PT" w:bidi="pt_PT"/>
        </w:rPr>
      </w:r>
      <w:r>
        <w:rPr>
          <w:lang w:val="pt_PT" w:bidi="pt_PT"/>
        </w:rPr>
        <w:t>Caim trabalhava a terra e Abel era pastor.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Caim trouxe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Caim trouxe alguns dos frutos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Abel trouxe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Abel trouxe alguns dos primogênitos do seu rebanho e algumas partes da gordura.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respondeu às ofertas de Caim e Abel?</w:t>
      </w:r>
    </w:p>
    <w:p>
      <w:pPr/>
      <w:r>
        <w:rPr>
          <w:lang w:val="pt_PT" w:bidi="pt_PT"/>
        </w:rPr>
      </w:r>
      <w:r>
        <w:rPr>
          <w:lang w:val="pt_PT" w:bidi="pt_PT"/>
        </w:rPr>
        <w:t>Yahweh aceitou a oferta de Abel, mas não aceitou a oferta de Caim.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Caim reagiu?</w:t>
      </w:r>
    </w:p>
    <w:p>
      <w:pPr/>
      <w:r>
        <w:rPr>
          <w:lang w:val="pt_PT" w:bidi="pt_PT"/>
        </w:rPr>
      </w:r>
      <w:r>
        <w:rPr>
          <w:lang w:val="pt_PT" w:bidi="pt_PT"/>
        </w:rPr>
        <w:t>Caim ficou muito irritado e seu rosto parecia abatido.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Caim que ele precisava fazer para ser aceito?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Caim para fazer o que é certo e ele seria aceito.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Mais tarde, o que aconteceu com Caim e Abel no campo?</w:t>
      </w:r>
    </w:p>
    <w:p>
      <w:pPr/>
      <w:r>
        <w:rPr>
          <w:lang w:val="pt_PT" w:bidi="pt_PT"/>
        </w:rPr>
      </w:r>
      <w:r>
        <w:rPr>
          <w:lang w:val="pt_PT" w:bidi="pt_PT"/>
        </w:rPr>
        <w:t>Caim se levantou e matou Abel.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perguntou a Caim onde estava seu irmão, o que Caim disse?</w:t>
      </w:r>
    </w:p>
    <w:p>
      <w:pPr/>
      <w:r>
        <w:rPr>
          <w:lang w:val="pt_PT" w:bidi="pt_PT"/>
        </w:rPr>
      </w:r>
      <w:r>
        <w:rPr>
          <w:lang w:val="pt_PT" w:bidi="pt_PT"/>
        </w:rPr>
        <w:t>Caim disse: "Eu não sei. Sou eu o guardião do meu irmão?".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maldição de Deus sobre Caim?</w:t>
      </w:r>
    </w:p>
    <w:p>
      <w:pPr/>
      <w:r>
        <w:rPr>
          <w:lang w:val="pt_PT" w:bidi="pt_PT"/>
        </w:rPr>
      </w:r>
      <w:r>
        <w:rPr>
          <w:lang w:val="pt_PT" w:bidi="pt_PT"/>
        </w:rPr>
        <w:t>A maldição de Deus sobre Caim foi que a terra não lhe daria sua força e ele seria um fugitivo e andarilho.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para garantir que ninguém matasse Caim?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colocou uma marca em Caim.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Caim foi morar?</w:t>
      </w:r>
    </w:p>
    <w:p>
      <w:pPr/>
      <w:r>
        <w:rPr>
          <w:lang w:val="pt_PT" w:bidi="pt_PT"/>
        </w:rPr>
      </w:r>
      <w:r>
        <w:rPr>
          <w:lang w:val="pt_PT" w:bidi="pt_PT"/>
        </w:rPr>
        <w:t>Caim viveu na terra de Node, a leste do Éden.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descendente de Caim, Lameque, teve quantas esposas?</w:t>
      </w:r>
    </w:p>
    <w:p>
      <w:pPr/>
      <w:r>
        <w:rPr>
          <w:lang w:val="pt_PT" w:bidi="pt_PT"/>
        </w:rPr>
      </w:r>
      <w:r>
        <w:rPr>
          <w:lang w:val="pt_PT" w:bidi="pt_PT"/>
        </w:rPr>
        <w:t>Lameque teve duas esposas.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Lameque disse às suas esposas que havia feito?</w:t>
      </w:r>
    </w:p>
    <w:p>
      <w:pPr/>
      <w:r>
        <w:rPr>
          <w:lang w:val="pt_PT" w:bidi="pt_PT"/>
        </w:rPr>
      </w:r>
      <w:r>
        <w:rPr>
          <w:lang w:val="pt_PT" w:bidi="pt_PT"/>
        </w:rPr>
        <w:t>Lameque disse às suas esposas que havia matado um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de outro filho nascido de Adão e Eva?</w:t>
      </w:r>
    </w:p>
    <w:p>
      <w:pPr/>
      <w:r>
        <w:rPr>
          <w:lang w:val="pt_PT" w:bidi="pt_PT"/>
        </w:rPr>
      </w:r>
      <w:r>
        <w:rPr>
          <w:lang w:val="pt_PT" w:bidi="pt_PT"/>
        </w:rPr>
        <w:t>Outro filho de Adão e Eva era chamado Sete.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começaram a fazer nos dias de Enos, filho de Sete?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começaram a invocar o nome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capítulo cinco de Gênesis é um registro do que?</w:t>
      </w:r>
    </w:p>
    <w:p>
      <w:pPr/>
      <w:r>
        <w:rPr>
          <w:lang w:val="pt_PT" w:bidi="pt_PT"/>
        </w:rPr>
      </w:r>
      <w:r>
        <w:rPr>
          <w:lang w:val="pt_PT" w:bidi="pt_PT"/>
        </w:rPr>
        <w:t>O capítulo cinco de Gênesis é um registro das gerações de Adão.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À semelhança de quem a humanidade foi criada?</w:t>
      </w:r>
    </w:p>
    <w:p>
      <w:pPr/>
      <w:r>
        <w:rPr>
          <w:lang w:val="pt_PT" w:bidi="pt_PT"/>
        </w:rPr>
      </w:r>
      <w:r>
        <w:rPr>
          <w:lang w:val="pt_PT" w:bidi="pt_PT"/>
        </w:rPr>
        <w:t>A humanidade foi criada à semelhança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gêneros da humanidade Deus criou?</w:t>
      </w:r>
    </w:p>
    <w:p>
      <w:pPr/>
      <w:r>
        <w:rPr>
          <w:lang w:val="pt_PT" w:bidi="pt_PT"/>
        </w:rPr>
      </w:r>
      <w:r>
        <w:rPr>
          <w:lang w:val="pt_PT" w:bidi="pt_PT"/>
        </w:rPr>
        <w:t>Deus criou a humanidade homem e mulher.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viveu Adão?</w:t>
      </w:r>
    </w:p>
    <w:p>
      <w:pPr/>
      <w:r>
        <w:rPr>
          <w:lang w:val="pt_PT" w:bidi="pt_PT"/>
        </w:rPr>
      </w:r>
      <w:r>
        <w:rPr>
          <w:lang w:val="pt_PT" w:bidi="pt_PT"/>
        </w:rPr>
        <w:t>Adão viveu 930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viveu Sete?</w:t>
      </w:r>
    </w:p>
    <w:p>
      <w:pPr/>
      <w:r>
        <w:rPr>
          <w:lang w:val="pt_PT" w:bidi="pt_PT"/>
        </w:rPr>
      </w:r>
      <w:r>
        <w:rPr>
          <w:lang w:val="pt_PT" w:bidi="pt_PT"/>
        </w:rPr>
        <w:t>Sete viveu 912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viveu Cainã?</w:t>
      </w:r>
    </w:p>
    <w:p>
      <w:pPr/>
      <w:r>
        <w:rPr>
          <w:lang w:val="pt_PT" w:bidi="pt_PT"/>
        </w:rPr>
      </w:r>
      <w:r>
        <w:rPr>
          <w:lang w:val="pt_PT" w:bidi="pt_PT"/>
        </w:rPr>
        <w:t>Cainã viveu 910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viveu Jarede?</w:t>
      </w:r>
    </w:p>
    <w:p>
      <w:pPr/>
      <w:r>
        <w:rPr>
          <w:lang w:val="pt_PT" w:bidi="pt_PT"/>
        </w:rPr>
      </w:r>
      <w:r>
        <w:rPr>
          <w:lang w:val="pt_PT" w:bidi="pt_PT"/>
        </w:rPr>
        <w:t>Jarede viveu 962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relacionamento de Enoque com Deus e o que aconteceu com ele?</w:t>
      </w:r>
    </w:p>
    <w:p>
      <w:pPr/>
      <w:r>
        <w:rPr>
          <w:lang w:val="pt_PT" w:bidi="pt_PT"/>
        </w:rPr>
      </w:r>
      <w:r>
        <w:rPr>
          <w:lang w:val="pt_PT" w:bidi="pt_PT"/>
        </w:rPr>
        <w:t>Enoque andou com Deus, e Deus o levou.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Lameque disse sobre seu filho Noé?</w:t>
      </w:r>
    </w:p>
    <w:p>
      <w:pPr/>
      <w:r>
        <w:rPr>
          <w:lang w:val="pt_PT" w:bidi="pt_PT"/>
        </w:rPr>
      </w:r>
      <w:r>
        <w:rPr>
          <w:lang w:val="pt_PT" w:bidi="pt_PT"/>
        </w:rPr>
        <w:t>Lameque disse que Noé daria à humanidade descanso do trabalho e do esforço causado pelo solo que Yahweh havia amaldiçoado.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eram os filhos de Noé?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Noé eram Sem, Cam e Jafé.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humanidade se multiplicou na terra, o que fizeram os filhos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Deus tomaram para si esposas das filhas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agora sobre a duração da vida da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a humanidade viveria 120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foram os poderosos de antigamente, os homens de renome?</w:t>
      </w:r>
    </w:p>
    <w:p>
      <w:pPr/>
      <w:r>
        <w:rPr>
          <w:lang w:val="pt_PT" w:bidi="pt_PT"/>
        </w:rPr>
      </w:r>
      <w:r>
        <w:rPr>
          <w:lang w:val="pt_PT" w:bidi="pt_PT"/>
        </w:rPr>
        <w:t>Os poderosos homens de antigamente eram Nefilim nascidos do casamento dos filhos de Deus com as filhas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viu nos corações da humanidade naqueles dias?</w:t>
      </w:r>
    </w:p>
    <w:p>
      <w:pPr/>
      <w:r>
        <w:rPr>
          <w:lang w:val="pt_PT" w:bidi="pt_PT"/>
        </w:rPr>
      </w:r>
      <w:r>
        <w:rPr>
          <w:lang w:val="pt_PT" w:bidi="pt_PT"/>
        </w:rPr>
        <w:t>Yahweh viu que a maldade da humanidade era grande e que todos os seus pensamentos eram maus.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decidiu fazer com 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decidiu eliminar a humanidade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Mas quem encontrou o favor de Yahweh?</w:t>
      </w:r>
    </w:p>
    <w:p>
      <w:pPr/>
      <w:r>
        <w:rPr>
          <w:lang w:val="pt_PT" w:bidi="pt_PT"/>
        </w:rPr>
      </w:r>
      <w:r>
        <w:rPr>
          <w:lang w:val="pt_PT" w:bidi="pt_PT"/>
        </w:rPr>
        <w:t>Noé encontrou o favor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era Noé?</w:t>
      </w:r>
    </w:p>
    <w:p>
      <w:pPr/>
      <w:r>
        <w:rPr>
          <w:lang w:val="pt_PT" w:bidi="pt_PT"/>
        </w:rPr>
      </w:r>
      <w:r>
        <w:rPr>
          <w:lang w:val="pt_PT" w:bidi="pt_PT"/>
        </w:rPr>
        <w:t>Noé era justo, sem erros e um homem que andava com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 Noé para fazer antes de destruir a humanidade?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 Noé para construir um barco.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disse que iria destruir toda carne que tem o fôlego de vida?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iria trazer um dilúvio de águas sobre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Mas com quem Deus estabeleceu sua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Deus estabeleceu sua aliança com Noé.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6.18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Deus disse a Noé para trazer na arca?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 Noé para trazer sua esposa, seus três filhos e as esposas de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animais deveriam ser levados no barco para serem mantidos vivos?</w:t>
      </w:r>
    </w:p>
    <w:p>
      <w:pPr/>
      <w:r>
        <w:rPr>
          <w:lang w:val="pt_PT" w:bidi="pt_PT"/>
        </w:rPr>
      </w:r>
      <w:r>
        <w:rPr>
          <w:lang w:val="pt_PT" w:bidi="pt_PT"/>
        </w:rPr>
        <w:t>Dois de cada tipo de criatura viva, macho e fêmea, deveriam ser levados para o barco.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Noé respondeu aos comandos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Noé fez tudo o que Deus lhe ordenou.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Sete machos e fêmeas de quais tipos de animais deveriam ir no barco?</w:t>
      </w:r>
    </w:p>
    <w:p>
      <w:pPr/>
      <w:r>
        <w:rPr>
          <w:lang w:val="pt_PT" w:bidi="pt_PT"/>
        </w:rPr>
      </w:r>
      <w:r>
        <w:rPr>
          <w:lang w:val="pt_PT" w:bidi="pt_PT"/>
        </w:rPr>
        <w:t>Sete machos e fêmeas de cada animal limpo e das aves deviam entrar no barco.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Deus disse que a chuva continuaria sobre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a chuva continuaria por quarenta dias e quarenta noites.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tinha Noé quando o dilúvio veio sobre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Noé tinha seiscentos anos quando o dilúvio veio sobre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Noé trouxe os animais para dentro da arca?</w:t>
      </w:r>
    </w:p>
    <w:p>
      <w:pPr/>
      <w:r>
        <w:rPr>
          <w:lang w:val="pt_PT" w:bidi="pt_PT"/>
        </w:rPr>
      </w:r>
      <w:r>
        <w:rPr>
          <w:lang w:val="pt_PT" w:bidi="pt_PT"/>
        </w:rPr>
        <w:t>Os animais vieram a Noé dois a dois e entraram na arca.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quais duas fontes vieram as águas do dilúvio?</w:t>
      </w:r>
    </w:p>
    <w:p>
      <w:pPr/>
      <w:r>
        <w:rPr>
          <w:lang w:val="pt_PT" w:bidi="pt_PT"/>
        </w:rPr>
      </w:r>
      <w:r>
        <w:rPr>
          <w:lang w:val="pt_PT" w:bidi="pt_PT"/>
        </w:rPr>
        <w:t>As águas vieram das profundezas da terra e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todas as pessoas e animais entraram na arca, quem fechou a porta?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fechou a porta atrás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alta a água na terra chegou?</w:t>
      </w:r>
    </w:p>
    <w:p>
      <w:pPr/>
      <w:r>
        <w:rPr>
          <w:lang w:val="pt_PT" w:bidi="pt_PT"/>
        </w:rPr>
      </w:r>
      <w:r>
        <w:rPr>
          <w:lang w:val="pt_PT" w:bidi="pt_PT"/>
        </w:rPr>
        <w:t>A água subiu quinze côvados acima dos topos das montanhas.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causa do dilúvio, o que morreu sobre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Morreram todas as criaturas que se moviam sobre a terra e toda a humanidade.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7.23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foram as únicas pessoas que sobreviveram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Somente Noé e aqueles que estavam com ele na arca sobreviveram.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fez as águas recuarem?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soprar um vento, as fontes do abismo foram fechadas e a chuva parou.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 arca pousou no solo?</w:t>
      </w:r>
    </w:p>
    <w:p>
      <w:pPr/>
      <w:r>
        <w:rPr>
          <w:lang w:val="pt_PT" w:bidi="pt_PT"/>
        </w:rPr>
      </w:r>
      <w:r>
        <w:rPr>
          <w:lang w:val="pt_PT" w:bidi="pt_PT"/>
        </w:rPr>
        <w:t>A arca repousou sobre o monte Ararate.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na primeira vez que Noé enviou uma pomba da arca?</w:t>
      </w:r>
    </w:p>
    <w:p>
      <w:pPr/>
      <w:r>
        <w:rPr>
          <w:lang w:val="pt_PT" w:bidi="pt_PT"/>
        </w:rPr>
      </w:r>
      <w:r>
        <w:rPr>
          <w:lang w:val="pt_PT" w:bidi="pt_PT"/>
        </w:rPr>
        <w:t>A primeira vez, a pomba não encontrou lugar para pousar o pé e voltou para Noé na arca.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na segunda vez que Noé enviou uma pomba da arca?</w:t>
      </w:r>
    </w:p>
    <w:p>
      <w:pPr/>
      <w:r>
        <w:rPr>
          <w:lang w:val="pt_PT" w:bidi="pt_PT"/>
        </w:rPr>
      </w:r>
      <w:r>
        <w:rPr>
          <w:lang w:val="pt_PT" w:bidi="pt_PT"/>
        </w:rPr>
        <w:t>Da segunda vez, a pomba voltou com uma folha de oliveira recém-colhida.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na terceira vez que Noé enviou uma pomba da arca?</w:t>
      </w:r>
    </w:p>
    <w:p>
      <w:pPr/>
      <w:r>
        <w:rPr>
          <w:lang w:val="pt_PT" w:bidi="pt_PT"/>
        </w:rPr>
      </w:r>
      <w:r>
        <w:rPr>
          <w:lang w:val="pt_PT" w:bidi="pt_PT"/>
        </w:rPr>
        <w:t>A terceira vez, a pomba não voltou para Noé.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Noé viu quando removeu a cobertura da arca e olhou para fora?</w:t>
      </w:r>
    </w:p>
    <w:p>
      <w:pPr/>
      <w:r>
        <w:rPr>
          <w:lang w:val="pt_PT" w:bidi="pt_PT"/>
        </w:rPr>
      </w:r>
      <w:r>
        <w:rPr>
          <w:lang w:val="pt_PT" w:bidi="pt_PT"/>
        </w:rPr>
        <w:t>Noé viu que a superfície do solo estava secando.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queria que todas as criaturas na arca fizessem ao sair?</w:t>
      </w:r>
    </w:p>
    <w:p>
      <w:pPr/>
      <w:r>
        <w:rPr>
          <w:lang w:val="pt_PT" w:bidi="pt_PT"/>
        </w:rPr>
      </w:r>
      <w:r>
        <w:rPr>
          <w:lang w:val="pt_PT" w:bidi="pt_PT"/>
        </w:rPr>
        <w:t>Deus queria que todas as criaturas vivas fossem fecundas e se multiplicassem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Noé fez quando saiu da arca?</w:t>
      </w:r>
    </w:p>
    <w:p>
      <w:pPr/>
      <w:r>
        <w:rPr>
          <w:lang w:val="pt_PT" w:bidi="pt_PT"/>
        </w:rPr>
      </w:r>
      <w:r>
        <w:rPr>
          <w:lang w:val="pt_PT" w:bidi="pt_PT"/>
        </w:rPr>
        <w:t>Noé construiu um altar para Yahweh e ofereceu holocaustos no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foram as duas promessas que Deus fez à humanidade nesse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Deus prometeu nunca mais amaldiçoar a terra e nunca mais destruir todos os seres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8.21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sobre a inclinação do homem desde a infância?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a inclinação do homem desde a infância era má.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 Noé e seus filhos para fazerem depois que saíram da arca?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 Noé e seus filhos para serem fecundos, multiplicarem-se e encherem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deu a Noé e seus filhos agora como alimento?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 Noé e seus filhos tanto as plantas verdes quanto todo ser que se movia como alimento.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ordenou que a carne não fosse comida?</w:t>
      </w:r>
    </w:p>
    <w:p>
      <w:pPr/>
      <w:r>
        <w:rPr>
          <w:lang w:val="pt_PT" w:bidi="pt_PT"/>
        </w:rPr>
      </w:r>
      <w:r>
        <w:rPr>
          <w:lang w:val="pt_PT" w:bidi="pt_PT"/>
        </w:rPr>
        <w:t>Deus ordenou que a carne não fosse comida com o sangue nela.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que estava no sangue?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a vida estava no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declarou ser a penalidade por derramar o sangue de um homem?</w:t>
      </w:r>
    </w:p>
    <w:p>
      <w:pPr/>
      <w:r>
        <w:rPr>
          <w:lang w:val="pt_PT" w:bidi="pt_PT"/>
        </w:rPr>
      </w:r>
      <w:r>
        <w:rPr>
          <w:lang w:val="pt_PT" w:bidi="pt_PT"/>
        </w:rPr>
        <w:t>Deus declarou que aquele que derramar o sangue de um homem deve ter seu sangue derramado.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À imagem de quem Deus fez o homem?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o homem à imagem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aliança Deus fez com tudo que vive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uma aliança de que nunca mais toda carne será destruída por um dilúvio.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sinal Deus deu sobre a aliança que fez com a terra?</w:t>
      </w:r>
    </w:p>
    <w:p>
      <w:pPr/>
      <w:r>
        <w:rPr>
          <w:lang w:val="pt_PT" w:bidi="pt_PT"/>
        </w:rPr>
      </w:r>
      <w:r>
        <w:rPr>
          <w:lang w:val="pt_PT" w:bidi="pt_PT"/>
        </w:rPr>
        <w:t>Deus colocou o arco-íris nas nuvens como o sinal da aliança que fez com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Deus fez com tudo que vive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uma promessa de que nunca mais toda carne será destruída por um dilúvio.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sinal Deus deu da aliança que fez com a terra?</w:t>
      </w:r>
    </w:p>
    <w:p>
      <w:pPr/>
      <w:r>
        <w:rPr>
          <w:lang w:val="pt_PT" w:bidi="pt_PT"/>
        </w:rPr>
      </w:r>
      <w:r>
        <w:rPr>
          <w:lang w:val="pt_PT" w:bidi="pt_PT"/>
        </w:rPr>
        <w:t>Deus colocou o arco-íris nas nuvens como o sinal da aliança que fez com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os nomes dos três filhos de Noé?</w:t>
      </w:r>
    </w:p>
    <w:p>
      <w:pPr/>
      <w:r>
        <w:rPr>
          <w:lang w:val="pt_PT" w:bidi="pt_PT"/>
        </w:rPr>
      </w:r>
      <w:r>
        <w:rPr>
          <w:lang w:val="pt_PT" w:bidi="pt_PT"/>
        </w:rPr>
        <w:t>Os nomes dos três filhos de Noé eram Sem, Cam e Jafé.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Noé depois que ele plantou uma vinha?</w:t>
      </w:r>
    </w:p>
    <w:p>
      <w:pPr/>
      <w:r>
        <w:rPr>
          <w:lang w:val="pt_PT" w:bidi="pt_PT"/>
        </w:rPr>
      </w:r>
      <w:r>
        <w:rPr>
          <w:lang w:val="pt_PT" w:bidi="pt_PT"/>
        </w:rPr>
        <w:t>Depois de plantar uma vinha, Noé bebeu um pouco do vinho e ficou bêbado.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Sem e Jafé cobriram a nudez de seu pai?</w:t>
      </w:r>
    </w:p>
    <w:p>
      <w:pPr/>
      <w:r>
        <w:rPr>
          <w:lang w:val="pt_PT" w:bidi="pt_PT"/>
        </w:rPr>
      </w:r>
      <w:r>
        <w:rPr>
          <w:lang w:val="pt_PT" w:bidi="pt_PT"/>
        </w:rPr>
        <w:t>Sem e Jafé caminharam de costas com uma vestimenta, enquanto estavam virados para o outro lado, para cobrir a nudez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maldição que Noé lançou sobre Cam?</w:t>
      </w:r>
    </w:p>
    <w:p>
      <w:pPr/>
      <w:r>
        <w:rPr>
          <w:lang w:val="pt_PT" w:bidi="pt_PT"/>
        </w:rPr>
      </w:r>
      <w:r>
        <w:rPr>
          <w:lang w:val="pt_PT" w:bidi="pt_PT"/>
        </w:rPr>
        <w:t>Noé amaldiçoou Cam e disse: “Maldito seja Canaã. Que ele seja servo dos servos de seus irmãos”.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9.26–27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Noé abençoou?</w:t>
      </w:r>
    </w:p>
    <w:p>
      <w:pPr/>
      <w:r>
        <w:rPr>
          <w:lang w:val="pt_PT" w:bidi="pt_PT"/>
        </w:rPr>
      </w:r>
      <w:r>
        <w:rPr>
          <w:lang w:val="pt_PT" w:bidi="pt_PT"/>
        </w:rPr>
        <w:t>Noé abençoou tanto Sem quanto Jafé.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o dilúvio, a descendência de Noé eventualmente se espalhou pela terra em clãs, e quando se espalharam, cada clã tinha algo próprio, o que era?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clãs se espalharam, cada clã tinha sua própria língua.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era conhecido Ninrode, descendente de Cam?</w:t>
      </w:r>
    </w:p>
    <w:p>
      <w:pPr/>
      <w:r>
        <w:rPr>
          <w:lang w:val="pt_PT" w:bidi="pt_PT"/>
        </w:rPr>
      </w:r>
      <w:r>
        <w:rPr>
          <w:lang w:val="pt_PT" w:bidi="pt_PT"/>
        </w:rPr>
        <w:t>Ninrode era conhecido como um poderoso caçador diante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primeira das principais cidades de Ninrode na terra de Sinar?</w:t>
      </w:r>
    </w:p>
    <w:p>
      <w:pPr/>
      <w:r>
        <w:rPr>
          <w:lang w:val="pt_PT" w:bidi="pt_PT"/>
        </w:rPr>
      </w:r>
      <w:r>
        <w:rPr>
          <w:lang w:val="pt_PT" w:bidi="pt_PT"/>
        </w:rPr>
        <w:t>A primeira das principais cidades de Ninrode foi Babel.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Além da terra de Sinar, que outra área Ninrode desenvolveu com cidades?</w:t>
      </w:r>
    </w:p>
    <w:p>
      <w:pPr/>
      <w:r>
        <w:rPr>
          <w:lang w:val="pt_PT" w:bidi="pt_PT"/>
        </w:rPr>
      </w:r>
      <w:r>
        <w:rPr>
          <w:lang w:val="pt_PT" w:bidi="pt_PT"/>
        </w:rPr>
        <w:t>Ninrode também construiu cidades na Assíria.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filho primogênito de Canaã?</w:t>
      </w:r>
    </w:p>
    <w:p>
      <w:pPr/>
      <w:r>
        <w:rPr>
          <w:lang w:val="pt_PT" w:bidi="pt_PT"/>
        </w:rPr>
      </w:r>
      <w:r>
        <w:rPr>
          <w:lang w:val="pt_PT" w:bidi="pt_PT"/>
        </w:rPr>
        <w:t>O primogênito de Canaã foi Sidom.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o dilúvio, a descendência de Noé eventualmente se espalhou pela terra em clãs, e quando se espalharam, cada clã tinha suas próprias características, quais eram elas?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clãs eventualmente se espalharam, cada clã tinha sua própria língua e sua própria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nos dias de Pelegue, descendente de Sem?</w:t>
      </w:r>
    </w:p>
    <w:p>
      <w:pPr/>
      <w:r>
        <w:rPr>
          <w:lang w:val="pt_PT" w:bidi="pt_PT"/>
        </w:rPr>
      </w:r>
      <w:r>
        <w:rPr>
          <w:lang w:val="pt_PT" w:bidi="pt_PT"/>
        </w:rPr>
        <w:t>Nos dias de Pelegue a terra foi dividida.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o dilúvio, a descendência de Noé eventualmente se espalhou pela terra em clãs, e quando se espalharam, cada clã tinha o quê?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clãs eventualmente se espalharam, cada clã tinha sua própria língua e sua própria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10.32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vieram as nações que se espalharam pela terra após o dilúvio?</w:t>
      </w:r>
    </w:p>
    <w:p>
      <w:pPr/>
      <w:r>
        <w:rPr>
          <w:lang w:val="pt_PT" w:bidi="pt_PT"/>
        </w:rPr>
      </w:r>
      <w:r>
        <w:rPr>
          <w:lang w:val="pt_PT" w:bidi="pt_PT"/>
        </w:rPr>
        <w:t>As nações vieram dos clãs dos filhos de Noé.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Imediatamente após o dilúvio, quantas línguas havia em toda a terra?</w:t>
      </w:r>
    </w:p>
    <w:p>
      <w:pPr/>
      <w:r>
        <w:rPr>
          <w:lang w:val="pt_PT" w:bidi="pt_PT"/>
        </w:rPr>
      </w:r>
      <w:r>
        <w:rPr>
          <w:lang w:val="pt_PT" w:bidi="pt_PT"/>
        </w:rPr>
        <w:t>Imediatamente após o dilúvio, havia uma língua em toda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se estabeleceram as pessoas que migraram do leste?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se estabeleceram em uma planície na terra de Sinar.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decidiram fazer em vez de se espalharem por toda a terra como Deus havia ordenado?</w:t>
      </w:r>
    </w:p>
    <w:p>
      <w:pPr/>
      <w:r>
        <w:rPr>
          <w:lang w:val="pt_PT" w:bidi="pt_PT"/>
        </w:rPr>
      </w:r>
      <w:r>
        <w:rPr>
          <w:lang w:val="pt_PT" w:bidi="pt_PT"/>
        </w:rPr>
        <w:t>Em vez de se espalharem por toda a terra como Deus havia ordenado, as pessoas decidiram construir uma cidade e uma torre.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queriam fazer para si mesmas?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queriam fazer um nome para si mesmas.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ao povo quando desceu?</w:t>
      </w:r>
    </w:p>
    <w:p>
      <w:pPr/>
      <w:r>
        <w:rPr>
          <w:lang w:val="pt_PT" w:bidi="pt_PT"/>
        </w:rPr>
      </w:r>
      <w:r>
        <w:rPr>
          <w:lang w:val="pt_PT" w:bidi="pt_PT"/>
        </w:rPr>
        <w:t>Yahweh confundiu a língua do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fez isso?</w:t>
      </w:r>
    </w:p>
    <w:p>
      <w:pPr/>
      <w:r>
        <w:rPr>
          <w:lang w:val="pt_PT" w:bidi="pt_PT"/>
        </w:rPr>
      </w:r>
      <w:r>
        <w:rPr>
          <w:lang w:val="pt_PT" w:bidi="pt_PT"/>
        </w:rPr>
        <w:t>Deus confundiu a língua deles para que não se entendessem.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Então, o que Deus causou as pessoas a fazerem?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com que o povo se espalhasse por toda a face da terra, como ele havia ordenado.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da cidade que as pessoas tentaram construir?</w:t>
      </w:r>
    </w:p>
    <w:p>
      <w:pPr/>
      <w:r>
        <w:rPr>
          <w:lang w:val="pt_PT" w:bidi="pt_PT"/>
        </w:rPr>
      </w:r>
      <w:r>
        <w:rPr>
          <w:lang w:val="pt_PT" w:bidi="pt_PT"/>
        </w:rPr>
        <w:t>O nome da cidade era Babel.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descendência de qual filho de Noé é mencionada neste capítulo?</w:t>
      </w:r>
    </w:p>
    <w:p>
      <w:pPr/>
      <w:r>
        <w:rPr>
          <w:lang w:val="pt_PT" w:bidi="pt_PT"/>
        </w:rPr>
      </w:r>
      <w:r>
        <w:rPr>
          <w:lang w:val="pt_PT" w:bidi="pt_PT"/>
        </w:rPr>
        <w:t>A descendência de Sem, filho de Noé, é apresentada neste capítulo.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pai de Abrão?</w:t>
      </w:r>
    </w:p>
    <w:p>
      <w:pPr/>
      <w:r>
        <w:rPr>
          <w:lang w:val="pt_PT" w:bidi="pt_PT"/>
        </w:rPr>
      </w:r>
      <w:r>
        <w:rPr>
          <w:lang w:val="pt_PT" w:bidi="pt_PT"/>
        </w:rPr>
        <w:t>O pai de Abrão foi Tera.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filho de Harã, filho de Tera, tinha um filho com que nome?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 Harã, filho de Tera, chamava-se Ló.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Tera morava?</w:t>
      </w:r>
    </w:p>
    <w:p>
      <w:pPr/>
      <w:r>
        <w:rPr>
          <w:lang w:val="pt_PT" w:bidi="pt_PT"/>
        </w:rPr>
      </w:r>
      <w:r>
        <w:rPr>
          <w:lang w:val="pt_PT" w:bidi="pt_PT"/>
        </w:rPr>
        <w:t>Tera morava em Ur dos Kasdim (Caldeus).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da esposa de Abrão?</w:t>
      </w:r>
    </w:p>
    <w:p>
      <w:pPr/>
      <w:r>
        <w:rPr>
          <w:lang w:val="pt_PT" w:bidi="pt_PT"/>
        </w:rPr>
      </w:r>
      <w:r>
        <w:rPr>
          <w:lang w:val="pt_PT" w:bidi="pt_PT"/>
        </w:rPr>
        <w:t>O nome da esposa de Abrão era Sarai.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problema a esposa de Abrão tinha?</w:t>
      </w:r>
    </w:p>
    <w:p>
      <w:pPr/>
      <w:r>
        <w:rPr>
          <w:lang w:val="pt_PT" w:bidi="pt_PT"/>
        </w:rPr>
      </w:r>
      <w:r>
        <w:rPr>
          <w:lang w:val="pt_PT" w:bidi="pt_PT"/>
        </w:rPr>
        <w:t>A esposa de Abrão, Sarai, era estéril e não tinha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Tera se mudou com Abrão, Sarai e Ló?</w:t>
      </w:r>
    </w:p>
    <w:p>
      <w:pPr/>
      <w:r>
        <w:rPr>
          <w:lang w:val="pt_PT" w:bidi="pt_PT"/>
        </w:rPr>
      </w:r>
      <w:r>
        <w:rPr>
          <w:lang w:val="pt_PT" w:bidi="pt_PT"/>
        </w:rPr>
        <w:t>Tera mudou-se para Harã com Abrão, Sarai e Ló.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Abrão estava vivendo em Harã, o que Yahweh disse a Abrão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Abrão para deixar a casa de seu pai e ir para a terra que ele mostraria.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Yahweh fez a Abrão?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prometeu que abençoaria Abrão, faria dele uma grande nação e abençoaria todas as famílias da terra através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viajou com Abrão?</w:t>
      </w:r>
    </w:p>
    <w:p>
      <w:pPr/>
      <w:r>
        <w:rPr>
          <w:lang w:val="pt_PT" w:bidi="pt_PT"/>
        </w:rPr>
      </w:r>
      <w:r>
        <w:rPr>
          <w:lang w:val="pt_PT" w:bidi="pt_PT"/>
        </w:rPr>
        <w:t>Abrão viajou com Sarai, sua esposa e Ló, filho de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terra Abrão viajou?</w:t>
      </w:r>
    </w:p>
    <w:p>
      <w:pPr/>
      <w:r>
        <w:rPr>
          <w:lang w:val="pt_PT" w:bidi="pt_PT"/>
        </w:rPr>
      </w:r>
      <w:r>
        <w:rPr>
          <w:lang w:val="pt_PT" w:bidi="pt_PT"/>
        </w:rPr>
        <w:t>Abrão viajou para a terra de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Yahweh fez a Abrão quando apareceu a ele?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prometeu dar a terra de Canaã à descendência de Abrão.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Abrão adorou Yahweh?</w:t>
      </w:r>
    </w:p>
    <w:p>
      <w:pPr/>
      <w:r>
        <w:rPr>
          <w:lang w:val="pt_PT" w:bidi="pt_PT"/>
        </w:rPr>
      </w:r>
      <w:r>
        <w:rPr>
          <w:lang w:val="pt_PT" w:bidi="pt_PT"/>
        </w:rPr>
        <w:t>Abrão construiu um altar para Yahweh e invocou o nome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Abrão foi como resultado da fome na terra de Canaã?</w:t>
      </w:r>
    </w:p>
    <w:p>
      <w:pPr/>
      <w:r>
        <w:rPr>
          <w:lang w:val="pt_PT" w:bidi="pt_PT"/>
        </w:rPr>
      </w:r>
      <w:r>
        <w:rPr>
          <w:lang w:val="pt_PT" w:bidi="pt_PT"/>
        </w:rPr>
        <w:t>Abrão foi para 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Abrão estava preocupado ao entrar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Abrão estava preocupado que os egípcios o matassem e levassem sua esposa Sarai porque ela era bonita.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Abrão pediu a Sarai para dizer aos egípcios?</w:t>
      </w:r>
    </w:p>
    <w:p>
      <w:pPr/>
      <w:r>
        <w:rPr>
          <w:lang w:val="pt_PT" w:bidi="pt_PT"/>
        </w:rPr>
      </w:r>
      <w:r>
        <w:rPr>
          <w:lang w:val="pt_PT" w:bidi="pt_PT"/>
        </w:rPr>
        <w:t>Abrão pediu a Sarai que dissesse aos egípcios que ela era irmã de Abrão.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Sarai quando eles entraram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Faraó levou Sarai para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Faraó nessa época?</w:t>
      </w:r>
    </w:p>
    <w:p>
      <w:pPr/>
      <w:r>
        <w:rPr>
          <w:lang w:val="pt_PT" w:bidi="pt_PT"/>
        </w:rPr>
      </w:r>
      <w:r>
        <w:rPr>
          <w:lang w:val="pt_PT" w:bidi="pt_PT"/>
        </w:rPr>
        <w:t>Yahweh afligiu Faraó e sua casa com grandes pragas.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Faraó fez a Abrão?</w:t>
      </w:r>
    </w:p>
    <w:p>
      <w:pPr/>
      <w:r>
        <w:rPr>
          <w:lang w:val="pt_PT" w:bidi="pt_PT"/>
        </w:rPr>
      </w:r>
      <w:r>
        <w:rPr>
          <w:lang w:val="pt_PT" w:bidi="pt_PT"/>
        </w:rPr>
        <w:t>Faraó perguntou a Abrão por que ele havia dito que Sarai era sua irmã em vez de sua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Faraó fez com Abrão e Sarai?</w:t>
      </w:r>
    </w:p>
    <w:p>
      <w:pPr/>
      <w:r>
        <w:rPr>
          <w:lang w:val="pt_PT" w:bidi="pt_PT"/>
        </w:rPr>
      </w:r>
      <w:r>
        <w:rPr>
          <w:lang w:val="pt_PT" w:bidi="pt_PT"/>
        </w:rPr>
        <w:t>Faraó mandou Abrão e Sarai embora.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Abrão viajou depois de sair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Abrão viajou para o Neguebe.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Abrão levou com ele?</w:t>
      </w:r>
    </w:p>
    <w:p>
      <w:pPr/>
      <w:r>
        <w:rPr>
          <w:lang w:val="pt_PT" w:bidi="pt_PT"/>
        </w:rPr>
      </w:r>
      <w:r>
        <w:rPr>
          <w:lang w:val="pt_PT" w:bidi="pt_PT"/>
        </w:rPr>
        <w:t>Abrão carregava consigo muitos animais e muito ouro e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houve uma disputa entre os pastores de Abrão e Ló?</w:t>
      </w:r>
    </w:p>
    <w:p>
      <w:pPr/>
      <w:r>
        <w:rPr>
          <w:lang w:val="pt_PT" w:bidi="pt_PT"/>
        </w:rPr>
      </w:r>
      <w:r>
        <w:rPr>
          <w:lang w:val="pt_PT" w:bidi="pt_PT"/>
        </w:rPr>
        <w:t>Houve uma disputa porque a terra não era suficiente para sustentar Abrão e Ló vivendo próximos com todos os seus bens.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Abrão fez a Ló?</w:t>
      </w:r>
    </w:p>
    <w:p>
      <w:pPr/>
      <w:r>
        <w:rPr>
          <w:lang w:val="pt_PT" w:bidi="pt_PT"/>
        </w:rPr>
      </w:r>
      <w:r>
        <w:rPr>
          <w:lang w:val="pt_PT" w:bidi="pt_PT"/>
        </w:rPr>
        <w:t>Abrão ofereceu a Ló a escolha de onde morar e então Abrão encontraria seu lugar indo para o outro lado.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Ló escolheu viver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Ló escolheu se mudar para o leste e viver na planície do Jordão porque era bem irrigada.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então Abrão morou?</w:t>
      </w:r>
    </w:p>
    <w:p>
      <w:pPr/>
      <w:r>
        <w:rPr>
          <w:lang w:val="pt_PT" w:bidi="pt_PT"/>
        </w:rPr>
      </w:r>
      <w:r>
        <w:rPr>
          <w:lang w:val="pt_PT" w:bidi="pt_PT"/>
        </w:rPr>
        <w:t>Abrão morou na terra de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pessoas viviam em Sodoma?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Sodoma era perverso e pecador contra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Nesse momento, o que Yahweh disse que daria a Abrão?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prometeu que toda a terra que Abrão conseguisse ver à partir do lugar que ele estava, seria dada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descendentes Yahweh disse que Abrão teria?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Abrão que ele teria mais descendentes do que poderia contar, tantos quanto o pó da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perto de qual cidade Abrão se mudou então?</w:t>
      </w:r>
    </w:p>
    <w:p>
      <w:pPr/>
      <w:r>
        <w:rPr>
          <w:lang w:val="pt_PT" w:bidi="pt_PT"/>
        </w:rPr>
      </w:r>
      <w:r>
        <w:rPr>
          <w:lang w:val="pt_PT" w:bidi="pt_PT"/>
        </w:rPr>
        <w:t>Abrão mudou-se para perto da cidade de Hebrom.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em Sodoma como resultado da batalha dos reis no Vale de Sidim?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bens de Sodoma foram levados, e Ló e todos os seus bens também foram levados.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Abrão fez quando lhe disseram que Ló havia sido levado?</w:t>
      </w:r>
    </w:p>
    <w:p>
      <w:pPr/>
      <w:r>
        <w:rPr>
          <w:lang w:val="pt_PT" w:bidi="pt_PT"/>
        </w:rPr>
      </w:r>
      <w:r>
        <w:rPr>
          <w:lang w:val="pt_PT" w:bidi="pt_PT"/>
        </w:rPr>
        <w:t>Abrão reuniu seus 318 homens treinados para perseguir aqueles que levaram Ló.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Perto de qual grande cidade Abrão lutou contra os reis, e qual foi o resultado da batalha?</w:t>
      </w:r>
    </w:p>
    <w:p>
      <w:pPr/>
      <w:r>
        <w:rPr>
          <w:lang w:val="pt_PT" w:bidi="pt_PT"/>
        </w:rPr>
      </w:r>
      <w:r>
        <w:rPr>
          <w:lang w:val="pt_PT" w:bidi="pt_PT"/>
        </w:rPr>
        <w:t>Abrão lutou contra os reis perto de Damasco e trouxe de volta os bens, Ló e as outras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dois reis encontraram Abrão quando ele retornou?</w:t>
      </w:r>
    </w:p>
    <w:p>
      <w:pPr/>
      <w:r>
        <w:rPr>
          <w:lang w:val="pt_PT" w:bidi="pt_PT"/>
        </w:rPr>
      </w:r>
      <w:r>
        <w:rPr>
          <w:lang w:val="pt_PT" w:bidi="pt_PT"/>
        </w:rPr>
        <w:t>O rei de Sodoma e Melquisedeque, o rei de Salém, encontraram Abrão quando ele retornou.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relação de Melquisedeque com Deus?</w:t>
      </w:r>
    </w:p>
    <w:p>
      <w:pPr/>
      <w:r>
        <w:rPr>
          <w:lang w:val="pt_PT" w:bidi="pt_PT"/>
        </w:rPr>
      </w:r>
      <w:r>
        <w:rPr>
          <w:lang w:val="pt_PT" w:bidi="pt_PT"/>
        </w:rPr>
        <w:t>Melquisedeque era sacerdote do Deus Altíssimo.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14.18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Melquisedeque trouxe com ele quando encontrou Abrão?</w:t>
      </w:r>
    </w:p>
    <w:p>
      <w:pPr/>
      <w:r>
        <w:rPr>
          <w:lang w:val="pt_PT" w:bidi="pt_PT"/>
        </w:rPr>
      </w:r>
      <w:r>
        <w:rPr>
          <w:lang w:val="pt_PT" w:bidi="pt_PT"/>
        </w:rPr>
        <w:t>Melquisedeque trouxe pão e vinho com ele quando encontrou Abrão.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Melquisedeque disse a Abrão?</w:t>
      </w:r>
    </w:p>
    <w:p>
      <w:pPr/>
      <w:r>
        <w:rPr>
          <w:lang w:val="pt_PT" w:bidi="pt_PT"/>
        </w:rPr>
      </w:r>
      <w:r>
        <w:rPr>
          <w:lang w:val="pt_PT" w:bidi="pt_PT"/>
        </w:rPr>
        <w:t>Melquisedeque abençoou Abrão e louvou o Deus Altíssimo.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Abrão fez depois que Melquisedeque falou com ele?</w:t>
      </w:r>
    </w:p>
    <w:p>
      <w:pPr/>
      <w:r>
        <w:rPr>
          <w:lang w:val="pt_PT" w:bidi="pt_PT"/>
        </w:rPr>
      </w:r>
      <w:r>
        <w:rPr>
          <w:lang w:val="pt_PT" w:bidi="pt_PT"/>
        </w:rPr>
        <w:t>Abrão deu a Melquisedeque um décimo de tudo.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oferta o rei de Sodoma ofereceu a Abrão?</w:t>
      </w:r>
    </w:p>
    <w:p>
      <w:pPr/>
      <w:r>
        <w:rPr>
          <w:lang w:val="pt_PT" w:bidi="pt_PT"/>
        </w:rPr>
      </w:r>
      <w:r>
        <w:rPr>
          <w:lang w:val="pt_PT" w:bidi="pt_PT"/>
        </w:rPr>
        <w:t>O rei de Sodoma ofereceu deixar Abrão ficar com todos os bens se Abrão desse as pessoas ao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Abrão não quis nenhum dos bens?</w:t>
      </w:r>
    </w:p>
    <w:p>
      <w:pPr/>
      <w:r>
        <w:rPr>
          <w:lang w:val="pt_PT" w:bidi="pt_PT"/>
        </w:rPr>
      </w:r>
      <w:r>
        <w:rPr>
          <w:lang w:val="pt_PT" w:bidi="pt_PT"/>
        </w:rPr>
        <w:t>Abrão tinha levantado a mão para Yahweh, Deus Altíssimo, e não queria que o rei de Sodoma pudesse dizer que tinha enriquecido Abrão.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14.23–24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Abrão respondeu à oferta do rei de Sodoma?</w:t>
      </w:r>
    </w:p>
    <w:p>
      <w:pPr/>
      <w:r>
        <w:rPr>
          <w:lang w:val="pt_PT" w:bidi="pt_PT"/>
        </w:rPr>
      </w:r>
      <w:r>
        <w:rPr>
          <w:lang w:val="pt_PT" w:bidi="pt_PT"/>
        </w:rPr>
        <w:t>Abrão disse que não queria nenhuma das posses, exceto o que os jovens tinham comido e a parte para os homens que foram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Yahweh apareceu a Abrão, que encorajamento Yahweh deu a Abrão?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Abrão para não temer, e que ele era o escudo de Abrão e sua grande recompensa.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Abrão falou com Deus?</w:t>
      </w:r>
    </w:p>
    <w:p>
      <w:pPr/>
      <w:r>
        <w:rPr>
          <w:lang w:val="pt_PT" w:bidi="pt_PT"/>
        </w:rPr>
      </w:r>
      <w:r>
        <w:rPr>
          <w:lang w:val="pt_PT" w:bidi="pt_PT"/>
        </w:rPr>
        <w:t>Abrão falou com Deus sobre não ter filhos e ter seu mordomo como seu único herdeiro.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Yahweh disse que seria o herdeiro de Abrão?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aquele que viria do próprio corpo de Abrão seria seu herdeiro.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descendentes Yahweh disse que Abrão teria?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Abrão teria descendentes tão numerosos quanto as estrelas.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Abrão respondeu à promessa de Yahweh, e o que Yahweh fez então?</w:t>
      </w:r>
    </w:p>
    <w:p>
      <w:pPr/>
      <w:r>
        <w:rPr>
          <w:lang w:val="pt_PT" w:bidi="pt_PT"/>
        </w:rPr>
      </w:r>
      <w:r>
        <w:rPr>
          <w:lang w:val="pt_PT" w:bidi="pt_PT"/>
        </w:rPr>
        <w:t>Abrão creu em Yahweh, e Yahweh considerou isso como justiça para Abrão.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Abrão fez a Yahweh sobre a terra?</w:t>
      </w:r>
    </w:p>
    <w:p>
      <w:pPr/>
      <w:r>
        <w:rPr>
          <w:lang w:val="pt_PT" w:bidi="pt_PT"/>
        </w:rPr>
      </w:r>
      <w:r>
        <w:rPr>
          <w:lang w:val="pt_PT" w:bidi="pt_PT"/>
        </w:rPr>
        <w:t>Abrão perguntou a Yahweh: “Como saberei que a possuirei?”.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Abrão fez com os animais que lhe foi dito para trazer?</w:t>
      </w:r>
    </w:p>
    <w:p>
      <w:pPr/>
      <w:r>
        <w:rPr>
          <w:lang w:val="pt_PT" w:bidi="pt_PT"/>
        </w:rPr>
      </w:r>
      <w:r>
        <w:rPr>
          <w:lang w:val="pt_PT" w:bidi="pt_PT"/>
        </w:rPr>
        <w:t>Abrão cortou os animais ao meio e colocou cada metade em frente a outra.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Abrão quando o sol estava se pondo?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sol estava se pondo, Abrão caiu em sono profundo e uma escuridão profunda e aterrorizante caiu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Yahweh disse que a descendência de Abrão seria escravizada e oprimida?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Abrão que seus descendentes seriam escravizados e oprimidos por quatrocentos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aconteceria à nação que escravizasse a descendência de Abrão?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julgaria essa nação.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Yahweh disse que a vida de Abrão terminaria?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Abrão morreria em paz em boa velhice.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atingiria seu limite antes que a descendência de Abrão retornasse à terra prometida a eles?</w:t>
      </w:r>
    </w:p>
    <w:p>
      <w:pPr/>
      <w:r>
        <w:rPr>
          <w:lang w:val="pt_PT" w:bidi="pt_PT"/>
        </w:rPr>
      </w:r>
      <w:r>
        <w:rPr>
          <w:lang w:val="pt_PT" w:bidi="pt_PT"/>
        </w:rPr>
        <w:t>O pecado dos amorreus atingiria seu limite antes que a descendência de Abrão retornasse.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Aquela noite, o que aconteceu entre os pedaços dos animais que Abrão havia preparado?</w:t>
      </w:r>
    </w:p>
    <w:p>
      <w:pPr/>
      <w:r>
        <w:rPr>
          <w:lang w:val="pt_PT" w:bidi="pt_PT"/>
        </w:rPr>
      </w:r>
      <w:r>
        <w:rPr>
          <w:lang w:val="pt_PT" w:bidi="pt_PT"/>
        </w:rPr>
        <w:t>Um braseiro de fogo fumegante e uma tocha flamejante passaram entre os pedaços dos animais.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15.18–21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aliança Yahweh fez com Abrão naquele dia?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uma aliança com Abrão de que daria esta terra à descendência de Abrão.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ideia Sarai teve para dar a Abrão um descendente?</w:t>
      </w:r>
    </w:p>
    <w:p>
      <w:pPr/>
      <w:r>
        <w:rPr>
          <w:lang w:val="pt_PT" w:bidi="pt_PT"/>
        </w:rPr>
      </w:r>
      <w:r>
        <w:rPr>
          <w:lang w:val="pt_PT" w:bidi="pt_PT"/>
        </w:rPr>
        <w:t>Sarai disse a Abrão para dormir com sua serva, Agar, a fim de ter filhos por meio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entre Agar e Sarai quando Agar concebeu um filho com Abrão?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Agar concebeu, Agar olhou para Sarai com desrespeito.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queixa Sarai trouxe a Abrão e como Abrão respondeu?</w:t>
      </w:r>
    </w:p>
    <w:p>
      <w:pPr/>
      <w:r>
        <w:rPr>
          <w:lang w:val="pt_PT" w:bidi="pt_PT"/>
        </w:rPr>
      </w:r>
      <w:r>
        <w:rPr>
          <w:lang w:val="pt_PT" w:bidi="pt_PT"/>
        </w:rPr>
        <w:t>Sarai reclamou que era culpa de Abrão que Agar a desprezasse, e Abrão disse a Sarai para fazer o que achasse melhor com Agar.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Sarai tratou Agar depois que Agar concebeu, e o que Agar fez?</w:t>
      </w:r>
    </w:p>
    <w:p>
      <w:pPr/>
      <w:r>
        <w:rPr>
          <w:lang w:val="pt_PT" w:bidi="pt_PT"/>
        </w:rPr>
      </w:r>
      <w:r>
        <w:rPr>
          <w:lang w:val="pt_PT" w:bidi="pt_PT"/>
        </w:rPr>
        <w:t>Sarai tratou Agar duramente, e Agar fugiu.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deserto, o que o anjo de Yahweh disse a Agar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anjo de Yahweh disse a Agar para voltar para Sarai e submeter-se à sua autoridade.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o anjo de Yahweh fez a Agar?</w:t>
      </w:r>
    </w:p>
    <w:p>
      <w:pPr/>
      <w:r>
        <w:rPr>
          <w:lang w:val="pt_PT" w:bidi="pt_PT"/>
        </w:rPr>
      </w:r>
      <w:r>
        <w:rPr>
          <w:lang w:val="pt_PT" w:bidi="pt_PT"/>
        </w:rPr>
        <w:t>O anjo de Yahweh prometeu a Agar que sua descendência seria tão numerosa que não poderia ser contada.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Agar foi instruída a nomear seu filho Ismael?</w:t>
      </w:r>
    </w:p>
    <w:p>
      <w:pPr/>
      <w:r>
        <w:rPr>
          <w:lang w:val="pt_PT" w:bidi="pt_PT"/>
        </w:rPr>
      </w:r>
      <w:r>
        <w:rPr>
          <w:lang w:val="pt_PT" w:bidi="pt_PT"/>
        </w:rPr>
        <w:t>Agar foi instruída a nomear seu filho Ismael porque Yahweh tinha ouvido sua aflição.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Ismael tratará outras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Ismael será hostil contra todos os homens e viverá separado de todos os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nome Agar deu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Agar deu a Yahweh o nome: "O Deus que vê".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tinha Abrão quando Ismael nasceu?</w:t>
      </w:r>
    </w:p>
    <w:p>
      <w:pPr/>
      <w:r>
        <w:rPr>
          <w:lang w:val="pt_PT" w:bidi="pt_PT"/>
        </w:rPr>
      </w:r>
      <w:r>
        <w:rPr>
          <w:lang w:val="pt_PT" w:bidi="pt_PT"/>
        </w:rPr>
        <w:t>Abrão tinha oitenta e seis anos quando Ismael nasceu.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tinha Abrão quando Yahweh apareceu novamente a ele para confirmar sua aliança com Abrão?</w:t>
      </w:r>
    </w:p>
    <w:p>
      <w:pPr/>
      <w:r>
        <w:rPr>
          <w:lang w:val="pt_PT" w:bidi="pt_PT"/>
        </w:rPr>
      </w:r>
      <w:r>
        <w:rPr>
          <w:lang w:val="pt_PT" w:bidi="pt_PT"/>
        </w:rPr>
        <w:t>Abrão tinha noventa e nove anos quando Yahweh apareceu novamente a Abrão.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Yahweh deu a Abrão sobre o modo de vida de Abrão?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ordenou a Abrão que andasse diante dele de forma irrepreensível.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nome Yahweh mudou o nome de Abrão e qual é o significado do nome?</w:t>
      </w:r>
    </w:p>
    <w:p>
      <w:pPr/>
      <w:r>
        <w:rPr>
          <w:lang w:val="pt_PT" w:bidi="pt_PT"/>
        </w:rPr>
      </w:r>
      <w:r>
        <w:rPr>
          <w:lang w:val="pt_PT" w:bidi="pt_PT"/>
        </w:rPr>
        <w:t>Yahweh mudou o nome de Abrão para Abraão, que significa "pai de muitas nações".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deu à descendência de Abraão como parte da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 à descendência de Abraão toda a terra de Canaã como parte da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seria o relacionamento entre a descendência de Abraão e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seria o Deus da descendência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ordenou que fosse feito como um sinal da aliança entre Abraão e Yahweh?</w:t>
      </w:r>
    </w:p>
    <w:p>
      <w:pPr/>
      <w:r>
        <w:rPr>
          <w:lang w:val="pt_PT" w:bidi="pt_PT"/>
        </w:rPr>
      </w:r>
      <w:r>
        <w:rPr>
          <w:lang w:val="pt_PT" w:bidi="pt_PT"/>
        </w:rPr>
        <w:t>Yahweh ordenou que todo homem fosse circuncidado como um sinal da aliança entre Abraão 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idade um bebê deveria ser circuncidado?</w:t>
      </w:r>
    </w:p>
    <w:p>
      <w:pPr/>
      <w:r>
        <w:rPr>
          <w:lang w:val="pt_PT" w:bidi="pt_PT"/>
        </w:rPr>
      </w:r>
      <w:r>
        <w:rPr>
          <w:lang w:val="pt_PT" w:bidi="pt_PT"/>
        </w:rPr>
        <w:t>Um bebê deveria ser circuncidado após oito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deveria ser feito com estrangeiros que se juntavam a uma família que estava em aliança com Yahweh?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Estrangeiros que se juntaram a uma casa em aliança com Yahweh também deviam ser circuncidados.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acontecia com qualquer homem que não era circuncidado?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homem que não fosse circuncidado era excluído do seu povo porque havia quebrado a aliança.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nome Yahweh mudou o nome de Sarai?</w:t>
      </w:r>
    </w:p>
    <w:p>
      <w:pPr/>
      <w:r>
        <w:rPr>
          <w:lang w:val="pt_PT" w:bidi="pt_PT"/>
        </w:rPr>
      </w:r>
      <w:r>
        <w:rPr>
          <w:lang w:val="pt_PT" w:bidi="pt_PT"/>
        </w:rPr>
        <w:t>Yahweh mudou o nome de Sarai para Sara.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prometeu que viria por Sara?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prometeu que o filho de Abraão viria por Sara.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respondeu à promessa de Yahweh sobre Sara?</w:t>
      </w:r>
    </w:p>
    <w:p>
      <w:pPr/>
      <w:r>
        <w:rPr>
          <w:lang w:val="pt_PT" w:bidi="pt_PT"/>
        </w:rPr>
      </w:r>
      <w:r>
        <w:rPr>
          <w:lang w:val="pt_PT" w:bidi="pt_PT"/>
        </w:rPr>
        <w:t>Abraão riu e perguntou como uma criança poderia nascer de um homem e uma mulher que eram tão velhos.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qual nome Deus disse que Abraão deve nomear o filho que viria por Sara?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Abraão deve nomear o filho de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17.19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que estabeleceria com Isaque?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estabeleceria sua aliança com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Deus fez a respeito de Ismael?</w:t>
      </w:r>
    </w:p>
    <w:p>
      <w:pPr/>
      <w:r>
        <w:rPr>
          <w:lang w:val="pt_PT" w:bidi="pt_PT"/>
        </w:rPr>
      </w:r>
      <w:r>
        <w:rPr>
          <w:lang w:val="pt_PT" w:bidi="pt_PT"/>
        </w:rPr>
        <w:t>Deus prometeu abençoar Ismael, torná-lo frutífero e fazer dele uma grande nação.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que estabeleceria com Isaque?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estabeleceria sua aliança com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17.24–27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Deus deixou Abraão, o que Abraão fez naquele mesmo dia?</w:t>
      </w:r>
    </w:p>
    <w:p>
      <w:pPr/>
      <w:r>
        <w:rPr>
          <w:lang w:val="pt_PT" w:bidi="pt_PT"/>
        </w:rPr>
      </w:r>
      <w:r>
        <w:rPr>
          <w:lang w:val="pt_PT" w:bidi="pt_PT"/>
        </w:rPr>
        <w:t>No mesmo dia, Abraão circuncidou todos os homens de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tinha Ismael quando foi circuncidado?</w:t>
      </w:r>
    </w:p>
    <w:p>
      <w:pPr/>
      <w:r>
        <w:rPr>
          <w:lang w:val="pt_PT" w:bidi="pt_PT"/>
        </w:rPr>
      </w:r>
      <w:r>
        <w:rPr>
          <w:lang w:val="pt_PT" w:bidi="pt_PT"/>
        </w:rPr>
        <w:t>Ismael tinha treze anos quando foi circuncidado.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Abraão estava sentado à porta de sua tenda, o que ele viu ao olhar para cima?</w:t>
      </w:r>
    </w:p>
    <w:p>
      <w:pPr/>
      <w:r>
        <w:rPr>
          <w:lang w:val="pt_PT" w:bidi="pt_PT"/>
        </w:rPr>
      </w:r>
      <w:r>
        <w:rPr>
          <w:lang w:val="pt_PT" w:bidi="pt_PT"/>
        </w:rPr>
        <w:t>Abraão viu três homens em pé perto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ofereceu aos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ofereceu aos homens um pouco de água para lavar, e ofereceu um pouco de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 Sara quando o visitante fez sua previsão?</w:t>
      </w:r>
    </w:p>
    <w:p>
      <w:pPr/>
      <w:r>
        <w:rPr>
          <w:lang w:val="pt_PT" w:bidi="pt_PT"/>
        </w:rPr>
      </w:r>
      <w:r>
        <w:rPr>
          <w:lang w:val="pt_PT" w:bidi="pt_PT"/>
        </w:rPr>
        <w:t>Sara estava na tenda.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previsão que o visitante fez sobre Sara?</w:t>
      </w:r>
    </w:p>
    <w:p>
      <w:pPr/>
      <w:r>
        <w:rPr>
          <w:lang w:val="pt_PT" w:bidi="pt_PT"/>
        </w:rPr>
      </w:r>
      <w:r>
        <w:rPr>
          <w:lang w:val="pt_PT" w:bidi="pt_PT"/>
        </w:rPr>
        <w:t>O visitante disse que quando ele retornasse, Sara teria um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Sara respondeu à previsão do visitante?</w:t>
      </w:r>
    </w:p>
    <w:p>
      <w:pPr/>
      <w:r>
        <w:rPr>
          <w:lang w:val="pt_PT" w:bidi="pt_PT"/>
        </w:rPr>
      </w:r>
      <w:r>
        <w:rPr>
          <w:lang w:val="pt_PT" w:bidi="pt_PT"/>
        </w:rPr>
        <w:t>Sara riu para si mesma quando ouviu a previsão do visitante.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Yahweh, o visitante, disse sobre a resposta de Sara?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perguntou por que Sara riu e disse: "Há algo difícil demais para Yahweh?"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homens se levantaram, para onde olharam?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olharam para Sodoma.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Yahweh fez enquanto caminhavam?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disse: “Devo esconder de Abraão o que estou fazendo”?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Abraão deve fazer para que Yahweh possa cumprir as promessas dadas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Abraão deve instruir seus filhos e sua casa a praticar a retidão e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homens estavam indo em direção a Sodoma?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estavam indo em direção a Sodoma porque o clamor contra Sodoma e Gomorra era grande, e eles queriam ver se as cidades eram tão perversas quanto o clamor sugeria.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Abraão estava com Yahweh, que pergunta ele fez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Abraão perguntou: “Destruirás o justo com o ímpio”?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faria se houvesse cinquenta justos dentro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pouparia todo o lugar por causa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faria se houvesse quarenta e cinco justos dentro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pouparia todo o lugar por causa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faria se houvesse quarenta justos na cidade?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pouparia todo o lugar por causa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faria se houvesse trinta justos dentro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pouparia todo o lugar por causa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faria se houvesse vinte justos dentro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pouparia todo o lugar por causa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18.32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que faria se houvesse dez justos dentro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pouparia todo o lugar por causa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Ló viu os dois anjos entrando em Sodoma, o que ele lhes ofereceu?</w:t>
      </w:r>
    </w:p>
    <w:p>
      <w:pPr/>
      <w:r>
        <w:rPr>
          <w:lang w:val="pt_PT" w:bidi="pt_PT"/>
        </w:rPr>
      </w:r>
      <w:r>
        <w:rPr>
          <w:lang w:val="pt_PT" w:bidi="pt_PT"/>
        </w:rPr>
        <w:t>Ló ofereceu que eles ficassem em sua casa durante a noite e depois partissem pela manhã.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dos anjos a Ló?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disseram que passariam a noite na rua.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a forte insistência de Ló, onde os anjos finalmente decidiram passar a noite?</w:t>
      </w:r>
    </w:p>
    <w:p>
      <w:pPr/>
      <w:r>
        <w:rPr>
          <w:lang w:val="pt_PT" w:bidi="pt_PT"/>
        </w:rPr>
      </w:r>
      <w:r>
        <w:rPr>
          <w:lang w:val="pt_PT" w:bidi="pt_PT"/>
        </w:rPr>
        <w:t>Finalmente, os anjos foram com Ló para sua casa para passar 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homens da cidade que cercaram a casa de Ló queriam que Ló fizesse?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queriam que Ló trouxesse os dois homens que o estavam visitando, para que pudessem dormir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Ló ofereceu aos homens da cidade em vez disso?</w:t>
      </w:r>
    </w:p>
    <w:p>
      <w:pPr/>
      <w:r>
        <w:rPr>
          <w:lang w:val="pt_PT" w:bidi="pt_PT"/>
        </w:rPr>
      </w:r>
      <w:r>
        <w:rPr>
          <w:lang w:val="pt_PT" w:bidi="pt_PT"/>
        </w:rPr>
        <w:t>Ló ofereceu aos homens da cidade suas duas filhas em vez dos dois visitantes.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homens responderam à oferta de Ló?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disseram a Ló para se afastar e quase derrubaram a porta.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anjos fizeram então?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puxaram Ló de volta para dentro da casa e feriram os homens do lado de fora com cegueira.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anjos disseram que foram enviados para fazer por Yahweh?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disseram que foram enviados para destruir 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genros de Ló responderam quando Ló lhes disse para se apressarem e saírem de Sodoma porque ela estava prestes a ser destruída?</w:t>
      </w:r>
    </w:p>
    <w:p>
      <w:pPr/>
      <w:r>
        <w:rPr>
          <w:lang w:val="pt_PT" w:bidi="pt_PT"/>
        </w:rPr>
      </w:r>
      <w:r>
        <w:rPr>
          <w:lang w:val="pt_PT" w:bidi="pt_PT"/>
        </w:rPr>
        <w:t>Os genros de Ló acharam que Ló estava brincando.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amanheceu, o que os anjos disseram a Ló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disseram a Ló para levar sua esposa e filhas e sair da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que, apesar da demora de Ló, os anjos levaram Ló e sua família pelas mãos para fora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os colocaram fora da cidade porque Yahweh foi misericordioso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instruções os anjos deram a Ló quando estavam fora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Os anjos disseram a Ló e sua família para fugirem por suas vidas e não olharem para trás.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o anjo permitiu que Ló e sua família fugissem?</w:t>
      </w:r>
    </w:p>
    <w:p>
      <w:pPr/>
      <w:r>
        <w:rPr>
          <w:lang w:val="pt_PT" w:bidi="pt_PT"/>
        </w:rPr>
      </w:r>
      <w:r>
        <w:rPr>
          <w:lang w:val="pt_PT" w:bidi="pt_PT"/>
        </w:rPr>
        <w:t>Ló e sua família puderam fugir para uma pequena cidade chamada Zoar.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quando Ló chegou a Zoar?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chover enxofre e fogo do céu sobre Sodoma e Gomorra.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esposa de Ló fez e o que aconteceu com ela?</w:t>
      </w:r>
    </w:p>
    <w:p>
      <w:pPr/>
      <w:r>
        <w:rPr>
          <w:lang w:val="pt_PT" w:bidi="pt_PT"/>
        </w:rPr>
      </w:r>
      <w:r>
        <w:rPr>
          <w:lang w:val="pt_PT" w:bidi="pt_PT"/>
        </w:rPr>
        <w:t>A esposa de Ló olhou para trás e se transformou em uma coluna de sal.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viu de manhã cedo ao olhar para toda a terra da planície?</w:t>
      </w:r>
    </w:p>
    <w:p>
      <w:pPr/>
      <w:r>
        <w:rPr>
          <w:lang w:val="pt_PT" w:bidi="pt_PT"/>
        </w:rPr>
      </w:r>
      <w:r>
        <w:rPr>
          <w:lang w:val="pt_PT" w:bidi="pt_PT"/>
        </w:rPr>
        <w:t>Abraão viu fumaça subindo da terra como a fumaça de uma fornalha.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Ló se mudou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Ló então se mudou para uma caverna nas montanhas porque tinha medo de viver em Zoar.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plano as filhas de Ló fizeram envolvendo seu pai?</w:t>
      </w:r>
    </w:p>
    <w:p>
      <w:pPr/>
      <w:r>
        <w:rPr>
          <w:lang w:val="pt_PT" w:bidi="pt_PT"/>
        </w:rPr>
      </w:r>
      <w:r>
        <w:rPr>
          <w:lang w:val="pt_PT" w:bidi="pt_PT"/>
        </w:rPr>
        <w:t>As filhas de Ló planejaram embriagar o pai, depois deitar-se com ele para que pudessem ter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19.37–38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dois grupos de pessoas vieram das filhas de Ló?</w:t>
      </w:r>
    </w:p>
    <w:p>
      <w:pPr/>
      <w:r>
        <w:rPr>
          <w:lang w:val="pt_PT" w:bidi="pt_PT"/>
        </w:rPr>
      </w:r>
      <w:r>
        <w:rPr>
          <w:lang w:val="pt_PT" w:bidi="pt_PT"/>
        </w:rPr>
        <w:t>Os grupos de pessoas moabitas e amonitas vieram das filhas de Ló.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disse sobre Sara enquanto vivia em Gerar?</w:t>
      </w:r>
    </w:p>
    <w:p>
      <w:pPr/>
      <w:r>
        <w:rPr>
          <w:lang w:val="pt_PT" w:bidi="pt_PT"/>
        </w:rPr>
      </w:r>
      <w:r>
        <w:rPr>
          <w:lang w:val="pt_PT" w:bidi="pt_PT"/>
        </w:rPr>
        <w:t>Abraão disse que Sara era sua irmã.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 Abimeleque depois que ele tomou Sara?</w:t>
      </w:r>
    </w:p>
    <w:p>
      <w:pPr/>
      <w:r>
        <w:rPr>
          <w:lang w:val="pt_PT" w:bidi="pt_PT"/>
        </w:rPr>
      </w:r>
      <w:r>
        <w:rPr>
          <w:lang w:val="pt_PT" w:bidi="pt_PT"/>
        </w:rPr>
        <w:t>Deus veio a Abimeleque em um sonho e disse-lhe que ele era um homem morto porque havia tomado a esposa de um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Abimeleque disse a Deus que lhe havia sido dito por Abraão e Sara?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 disse a Deus que Abraão lhe havia dito que Sara era sua irmã, e Sara lhe havia dito que Abraão era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 Abimeleque para fazer, e o que Deus disse que aconteceria se ele não o fizesse?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 Abimeleque para devolver Sara a Abraão; caso contrário, ele e todo o seu povo morreriam.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homens de Abimeleque reagiram quando ouviram o que Deus havia dito a Abimeleque?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de Abimeleque ficaram muito assustados quando ouviram o que Deus lhe havia dito.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Abraão disse a Abimeleque que Sara era sua irmã?</w:t>
      </w:r>
    </w:p>
    <w:p>
      <w:pPr/>
      <w:r>
        <w:rPr>
          <w:lang w:val="pt_PT" w:bidi="pt_PT"/>
        </w:rPr>
      </w:r>
      <w:r>
        <w:rPr>
          <w:lang w:val="pt_PT" w:bidi="pt_PT"/>
        </w:rPr>
        <w:t>Abraão disse que tinha medo de Abimeleque matá-lo por causa de Sara.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Sara era realmente irmã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Sara era filha do pai de Abraão, mas não da sua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presente Abimeleque deu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 deu a Abraão 1.000 {siclos de}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20.16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Abimeleque disse a Sara como explicação do por que ele deu ao irmão dela mil peças de prata?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 disse a Sara que havia dado mil peças de prata ao irmão dela para cobrir qualquer ofensa contra Sara aos olhos de todos que estavam com ela, para que ela fosse vindicada.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Abraão orou a Deus por Abimeleque e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Deus curou Abimeleque, sua esposa e suas escravas, para que pudessem ter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por Sara?</w:t>
      </w:r>
    </w:p>
    <w:p>
      <w:pPr/>
      <w:r>
        <w:rPr>
          <w:lang w:val="pt_PT" w:bidi="pt_PT"/>
        </w:rPr>
      </w:r>
      <w:r>
        <w:rPr>
          <w:lang w:val="pt_PT" w:bidi="pt_PT"/>
        </w:rPr>
        <w:t>Yahweh visitou Sara e ela deu à luz um filho a Abraão no tempo prometido.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Isaque tinha oito dias, o que Abraão fez?</w:t>
      </w:r>
    </w:p>
    <w:p>
      <w:pPr/>
      <w:r>
        <w:rPr>
          <w:lang w:val="pt_PT" w:bidi="pt_PT"/>
        </w:rPr>
      </w:r>
      <w:r>
        <w:rPr>
          <w:lang w:val="pt_PT" w:bidi="pt_PT"/>
        </w:rPr>
        <w:t>Quando Isaque tinha oito dias de idade, Abraão o circuncidou.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Sara disse que Deus a levou a fazer?</w:t>
      </w:r>
    </w:p>
    <w:p>
      <w:pPr/>
      <w:r>
        <w:rPr>
          <w:lang w:val="pt_PT" w:bidi="pt_PT"/>
        </w:rPr>
      </w:r>
      <w:r>
        <w:rPr>
          <w:lang w:val="pt_PT" w:bidi="pt_PT"/>
        </w:rPr>
        <w:t>Sara disse que Deus deu a ela motivo para rir.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dia em que Isaque foi desmamado, o que Sara viu?</w:t>
      </w:r>
    </w:p>
    <w:p>
      <w:pPr/>
      <w:r>
        <w:rPr>
          <w:lang w:val="pt_PT" w:bidi="pt_PT"/>
        </w:rPr>
      </w:r>
      <w:r>
        <w:rPr>
          <w:lang w:val="pt_PT" w:bidi="pt_PT"/>
        </w:rPr>
        <w:t>Sara viu o filho de Agar zombando.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Sara disse a Abraão para fazer com Agar e seu filho,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Sara disse a Abraão para expulsar Agar e seu filho, porque o filho de Agar não seria herdeiro com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de Abraão à exigência de Sara?</w:t>
      </w:r>
    </w:p>
    <w:p>
      <w:pPr/>
      <w:r>
        <w:rPr>
          <w:lang w:val="pt_PT" w:bidi="pt_PT"/>
        </w:rPr>
      </w:r>
      <w:r>
        <w:rPr>
          <w:lang w:val="pt_PT" w:bidi="pt_PT"/>
        </w:rPr>
        <w:t>Abraão ficou angustiado com a exigência de Sara por causa de seu filho com Agar.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 Abraão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 Abraão para ouvir Sara.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Agar e seu filho foram depois que Abraão os mandou embora?</w:t>
      </w:r>
    </w:p>
    <w:p>
      <w:pPr/>
      <w:r>
        <w:rPr>
          <w:lang w:val="pt_PT" w:bidi="pt_PT"/>
        </w:rPr>
      </w:r>
      <w:r>
        <w:rPr>
          <w:lang w:val="pt_PT" w:bidi="pt_PT"/>
        </w:rPr>
        <w:t>Agar e seu filho foram para 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 Agar que faria por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que faria do filho de Agar uma grande nação.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Agar e seu filho sobreviveram?</w:t>
      </w:r>
    </w:p>
    <w:p>
      <w:pPr/>
      <w:r>
        <w:rPr>
          <w:lang w:val="pt_PT" w:bidi="pt_PT"/>
        </w:rPr>
      </w:r>
      <w:r>
        <w:rPr>
          <w:lang w:val="pt_PT" w:bidi="pt_PT"/>
        </w:rPr>
        <w:t>Deus abriu os olhos de Agar e ela viu um poço de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filho de Agar à medida que ele crescia?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 Agar viveu no deserto de Parã, e sua mãe conseguiu uma esposa do Egito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Abimeleque queria que Abraão jurasse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 queria que Abraão jurasse que não lidaria falsamente com Abimeleque ou com seus filhos ou com seus descendentes. Abimeleque pediu a Abraão que mostrasse a ele a mesma fidelidade de aliança que Abimeleque havia mostrado a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Abraão reclamou a Abimeleque?</w:t>
      </w:r>
    </w:p>
    <w:p>
      <w:pPr/>
      <w:r>
        <w:rPr>
          <w:lang w:val="pt_PT" w:bidi="pt_PT"/>
        </w:rPr>
      </w:r>
      <w:r>
        <w:rPr>
          <w:lang w:val="pt_PT" w:bidi="pt_PT"/>
        </w:rPr>
        <w:t>Abraão reclamou com Abimeleque sobre um poço de água que os servos de Abimeleque haviam tomado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21.28–30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Abraão deu sete cordeiras a Abimeleque?</w:t>
      </w:r>
    </w:p>
    <w:p>
      <w:pPr/>
      <w:r>
        <w:rPr>
          <w:lang w:val="pt_PT" w:bidi="pt_PT"/>
        </w:rPr>
      </w:r>
      <w:r>
        <w:rPr>
          <w:lang w:val="pt_PT" w:bidi="pt_PT"/>
        </w:rPr>
        <w:t>Abraão deu sete cordeiras a Abimeleque como testemunho de que ele havia cavado o poço disputado.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terra Abimeleque retornou?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 voltou para a terra dos filisteus.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fez na tamargueira em Berseba?</w:t>
      </w:r>
    </w:p>
    <w:p>
      <w:pPr/>
      <w:r>
        <w:rPr>
          <w:lang w:val="pt_PT" w:bidi="pt_PT"/>
        </w:rPr>
      </w:r>
      <w:r>
        <w:rPr>
          <w:lang w:val="pt_PT" w:bidi="pt_PT"/>
        </w:rPr>
        <w:t>Abraão adorou Yahweh, o Deus eterno.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21.34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Abraão viveu por muitos dias?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viveu na terra dos filisteus por muitos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teste Deus deu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 Abraão para ir à terra de Moriá e oferecer Isaque como holocausto.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respondeu ao comando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Abraão levantou-se cedo pela manhã e partiu em sua jornada para o lugar que Deus lhe havia indicado.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disse aos seus dois jovens que ele e Isaque iam fazer?</w:t>
      </w:r>
    </w:p>
    <w:p>
      <w:pPr/>
      <w:r>
        <w:rPr>
          <w:lang w:val="pt_PT" w:bidi="pt_PT"/>
        </w:rPr>
      </w:r>
      <w:r>
        <w:rPr>
          <w:lang w:val="pt_PT" w:bidi="pt_PT"/>
        </w:rPr>
        <w:t>Abraão disse aos seus dois jovens que ele e Isaque iam adorar e depois voltariam.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Isaque fez a Abraão enquanto caminhavam juntos?</w:t>
      </w:r>
    </w:p>
    <w:p>
      <w:pPr/>
      <w:r>
        <w:rPr>
          <w:lang w:val="pt_PT" w:bidi="pt_PT"/>
        </w:rPr>
      </w:r>
      <w:r>
        <w:rPr>
          <w:lang w:val="pt_PT" w:bidi="pt_PT"/>
        </w:rPr>
        <w:t>Isaque perguntou a Abraão: “Onde está o cordeiro para o holocausto”?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respondeu à pergunta de Isaque?</w:t>
      </w:r>
    </w:p>
    <w:p>
      <w:pPr/>
      <w:r>
        <w:rPr>
          <w:lang w:val="pt_PT" w:bidi="pt_PT"/>
        </w:rPr>
      </w:r>
      <w:r>
        <w:rPr>
          <w:lang w:val="pt_PT" w:bidi="pt_PT"/>
        </w:rPr>
        <w:t>Abraão disse que Deus providenciará ele mesmo o cordeiro para o holocausto.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chegaram ao lugar, o que Abraão preparou como oferta queimada e como ele fez isso?</w:t>
      </w:r>
    </w:p>
    <w:p>
      <w:pPr/>
      <w:r>
        <w:rPr>
          <w:lang w:val="pt_PT" w:bidi="pt_PT"/>
        </w:rPr>
      </w:r>
      <w:r>
        <w:rPr>
          <w:lang w:val="pt_PT" w:bidi="pt_PT"/>
        </w:rPr>
        <w:t>Abraão preparou Isaque como a oferta queimada, amarrando-o e colocando-o no altar.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Abraão pegou a faca na mão, o que o anjo de Yahweh disse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de Yahweh disse a Abraão para não machucar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22.12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agora sabia sobre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agora sabia que Abraão temia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então providenciou o holocausto para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Havia um carneiro preso nos arbustos atrás de Abraão: Abraão o usou como oferta queimada.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chamou o lugar da oferta queimada?</w:t>
      </w:r>
    </w:p>
    <w:p>
      <w:pPr/>
      <w:r>
        <w:rPr>
          <w:lang w:val="pt_PT" w:bidi="pt_PT"/>
        </w:rPr>
      </w:r>
      <w:r>
        <w:rPr>
          <w:lang w:val="pt_PT" w:bidi="pt_PT"/>
        </w:rPr>
        <w:t>Abraão chamou o lugar de "Yahweh proverá".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22:16–17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razão o anjo de Yahweh deu para abençoar Abraão?</w:t>
      </w:r>
    </w:p>
    <w:p>
      <w:pPr/>
      <w:r>
        <w:rPr>
          <w:lang w:val="pt_PT" w:bidi="pt_PT"/>
        </w:rPr>
      </w:r>
      <w:r>
        <w:rPr>
          <w:lang w:val="pt_PT" w:bidi="pt_PT"/>
        </w:rPr>
        <w:t>O anjo de Yahweh disse que abençoaria Abraão porque Abraão não havia negado seu único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meio de quem e por qual razão todas as nações da terra seriam abençoadas?</w:t>
      </w:r>
    </w:p>
    <w:p>
      <w:pPr/>
      <w:r>
        <w:rPr>
          <w:lang w:val="pt_PT" w:bidi="pt_PT"/>
        </w:rPr>
      </w:r>
      <w:r>
        <w:rPr>
          <w:lang w:val="pt_PT" w:bidi="pt_PT"/>
        </w:rPr>
        <w:t>Através da descendência de Abraão, todas as nações da terra seriam abençoadas, porque Abraão obedeceu à voz do anjo de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fez primeiro quando Sara morreu?</w:t>
      </w:r>
    </w:p>
    <w:p>
      <w:pPr/>
      <w:r>
        <w:rPr>
          <w:lang w:val="pt_PT" w:bidi="pt_PT"/>
        </w:rPr>
      </w:r>
      <w:r>
        <w:rPr>
          <w:lang w:val="pt_PT" w:bidi="pt_PT"/>
        </w:rPr>
        <w:t>Quando Sara morreu, Abraão primeiro lamentou por ela e chorou por 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Abraão fez aos filhos de Hete?</w:t>
      </w:r>
    </w:p>
    <w:p>
      <w:pPr/>
      <w:r>
        <w:rPr>
          <w:lang w:val="pt_PT" w:bidi="pt_PT"/>
        </w:rPr>
      </w:r>
      <w:r>
        <w:rPr>
          <w:lang w:val="pt_PT" w:bidi="pt_PT"/>
        </w:rPr>
        <w:t>Abraão pediu uma propriedade para usar como local de sepultamento.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filhos de Hete responderam ao pedido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Hete ofereceram os melhores de seus túmulos a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Abraão pediu a caverna de Efrom, o hitita, como sepultura, como Efrom respondeu?</w:t>
      </w:r>
    </w:p>
    <w:p>
      <w:pPr/>
      <w:r>
        <w:rPr>
          <w:lang w:val="pt_PT" w:bidi="pt_PT"/>
        </w:rPr>
      </w:r>
      <w:r>
        <w:rPr>
          <w:lang w:val="pt_PT" w:bidi="pt_PT"/>
        </w:rPr>
        <w:t>Efrom ofereceu dar gratuitamente a Abraão a caverna e o campo ao lado.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respondeu à oferta de Efrom?</w:t>
      </w:r>
    </w:p>
    <w:p>
      <w:pPr/>
      <w:r>
        <w:rPr>
          <w:lang w:val="pt_PT" w:bidi="pt_PT"/>
        </w:rPr>
      </w:r>
      <w:r>
        <w:rPr>
          <w:lang w:val="pt_PT" w:bidi="pt_PT"/>
        </w:rPr>
        <w:t>Abraão pediu para pagar pelo campo e pela caverna.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Efrom respondeu à oferta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Efrom pediu 400 siclos de prata pelo campo e pela caverna.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23.14–16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terminou a conversa entre Abraão e Efrom?</w:t>
      </w:r>
    </w:p>
    <w:p>
      <w:pPr/>
      <w:r>
        <w:rPr>
          <w:lang w:val="pt_PT" w:bidi="pt_PT"/>
        </w:rPr>
      </w:r>
      <w:r>
        <w:rPr>
          <w:lang w:val="pt_PT" w:bidi="pt_PT"/>
        </w:rPr>
        <w:t>Abraão pagou 400 siclos de prata a Efrom pela porção de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incluído na compra do campo de Efrom que estava em Macpela?</w:t>
      </w:r>
    </w:p>
    <w:p>
      <w:pPr/>
      <w:r>
        <w:rPr>
          <w:lang w:val="pt_PT" w:bidi="pt_PT"/>
        </w:rPr>
      </w:r>
      <w:r>
        <w:rPr>
          <w:lang w:val="pt_PT" w:bidi="pt_PT"/>
        </w:rPr>
        <w:t>O campo, a caverna que estava nele, e todas as árvores que estavam no campo e ao redor de sua borda foram incluídas na compra do campo de Efrom por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fez então com a caverna?</w:t>
      </w:r>
    </w:p>
    <w:p>
      <w:pPr/>
      <w:r>
        <w:rPr>
          <w:lang w:val="pt_PT" w:bidi="pt_PT"/>
        </w:rPr>
      </w:r>
      <w:r>
        <w:rPr>
          <w:lang w:val="pt_PT" w:bidi="pt_PT"/>
        </w:rPr>
        <w:t>Abraão então enterrou Sara na caverna.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24.2–4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fez seu servo mais velho jurar que faria?</w:t>
      </w:r>
    </w:p>
    <w:p>
      <w:pPr/>
      <w:r>
        <w:rPr>
          <w:lang w:val="pt_PT" w:bidi="pt_PT"/>
        </w:rPr>
      </w:r>
      <w:r>
        <w:rPr>
          <w:lang w:val="pt_PT" w:bidi="pt_PT"/>
        </w:rPr>
        <w:t>Abraão fez seu servo mais velho jurar que conseguiria uma esposa para Isaque dos parentes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insistiu que o servo não fizesse com Isaque?</w:t>
      </w:r>
    </w:p>
    <w:p>
      <w:pPr/>
      <w:r>
        <w:rPr>
          <w:lang w:val="pt_PT" w:bidi="pt_PT"/>
        </w:rPr>
      </w:r>
      <w:r>
        <w:rPr>
          <w:lang w:val="pt_PT" w:bidi="pt_PT"/>
        </w:rPr>
        <w:t>Abraão insistiu que o servo não levasse Isaque de volta à terra de onde Abraão veio.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servo de Abraão pediu a Deus para fazer a fim de mostrar-lhe qual mulher Deus havia escolhido para Isaque?</w:t>
      </w:r>
    </w:p>
    <w:p>
      <w:pPr/>
      <w:r>
        <w:rPr>
          <w:lang w:val="pt_PT" w:bidi="pt_PT"/>
        </w:rPr>
      </w:r>
      <w:r>
        <w:rPr>
          <w:lang w:val="pt_PT" w:bidi="pt_PT"/>
        </w:rPr>
        <w:t>O servo pediu que a mulher a quem ele pedisse para baixar o cântaro para lhe dar de beber, que ela fizesse isso e oferecesse água também para os seus camelos.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relação de Rebeca com Abraão?</w:t>
      </w:r>
    </w:p>
    <w:p>
      <w:pPr/>
      <w:r>
        <w:rPr>
          <w:lang w:val="pt_PT" w:bidi="pt_PT"/>
        </w:rPr>
      </w:r>
      <w:r>
        <w:rPr>
          <w:lang w:val="pt_PT" w:bidi="pt_PT"/>
        </w:rPr>
        <w:t>Rebeca era neta de Naor, irmão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Rebeca fez quando o servo de Abraão pediu um pouco de água?</w:t>
      </w:r>
    </w:p>
    <w:p>
      <w:pPr/>
      <w:r>
        <w:rPr>
          <w:lang w:val="pt_PT" w:bidi="pt_PT"/>
        </w:rPr>
      </w:r>
      <w:r>
        <w:rPr>
          <w:lang w:val="pt_PT" w:bidi="pt_PT"/>
        </w:rPr>
        <w:t>Rebeca deu água ao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Rebeca disse depois de terminar de dar bebida ao servo?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Rebeca terminou de dar água ao servo, ela disse: “Vou tirar água para os seus camelos também, até que tenham terminado de beber”.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servo fez quando soube que Rebeca era parente de Abraão e que ele poderia passar a noite com a família dela?</w:t>
      </w:r>
    </w:p>
    <w:p>
      <w:pPr/>
      <w:r>
        <w:rPr>
          <w:lang w:val="pt_PT" w:bidi="pt_PT"/>
        </w:rPr>
      </w:r>
      <w:r>
        <w:rPr>
          <w:lang w:val="pt_PT" w:bidi="pt_PT"/>
        </w:rPr>
        <w:t>O servo adorou e bendisse a Yahweh.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era o irmão de Rebeca?</w:t>
      </w:r>
    </w:p>
    <w:p>
      <w:pPr/>
      <w:r>
        <w:rPr>
          <w:lang w:val="pt_PT" w:bidi="pt_PT"/>
        </w:rPr>
      </w:r>
      <w:r>
        <w:rPr>
          <w:lang w:val="pt_PT" w:bidi="pt_PT"/>
        </w:rPr>
        <w:t>Labão era irmão de Rebeca.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Labão fez quando encontrou o servo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Labão convidou o servo de Abraão para ficar em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servo de Abraão insistiu em fazer antes de comer?</w:t>
      </w:r>
    </w:p>
    <w:p>
      <w:pPr/>
      <w:r>
        <w:rPr>
          <w:lang w:val="pt_PT" w:bidi="pt_PT"/>
        </w:rPr>
      </w:r>
      <w:r>
        <w:rPr>
          <w:lang w:val="pt_PT" w:bidi="pt_PT"/>
        </w:rPr>
        <w:t>O servo de Abraão insistiu em dizer por que tinha vindo antes de comer.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disse que Yahweh prosperaria o caminho do servo?</w:t>
      </w:r>
    </w:p>
    <w:p>
      <w:pPr/>
      <w:r>
        <w:rPr>
          <w:lang w:val="pt_PT" w:bidi="pt_PT"/>
        </w:rPr>
      </w:r>
      <w:r>
        <w:rPr>
          <w:lang w:val="pt_PT" w:bidi="pt_PT"/>
        </w:rPr>
        <w:t>Abraão havia dito que Yahweh enviaria seu anjo com o servo para prosperar seu caminho.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servo deu a Rebeca quando soube que ela era parente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O servo de Abraão deu a Rebeca um anel de ouro para o nariz e pulseiras para os braços.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24.50–51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Labão e Betuel responderam ao servo de Abraão quando ele lhes perguntou o que queriam fazer em relação a Rebeca?</w:t>
      </w:r>
    </w:p>
    <w:p>
      <w:pPr/>
      <w:r>
        <w:rPr>
          <w:lang w:val="pt_PT" w:bidi="pt_PT"/>
        </w:rPr>
      </w:r>
      <w:r>
        <w:rPr>
          <w:lang w:val="pt_PT" w:bidi="pt_PT"/>
        </w:rPr>
        <w:t>Labão e Betuel responderam que o servo deveria levar Rebeca e ir, para que Rebeca pudesse ser a esposa do filho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24.52–53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servo de Abraão fez quando ouviu a resposta de Labão e Betuel?</w:t>
      </w:r>
    </w:p>
    <w:p>
      <w:pPr/>
      <w:r>
        <w:rPr>
          <w:lang w:val="pt_PT" w:bidi="pt_PT"/>
        </w:rPr>
      </w:r>
      <w:r>
        <w:rPr>
          <w:lang w:val="pt_PT" w:bidi="pt_PT"/>
        </w:rPr>
        <w:t>O servo se curvou diante de Yahweh. E então ele deu presentes a Rebeca e ao irmão e à mãe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24.54–55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se levantaram na manhã seguinte, o que o irmão e a mãe de Rebeca queriam que o servo fizesse?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eles se levantaram na manhã seguinte, queriam que o servo de Abraão ficasse com eles por mais alguns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24.56–58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servo de Abraão disse que queria ir imediatamente, o que Rebeca disse que queria fazer?</w:t>
      </w:r>
    </w:p>
    <w:p>
      <w:pPr/>
      <w:r>
        <w:rPr>
          <w:lang w:val="pt_PT" w:bidi="pt_PT"/>
        </w:rPr>
      </w:r>
      <w:r>
        <w:rPr>
          <w:lang w:val="pt_PT" w:bidi="pt_PT"/>
        </w:rPr>
        <w:t>Rebeca disse que queria ir com o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24.60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bênção a família de Rebeca deu a ela quando partiu com o servo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A família de Rebeca a abençoou para que ela pudesse ser a mãe de milhares e para que seus descendentes possuíssem o portão daqueles que os odeiam.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24.63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Isaque estava fazendo quando Rebeca chegou à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Isaque estava no campo meditando.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24.64–65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Rebeca fez quando viu Isaque?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ela viu Isaque, Rebeca desceu do camelo e cobriu-se com seu véu.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24.67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Isaque fez depois que o servo de Abraão contou todas as coisas que ele havia feito?</w:t>
      </w:r>
    </w:p>
    <w:p>
      <w:pPr/>
      <w:r>
        <w:rPr>
          <w:lang w:val="pt_PT" w:bidi="pt_PT"/>
        </w:rPr>
      </w:r>
      <w:r>
        <w:rPr>
          <w:lang w:val="pt_PT" w:bidi="pt_PT"/>
        </w:rPr>
        <w:t>Isaque levou Rebeca para a tenda de sua mãe Sara e tomou Rebeca como sua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Abraão fez depois que sua esposa Sara morreu?</w:t>
      </w:r>
    </w:p>
    <w:p>
      <w:pPr/>
      <w:r>
        <w:rPr>
          <w:lang w:val="pt_PT" w:bidi="pt_PT"/>
        </w:rPr>
      </w:r>
      <w:r>
        <w:rPr>
          <w:lang w:val="pt_PT" w:bidi="pt_PT"/>
        </w:rPr>
        <w:t>Abraão tomou outra esposa chamada Quetura.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Abraão distribuiu sua riqueza?</w:t>
      </w:r>
    </w:p>
    <w:p>
      <w:pPr/>
      <w:r>
        <w:rPr>
          <w:lang w:val="pt_PT" w:bidi="pt_PT"/>
        </w:rPr>
      </w:r>
      <w:r>
        <w:rPr>
          <w:lang w:val="pt_PT" w:bidi="pt_PT"/>
        </w:rPr>
        <w:t>Abraão deu presentes aos filhos de suas concubinas e deu tudo o que possuía a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Abraão viveu?</w:t>
      </w:r>
    </w:p>
    <w:p>
      <w:pPr/>
      <w:r>
        <w:rPr>
          <w:lang w:val="pt_PT" w:bidi="pt_PT"/>
        </w:rPr>
      </w:r>
      <w:r>
        <w:rPr>
          <w:lang w:val="pt_PT" w:bidi="pt_PT"/>
        </w:rPr>
        <w:t>Abraão viveu cento e setenta e cinco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enterrou Abraão?</w:t>
      </w:r>
    </w:p>
    <w:p>
      <w:pPr/>
      <w:r>
        <w:rPr>
          <w:lang w:val="pt_PT" w:bidi="pt_PT"/>
        </w:rPr>
      </w:r>
      <w:r>
        <w:rPr>
          <w:lang w:val="pt_PT" w:bidi="pt_PT"/>
        </w:rPr>
        <w:t>Tanto Isaque quanto Ismael sepultaram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doze filhos de Ismael viviam entre si?</w:t>
      </w:r>
    </w:p>
    <w:p>
      <w:pPr/>
      <w:r>
        <w:rPr>
          <w:lang w:val="pt_PT" w:bidi="pt_PT"/>
        </w:rPr>
      </w:r>
      <w:r>
        <w:rPr>
          <w:lang w:val="pt_PT" w:bidi="pt_PT"/>
        </w:rPr>
        <w:t>Os doze filhos de Ismael viviam entre si em hostilidade.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Isaque fez porque Rebeca não tinha filhos?</w:t>
      </w:r>
    </w:p>
    <w:p>
      <w:pPr/>
      <w:r>
        <w:rPr>
          <w:lang w:val="pt_PT" w:bidi="pt_PT"/>
        </w:rPr>
      </w:r>
      <w:r>
        <w:rPr>
          <w:lang w:val="pt_PT" w:bidi="pt_PT"/>
        </w:rPr>
        <w:t>Isaque orou a Yahweh por sua esposa; Yahweh atendeu sua oração, e Rebeca concebeu.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sobre as duas crianças lutando no ventre de Rebeca?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havia duas nações em seu ventre, um povo mais forte que o outro, e que o mais velho serviria ao mais novo.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nasceu primeiro e como ele era?</w:t>
      </w:r>
    </w:p>
    <w:p>
      <w:pPr/>
      <w:r>
        <w:rPr>
          <w:lang w:val="pt_PT" w:bidi="pt_PT"/>
        </w:rPr>
      </w:r>
      <w:r>
        <w:rPr>
          <w:lang w:val="pt_PT" w:bidi="pt_PT"/>
        </w:rPr>
        <w:t>Esaú nasceu primeiro, e ele era vermelho por todo o corpo como uma veste peluda.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nasceu segundo, e o que ele estava fazendo quando nasceu?</w:t>
      </w:r>
    </w:p>
    <w:p>
      <w:pPr/>
      <w:r>
        <w:rPr>
          <w:lang w:val="pt_PT" w:bidi="pt_PT"/>
        </w:rPr>
      </w:r>
      <w:r>
        <w:rPr>
          <w:lang w:val="pt_PT" w:bidi="pt_PT"/>
        </w:rPr>
        <w:t>Jacó nasceu em segundo, e ele estava segurando o calcanhar de Esaú ao nascer.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homem era Esaú?</w:t>
      </w:r>
    </w:p>
    <w:p>
      <w:pPr/>
      <w:r>
        <w:rPr>
          <w:lang w:val="pt_PT" w:bidi="pt_PT"/>
        </w:rPr>
      </w:r>
      <w:r>
        <w:rPr>
          <w:lang w:val="pt_PT" w:bidi="pt_PT"/>
        </w:rPr>
        <w:t>Esaú era um caçador habilidoso e um homem do campo.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25.27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homem era Jacó?</w:t>
      </w:r>
    </w:p>
    <w:p>
      <w:pPr/>
      <w:r>
        <w:rPr>
          <w:lang w:val="pt_PT" w:bidi="pt_PT"/>
        </w:rPr>
      </w:r>
      <w:r>
        <w:rPr>
          <w:lang w:val="pt_PT" w:bidi="pt_PT"/>
        </w:rPr>
        <w:t>Jacó era um homem tranquilo que passava seu tempo nas tendas.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Isaque amava, e quem Rebeca amava?</w:t>
      </w:r>
    </w:p>
    <w:p>
      <w:pPr/>
      <w:r>
        <w:rPr>
          <w:lang w:val="pt_PT" w:bidi="pt_PT"/>
        </w:rPr>
      </w:r>
      <w:r>
        <w:rPr>
          <w:lang w:val="pt_PT" w:bidi="pt_PT"/>
        </w:rPr>
        <w:t>Isaque amava Esaú, e Rebeca amava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outro nome para Esaú?</w:t>
      </w:r>
    </w:p>
    <w:p>
      <w:pPr/>
      <w:r>
        <w:rPr>
          <w:lang w:val="pt_PT" w:bidi="pt_PT"/>
        </w:rPr>
      </w:r>
      <w:r>
        <w:rPr>
          <w:lang w:val="pt_PT" w:bidi="pt_PT"/>
        </w:rPr>
        <w:t>Edom era outro nome para Esaú.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pediu em troca do ensopado vermelho que Esaú queria comer?</w:t>
      </w:r>
    </w:p>
    <w:p>
      <w:pPr/>
      <w:r>
        <w:rPr>
          <w:lang w:val="pt_PT" w:bidi="pt_PT"/>
        </w:rPr>
      </w:r>
      <w:r>
        <w:rPr>
          <w:lang w:val="pt_PT" w:bidi="pt_PT"/>
        </w:rPr>
        <w:t>Jacó pediu o direito de primogenitura de Esaú em troca do ensopado vermelho.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Esaú à oferta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Esaú jurou e vendeu seu direito de primogenitura a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25.34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Esaú estava tratando seu direito de primogenitura quando respondeu dessa forma à oferta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Esaú estava desprezando seu direito de primogenitura quando respondeu à oferta de Jacó dessa maneira.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Isaque se mudou para a cidade de Gerar, onde Abimeleque era o rei dos filisteus?</w:t>
      </w:r>
    </w:p>
    <w:p>
      <w:pPr/>
      <w:r>
        <w:rPr>
          <w:lang w:val="pt_PT" w:bidi="pt_PT"/>
        </w:rPr>
      </w:r>
      <w:r>
        <w:rPr>
          <w:lang w:val="pt_PT" w:bidi="pt_PT"/>
        </w:rPr>
        <w:t>Isaque mudou-se para Gerar porque havia uma fome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havia dito a Isaque antes de Isaque se mudar para Gerar?</w:t>
      </w:r>
    </w:p>
    <w:p>
      <w:pPr/>
      <w:r>
        <w:rPr>
          <w:lang w:val="pt_PT" w:bidi="pt_PT"/>
        </w:rPr>
      </w:r>
      <w:r>
        <w:rPr>
          <w:lang w:val="pt_PT" w:bidi="pt_PT"/>
        </w:rPr>
        <w:t>Yahweh havia dito a Isaque para não se mudar para o Egito e permanecer na terra sobre a qual ele lhe diria.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a Isaque sobre o juramento que Yahweh havia feito a seu pai Abraão?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a Isaque que cumpriria o juramento que Yahweh havia feito a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Yahweh disse que ia fazer isso?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ia fazer isso porque Abraão tinha obedecido à sua voz e guardado suas instruções, mandamentos, estatutos e leis.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Isaque disse aos homens de Gerar sobre Rebeca,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Isaque disse aos homens de Gerar que Rebeca era sua irmã.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Abimeleque, o que poderia ter trazido culpa sobre o povo por causa da mentira de Isaque?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da mentira de Isaque, alguém poderia ter tido relações sexuais com Rebeca e trazido culpa sobre o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ordem Abimeleque deu em relação a Rebeca?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 ordenou que qualquer um que tocasse em Rebeca seria morto.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razão que Abimeleque deu para pedir a Isaque que se afastasse dos filisteus?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 pediu a Isaque para se afastar dos filisteus porque disse: "... você é mais poderoso do que nós".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Isaque teve que desenterrar os poços de água que haviam sido cavados nos dias de Abraão?</w:t>
      </w:r>
    </w:p>
    <w:p>
      <w:pPr/>
      <w:r>
        <w:rPr>
          <w:lang w:val="pt_PT" w:bidi="pt_PT"/>
        </w:rPr>
      </w:r>
      <w:r>
        <w:rPr>
          <w:lang w:val="pt_PT" w:bidi="pt_PT"/>
        </w:rPr>
        <w:t>Isaque teve que desenterrar os poços de água que haviam sido cavados nos dias de Abraão porque os filisteus os haviam entupido após a morte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nome Isaque deu ao poço sobre o qual os pastores de Gerar não discutiram com ele?</w:t>
      </w:r>
    </w:p>
    <w:p>
      <w:pPr/>
      <w:r>
        <w:rPr>
          <w:lang w:val="pt_PT" w:bidi="pt_PT"/>
        </w:rPr>
      </w:r>
      <w:r>
        <w:rPr>
          <w:lang w:val="pt_PT" w:bidi="pt_PT"/>
        </w:rPr>
        <w:t>Isaque chamou o poço, sobre o qual os pastores de Gerar não discutiram com ele, Reobote.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reafirmou a Isaque quando apareceu a Isaque em Berseba?</w:t>
      </w:r>
    </w:p>
    <w:p>
      <w:pPr/>
      <w:r>
        <w:rPr>
          <w:lang w:val="pt_PT" w:bidi="pt_PT"/>
        </w:rPr>
      </w:r>
      <w:r>
        <w:rPr>
          <w:lang w:val="pt_PT" w:bidi="pt_PT"/>
        </w:rPr>
        <w:t>Yahweh reafirmou que abençoaria Isaque e multiplicaria sua descendência.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aliança Abimeleque queria fazer com Isaque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Abimeleque queria fazer uma aliança para que nenhum dos lados prejudicasse o outro, porque ele viu que Yahweh estava com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Isaque respondeu ao pedido de Abimeleque por uma aliança entre eles?</w:t>
      </w:r>
    </w:p>
    <w:p>
      <w:pPr/>
      <w:r>
        <w:rPr>
          <w:lang w:val="pt_PT" w:bidi="pt_PT"/>
        </w:rPr>
      </w:r>
      <w:r>
        <w:rPr>
          <w:lang w:val="pt_PT" w:bidi="pt_PT"/>
        </w:rPr>
        <w:t>Isaque fez um banquete, e eles fizeram juramento um ao outro.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qual grupo étnico eram as duas esposas de Esaú?</w:t>
      </w:r>
    </w:p>
    <w:p>
      <w:pPr/>
      <w:r>
        <w:rPr>
          <w:lang w:val="pt_PT" w:bidi="pt_PT"/>
        </w:rPr>
      </w:r>
      <w:r>
        <w:rPr>
          <w:lang w:val="pt_PT" w:bidi="pt_PT"/>
        </w:rPr>
        <w:t>As duas esposas de Esaú eram dos hititas.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26.35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era o relacionamento entre as esposas de Esaú e Isaque e Rebeca?</w:t>
      </w:r>
    </w:p>
    <w:p>
      <w:pPr/>
      <w:r>
        <w:rPr>
          <w:lang w:val="pt_PT" w:bidi="pt_PT"/>
        </w:rPr>
      </w:r>
      <w:r>
        <w:rPr>
          <w:lang w:val="pt_PT" w:bidi="pt_PT"/>
        </w:rPr>
        <w:t>As esposas de Esaú trouxeram tristeza para Isaque e Rebeca.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À medida que Isaque envelhecia, o que ele não conseguia mais fazer?</w:t>
      </w:r>
    </w:p>
    <w:p>
      <w:pPr/>
      <w:r>
        <w:rPr>
          <w:lang w:val="pt_PT" w:bidi="pt_PT"/>
        </w:rPr>
      </w:r>
      <w:r>
        <w:rPr>
          <w:lang w:val="pt_PT" w:bidi="pt_PT"/>
        </w:rPr>
        <w:t>Quando Isaque envelheceu, ele já não conseguia mais 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Isaque pediu a Esaú para fazer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Isaque pediu a Esaú que fosse caçar e preparasse o tipo de comida que ele amava, para que pudesse comê-la e abençoar Esaú.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27.8–10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plano de Rebeca para fornecer a comida para Isaque,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Rebeca disse a Jacó para ir buscar dois cabritos e ela prepararia a comida que Isaque amava, para que Jacó pudesse levá-la a Isaque e receber a bênção.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Jacó estava preocupado ao levar a comida para Isaque?</w:t>
      </w:r>
    </w:p>
    <w:p>
      <w:pPr/>
      <w:r>
        <w:rPr>
          <w:lang w:val="pt_PT" w:bidi="pt_PT"/>
        </w:rPr>
      </w:r>
      <w:r>
        <w:rPr>
          <w:lang w:val="pt_PT" w:bidi="pt_PT"/>
        </w:rPr>
        <w:t>Jacó estava preocupado porque Esaú era um homem peludo e ele era um homem liso, e que Isaque o tocaria e descobriria que Jacó era um enganador e o amaldiçoaria.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Rebeca resolveu o problema de Esaú ser um homem peludo e Jacó um homem liso?</w:t>
      </w:r>
    </w:p>
    <w:p>
      <w:pPr/>
      <w:r>
        <w:rPr>
          <w:lang w:val="pt_PT" w:bidi="pt_PT"/>
        </w:rPr>
      </w:r>
      <w:r>
        <w:rPr>
          <w:lang w:val="pt_PT" w:bidi="pt_PT"/>
        </w:rPr>
        <w:t>Rebeca colocou as roupas de Esaú em Jacó e colocou peles de cabra sobre suas mãos e pescoço.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Isaque perguntou, como Jacó disse que havia encontrado a caça tão rapidamente?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Yahweh, o Deus de Isaque, havia trazido a caça para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Porque ele não tinha certeza, como Isaque tentou determinar quem estava lhe dando a comida?</w:t>
      </w:r>
    </w:p>
    <w:p>
      <w:pPr/>
      <w:r>
        <w:rPr>
          <w:lang w:val="pt_PT" w:bidi="pt_PT"/>
        </w:rPr>
      </w:r>
      <w:r>
        <w:rPr>
          <w:lang w:val="pt_PT" w:bidi="pt_PT"/>
        </w:rPr>
        <w:t>Isaque tocou Jacó nas mãos e sentiu as peles peludas de cabra.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disse quando Isaque perguntou: “Você é realmente meu filho Esaú”?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disse: “Eu sou”.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finalmente convenceu Isaque de que a pessoa trazendo a comida era Esaú?</w:t>
      </w:r>
    </w:p>
    <w:p>
      <w:pPr/>
      <w:r>
        <w:rPr>
          <w:lang w:val="pt_PT" w:bidi="pt_PT"/>
        </w:rPr>
      </w:r>
      <w:r>
        <w:rPr>
          <w:lang w:val="pt_PT" w:bidi="pt_PT"/>
        </w:rPr>
        <w:t>Quando Jacó se aproximou de Isaque para beijá-lo, Isaque sentiu o cheiro das roupas de Esaú.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Isaque disse que se curvaria a Jacó?</w:t>
      </w:r>
    </w:p>
    <w:p>
      <w:pPr/>
      <w:r>
        <w:rPr>
          <w:lang w:val="pt_PT" w:bidi="pt_PT"/>
        </w:rPr>
      </w:r>
      <w:r>
        <w:rPr>
          <w:lang w:val="pt_PT" w:bidi="pt_PT"/>
        </w:rPr>
        <w:t>Isaque disse que as nações se curvariam diante de Jacó e que os filhos da mãe de Jacó se curvariam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Esaú fez logo após Jacó sair da tenda de Isaque?</w:t>
      </w:r>
    </w:p>
    <w:p>
      <w:pPr/>
      <w:r>
        <w:rPr>
          <w:lang w:val="pt_PT" w:bidi="pt_PT"/>
        </w:rPr>
      </w:r>
      <w:r>
        <w:rPr>
          <w:lang w:val="pt_PT" w:bidi="pt_PT"/>
        </w:rPr>
        <w:t>Esaú voltou da caça, preparou a comida e a levou para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27.34–35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Isaque disse quando Esaú pediu a bênção de Isaque?</w:t>
      </w:r>
    </w:p>
    <w:p>
      <w:pPr/>
      <w:r>
        <w:rPr>
          <w:lang w:val="pt_PT" w:bidi="pt_PT"/>
        </w:rPr>
      </w:r>
      <w:r>
        <w:rPr>
          <w:lang w:val="pt_PT" w:bidi="pt_PT"/>
        </w:rPr>
        <w:t>Isaque disse que Jacó havia tomado a bênção de Esaú de forma enganosa.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duas maneiras Esaú disse que Jacó o havia enganado?</w:t>
      </w:r>
    </w:p>
    <w:p>
      <w:pPr/>
      <w:r>
        <w:rPr>
          <w:lang w:val="pt_PT" w:bidi="pt_PT"/>
        </w:rPr>
      </w:r>
      <w:r>
        <w:rPr>
          <w:lang w:val="pt_PT" w:bidi="pt_PT"/>
        </w:rPr>
        <w:t>Esaú disse que Jacó o havia enganado em seu direito de primogenitura e em sua bênção.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27.39–40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"bênção" que Isaque deu a Esaú?</w:t>
      </w:r>
    </w:p>
    <w:p>
      <w:pPr/>
      <w:r>
        <w:rPr>
          <w:lang w:val="pt_PT" w:bidi="pt_PT"/>
        </w:rPr>
      </w:r>
      <w:r>
        <w:rPr>
          <w:lang w:val="pt_PT" w:bidi="pt_PT"/>
        </w:rPr>
        <w:t>Isaque disse que Esaú viveria longe da fertilidade da terra, que serviria seu irmão, mas eventualmente se rebelaria contra ele e quebraria o jugo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Esaú decidiu fazer após a morte de Isaque?</w:t>
      </w:r>
    </w:p>
    <w:p>
      <w:pPr/>
      <w:r>
        <w:rPr>
          <w:lang w:val="pt_PT" w:bidi="pt_PT"/>
        </w:rPr>
      </w:r>
      <w:r>
        <w:rPr>
          <w:lang w:val="pt_PT" w:bidi="pt_PT"/>
        </w:rPr>
        <w:t>Esaú decidiu matar Jacó após a morte de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27.43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Rebeca fez após ouvir os planos de Esaú?</w:t>
      </w:r>
    </w:p>
    <w:p>
      <w:pPr/>
      <w:r>
        <w:rPr>
          <w:lang w:val="pt_PT" w:bidi="pt_PT"/>
        </w:rPr>
      </w:r>
      <w:r>
        <w:rPr>
          <w:lang w:val="pt_PT" w:bidi="pt_PT"/>
        </w:rPr>
        <w:t>Rebeca enviou Jacó a Labão, seu irmão, em Harã.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comando Isaque deu a Jacó antes de ele partir?</w:t>
      </w:r>
    </w:p>
    <w:p>
      <w:pPr/>
      <w:r>
        <w:rPr>
          <w:lang w:val="pt_PT" w:bidi="pt_PT"/>
        </w:rPr>
      </w:r>
      <w:r>
        <w:rPr>
          <w:lang w:val="pt_PT" w:bidi="pt_PT"/>
        </w:rPr>
        <w:t>Isaque ordenou a Jacó que não tomasse uma esposa cananeia.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Isaque disse a Jacó para conseguir uma esposa?</w:t>
      </w:r>
    </w:p>
    <w:p>
      <w:pPr/>
      <w:r>
        <w:rPr>
          <w:lang w:val="pt_PT" w:bidi="pt_PT"/>
        </w:rPr>
      </w:r>
      <w:r>
        <w:rPr>
          <w:lang w:val="pt_PT" w:bidi="pt_PT"/>
        </w:rPr>
        <w:t>Isaque disse a Jacó para conseguir uma esposa entre as filhas de Labão, irmão de Rebeca.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bênção Isaque pediu a Deus para dar a Jacó?</w:t>
      </w:r>
    </w:p>
    <w:p>
      <w:pPr/>
      <w:r>
        <w:rPr>
          <w:lang w:val="pt_PT" w:bidi="pt_PT"/>
        </w:rPr>
      </w:r>
      <w:r>
        <w:rPr>
          <w:lang w:val="pt_PT" w:bidi="pt_PT"/>
        </w:rPr>
        <w:t>Isaque pediu a Deus que desse a Jacó a bênção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Esaú conseguiu uma de suas esposas quando viu que as mulheres de Canaã não agradavam a Isaque?</w:t>
      </w:r>
    </w:p>
    <w:p>
      <w:pPr/>
      <w:r>
        <w:rPr>
          <w:lang w:val="pt_PT" w:bidi="pt_PT"/>
        </w:rPr>
      </w:r>
      <w:r>
        <w:rPr>
          <w:lang w:val="pt_PT" w:bidi="pt_PT"/>
        </w:rPr>
        <w:t>Esaú tomou uma esposa das filhas de Ismael, filho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viu em seu sonho enquanto estava a caminho de Harã?</w:t>
      </w:r>
    </w:p>
    <w:p>
      <w:pPr/>
      <w:r>
        <w:rPr>
          <w:lang w:val="pt_PT" w:bidi="pt_PT"/>
        </w:rPr>
      </w:r>
      <w:r>
        <w:rPr>
          <w:lang w:val="pt_PT" w:bidi="pt_PT"/>
        </w:rPr>
        <w:t>Jacó viu uma escada da terra para o céu com anjos subindo e descendo por ela, e Yahweh em pé acima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disse sobre a terra em que Jacó estava deitado?</w:t>
      </w:r>
    </w:p>
    <w:p>
      <w:pPr/>
      <w:r>
        <w:rPr>
          <w:lang w:val="pt_PT" w:bidi="pt_PT"/>
        </w:rPr>
      </w:r>
      <w:r>
        <w:rPr>
          <w:lang w:val="pt_PT" w:bidi="pt_PT"/>
        </w:rPr>
        <w:t>Yahweh disse que a terra em que Jacó estava deitado seria dada a ele e à sua descendência.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foi a bênção que Yahweh deu a Jacó?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deu a Jacó a bênção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disse sobre o lugar onde teve o sonho?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o lugar era a casa de Deus e a porta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nome Jacó deu ao lugar onde teve o sonho?</w:t>
      </w:r>
    </w:p>
    <w:p>
      <w:pPr/>
      <w:r>
        <w:rPr>
          <w:lang w:val="pt_PT" w:bidi="pt_PT"/>
        </w:rPr>
      </w:r>
      <w:r>
        <w:rPr>
          <w:lang w:val="pt_PT" w:bidi="pt_PT"/>
        </w:rPr>
        <w:t>Jacó chamou o lugar de Betel.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disse que Yahweh deve fazer para que Yahweh seja seu Deus?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Javé deve estar com ele e cuidar dele em sua jornada para que ele retorne em paz à casa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prometeu dar a Yahweh se Yahweh fizesse essas coisas por ele?</w:t>
      </w:r>
    </w:p>
    <w:p>
      <w:pPr/>
      <w:r>
        <w:rPr>
          <w:lang w:val="pt_PT" w:bidi="pt_PT"/>
        </w:rPr>
      </w:r>
      <w:r>
        <w:rPr>
          <w:lang w:val="pt_PT" w:bidi="pt_PT"/>
        </w:rPr>
        <w:t>Jacó prometeu devolver a Yahweh um décimo de tudo que Yahweh lhe desse.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eram os homens com quem Jacó conversou?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eram de Harã.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também veio ao poço com um rebanho de ovelhas?</w:t>
      </w:r>
    </w:p>
    <w:p>
      <w:pPr/>
      <w:r>
        <w:rPr>
          <w:lang w:val="pt_PT" w:bidi="pt_PT"/>
        </w:rPr>
      </w:r>
      <w:r>
        <w:rPr>
          <w:lang w:val="pt_PT" w:bidi="pt_PT"/>
        </w:rPr>
        <w:t>Raquel, filha de Labão, também veio ao poço com um rebanho de ovelhas.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pelas ovelhas de Labão?</w:t>
      </w:r>
    </w:p>
    <w:p>
      <w:pPr/>
      <w:r>
        <w:rPr>
          <w:lang w:val="pt_PT" w:bidi="pt_PT"/>
        </w:rPr>
      </w:r>
      <w:r>
        <w:rPr>
          <w:lang w:val="pt_PT" w:bidi="pt_PT"/>
        </w:rPr>
        <w:t>Jacó rolou a pedra da boca do poço e deu água às ovelhas.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disse a Raquel, e o que ela fez em seguida?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a Raquel que ele era parente de seu pai, e então Raquel correu e contou a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Labão reagiu quando soube da chegada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Labão correu ao encontro de Jacó, abraçou-o, beijou-o e levou-o para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Descreva as duas filhas de Labão.</w:t>
      </w:r>
    </w:p>
    <w:p>
      <w:pPr/>
      <w:r>
        <w:rPr>
          <w:lang w:val="pt_PT" w:bidi="pt_PT"/>
        </w:rPr>
      </w:r>
      <w:r>
        <w:rPr>
          <w:lang w:val="pt_PT" w:bidi="pt_PT"/>
        </w:rPr>
        <w:t>Lia era a filha mais velha e tinha olhos delicados, enquanto Raquel era a mais nova e era formosa de corpo e aparência.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acordo Labão e Jacó fizeram em relação ao trabalho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Eles concordaram que Jacó serviria a Labão por sete anos em troca de Raquel.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sete anos de trabalho pareceram apenas alguns dias para Jacó?</w:t>
      </w:r>
    </w:p>
    <w:p>
      <w:pPr/>
      <w:r>
        <w:rPr>
          <w:lang w:val="pt_PT" w:bidi="pt_PT"/>
        </w:rPr>
      </w:r>
      <w:r>
        <w:rPr>
          <w:lang w:val="pt_PT" w:bidi="pt_PT"/>
        </w:rPr>
        <w:t>Os sete anos de trabalho pareceram apenas alguns dias por causa do amor que Jacó tinha por Raquel.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29.23–25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Labão enganou Jacó?</w:t>
      </w:r>
    </w:p>
    <w:p>
      <w:pPr/>
      <w:r>
        <w:rPr>
          <w:lang w:val="pt_PT" w:bidi="pt_PT"/>
        </w:rPr>
      </w:r>
      <w:r>
        <w:rPr>
          <w:lang w:val="pt_PT" w:bidi="pt_PT"/>
        </w:rPr>
        <w:t>Labão deu Lia a Jacó, em vez de Raquel, na noite do casamento.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Labão deu a Lia, para ser sua serva?</w:t>
      </w:r>
    </w:p>
    <w:p>
      <w:pPr/>
      <w:r>
        <w:rPr>
          <w:lang w:val="pt_PT" w:bidi="pt_PT"/>
        </w:rPr>
      </w:r>
      <w:r>
        <w:rPr>
          <w:lang w:val="pt_PT" w:bidi="pt_PT"/>
        </w:rPr>
        <w:t>Labão deu sua serva Zilpa à sua filha Lia, para ser sua serva.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Labão disse que havia enganado Jacó?</w:t>
      </w:r>
    </w:p>
    <w:p>
      <w:pPr/>
      <w:r>
        <w:rPr>
          <w:lang w:val="pt_PT" w:bidi="pt_PT"/>
        </w:rPr>
      </w:r>
      <w:r>
        <w:rPr>
          <w:lang w:val="pt_PT" w:bidi="pt_PT"/>
        </w:rPr>
        <w:t>Labão disse que não era costume deles dar a filha mais nova em casamento antes da primogênita.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acordo Labão e Jacó fizeram então sobre o trabalho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Eles concordaram que Jacó serviria a Labão por mais sete anos em troca de Raquel.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Labão deu a Raquel para ser sua serva?</w:t>
      </w:r>
    </w:p>
    <w:p>
      <w:pPr/>
      <w:r>
        <w:rPr>
          <w:lang w:val="pt_PT" w:bidi="pt_PT"/>
        </w:rPr>
      </w:r>
      <w:r>
        <w:rPr>
          <w:lang w:val="pt_PT" w:bidi="pt_PT"/>
        </w:rPr>
        <w:t>Labão deu Bila à sua filha Raquel, para ser sua serva.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quando viu que Jacó não amava Lia?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Lia engravidar, mas Raquel não tinha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Lia esperava que acontecesse se ela desse à luz filhos para Jacó?</w:t>
      </w:r>
    </w:p>
    <w:p>
      <w:pPr/>
      <w:r>
        <w:rPr>
          <w:lang w:val="pt_PT" w:bidi="pt_PT"/>
        </w:rPr>
      </w:r>
      <w:r>
        <w:rPr>
          <w:lang w:val="pt_PT" w:bidi="pt_PT"/>
        </w:rPr>
        <w:t>Lia esperava que Jacó a amasse se ela lhe desse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29.32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nome do primeiro filho de Lia?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primeiro filho de Lia era Rúben.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29.35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Lia disse depois de dar à luz Judá?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ela deu à luz Judá, Lia disse: “Desta vez louvarei a Yahweh”.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Jacó, por que Raquel não tinha filhos?</w:t>
      </w:r>
    </w:p>
    <w:p>
      <w:pPr/>
      <w:r>
        <w:rPr>
          <w:lang w:val="pt_PT" w:bidi="pt_PT"/>
        </w:rPr>
      </w:r>
      <w:r>
        <w:rPr>
          <w:lang w:val="pt_PT" w:bidi="pt_PT"/>
        </w:rPr>
        <w:t>De acordo com Jacó, Deus havia impedido Raquel de ter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Raquel fez para ter filhos?</w:t>
      </w:r>
    </w:p>
    <w:p>
      <w:pPr/>
      <w:r>
        <w:rPr>
          <w:lang w:val="pt_PT" w:bidi="pt_PT"/>
        </w:rPr>
      </w:r>
      <w:r>
        <w:rPr>
          <w:lang w:val="pt_PT" w:bidi="pt_PT"/>
        </w:rPr>
        <w:t>Raquel deu Bila, sua serva, a Jacó para que Bila pudesse ter filhos em nome de Raquel.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Raquel disse que tinha prevalecido contra sua irmã Lia?</w:t>
      </w:r>
    </w:p>
    <w:p>
      <w:pPr/>
      <w:r>
        <w:rPr>
          <w:lang w:val="pt_PT" w:bidi="pt_PT"/>
        </w:rPr>
      </w:r>
      <w:r>
        <w:rPr>
          <w:lang w:val="pt_PT" w:bidi="pt_PT"/>
        </w:rPr>
        <w:t>Raquel disse que tinha prevalecido porque Bila, sua serva, deu à luz dois filhos para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Lia fez quando viu que havia parado de ter filhos?</w:t>
      </w:r>
    </w:p>
    <w:p>
      <w:pPr/>
      <w:r>
        <w:rPr>
          <w:lang w:val="pt_PT" w:bidi="pt_PT"/>
        </w:rPr>
      </w:r>
      <w:r>
        <w:rPr>
          <w:lang w:val="pt_PT" w:bidi="pt_PT"/>
        </w:rPr>
        <w:t>Lia deu a Jacó Zilpa, sua serva, para que Zilpa pudesse ter filhos em nome de Lia.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30.10–11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Lia dizer: “Isto é uma sorte”?</w:t>
      </w:r>
    </w:p>
    <w:p>
      <w:pPr/>
      <w:r>
        <w:rPr>
          <w:lang w:val="pt_PT" w:bidi="pt_PT"/>
        </w:rPr>
      </w:r>
      <w:r>
        <w:rPr>
          <w:lang w:val="pt_PT" w:bidi="pt_PT"/>
        </w:rPr>
        <w:t>Lia disse: "Isto é uma sorte" porque Zilpa, sua serva, deu a Jacó um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Raquel ofereceu a Lia em troca das mandrágoras do filho dela?</w:t>
      </w:r>
    </w:p>
    <w:p>
      <w:pPr/>
      <w:r>
        <w:rPr>
          <w:lang w:val="pt_PT" w:bidi="pt_PT"/>
        </w:rPr>
      </w:r>
      <w:r>
        <w:rPr>
          <w:lang w:val="pt_PT" w:bidi="pt_PT"/>
        </w:rPr>
        <w:t>Em troca das mandrágoras de Rúben, Raquel ofereceu deixar Lia dormir com Jacó naquela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filhos Lia deu a Jacó?</w:t>
      </w:r>
    </w:p>
    <w:p>
      <w:pPr/>
      <w:r>
        <w:rPr>
          <w:lang w:val="pt_PT" w:bidi="pt_PT"/>
        </w:rPr>
      </w:r>
      <w:r>
        <w:rPr>
          <w:lang w:val="pt_PT" w:bidi="pt_PT"/>
        </w:rPr>
        <w:t>Lia deu à luz seis filhos para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levou Raquel a dizer que sua vergonha havia sido removida?</w:t>
      </w:r>
    </w:p>
    <w:p>
      <w:pPr/>
      <w:r>
        <w:rPr>
          <w:lang w:val="pt_PT" w:bidi="pt_PT"/>
        </w:rPr>
      </w:r>
      <w:r>
        <w:rPr>
          <w:lang w:val="pt_PT" w:bidi="pt_PT"/>
        </w:rPr>
        <w:t>Quando Raquel deu à luz um filho para Jacó, ela disse que sua vergonha havia sido tirada.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Jacó fez a Labão após o nascimento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Jacó pediu a Labão que deixasse Jacó ir com sua família de volta para sua própria casa e país.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Labão não queria deixar Jacó ir embora?</w:t>
      </w:r>
    </w:p>
    <w:p>
      <w:pPr/>
      <w:r>
        <w:rPr>
          <w:lang w:val="pt_PT" w:bidi="pt_PT"/>
        </w:rPr>
      </w:r>
      <w:r>
        <w:rPr>
          <w:lang w:val="pt_PT" w:bidi="pt_PT"/>
        </w:rPr>
        <w:t>Labão havia percebido que Yahweh o havia abençoado por causa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salário Jacó recebeu por seu trabalho para Labão?</w:t>
      </w:r>
    </w:p>
    <w:p>
      <w:pPr/>
      <w:r>
        <w:rPr>
          <w:lang w:val="pt_PT" w:bidi="pt_PT"/>
        </w:rPr>
      </w:r>
      <w:r>
        <w:rPr>
          <w:lang w:val="pt_PT" w:bidi="pt_PT"/>
        </w:rPr>
        <w:t>Por seu salário, Jacó pegou as ovelhas malhadas, salpicadas e pretas e as cabras malhadas e salpicadas do rebanho de Labão que ele cuidava.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Labão enganou Jacó em relação aos salários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Antes de entregar o rebanho a Jacó para cuidar, Labão primeiro removeu os animais que Jacó teria levado.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varas Jacó descascou para fazer listras brancas?</w:t>
      </w:r>
    </w:p>
    <w:p>
      <w:pPr/>
      <w:r>
        <w:rPr>
          <w:lang w:val="pt_PT" w:bidi="pt_PT"/>
        </w:rPr>
      </w:r>
      <w:r>
        <w:rPr>
          <w:lang w:val="pt_PT" w:bidi="pt_PT"/>
        </w:rPr>
        <w:t>Jacó descascou listras brancas em galhos de choupo fresco, amendoeira e plátano.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com as varas descascadas?</w:t>
      </w:r>
    </w:p>
    <w:p>
      <w:pPr/>
      <w:r>
        <w:rPr>
          <w:lang w:val="pt_PT" w:bidi="pt_PT"/>
        </w:rPr>
      </w:r>
      <w:r>
        <w:rPr>
          <w:lang w:val="pt_PT" w:bidi="pt_PT"/>
        </w:rPr>
        <w:t>Jacó colocou as varas que havia descascado em frente aos rebanhos, em frente aos bebedouros onde vinham beber.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os rebanhos se reproduziram em frente às varas?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rebanhos se reproduziam em frente às varas, eles produziam filhotes listrados, salpicados e manchados.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30.42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resultado da criação de animais por Jacó?</w:t>
      </w:r>
    </w:p>
    <w:p>
      <w:pPr/>
      <w:r>
        <w:rPr>
          <w:lang w:val="pt_PT" w:bidi="pt_PT"/>
        </w:rPr>
      </w:r>
      <w:r>
        <w:rPr>
          <w:lang w:val="pt_PT" w:bidi="pt_PT"/>
        </w:rPr>
        <w:t>O resultado foi que o rebanho de Labão ficou mais fraco e o rebanho de Jacó ficou mais forte.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Labão e seus filhos acreditavam que Jacó havia obtido toda a sua riqueza?</w:t>
      </w:r>
    </w:p>
    <w:p>
      <w:pPr/>
      <w:r>
        <w:rPr>
          <w:lang w:val="pt_PT" w:bidi="pt_PT"/>
        </w:rPr>
      </w:r>
      <w:r>
        <w:rPr>
          <w:lang w:val="pt_PT" w:bidi="pt_PT"/>
        </w:rPr>
        <w:t>Labão e seus filhos acreditavam que Jacó havia obtido toda a sua riqueza dos bens de Labão.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instruções Yahweh deu a Jacó?</w:t>
      </w:r>
    </w:p>
    <w:p>
      <w:pPr/>
      <w:r>
        <w:rPr>
          <w:lang w:val="pt_PT" w:bidi="pt_PT"/>
        </w:rPr>
      </w:r>
      <w:r>
        <w:rPr>
          <w:lang w:val="pt_PT" w:bidi="pt_PT"/>
        </w:rPr>
        <w:t>Yahweh instruiu Jacó a retornar à terra de seus pais e aos seus parentes.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tirou o gado de Labão e deu a Jacó?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com que os animais gerassem filhotes malhados e listrados, que eram o salário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atitude de Raquel e Lia em relação ao pai delas, Labão?</w:t>
      </w:r>
    </w:p>
    <w:p>
      <w:pPr/>
      <w:r>
        <w:rPr>
          <w:lang w:val="pt_PT" w:bidi="pt_PT"/>
        </w:rPr>
      </w:r>
      <w:r>
        <w:rPr>
          <w:lang w:val="pt_PT" w:bidi="pt_PT"/>
        </w:rPr>
        <w:t>Raquel e Lia disseram que Labão as tratou como estrangeiras e devorou seu dinheiro.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Raquel fez antes de partir com Jacó?</w:t>
      </w:r>
    </w:p>
    <w:p>
      <w:pPr/>
      <w:r>
        <w:rPr>
          <w:lang w:val="pt_PT" w:bidi="pt_PT"/>
        </w:rPr>
      </w:r>
      <w:r>
        <w:rPr>
          <w:lang w:val="pt_PT" w:bidi="pt_PT"/>
        </w:rPr>
        <w:t>Raquel roubou os deuses domésticos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Jacó enganou Labão desta vez?</w:t>
      </w:r>
    </w:p>
    <w:p>
      <w:pPr/>
      <w:r>
        <w:rPr>
          <w:lang w:val="pt_PT" w:bidi="pt_PT"/>
        </w:rPr>
      </w:r>
      <w:r>
        <w:rPr>
          <w:lang w:val="pt_PT" w:bidi="pt_PT"/>
        </w:rPr>
        <w:t>Jacó enganou Labão por não dizer a Labão que estava partindo.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Labão fez quando soube que Jacó havia fugido?</w:t>
      </w:r>
    </w:p>
    <w:p>
      <w:pPr/>
      <w:r>
        <w:rPr>
          <w:lang w:val="pt_PT" w:bidi="pt_PT"/>
        </w:rPr>
      </w:r>
      <w:r>
        <w:rPr>
          <w:lang w:val="pt_PT" w:bidi="pt_PT"/>
        </w:rPr>
        <w:t>Labão levou seus parentes com ele e perseguiu Jacó, alcançando-o após sete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 Labão em um sonho?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 Labão para não falar nem bem nem mal a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Jacó disse que havia fugido secretamente de Labão?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fugiu secretamente porque tinha medo de que Labão tirasse suas filhas dele à força.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disse quando Labão o acusou de roubar seus deuses domésticos?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quem roubasse os deuses domésticos de Labão não continuaria a viver.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31.34–35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Labão não encontrou seus deuses domésticos entre os pertences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Labão não encontrou os deuses domésticos porque Raquel se sentou sobre eles e disse que não podia se levantar porque estava menstruada.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Jacó trabalhou para Labão e quantas vezes Labão mudou seu salário?</w:t>
      </w:r>
    </w:p>
    <w:p>
      <w:pPr/>
      <w:r>
        <w:rPr>
          <w:lang w:val="pt_PT" w:bidi="pt_PT"/>
        </w:rPr>
      </w:r>
      <w:r>
        <w:rPr>
          <w:lang w:val="pt_PT" w:bidi="pt_PT"/>
        </w:rPr>
        <w:t>Jacó trabalhou para Labão por vinte anos, e Labão mudou seu salário dez vezes.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Labão mostrou que ainda considerava as posses de Jacó como suas?</w:t>
      </w:r>
    </w:p>
    <w:p>
      <w:pPr/>
      <w:r>
        <w:rPr>
          <w:lang w:val="pt_PT" w:bidi="pt_PT"/>
        </w:rPr>
      </w:r>
      <w:r>
        <w:rPr>
          <w:lang w:val="pt_PT" w:bidi="pt_PT"/>
        </w:rPr>
        <w:t>Labão disse que tudo o que ele viu das posses de Jacó era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Jacó e Labão marcaram o lugar de sua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Jacó e Labão marcaram o lugar de sua aliança fazendo uma pilha de pedras ali.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31.49–50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declarado como testemunha entre Jacó e Labão para garantir que a aliança fosse mantida?</w:t>
      </w:r>
    </w:p>
    <w:p>
      <w:pPr/>
      <w:r>
        <w:rPr>
          <w:lang w:val="pt_PT" w:bidi="pt_PT"/>
        </w:rPr>
      </w:r>
      <w:r>
        <w:rPr>
          <w:lang w:val="pt_PT" w:bidi="pt_PT"/>
        </w:rPr>
        <w:t>Deus foi declarado como testemunha entre Jacó e Labão para garantir que a aliança fosse mantida.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31.51–52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serviam a pilha e a coluna?</w:t>
      </w:r>
    </w:p>
    <w:p>
      <w:pPr/>
      <w:r>
        <w:rPr>
          <w:lang w:val="pt_PT" w:bidi="pt_PT"/>
        </w:rPr>
      </w:r>
      <w:r>
        <w:rPr>
          <w:lang w:val="pt_PT" w:bidi="pt_PT"/>
        </w:rPr>
        <w:t>A pilha de pedras e a coluna eram ambas testemunhas do pacto, que dizia que nem Labão nem Jacó passariam pela pilha ou coluna para fazer mal um ao outro.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aliança Jacó e Labão fizeram?</w:t>
      </w:r>
    </w:p>
    <w:p>
      <w:pPr/>
      <w:r>
        <w:rPr>
          <w:lang w:val="pt_PT" w:bidi="pt_PT"/>
        </w:rPr>
      </w:r>
      <w:r>
        <w:rPr>
          <w:lang w:val="pt_PT" w:bidi="pt_PT"/>
        </w:rPr>
        <w:t>Jacó e Labão concordaram em não passar além do monte de pedras para fazer mal um ao outro.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para mostrar que concordava com a aliança?</w:t>
      </w:r>
    </w:p>
    <w:p>
      <w:pPr/>
      <w:r>
        <w:rPr>
          <w:lang w:val="pt_PT" w:bidi="pt_PT"/>
        </w:rPr>
      </w:r>
      <w:r>
        <w:rPr>
          <w:lang w:val="pt_PT" w:bidi="pt_PT"/>
        </w:rPr>
        <w:t>Para mostrar que concordava com Labão sobre a aliança, Jacó jurou por Deus, a quem seu pai Isaque temia.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31.55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Labão fez na manhã seguinte?</w:t>
      </w:r>
    </w:p>
    <w:p>
      <w:pPr/>
      <w:r>
        <w:rPr>
          <w:lang w:val="pt_PT" w:bidi="pt_PT"/>
        </w:rPr>
      </w:r>
      <w:r>
        <w:rPr>
          <w:lang w:val="pt_PT" w:bidi="pt_PT"/>
        </w:rPr>
        <w:t>Labão se levantou, beijou seus netos e filhas, os abençoou e voltou para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Jacó enviou uma mensagem em seu caminho para Canaã?</w:t>
      </w:r>
    </w:p>
    <w:p>
      <w:pPr/>
      <w:r>
        <w:rPr>
          <w:lang w:val="pt_PT" w:bidi="pt_PT"/>
        </w:rPr>
      </w:r>
      <w:r>
        <w:rPr>
          <w:lang w:val="pt_PT" w:bidi="pt_PT"/>
        </w:rPr>
        <w:t>Jacó enviou uma mensagem ao seu irmão Esaú a caminho de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propósito Jacó enviou esta mensagem?</w:t>
      </w:r>
    </w:p>
    <w:p>
      <w:pPr/>
      <w:r>
        <w:rPr>
          <w:lang w:val="pt_PT" w:bidi="pt_PT"/>
        </w:rPr>
      </w:r>
      <w:r>
        <w:rPr>
          <w:lang w:val="pt_PT" w:bidi="pt_PT"/>
        </w:rPr>
        <w:t>Jacó desejava encontrar favor aos olhos de Esaú.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de Jacó quando soube que Esaú estava vindo com quatrocentos homens, e o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Jacó estava com medo, então ele dividiu seu povo em dois grupos para que, se Esaú atacasse um grupo, o outro pudesse escapar.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pedido de Jacó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Jacó pediu a Yahweh que o livrasse das mãos de Esaú.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qual promessa Jacó lembrou a Yahweh?</w:t>
      </w:r>
    </w:p>
    <w:p>
      <w:pPr/>
      <w:r>
        <w:rPr>
          <w:lang w:val="pt_PT" w:bidi="pt_PT"/>
        </w:rPr>
      </w:r>
      <w:r>
        <w:rPr>
          <w:lang w:val="pt_PT" w:bidi="pt_PT"/>
        </w:rPr>
        <w:t>Jacó lembrou a Yahweh que ele havia prometido prosperar Jacó e fazer seus descendentes como a areia do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pensou que poderia alcançar ao enviar presentes para seu irmão Esaú?</w:t>
      </w:r>
    </w:p>
    <w:p>
      <w:pPr/>
      <w:r>
        <w:rPr>
          <w:lang w:val="pt_PT" w:bidi="pt_PT"/>
        </w:rPr>
      </w:r>
      <w:r>
        <w:rPr>
          <w:lang w:val="pt_PT" w:bidi="pt_PT"/>
        </w:rPr>
        <w:t>Jacó pensou que talvez pudesse apaziguar Esaú com os presentes que enviou a Esaú para que mais tarde, quando Jacó o visse, Esaú o recebesse.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Jacó acabou ficando sozinho naquela noite?</w:t>
      </w:r>
    </w:p>
    <w:p>
      <w:pPr/>
      <w:r>
        <w:rPr>
          <w:lang w:val="pt_PT" w:bidi="pt_PT"/>
        </w:rPr>
      </w:r>
      <w:r>
        <w:rPr>
          <w:lang w:val="pt_PT" w:bidi="pt_PT"/>
        </w:rPr>
        <w:t>Ele levou suas esposas, servas e filhos através do vau do Jaboque.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naquela noite até o amanhecer?</w:t>
      </w:r>
    </w:p>
    <w:p>
      <w:pPr/>
      <w:r>
        <w:rPr>
          <w:lang w:val="pt_PT" w:bidi="pt_PT"/>
        </w:rPr>
      </w:r>
      <w:r>
        <w:rPr>
          <w:lang w:val="pt_PT" w:bidi="pt_PT"/>
        </w:rPr>
        <w:t>Jacó lutou com um homem até o amanhecer.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fez quando não conseguiu derrotar Jacó?</w:t>
      </w:r>
    </w:p>
    <w:p>
      <w:pPr/>
      <w:r>
        <w:rPr>
          <w:lang w:val="pt_PT" w:bidi="pt_PT"/>
        </w:rPr>
      </w:r>
      <w:r>
        <w:rPr>
          <w:lang w:val="pt_PT" w:bidi="pt_PT"/>
        </w:rPr>
        <w:t>O homem tocou o quadril de Jacó e o deslocou.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exigiu antes de deixar o homem ir?</w:t>
      </w:r>
    </w:p>
    <w:p>
      <w:pPr/>
      <w:r>
        <w:rPr>
          <w:lang w:val="pt_PT" w:bidi="pt_PT"/>
        </w:rPr>
      </w:r>
      <w:r>
        <w:rPr>
          <w:lang w:val="pt_PT" w:bidi="pt_PT"/>
        </w:rPr>
        <w:t>Jacó exigiu que o homem o abençoasse.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disse que Jacó seria chamado a partir de então?</w:t>
      </w:r>
    </w:p>
    <w:p>
      <w:pPr/>
      <w:r>
        <w:rPr>
          <w:lang w:val="pt_PT" w:bidi="pt_PT"/>
        </w:rPr>
      </w:r>
      <w:r>
        <w:rPr>
          <w:lang w:val="pt_PT" w:bidi="pt_PT"/>
        </w:rPr>
        <w:t>O homem disse que o nome de Jacó agora seria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Jacó disse ter visto face a face naquela noite?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tinha visto Deus face a face naquela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32.32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problema físico Jacó continuou a ter após aquela noite?</w:t>
      </w:r>
    </w:p>
    <w:p>
      <w:pPr/>
      <w:r>
        <w:rPr>
          <w:lang w:val="pt_PT" w:bidi="pt_PT"/>
        </w:rPr>
      </w:r>
      <w:r>
        <w:rPr>
          <w:lang w:val="pt_PT" w:bidi="pt_PT"/>
        </w:rPr>
        <w:t>Jacó mancou por causa do quadril depois daquela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Esaú estava vindo para Jacó, em que ordem Jacó colocou suas esposas atrás dele?</w:t>
      </w:r>
    </w:p>
    <w:p>
      <w:pPr/>
      <w:r>
        <w:rPr>
          <w:lang w:val="pt_PT" w:bidi="pt_PT"/>
        </w:rPr>
      </w:r>
      <w:r>
        <w:rPr>
          <w:lang w:val="pt_PT" w:bidi="pt_PT"/>
        </w:rPr>
        <w:t>Jacó colocou suas servas primeiro, depois Lia, e depois Raquel.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ao se aproximar de seu irmão?</w:t>
      </w:r>
    </w:p>
    <w:p>
      <w:pPr/>
      <w:r>
        <w:rPr>
          <w:lang w:val="pt_PT" w:bidi="pt_PT"/>
        </w:rPr>
      </w:r>
      <w:r>
        <w:rPr>
          <w:lang w:val="pt_PT" w:bidi="pt_PT"/>
        </w:rPr>
        <w:t>Jacó se curvou em direção ao chão sete vezes ao se aproximar de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Esaú fez quando encontrou seu irmão?</w:t>
      </w:r>
    </w:p>
    <w:p>
      <w:pPr/>
      <w:r>
        <w:rPr>
          <w:lang w:val="pt_PT" w:bidi="pt_PT"/>
        </w:rPr>
      </w:r>
      <w:r>
        <w:rPr>
          <w:lang w:val="pt_PT" w:bidi="pt_PT"/>
        </w:rPr>
        <w:t>Esaú correu ao encontro de Jacó, abraçou-o, apertou seu pescoço e beijou-o.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Esaú disse a Jacó para fazer com os presentes que ele havia enviado adiante para Esaú?</w:t>
      </w:r>
    </w:p>
    <w:p>
      <w:pPr/>
      <w:r>
        <w:rPr>
          <w:lang w:val="pt_PT" w:bidi="pt_PT"/>
        </w:rPr>
      </w:r>
      <w:r>
        <w:rPr>
          <w:lang w:val="pt_PT" w:bidi="pt_PT"/>
        </w:rPr>
        <w:t>Esaú disse a Jacó para ficar com eles, pois ele tinha o suficiente.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foram as duas razões que Jacó deu a Esaú para aceitar seus presentes?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que, porque Deus tinha sido gracioso com ele, e porque ele tinha o suficiente, Esaú deveria aceitar seus presentes.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Jacó disse que queria que Esaú fosse à frente, enquanto ele viajava mais devagar?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queria que Esaú fosse à frente porque os rebanhos morreriam se fossem conduzidos muito rápido.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Jacó disse que levaria sua família e seus rebanhos?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ia levar sua família e rebanhos para Esaú em Seir.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Jacó viajou, onde construiu uma casa para si?</w:t>
      </w:r>
    </w:p>
    <w:p>
      <w:pPr/>
      <w:r>
        <w:rPr>
          <w:lang w:val="pt_PT" w:bidi="pt_PT"/>
        </w:rPr>
      </w:r>
      <w:r>
        <w:rPr>
          <w:lang w:val="pt_PT" w:bidi="pt_PT"/>
        </w:rPr>
        <w:t>Jacó viajou para Sucote, onde construiu uma casa para si.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33.18–19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Jacó viajou, onde comprou um pedaço de terra?</w:t>
      </w:r>
    </w:p>
    <w:p>
      <w:pPr/>
      <w:r>
        <w:rPr>
          <w:lang w:val="pt_PT" w:bidi="pt_PT"/>
        </w:rPr>
      </w:r>
      <w:r>
        <w:rPr>
          <w:lang w:val="pt_PT" w:bidi="pt_PT"/>
        </w:rPr>
        <w:t>Jacó viajou para Siquém, onde comprou um pedaço de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Siquém, filho de Hamor, fez quando viu Diná, filha de Lia?</w:t>
      </w:r>
    </w:p>
    <w:p>
      <w:pPr/>
      <w:r>
        <w:rPr>
          <w:lang w:val="pt_PT" w:bidi="pt_PT"/>
        </w:rPr>
      </w:r>
      <w:r>
        <w:rPr>
          <w:lang w:val="pt_PT" w:bidi="pt_PT"/>
        </w:rPr>
        <w:t>Siquém tomou Diná, a agrediu e a forçou.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primeiro quando ouviu sobre o que aconteceu com Diná?</w:t>
      </w:r>
    </w:p>
    <w:p>
      <w:pPr/>
      <w:r>
        <w:rPr>
          <w:lang w:val="pt_PT" w:bidi="pt_PT"/>
        </w:rPr>
      </w:r>
      <w:r>
        <w:rPr>
          <w:lang w:val="pt_PT" w:bidi="pt_PT"/>
        </w:rPr>
        <w:t>Jacó manteve-se em silêncio até que seus filhos voltaram do campo.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dos filhos de Jacó quando ouviram o que Siquém tinha feito a Diná?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Jacó ficaram muito zangados.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Hamor, o pai de Siquém, queria que Jacó fizesse?</w:t>
      </w:r>
    </w:p>
    <w:p>
      <w:pPr/>
      <w:r>
        <w:rPr>
          <w:lang w:val="pt_PT" w:bidi="pt_PT"/>
        </w:rPr>
      </w:r>
      <w:r>
        <w:rPr>
          <w:lang w:val="pt_PT" w:bidi="pt_PT"/>
        </w:rPr>
        <w:t>Hamor queria que Jacó desse Diná a Siquém como esposa e permitisse que a família de Jacó se casasse com a família de Hamor.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Siquém disse que estava disposto a fazer para ter Diná como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Siquém disse que pagaria um preço de noiva tão grande quanto Jacó nomeasse.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os filhos de Jacó responderam a Siquém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Jacó responderam a Siquém com engano, porque Siquém havia desonrado Diná.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exigência os filhos de Jacó fizeram a Hamor antes de concordarem em se casar com a família de Hamor?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Jacó exigiram que todos os homens da família de Hamor fossem circuncidados.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 falar com os homens de sua cidade, o que Hamor e Siquém disseram que seria deles se se casassem com a família de Jacó?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todo o gado, propriedade e animais de Jacó seriam deles se se casassem com a família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homens da cidade de Hamor responderam quando perguntados se estavam dispostos a serem circuncidados?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da cidade de Hamor ouviram Hamor e Siquém, e todos os homens foram circuncidados.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Simeão e Levi fizeram no terceiro dia após os homens da família de Hamor terem sido circuncidados?</w:t>
      </w:r>
    </w:p>
    <w:p>
      <w:pPr/>
      <w:r>
        <w:rPr>
          <w:lang w:val="pt_PT" w:bidi="pt_PT"/>
        </w:rPr>
      </w:r>
      <w:r>
        <w:rPr>
          <w:lang w:val="pt_PT" w:bidi="pt_PT"/>
        </w:rPr>
        <w:t>Simeão e Levi atacaram e mataram todos os homens na cidade de Hamor.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34.27–29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então todos os filhos de Jacó fizeram?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filhos de Jacó saquearam a cidade, tomaram toda a riqueza e capturaram as crianças e esposas.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Jacó reagiu quando soube o que Simeão e Levi tinham feito?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Simeão e Levi lhe trouxeram problemas porque os habitantes da terra agora poderiam destruir ele e sua família.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Simeão e Levi disseram que fizeram isso?</w:t>
      </w:r>
    </w:p>
    <w:p>
      <w:pPr/>
      <w:r>
        <w:rPr>
          <w:lang w:val="pt_PT" w:bidi="pt_PT"/>
        </w:rPr>
      </w:r>
      <w:r>
        <w:rPr>
          <w:lang w:val="pt_PT" w:bidi="pt_PT"/>
        </w:rPr>
        <w:t>Simeão e Levi disseram que fizeram isso porque Siquém tratou sua irmã Diná como uma prostituta.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 Jacó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Deus disse a Jacó para ir a Betel e construir um altar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então disse ao povo de sua casa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Jacó lhes disse para afastarem seus deuses estrangeiros, para se purificarem e para trocarem de roupa.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viajavam, por que as pessoas das cidades ao redor de Jacó e sua família não os perseguiram?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das cidades ao redor não os perseguiram porque estavam com medo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Jacó chamou o lugar a que chegaram de "Deus de Betel"?</w:t>
      </w:r>
    </w:p>
    <w:p>
      <w:pPr/>
      <w:r>
        <w:rPr>
          <w:lang w:val="pt_PT" w:bidi="pt_PT"/>
        </w:rPr>
      </w:r>
      <w:r>
        <w:rPr>
          <w:lang w:val="pt_PT" w:bidi="pt_PT"/>
        </w:rPr>
        <w:t>Jacó chamou de "Deus de Betel" porque foi o lugar onde Deus se revelou a Jacó quando Jacó estava fugindo de Esaú.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novo nome Deus deu a Jacó?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 Jacó o novo nome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Deus reafirmou a Israel?</w:t>
      </w:r>
    </w:p>
    <w:p>
      <w:pPr/>
      <w:r>
        <w:rPr>
          <w:lang w:val="pt_PT" w:bidi="pt_PT"/>
        </w:rPr>
      </w:r>
      <w:r>
        <w:rPr>
          <w:lang w:val="pt_PT" w:bidi="pt_PT"/>
        </w:rPr>
        <w:t>Deus reafirmou a promessa de que Israel se tornaria um conjunto de nações com reis entre seus descendentes, e que a terra que Deus havia prometido a Abraão e Isaque seria dada a ele e seus descendentes.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Raquel enquanto ela dava à luz Benjamim?</w:t>
      </w:r>
    </w:p>
    <w:p>
      <w:pPr/>
      <w:r>
        <w:rPr>
          <w:lang w:val="pt_PT" w:bidi="pt_PT"/>
        </w:rPr>
      </w:r>
      <w:r>
        <w:rPr>
          <w:lang w:val="pt_PT" w:bidi="pt_PT"/>
        </w:rPr>
        <w:t>Raquel morreu após dar à luz Benjamim.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ouviu sobre Rúben, que ele havia feito?</w:t>
      </w:r>
    </w:p>
    <w:p>
      <w:pPr/>
      <w:r>
        <w:rPr>
          <w:lang w:val="pt_PT" w:bidi="pt_PT"/>
        </w:rPr>
      </w:r>
      <w:r>
        <w:rPr>
          <w:lang w:val="pt_PT" w:bidi="pt_PT"/>
        </w:rPr>
        <w:t>Israel ouviu que Rúben tinha dormido com Bila, a concubina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35.22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filhos Jacó teve?</w:t>
      </w:r>
    </w:p>
    <w:p>
      <w:pPr/>
      <w:r>
        <w:rPr>
          <w:lang w:val="pt_PT" w:bidi="pt_PT"/>
        </w:rPr>
      </w:r>
      <w:r>
        <w:rPr>
          <w:lang w:val="pt_PT" w:bidi="pt_PT"/>
        </w:rPr>
        <w:t>Jacó teve doze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filhos de Jacó nasceram de Raquel?</w:t>
      </w:r>
    </w:p>
    <w:p>
      <w:pPr/>
      <w:r>
        <w:rPr>
          <w:lang w:val="pt_PT" w:bidi="pt_PT"/>
        </w:rPr>
      </w:r>
      <w:r>
        <w:rPr>
          <w:lang w:val="pt_PT" w:bidi="pt_PT"/>
        </w:rPr>
        <w:t>José e Benjamim nasceram de Raquel.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viveu Isaque?</w:t>
      </w:r>
    </w:p>
    <w:p>
      <w:pPr/>
      <w:r>
        <w:rPr>
          <w:lang w:val="pt_PT" w:bidi="pt_PT"/>
        </w:rPr>
      </w:r>
      <w:r>
        <w:rPr>
          <w:lang w:val="pt_PT" w:bidi="pt_PT"/>
        </w:rPr>
        <w:t>Isaque viveu 180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35.29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enterrou Isaque?</w:t>
      </w:r>
    </w:p>
    <w:p>
      <w:pPr/>
      <w:r>
        <w:rPr>
          <w:lang w:val="pt_PT" w:bidi="pt_PT"/>
        </w:rPr>
      </w:r>
      <w:r>
        <w:rPr>
          <w:lang w:val="pt_PT" w:bidi="pt_PT"/>
        </w:rPr>
        <w:t>Esaú e Jacó enterraram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outro nome são chamadas as gerações de Esaú?</w:t>
      </w:r>
    </w:p>
    <w:p>
      <w:pPr/>
      <w:r>
        <w:rPr>
          <w:lang w:val="pt_PT" w:bidi="pt_PT"/>
        </w:rPr>
      </w:r>
      <w:r>
        <w:rPr>
          <w:lang w:val="pt_PT" w:bidi="pt_PT"/>
        </w:rPr>
        <w:t>As gerações de Esaú também são chamadas de Edom.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Esaú conseguiu suas esposas?</w:t>
      </w:r>
    </w:p>
    <w:p>
      <w:pPr/>
      <w:r>
        <w:rPr>
          <w:lang w:val="pt_PT" w:bidi="pt_PT"/>
        </w:rPr>
      </w:r>
      <w:r>
        <w:rPr>
          <w:lang w:val="pt_PT" w:bidi="pt_PT"/>
        </w:rPr>
        <w:t>Esaú tomou suas esposas dos cananeus.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Esaú se afastou de seu irmão Jacó?</w:t>
      </w:r>
    </w:p>
    <w:p>
      <w:pPr/>
      <w:r>
        <w:rPr>
          <w:lang w:val="pt_PT" w:bidi="pt_PT"/>
        </w:rPr>
      </w:r>
      <w:r>
        <w:rPr>
          <w:lang w:val="pt_PT" w:bidi="pt_PT"/>
        </w:rPr>
        <w:t>Esaú se afastou de seu irmão Jacó porque a terra não podia sustentar ambos, pois suas posses eram muitas.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Esaú se estabeleceu?</w:t>
      </w:r>
    </w:p>
    <w:p>
      <w:pPr/>
      <w:r>
        <w:rPr>
          <w:lang w:val="pt_PT" w:bidi="pt_PT"/>
        </w:rPr>
      </w:r>
      <w:r>
        <w:rPr>
          <w:lang w:val="pt_PT" w:bidi="pt_PT"/>
        </w:rPr>
        <w:t>Esaú estabeleceu-se nas montanhas de Seir.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filho nascido de Timna, uma concubina do primogênito de Esaú, Elifaz?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filho nascido de Timna era Amaleque.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filho nascido de Timna, uma concubina do primogênito de Esaú, Elifaz?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filho nascido de Timna era Amaleque.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pai dos habitantes da terra em que Edom viveu?</w:t>
      </w:r>
    </w:p>
    <w:p>
      <w:pPr/>
      <w:r>
        <w:rPr>
          <w:lang w:val="pt_PT" w:bidi="pt_PT"/>
        </w:rPr>
      </w:r>
      <w:r>
        <w:rPr>
          <w:lang w:val="pt_PT" w:bidi="pt_PT"/>
        </w:rPr>
        <w:t>Seir, o horeu, foi o pai dos habitantes da terra onde Edom viveu.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povo de Edom tinha antes de Israel tê-los?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Edom teve reis antes de qualquer rei reinar sobre os filhos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36.43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pai dos edomitas?</w:t>
      </w:r>
    </w:p>
    <w:p>
      <w:pPr/>
      <w:r>
        <w:rPr>
          <w:lang w:val="pt_PT" w:bidi="pt_PT"/>
        </w:rPr>
      </w:r>
      <w:r>
        <w:rPr>
          <w:lang w:val="pt_PT" w:bidi="pt_PT"/>
        </w:rPr>
        <w:t>Esaú foi o pai dos edomitas.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Jacó viveu?</w:t>
      </w:r>
    </w:p>
    <w:p>
      <w:pPr/>
      <w:r>
        <w:rPr>
          <w:lang w:val="pt_PT" w:bidi="pt_PT"/>
        </w:rPr>
      </w:r>
      <w:r>
        <w:rPr>
          <w:lang w:val="pt_PT" w:bidi="pt_PT"/>
        </w:rPr>
        <w:t>Jacó viveu na terra de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trouxe para seu pai Jacó enquanto pastoreava o rebanho com seus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José trouxe ao seu pai um relatório ruim sobre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Israel mostrou que amava José mais do que seus outros filhos?</w:t>
      </w:r>
    </w:p>
    <w:p>
      <w:pPr/>
      <w:r>
        <w:rPr>
          <w:lang w:val="pt_PT" w:bidi="pt_PT"/>
        </w:rPr>
      </w:r>
      <w:r>
        <w:rPr>
          <w:lang w:val="pt_PT" w:bidi="pt_PT"/>
        </w:rPr>
        <w:t>Israel fez para José uma túnica multicolorida.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de José pensavam sobre José?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o odiavam e não falavam com ele amigavelmente.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viu em seu primeiro sonho?</w:t>
      </w:r>
    </w:p>
    <w:p>
      <w:pPr/>
      <w:r>
        <w:rPr>
          <w:lang w:val="pt_PT" w:bidi="pt_PT"/>
        </w:rPr>
      </w:r>
      <w:r>
        <w:rPr>
          <w:lang w:val="pt_PT" w:bidi="pt_PT"/>
        </w:rPr>
        <w:t>José viu seu feixe ficar em pé enquanto os feixes de seus irmãos se curvavam diante do seu feixe.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de José pensaram sobre ele depois que ele lhes contou sobre seu primeiro sonho?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o odiaram ainda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viu em seu segundo sonho?</w:t>
      </w:r>
    </w:p>
    <w:p>
      <w:pPr/>
      <w:r>
        <w:rPr>
          <w:lang w:val="pt_PT" w:bidi="pt_PT"/>
        </w:rPr>
      </w:r>
      <w:r>
        <w:rPr>
          <w:lang w:val="pt_PT" w:bidi="pt_PT"/>
        </w:rPr>
        <w:t>José viu o sol, a lua e onze estrelas se curvarem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segundo sonho de José, o que o sol, a lua e as estrelas representavam?</w:t>
      </w:r>
    </w:p>
    <w:p>
      <w:pPr/>
      <w:r>
        <w:rPr>
          <w:lang w:val="pt_PT" w:bidi="pt_PT"/>
        </w:rPr>
      </w:r>
      <w:r>
        <w:rPr>
          <w:lang w:val="pt_PT" w:bidi="pt_PT"/>
        </w:rPr>
        <w:t>O sol, a lua e as estrelas representavam o pai, a mãe e os irmãos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enviou José para fazer no Vale de Hebrom?</w:t>
      </w:r>
    </w:p>
    <w:p>
      <w:pPr/>
      <w:r>
        <w:rPr>
          <w:lang w:val="pt_PT" w:bidi="pt_PT"/>
        </w:rPr>
      </w:r>
      <w:r>
        <w:rPr>
          <w:lang w:val="pt_PT" w:bidi="pt_PT"/>
        </w:rPr>
        <w:t>Jacó enviou José do Vale de Hebrom para ver se estava tudo bem com seus irmãos e trazer notícias a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de José planejaram fazer quando o viram se aproximando?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planejaram matar José e jogá-lo em uma das cisternas.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sugestão Rúben fez aos seus irmãos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Rúben sugeriu que os irmãos jogassem José em uma cova sem machucá-lo, para que ele pudesse resgatar José mais tarde.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os irmãos de José venderam José e por quanto?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venderam José aos ismaelitas por vinte peças de prata.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37.28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José foi levado?</w:t>
      </w:r>
    </w:p>
    <w:p>
      <w:pPr/>
      <w:r>
        <w:rPr>
          <w:lang w:val="pt_PT" w:bidi="pt_PT"/>
        </w:rPr>
      </w:r>
      <w:r>
        <w:rPr>
          <w:lang w:val="pt_PT" w:bidi="pt_PT"/>
        </w:rPr>
        <w:t>José foi levado para 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irmãos de José fizeram parecer que José estava morto?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mataram um bode e mergulharam o casaco de José no sangue, depois deram o casaco ao pai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depois de concluir que José estava morto?</w:t>
      </w:r>
    </w:p>
    <w:p>
      <w:pPr/>
      <w:r>
        <w:rPr>
          <w:lang w:val="pt_PT" w:bidi="pt_PT"/>
        </w:rPr>
      </w:r>
      <w:r>
        <w:rPr>
          <w:lang w:val="pt_PT" w:bidi="pt_PT"/>
        </w:rPr>
        <w:t>Jacó rasgou suas vestes, vestiu-se de saco e lamentou por seu filho muitos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37.36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José foi vendido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José foi vendido a Potifar, um oficial do Faraó, no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Judá tomou uma esposa?</w:t>
      </w:r>
    </w:p>
    <w:p>
      <w:pPr/>
      <w:r>
        <w:rPr>
          <w:lang w:val="pt_PT" w:bidi="pt_PT"/>
        </w:rPr>
      </w:r>
      <w:r>
        <w:rPr>
          <w:lang w:val="pt_PT" w:bidi="pt_PT"/>
        </w:rPr>
        <w:t>Judá tomou uma esposa que era filha de um homem cananeu.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com o primeiro filho de Judá, Er,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Yahweh matou Er porque ele era mau.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segundo filho de Judá, Onã, não cumpriu o dever de cunhado de gerar um filho para Er?</w:t>
      </w:r>
    </w:p>
    <w:p>
      <w:pPr/>
      <w:r>
        <w:rPr>
          <w:lang w:val="pt_PT" w:bidi="pt_PT"/>
        </w:rPr>
      </w:r>
      <w:r>
        <w:rPr>
          <w:lang w:val="pt_PT" w:bidi="pt_PT"/>
        </w:rPr>
        <w:t>Onã derramava seu sêmen no chão quando tinha relações com Tamar.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Yahweh fez com o segundo filho de Judá, Onã,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Yahweh matou Onã porque o que ele fez foi mau.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Judá fez então a Tamar?</w:t>
      </w:r>
    </w:p>
    <w:p>
      <w:pPr/>
      <w:r>
        <w:rPr>
          <w:lang w:val="pt_PT" w:bidi="pt_PT"/>
        </w:rPr>
      </w:r>
      <w:r>
        <w:rPr>
          <w:lang w:val="pt_PT" w:bidi="pt_PT"/>
        </w:rPr>
        <w:t>Judá prometeu Tamar seu terceiro filho Selá como marido quando Selá crescesse.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muito tempo, por que Judá precisava ser consolado?</w:t>
      </w:r>
    </w:p>
    <w:p>
      <w:pPr/>
      <w:r>
        <w:rPr>
          <w:lang w:val="pt_PT" w:bidi="pt_PT"/>
        </w:rPr>
      </w:r>
      <w:r>
        <w:rPr>
          <w:lang w:val="pt_PT" w:bidi="pt_PT"/>
        </w:rPr>
        <w:t>Judá precisava ser consolado porque sua esposa havia falecido.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Tamar fez quando ouviu que Judá estava indo para Timna?</w:t>
      </w:r>
    </w:p>
    <w:p>
      <w:pPr/>
      <w:r>
        <w:rPr>
          <w:lang w:val="pt_PT" w:bidi="pt_PT"/>
        </w:rPr>
      </w:r>
      <w:r>
        <w:rPr>
          <w:lang w:val="pt_PT" w:bidi="pt_PT"/>
        </w:rPr>
        <w:t>Tamar tirou suas roupas de viuvez, colocou um véu e se cobriu, e sentou-se à beira da estrada para Timna.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38.14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Tamar fez isso?</w:t>
      </w:r>
    </w:p>
    <w:p>
      <w:pPr/>
      <w:r>
        <w:rPr>
          <w:lang w:val="pt_PT" w:bidi="pt_PT"/>
        </w:rPr>
      </w:r>
      <w:r>
        <w:rPr>
          <w:lang w:val="pt_PT" w:bidi="pt_PT"/>
        </w:rPr>
        <w:t>Tamar fez isso porque o terceiro filho de Judá, Selá, havia crescido, mas ela não tinha sido dada a ele como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Tamar obteve como penhor de pagamento antes de Judá ter relações com ela?</w:t>
      </w:r>
    </w:p>
    <w:p>
      <w:pPr/>
      <w:r>
        <w:rPr>
          <w:lang w:val="pt_PT" w:bidi="pt_PT"/>
        </w:rPr>
      </w:r>
      <w:r>
        <w:rPr>
          <w:lang w:val="pt_PT" w:bidi="pt_PT"/>
        </w:rPr>
        <w:t>Judá deu a Tamar seu selo, cordão e cajado como garantia de pagamento.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Judá tentou recuperar seu penhor pagando a prostituta com um cabrito, o que ele descobriu?</w:t>
      </w:r>
    </w:p>
    <w:p>
      <w:pPr/>
      <w:r>
        <w:rPr>
          <w:lang w:val="pt_PT" w:bidi="pt_PT"/>
        </w:rPr>
      </w:r>
      <w:r>
        <w:rPr>
          <w:lang w:val="pt_PT" w:bidi="pt_PT"/>
        </w:rPr>
        <w:t>Judá soube que não havia prostituta cultual naquela área.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Judá queria fazer quando soube que Tamar estava grávida?</w:t>
      </w:r>
    </w:p>
    <w:p>
      <w:pPr/>
      <w:r>
        <w:rPr>
          <w:lang w:val="pt_PT" w:bidi="pt_PT"/>
        </w:rPr>
      </w:r>
      <w:r>
        <w:rPr>
          <w:lang w:val="pt_PT" w:bidi="pt_PT"/>
        </w:rPr>
        <w:t>Judá queria queimar Tamar porque ela havia engravidado como uma prostituta.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Tamar fez quando foi levada a Judá?</w:t>
      </w:r>
    </w:p>
    <w:p>
      <w:pPr/>
      <w:r>
        <w:rPr>
          <w:lang w:val="pt_PT" w:bidi="pt_PT"/>
        </w:rPr>
      </w:r>
      <w:r>
        <w:rPr>
          <w:lang w:val="pt_PT" w:bidi="pt_PT"/>
        </w:rPr>
        <w:t>Ela disse que estava grávida do homem que possuía o selo, o cordão e o cajado que ela tinha.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Judá respondeu quando viu seu selo, cordão e cajado?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 Tamar estava mais certa do que ele, porque não tinha dado Tamar a Selá como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filhos Tamar teve?</w:t>
      </w:r>
    </w:p>
    <w:p>
      <w:pPr/>
      <w:r>
        <w:rPr>
          <w:lang w:val="pt_PT" w:bidi="pt_PT"/>
        </w:rPr>
      </w:r>
      <w:r>
        <w:rPr>
          <w:lang w:val="pt_PT" w:bidi="pt_PT"/>
        </w:rPr>
        <w:t>Tamar teve dois filhos gêmeos.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parteira fez quando um dos gêmeos de Tamar colocou a mão para fora do ventre de Tamar?</w:t>
      </w:r>
    </w:p>
    <w:p>
      <w:pPr/>
      <w:r>
        <w:rPr>
          <w:lang w:val="pt_PT" w:bidi="pt_PT"/>
        </w:rPr>
      </w:r>
      <w:r>
        <w:rPr>
          <w:lang w:val="pt_PT" w:bidi="pt_PT"/>
        </w:rPr>
        <w:t>Quando um dos gêmeos de Tamar colocou a mão para fora do ventre de Tamar, a parteira pegou um fio escarlate e o amarrou em sua mão e disse: “Este saiu primeiro”.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38.29–30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os nomes dos dois irmãos que Tamar deu à luz?</w:t>
      </w:r>
    </w:p>
    <w:p>
      <w:pPr/>
      <w:r>
        <w:rPr>
          <w:lang w:val="pt_PT" w:bidi="pt_PT"/>
        </w:rPr>
      </w:r>
      <w:r>
        <w:rPr>
          <w:lang w:val="pt_PT" w:bidi="pt_PT"/>
        </w:rPr>
        <w:t>Os nomes dos dois irmãos que Tamar deu à luz foram Perez e Zerá.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comprou José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Potifar, um oficial do Faraó, comprou José no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José teve sucesso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José teve sucesso porque Yahweh estava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Potifar colocou sob os cuidados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Potifar colocou tudo o que tinha sob os cuidados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esposa de Potifar pediu a José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A esposa de Potifar pediu a José que se deitasse com 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José respondeu ao pedido da esposa de Potifar?</w:t>
      </w:r>
    </w:p>
    <w:p>
      <w:pPr/>
      <w:r>
        <w:rPr>
          <w:lang w:val="pt_PT" w:bidi="pt_PT"/>
        </w:rPr>
      </w:r>
      <w:r>
        <w:rPr>
          <w:lang w:val="pt_PT" w:bidi="pt_PT"/>
        </w:rPr>
        <w:t>José recusou e disse que não poderia cometer esse grande mal e pecado contra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quando a esposa de Potifar o agarrou pelas roupas?</w:t>
      </w:r>
    </w:p>
    <w:p>
      <w:pPr/>
      <w:r>
        <w:rPr>
          <w:lang w:val="pt_PT" w:bidi="pt_PT"/>
        </w:rPr>
      </w:r>
      <w:r>
        <w:rPr>
          <w:lang w:val="pt_PT" w:bidi="pt_PT"/>
        </w:rPr>
        <w:t>José deixou suas roupas na mão dela e fugiu para fora.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acusação a esposa de Potifar fez contra José?</w:t>
      </w:r>
    </w:p>
    <w:p>
      <w:pPr/>
      <w:r>
        <w:rPr>
          <w:lang w:val="pt_PT" w:bidi="pt_PT"/>
        </w:rPr>
      </w:r>
      <w:r>
        <w:rPr>
          <w:lang w:val="pt_PT" w:bidi="pt_PT"/>
        </w:rPr>
        <w:t>Ela o acusou de tentar deitar-se com ela contra a sua vontade.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Potifar fez quando ouviu a acusação contra José?</w:t>
      </w:r>
    </w:p>
    <w:p>
      <w:pPr/>
      <w:r>
        <w:rPr>
          <w:lang w:val="pt_PT" w:bidi="pt_PT"/>
        </w:rPr>
      </w:r>
      <w:r>
        <w:rPr>
          <w:lang w:val="pt_PT" w:bidi="pt_PT"/>
        </w:rPr>
        <w:t>Potifar ficou muito bravo e colocou José na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Neste momento, o que Yahweh mostrou a José?</w:t>
      </w:r>
    </w:p>
    <w:p>
      <w:pPr/>
      <w:r>
        <w:rPr>
          <w:lang w:val="pt_PT" w:bidi="pt_PT"/>
        </w:rPr>
      </w:r>
      <w:r>
        <w:rPr>
          <w:lang w:val="pt_PT" w:bidi="pt_PT"/>
        </w:rPr>
        <w:t>Yahweh mostrou bondade a José neste momento.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carcereiro colocou sob os cuidados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O carcereiro colocou todos os prisioneiros sob os cuidados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39.23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resultado de tudo que José fez,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Yahweh fez com que tudo o que José fazia fosse bem-sucedido.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rei do Egito colocou seu copeiro e seu padeiro na prisão?</w:t>
      </w:r>
    </w:p>
    <w:p>
      <w:pPr/>
      <w:r>
        <w:rPr>
          <w:lang w:val="pt_PT" w:bidi="pt_PT"/>
        </w:rPr>
      </w:r>
      <w:r>
        <w:rPr>
          <w:lang w:val="pt_PT" w:bidi="pt_PT"/>
        </w:rPr>
        <w:t>Ele os colocou na prisão porque pecaram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copeiro e o padeiro na mesma noite?</w:t>
      </w:r>
    </w:p>
    <w:p>
      <w:pPr/>
      <w:r>
        <w:rPr>
          <w:lang w:val="pt_PT" w:bidi="pt_PT"/>
        </w:rPr>
      </w:r>
      <w:r>
        <w:rPr>
          <w:lang w:val="pt_PT" w:bidi="pt_PT"/>
        </w:rPr>
        <w:t>O copeiro e o padeiro sonharam cada um um sonho na mesma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copeiro e o padeiro estavam tristes na manhã seguinte?</w:t>
      </w:r>
    </w:p>
    <w:p>
      <w:pPr/>
      <w:r>
        <w:rPr>
          <w:lang w:val="pt_PT" w:bidi="pt_PT"/>
        </w:rPr>
      </w:r>
      <w:r>
        <w:rPr>
          <w:lang w:val="pt_PT" w:bidi="pt_PT"/>
        </w:rPr>
        <w:t>Ambos estavam tristes porque ninguém podia interpretar seus sonhos.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José disse que poderia dar a interpretação dos sonhos?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Deus poderia dar a interpretação dos sonhos.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disse ser a interpretação do sonho do copeiro?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o sonho significava que dentro de três dias Faraó restauraria o copeiro à sua posição.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José fez ao copeiro após dar a interpretação de seu sonho?</w:t>
      </w:r>
    </w:p>
    <w:p>
      <w:pPr/>
      <w:r>
        <w:rPr>
          <w:lang w:val="pt_PT" w:bidi="pt_PT"/>
        </w:rPr>
      </w:r>
      <w:r>
        <w:rPr>
          <w:lang w:val="pt_PT" w:bidi="pt_PT"/>
        </w:rPr>
        <w:t>José pediu que o copeiro se lembrasse dele, mencionasse ele a Faraó e o tirasse da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disse ser a interpretação do sonho do padeiro?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o sonho significava que dentro de três dias o faraó enforcaria o padeiro em uma árvore.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evento especial ocorreu três dias depois?</w:t>
      </w:r>
    </w:p>
    <w:p>
      <w:pPr/>
      <w:r>
        <w:rPr>
          <w:lang w:val="pt_PT" w:bidi="pt_PT"/>
        </w:rPr>
      </w:r>
      <w:r>
        <w:rPr>
          <w:lang w:val="pt_PT" w:bidi="pt_PT"/>
        </w:rPr>
        <w:t>O aniversário de Faraó foi três dias depois.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Faraó fez com o copeiro e o padeiro naquele dia?</w:t>
      </w:r>
    </w:p>
    <w:p>
      <w:pPr/>
      <w:r>
        <w:rPr>
          <w:lang w:val="pt_PT" w:bidi="pt_PT"/>
        </w:rPr>
      </w:r>
      <w:r>
        <w:rPr>
          <w:lang w:val="pt_PT" w:bidi="pt_PT"/>
        </w:rPr>
        <w:t>Faraó restaurou o copeiro à sua posição, mas enforcou o padeiro, exatamente como José havia interpretado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40.23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copeiro lembrou-se do pedido de José a ele?</w:t>
      </w:r>
    </w:p>
    <w:p>
      <w:pPr/>
      <w:r>
        <w:rPr>
          <w:lang w:val="pt_PT" w:bidi="pt_PT"/>
        </w:rPr>
      </w:r>
      <w:r>
        <w:rPr>
          <w:lang w:val="pt_PT" w:bidi="pt_PT"/>
        </w:rPr>
        <w:t>Não, o copeiro não se lembrou de ajudar José, mas esqueceu-se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primeiro sonho de Faraó, o que as sete vacas magras fizeram com as sete vacas gordas?</w:t>
      </w:r>
    </w:p>
    <w:p>
      <w:pPr/>
      <w:r>
        <w:rPr>
          <w:lang w:val="pt_PT" w:bidi="pt_PT"/>
        </w:rPr>
      </w:r>
      <w:r>
        <w:rPr>
          <w:lang w:val="pt_PT" w:bidi="pt_PT"/>
        </w:rPr>
        <w:t>As sete vacas magras comeram as sete vacas gordas.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segundo sonho de Faraó, o que as sete espigas magras fizeram às sete espigas cheias?</w:t>
      </w:r>
    </w:p>
    <w:p>
      <w:pPr/>
      <w:r>
        <w:rPr>
          <w:lang w:val="pt_PT" w:bidi="pt_PT"/>
        </w:rPr>
      </w:r>
      <w:r>
        <w:rPr>
          <w:lang w:val="pt_PT" w:bidi="pt_PT"/>
        </w:rPr>
        <w:t>As sete espigas finas engoliram as sete espigas cheias.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magos e sábios de Faraó interpretaram seus sonhos?</w:t>
      </w:r>
    </w:p>
    <w:p>
      <w:pPr/>
      <w:r>
        <w:rPr>
          <w:lang w:val="pt_PT" w:bidi="pt_PT"/>
        </w:rPr>
      </w:r>
      <w:r>
        <w:rPr>
          <w:lang w:val="pt_PT" w:bidi="pt_PT"/>
        </w:rPr>
        <w:t>Os magos e sábios de Faraó não conseguiram interpretar os sonhos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chefe dos copeiros contou ao Faraó sobre José?</w:t>
      </w:r>
    </w:p>
    <w:p>
      <w:pPr/>
      <w:r>
        <w:rPr>
          <w:lang w:val="pt_PT" w:bidi="pt_PT"/>
        </w:rPr>
      </w:r>
      <w:r>
        <w:rPr>
          <w:lang w:val="pt_PT" w:bidi="pt_PT"/>
        </w:rPr>
        <w:t>O chefe dos copeiros contou a Faraó que um jovem hebreu havia interpretado corretamente seu sonho e o sonho do padeiro quando estavam sob custódia.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José disse que interpretaria o sonho de Faraó?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Deus interpretaria o sonho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disse que Deus estava revelando a Faraó?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Deus estava revelando a Faraó o que Deus estava prestes a fazer.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sete vacas boas e as sete espigas boas nos sonhos representavam?</w:t>
      </w:r>
    </w:p>
    <w:p>
      <w:pPr/>
      <w:r>
        <w:rPr>
          <w:lang w:val="pt_PT" w:bidi="pt_PT"/>
        </w:rPr>
      </w:r>
      <w:r>
        <w:rPr>
          <w:lang w:val="pt_PT" w:bidi="pt_PT"/>
        </w:rPr>
        <w:t>As sete vacas boas e espigas representavam sete anos de abundância.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sete vacas magras e as sete espigas magras nos sonhos representavam?</w:t>
      </w:r>
    </w:p>
    <w:p>
      <w:pPr/>
      <w:r>
        <w:rPr>
          <w:lang w:val="pt_PT" w:bidi="pt_PT"/>
        </w:rPr>
      </w:r>
      <w:r>
        <w:rPr>
          <w:lang w:val="pt_PT" w:bidi="pt_PT"/>
        </w:rPr>
        <w:t>As sete vacas magras e espigas representavam sete anos de fome.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José, por que Faraó teve dois sonhos?</w:t>
      </w:r>
    </w:p>
    <w:p>
      <w:pPr/>
      <w:r>
        <w:rPr>
          <w:lang w:val="pt_PT" w:bidi="pt_PT"/>
        </w:rPr>
      </w:r>
      <w:r>
        <w:rPr>
          <w:lang w:val="pt_PT" w:bidi="pt_PT"/>
        </w:rPr>
        <w:t>Faraó teve dois sonhos porque o assunto foi estabelecido por Deus, e Deus logo o faria.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fração das colheitas do Egito José aconselhou Faraó a tomar nos sete anos abundantes?</w:t>
      </w:r>
    </w:p>
    <w:p>
      <w:pPr/>
      <w:r>
        <w:rPr>
          <w:lang w:val="pt_PT" w:bidi="pt_PT"/>
        </w:rPr>
      </w:r>
      <w:r>
        <w:rPr>
          <w:lang w:val="pt_PT" w:bidi="pt_PT"/>
        </w:rPr>
        <w:t>José aconselhou Faraó a nomear um homem para tomar um quinto das colheitas nos sete anos abundantes.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Faraó disse que estava em José?</w:t>
      </w:r>
    </w:p>
    <w:p>
      <w:pPr/>
      <w:r>
        <w:rPr>
          <w:lang w:val="pt_PT" w:bidi="pt_PT"/>
        </w:rPr>
      </w:r>
      <w:r>
        <w:rPr>
          <w:lang w:val="pt_PT" w:bidi="pt_PT"/>
        </w:rPr>
        <w:t>Faraó disse que o Espírito de Deus estava em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41.40–41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posição de autoridade Faraó deu a José?</w:t>
      </w:r>
    </w:p>
    <w:p>
      <w:pPr/>
      <w:r>
        <w:rPr>
          <w:lang w:val="pt_PT" w:bidi="pt_PT"/>
        </w:rPr>
      </w:r>
      <w:r>
        <w:rPr>
          <w:lang w:val="pt_PT" w:bidi="pt_PT"/>
        </w:rPr>
        <w:t>Faraó deu a José autoridade sobre a casa de Faraó e sobre toda a terra do Egito, estando abaixo apenas de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41.48–49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grão José armazenou nos sete anos de abundância?</w:t>
      </w:r>
    </w:p>
    <w:p>
      <w:pPr/>
      <w:r>
        <w:rPr>
          <w:lang w:val="pt_PT" w:bidi="pt_PT"/>
        </w:rPr>
      </w:r>
      <w:r>
        <w:rPr>
          <w:lang w:val="pt_PT" w:bidi="pt_PT"/>
        </w:rPr>
        <w:t>José armazenou grãos como a areia do mar, uma quantidade impossível de medir.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41.50–52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eram os nomes dos dois filhos de José nascidos antes da fome?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José se chamavam Manassés e Efraim.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generalizada foi a fome de sete anos?</w:t>
      </w:r>
    </w:p>
    <w:p>
      <w:pPr/>
      <w:r>
        <w:rPr>
          <w:lang w:val="pt_PT" w:bidi="pt_PT"/>
        </w:rPr>
      </w:r>
      <w:r>
        <w:rPr>
          <w:lang w:val="pt_PT" w:bidi="pt_PT"/>
        </w:rPr>
        <w:t>Os sete anos de fome foram em todas as terras.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41.55–56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quando o povo do Egito clamou ao Faraó por comida?</w:t>
      </w:r>
    </w:p>
    <w:p>
      <w:pPr/>
      <w:r>
        <w:rPr>
          <w:lang w:val="pt_PT" w:bidi="pt_PT"/>
        </w:rPr>
      </w:r>
      <w:r>
        <w:rPr>
          <w:lang w:val="pt_PT" w:bidi="pt_PT"/>
        </w:rPr>
        <w:t>José abriu todos os celeiros e vendeu comida aos egípcios.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41.57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veio ao Egito para comprar grãos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Todo o mundo veio ao Egito para comprar grãos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42.1–4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Jacó enviou ao Egito para comprar grãos?</w:t>
      </w:r>
    </w:p>
    <w:p>
      <w:pPr/>
      <w:r>
        <w:rPr>
          <w:lang w:val="pt_PT" w:bidi="pt_PT"/>
        </w:rPr>
      </w:r>
      <w:r>
        <w:rPr>
          <w:lang w:val="pt_PT" w:bidi="pt_PT"/>
        </w:rPr>
        <w:t>Jacó enviou os dez irmãos de José, sem Benjamim, para o Egito para comprar grãos.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de José fizeram quando vieram a José para comprar grãos?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se curvaram diante dele com o rosto no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quando reconheceu seus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disfarçou-se e falou duramente com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acusação José fez contra seus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José acusou seus irmãos de serem espiões.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irmãos de José disseram que estava o irmão mais novo deles?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disseram que o irmão mais novo estava com seu pai na terra de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42.13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irmãos de José disseram que estava o outro irmão desaparecido?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disseram que o outro irmão desaparecido não estava mais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teste José deu aos seus irmãos para demonstrar que eles não eram espiões?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os irmãos não sairiam do Egito a menos que o irmão mais novo viesse ao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José colocou os irmãos e por quanto tempo?</w:t>
      </w:r>
    </w:p>
    <w:p>
      <w:pPr/>
      <w:r>
        <w:rPr>
          <w:lang w:val="pt_PT" w:bidi="pt_PT"/>
        </w:rPr>
      </w:r>
      <w:r>
        <w:rPr>
          <w:lang w:val="pt_PT" w:bidi="pt_PT"/>
        </w:rPr>
        <w:t>José colocou os irmãos sob custódia por três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42.18–20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disse aos irmãos para fazerem a fim de viver?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disse-lhes para deixar um dos irmãos preso na prisão, enquanto os outros levavam grãos para Canaã e traziam de volta o irmão mais novo.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irmãos de José acreditavam que esse problema havia lhes ocorrido?</w:t>
      </w:r>
    </w:p>
    <w:p>
      <w:pPr/>
      <w:r>
        <w:rPr>
          <w:lang w:val="pt_PT" w:bidi="pt_PT"/>
        </w:rPr>
      </w:r>
      <w:r>
        <w:rPr>
          <w:lang w:val="pt_PT" w:bidi="pt_PT"/>
        </w:rPr>
        <w:t>Eles acreditavam que o sangue de José estava sendo exigido deles pelo que haviam feito a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quando ouviu seus irmãos falarem sobre o que tinham feito a ele?</w:t>
      </w:r>
    </w:p>
    <w:p>
      <w:pPr/>
      <w:r>
        <w:rPr>
          <w:lang w:val="pt_PT" w:bidi="pt_PT"/>
        </w:rPr>
      </w:r>
      <w:r>
        <w:rPr>
          <w:lang w:val="pt_PT" w:bidi="pt_PT"/>
        </w:rPr>
        <w:t>Quando José ouviu seus irmãos falando sobre o que tinham feito com ele, José se afastou deles e chorou.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mandou colocar de volta no saco de cada irmão?</w:t>
      </w:r>
    </w:p>
    <w:p>
      <w:pPr/>
      <w:r>
        <w:rPr>
          <w:lang w:val="pt_PT" w:bidi="pt_PT"/>
        </w:rPr>
      </w:r>
      <w:r>
        <w:rPr>
          <w:lang w:val="pt_PT" w:bidi="pt_PT"/>
        </w:rPr>
        <w:t>José colocou o dinheiro de cada irmão de volta em seu saco.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irmãos reagiram quando souberam que o saco de um dos irmãos tinha o dinheiro dele?</w:t>
      </w:r>
    </w:p>
    <w:p>
      <w:pPr/>
      <w:r>
        <w:rPr>
          <w:lang w:val="pt_PT" w:bidi="pt_PT"/>
        </w:rPr>
      </w:r>
      <w:r>
        <w:rPr>
          <w:lang w:val="pt_PT" w:bidi="pt_PT"/>
        </w:rPr>
        <w:t>Seus corações afundaram e eles falaram uns aos outros com vozes trêmulas.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42.28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irmãos culparam por seus problemas atuais?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culparam Deus, perguntando por que Deus havia feito isso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e Jacó descobriram quando esvaziaram todos os sacos?</w:t>
      </w:r>
    </w:p>
    <w:p>
      <w:pPr/>
      <w:r>
        <w:rPr>
          <w:lang w:val="pt_PT" w:bidi="pt_PT"/>
        </w:rPr>
      </w:r>
      <w:r>
        <w:rPr>
          <w:lang w:val="pt_PT" w:bidi="pt_PT"/>
        </w:rPr>
        <w:t>Eles descobriram que o dinheiro de cada homem estava em seu saco.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Jacó tinha medo que acontecesse por causa da situação deles?</w:t>
      </w:r>
    </w:p>
    <w:p>
      <w:pPr/>
      <w:r>
        <w:rPr>
          <w:lang w:val="pt_PT" w:bidi="pt_PT"/>
        </w:rPr>
      </w:r>
      <w:r>
        <w:rPr>
          <w:lang w:val="pt_PT" w:bidi="pt_PT"/>
        </w:rPr>
        <w:t>Jacó estava com medo de que Simeão e Benjamim fossem tirados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juramento Rúben fez a Jacó?</w:t>
      </w:r>
    </w:p>
    <w:p>
      <w:pPr/>
      <w:r>
        <w:rPr>
          <w:lang w:val="pt_PT" w:bidi="pt_PT"/>
        </w:rPr>
      </w:r>
      <w:r>
        <w:rPr>
          <w:lang w:val="pt_PT" w:bidi="pt_PT"/>
        </w:rPr>
        <w:t>Rúben jurou trazer Benjamim de volta a Jacó do Egito; caso contrário, os dois filhos de Rúben poderiam ser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Jacó permitiu que Rúben levasse Benjamim ao Egito?</w:t>
      </w:r>
    </w:p>
    <w:p>
      <w:pPr/>
      <w:r>
        <w:rPr>
          <w:lang w:val="pt_PT" w:bidi="pt_PT"/>
        </w:rPr>
      </w:r>
      <w:r>
        <w:rPr>
          <w:lang w:val="pt_PT" w:bidi="pt_PT"/>
        </w:rPr>
        <w:t>Não, Jacó não permitiu que Rúben levasse Benjamim para 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42.38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disse que aconteceria com ele se Benjamim morresse?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desceria com tristeza ao Sheol se Benjamim morresse.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Israel disse a seus filhos para irem novamente comprar comida no Egito?</w:t>
      </w:r>
    </w:p>
    <w:p>
      <w:pPr/>
      <w:r>
        <w:rPr>
          <w:lang w:val="pt_PT" w:bidi="pt_PT"/>
        </w:rPr>
      </w:r>
      <w:r>
        <w:rPr>
          <w:lang w:val="pt_PT" w:bidi="pt_PT"/>
        </w:rPr>
        <w:t>A fome era severa, e eles tinham comido o grão que trouxeram do Egito na primeira viagem.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Judá disse que eles precisavam ter para descer ao Egito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 eles devem ter seu irmão Benjamim para descer ao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juramento Judá fez a Israel, seu pai?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que, se não trouxesse Benjamim de volta, ele carregaria a culpa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disse aos irmãos para levarem com eles para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Israel disse aos irmãos para levarem alguns dos melhores produtos da terra e levarem o dobro do dinheiro que deviam.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pediu a Deus em relação à jornada?</w:t>
      </w:r>
    </w:p>
    <w:p>
      <w:pPr/>
      <w:r>
        <w:rPr>
          <w:lang w:val="pt_PT" w:bidi="pt_PT"/>
        </w:rPr>
      </w:r>
      <w:r>
        <w:rPr>
          <w:lang w:val="pt_PT" w:bidi="pt_PT"/>
        </w:rPr>
        <w:t>Israel pediu a Deus para dar misericórdia aos irmãos no Egito, para que todos os irmãos fossem libertados.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irmãos reagiram quando foram levados à casa de José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estavam com medo de serem presos e levados como escravos por causa do dinheiro deixado em suas sacolas na primeira viagem.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disseram ao mordomo da casa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disseram ao mordomo que tinham trazido de volta o dinheiro deixado em seus sacos e outro dinheiro para comprar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o mordomo disse que o dinheiro deixado em seus sacos tinha vindo?</w:t>
      </w:r>
    </w:p>
    <w:p>
      <w:pPr/>
      <w:r>
        <w:rPr>
          <w:lang w:val="pt_PT" w:bidi="pt_PT"/>
        </w:rPr>
      </w:r>
      <w:r>
        <w:rPr>
          <w:lang w:val="pt_PT" w:bidi="pt_PT"/>
        </w:rPr>
        <w:t>O mordomo disse que o dinheiro deixado em seus sacos tinha vindo de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fizeram quando José voltou para casa?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trouxeram os presentes para a casa e se prostraram diante de José até 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José perguntou aos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José perguntou aos irmãos sobre o bem-estar do pai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José se apressou para sair da sala e o que ele fez depois que saiu?</w:t>
      </w:r>
    </w:p>
    <w:p>
      <w:pPr/>
      <w:r>
        <w:rPr>
          <w:lang w:val="pt_PT" w:bidi="pt_PT"/>
        </w:rPr>
      </w:r>
      <w:r>
        <w:rPr>
          <w:lang w:val="pt_PT" w:bidi="pt_PT"/>
        </w:rPr>
        <w:t>José saiu apressadamente da sala porque estava profundamente comovido por Benjamim, e foi para o seu quarto e chorou.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egípcios e os hebreus comiam separadamente?</w:t>
      </w:r>
    </w:p>
    <w:p>
      <w:pPr/>
      <w:r>
        <w:rPr>
          <w:lang w:val="pt_PT" w:bidi="pt_PT"/>
        </w:rPr>
      </w:r>
      <w:r>
        <w:rPr>
          <w:lang w:val="pt_PT" w:bidi="pt_PT"/>
        </w:rPr>
        <w:t>Era detestável para os egípcios comer com os hebreus.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irmãos estavam dispostos à mesa?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foram dispostos à mesa de acordo com seu direito de primogenitura e 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43.34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incomum sobre as porções de comida que os irmãos receberam?</w:t>
      </w:r>
    </w:p>
    <w:p>
      <w:pPr/>
      <w:r>
        <w:rPr>
          <w:lang w:val="pt_PT" w:bidi="pt_PT"/>
        </w:rPr>
      </w:r>
      <w:r>
        <w:rPr>
          <w:lang w:val="pt_PT" w:bidi="pt_PT"/>
        </w:rPr>
        <w:t>A porção de Benjamim era cinco vezes maior que a de qualquer um de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disse ao seu mordomo para fazer com os sacos dos irmãos antes de partirem?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ao seu mordomo para encher os sacos dos irmãos com comida, colocar o dinheiro deles nos sacos e colocar sua taça de prata no saco do mais jovem.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Basicamente, o que José disse ao mordomo para falar aos irmãos quando os alcançasse fora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ao mordomo para perguntar-lhes por que tinham retribuído o bem com o mal e acusá-los de roubar o copo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juraram que fariam se algum deles tivesse roubado a taça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disseram que aquele que fosse encontrado com o copo morreria, e os outros se tornariam escravos.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punição o mordomo disse que exigiria se o copo fosse roubado?</w:t>
      </w:r>
    </w:p>
    <w:p>
      <w:pPr/>
      <w:r>
        <w:rPr>
          <w:lang w:val="pt_PT" w:bidi="pt_PT"/>
        </w:rPr>
      </w:r>
      <w:r>
        <w:rPr>
          <w:lang w:val="pt_PT" w:bidi="pt_PT"/>
        </w:rPr>
        <w:t>O mordomo disse que aquele com quem o copo fosse encontrado seria seu escravo, e os outros seriam inocentes.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mordomo encontrou e como os irmãos reagiram?</w:t>
      </w:r>
    </w:p>
    <w:p>
      <w:pPr/>
      <w:r>
        <w:rPr>
          <w:lang w:val="pt_PT" w:bidi="pt_PT"/>
        </w:rPr>
      </w:r>
      <w:r>
        <w:rPr>
          <w:lang w:val="pt_PT" w:bidi="pt_PT"/>
        </w:rPr>
        <w:t>O mordomo encontrou a taça no saco de Benjamim, e os irmãos rasgaram suas roupas.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fizeram quando voltaram para José em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se curvaram diante de José até o chão.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Judá disse que havia descoberto a iniquidade dos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 Deus havia descoberto a iniquidade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44.16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Judá disse que todos os irmãos se tornariam agora?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 todos os irmãos agora se tornariam escravos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punição José disse que exigiria dos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o homem em cuja mão o copo foi encontrado seria seu escravo, e o resto poderia ir em paz.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razões Judá deu para explicar por que seu pai amava o irmão mais novo?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 o irmão mais novo era o filho da velhice de seu pai e o único filho restante de sua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temiam que acontecesse ao pai deles se o mais novo o deixasse?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temiam que seu pai morresse se o mais novo o deixasse.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Judá disse que os irmãos foram obrigados a levar Benjamim com eles para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 foram obrigados a trazer Benjamim porque José havia dito que, a menos que o irmão mais novo viesse, eles não veriam o rosto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Judá disse ao seu pai que os irmãos foram obrigados a levar Benjamim com eles para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ao seu pai que foram obrigados a trazer Benjamim porque José havia dito que, a menos que o irmão mais novo viesse, eles não veriam o rosto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pensou que tinha acontecido com José?</w:t>
      </w:r>
    </w:p>
    <w:p>
      <w:pPr/>
      <w:r>
        <w:rPr>
          <w:lang w:val="pt_PT" w:bidi="pt_PT"/>
        </w:rPr>
      </w:r>
      <w:r>
        <w:rPr>
          <w:lang w:val="pt_PT" w:bidi="pt_PT"/>
        </w:rPr>
        <w:t>Israel pensou que certamente José havia sido despedaçado.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disse que aconteceria com ele se Benjamim fosse tirado dele?</w:t>
      </w:r>
    </w:p>
    <w:p>
      <w:pPr/>
      <w:r>
        <w:rPr>
          <w:lang w:val="pt_PT" w:bidi="pt_PT"/>
        </w:rPr>
      </w:r>
      <w:r>
        <w:rPr>
          <w:lang w:val="pt_PT" w:bidi="pt_PT"/>
        </w:rPr>
        <w:t>Israel disse que os irmãos fariam descer seus cabelos grisalhos com tristeza ao Sheol.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Judá disse que aconteceria com seu pai se eles voltassem sem Benjamim?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 seu pai morreria.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garantia por Benjamim Judá disse que ele havia se tornado?</w:t>
      </w:r>
    </w:p>
    <w:p>
      <w:pPr/>
      <w:r>
        <w:rPr>
          <w:lang w:val="pt_PT" w:bidi="pt_PT"/>
        </w:rPr>
      </w:r>
      <w:r>
        <w:rPr>
          <w:lang w:val="pt_PT" w:bidi="pt_PT"/>
        </w:rPr>
        <w:t>Judá disse que, se não retornasse Benjamim ao seu pai, ele carregaria a culpa para sempre.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44.33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Judá pediu a José para que Benjamim pudesse voltar para seu pai?</w:t>
      </w:r>
    </w:p>
    <w:p>
      <w:pPr/>
      <w:r>
        <w:rPr>
          <w:lang w:val="pt_PT" w:bidi="pt_PT"/>
        </w:rPr>
      </w:r>
      <w:r>
        <w:rPr>
          <w:lang w:val="pt_PT" w:bidi="pt_PT"/>
        </w:rPr>
        <w:t>Judá pediu a José para torná-lo escravo de José, para que Benjamim pudesse voltar para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ao se revelar aos seus irmãos, que os egípcios ouviram?</w:t>
      </w:r>
    </w:p>
    <w:p>
      <w:pPr/>
      <w:r>
        <w:rPr>
          <w:lang w:val="pt_PT" w:bidi="pt_PT"/>
        </w:rPr>
      </w:r>
      <w:r>
        <w:rPr>
          <w:lang w:val="pt_PT" w:bidi="pt_PT"/>
        </w:rPr>
        <w:t>José chorou alto ao se revelar aos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irmãos reagiram quando José se revelou a eles?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não puderam responder a José, pois estavam apavorados.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José, por que Deus enviou José para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Deus enviou José ao Egito para preservar a vida e para preservar sua família como um remanescente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fez de José na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de José pai de Faraó, Senhor de toda a casa de Faraó, e governante sobre toda 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45.9–11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José planejou cuidar de sua família?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à sua família para vir e viver na terra de Gósen, onde ele cuidaria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disse aos seus irmãos para se apressarem e fazerem?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aos seus irmãos para se apressarem e trazerem seu pai para 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45.16–18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Faraó reagiu quando ouviu que os irmãos de José tinham vindo ao Egito?</w:t>
      </w:r>
    </w:p>
    <w:p>
      <w:pPr/>
      <w:r>
        <w:rPr>
          <w:lang w:val="pt_PT" w:bidi="pt_PT"/>
        </w:rPr>
      </w:r>
      <w:r>
        <w:rPr>
          <w:lang w:val="pt_PT" w:bidi="pt_PT"/>
        </w:rPr>
        <w:t>Faraó ficou muito satisfeito e disse a José para dizer a seus irmãos que trouxessem seu pai e suas famílias para viverem na melhor parte da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45.21–23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recebeu presentes e provisões extras para a viagem?</w:t>
      </w:r>
    </w:p>
    <w:p>
      <w:pPr/>
      <w:r>
        <w:rPr>
          <w:lang w:val="pt_PT" w:bidi="pt_PT"/>
        </w:rPr>
      </w:r>
      <w:r>
        <w:rPr>
          <w:lang w:val="pt_PT" w:bidi="pt_PT"/>
        </w:rPr>
        <w:t>Benjamim recebeu trezentas peças de prata e cinco mudas de roupa, e Israel recebeu vinte jumentos carregados.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Israel reagiu quando ouviu que José estava vivo e governava toda 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O coração de Israel ficou espantado, pois ele não acreditou nos irmãos quando eles lhe contaram.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disse que queria fazer antes de morrer?</w:t>
      </w:r>
    </w:p>
    <w:p>
      <w:pPr/>
      <w:r>
        <w:rPr>
          <w:lang w:val="pt_PT" w:bidi="pt_PT"/>
        </w:rPr>
      </w:r>
      <w:r>
        <w:rPr>
          <w:lang w:val="pt_PT" w:bidi="pt_PT"/>
        </w:rPr>
        <w:t>Israel disse que queria ver José antes de morrer.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fez em Berseba?</w:t>
      </w:r>
    </w:p>
    <w:p>
      <w:pPr/>
      <w:r>
        <w:rPr>
          <w:lang w:val="pt_PT" w:bidi="pt_PT"/>
        </w:rPr>
      </w:r>
      <w:r>
        <w:rPr>
          <w:lang w:val="pt_PT" w:bidi="pt_PT"/>
        </w:rPr>
        <w:t>Israel ofereceu sacrifícios ao Deus de seu pai Isaque.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46.3–4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promessas Deus fez a Israel em Berseba?</w:t>
      </w:r>
    </w:p>
    <w:p>
      <w:pPr/>
      <w:r>
        <w:rPr>
          <w:lang w:val="pt_PT" w:bidi="pt_PT"/>
        </w:rPr>
      </w:r>
      <w:r>
        <w:rPr>
          <w:lang w:val="pt_PT" w:bidi="pt_PT"/>
        </w:rPr>
        <w:t>Deus prometeu fazer de Israel uma grande nação, ir com Israel para o Egito, trazer Israel de volta do Egito e ter José fechando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46.5–7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para o Egito com Israel?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seus descendentes foram com Israel para 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dois filhos de Judá morreram na terra de Canaã?</w:t>
      </w:r>
    </w:p>
    <w:p>
      <w:pPr/>
      <w:r>
        <w:rPr>
          <w:lang w:val="pt_PT" w:bidi="pt_PT"/>
        </w:rPr>
      </w:r>
      <w:r>
        <w:rPr>
          <w:lang w:val="pt_PT" w:bidi="pt_PT"/>
        </w:rPr>
        <w:t>Er e Onã morreram na terra de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da casa de Jacó foram para o Egito?</w:t>
      </w:r>
    </w:p>
    <w:p>
      <w:pPr/>
      <w:r>
        <w:rPr>
          <w:lang w:val="pt_PT" w:bidi="pt_PT"/>
        </w:rPr>
      </w:r>
      <w:r>
        <w:rPr>
          <w:lang w:val="pt_PT" w:bidi="pt_PT"/>
        </w:rPr>
        <w:t>Setenta pessoas da casa de Jacó foram para 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46.29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para encontrar seu pai?</w:t>
      </w:r>
    </w:p>
    <w:p>
      <w:pPr/>
      <w:r>
        <w:rPr>
          <w:lang w:val="pt_PT" w:bidi="pt_PT"/>
        </w:rPr>
      </w:r>
      <w:r>
        <w:rPr>
          <w:lang w:val="pt_PT" w:bidi="pt_PT"/>
        </w:rPr>
        <w:t>José subiu com seu carro e encontrou seu pai em Gósen.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46.29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quando viu seu pai?</w:t>
      </w:r>
    </w:p>
    <w:p>
      <w:pPr/>
      <w:r>
        <w:rPr>
          <w:lang w:val="pt_PT" w:bidi="pt_PT"/>
        </w:rPr>
      </w:r>
      <w:r>
        <w:rPr>
          <w:lang w:val="pt_PT" w:bidi="pt_PT"/>
        </w:rPr>
        <w:t>José abraçou o pescoço de seu pai e chorou por um longo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46.34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disse aos irmãos para falarem ao Faraó sobre a ocupação deles?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deviam dizer a Faraó que eram pastores de ovelhas desde a juventude.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cinco irmãos de José disseram a Faraó que era a ocupação deles?</w:t>
      </w:r>
    </w:p>
    <w:p>
      <w:pPr/>
      <w:r>
        <w:rPr>
          <w:lang w:val="pt_PT" w:bidi="pt_PT"/>
        </w:rPr>
      </w:r>
      <w:r>
        <w:rPr>
          <w:lang w:val="pt_PT" w:bidi="pt_PT"/>
        </w:rPr>
        <w:t>Os cinco irmãos disseram a Faraó que sua ocupação era pastorear.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residentes os irmãos disseram que eram na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disseram que eram residentes temporários na terra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Faraó disse a José para fazer com a família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Faraó disse a José para estabelecer a família de José na melhor região, a terra de Gósen, e para fazer os melhores pastores responsáveis por seus rebanhos também.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a Faraó quando o encontrou?</w:t>
      </w:r>
    </w:p>
    <w:p>
      <w:pPr/>
      <w:r>
        <w:rPr>
          <w:lang w:val="pt_PT" w:bidi="pt_PT"/>
        </w:rPr>
      </w:r>
      <w:r>
        <w:rPr>
          <w:lang w:val="pt_PT" w:bidi="pt_PT"/>
        </w:rPr>
        <w:t>Jacó abençoou Faraó quando o encontrou.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Jacó tinha quando conheceu Faraó?</w:t>
      </w:r>
    </w:p>
    <w:p>
      <w:pPr/>
      <w:r>
        <w:rPr>
          <w:lang w:val="pt_PT" w:bidi="pt_PT"/>
        </w:rPr>
      </w:r>
      <w:r>
        <w:rPr>
          <w:lang w:val="pt_PT" w:bidi="pt_PT"/>
        </w:rPr>
        <w:t>Jacó tinha vivido 130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Jacó disse que sua vida foi, em comparação com as de seus antepassados?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sua vida não foi tão longa quanto as vidas de seus antepassados.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por Faraó quando saiu de sua presença?</w:t>
      </w:r>
    </w:p>
    <w:p>
      <w:pPr/>
      <w:r>
        <w:rPr>
          <w:lang w:val="pt_PT" w:bidi="pt_PT"/>
        </w:rPr>
      </w:r>
      <w:r>
        <w:rPr>
          <w:lang w:val="pt_PT" w:bidi="pt_PT"/>
        </w:rPr>
        <w:t>Jacó abençoou Faraó quando saiu de sua presença.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conseguiu ao vender grãos?</w:t>
      </w:r>
    </w:p>
    <w:p>
      <w:pPr/>
      <w:r>
        <w:rPr>
          <w:lang w:val="pt_PT" w:bidi="pt_PT"/>
        </w:rPr>
      </w:r>
      <w:r>
        <w:rPr>
          <w:lang w:val="pt_PT" w:bidi="pt_PT"/>
        </w:rPr>
        <w:t>José conseguiu juntar todo o dinheiro na terra do Egito e na terra de Canaã.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pôde fazer ao trocar comida com os egípcios?</w:t>
      </w:r>
    </w:p>
    <w:p>
      <w:pPr/>
      <w:r>
        <w:rPr>
          <w:lang w:val="pt_PT" w:bidi="pt_PT"/>
        </w:rPr>
      </w:r>
      <w:r>
        <w:rPr>
          <w:lang w:val="pt_PT" w:bidi="pt_PT"/>
        </w:rPr>
        <w:t>José conseguiu trocar comida por todo o gado dos egípcios.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o dinheiro e o gado foram todos dados a Faraó em troca de comida, o que o povo do Egito ofereceu a Faraó em troca de mais comida?</w:t>
      </w:r>
    </w:p>
    <w:p>
      <w:pPr/>
      <w:r>
        <w:rPr>
          <w:lang w:val="pt_PT" w:bidi="pt_PT"/>
        </w:rPr>
      </w:r>
      <w:r>
        <w:rPr>
          <w:lang w:val="pt_PT" w:bidi="pt_PT"/>
        </w:rPr>
        <w:t>O povo do Egito ofereceu sua terra e a si mesmos como servos do Faraó em troca de mais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parte de toda a colheita José exigiu que fosse dada a Faraó?</w:t>
      </w:r>
    </w:p>
    <w:p>
      <w:pPr/>
      <w:r>
        <w:rPr>
          <w:lang w:val="pt_PT" w:bidi="pt_PT"/>
        </w:rPr>
      </w:r>
      <w:r>
        <w:rPr>
          <w:lang w:val="pt_PT" w:bidi="pt_PT"/>
        </w:rPr>
        <w:t>José exigiu que um quinto da colheita fosse dado ao Faraó.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maneiras o povo de Israel prosperou na terra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O povo de Israel adquiriu posses na terra do Egito, e eles foram frutíferos e multiplicaram-se rapidamente.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idade Jacó morreu?</w:t>
      </w:r>
    </w:p>
    <w:p>
      <w:pPr/>
      <w:r>
        <w:rPr>
          <w:lang w:val="pt_PT" w:bidi="pt_PT"/>
        </w:rPr>
      </w:r>
      <w:r>
        <w:rPr>
          <w:lang w:val="pt_PT" w:bidi="pt_PT"/>
        </w:rPr>
        <w:t>Jacó morreu aos 147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47.30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pediu a José para jurar que faria?</w:t>
      </w:r>
    </w:p>
    <w:p>
      <w:pPr/>
      <w:r>
        <w:rPr>
          <w:lang w:val="pt_PT" w:bidi="pt_PT"/>
        </w:rPr>
      </w:r>
      <w:r>
        <w:rPr>
          <w:lang w:val="pt_PT" w:bidi="pt_PT"/>
        </w:rPr>
        <w:t>Israel pediu a José que jurasse que o enterraria no local de sepultamento de seus antepassados.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mensagem José ouviu sobre seu pai, e o que ele fez em seguida?</w:t>
      </w:r>
    </w:p>
    <w:p>
      <w:pPr/>
      <w:r>
        <w:rPr>
          <w:lang w:val="pt_PT" w:bidi="pt_PT"/>
        </w:rPr>
      </w:r>
      <w:r>
        <w:rPr>
          <w:lang w:val="pt_PT" w:bidi="pt_PT"/>
        </w:rPr>
        <w:t>José ouviu que seu pai estava doente, então ele levou consigo seus dois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promessas de Deus Jacó lembrou a José?</w:t>
      </w:r>
    </w:p>
    <w:p>
      <w:pPr/>
      <w:r>
        <w:rPr>
          <w:lang w:val="pt_PT" w:bidi="pt_PT"/>
        </w:rPr>
      </w:r>
      <w:r>
        <w:rPr>
          <w:lang w:val="pt_PT" w:bidi="pt_PT"/>
        </w:rPr>
        <w:t>Jacó lembrou que Deus lhe prometeu que ele seria frutífero e se multiplicaria, seria feito um conjunto de nações, e a terra de Canaã seria uma posse eterna de seus descendentes.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Jacó disse que consideraria os dois filhos de José na herança?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consideraria os dois filhos de José como seus próprios.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48.8–10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Israel não reconheceu os dois filhos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Israel não reconheceu os dois filhos de José porque seus olhos estavam falhando devido à sua 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o primogênito dos filhos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Manassés foi o primogênito dos filhos de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48.14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quem Israel colocou sua mão direita, e sobre quem sua mão esquerda?</w:t>
      </w:r>
    </w:p>
    <w:p>
      <w:pPr/>
      <w:r>
        <w:rPr>
          <w:lang w:val="pt_PT" w:bidi="pt_PT"/>
        </w:rPr>
      </w:r>
      <w:r>
        <w:rPr>
          <w:lang w:val="pt_PT" w:bidi="pt_PT"/>
        </w:rPr>
        <w:t>Israel colocou sua mão direita sobre Efraim e sua mão esquerda sobre Manassés.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José tentou trocar a posição das mãos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José esperava que a mão direita de Israel estivesse sobre Manassés porque ele era o primogênito.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Israel se recusou a trocar a posição de suas mãos sobre os dois filhos de José?</w:t>
      </w:r>
    </w:p>
    <w:p>
      <w:pPr/>
      <w:r>
        <w:rPr>
          <w:lang w:val="pt_PT" w:bidi="pt_PT"/>
        </w:rPr>
      </w:r>
      <w:r>
        <w:rPr>
          <w:lang w:val="pt_PT" w:bidi="pt_PT"/>
        </w:rPr>
        <w:t>Israel recusou porque o irmão mais novo seria maior do que o primogênito.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bênção Israel disse que o povo de Israel pronunciaria?</w:t>
      </w:r>
    </w:p>
    <w:p>
      <w:pPr/>
      <w:r>
        <w:rPr>
          <w:lang w:val="pt_PT" w:bidi="pt_PT"/>
        </w:rPr>
      </w:r>
      <w:r>
        <w:rPr>
          <w:lang w:val="pt_PT" w:bidi="pt_PT"/>
        </w:rPr>
        <w:t>Israel disse que o povo de Israel pronunciaria a bênção: "Que Deus te faça como Efraim e como Manassés".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Israel disse que aconteceria a José?</w:t>
      </w:r>
    </w:p>
    <w:p>
      <w:pPr/>
      <w:r>
        <w:rPr>
          <w:lang w:val="pt_PT" w:bidi="pt_PT"/>
        </w:rPr>
      </w:r>
      <w:r>
        <w:rPr>
          <w:lang w:val="pt_PT" w:bidi="pt_PT"/>
        </w:rPr>
        <w:t>Israel disse que José seria trazido de volta à terra de seus pais.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Jacó reuniu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Jacó reuniu seus filhos para lhes contar o que aconteceria com eles e seus descendentes no futuro.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atributos positivos Rúben tinha?</w:t>
      </w:r>
    </w:p>
    <w:p>
      <w:pPr/>
      <w:r>
        <w:rPr>
          <w:lang w:val="pt_PT" w:bidi="pt_PT"/>
        </w:rPr>
      </w:r>
      <w:r>
        <w:rPr>
          <w:lang w:val="pt_PT" w:bidi="pt_PT"/>
        </w:rPr>
        <w:t>Rúben era notável em posição e poder.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Rúben não teria preeminência, mesmo sendo o primogênito?</w:t>
      </w:r>
    </w:p>
    <w:p>
      <w:pPr/>
      <w:r>
        <w:rPr>
          <w:lang w:val="pt_PT" w:bidi="pt_PT"/>
        </w:rPr>
      </w:r>
      <w:r>
        <w:rPr>
          <w:lang w:val="pt_PT" w:bidi="pt_PT"/>
        </w:rPr>
        <w:t>Rúben não teria preeminência porque havia profanado a cama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amaldiçoou sobre Simeão e Levi?</w:t>
      </w:r>
    </w:p>
    <w:p>
      <w:pPr/>
      <w:r>
        <w:rPr>
          <w:lang w:val="pt_PT" w:bidi="pt_PT"/>
        </w:rPr>
      </w:r>
      <w:r>
        <w:rPr>
          <w:lang w:val="pt_PT" w:bidi="pt_PT"/>
        </w:rPr>
        <w:t>Jacó amaldiçoou a fúria e a ira cruel de Simeão e Levi.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disse que seus outros filhos fariam diante de Judá?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seus outros filhos se curvariam diante de Judá.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promessas sobre o futuro foram feitas a Judá?</w:t>
      </w:r>
    </w:p>
    <w:p>
      <w:pPr/>
      <w:r>
        <w:rPr>
          <w:lang w:val="pt_PT" w:bidi="pt_PT"/>
        </w:rPr>
      </w:r>
      <w:r>
        <w:rPr>
          <w:lang w:val="pt_PT" w:bidi="pt_PT"/>
        </w:rPr>
        <w:t>Foi prometido a Judá que o cetro não se afastaria dele até que Siló viesse, e que as nações lhe obedeceriam.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Jacó disse que os descendentes de Zebulom viveriam?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os descendentes de Zebulom viveriam à beira do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animal Jacó disse que Dã seria semelhante?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Dã seria como uma cobra venenosa.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Jacó disse que Aser seria conhecido?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Aser seria conhecido por fornecer iguarias reais.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planta Jacó disse que José seria?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José seria como um ramo frutífero cujos galhos sobem por cima de um muro.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Jacó disse que manteria o arco de José firme e suas mãos habilidosas?</w:t>
      </w:r>
    </w:p>
    <w:p>
      <w:pPr/>
      <w:r>
        <w:rPr>
          <w:lang w:val="pt_PT" w:bidi="pt_PT"/>
        </w:rPr>
      </w:r>
      <w:r>
        <w:rPr>
          <w:lang w:val="pt_PT" w:bidi="pt_PT"/>
        </w:rPr>
        <w:t>Jacó disse que as mãos do poderoso de Jacó, a Rocha de Israel, manteriam firme o arco de José e suas mãos habilidosas.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já estava sepultado no lugar onde Jacó desejava ser sepultado?</w:t>
      </w:r>
    </w:p>
    <w:p>
      <w:pPr/>
      <w:r>
        <w:rPr>
          <w:lang w:val="pt_PT" w:bidi="pt_PT"/>
        </w:rPr>
      </w:r>
      <w:r>
        <w:rPr>
          <w:lang w:val="pt_PT" w:bidi="pt_PT"/>
        </w:rPr>
        <w:t>Abraão, Sara, Isaque, Rebeca e Lia já estavam enterrados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49.33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Jacó fez depois de dar suas bênçãos e instruções aos seus filhos?</w:t>
      </w:r>
    </w:p>
    <w:p>
      <w:pPr/>
      <w:r>
        <w:rPr>
          <w:lang w:val="pt_PT" w:bidi="pt_PT"/>
        </w:rPr>
      </w:r>
      <w:r>
        <w:rPr>
          <w:lang w:val="pt_PT" w:bidi="pt_PT"/>
        </w:rPr>
        <w:t>Jacó deu seu último suspiro e foi para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com o corpo de Israel após a morte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José mandou embalsamar o corpo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José fez ao Faraó sobre o sepultamento de seu pai, e por que ele fez esse pedido?</w:t>
      </w:r>
    </w:p>
    <w:p>
      <w:pPr/>
      <w:r>
        <w:rPr>
          <w:lang w:val="pt_PT" w:bidi="pt_PT"/>
        </w:rPr>
      </w:r>
      <w:r>
        <w:rPr>
          <w:lang w:val="pt_PT" w:bidi="pt_PT"/>
        </w:rPr>
        <w:t>José pediu para ir à terra de Canaã para enterrar seu pai, como seu pai o havia feito jurar.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50.7–9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com José para enterrar Israel?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oficiais de Faraó, os cortesãos de sua casa, os altos funcionários do Egito, a casa de José, os irmãos de José, a casa de seu pai, e carros e cavaleiros foram todos com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disseram os cananeus quando viram José e os que estavam com ele?</w:t>
      </w:r>
    </w:p>
    <w:p>
      <w:pPr/>
      <w:r>
        <w:rPr>
          <w:lang w:val="pt_PT" w:bidi="pt_PT"/>
        </w:rPr>
      </w:r>
      <w:r>
        <w:rPr>
          <w:lang w:val="pt_PT" w:bidi="pt_PT"/>
        </w:rPr>
        <w:t>Os cananeus disseram que esta era uma ocasião muito triste para os egípcios.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foram José e seus irmãos após enterrarem seu pai?</w:t>
      </w:r>
    </w:p>
    <w:p>
      <w:pPr/>
      <w:r>
        <w:rPr>
          <w:lang w:val="pt_PT" w:bidi="pt_PT"/>
        </w:rPr>
      </w:r>
      <w:r>
        <w:rPr>
          <w:lang w:val="pt_PT" w:bidi="pt_PT"/>
        </w:rPr>
        <w:t>José e seus irmãos retornaram ao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os irmãos de José estavam preocupados após a morte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estavam preocupados que José os retribuísse por todo o mal que os irmãos haviam feito a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pediram a José para fazer em relação aos erros que haviam cometido contra ele?</w:t>
      </w:r>
    </w:p>
    <w:p>
      <w:pPr/>
      <w:r>
        <w:rPr>
          <w:lang w:val="pt_PT" w:bidi="pt_PT"/>
        </w:rPr>
      </w:r>
      <w:r>
        <w:rPr>
          <w:lang w:val="pt_PT" w:bidi="pt_PT"/>
        </w:rPr>
        <w:t>Os irmãos pediram a José que os perdoasse pelos erros que haviam cometido contra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irmãos de José fizeram quando chegaram a José?</w:t>
      </w:r>
    </w:p>
    <w:p>
      <w:pPr/>
      <w:r>
        <w:rPr>
          <w:lang w:val="pt_PT" w:bidi="pt_PT"/>
        </w:rPr>
      </w:r>
      <w:r>
        <w:rPr>
          <w:lang w:val="pt_PT" w:bidi="pt_PT"/>
        </w:rPr>
        <w:t>Quando chegaram a José, os irmãos de José se prostraram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bem José disse que Deus havia realizado através das más ações de seus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Deus havia trabalhado para o bem de preservar a vida de muitas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viveu José?</w:t>
      </w:r>
    </w:p>
    <w:p>
      <w:pPr/>
      <w:r>
        <w:rPr>
          <w:lang w:val="pt_PT" w:bidi="pt_PT"/>
        </w:rPr>
      </w:r>
      <w:r>
        <w:rPr>
          <w:lang w:val="pt_PT" w:bidi="pt_PT"/>
        </w:rPr>
        <w:t>José viveu 110 anos.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disse que estava prestes a acontecer com ele?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estava prestes a morrer.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50.24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José disse que Deus cumpriria para os descendentes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José disse que Deus viria ao povo e os levaria para a terra que Deus prometeu a Abraão, Isaque 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fez o povo de Israel jurar que faria?</w:t>
      </w:r>
    </w:p>
    <w:p>
      <w:pPr/>
      <w:r>
        <w:rPr>
          <w:lang w:val="pt_PT" w:bidi="pt_PT"/>
        </w:rPr>
      </w:r>
      <w:r>
        <w:rPr>
          <w:lang w:val="pt_PT" w:bidi="pt_PT"/>
        </w:rPr>
        <w:t>José fez com que eles jurassem que levariam os ossos de José do Egito quando saíssem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Gênesis 50.26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corpo de José após sua morte?</w:t>
      </w:r>
    </w:p>
    <w:p>
      <w:pPr/>
      <w:r>
        <w:rPr>
          <w:lang w:val="pt_PT" w:bidi="pt_PT"/>
        </w:rPr>
      </w:r>
      <w:r>
        <w:rPr>
          <w:lang w:val="pt_PT" w:bidi="pt_PT"/>
        </w:rPr>
        <w:t>O corpo de José foi embalsamado e colocado em um caixão no Egito.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