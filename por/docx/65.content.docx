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Judas era servo?</w:t>
      </w:r>
    </w:p>
    <w:p>
      <w:pPr/>
      <w:r>
        <w:rPr>
          <w:lang w:val="pt_PT" w:bidi="pt_PT"/>
        </w:rPr>
      </w:r>
      <w:r>
        <w:rPr>
          <w:lang w:val="pt_PT" w:bidi="pt_PT"/>
        </w:rPr>
        <w:t>Judas era um servo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irmão de Judas?</w:t>
      </w:r>
    </w:p>
    <w:p>
      <w:pPr/>
      <w:r>
        <w:rPr>
          <w:lang w:val="pt_PT" w:bidi="pt_PT"/>
        </w:rPr>
      </w:r>
      <w:r>
        <w:rPr>
          <w:lang w:val="pt_PT" w:bidi="pt_PT"/>
        </w:rPr>
        <w:t>Tiago era o irmão de Judas.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Judas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Ele escreveu para os que foram chamados, amados em Deus Pai, e guardados para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Judas queria que fosse multiplicado para aqueles a quem ele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Judas queria que a misericórdia, a paz e o amor fossem multiplicados.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Judas queria escrever primeiro?</w:t>
      </w:r>
    </w:p>
    <w:p>
      <w:pPr/>
      <w:r>
        <w:rPr>
          <w:lang w:val="pt_PT" w:bidi="pt_PT"/>
        </w:rPr>
      </w:r>
      <w:r>
        <w:rPr>
          <w:lang w:val="pt_PT" w:bidi="pt_PT"/>
        </w:rPr>
        <w:t>Judas inicialmente queria escrever sobre a salvação comum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Judas escreveu na verdade?</w:t>
      </w:r>
    </w:p>
    <w:p>
      <w:pPr/>
      <w:r>
        <w:rPr>
          <w:lang w:val="pt_PT" w:bidi="pt_PT"/>
        </w:rPr>
      </w:r>
      <w:r>
        <w:rPr>
          <w:lang w:val="pt_PT" w:bidi="pt_PT"/>
        </w:rPr>
        <w:t>Judas escreveu, na verdade, sobre a necessidade de lutar pela fé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alguns homens condenados e ímpios vieram?</w:t>
      </w:r>
    </w:p>
    <w:p>
      <w:pPr/>
      <w:r>
        <w:rPr>
          <w:lang w:val="pt_PT" w:bidi="pt_PT"/>
        </w:rPr>
      </w:r>
      <w:r>
        <w:rPr>
          <w:lang w:val="pt_PT" w:bidi="pt_PT"/>
        </w:rPr>
        <w:t>Alguns homens condenados e ímpios vieram furtivamente.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os homens condenados e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Eles transformaram a graça de Deus em imoralidade sexual e negaram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o Senhor uma vez salvou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os salvou da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fez àquelas pessoas que não acreditaram?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destruiu aquelas pessoas que não acreditaram.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fez aos anjos que deixaram o seu devido lugar?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os colocou em correntes na escuridão para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Sodoma, Gomorra e as cidades ao redor delas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se prostituíram e buscaram desejos antinaturais.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Sodoma, Gomorra e as cidades ao redor delas, o que fazem os homens condenados e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Eles contaminam seus corpos em seus sonhos, rejeitam a autoridade e dizem coisas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arcanjo Miguel disse ao diabo?</w:t>
      </w:r>
    </w:p>
    <w:p>
      <w:pPr/>
      <w:r>
        <w:rPr>
          <w:lang w:val="pt_PT" w:bidi="pt_PT"/>
        </w:rPr>
      </w:r>
      <w:r>
        <w:rPr>
          <w:lang w:val="pt_PT" w:bidi="pt_PT"/>
        </w:rPr>
        <w:t>O arcanjo Miguel disse: “Que o Senhor te repreenda”.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os homens condenados e ímpios se importam descaradamente?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Eles cuidam de si mesmos descaradamente.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Enoque foi qual posição na linha de sucessão a partir de Adão?</w:t>
      </w:r>
    </w:p>
    <w:p>
      <w:pPr/>
      <w:r>
        <w:rPr>
          <w:lang w:val="pt_PT" w:bidi="pt_PT"/>
        </w:rPr>
      </w:r>
      <w:r>
        <w:rPr>
          <w:lang w:val="pt_PT" w:bidi="pt_PT"/>
        </w:rPr>
        <w:t>Enoque foi o sétimo na linha de Adão.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o Senhor executará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executará julgamento sobre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homens ímpios que serão condenados?</w:t>
      </w:r>
    </w:p>
    <w:p>
      <w:pPr/>
      <w:r>
        <w:rPr>
          <w:lang w:val="pt_PT" w:bidi="pt_PT"/>
        </w:rPr>
      </w:r>
      <w:r>
        <w:rPr>
          <w:lang w:val="pt_PT" w:bidi="pt_PT"/>
        </w:rPr>
        <w:t>Resmungões, reclamadores, aqueles que seguem seus desejos malignos, fanfarrões barulhentos e aqueles que elogiam para vantagem pessoal são os homens ímpios que serão condenados.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falou palavras no passado sobre zombadores?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do Senhor Jesus Cristo falaram no passado sobre zombadores.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verdade sobre os zombadores que seguem suas próprias concupiscências ímpias, que causam divisões e são sensuais?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têm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amados estavam edificando a si mesmos e orando?</w:t>
      </w:r>
    </w:p>
    <w:p>
      <w:pPr/>
      <w:r>
        <w:rPr>
          <w:lang w:val="pt_PT" w:bidi="pt_PT"/>
        </w:rPr>
      </w:r>
      <w:r>
        <w:rPr>
          <w:lang w:val="pt_PT" w:bidi="pt_PT"/>
        </w:rPr>
        <w:t>Os amados estavam edificando a si mesmos na sua fé santíssima e orando no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os amados deveriam se manter e procurar?</w:t>
      </w:r>
    </w:p>
    <w:p>
      <w:pPr/>
      <w:r>
        <w:rPr>
          <w:lang w:val="pt_PT" w:bidi="pt_PT"/>
        </w:rPr>
      </w:r>
      <w:r>
        <w:rPr>
          <w:lang w:val="pt_PT" w:bidi="pt_PT"/>
        </w:rPr>
        <w:t>Os amados deviam manter-se em e buscar o amor de Deus e a misericórdia do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amados deveriam salvar?</w:t>
      </w:r>
    </w:p>
    <w:p>
      <w:pPr/>
      <w:r>
        <w:rPr>
          <w:lang w:val="pt_PT" w:bidi="pt_PT"/>
        </w:rPr>
      </w:r>
      <w:r>
        <w:rPr>
          <w:lang w:val="pt_PT" w:bidi="pt_PT"/>
        </w:rPr>
        <w:t>Os amados deveriam salvar aqueles com uma veste manchada pela carne e aqueles no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Deus, seu Salvador, através de Jesus Cristo, seu Senhor, foi capaz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foi capaz de mantê-los sem tropeçar e colocá-los diante da presença de sua glória sem mácula.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coisas devem ser dadas ao único Deus nosso Salvador através de Jesus Cristo nosso Senhor?</w:t>
      </w:r>
    </w:p>
    <w:p>
      <w:pPr/>
      <w:r>
        <w:rPr>
          <w:lang w:val="pt_PT" w:bidi="pt_PT"/>
        </w:rPr>
      </w:r>
      <w:r>
        <w:rPr>
          <w:lang w:val="pt_PT" w:bidi="pt_PT"/>
        </w:rPr>
        <w:t>Ao único Deus, nosso Salvador, por meio de Jesus Cristo, nosso Senhor, sejam glória, majestade, poder e autoridade.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 1.25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teve glória?</w:t>
      </w:r>
    </w:p>
    <w:p>
      <w:pPr/>
      <w:r>
        <w:rPr>
          <w:lang w:val="pt_PT" w:bidi="pt_PT"/>
        </w:rPr>
      </w:r>
      <w:r>
        <w:rPr>
          <w:lang w:val="pt_PT" w:bidi="pt_PT"/>
        </w:rPr>
        <w:t>Deus teve glória antes de todos os tempos, agora e para sempre.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