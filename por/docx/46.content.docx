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1CO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chamou Paulo e para o que ele foi chamado?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Cristo chamou Paulo para ser um Apóstolo.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deseja que a igreja em Corinto receba de Deus nosso Pai e do Senhor Jesus Cristo?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que eles tenham graça e paz de Deus nosso Pai e do Senhor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enriqueceu a igreja em Corinto?</w:t>
      </w:r>
    </w:p>
    <w:p>
      <w:pPr/>
      <w:r>
        <w:rPr>
          <w:lang w:val="pt_PT" w:bidi="pt_PT"/>
        </w:rPr>
      </w:r>
      <w:r>
        <w:rPr>
          <w:lang w:val="pt_PT" w:bidi="pt_PT"/>
        </w:rPr>
        <w:t>Deus os enriqueceu de todas as maneiras, em toda palavra e com todo conhecimento.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faltava na igreja em Corinto?</w:t>
      </w:r>
    </w:p>
    <w:p>
      <w:pPr/>
      <w:r>
        <w:rPr>
          <w:lang w:val="pt_PT" w:bidi="pt_PT"/>
        </w:rPr>
      </w:r>
      <w:r>
        <w:rPr>
          <w:lang w:val="pt_PT" w:bidi="pt_PT"/>
        </w:rPr>
        <w:t>Não faltava nenhum dom espiritual.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fortalecerá a igreja em Corinto até o fim?</w:t>
      </w:r>
    </w:p>
    <w:p>
      <w:pPr/>
      <w:r>
        <w:rPr>
          <w:lang w:val="pt_PT" w:bidi="pt_PT"/>
        </w:rPr>
      </w:r>
      <w:r>
        <w:rPr>
          <w:lang w:val="pt_PT" w:bidi="pt_PT"/>
        </w:rPr>
        <w:t>Ele fará isso para que sejam irrepreensíveis no dia de nosso Senhor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exorta a Igreja em Corinto a fazer?</w:t>
      </w:r>
    </w:p>
    <w:p>
      <w:pPr/>
      <w:r>
        <w:rPr>
          <w:lang w:val="pt_PT" w:bidi="pt_PT"/>
        </w:rPr>
      </w:r>
      <w:r>
        <w:rPr>
          <w:lang w:val="pt_PT" w:bidi="pt_PT"/>
        </w:rPr>
        <w:t>Paulo os exorta a todos concordarem e a não haver divisões entre eles, e que estejam unidos com a mesma mente e pelo mesmo propósito.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família de Cloe relatou a Paulo?</w:t>
      </w:r>
    </w:p>
    <w:p>
      <w:pPr/>
      <w:r>
        <w:rPr>
          <w:lang w:val="pt_PT" w:bidi="pt_PT"/>
        </w:rPr>
      </w:r>
      <w:r>
        <w:rPr>
          <w:lang w:val="pt_PT" w:bidi="pt_PT"/>
        </w:rPr>
        <w:t>A família de Cloe relatou a Paulo que facções haviam se desenvolvido entre as pessoas da igreja em Corinto.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quis dizer com facções?</w:t>
      </w:r>
    </w:p>
    <w:p>
      <w:pPr/>
      <w:r>
        <w:rPr>
          <w:lang w:val="pt_PT" w:bidi="pt_PT"/>
        </w:rPr>
      </w:r>
      <w:r>
        <w:rPr>
          <w:lang w:val="pt_PT" w:bidi="pt_PT"/>
        </w:rPr>
        <w:t>Paulo quis dizer isto: Cada um de vocês diz: “Eu sou de Paulo”, ou “Eu sou de Apolo”, ou “Eu sou de Cefas”, ou “Eu sou de Cristo”.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agradece a Deus por não ter batizado nenhum deles, exceto Crispo e Gaio?</w:t>
      </w:r>
    </w:p>
    <w:p>
      <w:pPr/>
      <w:r>
        <w:rPr>
          <w:lang w:val="pt_PT" w:bidi="pt_PT"/>
        </w:rPr>
      </w:r>
      <w:r>
        <w:rPr>
          <w:lang w:val="pt_PT" w:bidi="pt_PT"/>
        </w:rPr>
        <w:t>Paulo agradece a Deus por isso, pois isso não lhes daria ocasião de dizer que foram batizados em nome de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enviou Paulo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Cristo enviou Paulo para pregar 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 mensagem da cruz para aqueles que estão morrendo?</w:t>
      </w:r>
    </w:p>
    <w:p>
      <w:pPr/>
      <w:r>
        <w:rPr>
          <w:lang w:val="pt_PT" w:bidi="pt_PT"/>
        </w:rPr>
      </w:r>
      <w:r>
        <w:rPr>
          <w:lang w:val="pt_PT" w:bidi="pt_PT"/>
        </w:rPr>
        <w:t>A mensagem da cruz é loucura para aqueles que estão perecendo.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1.18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 mensagem da cruz entre aqueles que Deus está salvando?</w:t>
      </w:r>
    </w:p>
    <w:p>
      <w:pPr/>
      <w:r>
        <w:rPr>
          <w:lang w:val="pt_PT" w:bidi="pt_PT"/>
        </w:rPr>
      </w:r>
      <w:r>
        <w:rPr>
          <w:lang w:val="pt_PT" w:bidi="pt_PT"/>
        </w:rPr>
        <w:t>É o poder de Deus entre aqueles que Deus está salvando.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Deus transformou a sabedoria do mundo?</w:t>
      </w:r>
    </w:p>
    <w:p>
      <w:pPr/>
      <w:r>
        <w:rPr>
          <w:lang w:val="pt_PT" w:bidi="pt_PT"/>
        </w:rPr>
      </w:r>
      <w:r>
        <w:rPr>
          <w:lang w:val="pt_PT" w:bidi="pt_PT"/>
        </w:rPr>
        <w:t>Deus transformou a sabedoria do mundo em tolice.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agradou a Deus salvar aqueles que creem através da loucura da pregação?</w:t>
      </w:r>
    </w:p>
    <w:p>
      <w:pPr/>
      <w:r>
        <w:rPr>
          <w:lang w:val="pt_PT" w:bidi="pt_PT"/>
        </w:rPr>
      </w:r>
      <w:r>
        <w:rPr>
          <w:lang w:val="pt_PT" w:bidi="pt_PT"/>
        </w:rPr>
        <w:t>Agradou a Deus fazer isso porque o mundo em sua sabedoria não conheceu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sábios segundo os padrões humanos, poderosos ou de nascimento nobre Deus chamou?</w:t>
      </w:r>
    </w:p>
    <w:p>
      <w:pPr/>
      <w:r>
        <w:rPr>
          <w:lang w:val="pt_PT" w:bidi="pt_PT"/>
        </w:rPr>
      </w:r>
      <w:r>
        <w:rPr>
          <w:lang w:val="pt_PT" w:bidi="pt_PT"/>
        </w:rPr>
        <w:t>Deus não chamou muitos que eram assim.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escolheu as coisas tolas do mundo e o que é fraco no mundo?</w:t>
      </w:r>
    </w:p>
    <w:p>
      <w:pPr/>
      <w:r>
        <w:rPr>
          <w:lang w:val="pt_PT" w:bidi="pt_PT"/>
        </w:rPr>
      </w:r>
      <w:r>
        <w:rPr>
          <w:lang w:val="pt_PT" w:bidi="pt_PT"/>
        </w:rPr>
        <w:t>Ele fez isso para envergonhar os sábios e envergonhar o que é forte.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para que ninguém tivesse motivo para se vangloriar diante dele?</w:t>
      </w:r>
    </w:p>
    <w:p>
      <w:pPr/>
      <w:r>
        <w:rPr>
          <w:lang w:val="pt_PT" w:bidi="pt_PT"/>
        </w:rPr>
      </w:r>
      <w:r>
        <w:rPr>
          <w:lang w:val="pt_PT" w:bidi="pt_PT"/>
        </w:rPr>
        <w:t>Deus escolheu o que é humilde e desprezado no mundo e até coisas que são consideradas como 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estavam em Cristo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em Cristo Jesus por causa do que Deus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1.30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Jesus se tornou para nós?</w:t>
      </w:r>
    </w:p>
    <w:p>
      <w:pPr/>
      <w:r>
        <w:rPr>
          <w:lang w:val="pt_PT" w:bidi="pt_PT"/>
        </w:rPr>
      </w:r>
      <w:r>
        <w:rPr>
          <w:lang w:val="pt_PT" w:bidi="pt_PT"/>
        </w:rPr>
        <w:t>Ele se tornou para nós sabedoria de Deus — nossa justiça, santidade e redenção.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vamos nos gloriar, em quem devemos nos gloriar?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se gloria, glorie-se no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Paulo veio aos Coríntios quando proclamou o mistério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Paulo não veio com discurso elegante ou sabedoria quando proclamou o mistério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decidiu saber quando estava entre os Coríntios?</w:t>
      </w:r>
    </w:p>
    <w:p>
      <w:pPr/>
      <w:r>
        <w:rPr>
          <w:lang w:val="pt_PT" w:bidi="pt_PT"/>
        </w:rPr>
      </w:r>
      <w:r>
        <w:rPr>
          <w:lang w:val="pt_PT" w:bidi="pt_PT"/>
        </w:rPr>
        <w:t>Paulo decidiu não saber nada, exceto Jesus Cristo, e este crucificado.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2.4–5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palavra de Paulo e sua proclamação foram feitas com demonstração do Espírito e de poder, em vez de com palavras persuasivas de sabedoria?</w:t>
      </w:r>
    </w:p>
    <w:p>
      <w:pPr/>
      <w:r>
        <w:rPr>
          <w:lang w:val="pt_PT" w:bidi="pt_PT"/>
        </w:rPr>
      </w:r>
      <w:r>
        <w:rPr>
          <w:lang w:val="pt_PT" w:bidi="pt_PT"/>
        </w:rPr>
        <w:t>Isso foi para que a fé deles não estivesse na sabedoria dos humanos, mas no poder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qual sabedoria Paulo e aqueles com ele falaram?</w:t>
      </w:r>
    </w:p>
    <w:p>
      <w:pPr/>
      <w:r>
        <w:rPr>
          <w:lang w:val="pt_PT" w:bidi="pt_PT"/>
        </w:rPr>
      </w:r>
      <w:r>
        <w:rPr>
          <w:lang w:val="pt_PT" w:bidi="pt_PT"/>
        </w:rPr>
        <w:t>Eles falaram da sabedoria de Deus oculta em mistério – a sabedoria oculta que Deus predestinou antes da criação do mundo para a nossa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os governantes do tempo de Paulo tivessem conhecido a sabedoria de Deus, o que eles não teriam feito?</w:t>
      </w:r>
    </w:p>
    <w:p>
      <w:pPr/>
      <w:r>
        <w:rPr>
          <w:lang w:val="pt_PT" w:bidi="pt_PT"/>
        </w:rPr>
      </w:r>
      <w:r>
        <w:rPr>
          <w:lang w:val="pt_PT" w:bidi="pt_PT"/>
        </w:rPr>
        <w:t>Se esses governantes tivessem conhecido a sabedoria de Deus, não teriam crucificado o Senhor da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e aqueles com ele conheceram a sabedoria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Deus revelou essas coisas a eles através do Espírito.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conhece as profundezas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Somente o Espírito de Deus conhece as coisas profundas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uma razão pela qual Paulo e aqueles com ele receberam o Espírito que é de Deus?</w:t>
      </w:r>
    </w:p>
    <w:p>
      <w:pPr/>
      <w:r>
        <w:rPr>
          <w:lang w:val="pt_PT" w:bidi="pt_PT"/>
        </w:rPr>
      </w:r>
      <w:r>
        <w:rPr>
          <w:lang w:val="pt_PT" w:bidi="pt_PT"/>
        </w:rPr>
        <w:t>Receberam o Espírito que é de Deus para que possam conhecer as coisas que lhes foram dadas gratuitamente por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pessoa que não tem o Espírito não pode receber ou conhecer as coisas que pertencem ao Espírito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que não tem o Espírito não pode recebê-las porque para ela são loucura, e não pode entendê-las porque são discernidas espiritualmente.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disse que aqueles que acreditam em Jesus têm a mente de quem?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eles têm a mente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disse que os crentes de Corinto ainda eram carnais?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eles ainda eram carnais porque havia ciúmes e contendas entre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eram Paulo e Apolo para os Coríntios?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servos por meio dos quais os Coríntios vieram a crer em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dá o crescimento?</w:t>
      </w:r>
    </w:p>
    <w:p>
      <w:pPr/>
      <w:r>
        <w:rPr>
          <w:lang w:val="pt_PT" w:bidi="pt_PT"/>
        </w:rPr>
      </w:r>
      <w:r>
        <w:rPr>
          <w:lang w:val="pt_PT" w:bidi="pt_PT"/>
        </w:rPr>
        <w:t>Deus dá o crescimento.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alicerce?</w:t>
      </w:r>
    </w:p>
    <w:p>
      <w:pPr/>
      <w:r>
        <w:rPr>
          <w:lang w:val="pt_PT" w:bidi="pt_PT"/>
        </w:rPr>
      </w:r>
      <w:r>
        <w:rPr>
          <w:lang w:val="pt_PT" w:bidi="pt_PT"/>
        </w:rPr>
        <w:t>Jesus Cristo é o alicerce.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3.11–13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 trabalho de alguém que constrói sobre o alicerce de Jesus Cristo?</w:t>
      </w:r>
    </w:p>
    <w:p>
      <w:pPr/>
      <w:r>
        <w:rPr>
          <w:lang w:val="pt_PT" w:bidi="pt_PT"/>
        </w:rPr>
      </w:r>
      <w:r>
        <w:rPr>
          <w:lang w:val="pt_PT" w:bidi="pt_PT"/>
        </w:rPr>
        <w:t>Seu trabalho será revelado à luz do dia e no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fogo fará ao trabalho de uma pessoa?</w:t>
      </w:r>
    </w:p>
    <w:p>
      <w:pPr/>
      <w:r>
        <w:rPr>
          <w:lang w:val="pt_PT" w:bidi="pt_PT"/>
        </w:rPr>
      </w:r>
      <w:r>
        <w:rPr>
          <w:lang w:val="pt_PT" w:bidi="pt_PT"/>
        </w:rPr>
        <w:t>O fogo testará a obra, revelando a qualidade do que cada um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receberá se o seu trabalho sobreviver ao fogo?</w:t>
      </w:r>
    </w:p>
    <w:p>
      <w:pPr/>
      <w:r>
        <w:rPr>
          <w:lang w:val="pt_PT" w:bidi="pt_PT"/>
        </w:rPr>
      </w:r>
      <w:r>
        <w:rPr>
          <w:lang w:val="pt_PT" w:bidi="pt_PT"/>
        </w:rPr>
        <w:t>Essa pessoa receberá uma recompensa.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 pessoa cujo trabalho for queimado?</w:t>
      </w:r>
    </w:p>
    <w:p>
      <w:pPr/>
      <w:r>
        <w:rPr>
          <w:lang w:val="pt_PT" w:bidi="pt_PT"/>
        </w:rPr>
      </w:r>
      <w:r>
        <w:rPr>
          <w:lang w:val="pt_PT" w:bidi="pt_PT"/>
        </w:rPr>
        <w:t>Essa pessoa sofrerá perda, mas ela mesma será salva, como se estivesse escapando através do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somos nós e o que vive em nós como crentes em Jesus Cristo?</w:t>
      </w:r>
    </w:p>
    <w:p>
      <w:pPr/>
      <w:r>
        <w:rPr>
          <w:lang w:val="pt_PT" w:bidi="pt_PT"/>
        </w:rPr>
      </w:r>
      <w:r>
        <w:rPr>
          <w:lang w:val="pt_PT" w:bidi="pt_PT"/>
        </w:rPr>
        <w:t>Somos o templo de Deus, e o Espírito de Deus vive em nós.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se alguém destruir o templo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Deus destruirá a pessoa que destrói o templo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àquele que pensa ser sábio nesta era?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diz: "...que ele se torne um 'tolo', para que se torne sábio".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sabe sobre os pensamentos dos sábios?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sabe que os pensamentos dos sábios são fúteis.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3.21–23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diz aos crentes de Corinto para pararem de se gabar das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disse para pararem de se gabar, “Pois todas as coisas são de vocês”, e porque, “…vocês são de Cristo, e Cristo é de Deus”.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disse que os coríntios deveriam considerar Paulo e seus companheiros?</w:t>
      </w:r>
    </w:p>
    <w:p>
      <w:pPr/>
      <w:r>
        <w:rPr>
          <w:lang w:val="pt_PT" w:bidi="pt_PT"/>
        </w:rPr>
      </w:r>
      <w:r>
        <w:rPr>
          <w:lang w:val="pt_PT" w:bidi="pt_PT"/>
        </w:rPr>
        <w:t>Os coríntios devem considerá-los como servos de Cristo e administradores dos mistérios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um dos requisitos para um mordomo?</w:t>
      </w:r>
    </w:p>
    <w:p>
      <w:pPr/>
      <w:r>
        <w:rPr>
          <w:lang w:val="pt_PT" w:bidi="pt_PT"/>
        </w:rPr>
      </w:r>
      <w:r>
        <w:rPr>
          <w:lang w:val="pt_PT" w:bidi="pt_PT"/>
        </w:rPr>
        <w:t>Os mordomos devem ser fiéis.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Paulo diz ser seu juiz?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o Senhor o julga.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fará quando ele vier?</w:t>
      </w:r>
    </w:p>
    <w:p>
      <w:pPr/>
      <w:r>
        <w:rPr>
          <w:lang w:val="pt_PT" w:bidi="pt_PT"/>
        </w:rPr>
      </w:r>
      <w:r>
        <w:rPr>
          <w:lang w:val="pt_PT" w:bidi="pt_PT"/>
        </w:rPr>
        <w:t>Ele trará à luz as coisas ocultas das trevas e revelará os propósitos dos corações.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aplicou esses princípios a si mesmo e a Apolo?</w:t>
      </w:r>
    </w:p>
    <w:p>
      <w:pPr/>
      <w:r>
        <w:rPr>
          <w:lang w:val="pt_PT" w:bidi="pt_PT"/>
        </w:rPr>
      </w:r>
      <w:r>
        <w:rPr>
          <w:lang w:val="pt_PT" w:bidi="pt_PT"/>
        </w:rPr>
        <w:t>Paulo fez isso por causa dos crentes de Corinto para que eles pudessem aprender o significado do ditado: “Obedeça que está escrito”, para que nenhum deles pensasse mais de um em comparação ao outro.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deseja que os crentes de Corinto reinem?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que eles reinassem para que Paulo e seus companheiros pudessem reinar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três maneiras que Paulo contrasta a si mesmo e seus companheiros com os crentes de Corinto?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diz: “Somos tolos por causa de Cristo, mas vocês são sábios em Cristo. Somos fracos, mas vocês são fortes. Vocês são respeitados, mas nós somos desprezados.”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descreveu a condição física dos apóstolos?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estavam com fome e sede, mal vestidos, brutalmente espancados e sem-teto.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e seus companheiros responderam quando foram maltratados?</w:t>
      </w:r>
    </w:p>
    <w:p>
      <w:pPr/>
      <w:r>
        <w:rPr>
          <w:lang w:val="pt_PT" w:bidi="pt_PT"/>
        </w:rPr>
      </w:r>
      <w:r>
        <w:rPr>
          <w:lang w:val="pt_PT" w:bidi="pt_PT"/>
        </w:rPr>
        <w:t>Quando foram amaldiçoados, abençoaram. Quando foram perseguidos, suportaram. Quando foram caluniados, falaram com bondade.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escreveu essas coisas aos crentes de Corinto?</w:t>
      </w:r>
    </w:p>
    <w:p>
      <w:pPr/>
      <w:r>
        <w:rPr>
          <w:lang w:val="pt_PT" w:bidi="pt_PT"/>
        </w:rPr>
      </w:r>
      <w:r>
        <w:rPr>
          <w:lang w:val="pt_PT" w:bidi="pt_PT"/>
        </w:rPr>
        <w:t>Ele os escreveu para corrigi-los como seus amados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Paulo diz aos crentes de Corinto para imitar?</w:t>
      </w:r>
    </w:p>
    <w:p>
      <w:pPr/>
      <w:r>
        <w:rPr>
          <w:lang w:val="pt_PT" w:bidi="pt_PT"/>
        </w:rPr>
      </w:r>
      <w:r>
        <w:rPr>
          <w:lang w:val="pt_PT" w:bidi="pt_PT"/>
        </w:rPr>
        <w:t>Paulo lhes diz para imitarem a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enviou Timóteo aos crentes de Corinto para lembrá-los do que?</w:t>
      </w:r>
    </w:p>
    <w:p>
      <w:pPr/>
      <w:r>
        <w:rPr>
          <w:lang w:val="pt_PT" w:bidi="pt_PT"/>
        </w:rPr>
      </w:r>
      <w:r>
        <w:rPr>
          <w:lang w:val="pt_PT" w:bidi="pt_PT"/>
        </w:rPr>
        <w:t>Paulo enviou Timóteo a Corinto para lembrar os crentes lá dos caminhos de Paulo em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alguns dos crentes de Corinto estavam agindo?</w:t>
      </w:r>
    </w:p>
    <w:p>
      <w:pPr/>
      <w:r>
        <w:rPr>
          <w:lang w:val="pt_PT" w:bidi="pt_PT"/>
        </w:rPr>
      </w:r>
      <w:r>
        <w:rPr>
          <w:lang w:val="pt_PT" w:bidi="pt_PT"/>
        </w:rPr>
        <w:t>Alguns deles eram arrogantes, agindo como se Paulo não estivesse vindo para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consiste o reino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reino de Deus consiste em poder.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relatório Paulo ouviu sobre a igreja em Corinto?</w:t>
      </w:r>
    </w:p>
    <w:p>
      <w:pPr/>
      <w:r>
        <w:rPr>
          <w:lang w:val="pt_PT" w:bidi="pt_PT"/>
        </w:rPr>
      </w:r>
      <w:r>
        <w:rPr>
          <w:lang w:val="pt_PT" w:bidi="pt_PT"/>
        </w:rPr>
        <w:t>Paulo ouviu que havia imoralidade sexual lá. Um deles estava dormindo com a esposa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que deve ser feito à pessoa que pecou com a esposa de seu pai?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pecou com a esposa de seu pai deve ser removido do meio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5.4–5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 por que a pessoa que pecou com a esposa do pai deveria ser removida?</w:t>
      </w:r>
    </w:p>
    <w:p>
      <w:pPr/>
      <w:r>
        <w:rPr>
          <w:lang w:val="pt_PT" w:bidi="pt_PT"/>
        </w:rPr>
      </w:r>
      <w:r>
        <w:rPr>
          <w:lang w:val="pt_PT" w:bidi="pt_PT"/>
        </w:rPr>
        <w:t>Quando a igreja em Corinto se reunia em nome do Senhor Jesus, eles deviam entregar o homem pecador a Satanás para a destruição da carne, para que seu espírito fosse salvo no dia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Paulo compara o mau comportamento e a maldade?</w:t>
      </w:r>
    </w:p>
    <w:p>
      <w:pPr/>
      <w:r>
        <w:rPr>
          <w:lang w:val="pt_PT" w:bidi="pt_PT"/>
        </w:rPr>
      </w:r>
      <w:r>
        <w:rPr>
          <w:lang w:val="pt_PT" w:bidi="pt_PT"/>
        </w:rPr>
        <w:t>Paulo os compara ao fermento.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5.8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usa como metáfora para sinceridade e verdade?</w:t>
      </w:r>
    </w:p>
    <w:p>
      <w:pPr/>
      <w:r>
        <w:rPr>
          <w:lang w:val="pt_PT" w:bidi="pt_PT"/>
        </w:rPr>
      </w:r>
      <w:r>
        <w:rPr>
          <w:lang w:val="pt_PT" w:bidi="pt_PT"/>
        </w:rPr>
        <w:t>Paulo usa o pão sem fermento como uma metáfora para sinceridade e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Paulo disse aos crentes de Corinto para não se associarem?</w:t>
      </w:r>
    </w:p>
    <w:p>
      <w:pPr/>
      <w:r>
        <w:rPr>
          <w:lang w:val="pt_PT" w:bidi="pt_PT"/>
        </w:rPr>
      </w:r>
      <w:r>
        <w:rPr>
          <w:lang w:val="pt_PT" w:bidi="pt_PT"/>
        </w:rPr>
        <w:t>Paulo escreveu para eles não se associarem com pessoas sexualmente imorais.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quis dizer que eles não deveriam se associar com pessoas sexualmente imorais?</w:t>
      </w:r>
    </w:p>
    <w:p>
      <w:pPr/>
      <w:r>
        <w:rPr>
          <w:lang w:val="pt_PT" w:bidi="pt_PT"/>
        </w:rPr>
      </w:r>
      <w:r>
        <w:rPr>
          <w:lang w:val="pt_PT" w:bidi="pt_PT"/>
        </w:rPr>
        <w:t>Paulo não se referia às pessoas imorais deste mundo. Você teria que sair do mundo para se afastar delas.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Paulo quis que os crentes de Corinto não se associassem?</w:t>
      </w:r>
    </w:p>
    <w:p>
      <w:pPr/>
      <w:r>
        <w:rPr>
          <w:lang w:val="pt_PT" w:bidi="pt_PT"/>
        </w:rPr>
      </w:r>
      <w:r>
        <w:rPr>
          <w:lang w:val="pt_PT" w:bidi="pt_PT"/>
        </w:rPr>
        <w:t>Ele quis dizer que eles não deveriam se associar com ninguém que seja chamado de irmão ou irmã em Cristo e que seja sexualmente imoral, ganancioso, verbalmente abusivo, bêbado, trapaceiro ou idólatra.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os crentes devem julgar?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julgar os que estão dentro da igreja.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julga os de fora da igreja?</w:t>
      </w:r>
    </w:p>
    <w:p>
      <w:pPr/>
      <w:r>
        <w:rPr>
          <w:lang w:val="pt_PT" w:bidi="pt_PT"/>
        </w:rPr>
      </w:r>
      <w:r>
        <w:rPr>
          <w:lang w:val="pt_PT" w:bidi="pt_PT"/>
        </w:rPr>
        <w:t>Deus julga aqueles que estão do lado de fora.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6.1–3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os santos em Corinto deveriam ser capazes de julgar?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eles devem ser capazes de julgar disputas entre santos sobre os assuntos desta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6.2–3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os santos julgarão?</w:t>
      </w:r>
    </w:p>
    <w:p>
      <w:pPr/>
      <w:r>
        <w:rPr>
          <w:lang w:val="pt_PT" w:bidi="pt_PT"/>
        </w:rPr>
      </w:r>
      <w:r>
        <w:rPr>
          <w:lang w:val="pt_PT" w:bidi="pt_PT"/>
        </w:rPr>
        <w:t>Os santos julgarão o mundo e os anjos.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cristãos de Corinto estão lidando com suas disputas entre si?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vai ao tribunal contra outro crente, e esse caso é colocado diante de um juiz que é um descrente.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indica o fato de haver disputas entre os cristãos de Corinto?</w:t>
      </w:r>
    </w:p>
    <w:p>
      <w:pPr/>
      <w:r>
        <w:rPr>
          <w:lang w:val="pt_PT" w:bidi="pt_PT"/>
        </w:rPr>
      </w:r>
      <w:r>
        <w:rPr>
          <w:lang w:val="pt_PT" w:bidi="pt_PT"/>
        </w:rPr>
        <w:t>Isso indica que esta é uma derrota para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6.9–10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herdará o reino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injustos: os sexualmente imorais, idólatras, adúlteros, prostitutos, aqueles que praticam a homossexualidade, ladrões, gananciosos, bêbados, caluniadores e trapaceiros não herdarão o reino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os crentes de Corinto que anteriormente praticavam a injustiça?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purificados e santificados, justificados no nome do Senhor Jesus Cristo e pelo Espírito do nosso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não permitirá que o domine?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não será dominado por 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corpos dos crentes são membros de quê?</w:t>
      </w:r>
    </w:p>
    <w:p>
      <w:pPr/>
      <w:r>
        <w:rPr>
          <w:lang w:val="pt_PT" w:bidi="pt_PT"/>
        </w:rPr>
      </w:r>
      <w:r>
        <w:rPr>
          <w:lang w:val="pt_PT" w:bidi="pt_PT"/>
        </w:rPr>
        <w:t>Seus corpos são membros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6.15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crentes devem se unir a prostitutas?</w:t>
      </w:r>
    </w:p>
    <w:p>
      <w:pPr/>
      <w:r>
        <w:rPr>
          <w:lang w:val="pt_PT" w:bidi="pt_PT"/>
        </w:rPr>
      </w:r>
      <w:r>
        <w:rPr>
          <w:lang w:val="pt_PT" w:bidi="pt_PT"/>
        </w:rPr>
        <w:t>Não. De forma alguma!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quando alguém se une a uma prostituta?</w:t>
      </w:r>
    </w:p>
    <w:p>
      <w:pPr/>
      <w:r>
        <w:rPr>
          <w:lang w:val="pt_PT" w:bidi="pt_PT"/>
        </w:rPr>
      </w:r>
      <w:r>
        <w:rPr>
          <w:lang w:val="pt_PT" w:bidi="pt_PT"/>
        </w:rPr>
        <w:t>Os dois se tornarão uma só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quando alguém se une ao Senhor?</w:t>
      </w:r>
    </w:p>
    <w:p>
      <w:pPr/>
      <w:r>
        <w:rPr>
          <w:lang w:val="pt_PT" w:bidi="pt_PT"/>
        </w:rPr>
      </w:r>
      <w:r>
        <w:rPr>
          <w:lang w:val="pt_PT" w:bidi="pt_PT"/>
        </w:rPr>
        <w:t>Ele se torna um só espírito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Contra quem as pessoas pecam quando são sexualmente imorais?</w:t>
      </w:r>
    </w:p>
    <w:p>
      <w:pPr/>
      <w:r>
        <w:rPr>
          <w:lang w:val="pt_PT" w:bidi="pt_PT"/>
        </w:rPr>
      </w:r>
      <w:r>
        <w:rPr>
          <w:lang w:val="pt_PT" w:bidi="pt_PT"/>
        </w:rPr>
        <w:t>Eles pecam contra seus próprios corpos quando são sexualmente imorais.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6.19–20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devem glorificar a Deus com seus corpos?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glorificar a Deus com seus corpos porque seus corpos são um templo do Espírito Santo e porque foram comprados por um preço.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cada homem deve ter sua própria esposa e cada mulher seu próprio marido?</w:t>
      </w:r>
    </w:p>
    <w:p>
      <w:pPr/>
      <w:r>
        <w:rPr>
          <w:lang w:val="pt_PT" w:bidi="pt_PT"/>
        </w:rPr>
      </w:r>
      <w:r>
        <w:rPr>
          <w:lang w:val="pt_PT" w:bidi="pt_PT"/>
        </w:rPr>
        <w:t>Por causa das tentações para muitos atos imorais, cada homem deve ter sua própria esposa e cada esposa deve ter seu próprio marido.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Um marido ou esposa tem autoridade sobre o próprio corpo?</w:t>
      </w:r>
    </w:p>
    <w:p>
      <w:pPr/>
      <w:r>
        <w:rPr>
          <w:lang w:val="pt_PT" w:bidi="pt_PT"/>
        </w:rPr>
      </w:r>
      <w:r>
        <w:rPr>
          <w:lang w:val="pt_PT" w:bidi="pt_PT"/>
        </w:rPr>
        <w:t>Não. O marido tem autoridade sobre o corpo da esposa, e da mesma forma, a esposa tem autoridade sobre o corpo do marido.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é apropriado para um marido e uma esposa se privarem sexualmente um do outro?</w:t>
      </w:r>
    </w:p>
    <w:p>
      <w:pPr/>
      <w:r>
        <w:rPr>
          <w:lang w:val="pt_PT" w:bidi="pt_PT"/>
        </w:rPr>
      </w:r>
      <w:r>
        <w:rPr>
          <w:lang w:val="pt_PT" w:bidi="pt_PT"/>
        </w:rPr>
        <w:t>É apropriado se ambos, marido e mulher, concordarem mutuamente e estabelecerem um período específico de tempo, para que possam se dedicar à 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é bom para as viúvas e pessoas solteiras fazerem?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é bom para eles permanecerem solteiros, como ele 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situação os solteiros e viúvas devem se casar?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se casar se ardem de paixão e não conseguem exercer autocontrole.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comando o Senhor dá aos que são casados?</w:t>
      </w:r>
    </w:p>
    <w:p>
      <w:pPr/>
      <w:r>
        <w:rPr>
          <w:lang w:val="pt_PT" w:bidi="pt_PT"/>
        </w:rPr>
      </w:r>
      <w:r>
        <w:rPr>
          <w:lang w:val="pt_PT" w:bidi="pt_PT"/>
        </w:rPr>
        <w:t>A esposa não deve se separar do marido. Se ela se separar do marido, deve permanecer solteira ou reconciliar-se com ele. Além disso, o marido não deve se divorciar da esposa.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Um marido ou esposa crente deve se divorciar de seu cônjuge descrente?</w:t>
      </w:r>
    </w:p>
    <w:p>
      <w:pPr/>
      <w:r>
        <w:rPr>
          <w:lang w:val="pt_PT" w:bidi="pt_PT"/>
        </w:rPr>
      </w:r>
      <w:r>
        <w:rPr>
          <w:lang w:val="pt_PT" w:bidi="pt_PT"/>
        </w:rPr>
        <w:t>Se o marido ou a esposa descrente estiver disposto a viver com seu cônjuge, o cônjuge crente não deve se divorciar do descrente.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crente deve fazer se seu parceiro descrente se afastar?</w:t>
      </w:r>
    </w:p>
    <w:p>
      <w:pPr/>
      <w:r>
        <w:rPr>
          <w:lang w:val="pt_PT" w:bidi="pt_PT"/>
        </w:rPr>
      </w:r>
      <w:r>
        <w:rPr>
          <w:lang w:val="pt_PT" w:bidi="pt_PT"/>
        </w:rPr>
        <w:t>O crente deve deixar o parceiro descrente 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regra Paulo estabeleceu em todas as igrejas?</w:t>
      </w:r>
    </w:p>
    <w:p>
      <w:pPr/>
      <w:r>
        <w:rPr>
          <w:lang w:val="pt_PT" w:bidi="pt_PT"/>
        </w:rPr>
      </w:r>
      <w:r>
        <w:rPr>
          <w:lang w:val="pt_PT" w:bidi="pt_PT"/>
        </w:rPr>
        <w:t>A regra era: Que cada um viva a vida que o Senhor lhes designou e para a qual Deus os chamou.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conselho Paulo deu aos incircuncisos e aos circuncisos?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os incircuncisos não devem se circuncidar e os circuncidados não devem tentar remover as marcas de sua circuncisão.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7.21–23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sobre escravos?</w:t>
      </w:r>
    </w:p>
    <w:p>
      <w:pPr/>
      <w:r>
        <w:rPr>
          <w:lang w:val="pt_PT" w:bidi="pt_PT"/>
        </w:rPr>
      </w:r>
      <w:r>
        <w:rPr>
          <w:lang w:val="pt_PT" w:bidi="pt_PT"/>
        </w:rPr>
        <w:t>Se foram chamados por Deus quando eram escravos, não se preocupem com isso, mas se puderem se tornar livres, devem fazê-lo. Mesmo que fossem escravos, são libertos do Senhor. Não devem se tornar escravos dos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achava bom que um homem que nunca se casou permanecesse solteiro, como Paulo era?</w:t>
      </w:r>
    </w:p>
    <w:p>
      <w:pPr/>
      <w:r>
        <w:rPr>
          <w:lang w:val="pt_PT" w:bidi="pt_PT"/>
        </w:rPr>
      </w:r>
      <w:r>
        <w:rPr>
          <w:lang w:val="pt_PT" w:bidi="pt_PT"/>
        </w:rPr>
        <w:t>Paulo achava que, por causa da crise iminente, era bom que um homem permanecesse solteiro.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devem fazer se estiverem ligados a uma mulher por um voto de casamento?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buscar liberdade de seu voto de se casar com a mulher.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diz àqueles que estão livres de uma esposa e aos solteiros: “Não procurem uma esposa”.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isso porque queria poupá-los dos muitos tipos de problemas que aqueles que se casam terão enquanto vivem.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aqueles que lidam com o mundo devem agir como se não tivessem relações com ele?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agir dessa forma porque o sistema deste mundo está chegando ao fim.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7.33–34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é difícil para os cristãos casados serem totalmente devotados ao Senhor?</w:t>
      </w:r>
    </w:p>
    <w:p>
      <w:pPr/>
      <w:r>
        <w:rPr>
          <w:lang w:val="pt_PT" w:bidi="pt_PT"/>
        </w:rPr>
      </w:r>
      <w:r>
        <w:rPr>
          <w:lang w:val="pt_PT" w:bidi="pt_PT"/>
        </w:rPr>
        <w:t>É difícil porque um marido ou esposa crente está preocupado com as coisas do mundo, como agradar sua esposa ou seu marido.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faz melhor do que aquele que se casa com sua noiva?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escolhe não se casar fará ainda melhor.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uma mulher está ligada ao seu marido?</w:t>
      </w:r>
    </w:p>
    <w:p>
      <w:pPr/>
      <w:r>
        <w:rPr>
          <w:lang w:val="pt_PT" w:bidi="pt_PT"/>
        </w:rPr>
      </w:r>
      <w:r>
        <w:rPr>
          <w:lang w:val="pt_PT" w:bidi="pt_PT"/>
        </w:rPr>
        <w:t>Ela está ligada ao marido enquanto ele viver.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7.39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marido de uma mulher crente morrer, com quem ela pode se casar?</w:t>
      </w:r>
    </w:p>
    <w:p>
      <w:pPr/>
      <w:r>
        <w:rPr>
          <w:lang w:val="pt_PT" w:bidi="pt_PT"/>
        </w:rPr>
      </w:r>
      <w:r>
        <w:rPr>
          <w:lang w:val="pt_PT" w:bidi="pt_PT"/>
        </w:rPr>
        <w:t>Ela pode se casar com quem quiser, mas apenas com alguém que esteja no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assunto Paulo começa a abordar neste capítulo?</w:t>
      </w:r>
    </w:p>
    <w:p>
      <w:pPr/>
      <w:r>
        <w:rPr>
          <w:lang w:val="pt_PT" w:bidi="pt_PT"/>
        </w:rPr>
      </w:r>
      <w:r>
        <w:rPr>
          <w:lang w:val="pt_PT" w:bidi="pt_PT"/>
        </w:rPr>
        <w:t>Paulo aborda o assunto da comida sacrificada aos ídolos.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8.1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resultados o conhecimento e o amor causam?</w:t>
      </w:r>
    </w:p>
    <w:p>
      <w:pPr/>
      <w:r>
        <w:rPr>
          <w:lang w:val="pt_PT" w:bidi="pt_PT"/>
        </w:rPr>
      </w:r>
      <w:r>
        <w:rPr>
          <w:lang w:val="pt_PT" w:bidi="pt_PT"/>
        </w:rPr>
        <w:t>O conhecimento torna uma pessoa orgulhosa, mas o amor edifica.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Um ídolo é igual a Deus?</w:t>
      </w:r>
    </w:p>
    <w:p>
      <w:pPr/>
      <w:r>
        <w:rPr>
          <w:lang w:val="pt_PT" w:bidi="pt_PT"/>
        </w:rPr>
      </w:r>
      <w:r>
        <w:rPr>
          <w:lang w:val="pt_PT" w:bidi="pt_PT"/>
        </w:rPr>
        <w:t>Não. Um ídolo neste mundo não é nada, e não há Deus senão um.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único Deus?</w:t>
      </w:r>
    </w:p>
    <w:p>
      <w:pPr/>
      <w:r>
        <w:rPr>
          <w:lang w:val="pt_PT" w:bidi="pt_PT"/>
        </w:rPr>
      </w:r>
      <w:r>
        <w:rPr>
          <w:lang w:val="pt_PT" w:bidi="pt_PT"/>
        </w:rPr>
        <w:t>Há somente um Deus, o Pai. Dele provém todas as coisas, e vivemos para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8.6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único Senhor?</w:t>
      </w:r>
    </w:p>
    <w:p>
      <w:pPr/>
      <w:r>
        <w:rPr>
          <w:lang w:val="pt_PT" w:bidi="pt_PT"/>
        </w:rPr>
      </w:r>
      <w:r>
        <w:rPr>
          <w:lang w:val="pt_PT" w:bidi="pt_PT"/>
        </w:rPr>
        <w:t>Há um Senhor Jesus Cristo, por meio de quem todas as coisas existem, e por meio de quem existimos.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quando alguns que praticavam a adoração de ídolos comem alimentos como se tivessem sido sacrificados a um ídolo?</w:t>
      </w:r>
    </w:p>
    <w:p>
      <w:pPr/>
      <w:r>
        <w:rPr>
          <w:lang w:val="pt_PT" w:bidi="pt_PT"/>
        </w:rPr>
      </w:r>
      <w:r>
        <w:rPr>
          <w:lang w:val="pt_PT" w:bidi="pt_PT"/>
        </w:rPr>
        <w:t>A consciência deles é corrompida porque é fraca.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alimento que comemos nos torna melhores ou piores para Deus?</w:t>
      </w:r>
    </w:p>
    <w:p>
      <w:pPr/>
      <w:r>
        <w:rPr>
          <w:lang w:val="pt_PT" w:bidi="pt_PT"/>
        </w:rPr>
      </w:r>
      <w:r>
        <w:rPr>
          <w:lang w:val="pt_PT" w:bidi="pt_PT"/>
        </w:rPr>
        <w:t>A comida não nos recomendará a Deus. Não somos piores se não comermos, nem melhores se comermos.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devemos ter cuidado para que nossa liberdade não se torne?</w:t>
      </w:r>
    </w:p>
    <w:p>
      <w:pPr/>
      <w:r>
        <w:rPr>
          <w:lang w:val="pt_PT" w:bidi="pt_PT"/>
        </w:rPr>
      </w:r>
      <w:r>
        <w:rPr>
          <w:lang w:val="pt_PT" w:bidi="pt_PT"/>
        </w:rPr>
        <w:t>Devemos ter cuidado para que nossa liberdade não se torne uma razão para alguém que é fraco na fé tropeçar.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pode acontecer a um irmão ou irmã com uma consciência fraca se aqueles que entendem a verdadeira natureza dos ídolos não forem cuidadosos ao usar sua liberdade?</w:t>
      </w:r>
    </w:p>
    <w:p>
      <w:pPr/>
      <w:r>
        <w:rPr>
          <w:lang w:val="pt_PT" w:bidi="pt_PT"/>
        </w:rPr>
      </w:r>
      <w:r>
        <w:rPr>
          <w:lang w:val="pt_PT" w:bidi="pt_PT"/>
        </w:rPr>
        <w:t>Um irmão ou irmã com uma consciência fraca pode ser destruído.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8.11–12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Contra quem pecamos quando, conscientemente, fazemos um irmão ou irmã em Cristo tropeçar por causa de sua consciência fraca?</w:t>
      </w:r>
    </w:p>
    <w:p>
      <w:pPr/>
      <w:r>
        <w:rPr>
          <w:lang w:val="pt_PT" w:bidi="pt_PT"/>
        </w:rPr>
      </w:r>
      <w:r>
        <w:rPr>
          <w:lang w:val="pt_PT" w:bidi="pt_PT"/>
        </w:rPr>
        <w:t>Pecamos contra o irmão ou irmã que fizemos tropeçar, e pecamos contra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fará se a comida fizer seu irmão ou irmã tropeçar?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se a sua comida fizer seu irmão ou irmã tropeçar, ele nunca mais comerá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prova Paulo ofereceu de que ele era um apóstolo?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que, porque os crentes de Corinto eram sua obra no Senhor, eles mesmos eram prova do apostolado de Paulo no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listou como alguns dos direitos dos apóstolos, dos irmãos do Senhor e de Cefas?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eles tinham o direito de comer e beber e o direito de levar consigo uma esposa que fosse crente.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exemplos Paulo deu daqueles que recebem benefícios ou pagamento por seu trabalho?</w:t>
      </w:r>
    </w:p>
    <w:p>
      <w:pPr/>
      <w:r>
        <w:rPr>
          <w:lang w:val="pt_PT" w:bidi="pt_PT"/>
        </w:rPr>
      </w:r>
      <w:r>
        <w:rPr>
          <w:lang w:val="pt_PT" w:bidi="pt_PT"/>
        </w:rPr>
        <w:t>Paulo menciona soldados, alguém que planta uma vinha e alguém que cuida de um rebanho como exemplos de pessoas que recebem benefícios ou pagamento pelo seu trabalho.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exemplo da lei de Moisés Paulo deu para apoiar a ideia de receber benefícios ou pagamento pelo trabalho?</w:t>
      </w:r>
    </w:p>
    <w:p>
      <w:pPr/>
      <w:r>
        <w:rPr>
          <w:lang w:val="pt_PT" w:bidi="pt_PT"/>
        </w:rPr>
      </w:r>
      <w:r>
        <w:rPr>
          <w:lang w:val="pt_PT" w:bidi="pt_PT"/>
        </w:rPr>
        <w:t>Para apoiar seu argumento, Paulo citou o mandamento: “Não amordace o boi enquanto ele pisa o grão”.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e seus companheiros não reivindicaram seu direito a benefícios materiais dos Coríntios?</w:t>
      </w:r>
    </w:p>
    <w:p>
      <w:pPr/>
      <w:r>
        <w:rPr>
          <w:lang w:val="pt_PT" w:bidi="pt_PT"/>
        </w:rPr>
      </w:r>
      <w:r>
        <w:rPr>
          <w:lang w:val="pt_PT" w:bidi="pt_PT"/>
        </w:rPr>
        <w:t>Paulo e seus companheiros não reivindicaram esse direito para não causar nenhum obstáculo ao evangelho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ordenou a respeito daqueles que proclamam 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ordenou que aqueles que proclamam o evangelho devem viver do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Paulo disse que não podia se gabar, e por que ele não podia se gabar disso?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não podia se gabar de pregar o evangelho, porque ele tinha que pregar 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se fez servo de todas 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Paulo se fez servo de todas as pessoas para ganhar mais pessoas para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se tornou para ganhar os judeus?</w:t>
      </w:r>
    </w:p>
    <w:p>
      <w:pPr/>
      <w:r>
        <w:rPr>
          <w:lang w:val="pt_PT" w:bidi="pt_PT"/>
        </w:rPr>
      </w:r>
      <w:r>
        <w:rPr>
          <w:lang w:val="pt_PT" w:bidi="pt_PT"/>
        </w:rPr>
        <w:t>Paulo tornou-se como um judeu para ganhar os judeus.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se tornou para ganhar aqueles que estão fora da Lei?</w:t>
      </w:r>
    </w:p>
    <w:p>
      <w:pPr/>
      <w:r>
        <w:rPr>
          <w:lang w:val="pt_PT" w:bidi="pt_PT"/>
        </w:rPr>
      </w:r>
      <w:r>
        <w:rPr>
          <w:lang w:val="pt_PT" w:bidi="pt_PT"/>
        </w:rPr>
        <w:t>Paulo tornou-se como aqueles fora da lei para ganhar aqueles fora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fez todas as coisas por causa do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Ele fez isso para que pudesse participar das bênçãos do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disse para correr?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para correr para ganhar o prêmio.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estava correndo para receber que tipo de coroa?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estava correndo para que pudesse receber uma coroa que não perece.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subjugou seu corpo e o fez escravo?</w:t>
      </w:r>
    </w:p>
    <w:p>
      <w:pPr/>
      <w:r>
        <w:rPr>
          <w:lang w:val="pt_PT" w:bidi="pt_PT"/>
        </w:rPr>
      </w:r>
      <w:r>
        <w:rPr>
          <w:lang w:val="pt_PT" w:bidi="pt_PT"/>
        </w:rPr>
        <w:t>Paulo fez isso para que, depois de ter pregado a outros, ele mesmo não fosse desqualificado.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10.1–4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experiências comuns seus pais tiveram no tempo de Moisés?</w:t>
      </w:r>
    </w:p>
    <w:p>
      <w:pPr/>
      <w:r>
        <w:rPr>
          <w:lang w:val="pt_PT" w:bidi="pt_PT"/>
        </w:rPr>
      </w:r>
      <w:r>
        <w:rPr>
          <w:lang w:val="pt_PT" w:bidi="pt_PT"/>
        </w:rPr>
        <w:t>Todos estavam sob a nuvem e passaram pelo mar. Todos foram batizados em Moisés na nuvem e no mar, e todos comeram o mesmo alimento espiritual e beberam a mesma bebida espiritual.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 a rocha espiritual que seguia seus pais?</w:t>
      </w:r>
    </w:p>
    <w:p>
      <w:pPr/>
      <w:r>
        <w:rPr>
          <w:lang w:val="pt_PT" w:bidi="pt_PT"/>
        </w:rPr>
      </w:r>
      <w:r>
        <w:rPr>
          <w:lang w:val="pt_PT" w:bidi="pt_PT"/>
        </w:rPr>
        <w:t>Cristo era a rocha que os seguia.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não se agradou dos seus pais no tempo de Moisés?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se agradou porque seus pais desejavam coisas más.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meios Deus destruiu o povo desobediente e murmurador?</w:t>
      </w:r>
    </w:p>
    <w:p>
      <w:pPr/>
      <w:r>
        <w:rPr>
          <w:lang w:val="pt_PT" w:bidi="pt_PT"/>
        </w:rPr>
      </w:r>
      <w:r>
        <w:rPr>
          <w:lang w:val="pt_PT" w:bidi="pt_PT"/>
        </w:rPr>
        <w:t>Deus os destruiu com serpentes e o destruidor, o anjo da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coisas aconteceram e por que foram escritas?</w:t>
      </w:r>
    </w:p>
    <w:p>
      <w:pPr/>
      <w:r>
        <w:rPr>
          <w:lang w:val="pt_PT" w:bidi="pt_PT"/>
        </w:rPr>
      </w:r>
      <w:r>
        <w:rPr>
          <w:lang w:val="pt_PT" w:bidi="pt_PT"/>
        </w:rPr>
        <w:t>Aconteceram como exemplos para nós e foram escritos para nossa instrução.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Aconteceu alguma tentação única conosco?</w:t>
      </w:r>
    </w:p>
    <w:p>
      <w:pPr/>
      <w:r>
        <w:rPr>
          <w:lang w:val="pt_PT" w:bidi="pt_PT"/>
        </w:rPr>
      </w:r>
      <w:r>
        <w:rPr>
          <w:lang w:val="pt_PT" w:bidi="pt_PT"/>
        </w:rPr>
        <w:t>Nenhuma tentação nos sobreveio que não seja comum a toda a humanidade.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10.13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para nos permitir suportar a tentação?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providenciou o caminho de escape para que possamos suportar a tentação.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Paulo adverte os crentes de Corinto a fugir?</w:t>
      </w:r>
    </w:p>
    <w:p>
      <w:pPr/>
      <w:r>
        <w:rPr>
          <w:lang w:val="pt_PT" w:bidi="pt_PT"/>
        </w:rPr>
      </w:r>
      <w:r>
        <w:rPr>
          <w:lang w:val="pt_PT" w:bidi="pt_PT"/>
        </w:rPr>
        <w:t>Ele os adverte a fugir da idolatria.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cálice de bênção que os crentes abençoam, e o que é o pão que eles partem?</w:t>
      </w:r>
    </w:p>
    <w:p>
      <w:pPr/>
      <w:r>
        <w:rPr>
          <w:lang w:val="pt_PT" w:bidi="pt_PT"/>
        </w:rPr>
      </w:r>
      <w:r>
        <w:rPr>
          <w:lang w:val="pt_PT" w:bidi="pt_PT"/>
        </w:rPr>
        <w:t>O cálice é uma participação no sangue de Cristo. O pão é uma participação no corpo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os pagãos gentios oferecem seus sacrifícios?</w:t>
      </w:r>
    </w:p>
    <w:p>
      <w:pPr/>
      <w:r>
        <w:rPr>
          <w:lang w:val="pt_PT" w:bidi="pt_PT"/>
        </w:rPr>
      </w:r>
      <w:r>
        <w:rPr>
          <w:lang w:val="pt_PT" w:bidi="pt_PT"/>
        </w:rPr>
        <w:t>Eles oferecem essas coisas ao demônio e não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não queria que os crentes de Corinto tivessem parte com demônios, o que ele lhes diz que não podem fazer?</w:t>
      </w:r>
    </w:p>
    <w:p>
      <w:pPr/>
      <w:r>
        <w:rPr>
          <w:lang w:val="pt_PT" w:bidi="pt_PT"/>
        </w:rPr>
      </w:r>
      <w:r>
        <w:rPr>
          <w:lang w:val="pt_PT" w:bidi="pt_PT"/>
        </w:rPr>
        <w:t>Paulo lhes diz que não podem beber o cálice do Senhor e o cálice do demônio, e não podem ter comunhão à mesa do Senhor e à mesa do demônio.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arriscamos se, como crentes no Senhor, também tivermos parte com o demônio?</w:t>
      </w:r>
    </w:p>
    <w:p>
      <w:pPr/>
      <w:r>
        <w:rPr>
          <w:lang w:val="pt_PT" w:bidi="pt_PT"/>
        </w:rPr>
      </w:r>
      <w:r>
        <w:rPr>
          <w:lang w:val="pt_PT" w:bidi="pt_PT"/>
        </w:rPr>
        <w:t>Corremos o risco de provocar o Senhor ao ciúme.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Devemos buscar nosso próprio bem?</w:t>
      </w:r>
    </w:p>
    <w:p>
      <w:pPr/>
      <w:r>
        <w:rPr>
          <w:lang w:val="pt_PT" w:bidi="pt_PT"/>
        </w:rPr>
      </w:r>
      <w:r>
        <w:rPr>
          <w:lang w:val="pt_PT" w:bidi="pt_PT"/>
        </w:rPr>
        <w:t>Não. Em vez disso, cada um deve buscar o bem do seu próximo.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descrente te convidar para uma refeição e você quiser ir, o que deve fazer?</w:t>
      </w:r>
    </w:p>
    <w:p>
      <w:pPr/>
      <w:r>
        <w:rPr>
          <w:lang w:val="pt_PT" w:bidi="pt_PT"/>
        </w:rPr>
      </w:r>
      <w:r>
        <w:rPr>
          <w:lang w:val="pt_PT" w:bidi="pt_PT"/>
        </w:rPr>
        <w:t>Você deve comer o que for colocado diante de você sem fazer perguntas de consciência.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seu anfitrião descrente lhe disser que a comida que você está prestes a comer veio de um sacrifício pagão, por que você não deve comê-la?</w:t>
      </w:r>
    </w:p>
    <w:p>
      <w:pPr/>
      <w:r>
        <w:rPr>
          <w:lang w:val="pt_PT" w:bidi="pt_PT"/>
        </w:rPr>
      </w:r>
      <w:r>
        <w:rPr>
          <w:lang w:val="pt_PT" w:bidi="pt_PT"/>
        </w:rPr>
        <w:t>Você não deve comer, por causa da pessoa que te informou e por causa da consciência da outra pessoa.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devemos fazer para a glória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Devemos fazer todas as coisas, incluindo comer e beber, para a glória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10.32–33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não devemos dar motivo de ofensa nem aos judeus, nem aos gregos, nem à igreja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devemos ofendê-los para que possam ser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Paulo disse aos crentes de Corinto para imitar?</w:t>
      </w:r>
    </w:p>
    <w:p>
      <w:pPr/>
      <w:r>
        <w:rPr>
          <w:lang w:val="pt_PT" w:bidi="pt_PT"/>
        </w:rPr>
      </w:r>
      <w:r>
        <w:rPr>
          <w:lang w:val="pt_PT" w:bidi="pt_PT"/>
        </w:rPr>
        <w:t>Paulo lhes disse para imitá-lo.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Paulo imitou?</w:t>
      </w:r>
    </w:p>
    <w:p>
      <w:pPr/>
      <w:r>
        <w:rPr>
          <w:lang w:val="pt_PT" w:bidi="pt_PT"/>
        </w:rPr>
      </w:r>
      <w:r>
        <w:rPr>
          <w:lang w:val="pt_PT" w:bidi="pt_PT"/>
        </w:rPr>
        <w:t>Paulo foi um imitador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Paulo elogiou os crentes de Corinto?</w:t>
      </w:r>
    </w:p>
    <w:p>
      <w:pPr/>
      <w:r>
        <w:rPr>
          <w:lang w:val="pt_PT" w:bidi="pt_PT"/>
        </w:rPr>
      </w:r>
      <w:r>
        <w:rPr>
          <w:lang w:val="pt_PT" w:bidi="pt_PT"/>
        </w:rPr>
        <w:t>Paulo os elogiou por se lembrarem dele em tudo e por se manterem firmes nas instruções assim como ele as entregou aos coríntios.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a cabeça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Deus é a cabeça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a cabeça do homem?</w:t>
      </w:r>
    </w:p>
    <w:p>
      <w:pPr/>
      <w:r>
        <w:rPr>
          <w:lang w:val="pt_PT" w:bidi="pt_PT"/>
        </w:rPr>
      </w:r>
      <w:r>
        <w:rPr>
          <w:lang w:val="pt_PT" w:bidi="pt_PT"/>
        </w:rPr>
        <w:t>Cristo é a cabeça de todo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11.3 (#3)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cabeça da mulher?</w:t>
      </w:r>
    </w:p>
    <w:p>
      <w:pPr/>
      <w:r>
        <w:rPr>
          <w:lang w:val="pt_PT" w:bidi="pt_PT"/>
        </w:rPr>
      </w:r>
      <w:r>
        <w:rPr>
          <w:lang w:val="pt_PT" w:bidi="pt_PT"/>
        </w:rPr>
        <w:t>O homem é a cabeça da mulher.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quando um homem ora com a cabeça coberta?</w:t>
      </w:r>
    </w:p>
    <w:p>
      <w:pPr/>
      <w:r>
        <w:rPr>
          <w:lang w:val="pt_PT" w:bidi="pt_PT"/>
        </w:rPr>
      </w:r>
      <w:r>
        <w:rPr>
          <w:lang w:val="pt_PT" w:bidi="pt_PT"/>
        </w:rPr>
        <w:t>Ele desonra a sua cabeça se ora com a cabeça coberta.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quando uma mulher ora com a cabeça descoberta?</w:t>
      </w:r>
    </w:p>
    <w:p>
      <w:pPr/>
      <w:r>
        <w:rPr>
          <w:lang w:val="pt_PT" w:bidi="pt_PT"/>
        </w:rPr>
      </w:r>
      <w:r>
        <w:rPr>
          <w:lang w:val="pt_PT" w:bidi="pt_PT"/>
        </w:rPr>
        <w:t>Qualquer mulher que ora com a cabeça descoberta desonra sua cabeça.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 homem não deve cobrir a cabeça?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deve ter a cabeça coberta porque é a imagem e glória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a mulher foi criada?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foi criada para 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mulher e o homem são ambos dependentes um do outro?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vem do homem, e o homem vem da mulher.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a natureza nos ensina sobre cabelos longos para homens e mulheres?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a natureza mostra que é uma desgraça para os homens terem cabelo comprido e uma glória para uma mulher ter cabelo comprido.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deve haver facções entre os cristãos de Corinto?</w:t>
      </w:r>
    </w:p>
    <w:p>
      <w:pPr/>
      <w:r>
        <w:rPr>
          <w:lang w:val="pt_PT" w:bidi="pt_PT"/>
        </w:rPr>
      </w:r>
      <w:r>
        <w:rPr>
          <w:lang w:val="pt_PT" w:bidi="pt_PT"/>
        </w:rPr>
        <w:t>Deve haver facções entre eles para que aqueles que são aprovados possam ser reconhecidos entre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acontecendo quando a igreja de Corinto se reunia para comer.</w:t>
      </w:r>
    </w:p>
    <w:p>
      <w:pPr/>
      <w:r>
        <w:rPr>
          <w:lang w:val="pt_PT" w:bidi="pt_PT"/>
        </w:rPr>
      </w:r>
      <w:r>
        <w:rPr>
          <w:lang w:val="pt_PT" w:bidi="pt_PT"/>
        </w:rPr>
        <w:t>Quando eles comiam, cada um comia sua própria comida antes que os outros tivessem sua refeição. Um estava com fome, e outro ficava bêbado.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noite em que foi traído, o que o Senhor disse depois de partir o pão?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"Este é o meu corpo, que é dado em favor de vocês; façam isto em memória de mim".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disse quando tomou o cálice após a ceia?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“Este cálice é a nova aliança no meu sangue. Façam isso, sempre que o beberem, em memória de mim”.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vocês estão fazendo toda vez que comem deste pão e bebem deste cálice?</w:t>
      </w:r>
    </w:p>
    <w:p>
      <w:pPr/>
      <w:r>
        <w:rPr>
          <w:lang w:val="pt_PT" w:bidi="pt_PT"/>
        </w:rPr>
      </w:r>
      <w:r>
        <w:rPr>
          <w:lang w:val="pt_PT" w:bidi="pt_PT"/>
        </w:rPr>
        <w:t>Vocês estão anunciando a morte do Senhor até que ele venha.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uma pessoa não deve comer o pão ou beber o cálice do Senhor de maneira indigna?</w:t>
      </w:r>
    </w:p>
    <w:p>
      <w:pPr/>
      <w:r>
        <w:rPr>
          <w:lang w:val="pt_PT" w:bidi="pt_PT"/>
        </w:rPr>
      </w:r>
      <w:r>
        <w:rPr>
          <w:lang w:val="pt_PT" w:bidi="pt_PT"/>
        </w:rPr>
        <w:t>Fazer isso te torna culpado do corpo e do sangue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 pessoa que come do pão ou bebe do cálice sem discernir?</w:t>
      </w:r>
    </w:p>
    <w:p>
      <w:pPr/>
      <w:r>
        <w:rPr>
          <w:lang w:val="pt_PT" w:bidi="pt_PT"/>
        </w:rPr>
      </w:r>
      <w:r>
        <w:rPr>
          <w:lang w:val="pt_PT" w:bidi="pt_PT"/>
        </w:rPr>
        <w:t>Ao fazer isso, essa pessoa come e bebe julgamento para si mesma.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muitos na igreja de Corinto que comeram o pão e beberam o cálice do Senhor de maneira indigna?</w:t>
      </w:r>
    </w:p>
    <w:p>
      <w:pPr/>
      <w:r>
        <w:rPr>
          <w:lang w:val="pt_PT" w:bidi="pt_PT"/>
        </w:rPr>
      </w:r>
      <w:r>
        <w:rPr>
          <w:lang w:val="pt_PT" w:bidi="pt_PT"/>
        </w:rPr>
        <w:t>Muitos entre eles ficaram doentes e enfermos, e alguns deles morreram.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11.33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aos crentes de Corinto para fazer quando se reúnem para comer?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diz para esperarem uns pelos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Paulo quer que os cristãos de Corinto sejam informados?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 que eles sejam informados sobre os dons espirituais.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alguém que fala pelo Espírito de Deus não é capaz de dizer?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pode dizer: "Jesus é amaldiçoado".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alguém pode dizer: “Jesus é Senhor”?</w:t>
      </w:r>
    </w:p>
    <w:p>
      <w:pPr/>
      <w:r>
        <w:rPr>
          <w:lang w:val="pt_PT" w:bidi="pt_PT"/>
        </w:rPr>
      </w:r>
      <w:r>
        <w:rPr>
          <w:lang w:val="pt_PT" w:bidi="pt_PT"/>
        </w:rPr>
        <w:t>Alguém só pode dizer "Jesus é Senhor" pelo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12.4–6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torna possível em cada crente?</w:t>
      </w:r>
    </w:p>
    <w:p>
      <w:pPr/>
      <w:r>
        <w:rPr>
          <w:lang w:val="pt_PT" w:bidi="pt_PT"/>
        </w:rPr>
      </w:r>
      <w:r>
        <w:rPr>
          <w:lang w:val="pt_PT" w:bidi="pt_PT"/>
        </w:rPr>
        <w:t>Ele torna possível em cada crente diferentes dons, diferentes ministérios e diferentes tipos de trabalho.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é dada a manifestação externa do Espírito?</w:t>
      </w:r>
    </w:p>
    <w:p>
      <w:pPr/>
      <w:r>
        <w:rPr>
          <w:lang w:val="pt_PT" w:bidi="pt_PT"/>
        </w:rPr>
      </w:r>
      <w:r>
        <w:rPr>
          <w:lang w:val="pt_PT" w:bidi="pt_PT"/>
        </w:rPr>
        <w:t>É dado para o benefício de todos.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alguns dos dons dados pelo Espírito?</w:t>
      </w:r>
    </w:p>
    <w:p>
      <w:pPr/>
      <w:r>
        <w:rPr>
          <w:lang w:val="pt_PT" w:bidi="pt_PT"/>
        </w:rPr>
      </w:r>
      <w:r>
        <w:rPr>
          <w:lang w:val="pt_PT" w:bidi="pt_PT"/>
        </w:rPr>
        <w:t>Alguns dos dons são fé, dons de cura, feitos de poder, profecia, capacidade de discernir espíritos, vários tipos de línguas e interpretação de línguas.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escolhe quais dons cada um recebe?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dá os dons a cada um individualmente, conforme ele escolhe.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todos os cristãos foram batizados?</w:t>
      </w:r>
    </w:p>
    <w:p>
      <w:pPr/>
      <w:r>
        <w:rPr>
          <w:lang w:val="pt_PT" w:bidi="pt_PT"/>
        </w:rPr>
      </w:r>
      <w:r>
        <w:rPr>
          <w:lang w:val="pt_PT" w:bidi="pt_PT"/>
        </w:rPr>
        <w:t>Todos fomos batizados em um só corpo e todos fomos feitos para beber de um só Espírito.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organizou e projetou cada parte do corpo?</w:t>
      </w:r>
    </w:p>
    <w:p>
      <w:pPr/>
      <w:r>
        <w:rPr>
          <w:lang w:val="pt_PT" w:bidi="pt_PT"/>
        </w:rPr>
      </w:r>
      <w:r>
        <w:rPr>
          <w:lang w:val="pt_PT" w:bidi="pt_PT"/>
        </w:rPr>
        <w:t>Deus organizou cada parte do corpo conforme ele a planejou.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Podemos viver sem os membros do corpo que parecem ser menos honrosos?</w:t>
      </w:r>
    </w:p>
    <w:p>
      <w:pPr/>
      <w:r>
        <w:rPr>
          <w:lang w:val="pt_PT" w:bidi="pt_PT"/>
        </w:rPr>
      </w:r>
      <w:r>
        <w:rPr>
          <w:lang w:val="pt_PT" w:bidi="pt_PT"/>
        </w:rPr>
        <w:t>Não. Os membros do corpo que parecem ser menos honrosos são essenciais.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pelos membros do corpo, incluindo aqueles que são menos honrosos?</w:t>
      </w:r>
    </w:p>
    <w:p>
      <w:pPr/>
      <w:r>
        <w:rPr>
          <w:lang w:val="pt_PT" w:bidi="pt_PT"/>
        </w:rPr>
      </w:r>
      <w:r>
        <w:rPr>
          <w:lang w:val="pt_PT" w:bidi="pt_PT"/>
        </w:rPr>
        <w:t>Deus uniu todos os membros e deu mais honra àqueles que não a tinham.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deu mais honra aos membros do corpo que não a tinham?</w:t>
      </w:r>
    </w:p>
    <w:p>
      <w:pPr/>
      <w:r>
        <w:rPr>
          <w:lang w:val="pt_PT" w:bidi="pt_PT"/>
        </w:rPr>
      </w:r>
      <w:r>
        <w:rPr>
          <w:lang w:val="pt_PT" w:bidi="pt_PT"/>
        </w:rPr>
        <w:t>Ele fez isso para que não haja divisão no corpo, mas para que os membros cuidem uns dos outros com o mesmo carinho.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Deus designou na igreja?</w:t>
      </w:r>
    </w:p>
    <w:p>
      <w:pPr/>
      <w:r>
        <w:rPr>
          <w:lang w:val="pt_PT" w:bidi="pt_PT"/>
        </w:rPr>
      </w:r>
      <w:r>
        <w:rPr>
          <w:lang w:val="pt_PT" w:bidi="pt_PT"/>
        </w:rPr>
        <w:t>Na igreja, Deus designou primeiro apóstolos, segundo profetas, terceiro mestres, aqueles que realizam feitos poderosos, dons de cura, aqueles que oferecem ajuda, administradores e aqueles que falam vários tipos de línguas.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aos cristãos de Corinto para buscar?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diz para buscar os melhores dons.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12.31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mostrará aos cristãos de Corinto?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lhes mostrará um caminho mais excelente.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se tornaria se falasse as línguas dos homens e dos anjos, mas não tivesse amor?</w:t>
      </w:r>
    </w:p>
    <w:p>
      <w:pPr/>
      <w:r>
        <w:rPr>
          <w:lang w:val="pt_PT" w:bidi="pt_PT"/>
        </w:rPr>
      </w:r>
      <w:r>
        <w:rPr>
          <w:lang w:val="pt_PT" w:bidi="pt_PT"/>
        </w:rPr>
        <w:t>Ele se tornaria um gongo barulhento ou um címbalo estridente.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seria se tivesse o dom de profecia, entendesse todas as verdades ocultas e o conhecimento e tivesse grande fé, mas não tivesse amor?</w:t>
      </w:r>
    </w:p>
    <w:p>
      <w:pPr/>
      <w:r>
        <w:rPr>
          <w:lang w:val="pt_PT" w:bidi="pt_PT"/>
        </w:rPr>
      </w:r>
      <w:r>
        <w:rPr>
          <w:lang w:val="pt_PT" w:bidi="pt_PT"/>
        </w:rPr>
        <w:t>Sem amor, ele não seria 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poderia dar tudo o que possuía para alimentar os pobres e entregar seu corpo para ser queimado e ainda assim não ganhar nada?</w:t>
      </w:r>
    </w:p>
    <w:p>
      <w:pPr/>
      <w:r>
        <w:rPr>
          <w:lang w:val="pt_PT" w:bidi="pt_PT"/>
        </w:rPr>
      </w:r>
      <w:r>
        <w:rPr>
          <w:lang w:val="pt_PT" w:bidi="pt_PT"/>
        </w:rPr>
        <w:t>Se ele não tivesse amor, não ganharia nada, mesmo que fizesse todas essas outras coisas.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13.5–7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algumas das características do amor?</w:t>
      </w:r>
    </w:p>
    <w:p>
      <w:pPr/>
      <w:r>
        <w:rPr>
          <w:lang w:val="pt_PT" w:bidi="pt_PT"/>
        </w:rPr>
      </w:r>
      <w:r>
        <w:rPr>
          <w:lang w:val="pt_PT" w:bidi="pt_PT"/>
        </w:rPr>
        <w:t>O amor é paciente e bondoso; não inveja nem se vangloria; não é arrogante nem rude. Não busca seus próprios interesses, não se irrita facilmente, nem guarda rancor. Não se alegra com a injustiça, mas se alegra com a verdade. Tudo sofre, tudo crê, tudo espera e tudo suporta.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nunca falhará?</w:t>
      </w:r>
    </w:p>
    <w:p>
      <w:pPr/>
      <w:r>
        <w:rPr>
          <w:lang w:val="pt_PT" w:bidi="pt_PT"/>
        </w:rPr>
      </w:r>
      <w:r>
        <w:rPr>
          <w:lang w:val="pt_PT" w:bidi="pt_PT"/>
        </w:rPr>
        <w:t>O amor nunca falha.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13.8–10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algumas coisas que passarão ou cessarão?</w:t>
      </w:r>
    </w:p>
    <w:p>
      <w:pPr/>
      <w:r>
        <w:rPr>
          <w:lang w:val="pt_PT" w:bidi="pt_PT"/>
        </w:rPr>
      </w:r>
      <w:r>
        <w:rPr>
          <w:lang w:val="pt_PT" w:bidi="pt_PT"/>
        </w:rPr>
        <w:t>Profecias, conhecimento e o que é incompleto desaparecerão e línguas cessarão.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que fez quando se tornou adulto?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quando se tornou adulto, deixou de lado as coisas de criança.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três coisas permanecerão, e qual das três é a maior?</w:t>
      </w:r>
    </w:p>
    <w:p>
      <w:pPr/>
      <w:r>
        <w:rPr>
          <w:lang w:val="pt_PT" w:bidi="pt_PT"/>
        </w:rPr>
      </w:r>
      <w:r>
        <w:rPr>
          <w:lang w:val="pt_PT" w:bidi="pt_PT"/>
        </w:rPr>
        <w:t>Fé, esperança e amor permanecerão. O maior deles é o amor.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qual dom espiritual Paulo disse que devemos ser especialmente zelosos?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devemos ser especialmente zelosos por profetizar.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se fala quando se fala em línguas?</w:t>
      </w:r>
    </w:p>
    <w:p>
      <w:pPr/>
      <w:r>
        <w:rPr>
          <w:lang w:val="pt_PT" w:bidi="pt_PT"/>
        </w:rPr>
      </w:r>
      <w:r>
        <w:rPr>
          <w:lang w:val="pt_PT" w:bidi="pt_PT"/>
        </w:rPr>
        <w:t>Ele está falando não com as pessoas, mas com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edifica o que profetiza, e quem edifica o que fala em línguas?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profetiza edifica o povo, mas aquele que fala em línguas edifica a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14.7–9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Paulo compara a fala que não se pode entender?</w:t>
      </w:r>
    </w:p>
    <w:p>
      <w:pPr/>
      <w:r>
        <w:rPr>
          <w:lang w:val="pt_PT" w:bidi="pt_PT"/>
        </w:rPr>
      </w:r>
      <w:r>
        <w:rPr>
          <w:lang w:val="pt_PT" w:bidi="pt_PT"/>
        </w:rPr>
        <w:t>Ele compara isso a instrumentos como a flauta ou a harpa se não emitirem sons distintos, e também a uma trombeta tocada com um som incerto.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os crentes de Corinto devem ser zelosos em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eles devem ser zelosos para abundar em dons para edificar a igreja.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deve orar aquele que fala em línguas?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orar para que possa interpretar.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que seu espírito e mente faziam quando ele orava em línguas?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se ele orasse em uma língua, seu espírito oraria, mas sua mente seria infrutífera.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disse que ia orar e cantar?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ia orar e cantar não apenas com seu espírito, mas também com sua 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que preferia fazer do que falar 10.000 palavras em uma língua?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preferia falar cinco palavras com entendimento para que pudesse instruir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As línguas e a profecia um sinal para quem?</w:t>
      </w:r>
    </w:p>
    <w:p>
      <w:pPr/>
      <w:r>
        <w:rPr>
          <w:lang w:val="pt_PT" w:bidi="pt_PT"/>
        </w:rPr>
      </w:r>
      <w:r>
        <w:rPr>
          <w:lang w:val="pt_PT" w:bidi="pt_PT"/>
        </w:rPr>
        <w:t>Línguas são um sinal para os incrédulos, e a profecia é um sinal para 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de fora e os descrentes provavelmente diriam se entrassem na igreja e todos estivessem falando em línguas?</w:t>
      </w:r>
    </w:p>
    <w:p>
      <w:pPr/>
      <w:r>
        <w:rPr>
          <w:lang w:val="pt_PT" w:bidi="pt_PT"/>
        </w:rPr>
      </w:r>
      <w:r>
        <w:rPr>
          <w:lang w:val="pt_PT" w:bidi="pt_PT"/>
        </w:rPr>
        <w:t>Provavelmente diriam que os crentes eram insanos.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aconteceria se todos na igreja estivessem profetizando e um descrente ou um estranho entrasse?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o descrente ou estranho seria convencido e examinado por tudo o que ouviu.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descrente ou estranho faria se aqueles que profetizam revelassem os segredos do seu coração?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se prostraria, adoraria a Deus e declararia que Deus estava realmente entre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14.27–28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instrução de Paulo para aqueles que falam em línguas quando os crentes se reúnem?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apenas dois ou três, no máximo, devem falar, cada um por sua vez. Se não houver ninguém para interpretar a língua, que cada um deles fique em silêncio na igreja.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instrução de Paulo aos profetas quando a igreja se reúne?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para deixar dois ou três profetas falarem enquanto as outras pessoas ouvem com discernimento o que é dito. Se outro profeta tiver uma revelação, aquele que está falando deve ficar em silêncio.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Paulo diz que as mulheres não têm permissão para falar?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as mulheres não têm permissão para falar nas igrejas.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que as mulheres deveriam fazer se desejassem aprender algo?</w:t>
      </w:r>
    </w:p>
    <w:p>
      <w:pPr/>
      <w:r>
        <w:rPr>
          <w:lang w:val="pt_PT" w:bidi="pt_PT"/>
        </w:rPr>
      </w:r>
      <w:r>
        <w:rPr>
          <w:lang w:val="pt_PT" w:bidi="pt_PT"/>
        </w:rPr>
        <w:t>Paulo lhes disse para perguntarem aos seus maridos em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14.35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viam uma mulher falando na igreja?</w:t>
      </w:r>
    </w:p>
    <w:p>
      <w:pPr/>
      <w:r>
        <w:rPr>
          <w:lang w:val="pt_PT" w:bidi="pt_PT"/>
        </w:rPr>
      </w:r>
      <w:r>
        <w:rPr>
          <w:lang w:val="pt_PT" w:bidi="pt_PT"/>
        </w:rPr>
        <w:t>Era visto como uma vergonha.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que deve ser reconhecido por aqueles que se consideram profetas ou espirituais?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eles deveriam reconhecer que as coisas que ele escreveu aos crentes de Corinto eram um mandamento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14.40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tudo na Igreja deve ser feito?</w:t>
      </w:r>
    </w:p>
    <w:p>
      <w:pPr/>
      <w:r>
        <w:rPr>
          <w:lang w:val="pt_PT" w:bidi="pt_PT"/>
        </w:rPr>
      </w:r>
      <w:r>
        <w:rPr>
          <w:lang w:val="pt_PT" w:bidi="pt_PT"/>
        </w:rPr>
        <w:t>Todas as coisas devem ser feitas de forma adequada e em ordem.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Paulo lembrou os irmãos e irmãs?</w:t>
      </w:r>
    </w:p>
    <w:p>
      <w:pPr/>
      <w:r>
        <w:rPr>
          <w:lang w:val="pt_PT" w:bidi="pt_PT"/>
        </w:rPr>
      </w:r>
      <w:r>
        <w:rPr>
          <w:lang w:val="pt_PT" w:bidi="pt_PT"/>
        </w:rPr>
        <w:t>Ele os lembrou sobre o evangelho que proclamou 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condição precisava ser cumprida para que os Coríntios fossem salvos pelo evangelho que Paulo pregou a eles?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a eles que seriam salvos se se apegassem firmemente à palavra que ele lhes pregou.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15.3–5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eram as partes do evangelho que eram de maior importância?</w:t>
      </w:r>
    </w:p>
    <w:p>
      <w:pPr/>
      <w:r>
        <w:rPr>
          <w:lang w:val="pt_PT" w:bidi="pt_PT"/>
        </w:rPr>
      </w:r>
      <w:r>
        <w:rPr>
          <w:lang w:val="pt_PT" w:bidi="pt_PT"/>
        </w:rPr>
        <w:t>As partes de maior importância foram que Cristo morreu pelos nossos pecados segundo as Escrituras, que foi sepultado e que ressuscitou ao terceiro dia segundo as Escrituras.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15.5–8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Cristo apareceu depois de ter ressuscitado dos mortos?</w:t>
      </w:r>
    </w:p>
    <w:p>
      <w:pPr/>
      <w:r>
        <w:rPr>
          <w:lang w:val="pt_PT" w:bidi="pt_PT"/>
        </w:rPr>
      </w:r>
      <w:r>
        <w:rPr>
          <w:lang w:val="pt_PT" w:bidi="pt_PT"/>
        </w:rPr>
        <w:t>Depois de ressuscitar dos mortos, Cristo apareceu a Cefas, aos Doze, a mais de 500 irmãos e irmãs de uma só vez, a Tiago, a todos os apóstolos e a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disse que era o menor dos apóstolos?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isso porque perseguiu a igreja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insinuou que alguns dos crentes de Corinto estavam dizendo sobre a ressurreição?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sugeriu que alguns deles estavam dizendo que não havia ressurreição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não há ressurreição dos mortos, o que Paulo diz que também deve ser verdade?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se não há ressurreição, então nem mesmo Cristo foi ressuscitado dos mortos, e a pregação de Paulo e outros como ele é em vão, e a fé dos coríntios também é em vão.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Cristo não ressuscitou, o que aconteceu com aqueles que morreram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Eles pereceram.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ser verdade se apenas nesta vida temos confiança para o futuro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Se for assim, Paulo diz que de todas as pessoas, somos os mais dignos de compaixão.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chama Cristo?</w:t>
      </w:r>
    </w:p>
    <w:p>
      <w:pPr/>
      <w:r>
        <w:rPr>
          <w:lang w:val="pt_PT" w:bidi="pt_PT"/>
        </w:rPr>
      </w:r>
      <w:r>
        <w:rPr>
          <w:lang w:val="pt_PT" w:bidi="pt_PT"/>
        </w:rPr>
        <w:t>Ele chama Cristo de “as primícias dos que morreram”.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o homem por quem a morte entrou no mundo, e quem foi o homem por quem todos serão vivificados?</w:t>
      </w:r>
    </w:p>
    <w:p>
      <w:pPr/>
      <w:r>
        <w:rPr>
          <w:lang w:val="pt_PT" w:bidi="pt_PT"/>
        </w:rPr>
      </w:r>
      <w:r>
        <w:rPr>
          <w:lang w:val="pt_PT" w:bidi="pt_PT"/>
        </w:rPr>
        <w:t>Adão trouxe a morte ao mundo, e por Cristo todos serão vivificados.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aqueles que pertencem a Cristo serão vivificados?</w:t>
      </w:r>
    </w:p>
    <w:p>
      <w:pPr/>
      <w:r>
        <w:rPr>
          <w:lang w:val="pt_PT" w:bidi="pt_PT"/>
        </w:rPr>
      </w:r>
      <w:r>
        <w:rPr>
          <w:lang w:val="pt_PT" w:bidi="pt_PT"/>
        </w:rPr>
        <w:t>Isso acontecerá quando Cristo vier.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no final?</w:t>
      </w:r>
    </w:p>
    <w:p>
      <w:pPr/>
      <w:r>
        <w:rPr>
          <w:lang w:val="pt_PT" w:bidi="pt_PT"/>
        </w:rPr>
      </w:r>
      <w:r>
        <w:rPr>
          <w:lang w:val="pt_PT" w:bidi="pt_PT"/>
        </w:rPr>
        <w:t>Cristo entregará o reino a Deus Pai, quando tiver abolido todo governo, autoridade e poder.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Cristo deve reinar?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reinar até que tenha colocado todos os seus inimigos debaixo de seus pés.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último inimigo a ser destruído?</w:t>
      </w:r>
    </w:p>
    <w:p>
      <w:pPr/>
      <w:r>
        <w:rPr>
          <w:lang w:val="pt_PT" w:bidi="pt_PT"/>
        </w:rPr>
      </w:r>
      <w:r>
        <w:rPr>
          <w:lang w:val="pt_PT" w:bidi="pt_PT"/>
        </w:rPr>
        <w:t>A morte é o último inimigo a ser destruído.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está incluído quando diz: “ele colocou tudo debaixo de seus pés”.</w:t>
      </w:r>
    </w:p>
    <w:p>
      <w:pPr/>
      <w:r>
        <w:rPr>
          <w:lang w:val="pt_PT" w:bidi="pt_PT"/>
        </w:rPr>
      </w:r>
      <w:r>
        <w:rPr>
          <w:lang w:val="pt_PT" w:bidi="pt_PT"/>
        </w:rPr>
        <w:t>Deus, aquele que colocou tudo em sujeição ao Filho (ele mesmo) não está incluído como estando em sujeição (ao Filho).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Filho fará para que Deus, o Pai, seja tudo em todos?</w:t>
      </w:r>
    </w:p>
    <w:p>
      <w:pPr/>
      <w:r>
        <w:rPr>
          <w:lang w:val="pt_PT" w:bidi="pt_PT"/>
        </w:rPr>
      </w:r>
      <w:r>
        <w:rPr>
          <w:lang w:val="pt_PT" w:bidi="pt_PT"/>
        </w:rPr>
        <w:t>O Filho mesmo se sujeitará àquele que sujeitou tudo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declarou que eles poderiam muito bem fazer se os mortos não ressuscitam?</w:t>
      </w:r>
    </w:p>
    <w:p>
      <w:pPr/>
      <w:r>
        <w:rPr>
          <w:lang w:val="pt_PT" w:bidi="pt_PT"/>
        </w:rPr>
      </w:r>
      <w:r>
        <w:rPr>
          <w:lang w:val="pt_PT" w:bidi="pt_PT"/>
        </w:rPr>
        <w:t>Paulo declarou: “Comamos e bebamos, porque amanhã morreremos".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ordena aos Coríntios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ordena que sejam sóbrios, vivam retamente e não continuem pecando.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15.34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para a vergonha dos Coríntios?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alguns deles não têm conhecimento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15.35–38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Paulo compara a ressurreição dos mortos?</w:t>
      </w:r>
    </w:p>
    <w:p>
      <w:pPr/>
      <w:r>
        <w:rPr>
          <w:lang w:val="pt_PT" w:bidi="pt_PT"/>
        </w:rPr>
      </w:r>
      <w:r>
        <w:rPr>
          <w:lang w:val="pt_PT" w:bidi="pt_PT"/>
        </w:rPr>
        <w:t>Ele compara isso a uma semente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com uma semente antes de começar a crescer?</w:t>
      </w:r>
    </w:p>
    <w:p>
      <w:pPr/>
      <w:r>
        <w:rPr>
          <w:lang w:val="pt_PT" w:bidi="pt_PT"/>
        </w:rPr>
      </w:r>
      <w:r>
        <w:rPr>
          <w:lang w:val="pt_PT" w:bidi="pt_PT"/>
        </w:rPr>
        <w:t>Deve morrer.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semente em si que é semeada se assemelha ao corpo (planta) que vem da semente?</w:t>
      </w:r>
    </w:p>
    <w:p>
      <w:pPr/>
      <w:r>
        <w:rPr>
          <w:lang w:val="pt_PT" w:bidi="pt_PT"/>
        </w:rPr>
      </w:r>
      <w:r>
        <w:rPr>
          <w:lang w:val="pt_PT" w:bidi="pt_PT"/>
        </w:rPr>
        <w:t>Não, o que você semeia não se assemelha ao corpo que será.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É toda carne a mesma?</w:t>
      </w:r>
    </w:p>
    <w:p>
      <w:pPr/>
      <w:r>
        <w:rPr>
          <w:lang w:val="pt_PT" w:bidi="pt_PT"/>
        </w:rPr>
      </w:r>
      <w:r>
        <w:rPr>
          <w:lang w:val="pt_PT" w:bidi="pt_PT"/>
        </w:rPr>
        <w:t>Não. Nem toda carne é igual. A carne dos seres humanos, dos animais, das aves e dos peixes são todas diferentes umas das outras.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Existem outros tipos de corpos?</w:t>
      </w:r>
    </w:p>
    <w:p>
      <w:pPr/>
      <w:r>
        <w:rPr>
          <w:lang w:val="pt_PT" w:bidi="pt_PT"/>
        </w:rPr>
      </w:r>
      <w:r>
        <w:rPr>
          <w:lang w:val="pt_PT" w:bidi="pt_PT"/>
        </w:rPr>
        <w:t>Há também corpos celestiais e corpos terrestres.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sol, a lua e as estrelas compartilham a mesma glória?</w:t>
      </w:r>
    </w:p>
    <w:p>
      <w:pPr/>
      <w:r>
        <w:rPr>
          <w:lang w:val="pt_PT" w:bidi="pt_PT"/>
        </w:rPr>
      </w:r>
      <w:r>
        <w:rPr>
          <w:lang w:val="pt_PT" w:bidi="pt_PT"/>
        </w:rPr>
        <w:t>Há uma glória do sol, e outra glória da lua e outra glória das estrelas, e uma estrela difere de outra estrela em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15.42–44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são semeados nossos corpos perecíveis?</w:t>
      </w:r>
    </w:p>
    <w:p>
      <w:pPr/>
      <w:r>
        <w:rPr>
          <w:lang w:val="pt_PT" w:bidi="pt_PT"/>
        </w:rPr>
      </w:r>
      <w:r>
        <w:rPr>
          <w:lang w:val="pt_PT" w:bidi="pt_PT"/>
        </w:rPr>
        <w:t>Eles são semeados na decadência, na desonra e na fraqueza.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15.42–44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nossa condição quando somos ressuscitados dos mortos?</w:t>
      </w:r>
    </w:p>
    <w:p>
      <w:pPr/>
      <w:r>
        <w:rPr>
          <w:lang w:val="pt_PT" w:bidi="pt_PT"/>
        </w:rPr>
      </w:r>
      <w:r>
        <w:rPr>
          <w:lang w:val="pt_PT" w:bidi="pt_PT"/>
        </w:rPr>
        <w:t>O que é ressuscitado é um corpo espiritual imperecível; é ressuscitado em glória e poder.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primeiro homem Adão se tornou?</w:t>
      </w:r>
    </w:p>
    <w:p>
      <w:pPr/>
      <w:r>
        <w:rPr>
          <w:lang w:val="pt_PT" w:bidi="pt_PT"/>
        </w:rPr>
      </w:r>
      <w:r>
        <w:rPr>
          <w:lang w:val="pt_PT" w:bidi="pt_PT"/>
        </w:rPr>
        <w:t>Ele se tornou uma alma vivente.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15.45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último Adão se tornou?</w:t>
      </w:r>
    </w:p>
    <w:p>
      <w:pPr/>
      <w:r>
        <w:rPr>
          <w:lang w:val="pt_PT" w:bidi="pt_PT"/>
        </w:rPr>
      </w:r>
      <w:r>
        <w:rPr>
          <w:lang w:val="pt_PT" w:bidi="pt_PT"/>
        </w:rPr>
        <w:t>Ele se tornou um espírito vivificante.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vieram o primeiro homem e o segundo homem?</w:t>
      </w:r>
    </w:p>
    <w:p>
      <w:pPr/>
      <w:r>
        <w:rPr>
          <w:lang w:val="pt_PT" w:bidi="pt_PT"/>
        </w:rPr>
      </w:r>
      <w:r>
        <w:rPr>
          <w:lang w:val="pt_PT" w:bidi="pt_PT"/>
        </w:rPr>
        <w:t>O primeiro homem é da terra, feito de pó. O segundo homem é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temos a imagem e de quem teremos a imagem?</w:t>
      </w:r>
    </w:p>
    <w:p>
      <w:pPr/>
      <w:r>
        <w:rPr>
          <w:lang w:val="pt_PT" w:bidi="pt_PT"/>
        </w:rPr>
      </w:r>
      <w:r>
        <w:rPr>
          <w:lang w:val="pt_PT" w:bidi="pt_PT"/>
        </w:rPr>
        <w:t>Assim como trouxemos a imagem do homem do pó, também traremos a imagem do homem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15.50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pode herdar o reino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Carne e sangue não podem herdar o reino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todos nós?</w:t>
      </w:r>
    </w:p>
    <w:p>
      <w:pPr/>
      <w:r>
        <w:rPr>
          <w:lang w:val="pt_PT" w:bidi="pt_PT"/>
        </w:rPr>
      </w:r>
      <w:r>
        <w:rPr>
          <w:lang w:val="pt_PT" w:bidi="pt_PT"/>
        </w:rPr>
        <w:t>Todos seremos transformados.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e quão rápido seremos transformados?</w:t>
      </w:r>
    </w:p>
    <w:p>
      <w:pPr/>
      <w:r>
        <w:rPr>
          <w:lang w:val="pt_PT" w:bidi="pt_PT"/>
        </w:rPr>
      </w:r>
      <w:r>
        <w:rPr>
          <w:lang w:val="pt_PT" w:bidi="pt_PT"/>
        </w:rPr>
        <w:t>Quando a última trombeta soar, seremos transformados num momento, num piscar de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15.54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quando este perecível se revestir de imperecibilidade e este mortal se revestir de imortalidade?</w:t>
      </w:r>
    </w:p>
    <w:p>
      <w:pPr/>
      <w:r>
        <w:rPr>
          <w:lang w:val="pt_PT" w:bidi="pt_PT"/>
        </w:rPr>
      </w:r>
      <w:r>
        <w:rPr>
          <w:lang w:val="pt_PT" w:bidi="pt_PT"/>
        </w:rPr>
        <w:t>A morte será destruída pela vitória.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15.56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aguilhão da morte e qual é o poder do pecado?</w:t>
      </w:r>
    </w:p>
    <w:p>
      <w:pPr/>
      <w:r>
        <w:rPr>
          <w:lang w:val="pt_PT" w:bidi="pt_PT"/>
        </w:rPr>
      </w:r>
      <w:r>
        <w:rPr>
          <w:lang w:val="pt_PT" w:bidi="pt_PT"/>
        </w:rPr>
        <w:t>O aguilhão da morte é o pecado e o poder do pecado é 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15.57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meio de quem Deus nos dá a vitória?</w:t>
      </w:r>
    </w:p>
    <w:p>
      <w:pPr/>
      <w:r>
        <w:rPr>
          <w:lang w:val="pt_PT" w:bidi="pt_PT"/>
        </w:rPr>
      </w:r>
      <w:r>
        <w:rPr>
          <w:lang w:val="pt_PT" w:bidi="pt_PT"/>
        </w:rPr>
        <w:t>Deus nos dá a vitória por meio do nosso Senhor Jesus Cristo!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15.58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razão Paulo dá para dizer aos irmãos e irmãs de Corinto para serem firmes, inabaláveis, sempre abundantes na obra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diz para fazerem isso porque sabem que o trabalho deles no Senhor não é em vão.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Paulo orientou da mesma forma que a igreja em Corinto sobre a coleta para os santos?</w:t>
      </w:r>
    </w:p>
    <w:p>
      <w:pPr/>
      <w:r>
        <w:rPr>
          <w:lang w:val="pt_PT" w:bidi="pt_PT"/>
        </w:rPr>
      </w:r>
      <w:r>
        <w:rPr>
          <w:lang w:val="pt_PT" w:bidi="pt_PT"/>
        </w:rPr>
        <w:t>Paulo orientou as igrejas da Galácia da mesma forma que a igreja em Corinto.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instruiu a igreja em Corinto a fazer sua coleta?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disse que no primeiro dia da semana cada um deveria separar algo e guardá-lo conforme pudesse, para que não houvesse coletas quando Paulo viesse.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estava indo a oferta?</w:t>
      </w:r>
    </w:p>
    <w:p>
      <w:pPr/>
      <w:r>
        <w:rPr>
          <w:lang w:val="pt_PT" w:bidi="pt_PT"/>
        </w:rPr>
      </w:r>
      <w:r>
        <w:rPr>
          <w:lang w:val="pt_PT" w:bidi="pt_PT"/>
        </w:rPr>
        <w:t>Estava indo para os santos em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Paulo iria à igreja em Corinto?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iria até eles quando passasse pela Macedônia.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não queria ver os santos em Corinto imediatamente por um curto período?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queria visitá-los por mais do que um curto período, se o Senhor permitisse.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ia ficar em Éfeso até Pentecostes?</w:t>
      </w:r>
    </w:p>
    <w:p>
      <w:pPr/>
      <w:r>
        <w:rPr>
          <w:lang w:val="pt_PT" w:bidi="pt_PT"/>
        </w:rPr>
      </w:r>
      <w:r>
        <w:rPr>
          <w:lang w:val="pt_PT" w:bidi="pt_PT"/>
        </w:rPr>
        <w:t>Paulo ficou em Éfeso porque uma grande porta se abriu para ele, e havia muitos adversários.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Timóteo estava fazendo?</w:t>
      </w:r>
    </w:p>
    <w:p>
      <w:pPr/>
      <w:r>
        <w:rPr>
          <w:lang w:val="pt_PT" w:bidi="pt_PT"/>
        </w:rPr>
      </w:r>
      <w:r>
        <w:rPr>
          <w:lang w:val="pt_PT" w:bidi="pt_PT"/>
        </w:rPr>
        <w:t>Ele estava fazendo o trabalho do Senhor, assim como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ordenou à igreja em Corinto que fizesse em relação a Timóteo?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à igreja em Corinto para garantir que Timóteo estivesse com eles sem medo. Paulo lhes disse para não desprezarem Timóteo e também para ajudarem Timóteo em seu caminho em paz.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incentivou fortemente Apolo a fazer?</w:t>
      </w:r>
    </w:p>
    <w:p>
      <w:pPr/>
      <w:r>
        <w:rPr>
          <w:lang w:val="pt_PT" w:bidi="pt_PT"/>
        </w:rPr>
      </w:r>
      <w:r>
        <w:rPr>
          <w:lang w:val="pt_PT" w:bidi="pt_PT"/>
        </w:rPr>
        <w:t>Paulo incentivou fortemente Apolo a visitar os santos em Corinto.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entre os Coríntios se dedicou ao serviço dos santos?</w:t>
      </w:r>
    </w:p>
    <w:p>
      <w:pPr/>
      <w:r>
        <w:rPr>
          <w:lang w:val="pt_PT" w:bidi="pt_PT"/>
        </w:rPr>
      </w:r>
      <w:r>
        <w:rPr>
          <w:lang w:val="pt_PT" w:bidi="pt_PT"/>
        </w:rPr>
        <w:t>A casa de Estéfanas dedicou-se ao serviço dos santos.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aos santos de Corinto para fazerem em relação à casa de Estéfanas?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disse-lhes para se submeterem a tais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Estéfanas, Fortunato e Acaico fizeram por Paulo?</w:t>
      </w:r>
    </w:p>
    <w:p>
      <w:pPr/>
      <w:r>
        <w:rPr>
          <w:lang w:val="pt_PT" w:bidi="pt_PT"/>
        </w:rPr>
      </w:r>
      <w:r>
        <w:rPr>
          <w:lang w:val="pt_PT" w:bidi="pt_PT"/>
        </w:rPr>
        <w:t>Eles compensaram a ausência dos santos de Corinto e revigoraram o espírito de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enviou saudações à igreja em Corinto?</w:t>
      </w:r>
    </w:p>
    <w:p>
      <w:pPr/>
      <w:r>
        <w:rPr>
          <w:lang w:val="pt_PT" w:bidi="pt_PT"/>
        </w:rPr>
      </w:r>
      <w:r>
        <w:rPr>
          <w:lang w:val="pt_PT" w:bidi="pt_PT"/>
        </w:rPr>
        <w:t>As igrejas da Ásia, Áquila e Priscila, e todos os irmãos e irmãs enviaram saudações à igreja em Corinto.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 16.22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sobre aqueles que não amam o Senhor?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disse: “Se alguém não ama o Senhor, que seja amaldiçoado”.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