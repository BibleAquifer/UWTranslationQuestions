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JDG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Juízes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lideraria o povo de Israel quando eles enfrentassem os cananeus em batalha?</w:t>
      </w:r>
    </w:p>
    <w:p>
      <w:pPr/>
      <w:r>
        <w:rPr>
          <w:lang w:val="pt_PT" w:bidi="pt_PT"/>
        </w:rPr>
      </w:r>
      <w:r>
        <w:rPr>
          <w:lang w:val="pt_PT" w:bidi="pt_PT"/>
        </w:rPr>
        <w:t>Judá lideraria o povo de Israel na luta contra os cananeus.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Juízes 1:4–5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quem os homens de Judá combateram?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de Judá combateram Adoni-Bezeque.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Juízes 1:7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recolhia sua comida debaixo da mesa de Adoni-Bezeque?</w:t>
      </w:r>
    </w:p>
    <w:p>
      <w:pPr/>
      <w:r>
        <w:rPr>
          <w:lang w:val="pt_PT" w:bidi="pt_PT"/>
        </w:rPr>
      </w:r>
      <w:r>
        <w:rPr>
          <w:lang w:val="pt_PT" w:bidi="pt_PT"/>
        </w:rPr>
        <w:t>Setenta reis, que tiveram seus polegares das mãos e dos pés cortados, recolhiam sua comida debaixo da mesa de Adoni-Bezeque.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Juízes 1:10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antigo de Hebrom?</w:t>
      </w:r>
    </w:p>
    <w:p>
      <w:pPr/>
      <w:r>
        <w:rPr>
          <w:lang w:val="pt_PT" w:bidi="pt_PT"/>
        </w:rPr>
      </w:r>
      <w:r>
        <w:rPr>
          <w:lang w:val="pt_PT" w:bidi="pt_PT"/>
        </w:rPr>
        <w:t>O nome de Hebrom era anteriormente Quiriate-Arba.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Juízes 1:12–13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Calebe deu a Otniel?</w:t>
      </w:r>
    </w:p>
    <w:p>
      <w:pPr/>
      <w:r>
        <w:rPr>
          <w:lang w:val="pt_PT" w:bidi="pt_PT"/>
        </w:rPr>
      </w:r>
      <w:r>
        <w:rPr>
          <w:lang w:val="pt_PT" w:bidi="pt_PT"/>
        </w:rPr>
        <w:t>Calebe deu Acsa, sua filha, como esposa para Otniel.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