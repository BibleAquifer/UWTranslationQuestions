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autor destes provérbios?</w:t>
      </w:r>
    </w:p>
    <w:p>
      <w:pPr/>
      <w:r>
        <w:rPr>
          <w:lang w:val="pt_PT" w:bidi="pt_PT"/>
        </w:rPr>
      </w:r>
      <w:r>
        <w:rPr>
          <w:lang w:val="pt_PT" w:bidi="pt_PT"/>
        </w:rPr>
        <w:t>Salomão, rei de Israel, foi o autor destes provérbios.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esses provérbios ensinam as pessoas a viver?</w:t>
      </w:r>
    </w:p>
    <w:p>
      <w:pPr/>
      <w:r>
        <w:rPr>
          <w:lang w:val="pt_PT" w:bidi="pt_PT"/>
        </w:rPr>
      </w:r>
      <w:r>
        <w:rPr>
          <w:lang w:val="pt_PT" w:bidi="pt_PT"/>
        </w:rPr>
        <w:t>Esses provérbios ensinam as pessoas a viver fazendo o que é certo, justo e correto.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sábios podem receber ao ouvir estes provérbios?</w:t>
      </w:r>
    </w:p>
    <w:p>
      <w:pPr/>
      <w:r>
        <w:rPr>
          <w:lang w:val="pt_PT" w:bidi="pt_PT"/>
        </w:rPr>
      </w:r>
      <w:r>
        <w:rPr>
          <w:lang w:val="pt_PT" w:bidi="pt_PT"/>
        </w:rPr>
        <w:t>Os sábios podem aumentar seu aprendizado ouvindo estes provérbios.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princípio do conhecimento?</w:t>
      </w:r>
    </w:p>
    <w:p>
      <w:pPr/>
      <w:r>
        <w:rPr>
          <w:lang w:val="pt_PT" w:bidi="pt_PT"/>
        </w:rPr>
      </w:r>
      <w:r>
        <w:rPr>
          <w:lang w:val="pt_PT" w:bidi="pt_PT"/>
        </w:rPr>
        <w:t>O temor de Yahweh é o princípio do conhecimento.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filho deve ouvir?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deve ouvir as instruções de seu pai e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filho deve fazer se pecadores tentarem atraí-lo para o pecado?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deve recusar seguir aqueles que tentam atraí-lo com 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aqueles que estão pecando planejam encher suas casas?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estão pecando planejam encher suas casas com o que roubam dos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estão pecando se apressam a fazer?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estão pecando se apressam em derramar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ganho injusto faz àqueles que o mantêm?</w:t>
      </w:r>
    </w:p>
    <w:p>
      <w:pPr/>
      <w:r>
        <w:rPr>
          <w:lang w:val="pt_PT" w:bidi="pt_PT"/>
        </w:rPr>
      </w:r>
      <w:r>
        <w:rPr>
          <w:lang w:val="pt_PT" w:bidi="pt_PT"/>
        </w:rPr>
        <w:t>O ganho injusto tira a vida daqueles que se apegam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clama em voz alta nas ruas, praças e portas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clama em voz alta nas ruas, praças e portas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aqueles que não tinham sabedoria quando a Sabedoria os chamou?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tinham falta de sabedoria se recusaram a ouvir e não prestaram atenção quando a Sabedoria os chamou.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fará quando a calamidade vier sobre aqueles que não tiveram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rirá quando a calamidade vier sobre aqueles que não tiveram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fará quando aqueles que careciam de sabedoria a invocarem?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não responderá quando aqueles que tinham falta de sabedoria a invocarem.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serão preenchidos aqueles que tem falta de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tem falta de sabedoria serão preenchidos com o fruto de seus planos.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viverão aqueles que ouvem 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ouvem a sabedoria viverão em segurança.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quer que seu filho valorize?</w:t>
      </w:r>
    </w:p>
    <w:p>
      <w:pPr/>
      <w:r>
        <w:rPr>
          <w:lang w:val="pt_PT" w:bidi="pt_PT"/>
        </w:rPr>
      </w:r>
      <w:r>
        <w:rPr>
          <w:lang w:val="pt_PT" w:bidi="pt_PT"/>
        </w:rPr>
        <w:t>O pai quer que seu filho valorize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deve buscar e procurar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buscar entendimento como a prata e procurá-lo como um tesouro escondido.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filho busca e procura entendimento, o que ele encontrará?</w:t>
      </w:r>
    </w:p>
    <w:p>
      <w:pPr/>
      <w:r>
        <w:rPr>
          <w:lang w:val="pt_PT" w:bidi="pt_PT"/>
        </w:rPr>
      </w:r>
      <w:r>
        <w:rPr>
          <w:lang w:val="pt_PT" w:bidi="pt_PT"/>
        </w:rPr>
        <w:t>O filho encontrará o conhecimento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Yahweh para aqueles que andam com integridade?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um escudo para aqueles que andam com integridade.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sabedoria entrar no coração do filho, o que ele entenderá?</w:t>
      </w:r>
    </w:p>
    <w:p>
      <w:pPr/>
      <w:r>
        <w:rPr>
          <w:lang w:val="pt_PT" w:bidi="pt_PT"/>
        </w:rPr>
      </w:r>
      <w:r>
        <w:rPr>
          <w:lang w:val="pt_PT" w:bidi="pt_PT"/>
        </w:rPr>
        <w:t>O filho entenderá a retidão, a justiça, a equidade e todo bom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a discrição e o entendimento resgatarão o filho?</w:t>
      </w:r>
    </w:p>
    <w:p>
      <w:pPr/>
      <w:r>
        <w:rPr>
          <w:lang w:val="pt_PT" w:bidi="pt_PT"/>
        </w:rPr>
      </w:r>
      <w:r>
        <w:rPr>
          <w:lang w:val="pt_PT" w:bidi="pt_PT"/>
        </w:rPr>
        <w:t>A discrição e o entendimento resgatarão o filho do caminho do mal e daqueles que andam nas veredas das trevas.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aqueles que andam nos caminhos das trevas escondem seus rastros?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andam nos caminhos das trevas escondem seus rastros usando engano.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imoral abandona e esquece?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imoral abandona o companheiro da sua juventude e esquece a aliança do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levam os caminhos da mulher imoral?</w:t>
      </w:r>
    </w:p>
    <w:p>
      <w:pPr/>
      <w:r>
        <w:rPr>
          <w:lang w:val="pt_PT" w:bidi="pt_PT"/>
        </w:rPr>
      </w:r>
      <w:r>
        <w:rPr>
          <w:lang w:val="pt_PT" w:bidi="pt_PT"/>
        </w:rPr>
        <w:t>Os caminhos da mulher imoral levam àqueles no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Nos caminhos de quem o filho deve andar?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andar no caminho das pessoas boas e daqueles que fazem o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fazem o bem?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o bem habitarão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são ímpios?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ímpios serão eliminados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mandamentos e ensinamentos do pai acrescentarão ao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Os mandamentos e ensinamentos do pai acrescentarão anos de vida e paz ao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fidelidade e a confiança devem ser escritas?</w:t>
      </w:r>
    </w:p>
    <w:p>
      <w:pPr/>
      <w:r>
        <w:rPr>
          <w:lang w:val="pt_PT" w:bidi="pt_PT"/>
        </w:rPr>
      </w:r>
      <w:r>
        <w:rPr>
          <w:lang w:val="pt_PT" w:bidi="pt_PT"/>
        </w:rPr>
        <w:t>Fidelidade e confiança devem ser escritas na tábua do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filho não deve se apoiar?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não deve se apoiar (confiar) em seu próprio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não deve se ver?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não deve se ver como sábio.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deve fazer com sua riqueza?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honrar Yahweh com sua riqueza.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disciplina?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disciplina aqueles que 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sabedoria é melhor do que o quê?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é melhor do que prata e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todos os caminhos da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caminhos da sabedoria são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Pela sabedoria, Yahweh fundou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será vida para a alma do filho?</w:t>
      </w:r>
    </w:p>
    <w:p>
      <w:pPr/>
      <w:r>
        <w:rPr>
          <w:lang w:val="pt_PT" w:bidi="pt_PT"/>
        </w:rPr>
      </w:r>
      <w:r>
        <w:rPr>
          <w:lang w:val="pt_PT" w:bidi="pt_PT"/>
        </w:rPr>
        <w:t>O bom senso e o discernimento serão vida para a alma do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filho andar em sabedoria, o que acontecerá quando ele se deitar?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 se deitar, não terá medo e seu sono será doce.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o filho não deve ter medo?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não deve ter medo de terror repentino ou devastação.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deve fazer por aqueles que merecem?</w:t>
      </w:r>
    </w:p>
    <w:p>
      <w:pPr/>
      <w:r>
        <w:rPr>
          <w:lang w:val="pt_PT" w:bidi="pt_PT"/>
        </w:rPr>
      </w:r>
      <w:r>
        <w:rPr>
          <w:lang w:val="pt_PT" w:bidi="pt_PT"/>
        </w:rPr>
        <w:t>O filho não deve negar o bem àqueles que o merecem.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não deve fazer ao seu vizinho?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não deve fazer um plano para prejudicar seu vizinho.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ímpio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mentirosa é ímpia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aos zombadores?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zomba dos zombadores.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sábios herdam?</w:t>
      </w:r>
    </w:p>
    <w:p>
      <w:pPr/>
      <w:r>
        <w:rPr>
          <w:lang w:val="pt_PT" w:bidi="pt_PT"/>
        </w:rPr>
      </w:r>
      <w:r>
        <w:rPr>
          <w:lang w:val="pt_PT" w:bidi="pt_PT"/>
        </w:rPr>
        <w:t>Os sábios herdam a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filhos não devem esquecer?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não devem esquecer a instrução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pai disse ao filho que ele viveria?</w:t>
      </w:r>
    </w:p>
    <w:p>
      <w:pPr/>
      <w:r>
        <w:rPr>
          <w:lang w:val="pt_PT" w:bidi="pt_PT"/>
        </w:rPr>
      </w:r>
      <w:r>
        <w:rPr>
          <w:lang w:val="pt_PT" w:bidi="pt_PT"/>
        </w:rPr>
        <w:t>O pai disse ao filho que ele viveria obedecendo aos comandos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fará pelo filho se ele não a abandonar, mas amá-la?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o protegerá e o manterá seguro.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fará pelo filho se o filho a valorizar e abraçar?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o exaltará, o honrará, colocará uma coroa em sua cabeça e lhe dará uma bela coroa.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tipo de caminho o pai conduz o filho?</w:t>
      </w:r>
    </w:p>
    <w:p>
      <w:pPr/>
      <w:r>
        <w:rPr>
          <w:lang w:val="pt_PT" w:bidi="pt_PT"/>
        </w:rPr>
      </w:r>
      <w:r>
        <w:rPr>
          <w:lang w:val="pt_PT" w:bidi="pt_PT"/>
        </w:rPr>
        <w:t>O pai guia o filho pelo caminho reto.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que o filho deve se apegar, pois é a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manter a disciplina, pois é a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caminho o filho deve evitar?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evitar o caminho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devem fazer antes de poderem dormir?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precisam fazer o mal antes de poderem dormir.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caminho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dos justos é como a luz da aurora que brilha cada vez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caminho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dos ímpios é como 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filho deve guardar seu coração com toda diligência?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guardar seu coração com toda diligência, pois dele fluem as fontes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discurso e conversa o filho deve se afastar?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se afastar da fala tortuosa e do discurso corrupto.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filho deve fixar seu olhar?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fixar seu olhar diretamente à sua frente.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aprenderá se ouvir atentamente para entender?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aprenderá sobre discrição se ouvir atentamente para entender.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final, como é uma adúltera?</w:t>
      </w:r>
    </w:p>
    <w:p>
      <w:pPr/>
      <w:r>
        <w:rPr>
          <w:lang w:val="pt_PT" w:bidi="pt_PT"/>
        </w:rPr>
      </w:r>
      <w:r>
        <w:rPr>
          <w:lang w:val="pt_PT" w:bidi="pt_PT"/>
        </w:rPr>
        <w:t>No final, uma adúltera é amarga como o absinto.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vão os pés de uma adúltera?</w:t>
      </w:r>
    </w:p>
    <w:p>
      <w:pPr/>
      <w:r>
        <w:rPr>
          <w:lang w:val="pt_PT" w:bidi="pt_PT"/>
        </w:rPr>
      </w:r>
      <w:r>
        <w:rPr>
          <w:lang w:val="pt_PT" w:bidi="pt_PT"/>
        </w:rPr>
        <w:t>Os pés de uma adúltera descem à morte, até 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caminho devem seguir os filhos sábios em relação a uma adúltera e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Filhos sábios devem seguir um caminho longe de uma adúltera e não perto de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filhos perderão se se envolverem com uma adúltera?</w:t>
      </w:r>
    </w:p>
    <w:p>
      <w:pPr/>
      <w:r>
        <w:rPr>
          <w:lang w:val="pt_PT" w:bidi="pt_PT"/>
        </w:rPr>
      </w:r>
      <w:r>
        <w:rPr>
          <w:lang w:val="pt_PT" w:bidi="pt_PT"/>
        </w:rPr>
        <w:t>Se se envolverem com uma adúltera, os filhos entregarão sua honra e os anos de suas vidas.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no final de suas vidas se os filhos se envolverem com uma adúltera?</w:t>
      </w:r>
    </w:p>
    <w:p>
      <w:pPr/>
      <w:r>
        <w:rPr>
          <w:lang w:val="pt_PT" w:bidi="pt_PT"/>
        </w:rPr>
      </w:r>
      <w:r>
        <w:rPr>
          <w:lang w:val="pt_PT" w:bidi="pt_PT"/>
        </w:rPr>
        <w:t>Se se envolverem com uma adúltera, sua carne e corpo se consumirão.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arrependimento os filhos expressarão no final de suas vidas se se envolverem com uma adúltera?</w:t>
      </w:r>
    </w:p>
    <w:p>
      <w:pPr/>
      <w:r>
        <w:rPr>
          <w:lang w:val="pt_PT" w:bidi="pt_PT"/>
        </w:rPr>
      </w:r>
      <w:r>
        <w:rPr>
          <w:lang w:val="pt_PT" w:bidi="pt_PT"/>
        </w:rPr>
        <w:t>Se eles se envolverem com uma adúltera, dirão no fim de suas vidas que se arrependem de ter odiado a disciplina e rejeitado a correção.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devem beber os filhos?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devem beber água de sua própria cisterna e de seu próprio poço.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os filhos devem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devem se alegrar com a esposa da sua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filhos devem ser cativados?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devem ser cativados pelo amor da esposa da sua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vê?</w:t>
      </w:r>
    </w:p>
    <w:p>
      <w:pPr/>
      <w:r>
        <w:rPr>
          <w:lang w:val="pt_PT" w:bidi="pt_PT"/>
        </w:rPr>
      </w:r>
      <w:r>
        <w:rPr>
          <w:lang w:val="pt_PT" w:bidi="pt_PT"/>
        </w:rPr>
        <w:t>Yahweh vê tudo o que uma pessoa faz.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agarrará e prenderá firmemente a pessoa ímpia?</w:t>
      </w:r>
    </w:p>
    <w:p>
      <w:pPr/>
      <w:r>
        <w:rPr>
          <w:lang w:val="pt_PT" w:bidi="pt_PT"/>
        </w:rPr>
      </w:r>
      <w:r>
        <w:rPr>
          <w:lang w:val="pt_PT" w:bidi="pt_PT"/>
        </w:rPr>
        <w:t>Seu pecado agarrará e prenderá a pessoa ímpia.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poderia armar uma armadilha para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pode armar uma armadilha para si mesmo ao prometer um empréstimo para alguém que não conhece.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deve fazer para se salvar?</w:t>
      </w:r>
    </w:p>
    <w:p>
      <w:pPr/>
      <w:r>
        <w:rPr>
          <w:lang w:val="pt_PT" w:bidi="pt_PT"/>
        </w:rPr>
      </w:r>
      <w:r>
        <w:rPr>
          <w:lang w:val="pt_PT" w:bidi="pt_PT"/>
        </w:rPr>
        <w:t>Para se salvar, o filho deve ir ao seu próximo e implorar para ser liberado de sua promessa.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preguiçosa deve estudar?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preguiçosa deve estudar a formiga.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formiga faz no verão?</w:t>
      </w:r>
    </w:p>
    <w:p>
      <w:pPr/>
      <w:r>
        <w:rPr>
          <w:lang w:val="pt_PT" w:bidi="pt_PT"/>
        </w:rPr>
      </w:r>
      <w:r>
        <w:rPr>
          <w:lang w:val="pt_PT" w:bidi="pt_PT"/>
        </w:rPr>
        <w:t>No verão, a formiga prepara e armazena seu alimento.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pessoa preguiçosa que não se levanta do seu sono?</w:t>
      </w:r>
    </w:p>
    <w:p>
      <w:pPr/>
      <w:r>
        <w:rPr>
          <w:lang w:val="pt_PT" w:bidi="pt_PT"/>
        </w:rPr>
      </w:r>
      <w:r>
        <w:rPr>
          <w:lang w:val="pt_PT" w:bidi="pt_PT"/>
        </w:rPr>
        <w:t>A pobreza virá sobre a pessoa preguiçosa que não se levanta de seu sono.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vive um homem ímpio?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ímpio vive pela desonestidade de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 homem ímpio por causa de seus planos malignos?</w:t>
      </w:r>
    </w:p>
    <w:p>
      <w:pPr/>
      <w:r>
        <w:rPr>
          <w:lang w:val="pt_PT" w:bidi="pt_PT"/>
        </w:rPr>
      </w:r>
      <w:r>
        <w:rPr>
          <w:lang w:val="pt_PT" w:bidi="pt_PT"/>
        </w:rPr>
        <w:t>O desastre alcançará o homem ímpio num instante.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coisas Yahweh odeia e quantas coisas são repugnantes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Há seis coisas que Yahweh odeia, sete que são repugnantes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pés Yahweh odeia?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odeia os pés que rapidamente correm para fazer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testemunha Yahweh odeia?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odeia a testemunha que fala mentiras.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são comparados "os mandamentos" e "o ensino"?</w:t>
      </w:r>
    </w:p>
    <w:p>
      <w:pPr/>
      <w:r>
        <w:rPr>
          <w:lang w:val="pt_PT" w:bidi="pt_PT"/>
        </w:rPr>
      </w:r>
      <w:r>
        <w:rPr>
          <w:lang w:val="pt_PT" w:bidi="pt_PT"/>
        </w:rPr>
        <w:t>Os mandamentos são comparados a uma lâmpada e os ensinamentos são comparados a uma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custar ao filho dormir com a esposa de outro?</w:t>
      </w:r>
    </w:p>
    <w:p>
      <w:pPr/>
      <w:r>
        <w:rPr>
          <w:lang w:val="pt_PT" w:bidi="pt_PT"/>
        </w:rPr>
      </w:r>
      <w:r>
        <w:rPr>
          <w:lang w:val="pt_PT" w:bidi="pt_PT"/>
        </w:rPr>
        <w:t>Dormir com a esposa de outro pode custar a vida do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não desprezam um ladrão se ele rouba?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desprezam um ladrão se ele rouba para satisfazer sua necessidade quando está com fome.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destrói aquele que comete adultério?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comete adultério destrói 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aceitará aquele que se vinga do adultério?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vinga do adultério não aceitará compensação.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deve guardar e armazenar para viver?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deve guardar e armazenar os mandamentos e instruções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a sabedoria e o entendimento guardam o filho?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e o entendimento guardam o filho da mulher sedutora.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Salomão viu ao olhar através da treliça?</w:t>
      </w:r>
    </w:p>
    <w:p>
      <w:pPr/>
      <w:r>
        <w:rPr>
          <w:lang w:val="pt_PT" w:bidi="pt_PT"/>
        </w:rPr>
      </w:r>
      <w:r>
        <w:rPr>
          <w:lang w:val="pt_PT" w:bidi="pt_PT"/>
        </w:rPr>
        <w:t>Salomão viu muitos jovens sem instrução e entre eles um jovem que não tinha juízo.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estava vestida a mulher que o jovem encontrou?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estava vestida como uma prostituta.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faz em cada esquina?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espera em cada esquina.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tinha feito mais cedo no dia?</w:t>
      </w:r>
    </w:p>
    <w:p>
      <w:pPr/>
      <w:r>
        <w:rPr>
          <w:lang w:val="pt_PT" w:bidi="pt_PT"/>
        </w:rPr>
      </w:r>
      <w:r>
        <w:rPr>
          <w:lang w:val="pt_PT" w:bidi="pt_PT"/>
        </w:rPr>
        <w:t>Mais cedo naquele dia, a mulher havia feito sua oferta de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estava ansiosamente buscando?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estava ansiosamente buscando o rosto do jovem.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convida o jovem 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convida o jovem a ir com ela para sua cama até de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o marido da mulher?</w:t>
      </w:r>
    </w:p>
    <w:p>
      <w:pPr/>
      <w:r>
        <w:rPr>
          <w:lang w:val="pt_PT" w:bidi="pt_PT"/>
        </w:rPr>
      </w:r>
      <w:r>
        <w:rPr>
          <w:lang w:val="pt_PT" w:bidi="pt_PT"/>
        </w:rPr>
        <w:t>O marido da mulher está em uma longa viagem.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 jovem segue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O jovem segue a mulher como um boi para o matadouro ou como um cervo preso em uma armadilha.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ações do jovem lhe custarão?</w:t>
      </w:r>
    </w:p>
    <w:p>
      <w:pPr/>
      <w:r>
        <w:rPr>
          <w:lang w:val="pt_PT" w:bidi="pt_PT"/>
        </w:rPr>
      </w:r>
      <w:r>
        <w:rPr>
          <w:lang w:val="pt_PT" w:bidi="pt_PT"/>
        </w:rPr>
        <w:t>As ações do jovem lhe custarão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instrução sábia é dada ao jovem sobre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O jovem é sabiamente instruído a não se desviar para o caminho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rua fica a casa da mulher?</w:t>
      </w:r>
    </w:p>
    <w:p>
      <w:pPr/>
      <w:r>
        <w:rPr>
          <w:lang w:val="pt_PT" w:bidi="pt_PT"/>
        </w:rPr>
      </w:r>
      <w:r>
        <w:rPr>
          <w:lang w:val="pt_PT" w:bidi="pt_PT"/>
        </w:rPr>
        <w:t>A casa da mulher está no caminho para 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8.1–3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clama ao lado da entrada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clama junto à entrada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a Sabedoria chama?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chama os filhos da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coisas a Sabedoria fala?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fala de coisas nobres e do que é confiável.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a Sabedoria é mais valiosa?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é mais valiosa do que joias.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temem a Yahweh odeiam?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temem a Yahweh odeiam o mal, o orgulho, a arrogância e a fala pervertida.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reis e príncipes que têm Sabedoria governam?</w:t>
      </w:r>
    </w:p>
    <w:p>
      <w:pPr/>
      <w:r>
        <w:rPr>
          <w:lang w:val="pt_PT" w:bidi="pt_PT"/>
        </w:rPr>
      </w:r>
      <w:r>
        <w:rPr>
          <w:lang w:val="pt_PT" w:bidi="pt_PT"/>
        </w:rPr>
        <w:t>Reis e príncipes que têm Sabedoria governam com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fruto da Sabedoria é melhor do que o quê?</w:t>
      </w:r>
    </w:p>
    <w:p>
      <w:pPr/>
      <w:r>
        <w:rPr>
          <w:lang w:val="pt_PT" w:bidi="pt_PT"/>
        </w:rPr>
      </w:r>
      <w:r>
        <w:rPr>
          <w:lang w:val="pt_PT" w:bidi="pt_PT"/>
        </w:rPr>
        <w:t>O fruto da Sabedoria é melhor do que ouro 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dará àqueles que a amam?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dará uma herança àqueles que a amam.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Sabedoria foi estabelecida?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foi estabelecida desde tempos antigos, desde o princípio.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a Sabedoria quando Yahweh fez a terra e os céus?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estava lá quando Yahweh fez a terra e 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estava fazendo ao lado de Yahweh quando Yahweh criou tudo?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estava ao lado de Yahweh como um mestre artesão quando Yahweh fez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deleite da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O deleite da Sabedoria era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encontra aquele que encontra 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encontra a Sabedoria também encontra a vida e o favor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8.36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encontra aquele que não consegue encontrar 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não encontra a Sabedoria também encontra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construiu?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construiu sua própria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são dirigidos os convites que a Sabedoria envia?</w:t>
      </w:r>
    </w:p>
    <w:p>
      <w:pPr/>
      <w:r>
        <w:rPr>
          <w:lang w:val="pt_PT" w:bidi="pt_PT"/>
        </w:rPr>
      </w:r>
      <w:r>
        <w:rPr>
          <w:lang w:val="pt_PT" w:bidi="pt_PT"/>
        </w:rPr>
        <w:t>Os convites que a Sabedoria envia são direcionados aos não instruídos, àqueles que não têm bom senso.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Sabedoria diz que os tolos devem deixar para trás?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diz que os tolos devem deixar para trás seus caminhos 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quem repreende um zombador?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repreende um zombador convida o abuso e será ferido e odiado.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quem instrui um homem sábio?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instrui um homem sábio é amado.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princípio da sabedoria?</w:t>
      </w:r>
    </w:p>
    <w:p>
      <w:pPr/>
      <w:r>
        <w:rPr>
          <w:lang w:val="pt_PT" w:bidi="pt_PT"/>
        </w:rPr>
      </w:r>
      <w:r>
        <w:rPr>
          <w:lang w:val="pt_PT" w:bidi="pt_PT"/>
        </w:rPr>
        <w:t>O temor de Yahweh é o princípio da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O conhecimento do Santo é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características de uma mulher tola?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tola é barulhenta, sem instrução e não sabe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coisas roubadas e secretas podem inicialmente ser para quem as obtém?</w:t>
      </w:r>
    </w:p>
    <w:p>
      <w:pPr/>
      <w:r>
        <w:rPr>
          <w:lang w:val="pt_PT" w:bidi="pt_PT"/>
        </w:rPr>
      </w:r>
      <w:r>
        <w:rPr>
          <w:lang w:val="pt_PT" w:bidi="pt_PT"/>
        </w:rPr>
        <w:t>Coisas roubadas e secretas podem inicialmente ser doces e agradáveis para quem as obtém.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está na casa da mulher tola?</w:t>
      </w:r>
    </w:p>
    <w:p>
      <w:pPr/>
      <w:r>
        <w:rPr>
          <w:lang w:val="pt_PT" w:bidi="pt_PT"/>
        </w:rPr>
      </w:r>
      <w:r>
        <w:rPr>
          <w:lang w:val="pt_PT" w:bidi="pt_PT"/>
        </w:rPr>
        <w:t>Os mortos nas profundezas do Sheol estão na casa da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pai reage a um filho sábio?</w:t>
      </w:r>
    </w:p>
    <w:p>
      <w:pPr/>
      <w:r>
        <w:rPr>
          <w:lang w:val="pt_PT" w:bidi="pt_PT"/>
        </w:rPr>
      </w:r>
      <w:r>
        <w:rPr>
          <w:lang w:val="pt_PT" w:bidi="pt_PT"/>
        </w:rPr>
        <w:t>Uma criança sábia faz seu pai se alegrar.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com os desejos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frustra os desejos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de uma mão preguiçosa?</w:t>
      </w:r>
    </w:p>
    <w:p>
      <w:pPr/>
      <w:r>
        <w:rPr>
          <w:lang w:val="pt_PT" w:bidi="pt_PT"/>
        </w:rPr>
      </w:r>
      <w:r>
        <w:rPr>
          <w:lang w:val="pt_PT" w:bidi="pt_PT"/>
        </w:rPr>
        <w:t>Uma mão preguiçosa faz a pessoa ficar pobre.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recebem de Deus aqueles que fazem o que é certo?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o que é certo recebem presentes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 um tolo falador?</w:t>
      </w:r>
    </w:p>
    <w:p>
      <w:pPr/>
      <w:r>
        <w:rPr>
          <w:lang w:val="pt_PT" w:bidi="pt_PT"/>
        </w:rPr>
      </w:r>
      <w:r>
        <w:rPr>
          <w:lang w:val="pt_PT" w:bidi="pt_PT"/>
        </w:rPr>
        <w:t>Um tolo falador chegará à ruína.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amor cobre?</w:t>
      </w:r>
    </w:p>
    <w:p>
      <w:pPr/>
      <w:r>
        <w:rPr>
          <w:lang w:val="pt_PT" w:bidi="pt_PT"/>
        </w:rPr>
      </w:r>
      <w:r>
        <w:rPr>
          <w:lang w:val="pt_PT" w:bidi="pt_PT"/>
        </w:rPr>
        <w:t>O amor cobre todas as ofensas.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encontra nos lábios de uma pessoa perspicaz?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está nos lábios de uma pessoa perspicaz.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quem rejeita a repreensão?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rejeita a repreensão é desviado.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falta quando há muitas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A transgressão (pecado) não falta quando há muitas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bons presentes de Yahweh trazem?</w:t>
      </w:r>
    </w:p>
    <w:p>
      <w:pPr/>
      <w:r>
        <w:rPr>
          <w:lang w:val="pt_PT" w:bidi="pt_PT"/>
        </w:rPr>
      </w:r>
      <w:r>
        <w:rPr>
          <w:lang w:val="pt_PT" w:bidi="pt_PT"/>
        </w:rPr>
        <w:t>Os bons presentes de Yahweh trazem riqueza.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são como uma tempestade que passa e já não existe.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fumaça nos olhos?</w:t>
      </w:r>
    </w:p>
    <w:p>
      <w:pPr/>
      <w:r>
        <w:rPr>
          <w:lang w:val="pt_PT" w:bidi="pt_PT"/>
        </w:rPr>
      </w:r>
      <w:r>
        <w:rPr>
          <w:lang w:val="pt_PT" w:bidi="pt_PT"/>
        </w:rPr>
        <w:t>O preguiçoso é como fumaça nos olhos para aqueles que o enviam.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serão os anos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Os anos dos ímpios serão curtos.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caminho de Yahweh protege?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de Yahweh protege aqueles que têm integridade.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10.31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sai da boca dos que praticam a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Da boca daqueles que praticam a justiça vem o fruto da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antes da desgraça?</w:t>
      </w:r>
    </w:p>
    <w:p>
      <w:pPr/>
      <w:r>
        <w:rPr>
          <w:lang w:val="pt_PT" w:bidi="pt_PT"/>
        </w:rPr>
      </w:r>
      <w:r>
        <w:rPr>
          <w:lang w:val="pt_PT" w:bidi="pt_PT"/>
        </w:rPr>
        <w:t>O orgulho vem antes da desgraça.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valioso no dia da ira?</w:t>
      </w:r>
    </w:p>
    <w:p>
      <w:pPr/>
      <w:r>
        <w:rPr>
          <w:lang w:val="pt_PT" w:bidi="pt_PT"/>
        </w:rPr>
      </w:r>
      <w:r>
        <w:rPr>
          <w:lang w:val="pt_PT" w:bidi="pt_PT"/>
        </w:rPr>
        <w:t>Ter feito o que é certo é valioso no dia da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prende os traiçoeiros (ímpios)?</w:t>
      </w:r>
    </w:p>
    <w:p>
      <w:pPr/>
      <w:r>
        <w:rPr>
          <w:lang w:val="pt_PT" w:bidi="pt_PT"/>
        </w:rPr>
      </w:r>
      <w:r>
        <w:rPr>
          <w:lang w:val="pt_PT" w:bidi="pt_PT"/>
        </w:rPr>
        <w:t>Os traiçoeiros são apanhados por seus desejos.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mantém uma pessoa longe de problemas?</w:t>
      </w:r>
    </w:p>
    <w:p>
      <w:pPr/>
      <w:r>
        <w:rPr>
          <w:lang w:val="pt_PT" w:bidi="pt_PT"/>
        </w:rPr>
      </w:r>
      <w:r>
        <w:rPr>
          <w:lang w:val="pt_PT" w:bidi="pt_PT"/>
        </w:rPr>
        <w:t>Fazer o que é certo mantém uma pessoa longe de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pessoa ímpia destrói seu vizinho?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ímpia destrói seu vizinho com 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fiel faz em vez de caluniar?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fiel mantém um assunto coberto em vez de difamar.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não deve fazer por um estranho porque isso lhe trará dano?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garantir um empréstimo para um estranho.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ímpia recebe seu salário?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ímpia mente para obter seu salário.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Yahweh se deleita?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se agrada daqueles cujos caminhos são irrepreensíveis.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todos podem ter certeza?</w:t>
      </w:r>
    </w:p>
    <w:p>
      <w:pPr/>
      <w:r>
        <w:rPr>
          <w:lang w:val="pt_PT" w:bidi="pt_PT"/>
        </w:rPr>
      </w:r>
      <w:r>
        <w:rPr>
          <w:lang w:val="pt_PT" w:bidi="pt_PT"/>
        </w:rPr>
        <w:t>Todos podem ter certeza de que os ímpios não ficarão impunes.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 que semeia a semente?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semeia sementes acumulará ainda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 aquele que dá água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dá água aos outros recebe água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 que confia em suas riquezas?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confia em suas riquezas cairá.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como uma árvore da vida?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o bem são como uma árvore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receberá o que merece?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o bem, e muito mais os ímpios e o pecador, receberão o que merecem.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tola odeia?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tola odeia a correção.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condena?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condena um homem que faz planos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coroa de um marido?</w:t>
      </w:r>
    </w:p>
    <w:p>
      <w:pPr/>
      <w:r>
        <w:rPr>
          <w:lang w:val="pt_PT" w:bidi="pt_PT"/>
        </w:rPr>
      </w:r>
      <w:r>
        <w:rPr>
          <w:lang w:val="pt_PT" w:bidi="pt_PT"/>
        </w:rPr>
        <w:t>Uma esposa digna é a coroa de um marido.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conselho os ímpios dão?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dão conselhos enganosos.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casa daqueles que fazem o que é certo?</w:t>
      </w:r>
    </w:p>
    <w:p>
      <w:pPr/>
      <w:r>
        <w:rPr>
          <w:lang w:val="pt_PT" w:bidi="pt_PT"/>
        </w:rPr>
      </w:r>
      <w:r>
        <w:rPr>
          <w:lang w:val="pt_PT" w:bidi="pt_PT"/>
        </w:rPr>
        <w:t>A casa dos que fazem o que é certo permanecerá.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importa com as necessidades de seu animal?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faz o que é certo cuida das necessidades de seu animal.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prende uma pessoa má?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má é presa por sua conversa perversa.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o caminho de um tolo aos seus próprios olhos?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do tolo é reto aos seus próprios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as palavras ditas precipitadamente?</w:t>
      </w:r>
    </w:p>
    <w:p>
      <w:pPr/>
      <w:r>
        <w:rPr>
          <w:lang w:val="pt_PT" w:bidi="pt_PT"/>
        </w:rPr>
      </w:r>
      <w:r>
        <w:rPr>
          <w:lang w:val="pt_PT" w:bidi="pt_PT"/>
        </w:rPr>
        <w:t>Palavras ditas precipitadamente são como golpes de espada.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no coração daqueles que planejam fazer o mal?</w:t>
      </w:r>
    </w:p>
    <w:p>
      <w:pPr/>
      <w:r>
        <w:rPr>
          <w:lang w:val="pt_PT" w:bidi="pt_PT"/>
        </w:rPr>
      </w:r>
      <w:r>
        <w:rPr>
          <w:lang w:val="pt_PT" w:bidi="pt_PT"/>
        </w:rPr>
        <w:t>O engano está no coração dos que planejam fazer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odeia?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odeia lábios mentirosos.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 preguiçoso estará sujeito?</w:t>
      </w:r>
    </w:p>
    <w:p>
      <w:pPr/>
      <w:r>
        <w:rPr>
          <w:lang w:val="pt_PT" w:bidi="pt_PT"/>
        </w:rPr>
      </w:r>
      <w:r>
        <w:rPr>
          <w:lang w:val="pt_PT" w:bidi="pt_PT"/>
        </w:rPr>
        <w:t>Os preguiçosos estarão sujeitos a trabalho forçado.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leva o caminho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dos ímpios os desvia.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encontram aqueles que andam no caminho certo?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andam no caminho certo encontram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filho sábio ouve?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sábio ouve a instrução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protege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protege sua vida guardando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deseja, mas não obtém nada?</w:t>
      </w:r>
    </w:p>
    <w:p>
      <w:pPr/>
      <w:r>
        <w:rPr>
          <w:lang w:val="pt_PT" w:bidi="pt_PT"/>
        </w:rPr>
      </w:r>
      <w:r>
        <w:rPr>
          <w:lang w:val="pt_PT" w:bidi="pt_PT"/>
        </w:rPr>
        <w:t>O preguiçoso deseja, mas não obtém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alguns são verdadeiramente ricos?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são verdadeiramente ricos ao dar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ameaça uma pessoa pobre nunca receberá?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pobre nunca receberá uma ameaça de resgate.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orgulho gera?</w:t>
      </w:r>
    </w:p>
    <w:p>
      <w:pPr/>
      <w:r>
        <w:rPr>
          <w:lang w:val="pt_PT" w:bidi="pt_PT"/>
        </w:rPr>
      </w:r>
      <w:r>
        <w:rPr>
          <w:lang w:val="pt_PT" w:bidi="pt_PT"/>
        </w:rPr>
        <w:t>O orgulho só gera conflitos.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riqueza diminui?</w:t>
      </w:r>
    </w:p>
    <w:p>
      <w:pPr/>
      <w:r>
        <w:rPr>
          <w:lang w:val="pt_PT" w:bidi="pt_PT"/>
        </w:rPr>
      </w:r>
      <w:r>
        <w:rPr>
          <w:lang w:val="pt_PT" w:bidi="pt_PT"/>
        </w:rPr>
        <w:t>A riqueza diminui quando há muita vaidade.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fonte de vida?</w:t>
      </w:r>
    </w:p>
    <w:p>
      <w:pPr/>
      <w:r>
        <w:rPr>
          <w:lang w:val="pt_PT" w:bidi="pt_PT"/>
        </w:rPr>
      </w:r>
      <w:r>
        <w:rPr>
          <w:lang w:val="pt_PT" w:bidi="pt_PT"/>
        </w:rPr>
        <w:t>O ensino dos sábios é uma fonte de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os sábios agem em cada decisão?</w:t>
      </w:r>
    </w:p>
    <w:p>
      <w:pPr/>
      <w:r>
        <w:rPr>
          <w:lang w:val="pt_PT" w:bidi="pt_PT"/>
        </w:rPr>
      </w:r>
      <w:r>
        <w:rPr>
          <w:lang w:val="pt_PT" w:bidi="pt_PT"/>
        </w:rPr>
        <w:t>Os sábios agem com conhecimento em cada decisão.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 que aprende com a correção?</w:t>
      </w:r>
    </w:p>
    <w:p>
      <w:pPr/>
      <w:r>
        <w:rPr>
          <w:lang w:val="pt_PT" w:bidi="pt_PT"/>
        </w:rPr>
      </w:r>
      <w:r>
        <w:rPr>
          <w:lang w:val="pt_PT" w:bidi="pt_PT"/>
        </w:rPr>
        <w:t>A honra virá para aquele que aprende com a correção.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uma pessoa deve andar para ser sábia?</w:t>
      </w:r>
    </w:p>
    <w:p>
      <w:pPr/>
      <w:r>
        <w:rPr>
          <w:lang w:val="pt_PT" w:bidi="pt_PT"/>
        </w:rPr>
      </w:r>
      <w:r>
        <w:rPr>
          <w:lang w:val="pt_PT" w:bidi="pt_PT"/>
        </w:rPr>
        <w:t>Para ser sábio, uma pessoa deve andar com pessoas sábias.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é armazenada a riqueza do pecador?</w:t>
      </w:r>
    </w:p>
    <w:p>
      <w:pPr/>
      <w:r>
        <w:rPr>
          <w:lang w:val="pt_PT" w:bidi="pt_PT"/>
        </w:rPr>
      </w:r>
      <w:r>
        <w:rPr>
          <w:lang w:val="pt_PT" w:bidi="pt_PT"/>
        </w:rPr>
        <w:t>A riqueza do pecador é armazenada para quem faz o que é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pai mostra amor por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Um pai mostra amor por seu filho ao ter cuidado em discipliná-lo.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condição está o estômago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O estômago dos ímpios está sempre faminto.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uma mulher sábia?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sábia constrói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despreza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desonesto em seus caminhos despreza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testemunha fiel não faz?</w:t>
      </w:r>
    </w:p>
    <w:p>
      <w:pPr/>
      <w:r>
        <w:rPr>
          <w:lang w:val="pt_PT" w:bidi="pt_PT"/>
        </w:rPr>
      </w:r>
      <w:r>
        <w:rPr>
          <w:lang w:val="pt_PT" w:bidi="pt_PT"/>
        </w:rPr>
        <w:t>Uma testemunha fiel não 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será encontrado nos lábios de uma pessoa tola?</w:t>
      </w:r>
    </w:p>
    <w:p>
      <w:pPr/>
      <w:r>
        <w:rPr>
          <w:lang w:val="pt_PT" w:bidi="pt_PT"/>
        </w:rPr>
      </w:r>
      <w:r>
        <w:rPr>
          <w:lang w:val="pt_PT" w:bidi="pt_PT"/>
        </w:rPr>
        <w:t>O conhecimento não será encontrado nos lábios de uma pessoa tola.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à casa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A casa dos ímpios será destruída.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tenda dos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A tenda dos justos florescerá.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que não é fiel receberá?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não é fiel receberá o que seus caminhos merecem.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tolo faz quando é avisado?</w:t>
      </w:r>
    </w:p>
    <w:p>
      <w:pPr/>
      <w:r>
        <w:rPr>
          <w:lang w:val="pt_PT" w:bidi="pt_PT"/>
        </w:rPr>
      </w:r>
      <w:r>
        <w:rPr>
          <w:lang w:val="pt_PT" w:bidi="pt_PT"/>
        </w:rPr>
        <w:t>Um tolo descarta confiantemente um aviso.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alguém que é rápido em se irritar?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é rápido para se irritar faz coisas tolas.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mal se curvará?</w:t>
      </w:r>
    </w:p>
    <w:p>
      <w:pPr/>
      <w:r>
        <w:rPr>
          <w:lang w:val="pt_PT" w:bidi="pt_PT"/>
        </w:rPr>
      </w:r>
      <w:r>
        <w:rPr>
          <w:lang w:val="pt_PT" w:bidi="pt_PT"/>
        </w:rPr>
        <w:t>Os maus se curvarão diante dos bons.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recebem aqueles que planejam fazer o bem?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planejam fazer o bem recebem aliança, fidelidade e confiabilidade.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com todo trabalho árduo?</w:t>
      </w:r>
    </w:p>
    <w:p>
      <w:pPr/>
      <w:r>
        <w:rPr>
          <w:lang w:val="pt_PT" w:bidi="pt_PT"/>
        </w:rPr>
      </w:r>
      <w:r>
        <w:rPr>
          <w:lang w:val="pt_PT" w:bidi="pt_PT"/>
        </w:rPr>
        <w:t>Todo trabalho árduo traz lucro.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fonte de vida?</w:t>
      </w:r>
    </w:p>
    <w:p>
      <w:pPr/>
      <w:r>
        <w:rPr>
          <w:lang w:val="pt_PT" w:bidi="pt_PT"/>
        </w:rPr>
      </w:r>
      <w:r>
        <w:rPr>
          <w:lang w:val="pt_PT" w:bidi="pt_PT"/>
        </w:rPr>
        <w:t>O temor de Yahweh é uma fonte de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exalta a tolice?</w:t>
      </w:r>
    </w:p>
    <w:p>
      <w:pPr/>
      <w:r>
        <w:rPr>
          <w:lang w:val="pt_PT" w:bidi="pt_PT"/>
        </w:rPr>
      </w:r>
      <w:r>
        <w:rPr>
          <w:lang w:val="pt_PT" w:bidi="pt_PT"/>
        </w:rPr>
        <w:t>O rápido em se irritar exalta a tolice.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amaldiçoa seu Criador por suas ações?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oprime o pobre amaldiçoa seu Criador.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exalta uma nação?</w:t>
      </w:r>
    </w:p>
    <w:p>
      <w:pPr/>
      <w:r>
        <w:rPr>
          <w:lang w:val="pt_PT" w:bidi="pt_PT"/>
        </w:rPr>
      </w:r>
      <w:r>
        <w:rPr>
          <w:lang w:val="pt_PT" w:bidi="pt_PT"/>
        </w:rPr>
        <w:t>Fazer o que é certo exalta uma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afasta a ira?</w:t>
      </w:r>
    </w:p>
    <w:p>
      <w:pPr/>
      <w:r>
        <w:rPr>
          <w:lang w:val="pt_PT" w:bidi="pt_PT"/>
        </w:rPr>
      </w:r>
      <w:r>
        <w:rPr>
          <w:lang w:val="pt_PT" w:bidi="pt_PT"/>
        </w:rPr>
        <w:t>Uma resposta suave desvia 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Yahweh observa?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observa os maus e os bons.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de um tolo em relação à disciplina de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Um tolo despreza a disciplina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sacrifício Yahweh odeia?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odeia o sacrifício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aguarda quem abandona 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Disciplina severa aguarda quem abandona 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torna o rosto alegre?</w:t>
      </w:r>
    </w:p>
    <w:p>
      <w:pPr/>
      <w:r>
        <w:rPr>
          <w:lang w:val="pt_PT" w:bidi="pt_PT"/>
        </w:rPr>
      </w:r>
      <w:r>
        <w:rPr>
          <w:lang w:val="pt_PT" w:bidi="pt_PT"/>
        </w:rPr>
        <w:t>Um coração alegre deixa o rosto alegre.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melhor do que um grande tesouro com confusão?</w:t>
      </w:r>
    </w:p>
    <w:p>
      <w:pPr/>
      <w:r>
        <w:rPr>
          <w:lang w:val="pt_PT" w:bidi="pt_PT"/>
        </w:rPr>
      </w:r>
      <w:r>
        <w:rPr>
          <w:lang w:val="pt_PT" w:bidi="pt_PT"/>
        </w:rPr>
        <w:t>Um pouco com o temor de Yahweh é melhor do que grande tesouro com confusão.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acalma uma discussão?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é lenta para se irritar acalma uma discussão.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filho sábio traz para seu pai?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sábio traz alegria ao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os planos terem sucesso?</w:t>
      </w:r>
    </w:p>
    <w:p>
      <w:pPr/>
      <w:r>
        <w:rPr>
          <w:lang w:val="pt_PT" w:bidi="pt_PT"/>
        </w:rPr>
      </w:r>
      <w:r>
        <w:rPr>
          <w:lang w:val="pt_PT" w:bidi="pt_PT"/>
        </w:rPr>
        <w:t>Numerosos conselheiros fazem os planos terem sucesso.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derruba?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derruba o legado dos orgulhosos.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aquele que faz o certo antes de responder?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faz o certo reflete antes de responder.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pessoa sábia faz quando alguém a corrige?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sábia presta atenção quando alguém a corrige.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15.33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antes da honra?</w:t>
      </w:r>
    </w:p>
    <w:p>
      <w:pPr/>
      <w:r>
        <w:rPr>
          <w:lang w:val="pt_PT" w:bidi="pt_PT"/>
        </w:rPr>
      </w:r>
      <w:r>
        <w:rPr>
          <w:lang w:val="pt_PT" w:bidi="pt_PT"/>
        </w:rPr>
        <w:t>A humildade vem antes da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todos os caminhos de uma pessoa parecem para si mesma?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caminhos de uma pessoa são puros aos seus próprios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Yahweh fez tudo?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tudo para seu propósito.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iniquidade (pecado) é perdoada?</w:t>
      </w:r>
    </w:p>
    <w:p>
      <w:pPr/>
      <w:r>
        <w:rPr>
          <w:lang w:val="pt_PT" w:bidi="pt_PT"/>
        </w:rPr>
      </w:r>
      <w:r>
        <w:rPr>
          <w:lang w:val="pt_PT" w:bidi="pt_PT"/>
        </w:rPr>
        <w:t>Pela fidelidade e confiabilidade da aliança, a iniquidade (pecado) é perdoada.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Uma vez que uma pessoa planeja seu caminho, o que Yahweh faz?</w:t>
      </w:r>
    </w:p>
    <w:p>
      <w:pPr/>
      <w:r>
        <w:rPr>
          <w:lang w:val="pt_PT" w:bidi="pt_PT"/>
        </w:rPr>
      </w:r>
      <w:r>
        <w:rPr>
          <w:lang w:val="pt_PT" w:bidi="pt_PT"/>
        </w:rPr>
        <w:t>Uma vez que uma pessoa planeja seu caminho, Yahweh dirige seus passos.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trono é estabelecido?</w:t>
      </w:r>
    </w:p>
    <w:p>
      <w:pPr/>
      <w:r>
        <w:rPr>
          <w:lang w:val="pt_PT" w:bidi="pt_PT"/>
        </w:rPr>
      </w:r>
      <w:r>
        <w:rPr>
          <w:lang w:val="pt_PT" w:bidi="pt_PT"/>
        </w:rPr>
        <w:t>Um trono é estabelecido ao fazer o que é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 mensageiro da morte?</w:t>
      </w:r>
    </w:p>
    <w:p>
      <w:pPr/>
      <w:r>
        <w:rPr>
          <w:lang w:val="pt_PT" w:bidi="pt_PT"/>
        </w:rPr>
      </w:r>
      <w:r>
        <w:rPr>
          <w:lang w:val="pt_PT" w:bidi="pt_PT"/>
        </w:rPr>
        <w:t>A ira de um rei é um mensageiro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escolhido mais do que ouro e prata?</w:t>
      </w:r>
    </w:p>
    <w:p>
      <w:pPr/>
      <w:r>
        <w:rPr>
          <w:lang w:val="pt_PT" w:bidi="pt_PT"/>
        </w:rPr>
      </w:r>
      <w:r>
        <w:rPr>
          <w:lang w:val="pt_PT" w:bidi="pt_PT"/>
        </w:rPr>
        <w:t>A sabedoria e o entendimento devem ser escolhidos mais do que o ouro e a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antes de uma queda?</w:t>
      </w:r>
    </w:p>
    <w:p>
      <w:pPr/>
      <w:r>
        <w:rPr>
          <w:lang w:val="pt_PT" w:bidi="pt_PT"/>
        </w:rPr>
      </w:r>
      <w:r>
        <w:rPr>
          <w:lang w:val="pt_PT" w:bidi="pt_PT"/>
        </w:rPr>
        <w:t>Um espírito arrogante vem antes da queda.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encontra o que é bom no que lhe é ensinado?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contempla o que é ensinado encontra o que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o coração do sábio pela sua boca?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do sábio dá discernimento à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que um caminho possa parecer certo para um homem, aonde ele pode levar?</w:t>
      </w:r>
    </w:p>
    <w:p>
      <w:pPr/>
      <w:r>
        <w:rPr>
          <w:lang w:val="pt_PT" w:bidi="pt_PT"/>
        </w:rPr>
      </w:r>
      <w:r>
        <w:rPr>
          <w:lang w:val="pt_PT" w:bidi="pt_PT"/>
        </w:rPr>
        <w:t>Mesmo que um caminho pareça certo para um homem, pode levar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separa amigos próximos?</w:t>
      </w:r>
    </w:p>
    <w:p>
      <w:pPr/>
      <w:r>
        <w:rPr>
          <w:lang w:val="pt_PT" w:bidi="pt_PT"/>
        </w:rPr>
      </w:r>
      <w:r>
        <w:rPr>
          <w:lang w:val="pt_PT" w:bidi="pt_PT"/>
        </w:rPr>
        <w:t>A fofoca separa amigos próximos.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fazendo aquele que pisca o olho?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pisca o olho está tramando coisas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coroa de glória?</w:t>
      </w:r>
    </w:p>
    <w:p>
      <w:pPr/>
      <w:r>
        <w:rPr>
          <w:lang w:val="pt_PT" w:bidi="pt_PT"/>
        </w:rPr>
      </w:r>
      <w:r>
        <w:rPr>
          <w:lang w:val="pt_PT" w:bidi="pt_PT"/>
        </w:rPr>
        <w:t>Os cabelos grisalhos são uma coroa de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mais forte do que aquele que conquista uma cidade?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domina seu espírito é mais forte do que aquele que conquista uma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feita a decisão dos sorteios?</w:t>
      </w:r>
    </w:p>
    <w:p>
      <w:pPr/>
      <w:r>
        <w:rPr>
          <w:lang w:val="pt_PT" w:bidi="pt_PT"/>
        </w:rPr>
      </w:r>
      <w:r>
        <w:rPr>
          <w:lang w:val="pt_PT" w:bidi="pt_PT"/>
        </w:rPr>
        <w:t>A decisão dos sorteios é feita por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servo sábio com um filho vergonhoso?</w:t>
      </w:r>
    </w:p>
    <w:p>
      <w:pPr/>
      <w:r>
        <w:rPr>
          <w:lang w:val="pt_PT" w:bidi="pt_PT"/>
        </w:rPr>
      </w:r>
      <w:r>
        <w:rPr>
          <w:lang w:val="pt_PT" w:bidi="pt_PT"/>
        </w:rPr>
        <w:t>Um servo sábio governa sobre um filho vergonhoso.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um mentiroso presta atenção?</w:t>
      </w:r>
    </w:p>
    <w:p>
      <w:pPr/>
      <w:r>
        <w:rPr>
          <w:lang w:val="pt_PT" w:bidi="pt_PT"/>
        </w:rPr>
      </w:r>
      <w:r>
        <w:rPr>
          <w:lang w:val="pt_PT" w:bidi="pt_PT"/>
        </w:rPr>
        <w:t>Um mentiroso presta atenção àqueles que dizem coisas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aqueles que se alegram com a desgraça?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 alegram com a desgraça não ficarão impunes.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suborno é como uma pedra mágica?</w:t>
      </w:r>
    </w:p>
    <w:p>
      <w:pPr/>
      <w:r>
        <w:rPr>
          <w:lang w:val="pt_PT" w:bidi="pt_PT"/>
        </w:rPr>
      </w:r>
      <w:r>
        <w:rPr>
          <w:lang w:val="pt_PT" w:bidi="pt_PT"/>
        </w:rPr>
        <w:t>Um suborno é como uma pedra mágica porque quem o dá tem sucesso onde quer que vá.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mesmo o que não afeta profundamente um tolo?</w:t>
      </w:r>
    </w:p>
    <w:p>
      <w:pPr/>
      <w:r>
        <w:rPr>
          <w:lang w:val="pt_PT" w:bidi="pt_PT"/>
        </w:rPr>
      </w:r>
      <w:r>
        <w:rPr>
          <w:lang w:val="pt_PT" w:bidi="pt_PT"/>
        </w:rPr>
        <w:t>Até mesmo cem golpes não conseguem afetar profundamente um 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pior do que encontrar uma ursa roubada de seus filhotes?</w:t>
      </w:r>
    </w:p>
    <w:p>
      <w:pPr/>
      <w:r>
        <w:rPr>
          <w:lang w:val="pt_PT" w:bidi="pt_PT"/>
        </w:rPr>
      </w:r>
      <w:r>
        <w:rPr>
          <w:lang w:val="pt_PT" w:bidi="pt_PT"/>
        </w:rPr>
        <w:t>Encontrar um tolo em sua tolice é pior do que encontrar uma ursa roubada de seus filhotes.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deve fazer antes de uma disputa começar?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deve se afastar antes que uma disputa comece.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são ímpias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absolve os ímpios ou condena os que fazem o bem é ímpia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homem insensato?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insensato faz promessas vinculativas para as dívidas de seu vizinho.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uma pessoa cair em calamidade?</w:t>
      </w:r>
    </w:p>
    <w:p>
      <w:pPr/>
      <w:r>
        <w:rPr>
          <w:lang w:val="pt_PT" w:bidi="pt_PT"/>
        </w:rPr>
      </w:r>
      <w:r>
        <w:rPr>
          <w:lang w:val="pt_PT" w:bidi="pt_PT"/>
        </w:rPr>
        <w:t>Uma língua maldosa faz uma pessoa cair em calamidade.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 bom remédio?</w:t>
      </w:r>
    </w:p>
    <w:p>
      <w:pPr/>
      <w:r>
        <w:rPr>
          <w:lang w:val="pt_PT" w:bidi="pt_PT"/>
        </w:rPr>
      </w:r>
      <w:r>
        <w:rPr>
          <w:lang w:val="pt_PT" w:bidi="pt_PT"/>
        </w:rPr>
        <w:t>Um coração alegre é um bom remédio.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 filho tolo para seu pai e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tolo é uma tristeza para seu pai e amargura para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tolo pode ser considerado sábio?</w:t>
      </w:r>
    </w:p>
    <w:p>
      <w:pPr/>
      <w:r>
        <w:rPr>
          <w:lang w:val="pt_PT" w:bidi="pt_PT"/>
        </w:rPr>
      </w:r>
      <w:r>
        <w:rPr>
          <w:lang w:val="pt_PT" w:bidi="pt_PT"/>
        </w:rPr>
        <w:t>Um tolo pode ser considerado sábio se mantiver silêncio.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 tolo não encontra prazer?</w:t>
      </w:r>
    </w:p>
    <w:p>
      <w:pPr/>
      <w:r>
        <w:rPr>
          <w:lang w:val="pt_PT" w:bidi="pt_PT"/>
        </w:rPr>
      </w:r>
      <w:r>
        <w:rPr>
          <w:lang w:val="pt_PT" w:bidi="pt_PT"/>
        </w:rPr>
        <w:t>Um tolo não encontra prazer em entender.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com uma pessoa ímpia?</w:t>
      </w:r>
    </w:p>
    <w:p>
      <w:pPr/>
      <w:r>
        <w:rPr>
          <w:lang w:val="pt_PT" w:bidi="pt_PT"/>
        </w:rPr>
      </w:r>
      <w:r>
        <w:rPr>
          <w:lang w:val="pt_PT" w:bidi="pt_PT"/>
        </w:rPr>
        <w:t>Desprezo, vergonha e reprovação vêm com uma pessoa ímpia.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lábios de um tolo lhe trazem?</w:t>
      </w:r>
    </w:p>
    <w:p>
      <w:pPr/>
      <w:r>
        <w:rPr>
          <w:lang w:val="pt_PT" w:bidi="pt_PT"/>
        </w:rPr>
      </w:r>
      <w:r>
        <w:rPr>
          <w:lang w:val="pt_PT" w:bidi="pt_PT"/>
        </w:rPr>
        <w:t>Os lábios de um tolo trazem-lhe conflito.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são como petiscos deliciosos?</w:t>
      </w:r>
    </w:p>
    <w:p>
      <w:pPr/>
      <w:r>
        <w:rPr>
          <w:lang w:val="pt_PT" w:bidi="pt_PT"/>
        </w:rPr>
      </w:r>
      <w:r>
        <w:rPr>
          <w:lang w:val="pt_PT" w:bidi="pt_PT"/>
        </w:rPr>
        <w:t>As palavras de um fofoqueiro são como petiscos deliciosos.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torre forte?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Yahweh é uma torre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de uma pessoa antes de sua queda?</w:t>
      </w:r>
    </w:p>
    <w:p>
      <w:pPr/>
      <w:r>
        <w:rPr>
          <w:lang w:val="pt_PT" w:bidi="pt_PT"/>
        </w:rPr>
      </w:r>
      <w:r>
        <w:rPr>
          <w:lang w:val="pt_PT" w:bidi="pt_PT"/>
        </w:rPr>
        <w:t>Antes de sua queda, o coração de uma pessoa é orgulhoso.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algo muito difícil de suportar?</w:t>
      </w:r>
    </w:p>
    <w:p>
      <w:pPr/>
      <w:r>
        <w:rPr>
          <w:lang w:val="pt_PT" w:bidi="pt_PT"/>
        </w:rPr>
      </w:r>
      <w:r>
        <w:rPr>
          <w:lang w:val="pt_PT" w:bidi="pt_PT"/>
        </w:rPr>
        <w:t>Um espírito quebrado é algo muito difícil de suportar.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parece certo à primeira vista?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 a apresentar seu caso parece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difícil de conquistar do que uma cidade forte?</w:t>
      </w:r>
    </w:p>
    <w:p>
      <w:pPr/>
      <w:r>
        <w:rPr>
          <w:lang w:val="pt_PT" w:bidi="pt_PT"/>
        </w:rPr>
      </w:r>
      <w:r>
        <w:rPr>
          <w:lang w:val="pt_PT" w:bidi="pt_PT"/>
        </w:rPr>
        <w:t>Um irmão ofendido é mais difícil de conquistar do que uma cidade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poderes da língua?</w:t>
      </w:r>
    </w:p>
    <w:p>
      <w:pPr/>
      <w:r>
        <w:rPr>
          <w:lang w:val="pt_PT" w:bidi="pt_PT"/>
        </w:rPr>
      </w:r>
      <w:r>
        <w:rPr>
          <w:lang w:val="pt_PT" w:bidi="pt_PT"/>
        </w:rPr>
        <w:t>A morte e a vida estão no poder da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rica responde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rica responde aos outros de forma rude.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deve ter além do desejo?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deve ter conhecimento além do desejo.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 uma pessoa que é uma falsa testemunha?</w:t>
      </w:r>
    </w:p>
    <w:p>
      <w:pPr/>
      <w:r>
        <w:rPr>
          <w:lang w:val="pt_PT" w:bidi="pt_PT"/>
        </w:rPr>
      </w:r>
      <w:r>
        <w:rPr>
          <w:lang w:val="pt_PT" w:bidi="pt_PT"/>
        </w:rPr>
        <w:t>Uma falsa testemunha não ficará impune.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um homem pobre chama seus amigos?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 homem pobre chama seus amigos, eles desaparecem.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uma pessoa que ama sua própria alma?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ama a própria alma adquire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com discrição faz quando ofendida?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com discrição ignora uma ofensa.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um gotejar constante de água?</w:t>
      </w:r>
    </w:p>
    <w:p>
      <w:pPr/>
      <w:r>
        <w:rPr>
          <w:lang w:val="pt_PT" w:bidi="pt_PT"/>
        </w:rPr>
      </w:r>
      <w:r>
        <w:rPr>
          <w:lang w:val="pt_PT" w:bidi="pt_PT"/>
        </w:rPr>
        <w:t>Uma esposa briguenta é como um gotejar constante de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vem uma esposa prudente?</w:t>
      </w:r>
    </w:p>
    <w:p>
      <w:pPr/>
      <w:r>
        <w:rPr>
          <w:lang w:val="pt_PT" w:bidi="pt_PT"/>
        </w:rPr>
      </w:r>
      <w:r>
        <w:rPr>
          <w:lang w:val="pt_PT" w:bidi="pt_PT"/>
        </w:rPr>
        <w:t>Uma esposa prudente (sábia) é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empresta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bondoso com os pobres empresta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terá que ser resgatado uma segunda vez?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 temperamento quente (irritada) terá que ser resgatada uma segunda vez.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pode se tornar sábia até o fim de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pode se tornar sábia ao final de sua vida ouvindo conselhos e aceitando instruções.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leva as pessoas à vida?</w:t>
      </w:r>
    </w:p>
    <w:p>
      <w:pPr/>
      <w:r>
        <w:rPr>
          <w:lang w:val="pt_PT" w:bidi="pt_PT"/>
        </w:rPr>
      </w:r>
      <w:r>
        <w:rPr>
          <w:lang w:val="pt_PT" w:bidi="pt_PT"/>
        </w:rPr>
        <w:t>A honra a Yahweh leva as pessoas à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preguiçoso é incapaz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Um preguiçoso é incapaz de levar a mão do prato à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traz uma criança que rouba seu pai e expulsa sua mãe?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que rouba seu pai e expulsa sua mãe traz vergonha e desonra.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19.28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torna a justiça uma zombaria?</w:t>
      </w:r>
    </w:p>
    <w:p>
      <w:pPr/>
      <w:r>
        <w:rPr>
          <w:lang w:val="pt_PT" w:bidi="pt_PT"/>
        </w:rPr>
      </w:r>
      <w:r>
        <w:rPr>
          <w:lang w:val="pt_PT" w:bidi="pt_PT"/>
        </w:rPr>
        <w:t>Uma testemunha corrupta faz da justiça uma zombaria.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alguém que irrita o rei?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irrita o rei perde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todo tolo se mete?</w:t>
      </w:r>
    </w:p>
    <w:p>
      <w:pPr/>
      <w:r>
        <w:rPr>
          <w:lang w:val="pt_PT" w:bidi="pt_PT"/>
        </w:rPr>
      </w:r>
      <w:r>
        <w:rPr>
          <w:lang w:val="pt_PT" w:bidi="pt_PT"/>
        </w:rPr>
        <w:t>Todo tolo entra em uma discussão.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é difícil de encontrar?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fiel é difícil de encontrar.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algo que ninguém pode dizer sobre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pode dizer de si mesmo: “Mantive meu coração limpo; estou livre do pecado”.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até um jovem é conhecido?</w:t>
      </w:r>
    </w:p>
    <w:p>
      <w:pPr/>
      <w:r>
        <w:rPr>
          <w:lang w:val="pt_PT" w:bidi="pt_PT"/>
        </w:rPr>
      </w:r>
      <w:r>
        <w:rPr>
          <w:lang w:val="pt_PT" w:bidi="pt_PT"/>
        </w:rPr>
        <w:t>Até um jovem é conhecido por suas 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Amar o que leva uma pessoa à pobreza?</w:t>
      </w:r>
    </w:p>
    <w:p>
      <w:pPr/>
      <w:r>
        <w:rPr>
          <w:lang w:val="pt_PT" w:bidi="pt_PT"/>
        </w:rPr>
      </w:r>
      <w:r>
        <w:rPr>
          <w:lang w:val="pt_PT" w:bidi="pt_PT"/>
        </w:rPr>
        <w:t>Amar o sono leva uma pessoa à pobreza.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uma joia preciosa?</w:t>
      </w:r>
    </w:p>
    <w:p>
      <w:pPr/>
      <w:r>
        <w:rPr>
          <w:lang w:val="pt_PT" w:bidi="pt_PT"/>
        </w:rPr>
      </w:r>
      <w:r>
        <w:rPr>
          <w:lang w:val="pt_PT" w:bidi="pt_PT"/>
        </w:rPr>
        <w:t>Lábios de conhecimento são como uma joia preciosa.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sabor depois do pão ganho por meio de engano?</w:t>
      </w:r>
    </w:p>
    <w:p>
      <w:pPr/>
      <w:r>
        <w:rPr>
          <w:lang w:val="pt_PT" w:bidi="pt_PT"/>
        </w:rPr>
      </w:r>
      <w:r>
        <w:rPr>
          <w:lang w:val="pt_PT" w:bidi="pt_PT"/>
        </w:rPr>
        <w:t>O pão ganho por engano tem gosto de cascalho depois.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uma pessoa que amaldiçoa seu pai ou mãe?</w:t>
      </w:r>
    </w:p>
    <w:p>
      <w:pPr/>
      <w:r>
        <w:rPr>
          <w:lang w:val="pt_PT" w:bidi="pt_PT"/>
        </w:rPr>
      </w:r>
      <w:r>
        <w:rPr>
          <w:lang w:val="pt_PT" w:bidi="pt_PT"/>
        </w:rPr>
        <w:t>Quem amaldiçoa seu pai ou sua mãe terá sua lâmpada apagada.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tentar retribuir alguém por um erro, o que uma pessoa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Em vez de tentar retribuir alguém, uma pessoa deve esperar que Yahweh o resgate.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armadilha fazer precipitadamente?</w:t>
      </w:r>
    </w:p>
    <w:p>
      <w:pPr/>
      <w:r>
        <w:rPr>
          <w:lang w:val="pt_PT" w:bidi="pt_PT"/>
        </w:rPr>
      </w:r>
      <w:r>
        <w:rPr>
          <w:lang w:val="pt_PT" w:bidi="pt_PT"/>
        </w:rPr>
        <w:t>É uma armadilha fazer um voto precipitadamente.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preserva o rei?</w:t>
      </w:r>
    </w:p>
    <w:p>
      <w:pPr/>
      <w:r>
        <w:rPr>
          <w:lang w:val="pt_PT" w:bidi="pt_PT"/>
        </w:rPr>
      </w:r>
      <w:r>
        <w:rPr>
          <w:lang w:val="pt_PT" w:bidi="pt_PT"/>
        </w:rPr>
        <w:t>A fidelidade e a confiança preservam 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20.29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glória dos jovens?</w:t>
      </w:r>
    </w:p>
    <w:p>
      <w:pPr/>
      <w:r>
        <w:rPr>
          <w:lang w:val="pt_PT" w:bidi="pt_PT"/>
        </w:rPr>
      </w:r>
      <w:r>
        <w:rPr>
          <w:lang w:val="pt_PT" w:bidi="pt_PT"/>
        </w:rPr>
        <w:t>A glória dos jovens é a sua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direciona para onde ele quiser?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dirige o coração de um rei para onde ele quiser.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aceitável para Yahweh do que o sacrifício?</w:t>
      </w:r>
    </w:p>
    <w:p>
      <w:pPr/>
      <w:r>
        <w:rPr>
          <w:lang w:val="pt_PT" w:bidi="pt_PT"/>
        </w:rPr>
      </w:r>
      <w:r>
        <w:rPr>
          <w:lang w:val="pt_PT" w:bidi="pt_PT"/>
        </w:rPr>
        <w:t>Fazer o que é certo e justo é mais aceitável para Yahweh do que sacrifício.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alguém que adquire riquezas por uma língua mentirosa?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adquire riquezas por uma língua mentirosa é morto por essa armadilha.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ímpios são varridos?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são varridos porque se recusam a fazer o que é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é visto aos olhos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A bondade não é vista nos olhos dos ímpios.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aprende sabedoria quando um zombador é punido?</w:t>
      </w:r>
    </w:p>
    <w:p>
      <w:pPr/>
      <w:r>
        <w:rPr>
          <w:lang w:val="pt_PT" w:bidi="pt_PT"/>
        </w:rPr>
      </w:r>
      <w:r>
        <w:rPr>
          <w:lang w:val="pt_PT" w:bidi="pt_PT"/>
        </w:rPr>
        <w:t>O ignorante aprende a sabedoria quando um zombador é punido.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presente secreto realiza?</w:t>
      </w:r>
    </w:p>
    <w:p>
      <w:pPr/>
      <w:r>
        <w:rPr>
          <w:lang w:val="pt_PT" w:bidi="pt_PT"/>
        </w:rPr>
      </w:r>
      <w:r>
        <w:rPr>
          <w:lang w:val="pt_PT" w:bidi="pt_PT"/>
        </w:rPr>
        <w:t>Um presente secreto apazigua a raiva.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descansa aquele que se desvia do entendimento?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desvia do entendimento repousa na assembleia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é melhor viver do que com uma esposa reclamando?</w:t>
      </w:r>
    </w:p>
    <w:p>
      <w:pPr/>
      <w:r>
        <w:rPr>
          <w:lang w:val="pt_PT" w:bidi="pt_PT"/>
        </w:rPr>
      </w:r>
      <w:r>
        <w:rPr>
          <w:lang w:val="pt_PT" w:bidi="pt_PT"/>
        </w:rPr>
        <w:t>É melhor viver no deserto do que com uma esposa reclamando.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homem sábio é capaz de derrubar?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sábio é capaz de derrubar a fortaleza da cidade dos poderosos.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nome para uma pessoa orgulhosa e arrogante?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orgulhosa e arrogante é chamada de "zombadora".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sacrifício é detestável?</w:t>
      </w:r>
    </w:p>
    <w:p>
      <w:pPr/>
      <w:r>
        <w:rPr>
          <w:lang w:val="pt_PT" w:bidi="pt_PT"/>
        </w:rPr>
      </w:r>
      <w:r>
        <w:rPr>
          <w:lang w:val="pt_PT" w:bidi="pt_PT"/>
        </w:rPr>
        <w:t>O sacrifício dos ímpios é detestável.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pode resistir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Nenhuma sabedoria, entendimento ou conselho pode resistir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dá a vitória no dia da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dá a vitória no dia da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ricos e os pobres têm em comum?</w:t>
      </w:r>
    </w:p>
    <w:p>
      <w:pPr/>
      <w:r>
        <w:rPr>
          <w:lang w:val="pt_PT" w:bidi="pt_PT"/>
        </w:rPr>
      </w:r>
      <w:r>
        <w:rPr>
          <w:lang w:val="pt_PT" w:bidi="pt_PT"/>
        </w:rPr>
        <w:t>Yahweh é o criador tanto dos ricos quanto dos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servem as recompensas: as riquezas, a honra e a vida?</w:t>
      </w:r>
    </w:p>
    <w:p>
      <w:pPr/>
      <w:r>
        <w:rPr>
          <w:lang w:val="pt_PT" w:bidi="pt_PT"/>
        </w:rPr>
      </w:r>
      <w:r>
        <w:rPr>
          <w:lang w:val="pt_PT" w:bidi="pt_PT"/>
        </w:rPr>
        <w:t>Para a humildade e temor de Yahweh é que servem as recompensas das riquezas, honra 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uma criança é ensinada no caminho em que deve andar, o que ela não fará quando envelhecer?</w:t>
      </w:r>
    </w:p>
    <w:p>
      <w:pPr/>
      <w:r>
        <w:rPr>
          <w:lang w:val="pt_PT" w:bidi="pt_PT"/>
        </w:rPr>
      </w:r>
      <w:r>
        <w:rPr>
          <w:lang w:val="pt_PT" w:bidi="pt_PT"/>
        </w:rPr>
        <w:t>Se uma criança é ensinada no caminho em que deve andar, não se desviará dessa instrução quando envelhecer.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relação entre quem toma emprestado e quem empresta?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toma emprestado é escravo daquele que empresta.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22:10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cessará se o zombador for expulso?</w:t>
      </w:r>
    </w:p>
    <w:p>
      <w:pPr/>
      <w:r>
        <w:rPr>
          <w:lang w:val="pt_PT" w:bidi="pt_PT"/>
        </w:rPr>
      </w:r>
      <w:r>
        <w:rPr>
          <w:lang w:val="pt_PT" w:bidi="pt_PT"/>
        </w:rPr>
        <w:t>As contendas, disputas e insultos cessarão se o zombador for expulso.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desculpa uma pessoa preguiçosa usa?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preguiçosa diz que há um leão nas ruas como desculpa.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caem por uma adúltera provocam?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caem por uma adúltera provocam a ira de Yahweh contra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afasta a tolice de uma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A vara da disciplina afasta a tolice de uma criança.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uma pessoa deve confiar?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deve confiar em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ser feito aos pobres e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Os pobres e necessitados não devem ser roubados ou oprimidos.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àqueles que roubam 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tirará a vida daqueles que roubam 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uma pessoa não deve fazer amizade com alguém dominado pela raiva?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fazer amizade com alguém dominado pela raiva, pois aprenderá seus caminhos e ficará presa em uma armadilha.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pode perder se não conseguir pagar suas dívidas?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pode perder sua cama se não conseguir pagar suas dívidas.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ser removido?</w:t>
      </w:r>
    </w:p>
    <w:p>
      <w:pPr/>
      <w:r>
        <w:rPr>
          <w:lang w:val="pt_PT" w:bidi="pt_PT"/>
        </w:rPr>
      </w:r>
      <w:r>
        <w:rPr>
          <w:lang w:val="pt_PT" w:bidi="pt_PT"/>
        </w:rPr>
        <w:t>A antiga pedra de limite estabelecida pelos pais não deve ser removida.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uma pessoa deve observar cuidadosamente o que está diante dela?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uma pessoa se senta para comer com um governante, deve observar cuidadosamente o que está diante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Uma pessoa sábia sabe quando parar de fazer o quê?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sábia sabe quando parar de trabalhar demais para tentar ficar rica.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uma pessoa fixa os olhos no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uma pessoa fixa os olhos no dinheiro, ele desaparece.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coração de um homem mau não está com você quando ele te convida para comer e beber?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um homem mau não está com você porque ele calcula o preço da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tolo reage a palavras sábias?</w:t>
      </w:r>
    </w:p>
    <w:p>
      <w:pPr/>
      <w:r>
        <w:rPr>
          <w:lang w:val="pt_PT" w:bidi="pt_PT"/>
        </w:rPr>
      </w:r>
      <w:r>
        <w:rPr>
          <w:lang w:val="pt_PT" w:bidi="pt_PT"/>
        </w:rPr>
        <w:t>Um tolo despreza palavras sábias.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defenderá a causa dos órfãos?</w:t>
      </w:r>
    </w:p>
    <w:p>
      <w:pPr/>
      <w:r>
        <w:rPr>
          <w:lang w:val="pt_PT" w:bidi="pt_PT"/>
        </w:rPr>
      </w:r>
      <w:r>
        <w:rPr>
          <w:lang w:val="pt_PT" w:bidi="pt_PT"/>
        </w:rPr>
        <w:t>O seu forte Redentor defenderá a causa dos órfãos.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ser negado a uma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A disciplina não deve ser negada a uma criança.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o íntimo de um pai se alegrar?</w:t>
      </w:r>
    </w:p>
    <w:p>
      <w:pPr/>
      <w:r>
        <w:rPr>
          <w:lang w:val="pt_PT" w:bidi="pt_PT"/>
        </w:rPr>
      </w:r>
      <w:r>
        <w:rPr>
          <w:lang w:val="pt_PT" w:bidi="pt_PT"/>
        </w:rPr>
        <w:t>Quando seu filho fala o que é certo, o íntimo de um pai se alegra.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uma pessoa não deve se associar?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se associar com bêbados ou comilões glutões.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deve comprar?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deve comprar a verdade, a sabedoria, a disciplina e o entendimento.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filho deve dar ao seu pai?</w:t>
      </w:r>
    </w:p>
    <w:p>
      <w:pPr/>
      <w:r>
        <w:rPr>
          <w:lang w:val="pt_PT" w:bidi="pt_PT"/>
        </w:rPr>
      </w:r>
      <w:r>
        <w:rPr>
          <w:lang w:val="pt_PT" w:bidi="pt_PT"/>
        </w:rPr>
        <w:t>Um filho deve dar seu coração ao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esposa de outro homem aumenta entre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de outro homem aumenta o número de traidores entre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tem aflição e brigas?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demora no vinho tem aflição e brigas.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veem os olhos de quem olha para o vinho quando está vermelho?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olha para o vinho quando está vermelho vê coisas estranhas.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bêbado diz que fará quando acordar?</w:t>
      </w:r>
    </w:p>
    <w:p>
      <w:pPr/>
      <w:r>
        <w:rPr>
          <w:lang w:val="pt_PT" w:bidi="pt_PT"/>
        </w:rPr>
      </w:r>
      <w:r>
        <w:rPr>
          <w:lang w:val="pt_PT" w:bidi="pt_PT"/>
        </w:rPr>
        <w:t>O bêbado diz que buscará outra bebida quando acordar.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uma pessoa não deve ter inveja?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ter inveja daqueles que são maus.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uma casa é estabelecida?</w:t>
      </w:r>
    </w:p>
    <w:p>
      <w:pPr/>
      <w:r>
        <w:rPr>
          <w:lang w:val="pt_PT" w:bidi="pt_PT"/>
        </w:rPr>
      </w:r>
      <w:r>
        <w:rPr>
          <w:lang w:val="pt_PT" w:bidi="pt_PT"/>
        </w:rPr>
        <w:t>Pelo entendimento, uma casa é estabelecida.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melhor do que uma pessoa forte?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tem conhecimento é melhor do que uma pessoa que é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chamam uma pessoa que planeja fazer o mal?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chamam uma pessoa que planeja fazer o mal de mestre dos esquemas.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força de uma pessoa é mostrada como pequena?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uma pessoa mostra sua covardia no dia da dificuldade, ela mostra que sua força é pequena.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dá a cada pessoa?</w:t>
      </w:r>
    </w:p>
    <w:p>
      <w:pPr/>
      <w:r>
        <w:rPr>
          <w:lang w:val="pt_PT" w:bidi="pt_PT"/>
        </w:rPr>
      </w:r>
      <w:r>
        <w:rPr>
          <w:lang w:val="pt_PT" w:bidi="pt_PT"/>
        </w:rPr>
        <w:t>Deus dá a cada pessoa o que ela merece.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ímpios esperam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espreitam para atacar a casa dos que fazem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se uma pessoa comemorar quando seu inimigo cair?</w:t>
      </w:r>
    </w:p>
    <w:p>
      <w:pPr/>
      <w:r>
        <w:rPr>
          <w:lang w:val="pt_PT" w:bidi="pt_PT"/>
        </w:rPr>
      </w:r>
      <w:r>
        <w:rPr>
          <w:lang w:val="pt_PT" w:bidi="pt_PT"/>
        </w:rPr>
        <w:t>Yahweh verá e desaprovará, e afastará sua ira do inimigo.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lâmpada dos ímpios?</w:t>
      </w:r>
    </w:p>
    <w:p>
      <w:pPr/>
      <w:r>
        <w:rPr>
          <w:lang w:val="pt_PT" w:bidi="pt_PT"/>
        </w:rPr>
      </w:r>
      <w:r>
        <w:rPr>
          <w:lang w:val="pt_PT" w:bidi="pt_PT"/>
        </w:rPr>
        <w:t>A lâmpada dos ímpios se apaga.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uma pessoa não deve se associar?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se associar com aqueles que se rebelam contra 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 que diz ao culpado: “Você está certo”?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será amaldiçoada pelas pessoas e odiada pelas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um beijo nos lábios?</w:t>
      </w:r>
    </w:p>
    <w:p>
      <w:pPr/>
      <w:r>
        <w:rPr>
          <w:lang w:val="pt_PT" w:bidi="pt_PT"/>
        </w:rPr>
      </w:r>
      <w:r>
        <w:rPr>
          <w:lang w:val="pt_PT" w:bidi="pt_PT"/>
        </w:rPr>
        <w:t>Uma resposta honesta é como um beijo nos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não deve dizer sobre seu vizinho?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dizer que vai retribuir ao seu vizinho pelo que ele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era o campo do homem preguiçoso?</w:t>
      </w:r>
    </w:p>
    <w:p>
      <w:pPr/>
      <w:r>
        <w:rPr>
          <w:lang w:val="pt_PT" w:bidi="pt_PT"/>
        </w:rPr>
      </w:r>
      <w:r>
        <w:rPr>
          <w:lang w:val="pt_PT" w:bidi="pt_PT"/>
        </w:rPr>
        <w:t>No campo do preguiçoso, os espinhos cresceram, o chão tinha urtigas e o muro estava derrubado.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vem sobre o homem preguiçoso como um ladrão?</w:t>
      </w:r>
    </w:p>
    <w:p>
      <w:pPr/>
      <w:r>
        <w:rPr>
          <w:lang w:val="pt_PT" w:bidi="pt_PT"/>
        </w:rPr>
      </w:r>
      <w:r>
        <w:rPr>
          <w:lang w:val="pt_PT" w:bidi="pt_PT"/>
        </w:rPr>
        <w:t>A pobreza chega ao homem preguiçoso como um ladrão.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autor deste provérbio?</w:t>
      </w:r>
    </w:p>
    <w:p>
      <w:pPr/>
      <w:r>
        <w:rPr>
          <w:lang w:val="pt_PT" w:bidi="pt_PT"/>
        </w:rPr>
      </w:r>
      <w:r>
        <w:rPr>
          <w:lang w:val="pt_PT" w:bidi="pt_PT"/>
        </w:rPr>
        <w:t>O rei Salomão foi o autor deste provérbio.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glória de Deus fazer?</w:t>
      </w:r>
    </w:p>
    <w:p>
      <w:pPr/>
      <w:r>
        <w:rPr>
          <w:lang w:val="pt_PT" w:bidi="pt_PT"/>
        </w:rPr>
      </w:r>
      <w:r>
        <w:rPr>
          <w:lang w:val="pt_PT" w:bidi="pt_PT"/>
        </w:rPr>
        <w:t>É a glória de Deus ocultar um assunto.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trono do rei é estabelecido?</w:t>
      </w:r>
    </w:p>
    <w:p>
      <w:pPr/>
      <w:r>
        <w:rPr>
          <w:lang w:val="pt_PT" w:bidi="pt_PT"/>
        </w:rPr>
      </w:r>
      <w:r>
        <w:rPr>
          <w:lang w:val="pt_PT" w:bidi="pt_PT"/>
        </w:rPr>
        <w:t>Ao remover os ímpios da presença do rei, o trono do rei é estabelecido.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melhor do que estar no lugar designado para os grandes?</w:t>
      </w:r>
    </w:p>
    <w:p>
      <w:pPr/>
      <w:r>
        <w:rPr>
          <w:lang w:val="pt_PT" w:bidi="pt_PT"/>
        </w:rPr>
      </w:r>
      <w:r>
        <w:rPr>
          <w:lang w:val="pt_PT" w:bidi="pt_PT"/>
        </w:rPr>
        <w:t>Esperar que o rei diga a você: “Suba aqui” é melhor do que ficar no lugar designado para os grandes.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você testemunhou algo sobre seu vizinho, por que não deve se apressar em levar isso a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Você não deve ser rápido em levar isso a julgamento porque seu vizinho pode envergonhá-lo.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mensageiro fiel por seus mestres?</w:t>
      </w:r>
    </w:p>
    <w:p>
      <w:pPr/>
      <w:r>
        <w:rPr>
          <w:lang w:val="pt_PT" w:bidi="pt_PT"/>
        </w:rPr>
      </w:r>
      <w:r>
        <w:rPr>
          <w:lang w:val="pt_PT" w:bidi="pt_PT"/>
        </w:rPr>
        <w:t>Um mensageiro fiel refresca a alma de seus mestres.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um governante pode ser persuadido?</w:t>
      </w:r>
    </w:p>
    <w:p>
      <w:pPr/>
      <w:r>
        <w:rPr>
          <w:lang w:val="pt_PT" w:bidi="pt_PT"/>
        </w:rPr>
      </w:r>
      <w:r>
        <w:rPr>
          <w:lang w:val="pt_PT" w:bidi="pt_PT"/>
        </w:rPr>
        <w:t>Com paciência, um governante pode ser persuadido.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seu vizinho poderia se cansar de você?</w:t>
      </w:r>
    </w:p>
    <w:p>
      <w:pPr/>
      <w:r>
        <w:rPr>
          <w:lang w:val="pt_PT" w:bidi="pt_PT"/>
        </w:rPr>
      </w:r>
      <w:r>
        <w:rPr>
          <w:lang w:val="pt_PT" w:bidi="pt_PT"/>
        </w:rPr>
        <w:t>Seu vizinho pode se cansar de você se você visitar a casa dele com muita frequência.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um pé que escorrega?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infiel em quem você confia é como um pé que escorrega.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você deve fazer pelo seu inimigo?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dar comida para o seu inimigo comer e água para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por aquele que dá comida e bebida ao seu inimigo?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recompensará aquele que dá comida e bebida ao seu inimigo.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cai sobre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Uma maldição sem motivo não cai sobre uma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se tornará se ela se juntar à insensatez de um tolo?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se junta à tolice de um tolo se tornará um 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cortar os próprios pés?</w:t>
      </w:r>
    </w:p>
    <w:p>
      <w:pPr/>
      <w:r>
        <w:rPr>
          <w:lang w:val="pt_PT" w:bidi="pt_PT"/>
        </w:rPr>
      </w:r>
      <w:r>
        <w:rPr>
          <w:lang w:val="pt_PT" w:bidi="pt_PT"/>
        </w:rPr>
        <w:t>Enviar uma mensagem pela mão de um tolo é como cortar os próprios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contrata um tolo é como o quê?</w:t>
      </w:r>
    </w:p>
    <w:p>
      <w:pPr/>
      <w:r>
        <w:rPr>
          <w:lang w:val="pt_PT" w:bidi="pt_PT"/>
        </w:rPr>
      </w:r>
      <w:r>
        <w:rPr>
          <w:lang w:val="pt_PT" w:bidi="pt_PT"/>
        </w:rPr>
        <w:t>Quem contrata um tolo é como um arqueiro que fere a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tolo é como um cão que volta ao seu vômito?</w:t>
      </w:r>
    </w:p>
    <w:p>
      <w:pPr/>
      <w:r>
        <w:rPr>
          <w:lang w:val="pt_PT" w:bidi="pt_PT"/>
        </w:rPr>
      </w:r>
      <w:r>
        <w:rPr>
          <w:lang w:val="pt_PT" w:bidi="pt_PT"/>
        </w:rPr>
        <w:t>Um tolo é como um cão que volta ao seu vômito, pois um tolo repete sua insensatez.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uma porta girando em suas dobradiças?</w:t>
      </w:r>
    </w:p>
    <w:p>
      <w:pPr/>
      <w:r>
        <w:rPr>
          <w:lang w:val="pt_PT" w:bidi="pt_PT"/>
        </w:rPr>
      </w:r>
      <w:r>
        <w:rPr>
          <w:lang w:val="pt_PT" w:bidi="pt_PT"/>
        </w:rPr>
        <w:t>Uma porta girando em suas dobradiças é como uma pessoa preguiçosa em sua cama.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preguiçosa se vê aos seus próprios olhos?</w:t>
      </w:r>
    </w:p>
    <w:p>
      <w:pPr/>
      <w:r>
        <w:rPr>
          <w:lang w:val="pt_PT" w:bidi="pt_PT"/>
        </w:rPr>
      </w:r>
      <w:r>
        <w:rPr>
          <w:lang w:val="pt_PT" w:bidi="pt_PT"/>
        </w:rPr>
        <w:t>Um preguiçoso parece mais sábio aos seus próprios olhos do que sete homens com discernimento.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diz depois de enganar seu vizinho?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diz: "Eu não estava contando uma piada?" depois de enganar seu vizinho.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briguenta acende?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briguenta acende contendas.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disfarça o fato de que odeia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odeia os outros disfarça isso com seus lábios.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que cava um buraco?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cava um buraco cairá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boca bajuladora traz?</w:t>
      </w:r>
    </w:p>
    <w:p>
      <w:pPr/>
      <w:r>
        <w:rPr>
          <w:lang w:val="pt_PT" w:bidi="pt_PT"/>
        </w:rPr>
      </w:r>
      <w:r>
        <w:rPr>
          <w:lang w:val="pt_PT" w:bidi="pt_PT"/>
        </w:rPr>
        <w:t>Uma boca bajuladora traz ruína.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uma pessoa não deve se gabar do amanhã?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não deve se gabar do amanhã porque não sabe o que o dia pode trazer.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pesado que o peso da areia?</w:t>
      </w:r>
    </w:p>
    <w:p>
      <w:pPr/>
      <w:r>
        <w:rPr>
          <w:lang w:val="pt_PT" w:bidi="pt_PT"/>
        </w:rPr>
      </w:r>
      <w:r>
        <w:rPr>
          <w:lang w:val="pt_PT" w:bidi="pt_PT"/>
        </w:rPr>
        <w:t>A provocação de um tolo é mais pesada que o peso da areia.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inimigo pode fazer para enganá-lo?</w:t>
      </w:r>
    </w:p>
    <w:p>
      <w:pPr/>
      <w:r>
        <w:rPr>
          <w:lang w:val="pt_PT" w:bidi="pt_PT"/>
        </w:rPr>
      </w:r>
      <w:r>
        <w:rPr>
          <w:lang w:val="pt_PT" w:bidi="pt_PT"/>
        </w:rPr>
        <w:t>Um inimigo pode beijá-lo profusamente para enganá-lo.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toda coisa amarga é doce?</w:t>
      </w:r>
    </w:p>
    <w:p>
      <w:pPr/>
      <w:r>
        <w:rPr>
          <w:lang w:val="pt_PT" w:bidi="pt_PT"/>
        </w:rPr>
      </w:r>
      <w:r>
        <w:rPr>
          <w:lang w:val="pt_PT" w:bidi="pt_PT"/>
        </w:rPr>
        <w:t>Para a pessoa faminta, toda coisa amarga é doce.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melhor do que um irmão que está longe?</w:t>
      </w:r>
    </w:p>
    <w:p>
      <w:pPr/>
      <w:r>
        <w:rPr>
          <w:lang w:val="pt_PT" w:bidi="pt_PT"/>
        </w:rPr>
      </w:r>
      <w:r>
        <w:rPr>
          <w:lang w:val="pt_PT" w:bidi="pt_PT"/>
        </w:rPr>
        <w:t>Um vizinho é melhor do que um irmão que está longe.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homem prudente quando vê problemas?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prudente se esconde quando vê problemas.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uma bênção dada em voz alta é considerada uma maldição?</w:t>
      </w:r>
    </w:p>
    <w:p>
      <w:pPr/>
      <w:r>
        <w:rPr>
          <w:lang w:val="pt_PT" w:bidi="pt_PT"/>
        </w:rPr>
      </w:r>
      <w:r>
        <w:rPr>
          <w:lang w:val="pt_PT" w:bidi="pt_PT"/>
        </w:rPr>
        <w:t>Cedo de manhã, uma bênção dada em voz alta é considerada uma maldição.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conter o vento?</w:t>
      </w:r>
    </w:p>
    <w:p>
      <w:pPr/>
      <w:r>
        <w:rPr>
          <w:lang w:val="pt_PT" w:bidi="pt_PT"/>
        </w:rPr>
      </w:r>
      <w:r>
        <w:rPr>
          <w:lang w:val="pt_PT" w:bidi="pt_PT"/>
        </w:rPr>
        <w:t>Conter uma esposa briguenta é como conter o vento.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como ferro que afia ferro?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que afia seu amigo é como ferro que afia ferro.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nunca se satisfaz, assim como Abadom?</w:t>
      </w:r>
    </w:p>
    <w:p>
      <w:pPr/>
      <w:r>
        <w:rPr>
          <w:lang w:val="pt_PT" w:bidi="pt_PT"/>
        </w:rPr>
      </w:r>
      <w:r>
        <w:rPr>
          <w:lang w:val="pt_PT" w:bidi="pt_PT"/>
        </w:rPr>
        <w:t>Os olhos de um homem nunca estão satisfeitos, assim como Abadom.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o que não removerá a tolice de um tolo?</w:t>
      </w:r>
    </w:p>
    <w:p>
      <w:pPr/>
      <w:r>
        <w:rPr>
          <w:lang w:val="pt_PT" w:bidi="pt_PT"/>
        </w:rPr>
      </w:r>
      <w:r>
        <w:rPr>
          <w:lang w:val="pt_PT" w:bidi="pt_PT"/>
        </w:rPr>
        <w:t>Mesmo esmagando um tolo, a tolice não será removida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 a riqueza?</w:t>
      </w:r>
    </w:p>
    <w:p>
      <w:pPr/>
      <w:r>
        <w:rPr>
          <w:lang w:val="pt_PT" w:bidi="pt_PT"/>
        </w:rPr>
      </w:r>
      <w:r>
        <w:rPr>
          <w:lang w:val="pt_PT" w:bidi="pt_PT"/>
        </w:rPr>
        <w:t>A riqueza não dura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cordeiros fornecem para uma casa?</w:t>
      </w:r>
    </w:p>
    <w:p>
      <w:pPr/>
      <w:r>
        <w:rPr>
          <w:lang w:val="pt_PT" w:bidi="pt_PT"/>
        </w:rPr>
      </w:r>
      <w:r>
        <w:rPr>
          <w:lang w:val="pt_PT" w:bidi="pt_PT"/>
        </w:rPr>
        <w:t>Cordeiros fornecem vestuário para uma família.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foge mesmo quando ninguém os está perseguindo?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fogem mesmo quando ninguém os persegue.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elogiados por aqueles que abandonam a lei?</w:t>
      </w:r>
    </w:p>
    <w:p>
      <w:pPr/>
      <w:r>
        <w:rPr>
          <w:lang w:val="pt_PT" w:bidi="pt_PT"/>
        </w:rPr>
      </w:r>
      <w:r>
        <w:rPr>
          <w:lang w:val="pt_PT" w:bidi="pt_PT"/>
        </w:rPr>
        <w:t>Os ímpios são elogiados por aqueles que abandonam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importante, dinheiro ou integridade?</w:t>
      </w:r>
    </w:p>
    <w:p>
      <w:pPr/>
      <w:r>
        <w:rPr>
          <w:lang w:val="pt_PT" w:bidi="pt_PT"/>
        </w:rPr>
      </w:r>
      <w:r>
        <w:rPr>
          <w:lang w:val="pt_PT" w:bidi="pt_PT"/>
        </w:rPr>
        <w:t>Integridade é mais importante do que dinheiro.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riqueza de alguém que se torna rico cobrando juros excessivos?</w:t>
      </w:r>
    </w:p>
    <w:p>
      <w:pPr/>
      <w:r>
        <w:rPr>
          <w:lang w:val="pt_PT" w:bidi="pt_PT"/>
        </w:rPr>
      </w:r>
      <w:r>
        <w:rPr>
          <w:lang w:val="pt_PT" w:bidi="pt_PT"/>
        </w:rPr>
        <w:t>A sua riqueza é dada a outro que terá piedade dos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cairá na sua própria cova?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desvia os retos para um caminho mau cairá na sua própria cova.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reagem quando os ímpios se levantam?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se escondem quando os ímpios se levantam.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pecador pode receber misericórdia?</w:t>
      </w:r>
    </w:p>
    <w:p>
      <w:pPr/>
      <w:r>
        <w:rPr>
          <w:lang w:val="pt_PT" w:bidi="pt_PT"/>
        </w:rPr>
      </w:r>
      <w:r>
        <w:rPr>
          <w:lang w:val="pt_PT" w:bidi="pt_PT"/>
        </w:rPr>
        <w:t>Um pecador que confessa e abandona seu pecado receberá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dias de um governante podem ser prolongados?</w:t>
      </w:r>
    </w:p>
    <w:p>
      <w:pPr/>
      <w:r>
        <w:rPr>
          <w:lang w:val="pt_PT" w:bidi="pt_PT"/>
        </w:rPr>
      </w:r>
      <w:r>
        <w:rPr>
          <w:lang w:val="pt_PT" w:bidi="pt_PT"/>
        </w:rPr>
        <w:t>Um governante pode prolongar seus dias se odiar a desonestidade.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fazer uma pessoa ser fugitiva até a morte?</w:t>
      </w:r>
    </w:p>
    <w:p>
      <w:pPr/>
      <w:r>
        <w:rPr>
          <w:lang w:val="pt_PT" w:bidi="pt_PT"/>
        </w:rPr>
      </w:r>
      <w:r>
        <w:rPr>
          <w:lang w:val="pt_PT" w:bidi="pt_PT"/>
        </w:rPr>
        <w:t>Derramar o sangue de alguém pode fazer de uma pessoa um fugitivo até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pode ter muita pobreza?</w:t>
      </w:r>
    </w:p>
    <w:p>
      <w:pPr/>
      <w:r>
        <w:rPr>
          <w:lang w:val="pt_PT" w:bidi="pt_PT"/>
        </w:rPr>
      </w:r>
      <w:r>
        <w:rPr>
          <w:lang w:val="pt_PT" w:bidi="pt_PT"/>
        </w:rPr>
        <w:t>Se uma pessoa segue empreendimentos inúteis, terá muita pobreza.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avarento busca riquezas?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avarento corre atrás de riquezas.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de confiar em Yahweh?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confia em Yahweh prosperará.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receberá uma pessoa que fecha os olhos para 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fecha os olhos para os pobres receberá muitas maldições.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a uma pessoa que endurece o pescoço após muitas repreensões?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endurece o pescoço após muitas repreensões será quebrada sem cura.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destrói a riqueza de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Andar com prostitutas destrói a riqueza de uma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uma pessoa má cair em uma armadilha?</w:t>
      </w:r>
    </w:p>
    <w:p>
      <w:pPr/>
      <w:r>
        <w:rPr>
          <w:lang w:val="pt_PT" w:bidi="pt_PT"/>
        </w:rPr>
      </w:r>
      <w:r>
        <w:rPr>
          <w:lang w:val="pt_PT" w:bidi="pt_PT"/>
        </w:rPr>
        <w:t>O próprio pecado de uma pessoa má faz com que ela caia em uma armadilha.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afasta a ira?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sábia desvia 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sanguinários procuram matar?</w:t>
      </w:r>
    </w:p>
    <w:p>
      <w:pPr/>
      <w:r>
        <w:rPr>
          <w:lang w:val="pt_PT" w:bidi="pt_PT"/>
        </w:rPr>
      </w:r>
      <w:r>
        <w:rPr>
          <w:lang w:val="pt_PT" w:bidi="pt_PT"/>
        </w:rPr>
        <w:t>Os sanguinários procuram matar 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homem sábio faz com sua raiva?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sábio controla sua raiva e se acalma.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rei pode estabelecer seu trono para sempre?</w:t>
      </w:r>
    </w:p>
    <w:p>
      <w:pPr/>
      <w:r>
        <w:rPr>
          <w:lang w:val="pt_PT" w:bidi="pt_PT"/>
        </w:rPr>
      </w:r>
      <w:r>
        <w:rPr>
          <w:lang w:val="pt_PT" w:bidi="pt_PT"/>
        </w:rPr>
        <w:t>Um rei pode estabelecer seu trono para sempre julgando os pobres pela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de disciplinar uma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Uma criança disciplinada dará descanso aos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as pessoas não cumprem a lei, o que fazem?</w:t>
      </w:r>
    </w:p>
    <w:p>
      <w:pPr/>
      <w:r>
        <w:rPr>
          <w:lang w:val="pt_PT" w:bidi="pt_PT"/>
        </w:rPr>
      </w:r>
      <w:r>
        <w:rPr>
          <w:lang w:val="pt_PT" w:bidi="pt_PT"/>
        </w:rPr>
        <w:t>Se o povo não cumpre a lei, eles se descontrolam.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pior do que ser um tolo?</w:t>
      </w:r>
    </w:p>
    <w:p>
      <w:pPr/>
      <w:r>
        <w:rPr>
          <w:lang w:val="pt_PT" w:bidi="pt_PT"/>
        </w:rPr>
      </w:r>
      <w:r>
        <w:rPr>
          <w:lang w:val="pt_PT" w:bidi="pt_PT"/>
        </w:rPr>
        <w:t>Ser um homem precipitado em suas palavras é pior do que ser um 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recebe honra?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com espírito humilde recebe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faz por aquele que confia nele?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protege aquele que confia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29.27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uma abominação para aqueles que fazem o que é certo?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injusto é uma abominação para aqueles que fazem o que é certo.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são os ditados escritos neste provérbio?</w:t>
      </w:r>
    </w:p>
    <w:p>
      <w:pPr/>
      <w:r>
        <w:rPr>
          <w:lang w:val="pt_PT" w:bidi="pt_PT"/>
        </w:rPr>
      </w:r>
      <w:r>
        <w:rPr>
          <w:lang w:val="pt_PT" w:bidi="pt_PT"/>
        </w:rPr>
        <w:t>Os ditados de Agur, filho de Jaque, estão escritos neste provérbio.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não aprendeu?</w:t>
      </w:r>
    </w:p>
    <w:p>
      <w:pPr/>
      <w:r>
        <w:rPr>
          <w:lang w:val="pt_PT" w:bidi="pt_PT"/>
        </w:rPr>
      </w:r>
      <w:r>
        <w:rPr>
          <w:lang w:val="pt_PT" w:bidi="pt_PT"/>
        </w:rPr>
        <w:t>O autor não aprendeu a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 alguém que acrescentar algo às palavras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repreenderá quem acrescentar algo às palavras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rico o autor deseja ser?</w:t>
      </w:r>
    </w:p>
    <w:p>
      <w:pPr/>
      <w:r>
        <w:rPr>
          <w:lang w:val="pt_PT" w:bidi="pt_PT"/>
        </w:rPr>
      </w:r>
      <w:r>
        <w:rPr>
          <w:lang w:val="pt_PT" w:bidi="pt_PT"/>
        </w:rPr>
        <w:t>O autor deseja não ter nem pobreza nem riqueza.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o autor tem medo que faria se fosse rico?</w:t>
      </w:r>
    </w:p>
    <w:p>
      <w:pPr/>
      <w:r>
        <w:rPr>
          <w:lang w:val="pt_PT" w:bidi="pt_PT"/>
        </w:rPr>
      </w:r>
      <w:r>
        <w:rPr>
          <w:lang w:val="pt_PT" w:bidi="pt_PT"/>
        </w:rPr>
        <w:t>O autor tem medo de negar Yahweh se fosse rico.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está lavado de sua imundície?</w:t>
      </w:r>
    </w:p>
    <w:p>
      <w:pPr/>
      <w:r>
        <w:rPr>
          <w:lang w:val="pt_PT" w:bidi="pt_PT"/>
        </w:rPr>
      </w:r>
      <w:r>
        <w:rPr>
          <w:lang w:val="pt_PT" w:bidi="pt_PT"/>
        </w:rPr>
        <w:t>Uma geração que amaldiçoa seu pai e não abençoa sua mãe não é lavada de sua imundície.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geração arrogante faz aos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A geração arrogante devora 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quatro coisas que nunca dizem "basta"?</w:t>
      </w:r>
    </w:p>
    <w:p>
      <w:pPr/>
      <w:r>
        <w:rPr>
          <w:lang w:val="pt_PT" w:bidi="pt_PT"/>
        </w:rPr>
      </w:r>
      <w:r>
        <w:rPr>
          <w:lang w:val="pt_PT" w:bidi="pt_PT"/>
        </w:rPr>
        <w:t>Quatro coisas que nunca dizem "basta" são o Sheol, o ventre estéril, a terra sedenta de água e 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segunda coisa que o autor não entende porque é maravilhosa demais?</w:t>
      </w:r>
    </w:p>
    <w:p>
      <w:pPr/>
      <w:r>
        <w:rPr>
          <w:lang w:val="pt_PT" w:bidi="pt_PT"/>
        </w:rPr>
      </w:r>
      <w:r>
        <w:rPr>
          <w:lang w:val="pt_PT" w:bidi="pt_PT"/>
        </w:rPr>
        <w:t>O autor não entende o caminho de uma cobra sobre uma rocha.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primeira coisa que o autor diz que faz a terra tremer?</w:t>
      </w:r>
    </w:p>
    <w:p>
      <w:pPr/>
      <w:r>
        <w:rPr>
          <w:lang w:val="pt_PT" w:bidi="pt_PT"/>
        </w:rPr>
      </w:r>
      <w:r>
        <w:rPr>
          <w:lang w:val="pt_PT" w:bidi="pt_PT"/>
        </w:rPr>
        <w:t>A primeira coisa que faz a terra tremer é um escravo quando ele se torna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autor acha incrível sobre os gafanhotos?</w:t>
      </w:r>
    </w:p>
    <w:p>
      <w:pPr/>
      <w:r>
        <w:rPr>
          <w:lang w:val="pt_PT" w:bidi="pt_PT"/>
        </w:rPr>
      </w:r>
      <w:r>
        <w:rPr>
          <w:lang w:val="pt_PT" w:bidi="pt_PT"/>
        </w:rPr>
        <w:t>O autor acha os gafanhotos incríveis porque eles não têm rei, mas todos marcham em ordem.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se desvia de nada?</w:t>
      </w:r>
    </w:p>
    <w:p>
      <w:pPr/>
      <w:r>
        <w:rPr>
          <w:lang w:val="pt_PT" w:bidi="pt_PT"/>
        </w:rPr>
      </w:r>
      <w:r>
        <w:rPr>
          <w:lang w:val="pt_PT" w:bidi="pt_PT"/>
        </w:rPr>
        <w:t>O leão não se desvia de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uma pessoa que tem planejado o mal?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tem planejado o mal deve colocar a mão sobre 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30.33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raiva produz?</w:t>
      </w:r>
    </w:p>
    <w:p>
      <w:pPr/>
      <w:r>
        <w:rPr>
          <w:lang w:val="pt_PT" w:bidi="pt_PT"/>
        </w:rPr>
      </w:r>
      <w:r>
        <w:rPr>
          <w:lang w:val="pt_PT" w:bidi="pt_PT"/>
        </w:rPr>
        <w:t>A raiva produz conflito.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escreveu este provérbio?</w:t>
      </w:r>
    </w:p>
    <w:p>
      <w:pPr/>
      <w:r>
        <w:rPr>
          <w:lang w:val="pt_PT" w:bidi="pt_PT"/>
        </w:rPr>
      </w:r>
      <w:r>
        <w:rPr>
          <w:lang w:val="pt_PT" w:bidi="pt_PT"/>
        </w:rPr>
        <w:t>O rei Lemuel escreveu este provérbio.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rei não deve entregar seus caminhos?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deve entregar seus caminhos àqueles que destroem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governantes esquecem quando bebem bebida forte?</w:t>
      </w:r>
    </w:p>
    <w:p>
      <w:pPr/>
      <w:r>
        <w:rPr>
          <w:lang w:val="pt_PT" w:bidi="pt_PT"/>
        </w:rPr>
      </w:r>
      <w:r>
        <w:rPr>
          <w:lang w:val="pt_PT" w:bidi="pt_PT"/>
        </w:rPr>
        <w:t>Os governantes esquecem o que foi decretado quando têm bebida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em amarga aflição esquecem quando têm bebida forte?</w:t>
      </w:r>
    </w:p>
    <w:p>
      <w:pPr/>
      <w:r>
        <w:rPr>
          <w:lang w:val="pt_PT" w:bidi="pt_PT"/>
        </w:rPr>
      </w:r>
      <w:r>
        <w:rPr>
          <w:lang w:val="pt_PT" w:bidi="pt_PT"/>
        </w:rPr>
        <w:t>Aqueles em amarga aflição esquecem seus problemas quando têm bebida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causa de quem o rei deve defender?</w:t>
      </w:r>
    </w:p>
    <w:p>
      <w:pPr/>
      <w:r>
        <w:rPr>
          <w:lang w:val="pt_PT" w:bidi="pt_PT"/>
        </w:rPr>
      </w:r>
      <w:r>
        <w:rPr>
          <w:lang w:val="pt_PT" w:bidi="pt_PT"/>
        </w:rPr>
        <w:t>O rei deve agradar a causa dos pobres e necessitados.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mais valioso do que joias?</w:t>
      </w:r>
    </w:p>
    <w:p>
      <w:pPr/>
      <w:r>
        <w:rPr>
          <w:lang w:val="pt_PT" w:bidi="pt_PT"/>
        </w:rPr>
      </w:r>
      <w:r>
        <w:rPr>
          <w:lang w:val="pt_PT" w:bidi="pt_PT"/>
        </w:rPr>
        <w:t>Uma esposa capaz é mais valiosa do que joias.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a esposa capaz todos os dias de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Ela faz o bem ao seu marido e não o mal todos os dias da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esposa capaz se levanta?</w:t>
      </w:r>
    </w:p>
    <w:p>
      <w:pPr/>
      <w:r>
        <w:rPr>
          <w:lang w:val="pt_PT" w:bidi="pt_PT"/>
        </w:rPr>
      </w:r>
      <w:r>
        <w:rPr>
          <w:lang w:val="pt_PT" w:bidi="pt_PT"/>
        </w:rPr>
        <w:t>Ela se levanta enquanto ainda é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se veste a esposa capaz?</w:t>
      </w:r>
    </w:p>
    <w:p>
      <w:pPr/>
      <w:r>
        <w:rPr>
          <w:lang w:val="pt_PT" w:bidi="pt_PT"/>
        </w:rPr>
      </w:r>
      <w:r>
        <w:rPr>
          <w:lang w:val="pt_PT" w:bidi="pt_PT"/>
        </w:rPr>
        <w:t>Ela se veste de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a esposa capaz estende a mão?</w:t>
      </w:r>
    </w:p>
    <w:p>
      <w:pPr/>
      <w:r>
        <w:rPr>
          <w:lang w:val="pt_PT" w:bidi="pt_PT"/>
        </w:rPr>
      </w:r>
      <w:r>
        <w:rPr>
          <w:lang w:val="pt_PT" w:bidi="pt_PT"/>
        </w:rPr>
        <w:t>Ela estende a mão aos pobres e necessitados.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se senta o marido da esposa capaz?</w:t>
      </w:r>
    </w:p>
    <w:p>
      <w:pPr/>
      <w:r>
        <w:rPr>
          <w:lang w:val="pt_PT" w:bidi="pt_PT"/>
        </w:rPr>
      </w:r>
      <w:r>
        <w:rPr>
          <w:lang w:val="pt_PT" w:bidi="pt_PT"/>
        </w:rPr>
        <w:t>Seu marido se senta com os anciãos nos portões.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na língua da esposa capaz?</w:t>
      </w:r>
    </w:p>
    <w:p>
      <w:pPr/>
      <w:r>
        <w:rPr>
          <w:lang w:val="pt_PT" w:bidi="pt_PT"/>
        </w:rPr>
      </w:r>
      <w:r>
        <w:rPr>
          <w:lang w:val="pt_PT" w:bidi="pt_PT"/>
        </w:rPr>
        <w:t>A lei da bondade está na língua da esposa capaz.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filhos da esposa capaz a chamam?</w:t>
      </w:r>
    </w:p>
    <w:p>
      <w:pPr/>
      <w:r>
        <w:rPr>
          <w:lang w:val="pt_PT" w:bidi="pt_PT"/>
        </w:rPr>
      </w:r>
      <w:r>
        <w:rPr>
          <w:lang w:val="pt_PT" w:bidi="pt_PT"/>
        </w:rPr>
        <w:t>Seus filhos a chamam de abençoada.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Provérbios 31.30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mulher será louvada?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que teme a Yahweh será louvada.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