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PHP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Paulo dirigiu esta carta?</w:t>
      </w:r>
    </w:p>
    <w:p>
      <w:pPr/>
      <w:r>
        <w:rPr>
          <w:lang w:val="pt_PT" w:bidi="pt_PT"/>
        </w:rPr>
      </w:r>
      <w:r>
        <w:rPr>
          <w:lang w:val="pt_PT" w:bidi="pt_PT"/>
        </w:rPr>
        <w:t>Paulo dirigiu esta carta a todas as pessoas que são separadas em Cristo Jesus em Filipos, incluindo os supervisores e diáconos.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agradeceu a Deus pelos Filipenses?</w:t>
      </w:r>
    </w:p>
    <w:p>
      <w:pPr/>
      <w:r>
        <w:rPr>
          <w:lang w:val="pt_PT" w:bidi="pt_PT"/>
        </w:rPr>
      </w:r>
      <w:r>
        <w:rPr>
          <w:lang w:val="pt_PT" w:bidi="pt_PT"/>
        </w:rPr>
        <w:t>Paulo agradeceu a Deus pela comunhão dos filipenses no evangelho desde o primeiro dia até agora.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Paulo estava confiante em relação aos Filipenses?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estava confiante de que aquele que havia começado uma boa obra neles a completaria.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os filipenses foram parceiros de Paulo?</w:t>
      </w:r>
    </w:p>
    <w:p>
      <w:pPr/>
      <w:r>
        <w:rPr>
          <w:lang w:val="pt_PT" w:bidi="pt_PT"/>
        </w:rPr>
      </w:r>
      <w:r>
        <w:rPr>
          <w:lang w:val="pt_PT" w:bidi="pt_PT"/>
        </w:rPr>
        <w:t>No encarceramento de Paulo, e em sua defesa e confirmação do evangelho, os filipenses tinham sido seus parceiros.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orou para que aumentasse cada vez mais entre os Filipenses?</w:t>
      </w:r>
    </w:p>
    <w:p>
      <w:pPr/>
      <w:r>
        <w:rPr>
          <w:lang w:val="pt_PT" w:bidi="pt_PT"/>
        </w:rPr>
      </w:r>
      <w:r>
        <w:rPr>
          <w:lang w:val="pt_PT" w:bidi="pt_PT"/>
        </w:rPr>
        <w:t>Paulo orou para que o amor aumentasse cada vez mais entre os Filipenses.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Paulo desejava que os Filipenses fossem preenchidos?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desejava que os Filipenses fossem cheios dos frutos da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1.12–14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encarceramento de Paulo avançou 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O encarceramento de Paulo por Cristo tornou-se amplamente conhecido, e a maioria dos irmãos agora falava com mais ousadia.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alguns proclamavam Cristo por motivos egoístas e insinceros?</w:t>
      </w:r>
    </w:p>
    <w:p>
      <w:pPr/>
      <w:r>
        <w:rPr>
          <w:lang w:val="pt_PT" w:bidi="pt_PT"/>
        </w:rPr>
      </w:r>
      <w:r>
        <w:rPr>
          <w:lang w:val="pt_PT" w:bidi="pt_PT"/>
        </w:rPr>
        <w:t>Alguns estavam proclamando Cristo por motivos egoístas e insinceros, pensando que estavam aumentando a aflição de Paulo na prisão.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reação de Paulo à pregação sincera e insincera de Cristo?</w:t>
      </w:r>
    </w:p>
    <w:p>
      <w:pPr/>
      <w:r>
        <w:rPr>
          <w:lang w:val="pt_PT" w:bidi="pt_PT"/>
        </w:rPr>
      </w:r>
      <w:r>
        <w:rPr>
          <w:lang w:val="pt_PT" w:bidi="pt_PT"/>
        </w:rPr>
        <w:t>Paulo se alegrou que, de qualquer forma, Cristo estava sendo proclamado.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desejava fazer na vida ou na morte?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desejava trazer glória a Cristo, seja na vida ou pela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disse que viver é o quê, e morrer é o quê?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viver é Cristo, e morrer é ganho.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1.22–24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escolhas puxaram Paulo em direções diferentes?</w:t>
      </w:r>
    </w:p>
    <w:p>
      <w:pPr/>
      <w:r>
        <w:rPr>
          <w:lang w:val="pt_PT" w:bidi="pt_PT"/>
        </w:rPr>
      </w:r>
      <w:r>
        <w:rPr>
          <w:lang w:val="pt_PT" w:bidi="pt_PT"/>
        </w:rPr>
        <w:t>Paulo foi puxado pelas escolhas de estar com Cristo na morte ou de permanecer na carne para continuar seu trabalho.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1.25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propósito Paulo estava confiante de que permaneceria com os filipenses?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estava confiante de que permaneceria com os Filipenses para o progresso e alegria deles na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1.27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Estando com os Filipenses ou longe deles, o que Paulo queria ouvir sobre os Filipenses?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queria ouvir que os Filipenses permaneciam firmes em um espírito, com uma só alma lutando juntos pela fé do evangelho.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1.28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filipenses não temiam aqueles que os opunham, de que isso era um sinal?</w:t>
      </w:r>
    </w:p>
    <w:p>
      <w:pPr/>
      <w:r>
        <w:rPr>
          <w:lang w:val="pt_PT" w:bidi="pt_PT"/>
        </w:rPr>
      </w:r>
      <w:r>
        <w:rPr>
          <w:lang w:val="pt_PT" w:bidi="pt_PT"/>
        </w:rPr>
        <w:t>Quando os filipenses não temiam aqueles que os opunham, isso era um sinal da destruição de seus oponentes, mas da salvação dos crentes.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1.29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duas coisas foram concedidas aos Filipenses por Deus?</w:t>
      </w:r>
    </w:p>
    <w:p>
      <w:pPr/>
      <w:r>
        <w:rPr>
          <w:lang w:val="pt_PT" w:bidi="pt_PT"/>
        </w:rPr>
      </w:r>
      <w:r>
        <w:rPr>
          <w:lang w:val="pt_PT" w:bidi="pt_PT"/>
        </w:rPr>
        <w:t>Foi concedido aos Filipenses que eles creiam em Cristo, mas também que sofram em seu nome.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os filipenses devem fazer para completar a sua alegria?</w:t>
      </w:r>
    </w:p>
    <w:p>
      <w:pPr/>
      <w:r>
        <w:rPr>
          <w:lang w:val="pt_PT" w:bidi="pt_PT"/>
        </w:rPr>
      </w:r>
      <w:r>
        <w:rPr>
          <w:lang w:val="pt_PT" w:bidi="pt_PT"/>
        </w:rPr>
        <w:t>Os Filipenses devem ter o mesmo pensamento, ter o mesmo amor e estar unidos em espírito e 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diz que os Filipenses devem considerar uns aos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Os Filipenses devem considerar uns aos outros melhores do que a si mesmos.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2.5–6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Paulo diz que precisamos ter a mente?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precisamos ter a mente de Cristo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forma existia Cristo Jesus?</w:t>
      </w:r>
    </w:p>
    <w:p>
      <w:pPr/>
      <w:r>
        <w:rPr>
          <w:lang w:val="pt_PT" w:bidi="pt_PT"/>
        </w:rPr>
      </w:r>
      <w:r>
        <w:rPr>
          <w:lang w:val="pt_PT" w:bidi="pt_PT"/>
        </w:rPr>
        <w:t>Cristo Jesus existia na forma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forma Cristo Jesus tomou então?</w:t>
      </w:r>
    </w:p>
    <w:p>
      <w:pPr/>
      <w:r>
        <w:rPr>
          <w:lang w:val="pt_PT" w:bidi="pt_PT"/>
        </w:rPr>
      </w:r>
      <w:r>
        <w:rPr>
          <w:lang w:val="pt_PT" w:bidi="pt_PT"/>
        </w:rPr>
        <w:t>Cristo Jesus então assumiu a forma de servo, na aparência de um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se humilhou?</w:t>
      </w:r>
    </w:p>
    <w:p>
      <w:pPr/>
      <w:r>
        <w:rPr>
          <w:lang w:val="pt_PT" w:bidi="pt_PT"/>
        </w:rPr>
      </w:r>
      <w:r>
        <w:rPr>
          <w:lang w:val="pt_PT" w:bidi="pt_PT"/>
        </w:rPr>
        <w:t>Jesus se humilhou obedecendo até a morte na cruz.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então por Jesus?</w:t>
      </w:r>
    </w:p>
    <w:p>
      <w:pPr/>
      <w:r>
        <w:rPr>
          <w:lang w:val="pt_PT" w:bidi="pt_PT"/>
        </w:rPr>
      </w:r>
      <w:r>
        <w:rPr>
          <w:lang w:val="pt_PT" w:bidi="pt_PT"/>
        </w:rPr>
        <w:t>Deus exaltou altamente Jesus e deu-lhe o nome acima de todo nome.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toda língua confessará?</w:t>
      </w:r>
    </w:p>
    <w:p>
      <w:pPr/>
      <w:r>
        <w:rPr>
          <w:lang w:val="pt_PT" w:bidi="pt_PT"/>
        </w:rPr>
      </w:r>
      <w:r>
        <w:rPr>
          <w:lang w:val="pt_PT" w:bidi="pt_PT"/>
        </w:rPr>
        <w:t>Toda língua confessará que Jesus Cristo é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Filipenses são chamados a desenvolver a sua salvação?</w:t>
      </w:r>
    </w:p>
    <w:p>
      <w:pPr/>
      <w:r>
        <w:rPr>
          <w:lang w:val="pt_PT" w:bidi="pt_PT"/>
        </w:rPr>
      </w:r>
      <w:r>
        <w:rPr>
          <w:lang w:val="pt_PT" w:bidi="pt_PT"/>
        </w:rPr>
        <w:t>Os filipenses devem desenvolver a sua salvação com temor e tremor.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opera nos crentes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Deus opera nos crentes tanto para querer como para agir segundo o seu bom propósito.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Tudo deve ser feito sem o quê?</w:t>
      </w:r>
    </w:p>
    <w:p>
      <w:pPr/>
      <w:r>
        <w:rPr>
          <w:lang w:val="pt_PT" w:bidi="pt_PT"/>
        </w:rPr>
      </w:r>
      <w:r>
        <w:rPr>
          <w:lang w:val="pt_PT" w:bidi="pt_PT"/>
        </w:rPr>
        <w:t>Tudo deve ser feito sem reclamar e discutir.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propósito Paulo está derramando sua vida?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está derramando sua vida no sacrifício e serviço da fé dos filipenses.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2.20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Timóteo é um ajudante único para Paulo?</w:t>
      </w:r>
    </w:p>
    <w:p>
      <w:pPr/>
      <w:r>
        <w:rPr>
          <w:lang w:val="pt_PT" w:bidi="pt_PT"/>
        </w:rPr>
      </w:r>
      <w:r>
        <w:rPr>
          <w:lang w:val="pt_PT" w:bidi="pt_PT"/>
        </w:rPr>
        <w:t>Timóteo é único porque ele realmente se importa com os filipenses.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2.24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está esperando ver os Filipenses?</w:t>
      </w:r>
    </w:p>
    <w:p>
      <w:pPr/>
      <w:r>
        <w:rPr>
          <w:lang w:val="pt_PT" w:bidi="pt_PT"/>
        </w:rPr>
      </w:r>
      <w:r>
        <w:rPr>
          <w:lang w:val="pt_PT" w:bidi="pt_PT"/>
        </w:rPr>
        <w:t>Sim, Paulo espera ver os Filipenses em breve.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2.30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Epafrodito quase morreu?</w:t>
      </w:r>
    </w:p>
    <w:p>
      <w:pPr/>
      <w:r>
        <w:rPr>
          <w:lang w:val="pt_PT" w:bidi="pt_PT"/>
        </w:rPr>
      </w:r>
      <w:r>
        <w:rPr>
          <w:lang w:val="pt_PT" w:bidi="pt_PT"/>
        </w:rPr>
        <w:t>Epafrodito quase morreu fazendo o trabalho de Cristo, servindo Paulo e suprindo as necessidades de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Contra quem Paulo adverte os crentes a ficarem atentos?</w:t>
      </w:r>
    </w:p>
    <w:p>
      <w:pPr/>
      <w:r>
        <w:rPr>
          <w:lang w:val="pt_PT" w:bidi="pt_PT"/>
        </w:rPr>
      </w:r>
      <w:r>
        <w:rPr>
          <w:lang w:val="pt_PT" w:bidi="pt_PT"/>
        </w:rPr>
        <w:t>Paulo adverte os crentes a se cuidarem dos cães, dos maus e dos mutiladores.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Paulo diz que são a verdadeira circuncisão?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a verdadeira circuncisão são aqueles que adoram no Espírito de Deus, se gloriam em Cristo Jesus e não têm confiança na carne.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descreve sua conduta anterior em relação à justiça da lei?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descreve sua conduta anterior como irrepreensível em relação à justiça da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agora considera sua confiança anterior na carne?</w:t>
      </w:r>
    </w:p>
    <w:p>
      <w:pPr/>
      <w:r>
        <w:rPr>
          <w:lang w:val="pt_PT" w:bidi="pt_PT"/>
        </w:rPr>
      </w:r>
      <w:r>
        <w:rPr>
          <w:lang w:val="pt_PT" w:bidi="pt_PT"/>
        </w:rPr>
        <w:t>Paulo agora considera toda a sua confiança anterior na carne como inútil por causa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propósito Paulo agora considera todas as coisas anteriores como lixo?</w:t>
      </w:r>
    </w:p>
    <w:p>
      <w:pPr/>
      <w:r>
        <w:rPr>
          <w:lang w:val="pt_PT" w:bidi="pt_PT"/>
        </w:rPr>
      </w:r>
      <w:r>
        <w:rPr>
          <w:lang w:val="pt_PT" w:bidi="pt_PT"/>
        </w:rPr>
        <w:t>Paulo considera todas as coisas anteriores como lixo para que ele possa ganhar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justiça Paulo tem agora?</w:t>
      </w:r>
    </w:p>
    <w:p>
      <w:pPr/>
      <w:r>
        <w:rPr>
          <w:lang w:val="pt_PT" w:bidi="pt_PT"/>
        </w:rPr>
      </w:r>
      <w:r>
        <w:rPr>
          <w:lang w:val="pt_PT" w:bidi="pt_PT"/>
        </w:rPr>
        <w:t>Paulo agora tem a justiça de Deus que é pela fé em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tem comunhão com Cristo em quê?</w:t>
      </w:r>
    </w:p>
    <w:p>
      <w:pPr/>
      <w:r>
        <w:rPr>
          <w:lang w:val="pt_PT" w:bidi="pt_PT"/>
        </w:rPr>
      </w:r>
      <w:r>
        <w:rPr>
          <w:lang w:val="pt_PT" w:bidi="pt_PT"/>
        </w:rPr>
        <w:t>Paulo tem a comunhão nos sofrimentos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Embora ainda não esteja completo, o que Paulo continua a fazer?</w:t>
      </w:r>
    </w:p>
    <w:p>
      <w:pPr/>
      <w:r>
        <w:rPr>
          <w:lang w:val="pt_PT" w:bidi="pt_PT"/>
        </w:rPr>
      </w:r>
      <w:r>
        <w:rPr>
          <w:lang w:val="pt_PT" w:bidi="pt_PT"/>
        </w:rPr>
        <w:t>Paulo busca a perfeição para compreender a razão pela qual Jesus o alcançou.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qual objetivo Paulo prossegue?</w:t>
      </w:r>
    </w:p>
    <w:p>
      <w:pPr/>
      <w:r>
        <w:rPr>
          <w:lang w:val="pt_PT" w:bidi="pt_PT"/>
        </w:rPr>
      </w:r>
      <w:r>
        <w:rPr>
          <w:lang w:val="pt_PT" w:bidi="pt_PT"/>
        </w:rPr>
        <w:t>Paulo prossegue em direção ao alvo para ganhar o prêmio da vocação celestial de Deus em Cristo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aos Filipenses para fazerem em relação ao exemplo de sua caminhada?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aos Filipenses para se unirem e imitarem-no em sua caminhada.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destino daqueles cujo deus é o ventre e que pensam em coisas terrenas?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cujo deus é o ventre e que pensam em coisas terrenas estão destinados à destruição.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3.20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Paulo diz que a cidadania dos crentes está localizada?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a cidadania dos crentes está no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fará aos corpos dos crentes quando ele vier do céu?</w:t>
      </w:r>
    </w:p>
    <w:p>
      <w:pPr/>
      <w:r>
        <w:rPr>
          <w:lang w:val="pt_PT" w:bidi="pt_PT"/>
        </w:rPr>
      </w:r>
      <w:r>
        <w:rPr>
          <w:lang w:val="pt_PT" w:bidi="pt_PT"/>
        </w:rPr>
        <w:t>Cristo transformará os corpos humildes dos crentes em corpos formados como o seu corpo glorioso.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quer que seus amados amigos em Filipos façam?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 que os Filipenses permaneçam firmes no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deseja ver acontecer com Evódia e Síntique?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 ver Evódia e Síntique terem o mesmo pensamento no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aos Filipenses para sempre fazerem?</w:t>
      </w:r>
    </w:p>
    <w:p>
      <w:pPr/>
      <w:r>
        <w:rPr>
          <w:lang w:val="pt_PT" w:bidi="pt_PT"/>
        </w:rPr>
      </w:r>
      <w:r>
        <w:rPr>
          <w:lang w:val="pt_PT" w:bidi="pt_PT"/>
        </w:rPr>
        <w:t>Paulo lhes diz para se alegrarem no Senhor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vez de ficar ansioso, o que Paulo diz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que, em vez de ficarmos ansiosos, devemos dizer a Deus em oração o que precisamos e agradecê-lo.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fizermos isso, o que guardará nossos corações e pensamentos?</w:t>
      </w:r>
    </w:p>
    <w:p>
      <w:pPr/>
      <w:r>
        <w:rPr>
          <w:lang w:val="pt_PT" w:bidi="pt_PT"/>
        </w:rPr>
      </w:r>
      <w:r>
        <w:rPr>
          <w:lang w:val="pt_PT" w:bidi="pt_PT"/>
        </w:rPr>
        <w:t>Se fizermos isso, a paz de Deus guardará nossos corações e pensamentos.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que tipos de coisas Paulo diz para pensar?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para pensar em coisas que são honrosas, justas, puras, amáveis, de boa fama, excelentes e dignas de louvor.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Filipenses agora foram capazes de renovar?</w:t>
      </w:r>
    </w:p>
    <w:p>
      <w:pPr/>
      <w:r>
        <w:rPr>
          <w:lang w:val="pt_PT" w:bidi="pt_PT"/>
        </w:rPr>
      </w:r>
      <w:r>
        <w:rPr>
          <w:lang w:val="pt_PT" w:bidi="pt_PT"/>
        </w:rPr>
        <w:t>Os Filipenses agora puderam renovar seu cuidado por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4.11–12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segredo Paulo aprendeu sobre viver em diferentes circunstâncias?</w:t>
      </w:r>
    </w:p>
    <w:p>
      <w:pPr/>
      <w:r>
        <w:rPr>
          <w:lang w:val="pt_PT" w:bidi="pt_PT"/>
        </w:rPr>
      </w:r>
      <w:r>
        <w:rPr>
          <w:lang w:val="pt_PT" w:bidi="pt_PT"/>
        </w:rPr>
        <w:t>Paulo aprendeu o segredo de viver contente tanto na abundância quanto na necessidade.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4.13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qual poder Paulo pode viver contente?</w:t>
      </w:r>
    </w:p>
    <w:p>
      <w:pPr/>
      <w:r>
        <w:rPr>
          <w:lang w:val="pt_PT" w:bidi="pt_PT"/>
        </w:rPr>
      </w:r>
      <w:r>
        <w:rPr>
          <w:lang w:val="pt_PT" w:bidi="pt_PT"/>
        </w:rPr>
        <w:t>Paulo pode viver contente em todas as circunstâncias através de Cristo, que o fortalece.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busca para os Filipenses em sua doação para suprir suas necessidades?</w:t>
      </w:r>
    </w:p>
    <w:p>
      <w:pPr/>
      <w:r>
        <w:rPr>
          <w:lang w:val="pt_PT" w:bidi="pt_PT"/>
        </w:rPr>
      </w:r>
      <w:r>
        <w:rPr>
          <w:lang w:val="pt_PT" w:bidi="pt_PT"/>
        </w:rPr>
        <w:t>Paulo busca o lucro que aumenta na conta dos Filipenses.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vê o presente feito pelos filipenses a Paulo?</w:t>
      </w:r>
    </w:p>
    <w:p>
      <w:pPr/>
      <w:r>
        <w:rPr>
          <w:lang w:val="pt_PT" w:bidi="pt_PT"/>
        </w:rPr>
      </w:r>
      <w:r>
        <w:rPr>
          <w:lang w:val="pt_PT" w:bidi="pt_PT"/>
        </w:rPr>
        <w:t>Deus está satisfeito com o presente que os Filipenses fizeram a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Deus fará pelos filipenses?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Deus suprirá todas as necessidades dos filipenses de acordo com suas riquezas em glória em Cristo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 4.22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diz que aqueles da casa de quem saúdam os Filipenses?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da casa de César saúdam os Filipenses.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