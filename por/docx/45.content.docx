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meios Deus havia prometido o evangelho antes do tempo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Deus havia prometido o evangelho antes por meio de seus profetas nas santas Escrituras.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a carne, o Filho de Deus nasceu de qual descendência?</w:t>
      </w:r>
    </w:p>
    <w:p>
      <w:pPr/>
      <w:r>
        <w:rPr>
          <w:lang w:val="pt_PT" w:bidi="pt_PT"/>
        </w:rPr>
      </w:r>
      <w:r>
        <w:rPr>
          <w:lang w:val="pt_PT" w:bidi="pt_PT"/>
        </w:rPr>
        <w:t>Segundo a carne, o Filho de Deus nasceu da descendência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qual evento Jesus Cristo foi declarado Filho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Cristo foi declarado Filho de Deus pela ressurreição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propósito Paulo recebeu graça e apostolado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Paulo recebeu graça e apostolado para a obediência da fé entre todas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Paulo agradece a Deus em relação aos crentes em Roma?</w:t>
      </w:r>
    </w:p>
    <w:p>
      <w:pPr/>
      <w:r>
        <w:rPr>
          <w:lang w:val="pt_PT" w:bidi="pt_PT"/>
        </w:rPr>
      </w:r>
      <w:r>
        <w:rPr>
          <w:lang w:val="pt_PT" w:bidi="pt_PT"/>
        </w:rPr>
        <w:t>Paulo agradece a Deus porque a fé deles é proclamada em todo 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deseja ver os crentes em Roma?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vê-los para lhes dar algum dom espiritual para fortalecê-los.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não conseguiu visitar os crentes em Roma até agora?</w:t>
      </w:r>
    </w:p>
    <w:p>
      <w:pPr/>
      <w:r>
        <w:rPr>
          <w:lang w:val="pt_PT" w:bidi="pt_PT"/>
        </w:rPr>
      </w:r>
      <w:r>
        <w:rPr>
          <w:lang w:val="pt_PT" w:bidi="pt_PT"/>
        </w:rPr>
        <w:t>Paulo não pôde visitar porque foi impedido até agora.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 evangelho é?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 evangelho é o poder de Deus para a salvação de todo aquele que crê.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parte das Escrituras Sagradas Paulo cita sobre como os justos viverão?</w:t>
      </w:r>
    </w:p>
    <w:p>
      <w:pPr/>
      <w:r>
        <w:rPr>
          <w:lang w:val="pt_PT" w:bidi="pt_PT"/>
        </w:rPr>
      </w:r>
      <w:r>
        <w:rPr>
          <w:lang w:val="pt_PT" w:bidi="pt_PT"/>
        </w:rPr>
        <w:t>Paulo cita esta parte das Escrituras: “O justo viverá pela fé”.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ímpios e injustos fazem, mesmo que aquilo que é conhecido sobre Deus seja visível para eles?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e injustos retêm a verdade, mesmo que aquilo que se conhece sobre Deus seja visível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coisas invisíveis sobre Deus são claramente visíveis?</w:t>
      </w:r>
    </w:p>
    <w:p>
      <w:pPr/>
      <w:r>
        <w:rPr>
          <w:lang w:val="pt_PT" w:bidi="pt_PT"/>
        </w:rPr>
      </w:r>
      <w:r>
        <w:rPr>
          <w:lang w:val="pt_PT" w:bidi="pt_PT"/>
        </w:rPr>
        <w:t>As coisas invisíveis sobre Deus são claramente visíveis através das coisas criadas.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1.20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características de Deus são claramente visíveis?</w:t>
      </w:r>
    </w:p>
    <w:p>
      <w:pPr/>
      <w:r>
        <w:rPr>
          <w:lang w:val="pt_PT" w:bidi="pt_PT"/>
        </w:rPr>
      </w:r>
      <w:r>
        <w:rPr>
          <w:lang w:val="pt_PT" w:bidi="pt_PT"/>
        </w:rPr>
        <w:t>O poder eterno e a natureza divina de Deus são claramente visíveis.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os pensamentos e corações daqueles que não glorificam a Deus nem lhe dão graças?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não glorificam a Deus nem lhe dão graças tornam-se tolos em seus pensamentos e seus corações são obscurecidos.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faz àqueles que trocam a sua glória por imagens perecíveis de homens e animais?</w:t>
      </w:r>
    </w:p>
    <w:p>
      <w:pPr/>
      <w:r>
        <w:rPr>
          <w:lang w:val="pt_PT" w:bidi="pt_PT"/>
        </w:rPr>
      </w:r>
      <w:r>
        <w:rPr>
          <w:lang w:val="pt_PT" w:bidi="pt_PT"/>
        </w:rPr>
        <w:t>Deus os entrega aos desejos dos seus corações para a impureza, para que seus corpos sejam desonrados entre si.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paixões desonrosas essas mulheres e homens ardem em sua luxúria?</w:t>
      </w:r>
    </w:p>
    <w:p>
      <w:pPr/>
      <w:r>
        <w:rPr>
          <w:lang w:val="pt_PT" w:bidi="pt_PT"/>
        </w:rPr>
      </w:r>
      <w:r>
        <w:rPr>
          <w:lang w:val="pt_PT" w:bidi="pt_PT"/>
        </w:rPr>
        <w:t>As mulheres ardem em sua luxúria umas pelas outras, e os homens ardem em sua luxúria uns pelos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faz àqueles que não aprovam tê-lo em sua consciência?</w:t>
      </w:r>
    </w:p>
    <w:p>
      <w:pPr/>
      <w:r>
        <w:rPr>
          <w:lang w:val="pt_PT" w:bidi="pt_PT"/>
        </w:rPr>
      </w:r>
      <w:r>
        <w:rPr>
          <w:lang w:val="pt_PT" w:bidi="pt_PT"/>
        </w:rPr>
        <w:t>Deus os entrega a uma mente reprovada, para fazerem coisas que não são apropriadas.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algumas das características daqueles que têm uma mente depravada?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têm uma mente depravada estão cheios de inveja, assassinato, discórdia, engano e más intenções.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com uma mente depravada entendem sobre os requisitos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com uma mente depravada entendem que aqueles que praticam tais coisas são dignos de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1.32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Mesmo aqueles com uma mente depravada entendem os requisitos de Deus, o que fazem ainda assim?</w:t>
      </w:r>
    </w:p>
    <w:p>
      <w:pPr/>
      <w:r>
        <w:rPr>
          <w:lang w:val="pt_PT" w:bidi="pt_PT"/>
        </w:rPr>
      </w:r>
      <w:r>
        <w:rPr>
          <w:lang w:val="pt_PT" w:bidi="pt_PT"/>
        </w:rPr>
        <w:t>Eles ainda assim fazem coisas injustas e aprovam aqueles que as praticam.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algumas pessoas são indesculpáveis em seus julgamentos?</w:t>
      </w:r>
    </w:p>
    <w:p>
      <w:pPr/>
      <w:r>
        <w:rPr>
          <w:lang w:val="pt_PT" w:bidi="pt_PT"/>
        </w:rPr>
      </w:r>
      <w:r>
        <w:rPr>
          <w:lang w:val="pt_PT" w:bidi="pt_PT"/>
        </w:rPr>
        <w:t>Algumas pessoas são indesculpáveis em seu julgamento porque aquilo que julgam em outro, elas mesmas praticam.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julga quando ele julga aqueles que praticam a injustiça?</w:t>
      </w:r>
    </w:p>
    <w:p>
      <w:pPr/>
      <w:r>
        <w:rPr>
          <w:lang w:val="pt_PT" w:bidi="pt_PT"/>
        </w:rPr>
      </w:r>
      <w:r>
        <w:rPr>
          <w:lang w:val="pt_PT" w:bidi="pt_PT"/>
        </w:rPr>
        <w:t>Deus julga segundo a verdade quando julga aqueles que praticam a injustiça.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paciência, bondade e benignidade de Deus pretendem fazer?</w:t>
      </w:r>
    </w:p>
    <w:p>
      <w:pPr/>
      <w:r>
        <w:rPr>
          <w:lang w:val="pt_PT" w:bidi="pt_PT"/>
        </w:rPr>
      </w:r>
      <w:r>
        <w:rPr>
          <w:lang w:val="pt_PT" w:bidi="pt_PT"/>
        </w:rPr>
        <w:t>A paciência, a bondade e a benignidade de Deus têm o propósito de levar uma pessoa ao arrependimento.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com corações duros e impenitentes em relação a Deus estão acumulando para si mesmos?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com corações duros e impenitentes estão acumulando para si mesmos ira no dia do justo julgamento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recebem aqueles que têm realizado ações boas e consistentes?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realizaram ações boas e consistentes receberão a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recebem aqueles que obedecem à injustiça?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obedecem à injustiça recebem ira e raiva.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não mostra parcialidade em seu julgamento entre judeu e grego?</w:t>
      </w:r>
    </w:p>
    <w:p>
      <w:pPr/>
      <w:r>
        <w:rPr>
          <w:lang w:val="pt_PT" w:bidi="pt_PT"/>
        </w:rPr>
      </w:r>
      <w:r>
        <w:rPr>
          <w:lang w:val="pt_PT" w:bidi="pt_PT"/>
        </w:rPr>
        <w:t>Deus não mostra parcialidade, pois aqueles que pecam, sejam judeus ou gregos, perecerão.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justificado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praticantes da lei são justificados diante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gentios mostram que são uma lei para si mesmos?</w:t>
      </w:r>
    </w:p>
    <w:p>
      <w:pPr/>
      <w:r>
        <w:rPr>
          <w:lang w:val="pt_PT" w:bidi="pt_PT"/>
        </w:rPr>
      </w:r>
      <w:r>
        <w:rPr>
          <w:lang w:val="pt_PT" w:bidi="pt_PT"/>
        </w:rPr>
        <w:t>Os gentios mostram que são uma lei para si mesmos quando, por natureza, fazem as coisas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desafio Paulo dá aos judeus que confiam na lei e ensinam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Paulo os desafia que, se ensinam a lei aos outros, também devem ensinar a si mesmos.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pecados Paulo menciona que os judeus mestres da Lei devem parar de cometer?</w:t>
      </w:r>
    </w:p>
    <w:p>
      <w:pPr/>
      <w:r>
        <w:rPr>
          <w:lang w:val="pt_PT" w:bidi="pt_PT"/>
        </w:rPr>
      </w:r>
      <w:r>
        <w:rPr>
          <w:lang w:val="pt_PT" w:bidi="pt_PT"/>
        </w:rPr>
        <w:t>Paulo menciona os pecados de roubo, adultério e o roubo de templos.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nome de Deus é desonrado entre os gentios por causa dos judeus mestres da lei?</w:t>
      </w:r>
    </w:p>
    <w:p>
      <w:pPr/>
      <w:r>
        <w:rPr>
          <w:lang w:val="pt_PT" w:bidi="pt_PT"/>
        </w:rPr>
      </w:r>
      <w:r>
        <w:rPr>
          <w:lang w:val="pt_PT" w:bidi="pt_PT"/>
        </w:rPr>
        <w:t>O nome de Deus está sendo desonrado porque os judeus mestres da lei estão transgredindo 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diz que a circuncisão de uma pessoa judia pode se tornar incircuncisão?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a circuncisão de uma pessoa judia pode se tornar incircuncisão se essa pessoa for uma violadora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diz que a incircuncisão de uma pessoa gentia pode ser considerada circuncisão?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a incircuncisão de uma pessoa gentia pode ser considerada circuncisão se essa pessoa cumprir os requisitos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Paulo diz ser um verdadeiro judeu?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um verdadeiro judeu é um judeu interiormente, com uma circuncisão do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2.29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um verdadeiro judeu recebe louvor?</w:t>
      </w:r>
    </w:p>
    <w:p>
      <w:pPr/>
      <w:r>
        <w:rPr>
          <w:lang w:val="pt_PT" w:bidi="pt_PT"/>
        </w:rPr>
      </w:r>
      <w:r>
        <w:rPr>
          <w:lang w:val="pt_PT" w:bidi="pt_PT"/>
        </w:rPr>
        <w:t>Um verdadeiro judeu recebe louvor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principal vantagem do judeu?</w:t>
      </w:r>
    </w:p>
    <w:p>
      <w:pPr/>
      <w:r>
        <w:rPr>
          <w:lang w:val="pt_PT" w:bidi="pt_PT"/>
        </w:rPr>
      </w:r>
      <w:r>
        <w:rPr>
          <w:lang w:val="pt_PT" w:bidi="pt_PT"/>
        </w:rPr>
        <w:t>Primeiramente, entre as vantagens dos judeus está o fato de que a eles foi confiada a revelação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Mesmo que todo homem seja mentiroso, o que Deus é?</w:t>
      </w:r>
    </w:p>
    <w:p>
      <w:pPr/>
      <w:r>
        <w:rPr>
          <w:lang w:val="pt_PT" w:bidi="pt_PT"/>
        </w:rPr>
      </w:r>
      <w:r>
        <w:rPr>
          <w:lang w:val="pt_PT" w:bidi="pt_PT"/>
        </w:rPr>
        <w:t>Mesmo que todo homem seja mentiroso, Deus é verdadeiro.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Porque Deus é justo, o que ele é capaz de fazer?</w:t>
      </w:r>
    </w:p>
    <w:p>
      <w:pPr/>
      <w:r>
        <w:rPr>
          <w:lang w:val="pt_PT" w:bidi="pt_PT"/>
        </w:rPr>
      </w:r>
      <w:r>
        <w:rPr>
          <w:lang w:val="pt_PT" w:bidi="pt_PT"/>
        </w:rPr>
        <w:t>Porque Deus é justo, ele é capaz de julgar 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aqueles que dizem: "Façamos o mal, para que venha o bem"?</w:t>
      </w:r>
    </w:p>
    <w:p>
      <w:pPr/>
      <w:r>
        <w:rPr>
          <w:lang w:val="pt_PT" w:bidi="pt_PT"/>
        </w:rPr>
      </w:r>
      <w:r>
        <w:rPr>
          <w:lang w:val="pt_PT" w:bidi="pt_PT"/>
        </w:rPr>
        <w:t>O julgamento vem sobre aqueles que dizem: "Façamos o mal, para que o bem venha".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escrito nas Escrituras sobre a justiça de todos, tanto judeus quanto gregos?</w:t>
      </w:r>
    </w:p>
    <w:p>
      <w:pPr/>
      <w:r>
        <w:rPr>
          <w:lang w:val="pt_PT" w:bidi="pt_PT"/>
        </w:rPr>
      </w:r>
      <w:r>
        <w:rPr>
          <w:lang w:val="pt_PT" w:bidi="pt_PT"/>
        </w:rPr>
        <w:t>Está escrito que não há nenhum justo, nem um sequer.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o que está escrito, quem entende e busca a Deus?</w:t>
      </w:r>
    </w:p>
    <w:p>
      <w:pPr/>
      <w:r>
        <w:rPr>
          <w:lang w:val="pt_PT" w:bidi="pt_PT"/>
        </w:rPr>
      </w:r>
      <w:r>
        <w:rPr>
          <w:lang w:val="pt_PT" w:bidi="pt_PT"/>
        </w:rPr>
        <w:t>De acordo com o que está escrito, ninguém entende e ninguém busca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será justificado pelas obras da lei?</w:t>
      </w:r>
    </w:p>
    <w:p>
      <w:pPr/>
      <w:r>
        <w:rPr>
          <w:lang w:val="pt_PT" w:bidi="pt_PT"/>
        </w:rPr>
      </w:r>
      <w:r>
        <w:rPr>
          <w:lang w:val="pt_PT" w:bidi="pt_PT"/>
        </w:rPr>
        <w:t>Nenhuma carne será justificada pelas obras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3.20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vem através da lei?</w:t>
      </w:r>
    </w:p>
    <w:p>
      <w:pPr/>
      <w:r>
        <w:rPr>
          <w:lang w:val="pt_PT" w:bidi="pt_PT"/>
        </w:rPr>
      </w:r>
      <w:r>
        <w:rPr>
          <w:lang w:val="pt_PT" w:bidi="pt_PT"/>
        </w:rPr>
        <w:t>A plena consciência do pecado vem através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testemunhas uma justiça sem a lei agora foi revelada?</w:t>
      </w:r>
    </w:p>
    <w:p>
      <w:pPr/>
      <w:r>
        <w:rPr>
          <w:lang w:val="pt_PT" w:bidi="pt_PT"/>
        </w:rPr>
      </w:r>
      <w:r>
        <w:rPr>
          <w:lang w:val="pt_PT" w:bidi="pt_PT"/>
        </w:rPr>
        <w:t>Pelos testemunhos da Lei e dos Profetas, uma justiça sem a lei agora foi revelada.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justiça sem a lei que agora foi revelada?</w:t>
      </w:r>
    </w:p>
    <w:p>
      <w:pPr/>
      <w:r>
        <w:rPr>
          <w:lang w:val="pt_PT" w:bidi="pt_PT"/>
        </w:rPr>
      </w:r>
      <w:r>
        <w:rPr>
          <w:lang w:val="pt_PT" w:bidi="pt_PT"/>
        </w:rPr>
        <w:t>A justiça sem a lei é a justiça de Deus pela fé em Jesus Cristo para todos os que creem.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é justificada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é justificada diante de Deus gratuitamente pela sua graça através da redenção que está em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propósito Deus providenciou Cristo Jesus?</w:t>
      </w:r>
    </w:p>
    <w:p>
      <w:pPr/>
      <w:r>
        <w:rPr>
          <w:lang w:val="pt_PT" w:bidi="pt_PT"/>
        </w:rPr>
      </w:r>
      <w:r>
        <w:rPr>
          <w:lang w:val="pt_PT" w:bidi="pt_PT"/>
        </w:rPr>
        <w:t>Deus providenciou Cristo Jesus como propiciação mediante a fé em seu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mostrou por tudo o que aconteceu através de Jesus Cristo?</w:t>
      </w:r>
    </w:p>
    <w:p>
      <w:pPr/>
      <w:r>
        <w:rPr>
          <w:lang w:val="pt_PT" w:bidi="pt_PT"/>
        </w:rPr>
      </w:r>
      <w:r>
        <w:rPr>
          <w:lang w:val="pt_PT" w:bidi="pt_PT"/>
        </w:rPr>
        <w:t>Deus mostrou que é ele quem justifica qualquer um por causa da fé em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papel das obras da lei na justificação?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é justificada pela fé totalmente à parte das obras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justifica o judeu circuncidado e o gentio incircunciso?</w:t>
      </w:r>
    </w:p>
    <w:p>
      <w:pPr/>
      <w:r>
        <w:rPr>
          <w:lang w:val="pt_PT" w:bidi="pt_PT"/>
        </w:rPr>
      </w:r>
      <w:r>
        <w:rPr>
          <w:lang w:val="pt_PT" w:bidi="pt_PT"/>
        </w:rPr>
        <w:t>Deus justifica ambos pela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3.31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fazemos com a lei através da fé?</w:t>
      </w:r>
    </w:p>
    <w:p>
      <w:pPr/>
      <w:r>
        <w:rPr>
          <w:lang w:val="pt_PT" w:bidi="pt_PT"/>
        </w:rPr>
      </w:r>
      <w:r>
        <w:rPr>
          <w:lang w:val="pt_PT" w:bidi="pt_PT"/>
        </w:rPr>
        <w:t>Defendemos a lei pela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teria dado a Abraão motivo para se orgulhar?</w:t>
      </w:r>
    </w:p>
    <w:p>
      <w:pPr/>
      <w:r>
        <w:rPr>
          <w:lang w:val="pt_PT" w:bidi="pt_PT"/>
        </w:rPr>
      </w:r>
      <w:r>
        <w:rPr>
          <w:lang w:val="pt_PT" w:bidi="pt_PT"/>
        </w:rPr>
        <w:t>Abraão teria motivo para se gloriar se tivesse sido justificado pelas obras.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escrituras dizem sobre como Abraão foi justificado?</w:t>
      </w:r>
    </w:p>
    <w:p>
      <w:pPr/>
      <w:r>
        <w:rPr>
          <w:lang w:val="pt_PT" w:bidi="pt_PT"/>
        </w:rPr>
      </w:r>
      <w:r>
        <w:rPr>
          <w:lang w:val="pt_PT" w:bidi="pt_PT"/>
        </w:rPr>
        <w:t>A escritura diz que Abraão creu em Deus, e isso lhe foi creditado como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pessoas Deus justifica?</w:t>
      </w:r>
    </w:p>
    <w:p>
      <w:pPr/>
      <w:r>
        <w:rPr>
          <w:lang w:val="pt_PT" w:bidi="pt_PT"/>
        </w:rPr>
      </w:r>
      <w:r>
        <w:rPr>
          <w:lang w:val="pt_PT" w:bidi="pt_PT"/>
        </w:rPr>
        <w:t>Deus justifica as pessoas que confiam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4.6–8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Davi, de que maneira um homem é abençoado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De acordo com Davi, bem-aventurado é o homem cujos pecados são perdoados e cujos pecados não são contados pelo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fé de Abraão foi considerada justiça antes ou depois de ele ser circuncidado?</w:t>
      </w:r>
    </w:p>
    <w:p>
      <w:pPr/>
      <w:r>
        <w:rPr>
          <w:lang w:val="pt_PT" w:bidi="pt_PT"/>
        </w:rPr>
      </w:r>
      <w:r>
        <w:rPr>
          <w:lang w:val="pt_PT" w:bidi="pt_PT"/>
        </w:rPr>
        <w:t>A fé de Abraão foi considerada como justiça antes de ele ser circuncidado.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Abraão é o pai de quais grupos de pessoas?</w:t>
      </w:r>
    </w:p>
    <w:p>
      <w:pPr/>
      <w:r>
        <w:rPr>
          <w:lang w:val="pt_PT" w:bidi="pt_PT"/>
        </w:rPr>
      </w:r>
      <w:r>
        <w:rPr>
          <w:lang w:val="pt_PT" w:bidi="pt_PT"/>
        </w:rPr>
        <w:t>Abraão é o pai de todos os que creem, tanto os fisicamente incircuncisos quanto os circuncisos.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foi dada a Abraão e seus descendentes através da justiça da fé?</w:t>
      </w:r>
    </w:p>
    <w:p>
      <w:pPr/>
      <w:r>
        <w:rPr>
          <w:lang w:val="pt_PT" w:bidi="pt_PT"/>
        </w:rPr>
      </w:r>
      <w:r>
        <w:rPr>
          <w:lang w:val="pt_PT" w:bidi="pt_PT"/>
        </w:rPr>
        <w:t>Foi prometido a Abraão e seus descendentes que eles seriam herdeiros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seria verdade se a promessa a Abraão tivesse vindo pela lei?</w:t>
      </w:r>
    </w:p>
    <w:p>
      <w:pPr/>
      <w:r>
        <w:rPr>
          <w:lang w:val="pt_PT" w:bidi="pt_PT"/>
        </w:rPr>
      </w:r>
      <w:r>
        <w:rPr>
          <w:lang w:val="pt_PT" w:bidi="pt_PT"/>
        </w:rPr>
        <w:t>Se a promessa tivesse vindo pela lei, então a fé seria vazia e a promessa não verdadeira.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razões a promessa é dada pela fé?</w:t>
      </w:r>
    </w:p>
    <w:p>
      <w:pPr/>
      <w:r>
        <w:rPr>
          <w:lang w:val="pt_PT" w:bidi="pt_PT"/>
        </w:rPr>
      </w:r>
      <w:r>
        <w:rPr>
          <w:lang w:val="pt_PT" w:bidi="pt_PT"/>
        </w:rPr>
        <w:t>A promessa é dada pela fé para que seja pela graça, e para que seja garantida.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duas coisas que Paulo diz que Deus faz?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Deus dá vida aos mortos e chama à existência as coisas que não existem.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Abraão respondeu à promessa de Deus mesmo com essas circunstâncias externas?</w:t>
      </w:r>
    </w:p>
    <w:p>
      <w:pPr/>
      <w:r>
        <w:rPr>
          <w:lang w:val="pt_PT" w:bidi="pt_PT"/>
        </w:rPr>
      </w:r>
      <w:r>
        <w:rPr>
          <w:lang w:val="pt_PT" w:bidi="pt_PT"/>
        </w:rPr>
        <w:t>Abraão confiou em Deus fortemente e não hesitou em incredulidade.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circunstâncias externas tornaram difícil para Abraão acreditar na promessa de Deus de que ele seria o pai de muitas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Quando Deus fez a promessa a Abraão, Abraão tinha cerca de cem anos e o ventre de Sara era infértil.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Abraão respondeu à promessa de Deus mesmo com essas circunstâncias externas?</w:t>
      </w:r>
    </w:p>
    <w:p>
      <w:pPr/>
      <w:r>
        <w:rPr>
          <w:lang w:val="pt_PT" w:bidi="pt_PT"/>
        </w:rPr>
      </w:r>
      <w:r>
        <w:rPr>
          <w:lang w:val="pt_PT" w:bidi="pt_PT"/>
        </w:rPr>
        <w:t>Abraão confiou em Deus fortemente e não hesitou na incredulidade.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o relato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O relato de Abraão foi escrito para o benefício dele e também para o nosso benefício.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acreditamos que Deus fez por nós?</w:t>
      </w:r>
    </w:p>
    <w:p>
      <w:pPr/>
      <w:r>
        <w:rPr>
          <w:lang w:val="pt_PT" w:bidi="pt_PT"/>
        </w:rPr>
      </w:r>
      <w:r>
        <w:rPr>
          <w:lang w:val="pt_PT" w:bidi="pt_PT"/>
        </w:rPr>
        <w:t>Cremos que Deus ressuscitou Jesus dos mortos, que foi entregue por nossos pecados e ressuscitado para nossa justificação.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têm porque são justificados pela fé?</w:t>
      </w:r>
    </w:p>
    <w:p>
      <w:pPr/>
      <w:r>
        <w:rPr>
          <w:lang w:val="pt_PT" w:bidi="pt_PT"/>
        </w:rPr>
      </w:r>
      <w:r>
        <w:rPr>
          <w:lang w:val="pt_PT" w:bidi="pt_PT"/>
        </w:rPr>
        <w:t>Porque são justificados pela fé, os crentes têm paz com Deus através do Senhor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três coisas que o sofrimento produz?</w:t>
      </w:r>
    </w:p>
    <w:p>
      <w:pPr/>
      <w:r>
        <w:rPr>
          <w:lang w:val="pt_PT" w:bidi="pt_PT"/>
        </w:rPr>
      </w:r>
      <w:r>
        <w:rPr>
          <w:lang w:val="pt_PT" w:bidi="pt_PT"/>
        </w:rPr>
        <w:t>O sofrimento produz perseverança, caráter e esperança.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demonstra seu amor por nós?</w:t>
      </w:r>
    </w:p>
    <w:p>
      <w:pPr/>
      <w:r>
        <w:rPr>
          <w:lang w:val="pt_PT" w:bidi="pt_PT"/>
        </w:rPr>
      </w:r>
      <w:r>
        <w:rPr>
          <w:lang w:val="pt_PT" w:bidi="pt_PT"/>
        </w:rPr>
        <w:t>Deus demonstra seu amor por nós, porque enquanto ainda éramos pecadores, Cristo morreu por nós.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Sendo justificados pelo sangue de Cristo, de que são salvos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Sendo justificados pelo sangue de Cristo, os crentes são salvos da ira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relação os descrentes têm com Deus antes de serem reconciliados com Deus através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descrentes são inimigos de Deus antes de serem reconciliados com Deus através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por causa do pecado de um homem?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do pecado de um homem, o pecado entrou no mundo, a morte entrou pelo pecado, e a morte se espalhou para todas 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o homem por quem o pecado entrou no mundo?</w:t>
      </w:r>
    </w:p>
    <w:p>
      <w:pPr/>
      <w:r>
        <w:rPr>
          <w:lang w:val="pt_PT" w:bidi="pt_PT"/>
        </w:rPr>
      </w:r>
      <w:r>
        <w:rPr>
          <w:lang w:val="pt_PT" w:bidi="pt_PT"/>
        </w:rPr>
        <w:t>Adão foi o único homem por meio de quem o pecado entrou no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dom gratuito de Deus é diferente dos pecados de Adão?</w:t>
      </w:r>
    </w:p>
    <w:p>
      <w:pPr/>
      <w:r>
        <w:rPr>
          <w:lang w:val="pt_PT" w:bidi="pt_PT"/>
        </w:rPr>
      </w:r>
      <w:r>
        <w:rPr>
          <w:lang w:val="pt_PT" w:bidi="pt_PT"/>
        </w:rPr>
        <w:t>Pelo pecado de Adão muitos morreram, mas a graça de Deus e seu dom gratuito através de Cristo abunda para muitos.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resultou do pecado de Adão e o que resultou do dom gratuito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julgamento de condenação resultou do pecado de Adão, mas a justificação resultou do dom gratuito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reinou a partir do pecado de Adão, e o que reinou através do dom da justiça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morte reinou a partir o pecado de Adão, e aqueles que recebem o dom de Deus reinam através da vida de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muitos se tornaram através da desobediência de Adão, e o que muitos se tornarão através da obediência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Muitos foram feitos pecadores pela desobediência de Adão, e muitos serão feitos justos pela obediência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lei foi introduzida paralelamente?</w:t>
      </w:r>
    </w:p>
    <w:p>
      <w:pPr/>
      <w:r>
        <w:rPr>
          <w:lang w:val="pt_PT" w:bidi="pt_PT"/>
        </w:rPr>
      </w:r>
      <w:r>
        <w:rPr>
          <w:lang w:val="pt_PT" w:bidi="pt_PT"/>
        </w:rPr>
        <w:t>A lei veio para que a transgressão aumentasse.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5.20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abundou mais do que a transgressão?</w:t>
      </w:r>
    </w:p>
    <w:p>
      <w:pPr/>
      <w:r>
        <w:rPr>
          <w:lang w:val="pt_PT" w:bidi="pt_PT"/>
        </w:rPr>
      </w:r>
      <w:r>
        <w:rPr>
          <w:lang w:val="pt_PT" w:bidi="pt_PT"/>
        </w:rPr>
        <w:t>A graça de Deus abundou mais do que a transgressão.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crentes devem continuar no pecado para que a graça de Deus abunde?</w:t>
      </w:r>
    </w:p>
    <w:p>
      <w:pPr/>
      <w:r>
        <w:rPr>
          <w:lang w:val="pt_PT" w:bidi="pt_PT"/>
        </w:rPr>
      </w:r>
      <w:r>
        <w:rPr>
          <w:lang w:val="pt_PT" w:bidi="pt_PT"/>
        </w:rPr>
        <w:t>De forma alguma!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foram batizadas as pessoas que foram batizadas em Cristo Jesus?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batizadas em Cristo Jesus foram batizadas na morte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fazer já que Cristo foi ressuscitado dos mortos?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andar em novidade de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duas formas os crentes são unidos a Cristo através do batismo?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são unidos a Cristo em sua morte e ressurreição.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feito por nós para que não sejamos mais escravos do pecado?</w:t>
      </w:r>
    </w:p>
    <w:p>
      <w:pPr/>
      <w:r>
        <w:rPr>
          <w:lang w:val="pt_PT" w:bidi="pt_PT"/>
        </w:rPr>
      </w:r>
      <w:r>
        <w:rPr>
          <w:lang w:val="pt_PT" w:bidi="pt_PT"/>
        </w:rPr>
        <w:t>Nosso velho homem foi crucificado com Cristo para que não sejamos mais escravos do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sabemos que a morte não governa mais sobre Cristo?</w:t>
      </w:r>
    </w:p>
    <w:p>
      <w:pPr/>
      <w:r>
        <w:rPr>
          <w:lang w:val="pt_PT" w:bidi="pt_PT"/>
        </w:rPr>
      </w:r>
      <w:r>
        <w:rPr>
          <w:lang w:val="pt_PT" w:bidi="pt_PT"/>
        </w:rPr>
        <w:t>Sabemos que a morte não governa mais sobre Cristo porque Cristo foi ressuscitado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vezes Cristo morreu para o pecado, e por quantas pessoas ele morreu?</w:t>
      </w:r>
    </w:p>
    <w:p>
      <w:pPr/>
      <w:r>
        <w:rPr>
          <w:lang w:val="pt_PT" w:bidi="pt_PT"/>
        </w:rPr>
      </w:r>
      <w:r>
        <w:rPr>
          <w:lang w:val="pt_PT" w:bidi="pt_PT"/>
        </w:rPr>
        <w:t>Cristo morreu para o pecado uma vez e por todas 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crente deve pensar de si mesmo em relação ao pecado?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deve se considerar morto para 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6.10–11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um crente vive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vive sua vida para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um crente deve apresentar os membros do seu corpo, e com que propósito?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deve apresentar os membros do seu corpo a Deus como instrumentos de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 o que um crente vive, que lhe permite dominar o pecado?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vive sob a graça, o que lhe permite dominar 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final para uma pessoa que se torna servo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resultado final de uma pessoa que se torna servo de Deus é 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servos de Deus têm seu fruto para qual propósito?</w:t>
      </w:r>
    </w:p>
    <w:p>
      <w:pPr/>
      <w:r>
        <w:rPr>
          <w:lang w:val="pt_PT" w:bidi="pt_PT"/>
        </w:rPr>
      </w:r>
      <w:r>
        <w:rPr>
          <w:lang w:val="pt_PT" w:bidi="pt_PT"/>
        </w:rPr>
        <w:t>Os servos de Deus têm seu fruto para a santificação.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salário do pecado?</w:t>
      </w:r>
    </w:p>
    <w:p>
      <w:pPr/>
      <w:r>
        <w:rPr>
          <w:lang w:val="pt_PT" w:bidi="pt_PT"/>
        </w:rPr>
      </w:r>
      <w:r>
        <w:rPr>
          <w:lang w:val="pt_PT" w:bidi="pt_PT"/>
        </w:rPr>
        <w:t>O salário do pecado é 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6.23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dom gratuito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dom gratuito de Deus é a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a lei controla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A lei controla uma pessoa enquanto ela vive.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uma mulher casada está vinculada pela lei do casamento?</w:t>
      </w:r>
    </w:p>
    <w:p>
      <w:pPr/>
      <w:r>
        <w:rPr>
          <w:lang w:val="pt_PT" w:bidi="pt_PT"/>
        </w:rPr>
      </w:r>
      <w:r>
        <w:rPr>
          <w:lang w:val="pt_PT" w:bidi="pt_PT"/>
        </w:rPr>
        <w:t>Uma mulher casada está vinculada pela lei do casamento até que seu marido morra.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mulher pode fazer uma vez que está livre da lei do casamento?</w:t>
      </w:r>
    </w:p>
    <w:p>
      <w:pPr/>
      <w:r>
        <w:rPr>
          <w:lang w:val="pt_PT" w:bidi="pt_PT"/>
        </w:rPr>
      </w:r>
      <w:r>
        <w:rPr>
          <w:lang w:val="pt_PT" w:bidi="pt_PT"/>
        </w:rPr>
        <w:t>Uma vez livre da lei do casamento, uma mulher pode se casar com outro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são feitos mortos para a lei?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são feitos mortos para a lei através do corpo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Tendo sido mortos para a lei, o que os crentes são capazes de fazer?</w:t>
      </w:r>
    </w:p>
    <w:p>
      <w:pPr/>
      <w:r>
        <w:rPr>
          <w:lang w:val="pt_PT" w:bidi="pt_PT"/>
        </w:rPr>
      </w:r>
      <w:r>
        <w:rPr>
          <w:lang w:val="pt_PT" w:bidi="pt_PT"/>
        </w:rPr>
        <w:t>Tendo sido feitos mortos para a lei, os crentes podem ser unidos a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função da lei?</w:t>
      </w:r>
    </w:p>
    <w:p>
      <w:pPr/>
      <w:r>
        <w:rPr>
          <w:lang w:val="pt_PT" w:bidi="pt_PT"/>
        </w:rPr>
      </w:r>
      <w:r>
        <w:rPr>
          <w:lang w:val="pt_PT" w:bidi="pt_PT"/>
        </w:rPr>
        <w:t>A lei torna o pecado conhecido.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lei é pecado?</w:t>
      </w:r>
    </w:p>
    <w:p>
      <w:pPr/>
      <w:r>
        <w:rPr>
          <w:lang w:val="pt_PT" w:bidi="pt_PT"/>
        </w:rPr>
      </w:r>
      <w:r>
        <w:rPr>
          <w:lang w:val="pt_PT" w:bidi="pt_PT"/>
        </w:rPr>
        <w:t>Não, a lei não é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pecado faz através do mandamento da lei?</w:t>
      </w:r>
    </w:p>
    <w:p>
      <w:pPr/>
      <w:r>
        <w:rPr>
          <w:lang w:val="pt_PT" w:bidi="pt_PT"/>
        </w:rPr>
      </w:r>
      <w:r>
        <w:rPr>
          <w:lang w:val="pt_PT" w:bidi="pt_PT"/>
        </w:rPr>
        <w:t>O pecado, através do mandamento da lei, provoca toda cobiça em uma pessoa.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lei é santa?</w:t>
      </w:r>
    </w:p>
    <w:p>
      <w:pPr/>
      <w:r>
        <w:rPr>
          <w:lang w:val="pt_PT" w:bidi="pt_PT"/>
        </w:rPr>
      </w:r>
      <w:r>
        <w:rPr>
          <w:lang w:val="pt_PT" w:bidi="pt_PT"/>
        </w:rPr>
        <w:t>A lei é santa, e o mandamento é santo, justo e bom.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 pecado faz a ele?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 pecado, através da lei, traz a morte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Paulo concordar com a lei que a lei é boa?</w:t>
      </w:r>
    </w:p>
    <w:p>
      <w:pPr/>
      <w:r>
        <w:rPr>
          <w:lang w:val="pt_PT" w:bidi="pt_PT"/>
        </w:rPr>
      </w:r>
      <w:r>
        <w:rPr>
          <w:lang w:val="pt_PT" w:bidi="pt_PT"/>
        </w:rPr>
        <w:t>Quando Paulo faz aquilo que não quer, então ele concorda com a lei que a lei é boa.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fazendo com que ele faça as coisas que Paulo faz, mas não deseja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pecado que vive em Paulo faz com que ele faça as coisas que não deseja fazer.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vive na carne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Nada de bom vive na carne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princípio Paulo encontra operando nele?</w:t>
      </w:r>
    </w:p>
    <w:p>
      <w:pPr/>
      <w:r>
        <w:rPr>
          <w:lang w:val="pt_PT" w:bidi="pt_PT"/>
        </w:rPr>
      </w:r>
      <w:r>
        <w:rPr>
          <w:lang w:val="pt_PT" w:bidi="pt_PT"/>
        </w:rPr>
        <w:t>Paulo encontra o princípio em si mesmo de que ele quer fazer o bem, mas o mal está realmente presente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atitude do homem interior de Paulo em relação à lei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homem interior de Paulo se alegra na lei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princípio Paulo encontra ativo nos membros do seu corpo?</w:t>
      </w:r>
    </w:p>
    <w:p>
      <w:pPr/>
      <w:r>
        <w:rPr>
          <w:lang w:val="pt_PT" w:bidi="pt_PT"/>
        </w:rPr>
      </w:r>
      <w:r>
        <w:rPr>
          <w:lang w:val="pt_PT" w:bidi="pt_PT"/>
        </w:rPr>
        <w:t>Nos membros do seu corpo, Paulo encontra o princípio do pecado levando-o cativo.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7.25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livrará Paulo deste corpo de morte?</w:t>
      </w:r>
    </w:p>
    <w:p>
      <w:pPr/>
      <w:r>
        <w:rPr>
          <w:lang w:val="pt_PT" w:bidi="pt_PT"/>
        </w:rPr>
      </w:r>
      <w:r>
        <w:rPr>
          <w:lang w:val="pt_PT" w:bidi="pt_PT"/>
        </w:rPr>
        <w:t>Paulo agradece a Deus por sua libertação através de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libertou Paulo da lei do pecado e da morte?</w:t>
      </w:r>
    </w:p>
    <w:p>
      <w:pPr/>
      <w:r>
        <w:rPr>
          <w:lang w:val="pt_PT" w:bidi="pt_PT"/>
        </w:rPr>
      </w:r>
      <w:r>
        <w:rPr>
          <w:lang w:val="pt_PT" w:bidi="pt_PT"/>
        </w:rPr>
        <w:t>O princípio do Espírito de vida em Cristo Jesus libertou Paulo da lei do pecado e da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lei não conseguiu libertar as pessoas do princípio do pecado e da morte?</w:t>
      </w:r>
    </w:p>
    <w:p>
      <w:pPr/>
      <w:r>
        <w:rPr>
          <w:lang w:val="pt_PT" w:bidi="pt_PT"/>
        </w:rPr>
      </w:r>
      <w:r>
        <w:rPr>
          <w:lang w:val="pt_PT" w:bidi="pt_PT"/>
        </w:rPr>
        <w:t>A lei era incapaz porque era fraca através da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Aqueles que andam segundo o Espírito fixam a mente em quê?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andam segundo o Espírito fixam suas mentes nas coisas do Espírito.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relação da carne com Deus e a lei?</w:t>
      </w:r>
    </w:p>
    <w:p>
      <w:pPr/>
      <w:r>
        <w:rPr>
          <w:lang w:val="pt_PT" w:bidi="pt_PT"/>
        </w:rPr>
      </w:r>
      <w:r>
        <w:rPr>
          <w:lang w:val="pt_PT" w:bidi="pt_PT"/>
        </w:rPr>
        <w:t>A carne é inimiga de Deus e não pode se submeter à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falta às pessoas que não pertencem a Deus?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que não pertencem a Deus carecem do Espírito de Cristo vivendo nelas.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dá vida ao corpo mortal do crente?</w:t>
      </w:r>
    </w:p>
    <w:p>
      <w:pPr/>
      <w:r>
        <w:rPr>
          <w:lang w:val="pt_PT" w:bidi="pt_PT"/>
        </w:rPr>
      </w:r>
      <w:r>
        <w:rPr>
          <w:lang w:val="pt_PT" w:bidi="pt_PT"/>
        </w:rPr>
        <w:t>Deus dá vida ao corpo mortal do crente através do seu Espírito, que vive no crente.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filhos de Deus são levados a viver?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Deus são guiados pelo Espírito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crente é incluído na família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é incluído na família de Deus por adoção.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filhos de Deus, que outro benefício os crentes recebem na família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Como filhos de Deus, os crentes também são herdeiros de Deus e co-herdeiros com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sofrimentos do tempo presente devem ser suportados pelos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Os sofrimentos do tempo presente devem ser suportados para que os crentes sejam glorificados com Cristo quando os filhos de Deus forem revelados.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momento presente, sob que tipo de escravidão está a criação?</w:t>
      </w:r>
    </w:p>
    <w:p>
      <w:pPr/>
      <w:r>
        <w:rPr>
          <w:lang w:val="pt_PT" w:bidi="pt_PT"/>
        </w:rPr>
      </w:r>
      <w:r>
        <w:rPr>
          <w:lang w:val="pt_PT" w:bidi="pt_PT"/>
        </w:rPr>
        <w:t>No momento presente, a criação está sob a escravidão da decadência.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8.21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a criação será libertada?</w:t>
      </w:r>
    </w:p>
    <w:p>
      <w:pPr/>
      <w:r>
        <w:rPr>
          <w:lang w:val="pt_PT" w:bidi="pt_PT"/>
        </w:rPr>
      </w:r>
      <w:r>
        <w:rPr>
          <w:lang w:val="pt_PT" w:bidi="pt_PT"/>
        </w:rPr>
        <w:t>A criação será libertada para a liberdade da glória dos filhos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8.23–25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esperar pela redenção do corpo?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esperar com confiança e paciência pela redenção do corpo.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próprio Espírito faz para ajudar na fraqueza dos santos?</w:t>
      </w:r>
    </w:p>
    <w:p>
      <w:pPr/>
      <w:r>
        <w:rPr>
          <w:lang w:val="pt_PT" w:bidi="pt_PT"/>
        </w:rPr>
      </w:r>
      <w:r>
        <w:rPr>
          <w:lang w:val="pt_PT" w:bidi="pt_PT"/>
        </w:rPr>
        <w:t>O próprio Espírito intercede em favor dos santos de acordo com a vontade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trabalha todas as coisas para aqueles que o amam e são chamados segundo o seu propósito?</w:t>
      </w:r>
    </w:p>
    <w:p>
      <w:pPr/>
      <w:r>
        <w:rPr>
          <w:lang w:val="pt_PT" w:bidi="pt_PT"/>
        </w:rPr>
      </w:r>
      <w:r>
        <w:rPr>
          <w:lang w:val="pt_PT" w:bidi="pt_PT"/>
        </w:rPr>
        <w:t>Deus trabalha todas as coisas para que cooperem para o bem daqueles que amam a Deus e são chamados segundo seu propósito.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destino que Deus predeterminou para aqueles que ele conheceu de antemão?</w:t>
      </w:r>
    </w:p>
    <w:p>
      <w:pPr/>
      <w:r>
        <w:rPr>
          <w:lang w:val="pt_PT" w:bidi="pt_PT"/>
        </w:rPr>
      </w:r>
      <w:r>
        <w:rPr>
          <w:lang w:val="pt_PT" w:bidi="pt_PT"/>
        </w:rPr>
        <w:t>Deus predestinou aqueles que ele conheceu de antemão para serem conformados à imagem de seu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mais Deus fez por aqueles que ele predestinou?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ele predestinou, Deus também chamou, justificou e glorificou.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sabem que Deus lhes dará todas as coisas gratuitamente?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sabem que Deus lhes dará todas as coisas gratuitamente porque Deus entregou seu próprio Filho em favor de todos 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Jesus está fazendo à direita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Cristo Jesus está intercedendo em favor dos santos à direita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são mais que vencedores sobre a tribulação, perseguição ou até mesmo a morte?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são mais que vencedores por meio daquele que os amou.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8.39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Paulo está convencido que nenhuma coisa criada pode fazer ao crente?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convencido de que nada criado pode separar o crente do amor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estaria disposto a fazer por causa de seus irmãos segundo a carne,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estaria disposto a ser amaldiçoado por Deus por causa de seus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têm em sua história?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têm a adoção, a glória, as alianças, a lei, a adoração a Deus e as promessas.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não é verdade sobre todos em Israel e todos os descendentes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nem todos em Israel pertencem verdadeiramente a Israel, e nem todos os descendentes de Abraão são verdadeiramente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são considerados filhos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da carne não são contados como filhos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considerados filhos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da promessa são contados como filhos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9.10–12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causa por trás da declaração dada a Rebeca, “O mais velho servirá ao mais novo”, antes de seus filhos nascerem?</w:t>
      </w:r>
    </w:p>
    <w:p>
      <w:pPr/>
      <w:r>
        <w:rPr>
          <w:lang w:val="pt_PT" w:bidi="pt_PT"/>
        </w:rPr>
      </w:r>
      <w:r>
        <w:rPr>
          <w:lang w:val="pt_PT" w:bidi="pt_PT"/>
        </w:rPr>
        <w:t>O propósito de Deus segundo a escolha foi a causa por trás da declaração dada a Rebeca.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9.14–16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causa por trás dos dons de misericórdia e compaixão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causa por trás dos dons de misericórdia e compaixão de Deus é a escolha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não é a causa por trás dos dons de misericórdia e compaixão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causa por trás dos dons de misericórdia e compaixão de Deus não é a vontade ou as ações da pessoa que os recebe.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resposta de Paulo àqueles que questionariam se Deus é justo porque encontra falhas nos homens?</w:t>
      </w:r>
    </w:p>
    <w:p>
      <w:pPr/>
      <w:r>
        <w:rPr>
          <w:lang w:val="pt_PT" w:bidi="pt_PT"/>
        </w:rPr>
      </w:r>
      <w:r>
        <w:rPr>
          <w:lang w:val="pt_PT" w:bidi="pt_PT"/>
        </w:rPr>
        <w:t>Paulo responde: “Mas quem é você, meu amigo, para discutir com Deus?”.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com aqueles preparados para a destruição?</w:t>
      </w:r>
    </w:p>
    <w:p>
      <w:pPr/>
      <w:r>
        <w:rPr>
          <w:lang w:val="pt_PT" w:bidi="pt_PT"/>
        </w:rPr>
      </w:r>
      <w:r>
        <w:rPr>
          <w:lang w:val="pt_PT" w:bidi="pt_PT"/>
        </w:rPr>
        <w:t>Deus suportou com muita paciência aqueles preparados para a destruição.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com aqueles preparados para a glória?</w:t>
      </w:r>
    </w:p>
    <w:p>
      <w:pPr/>
      <w:r>
        <w:rPr>
          <w:lang w:val="pt_PT" w:bidi="pt_PT"/>
        </w:rPr>
      </w:r>
      <w:r>
        <w:rPr>
          <w:lang w:val="pt_PT" w:bidi="pt_PT"/>
        </w:rPr>
        <w:t>Deus lhes revelou as riquezas de sua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quais povos Deus chama aqueles a quem Ele concede misericórdia?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Deus chama tanto judeus quanto gentios, concedendo a ambos a sua misericórdia.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todos os filhos de Israel, quantos serão salvos?</w:t>
      </w:r>
    </w:p>
    <w:p>
      <w:pPr/>
      <w:r>
        <w:rPr>
          <w:lang w:val="pt_PT" w:bidi="pt_PT"/>
        </w:rPr>
      </w:r>
      <w:r>
        <w:rPr>
          <w:lang w:val="pt_PT" w:bidi="pt_PT"/>
        </w:rPr>
        <w:t>De todos os filhos de Israel, alguns deles serão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gentios, que não estavam buscando a justiça, a alcançaram?</w:t>
      </w:r>
    </w:p>
    <w:p>
      <w:pPr/>
      <w:r>
        <w:rPr>
          <w:lang w:val="pt_PT" w:bidi="pt_PT"/>
        </w:rPr>
      </w:r>
      <w:r>
        <w:rPr>
          <w:lang w:val="pt_PT" w:bidi="pt_PT"/>
        </w:rPr>
        <w:t>Os gentios alcançaram-na através da justificação pela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Israel, embora buscasse uma lei de justiça, não a alcançou?</w:t>
      </w:r>
    </w:p>
    <w:p>
      <w:pPr/>
      <w:r>
        <w:rPr>
          <w:lang w:val="pt_PT" w:bidi="pt_PT"/>
        </w:rPr>
      </w:r>
      <w:r>
        <w:rPr>
          <w:lang w:val="pt_PT" w:bidi="pt_PT"/>
        </w:rPr>
        <w:t>Israel não a alcançou porque a buscou por obras, e não por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9.32–33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os israelitas tropeçaram?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tropeçaram na pedra de tropeço e na rocha de escândalo.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9.33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aqueles que não tropeçam, mas creem?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não tropeçam, mas creem, não ficarão envergonhados.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desejo de Paulo para seus irmãos,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O desejo de Paulo é a salvação dos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estão buscando estabelecer?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estão buscando estabelecer a sua própria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não conhecem?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não conhecem a justiça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fez em relação à lei?</w:t>
      </w:r>
    </w:p>
    <w:p>
      <w:pPr/>
      <w:r>
        <w:rPr>
          <w:lang w:val="pt_PT" w:bidi="pt_PT"/>
        </w:rPr>
      </w:r>
      <w:r>
        <w:rPr>
          <w:lang w:val="pt_PT" w:bidi="pt_PT"/>
        </w:rPr>
        <w:t>Cristo é o cumprimento da lei para justiça para todo aquele que crê.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a palavra da fé que Paulo está proclamando?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da fé está perto, na boca e no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uma pessoa faz para ser salva?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uma pessoa deve dizer com sua boca que Jesus é Senhor e crer de coração que Deus o ressuscitou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fizer o quê será salvo?</w:t>
      </w:r>
    </w:p>
    <w:p>
      <w:pPr/>
      <w:r>
        <w:rPr>
          <w:lang w:val="pt_PT" w:bidi="pt_PT"/>
        </w:rPr>
      </w:r>
      <w:r>
        <w:rPr>
          <w:lang w:val="pt_PT" w:bidi="pt_PT"/>
        </w:rPr>
        <w:t>Todos que invocam o nome do Senhor serão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ser a série de passos que trazem as boas-novas a uma pessoa, para que ela possa invocar o nome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primeiro um pregador é enviado e as boas-novas são ouvidas e cridas para que uma pessoa possa invocar o nome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ouvido que traz fé?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de Cristo é ouvida, o que traz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Israel ouviu 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Sim, Israel ouviu 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disse que provocaria Israel ao ciúme?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provocaria Israel ao ciúme ao aparecer a uma nação que não o conhecia.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10.21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encontrou quando estendeu a mão para Israel?</w:t>
      </w:r>
    </w:p>
    <w:p>
      <w:pPr/>
      <w:r>
        <w:rPr>
          <w:lang w:val="pt_PT" w:bidi="pt_PT"/>
        </w:rPr>
      </w:r>
      <w:r>
        <w:rPr>
          <w:lang w:val="pt_PT" w:bidi="pt_PT"/>
        </w:rPr>
        <w:t>Quando Deus se aproximou de Israel, encontrou um povo desobediente e resistente.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Deus, então, rejeitou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É claro que não!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diz se ainda há israelitas fiéis restantes e, em caso afirmativo, como eles foram preservados?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há um remanescente que foi preservado por causa da escolha da graça.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entre os israelitas obteve salvação, e o que aconteceu com o resto?</w:t>
      </w:r>
    </w:p>
    <w:p>
      <w:pPr/>
      <w:r>
        <w:rPr>
          <w:lang w:val="pt_PT" w:bidi="pt_PT"/>
        </w:rPr>
      </w:r>
      <w:r>
        <w:rPr>
          <w:lang w:val="pt_PT" w:bidi="pt_PT"/>
        </w:rPr>
        <w:t>Os escolhidos entre os israelitas obtiveram salvação, e o resto teve seu coração endurecido.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espírito da apatia dado por Deus fez àqueles que o receberam?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de apatia tornou seus olhos incapazes de ver e seus ouvidos incapazes de ouvir.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bem aconteceu por causa da recusa de Israel em receber 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A salvação chegou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será o efeito da salvação dos gentios sobre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A salvação dos gentios provocará ciúmes nos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11.13–17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analogia de Paulo sobre a raiz da oliveira e os ramos selvagens, quem é a raiz e quem são os ramos selvagens?</w:t>
      </w:r>
    </w:p>
    <w:p>
      <w:pPr/>
      <w:r>
        <w:rPr>
          <w:lang w:val="pt_PT" w:bidi="pt_PT"/>
        </w:rPr>
      </w:r>
      <w:r>
        <w:rPr>
          <w:lang w:val="pt_PT" w:bidi="pt_PT"/>
        </w:rPr>
        <w:t>A raiz é Israel, e os ramos selvagens são 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atitude Paulo diz que os ramos selvagens devem evitar?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os ramos selvagens devem evitar a atitude de se vangloriar sobre os ramos naturais que foram cortados.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aviso Paulo dá aos ramos selvagens?</w:t>
      </w:r>
    </w:p>
    <w:p>
      <w:pPr/>
      <w:r>
        <w:rPr>
          <w:lang w:val="pt_PT" w:bidi="pt_PT"/>
        </w:rPr>
      </w:r>
      <w:r>
        <w:rPr>
          <w:lang w:val="pt_PT" w:bidi="pt_PT"/>
        </w:rPr>
        <w:t>Paulo adverte os ramos selvagens que, se Deus não poupou os ramos naturais, também não poupará os ramos selvagens se caírem na incredulidade.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pode fazer com os ramos naturais se eles não continuarem na sua incredulidade?</w:t>
      </w:r>
    </w:p>
    <w:p>
      <w:pPr/>
      <w:r>
        <w:rPr>
          <w:lang w:val="pt_PT" w:bidi="pt_PT"/>
        </w:rPr>
      </w:r>
      <w:r>
        <w:rPr>
          <w:lang w:val="pt_PT" w:bidi="pt_PT"/>
        </w:rPr>
        <w:t>Deus pode enxertar de volta na oliveira ramos naturais que não continuam em sua incredulidade.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durará o endurecimento parcial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O endurecimento parcial de Israel durará até que a plenitude dos gentios tenha entrado.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Apesar de sua desobediência, por que os israelitas continuam a ser amados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continuam a ser amados por Deus por causa dos antepassados e porque o chamado de Deus é imutável.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11.30–32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mostrou que tanto judeus quanto gentios são?</w:t>
      </w:r>
    </w:p>
    <w:p>
      <w:pPr/>
      <w:r>
        <w:rPr>
          <w:lang w:val="pt_PT" w:bidi="pt_PT"/>
        </w:rPr>
      </w:r>
      <w:r>
        <w:rPr>
          <w:lang w:val="pt_PT" w:bidi="pt_PT"/>
        </w:rPr>
        <w:t>Deus mostrou que tanto judeus quanto gentios são desobedientes.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11.30–32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mostrou aos desobedientes?</w:t>
      </w:r>
    </w:p>
    <w:p>
      <w:pPr/>
      <w:r>
        <w:rPr>
          <w:lang w:val="pt_PT" w:bidi="pt_PT"/>
        </w:rPr>
      </w:r>
      <w:r>
        <w:rPr>
          <w:lang w:val="pt_PT" w:bidi="pt_PT"/>
        </w:rPr>
        <w:t>Deus mostrou misericórdia aos desobedientes, tanto judeus quanto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capaz de sondar os julgamentos de Deus e dar-lhe conselho?</w:t>
      </w:r>
    </w:p>
    <w:p>
      <w:pPr/>
      <w:r>
        <w:rPr>
          <w:lang w:val="pt_PT" w:bidi="pt_PT"/>
        </w:rPr>
      </w:r>
      <w:r>
        <w:rPr>
          <w:lang w:val="pt_PT" w:bidi="pt_PT"/>
        </w:rPr>
        <w:t>Nenhuma pessoa pode sondar os julgamentos de Deus e dar-lhe conselhos.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11.36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três maneiras pelas quais todas as coisas estão relacionadas a Deus?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coisas são de Deus, por meio de Deus e para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serviço espiritual a Deus para um crente?</w:t>
      </w:r>
    </w:p>
    <w:p>
      <w:pPr/>
      <w:r>
        <w:rPr>
          <w:lang w:val="pt_PT" w:bidi="pt_PT"/>
        </w:rPr>
      </w:r>
      <w:r>
        <w:rPr>
          <w:lang w:val="pt_PT" w:bidi="pt_PT"/>
        </w:rPr>
        <w:t>O serviço espiritual de um crente é apresentar-se como um sacrifício vivo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mente transformada no crente o capacita a fazer?</w:t>
      </w:r>
    </w:p>
    <w:p>
      <w:pPr/>
      <w:r>
        <w:rPr>
          <w:lang w:val="pt_PT" w:bidi="pt_PT"/>
        </w:rPr>
      </w:r>
      <w:r>
        <w:rPr>
          <w:lang w:val="pt_PT" w:bidi="pt_PT"/>
        </w:rPr>
        <w:t>Uma mente transformada permite que um crente conheça qual é a boa, perfeita e agradável vontade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crente não deve pensar de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não deve pensar de si mesmo mais altamente do que 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muitos crentes estão relacionados uns aos outros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Muitos crentes são um só corpo em Cristo, e individualmente membros uns dos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cada crente deve fazer com os dons que Deus lhe deu?</w:t>
      </w:r>
    </w:p>
    <w:p>
      <w:pPr/>
      <w:r>
        <w:rPr>
          <w:lang w:val="pt_PT" w:bidi="pt_PT"/>
        </w:rPr>
      </w:r>
      <w:r>
        <w:rPr>
          <w:lang w:val="pt_PT" w:bidi="pt_PT"/>
        </w:rPr>
        <w:t>Cada crente deve exercer seus dons de acordo com a proporção de sua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tratar uns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amar uns aos os outros e tratar uns aos outros com respeito.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responder às necessidades dos santos?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compartilhar de acordo com as necessidades dos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responder àqueles que os perseguem?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abençoar, e não amaldiçoar, aqueles que os perseguem.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tratar as pessoas humildes?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aceitar pessoas humildes.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buscar com todas as pessoas no que depender deles?</w:t>
      </w:r>
    </w:p>
    <w:p>
      <w:pPr/>
      <w:r>
        <w:rPr>
          <w:lang w:val="pt_PT" w:bidi="pt_PT"/>
        </w:rPr>
      </w:r>
      <w:r>
        <w:rPr>
          <w:lang w:val="pt_PT" w:bidi="pt_PT"/>
        </w:rPr>
        <w:t>No que depender deles, os crentes devem buscar a paz com todas 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não devem se vingar?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não devem vingar-se, porque a vingança pertence ao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vencer o mal?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vencer o mal com o bem.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as autoridades terrenas obtêm sua autoridade?</w:t>
      </w:r>
    </w:p>
    <w:p>
      <w:pPr/>
      <w:r>
        <w:rPr>
          <w:lang w:val="pt_PT" w:bidi="pt_PT"/>
        </w:rPr>
      </w:r>
      <w:r>
        <w:rPr>
          <w:lang w:val="pt_PT" w:bidi="pt_PT"/>
        </w:rPr>
        <w:t>As autoridades terrenas são designadas por Deus e recebem sua autoridade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receberão aqueles que se opõem à autoridade terrena?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se opõem à autoridade terrena receberão julgamento sobre si mesmos.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aos crentes para que não tenham medo da autoridade governante?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aos crentes para fazerem o que é bom para que não tenham medo da autoridade governante.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autoridade Deus deu aos governantes para suprimir o mal?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aos governantes a autoridade para portar a espada e castigar aquele que faz 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autoridade Deus deu aos governantes em relação ao dinheiro?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aos governantes a autoridade para exigir o pagamento de impostos.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única coisa que Paulo diz que os crentes devem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os crentes devem amor aos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crente cumpre a lei?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cumpre a lei amando seu próximo.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mandamentos Paulo lista como parte da lei?</w:t>
      </w:r>
    </w:p>
    <w:p>
      <w:pPr/>
      <w:r>
        <w:rPr>
          <w:lang w:val="pt_PT" w:bidi="pt_PT"/>
        </w:rPr>
      </w:r>
      <w:r>
        <w:rPr>
          <w:lang w:val="pt_PT" w:bidi="pt_PT"/>
        </w:rPr>
        <w:t>Paulo lista os mandamentos de não cometer adultério, não matar, não roubar e não cobiçar como parte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crente cumpre a lei?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cumpre a lei amando seu próximo.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os crentes devem deixar de lado e vestir?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os crentes devem deixar de lado as obras das trevas e vestir a armadura da luz.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quais atividades os crentes não devem andar?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não devem andar em celebrações desenfreadas, embriaguez, imoralidade sexual, luxúria descontrolada, contenda ou ciúme.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deve ser a atitude do crente em relação aos desejos da carne?</w:t>
      </w:r>
    </w:p>
    <w:p>
      <w:pPr/>
      <w:r>
        <w:rPr>
          <w:lang w:val="pt_PT" w:bidi="pt_PT"/>
        </w:rPr>
      </w:r>
      <w:r>
        <w:rPr>
          <w:lang w:val="pt_PT" w:bidi="pt_PT"/>
        </w:rPr>
        <w:t>O crente não deve dar lugar aos desejos da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comida uma pessoa com fé mais forte come, e o que uma pessoa com fé mais fraca come?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é mais forte na fé come de tudo, mas uma pessoa que é mais fraca na fé come apenas vegetais.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atitude devem ter os crentes que diferem sobre o que comem uns em relação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que diferem sobre o que comem não devem desprezar ou julgar uns aos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recebeu tanto aquele que come qualquer coisa quanto aquele que come apenas vegetais?</w:t>
      </w:r>
    </w:p>
    <w:p>
      <w:pPr/>
      <w:r>
        <w:rPr>
          <w:lang w:val="pt_PT" w:bidi="pt_PT"/>
        </w:rPr>
      </w:r>
      <w:r>
        <w:rPr>
          <w:lang w:val="pt_PT" w:bidi="pt_PT"/>
        </w:rPr>
        <w:t>Deus aceitou tanto aquele que come de tudo quanto aquele que come apenas vegetais.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outro assunto Paulo menciona como sendo uma questão de convicção pessoal?</w:t>
      </w:r>
    </w:p>
    <w:p>
      <w:pPr/>
      <w:r>
        <w:rPr>
          <w:lang w:val="pt_PT" w:bidi="pt_PT"/>
        </w:rPr>
      </w:r>
      <w:r>
        <w:rPr>
          <w:lang w:val="pt_PT" w:bidi="pt_PT"/>
        </w:rPr>
        <w:t>Paulo menciona como uma questão de convicção pessoal se um dia é valorizado mais do que outro ou se todos os dias são valorizados igualmente.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vivem e morrem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vivem e morrem pelo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todos os crentes estarão finalmente?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crentes, no fim, estarão diante do tribunal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atitude um irmão deve ter em relação a outro irmão em questões de convicção pessoal?</w:t>
      </w:r>
    </w:p>
    <w:p>
      <w:pPr/>
      <w:r>
        <w:rPr>
          <w:lang w:val="pt_PT" w:bidi="pt_PT"/>
        </w:rPr>
      </w:r>
      <w:r>
        <w:rPr>
          <w:lang w:val="pt_PT" w:bidi="pt_PT"/>
        </w:rPr>
        <w:t>Um irmão não deve colocar uma pedra de tropeço ou armadilha para outro irmão em questões de convicção pessoal.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está convencido no Senhor Jesus de que quais alimentos são impuros?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convencido de que nenhum alimento é impuro.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é o reino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reino de Deus é sobre justiça, paz e alegria no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um irmão deve fazer na presença de outro irmão que não come carne ou não bebe vinho?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é bom se o irmão não comer carne ou beber vinho na presença do outro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se uma pessoa não age com fé?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ação que não é feita com fé é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atitude devem ter os crentes com fé forte em relação àqueles com fé fraca?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com fé forte devem suportar as fraquezas dos que têm fé fraca, a fim de edificá-los.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exemplo que Paulo usa de alguém que não viveu para agradar a si mesmo, mas serviu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Cristo não viveu para agradar a si mesmo, mas serviu aos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um dos propósitos das Escrituras escritas anteriormente?</w:t>
      </w:r>
    </w:p>
    <w:p>
      <w:pPr/>
      <w:r>
        <w:rPr>
          <w:lang w:val="pt_PT" w:bidi="pt_PT"/>
        </w:rPr>
      </w:r>
      <w:r>
        <w:rPr>
          <w:lang w:val="pt_PT" w:bidi="pt_PT"/>
        </w:rPr>
        <w:t>As Escrituras escritas anteriormente foram escritas para nossa instrução.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deseja para os crentes através do exercício de paciência e encorajamento mútuo?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que os crentes tenham o mesmo modo de pensar uns com 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exemplo que Paulo usa de alguém que viveu para servir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Paulo usa o exemplo de Cristo, que viveu para servir aos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escrituras dizem que os gentios farão por causa da misericórdia de Deus para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As escrituras dizem que os gentios se alegrarão e louvarão 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os crentes poderão fazer pelo poder do Espírito Santo?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serão cheios de alegria e paz, e abundarão em esperança.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presente Deus deu a Paulo, que é a missão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A missão de Paulo é ser um servo de Cristo Jesus enviado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meios Cristo trabalhou através de Paulo para trazer a obediência dos gentios?</w:t>
      </w:r>
    </w:p>
    <w:p>
      <w:pPr/>
      <w:r>
        <w:rPr>
          <w:lang w:val="pt_PT" w:bidi="pt_PT"/>
        </w:rPr>
      </w:r>
      <w:r>
        <w:rPr>
          <w:lang w:val="pt_PT" w:bidi="pt_PT"/>
        </w:rPr>
        <w:t>Cristo trabalhou através de Paulo por palavra e ação, pelo poder de sinais e maravilhas, e pelo poder do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Paulo deseja proclamar 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proclamar o evangelho onde o nome de Cristo não é conhecido.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Paulo planeja viajar que também permitirá que ele vá a Roma?</w:t>
      </w:r>
    </w:p>
    <w:p>
      <w:pPr/>
      <w:r>
        <w:rPr>
          <w:lang w:val="pt_PT" w:bidi="pt_PT"/>
        </w:rPr>
      </w:r>
      <w:r>
        <w:rPr>
          <w:lang w:val="pt_PT" w:bidi="pt_PT"/>
        </w:rPr>
        <w:t>Paulo planeja viajar para Espanha, o que também permitirá que ele vá a Roma.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está indo agora para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Paulo agora está indo para Jerusalém para servir aos crentes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diz que os crentes gentios devem coisas materiais aos crentes judeus?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gentios devem coisas materiais aos crentes judeus porque os crentes gentios compartilharam das coisas espirituais dos crentes judeus.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15.31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Paulo deseja ser libertado?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ser libertado daqueles que são desobedientes na Judeia.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irmã Febe se tornou para Paulo?</w:t>
      </w:r>
    </w:p>
    <w:p>
      <w:pPr/>
      <w:r>
        <w:rPr>
          <w:lang w:val="pt_PT" w:bidi="pt_PT"/>
        </w:rPr>
      </w:r>
      <w:r>
        <w:rPr>
          <w:lang w:val="pt_PT" w:bidi="pt_PT"/>
        </w:rPr>
        <w:t>A irmã Febe tornou-se uma ajudante de Paulo e de muitos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Prisca e Áquila fizeram por Paulo no passado?</w:t>
      </w:r>
    </w:p>
    <w:p>
      <w:pPr/>
      <w:r>
        <w:rPr>
          <w:lang w:val="pt_PT" w:bidi="pt_PT"/>
        </w:rPr>
      </w:r>
      <w:r>
        <w:rPr>
          <w:lang w:val="pt_PT" w:bidi="pt_PT"/>
        </w:rPr>
        <w:t>Prisca e Áquila arriscaram suas vidas por Paulo no passado.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é um dos lugares em que os crentes estão se reunindo em Roma?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em Roma estão se reunindo na casa de Prisca e Áquila.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experiência Andrônico e Junias compartilharam com Paulo no passado?</w:t>
      </w:r>
    </w:p>
    <w:p>
      <w:pPr/>
      <w:r>
        <w:rPr>
          <w:lang w:val="pt_PT" w:bidi="pt_PT"/>
        </w:rPr>
      </w:r>
      <w:r>
        <w:rPr>
          <w:lang w:val="pt_PT" w:bidi="pt_PT"/>
        </w:rPr>
        <w:t>Andrônico e Júnia foram companheiros de prisão de Paulo no passado.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se cumprimentam?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saúdam uns aos outros com um beijo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aos crentes para fazerem com aqueles que causam divisões e tropeços?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aos crentes para se afastarem daqueles que causam divisões e tropeços.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alguns estão fazendo que está causando divisões e tropeços?</w:t>
      </w:r>
    </w:p>
    <w:p>
      <w:pPr/>
      <w:r>
        <w:rPr>
          <w:lang w:val="pt_PT" w:bidi="pt_PT"/>
        </w:rPr>
      </w:r>
      <w:r>
        <w:rPr>
          <w:lang w:val="pt_PT" w:bidi="pt_PT"/>
        </w:rPr>
        <w:t>Alguns estão indo além do ensino que aprenderam, enganando os corações dos inocentes.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atitude Paulo quer que os crentes tenham em relação ao bem e ao mal?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que os crentes sejam sábios para o que é bom e não tenham nada a ver com o que é mau.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Deus da paz fará em breve?</w:t>
      </w:r>
    </w:p>
    <w:p>
      <w:pPr/>
      <w:r>
        <w:rPr>
          <w:lang w:val="pt_PT" w:bidi="pt_PT"/>
        </w:rPr>
      </w:r>
      <w:r>
        <w:rPr>
          <w:lang w:val="pt_PT" w:bidi="pt_PT"/>
        </w:rPr>
        <w:t>O Deus da paz em breve esmagará Satanás debaixo dos pés dos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Quem, na verdade, escreveu esta epístola?</w:t>
      </w:r>
    </w:p>
    <w:p>
      <w:pPr/>
      <w:r>
        <w:rPr>
          <w:lang w:val="pt_PT" w:bidi="pt_PT"/>
        </w:rPr>
      </w:r>
      <w:r>
        <w:rPr>
          <w:lang w:val="pt_PT" w:bidi="pt_PT"/>
        </w:rPr>
        <w:t>Tércio, na verdade, escreveu esta epístola.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ocupação do crente Erasto?</w:t>
      </w:r>
    </w:p>
    <w:p>
      <w:pPr/>
      <w:r>
        <w:rPr>
          <w:lang w:val="pt_PT" w:bidi="pt_PT"/>
        </w:rPr>
      </w:r>
      <w:r>
        <w:rPr>
          <w:lang w:val="pt_PT" w:bidi="pt_PT"/>
        </w:rPr>
        <w:t>Erasto é o tesoureiro da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verdade que havia sido mantida em segredo há muito tempo Paulo está agora pregando?</w:t>
      </w:r>
    </w:p>
    <w:p>
      <w:pPr/>
      <w:r>
        <w:rPr>
          <w:lang w:val="pt_PT" w:bidi="pt_PT"/>
        </w:rPr>
      </w:r>
      <w:r>
        <w:rPr>
          <w:lang w:val="pt_PT" w:bidi="pt_PT"/>
        </w:rPr>
        <w:t>Paulo agora está pregando a verdade do evangelho de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Romanos 16.26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propósito Paulo está pregando?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pregando para a obediência da fé entre todos os gentios.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