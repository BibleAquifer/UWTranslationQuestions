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MRK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profeta Isaías previu que aconteceria antes da vinda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Isaías previu que Deus enviaria um mensageiro, uma voz de alguém clamando no deserto, para preparar o caminho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veio pregar?</w:t>
      </w:r>
    </w:p>
    <w:p>
      <w:pPr/>
      <w:r>
        <w:rPr>
          <w:lang w:val="pt_PT" w:bidi="pt_PT"/>
        </w:rPr>
      </w:r>
      <w:r>
        <w:rPr>
          <w:lang w:val="pt_PT" w:bidi="pt_PT"/>
        </w:rPr>
        <w:t>João veio pregando um batismo de arrependimento para o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faziam ao serem batizadas por João?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confessaram seus pecados enquanto eram batizadas por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comia?</w:t>
      </w:r>
    </w:p>
    <w:p>
      <w:pPr/>
      <w:r>
        <w:rPr>
          <w:lang w:val="pt_PT" w:bidi="pt_PT"/>
        </w:rPr>
      </w:r>
      <w:r>
        <w:rPr>
          <w:lang w:val="pt_PT" w:bidi="pt_PT"/>
        </w:rPr>
        <w:t>João comia gafanhotos e mel silvestre.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disse que aquele que viria depois dele batizaria com o que?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aquele que viria depois dele batizaria com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viu ao sair da água após ser batizado por João?</w:t>
      </w:r>
    </w:p>
    <w:p>
      <w:pPr/>
      <w:r>
        <w:rPr>
          <w:lang w:val="pt_PT" w:bidi="pt_PT"/>
        </w:rPr>
      </w:r>
      <w:r>
        <w:rPr>
          <w:lang w:val="pt_PT" w:bidi="pt_PT"/>
        </w:rPr>
        <w:t>Após ser batizado, Jesus viu os céus se abrirem e o Espírito descer sobre ele como uma pomba.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 após Jesus ser batizado?</w:t>
      </w:r>
    </w:p>
    <w:p>
      <w:pPr/>
      <w:r>
        <w:rPr>
          <w:lang w:val="pt_PT" w:bidi="pt_PT"/>
        </w:rPr>
      </w:r>
      <w:r>
        <w:rPr>
          <w:lang w:val="pt_PT" w:bidi="pt_PT"/>
        </w:rPr>
        <w:t>A voz do céu disse: “Você é meu Filho amado, você me dá muita alegria”.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levou Jesus ao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levou Jesus para 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Jesus esteve no deserto e o que aconteceu com ele lá?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esteve no deserto 40 dias e lá foi tentado por Satanás.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mensagem Jesus pregou?</w:t>
      </w:r>
    </w:p>
    <w:p>
      <w:pPr/>
      <w:r>
        <w:rPr>
          <w:lang w:val="pt_PT" w:bidi="pt_PT"/>
        </w:rPr>
      </w:r>
      <w:r>
        <w:rPr>
          <w:lang w:val="pt_PT" w:bidi="pt_PT"/>
        </w:rPr>
        <w:t>Jesus pregou que o reino de Deus estava próximo e que as pessoas deviam se arrepender e crer no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ocupação de Simão e André?</w:t>
      </w:r>
    </w:p>
    <w:p>
      <w:pPr/>
      <w:r>
        <w:rPr>
          <w:lang w:val="pt_PT" w:bidi="pt_PT"/>
        </w:rPr>
      </w:r>
      <w:r>
        <w:rPr>
          <w:lang w:val="pt_PT" w:bidi="pt_PT"/>
        </w:rPr>
        <w:t>Simão e André eram pescadores.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faria Simão e André se tornarem?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faria de Simão e André pescadores de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ocupação de Tiago e João?</w:t>
      </w:r>
    </w:p>
    <w:p>
      <w:pPr/>
      <w:r>
        <w:rPr>
          <w:lang w:val="pt_PT" w:bidi="pt_PT"/>
        </w:rPr>
      </w:r>
      <w:r>
        <w:rPr>
          <w:lang w:val="pt_PT" w:bidi="pt_PT"/>
        </w:rPr>
        <w:t>Tiago e João eram pescadores.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ensino de Jesus surpreendeu as pessoas na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O ensino de Jesus surpreendeu as pessoas porque Ele ensinava como alguém com autoridade.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título o espírito impuro na sinagoga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impuro na sinagoga deu a Jesus o título de Santo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notícias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notícia sobre Jesus se espalhou por toda parte.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eles entraram na casa de Simão, quem Jesus curou?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eles entraram na casa de Simão, Jesus curou a sogra de Simão.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1.32–34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anoiteceu?</w:t>
      </w:r>
    </w:p>
    <w:p>
      <w:pPr/>
      <w:r>
        <w:rPr>
          <w:lang w:val="pt_PT" w:bidi="pt_PT"/>
        </w:rPr>
      </w:r>
      <w:r>
        <w:rPr>
          <w:lang w:val="pt_PT" w:bidi="pt_PT"/>
        </w:rPr>
        <w:t>Quando chegou a noite, as pessoas trouxeram todos os que estavam doentes ou possuídos por demônios, e Jesus os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antes do sol nascer?</w:t>
      </w:r>
    </w:p>
    <w:p>
      <w:pPr/>
      <w:r>
        <w:rPr>
          <w:lang w:val="pt_PT" w:bidi="pt_PT"/>
        </w:rPr>
      </w:r>
      <w:r>
        <w:rPr>
          <w:lang w:val="pt_PT" w:bidi="pt_PT"/>
        </w:rPr>
        <w:t>Antes do sol nascer, Jesus foi a um lugar solitário e orou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1.38–39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para Simão sobre o que ele, Jesus, veio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pregar nas cidades vizinhas.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de Jesus em relação ao leproso que implorou para ser curado?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teve compaixão do leproso e o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leproso para fazer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leproso para ir oferecer os sacrifícios conforme o que Moisés ordenou. Isso serviria à comunidade como um testemunho de que ele estava curado.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os quatro homens que carregavam o homem paralítico?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removeram o telhado da casa e baixaram o homem paralítico até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paralítico?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"Filho, os seus pecados estão perdoados".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alguns dos escribas se opuseram ao que Jesus disse?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escribas raciocinaram que Jesus havia blasfemado porque somente Deus poderia perdoar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demonstrou que tinha autoridade na terra para perdoar pecados?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homem paralítico para pegar sua cama e ir para sua casa, e o homem fez 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Levi estava fazendo quando Jesus convidou Levi para segui-lo?</w:t>
      </w:r>
    </w:p>
    <w:p>
      <w:pPr/>
      <w:r>
        <w:rPr>
          <w:lang w:val="pt_PT" w:bidi="pt_PT"/>
        </w:rPr>
      </w:r>
      <w:r>
        <w:rPr>
          <w:lang w:val="pt_PT" w:bidi="pt_PT"/>
        </w:rPr>
        <w:t>Levi estava sentado no local de coleta de impostos quando Jesus o chamou.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casa de Levi, o que Jesus estava fazendo que ofendeu 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jantando com os pecadores e cobradores de impostos.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veio chamar?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chamar os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algumas pessoas perguntaram a Jesus sobre o jejum?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a Jesus por que seus discípulos não jejuavam quando os discípulos de João e os discípulos dos fariseus jejuavam.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explicou o por que de seus discípulos não estarem jejuando?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enquanto o noivo está com os convidados do casamento, eles não podem jejuar.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de Jesus fizeram em alguns campos no sábado que ofendeu 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de Jesus colheram espigas de grãos e as comeram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Jesus deu de alguém que precisava e comeu pão que era normalmente proibido para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deu o exemplo de Davi que, por necessidade, comeu o pão da presença, normalmente reservado para os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Jesus disse que o sábado foi feito?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sábado foi feito para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Jesus reivindicou para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era Senhor do sábado também.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eles estavam observando Jesus no sábado na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observando Jesus para ver se ele curaria no sábado, para que pudessem acusá-lo.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às pessoas sobre 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às pessoas se era lícito fazer o bem ou fazer o mal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responderam à pergunta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ficaram em silêncio.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então a atitude de Jesus em relação 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ficou zangado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fizeram quando Jesus curou o homem?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saíram e conspiraram para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seguiram Jesus quando ele foi para o mar?</w:t>
      </w:r>
    </w:p>
    <w:p>
      <w:pPr/>
      <w:r>
        <w:rPr>
          <w:lang w:val="pt_PT" w:bidi="pt_PT"/>
        </w:rPr>
      </w:r>
      <w:r>
        <w:rPr>
          <w:lang w:val="pt_PT" w:bidi="pt_PT"/>
        </w:rPr>
        <w:t>Uma grande multidão seguiu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demônios gritaram quando viram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demônios clamaram que Jesus era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homens Jesus nomeou como apóstolos e o que eles deveriam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nomeou 12 apóstolos que deveriam estar com ele, pregar e ter autoridade para expulsar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apóstolo que trairia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apóstolo que trairia Jesus era Judas Iscariotes.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família de Jesus pensava sobre as multidões e os eventos ao redor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família de Jesus pensava que ele estava fora de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os escribas fizeram contra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acusaram Jesus de expulsar demônios pelo príncipe dos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acusação dos escribas?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 que nenhum reino dividido contra si mesmo pode permanecer.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pecado Jesus disse que não pode ser perdoado?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blasfêmia contra o Espírito Santo não pode ser perdoada.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3.33–35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serem sua mãe e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sua mãe e seus irmãos eram aqueles que fazem 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entrou em um barco para ensinar?</w:t>
      </w:r>
    </w:p>
    <w:p>
      <w:pPr/>
      <w:r>
        <w:rPr>
          <w:lang w:val="pt_PT" w:bidi="pt_PT"/>
        </w:rPr>
      </w:r>
      <w:r>
        <w:rPr>
          <w:lang w:val="pt_PT" w:bidi="pt_PT"/>
        </w:rPr>
        <w:t>Jesus entrou em um barco para sentar e ensinar porque uma multidão muito grande havia se reunido ao redor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sementes que cairam na estrada?</w:t>
      </w:r>
    </w:p>
    <w:p>
      <w:pPr/>
      <w:r>
        <w:rPr>
          <w:lang w:val="pt_PT" w:bidi="pt_PT"/>
        </w:rPr>
      </w:r>
      <w:r>
        <w:rPr>
          <w:lang w:val="pt_PT" w:bidi="pt_PT"/>
        </w:rPr>
        <w:t>Os pássaros vieram e os devoraram.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sementes que cairam em terreno pedregoso quando o sol nasceu?</w:t>
      </w:r>
    </w:p>
    <w:p>
      <w:pPr/>
      <w:r>
        <w:rPr>
          <w:lang w:val="pt_PT" w:bidi="pt_PT"/>
        </w:rPr>
      </w:r>
      <w:r>
        <w:rPr>
          <w:lang w:val="pt_PT" w:bidi="pt_PT"/>
        </w:rPr>
        <w:t>As mudas secaram porque não tinham raiz.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sementes que caíram entre as plantas espinhosas?</w:t>
      </w:r>
    </w:p>
    <w:p>
      <w:pPr/>
      <w:r>
        <w:rPr>
          <w:lang w:val="pt_PT" w:bidi="pt_PT"/>
        </w:rPr>
      </w:r>
      <w:r>
        <w:rPr>
          <w:lang w:val="pt_PT" w:bidi="pt_PT"/>
        </w:rPr>
        <w:t>Os espinhos as sufocaram.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sementes que caíram em boa terra?</w:t>
      </w:r>
    </w:p>
    <w:p>
      <w:pPr/>
      <w:r>
        <w:rPr>
          <w:lang w:val="pt_PT" w:bidi="pt_PT"/>
        </w:rPr>
      </w:r>
      <w:r>
        <w:rPr>
          <w:lang w:val="pt_PT" w:bidi="pt_PT"/>
        </w:rPr>
        <w:t>As sementes produziram grãos, rendendo 30, 60 e algumas 100 vezes o que foi plantado.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foi dado aos Doze, mas não aos de fora?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mistério do reino de Deus foi dado aos Doze, mas não aos de fora.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é a semente?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é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representa a semente que caiu no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Representa aqueles que ouvem a palavra, mas imediatamente Satanás a tira.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representa a semente que caiu em solo rochoso?</w:t>
      </w:r>
    </w:p>
    <w:p>
      <w:pPr/>
      <w:r>
        <w:rPr>
          <w:lang w:val="pt_PT" w:bidi="pt_PT"/>
        </w:rPr>
      </w:r>
      <w:r>
        <w:rPr>
          <w:lang w:val="pt_PT" w:bidi="pt_PT"/>
        </w:rPr>
        <w:t>Representa aqueles que ouvem a palavra com alegria, mas quando vem a perseguição, eles tropeçam.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4:18–19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representa a semente que caiu entre plantas espinhosas?</w:t>
      </w:r>
    </w:p>
    <w:p>
      <w:pPr/>
      <w:r>
        <w:rPr>
          <w:lang w:val="pt_PT" w:bidi="pt_PT"/>
        </w:rPr>
      </w:r>
      <w:r>
        <w:rPr>
          <w:lang w:val="pt_PT" w:bidi="pt_PT"/>
        </w:rPr>
        <w:t>Representa aqueles que ouvem a palavra, mas as preocupações do mundo sufocam 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4:20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representa a semente que caiu em boa terra?</w:t>
      </w:r>
    </w:p>
    <w:p>
      <w:pPr/>
      <w:r>
        <w:rPr>
          <w:lang w:val="pt_PT" w:bidi="pt_PT"/>
        </w:rPr>
      </w:r>
      <w:r>
        <w:rPr>
          <w:lang w:val="pt_PT" w:bidi="pt_PT"/>
        </w:rPr>
        <w:t>Representa aqueles que ouvem a palavra, a recebem e produzem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com as coisas ocultas e secretas?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as coisas ocultas e secretas seriam trazidas à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 reino de Deus é como um homem que lança sua semente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lança a semente e ela cresce, mas ele não sabe como, então quando a colheita está madura, ele a recolhe.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4.30–32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 reino de Deus é como uma semente de mostarda?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de mostarda começa como a menor das sementes, mas cresce até se tornar uma grande planta onde muitos pássaros podem fazer seus ninhos.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4.35–37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e os discípulos atravessaram o lago?</w:t>
      </w:r>
    </w:p>
    <w:p>
      <w:pPr/>
      <w:r>
        <w:rPr>
          <w:lang w:val="pt_PT" w:bidi="pt_PT"/>
        </w:rPr>
      </w:r>
      <w:r>
        <w:rPr>
          <w:lang w:val="pt_PT" w:bidi="pt_PT"/>
        </w:rPr>
        <w:t>Uma grande tempestade começou, ameaçando encher o barco com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estava fazendo nesse momento no barco?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4.38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discípulos fizeram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perguntaram a Jesus se ele se importava que estavam prestes a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então?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repreendeu o vento e acalmou 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4.41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Jesus fez isso, qual foi a resposta dos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ficaram cheios de grande medo e se perguntaram quem era Jesus, que o vento e o mar lhe obedeciam.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encontrou Jesus quando eles chegaram à região dos Gerasenos?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com um espírito impuro encontrou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as pessoas tentaram prender este homem com correntes?</w:t>
      </w:r>
    </w:p>
    <w:p>
      <w:pPr/>
      <w:r>
        <w:rPr>
          <w:lang w:val="pt_PT" w:bidi="pt_PT"/>
        </w:rPr>
      </w:r>
      <w:r>
        <w:rPr>
          <w:lang w:val="pt_PT" w:bidi="pt_PT"/>
        </w:rPr>
        <w:t>Quando as pessoas tentavam prender este homem com correntes, ele as despedaçava.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título o espírito impuro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impuro chamou Jesus de Filho do Deus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espírito imundo no homem?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"Saia do homem, espírito impuro".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espírito impuro?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espírito imundo era Legião, porque eram muitos.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expulsou o espírito impuro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Os espíritos saíram e entraram em uma manada de porcos, que desceu correndo uma colina íngreme e se afogou no lago.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espírito impuro foi expulso, qual era a condição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O homem estava sentado com Jesus, vestido e em seu juízo perfeito.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da região pediram a Jesus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pediram a Jesus que deixasse a região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que vivia nos túmulos para fazer agora?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homem para contar ao seu povo o que o Senhor havia feito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fez Jairo, o líder da sinagoga, a Jesus?</w:t>
      </w:r>
    </w:p>
    <w:p>
      <w:pPr/>
      <w:r>
        <w:rPr>
          <w:lang w:val="pt_PT" w:bidi="pt_PT"/>
        </w:rPr>
      </w:r>
      <w:r>
        <w:rPr>
          <w:lang w:val="pt_PT" w:bidi="pt_PT"/>
        </w:rPr>
        <w:t>Jairo pediu a Jesus para ir com ele e impor as mãos sobre sua filha, que estava à beira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problema da mulher que tocou o manto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sofria com um fluxo de sangue há 12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mulher tocou no manto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pensou que se apenas tocasse nas roupas de Jesus, seria curada.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a mulher tocou seu manto?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sabia que o poder havia saído dele, então ele perguntou quem tocou suas roupas.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depois que a mulher tocou seu manto?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olhou ao redor para ver quem o havia tocado.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mulher contou a Jesus toda a verdade, o que Jesus disse a ela?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ela que sua fé a havia curado e para ir em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condição da filha de Jairo quando Jesus chegou à casa?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Jairo estava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Jairo nesse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Jairo para não ter medo, mas apenas acreditar.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discípulos foram com Jesus para o quarto onde estava 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Pedro, Tiago e João foram com Jesus para o quarto.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na casa fizeram quando Jesus disse que a filha de Jairo estava apenas dormindo?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riram de Jesus quando ele disse que a filha de Jairo estava apenas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5.42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criança se levantou e andou, como as pessoas reagiram?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ficaram muito impressionadas e surpresas.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da cidade natal de Jesus ficaram chocadas com ele?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sabiam de onde ele tirava seus ensinamentos, sua sabedoria e seus milagres.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disse que um profeta não tem honra?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profeta não tem honra em sua própria terra, entre seus parentes e em sua própria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surpreendeu Jesus sobre as pessoas em sua cidade natal?</w:t>
      </w:r>
    </w:p>
    <w:p>
      <w:pPr/>
      <w:r>
        <w:rPr>
          <w:lang w:val="pt_PT" w:bidi="pt_PT"/>
        </w:rPr>
      </w:r>
      <w:r>
        <w:rPr>
          <w:lang w:val="pt_PT" w:bidi="pt_PT"/>
        </w:rPr>
        <w:t>Jesus ficou admirado com a incredulidade das pessoas em sua cidade natal.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Jesus deu aos Doze ao enviá-los?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deu aos Doze autoridade sobre espíritos impuros.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Doze levaram com eles em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Os Doze levaram um cajado, sandálias e uma túnica.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Doze para fazerem se um lugar não os recebesse?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Doze para sacudir o pó debaixo dos pés como testemunho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as pessoas supunham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supunham que Jesus era João Batista, Elias ou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Batista havia dito a Herodes que ele estava fazendo ilegalmente?</w:t>
      </w:r>
    </w:p>
    <w:p>
      <w:pPr/>
      <w:r>
        <w:rPr>
          <w:lang w:val="pt_PT" w:bidi="pt_PT"/>
        </w:rPr>
      </w:r>
      <w:r>
        <w:rPr>
          <w:lang w:val="pt_PT" w:bidi="pt_PT"/>
        </w:rPr>
        <w:t>João havia dito que não era lícito Herodes se casar com a esposa de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Herodes reagiu quando ouviu João pregar?</w:t>
      </w:r>
    </w:p>
    <w:p>
      <w:pPr/>
      <w:r>
        <w:rPr>
          <w:lang w:val="pt_PT" w:bidi="pt_PT"/>
        </w:rPr>
      </w:r>
      <w:r>
        <w:rPr>
          <w:lang w:val="pt_PT" w:bidi="pt_PT"/>
        </w:rPr>
        <w:t>Herodes ficou perturbado quando ouviu João pregar, mas ainda assim ficou feliz em ouvi-lo.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juramento Herodes fez à filha de Herodias?</w:t>
      </w:r>
    </w:p>
    <w:p>
      <w:pPr/>
      <w:r>
        <w:rPr>
          <w:lang w:val="pt_PT" w:bidi="pt_PT"/>
        </w:rPr>
      </w:r>
      <w:r>
        <w:rPr>
          <w:lang w:val="pt_PT" w:bidi="pt_PT"/>
        </w:rPr>
        <w:t>Herodes jurou que ela poderia ter o que pedisse, até metade do seu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filha de Herodias pediu?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Herodias pediu a cabeça de João Batista em uma bandeja.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Herodes reagiu ao pedido da filha de Herodias?</w:t>
      </w:r>
    </w:p>
    <w:p>
      <w:pPr/>
      <w:r>
        <w:rPr>
          <w:lang w:val="pt_PT" w:bidi="pt_PT"/>
        </w:rPr>
      </w:r>
      <w:r>
        <w:rPr>
          <w:lang w:val="pt_PT" w:bidi="pt_PT"/>
        </w:rPr>
        <w:t>Herodes ficou muito triste, mas não recusou o pedido dela por causa dos juramentos que havia feito diante de seus convidados.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e os apóstolos tentaram ir embora sozinhos para descansar?</w:t>
      </w:r>
    </w:p>
    <w:p>
      <w:pPr/>
      <w:r>
        <w:rPr>
          <w:lang w:val="pt_PT" w:bidi="pt_PT"/>
        </w:rPr>
      </w:r>
      <w:r>
        <w:rPr>
          <w:lang w:val="pt_PT" w:bidi="pt_PT"/>
        </w:rPr>
        <w:t>Muitas pessoas os reconheceram e correram para chegar lá antes de Jesus e dos apóstolos.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de Jesus em relação à multidão que os esperava?</w:t>
      </w:r>
    </w:p>
    <w:p>
      <w:pPr/>
      <w:r>
        <w:rPr>
          <w:lang w:val="pt_PT" w:bidi="pt_PT"/>
        </w:rPr>
      </w:r>
      <w:r>
        <w:rPr>
          <w:lang w:val="pt_PT" w:bidi="pt_PT"/>
        </w:rPr>
        <w:t>Jesus teve compaixão deles porque eram como ovelhas sem pastor.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perguntados por Jesus, o que os discípulos pensaram que teriam que fazer para alimentar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pensaram que teriam que ir comprar pão no valor de 200 denários.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comida os discípulos já tinham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já tinham cinco pães e dois peixes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ao pegar os pães e peixes?</w:t>
      </w:r>
    </w:p>
    <w:p>
      <w:pPr/>
      <w:r>
        <w:rPr>
          <w:lang w:val="pt_PT" w:bidi="pt_PT"/>
        </w:rPr>
      </w:r>
      <w:r>
        <w:rPr>
          <w:lang w:val="pt_PT" w:bidi="pt_PT"/>
        </w:rPr>
        <w:t>Ao pegar os pães e peixes, Jesus olhou para o céu, abençoou, partiu os pães e os deu aos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alimento sobrou depois que todos comeram?</w:t>
      </w:r>
    </w:p>
    <w:p>
      <w:pPr/>
      <w:r>
        <w:rPr>
          <w:lang w:val="pt_PT" w:bidi="pt_PT"/>
        </w:rPr>
      </w:r>
      <w:r>
        <w:rPr>
          <w:lang w:val="pt_PT" w:bidi="pt_PT"/>
        </w:rPr>
        <w:t>Restaram 12 cestos de pão e pedaços de peixe depois que todos comeram.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homens tinham sido alimentados?</w:t>
      </w:r>
    </w:p>
    <w:p>
      <w:pPr/>
      <w:r>
        <w:rPr>
          <w:lang w:val="pt_PT" w:bidi="pt_PT"/>
        </w:rPr>
      </w:r>
      <w:r>
        <w:rPr>
          <w:lang w:val="pt_PT" w:bidi="pt_PT"/>
        </w:rPr>
        <w:t>Haviam 5.000 homens que foram alimentados.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veio aos discípulos no lago?</w:t>
      </w:r>
    </w:p>
    <w:p>
      <w:pPr/>
      <w:r>
        <w:rPr>
          <w:lang w:val="pt_PT" w:bidi="pt_PT"/>
        </w:rPr>
      </w:r>
      <w:r>
        <w:rPr>
          <w:lang w:val="pt_PT" w:bidi="pt_PT"/>
        </w:rPr>
        <w:t>Jesus veio aos discípulos andando sobre o lago.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quando eles o viram?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discípulos para serem corajosos e não terem medo.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não entenderam o milagre dos pães?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entenderam o milagre dos pães porque suas mentes eram lentas para compreender.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da região fizeram quando reconheceram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levavam os doentes em macas até Jesus onde quer que ouvissem que ele estava chegando.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6.56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acontecia com aqueles que apenas tocavam a orla da veste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apenas tocavam a orla da veste de Jesus eram curados.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dos discípulos de Jesus estavam fazendo que os fariseus e escribas se sentiram ofendidos?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discípulos estavam comendo com as mãos não lavadas.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era a tradição de lavar as mãos, copos, potes e vasos de cobre antes de comer?</w:t>
      </w:r>
    </w:p>
    <w:p>
      <w:pPr/>
      <w:r>
        <w:rPr>
          <w:lang w:val="pt_PT" w:bidi="pt_PT"/>
        </w:rPr>
      </w:r>
      <w:r>
        <w:rPr>
          <w:lang w:val="pt_PT" w:bidi="pt_PT"/>
        </w:rPr>
        <w:t>Era tradição dos anciãos que mãos, copos, potes e vasos de cobre fossem lavados antes de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fariseus e escribas sobre o ensino deles em relação à questão da lavagem?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fariseus e escribas ensinavam as regras de homens enquanto abandonavam o mandamento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fariseus e escribas anulavam o mandamento de Deus que diz para honrar seu pai e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Eles invalidavam o mandamento de Deus dizendo às pessoas para dar a eles, como Corbã, o dinheiro que ajudaria seu pai e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nada que vem de fora de uma pessoa pode contaminá-la quando entra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que sai de uma pessoa a contamina.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nada que vem de fora de uma pessoa pode contaminá-la quando entra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alimentos Jesus declarou serem puros?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declarou que todos os alimentos são puros.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7.20–23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que sai de uma pessoa a contamina.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coisas que Jesus disse que podem sair de uma pessoa para contaminá-la?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pensamentos maus, imoralidade sexual, roubo, assassinato, adultério, cobiça, maldade, engano, sensualidade, inveja, calúnia, orgulho e insensatez podem sair de uma pessoa para contaminá-la.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mulher cuja filha tinha um espírito impuro era judia ou grega?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cuja filha tinha um espírito impuro era grega.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mulher respondeu quando Jesus disse que não era certo tirar o pão dos filhos e jogá-lo aos cachorrinhos?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disse que até os cachorrinhos debaixo da mesa comem as migalhas das crianças.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pela mulher?</w:t>
      </w:r>
    </w:p>
    <w:p>
      <w:pPr/>
      <w:r>
        <w:rPr>
          <w:lang w:val="pt_PT" w:bidi="pt_PT"/>
        </w:rPr>
      </w:r>
      <w:r>
        <w:rPr>
          <w:lang w:val="pt_PT" w:bidi="pt_PT"/>
        </w:rPr>
        <w:t>Jesus expulsou o demônio da filha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homem que era surdo e tinha problemas de fala foi levado a Jesus, o que ele fez para curá-lo?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colocou os dedos nos ouvidos do homem, cuspiu e tocou sua língua; então olhou para o céu e disse: "Abra-se!".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7.36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quando Jesus lhes disse para não contar a ninguém sobre suas curas?</w:t>
      </w:r>
    </w:p>
    <w:p>
      <w:pPr/>
      <w:r>
        <w:rPr>
          <w:lang w:val="pt_PT" w:bidi="pt_PT"/>
        </w:rPr>
      </w:r>
      <w:r>
        <w:rPr>
          <w:lang w:val="pt_PT" w:bidi="pt_PT"/>
        </w:rPr>
        <w:t>Quanto mais Jesus lhes ordenava que ficassem quietos, mais eles falavam sobre isso.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preocupação Jesus expressou sobre a grande multidão que o seguia?</w:t>
      </w:r>
    </w:p>
    <w:p>
      <w:pPr/>
      <w:r>
        <w:rPr>
          <w:lang w:val="pt_PT" w:bidi="pt_PT"/>
        </w:rPr>
      </w:r>
      <w:r>
        <w:rPr>
          <w:lang w:val="pt_PT" w:bidi="pt_PT"/>
        </w:rPr>
        <w:t>Jesus afirmou que estava preocupado porque a grande multidão não tinha nada para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pães os discípulos tinham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tinham sete pães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os pães dos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deu graças, partiu os pães e os entregou aos seus discípulos para servir.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alimento restou depois que todos comeram?</w:t>
      </w:r>
    </w:p>
    <w:p>
      <w:pPr/>
      <w:r>
        <w:rPr>
          <w:lang w:val="pt_PT" w:bidi="pt_PT"/>
        </w:rPr>
      </w:r>
      <w:r>
        <w:rPr>
          <w:lang w:val="pt_PT" w:bidi="pt_PT"/>
        </w:rPr>
        <w:t>Restaram sete cestos de comida depois que todos comeram.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comeram e ficaram satisfeitas?</w:t>
      </w:r>
    </w:p>
    <w:p>
      <w:pPr/>
      <w:r>
        <w:rPr>
          <w:lang w:val="pt_PT" w:bidi="pt_PT"/>
        </w:rPr>
      </w:r>
      <w:r>
        <w:rPr>
          <w:lang w:val="pt_PT" w:bidi="pt_PT"/>
        </w:rPr>
        <w:t>Haviam cerca de 4.000 homens que comeram e ficaram satisfeitos.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testá-lo, o que os fariseus queriam que Jesus fizesse?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queriam que Jesus lhes desse um sinal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Jesus alertou aos seus discípulos em relação aos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advertiu seus aos discípulos para que se precavessem contra o fermento dos fariseus.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discípulos pensaram que Jesus estava falando?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pensaram que Jesus estava falando sobre o fato deles terem esquecido de trazer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lembrou seus discípulos do que havia acontecido quando Jesus partiu cinco pães?</w:t>
      </w:r>
    </w:p>
    <w:p>
      <w:pPr/>
      <w:r>
        <w:rPr>
          <w:lang w:val="pt_PT" w:bidi="pt_PT"/>
        </w:rPr>
      </w:r>
      <w:r>
        <w:rPr>
          <w:lang w:val="pt_PT" w:bidi="pt_PT"/>
        </w:rPr>
        <w:t>Jesus lembrou-lhes que quando ele havia partido cinco pães, 5.000 pessoas tinham sido alimentadas e 12 cestos cheios de pedaços tinham sido recolhidos.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as duas primeiras coisas que Jesus fez ao homem cego para restaurar sua visão?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primeiro cuspiu em seus olhos e depois colocou suas mãos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terceira coisa que Jesus fez ao homem cego para restaurar completamente sua visão?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colocou novamente as mãos sobre os olhos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as pessoas diziam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estavam dizendo que Jesus era João Batista, Elias ou um dos profetas.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Pedro disse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Jesus era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quais eventos futuros Jesus começou a ensinar claramente aos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aos seus discípulos que o Filho do Homem deveria sofrer, ser rejeitado, morto e ressuscitar após três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Pedro começou a repreendê-lo?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Pedro: “Afasta-te de mim, Satanás! Você não se importa com as coisas de Deus, mas com as coisas das pessoas”.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qualquer um que queria segui-lo deveria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quisesse segui-lo deveria negar a si mesmo, tomar sua cruz e seguir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desejo de uma pessoa ganhar as coisas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“De que aproveita a uma pessoa ganhar o mundo inteiro e depois perder a sua vida?”.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8.38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faria em relação àqueles que se envergonham dele e de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em sua vinda ele se envergonharia daqueles que se envergonharam dele e de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veria o reino de Deus vindo com poder?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alguns que estavam ali com ele não morreriam antes de ver o reino de Deus vindo com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Jesus quando Pedro, Tiago e João subiram uma alta montanha com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transfigurado e suas vestes tornaram-se radiantemente brilhantes.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conversando com Jesus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Elias e Moisés estavam conversando com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montanha, o que a voz da nuvem disse?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disse: “Este é o meu Filho amado. Ouçam-no”.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ordenou aos discípulos sobre o que eles tinham visto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ordenou-lhes que não contassem a ninguém o que tinham visto, até que o Filho do Homem ressuscitasse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 vinda de Elias?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Elias realmente vem primeiro para restaurar todas as coisas e que Elias já tinha vindo.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não conseguiram fazer pelo pai e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conseguiram expulsar o espírito maligno do filho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espírito maligno lançava o menino para tentar destruí-lo?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maligno jogava o menino no fogo ou na água para tentar destruí-lo.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pai respondeu quando Jesus disse que todas as coisas são possíveis para quem crê?</w:t>
      </w:r>
    </w:p>
    <w:p>
      <w:pPr/>
      <w:r>
        <w:rPr>
          <w:lang w:val="pt_PT" w:bidi="pt_PT"/>
        </w:rPr>
      </w:r>
      <w:r>
        <w:rPr>
          <w:lang w:val="pt_PT" w:bidi="pt_PT"/>
        </w:rPr>
        <w:t>O pai respondeu: "Eu creio! Ajuda a minha incredulidade!".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não conseguiram expulsar o espírito mudo e surdo do menino?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conseguiram expulsar o espírito, porque ele só podia ser expulso por meio da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seus discípulos que aconteceria com ele próprio?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que ele seria morto e depois de três dias ressuscitaria.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discípulos estavam discutindo pelo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estavam discutindo sobre quem entre eles era o maior.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é o primeiro?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é o primeiro, que é servo de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9.36–37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alguém recebe uma criança em nome de Jesus, quem mais está recebendo?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alguém recebe uma criança em nome de Jesus, está também recebendo Jesus e aquele que enviou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seria melhor para alguém que faz tropeçar um pequenino que crê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Seria melhor para essa pessoa se uma pedra de moinho fosse amarrada ao seu pescoço e ele fosse lançado ao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para fazer com seu olho se ele te faz tropeçar?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para arrancar seu olho se ele te fizer tropeçar.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9.48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 no inferno?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no inferno o verme não morre e o fogo não se apaga.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fariseus fizeram a Jesus para testá-lo?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perguntaram a Jesus se era lícito para um marido divorciar-se de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mandamento Moisés deu aos judeus sobre o divórcio?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permitiu que um homem escrevesse um certificado de divórcio e depois mandasse sua esposa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deu aos judeus este mandamento sobre o divórcio?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este mandamento aos judeus por causa de seus corações duros.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evento histórico Jesus se referiu ao falar aos fariseus sobre o projeto original de Deus para o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referiu-se à criação de homem e mulher no início ao falar sobre o projeto original de Deus para o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as duas pessoas, o homem e sua esposa, se tornam quando se casam?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dois se tornam uma só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que Deus une no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que Deus uniu, o homem não separe.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de Jesus quando os discípulos repreenderam aqueles que traziam crianças pequenas a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ficou zangado com os discípulos e disse-lhes para permitirem que as crianças viessem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o reino de Deus deve ser recebido para entrar nele?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reino de Deus deve ser recebido como uma criança para poder entrar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primeiramente disse ao homem que ele deve fazer para herdar a vida eterna?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homem que ele não deve matar, não cometer adultério, não roubar, não testemunhar falsamente, não defraudar e deve honrar seu pai e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mandamento adicional Jesus deu então ao homem?</w:t>
      </w:r>
    </w:p>
    <w:p>
      <w:pPr/>
      <w:r>
        <w:rPr>
          <w:lang w:val="pt_PT" w:bidi="pt_PT"/>
        </w:rPr>
      </w:r>
      <w:r>
        <w:rPr>
          <w:lang w:val="pt_PT" w:bidi="pt_PT"/>
        </w:rPr>
        <w:t>Jesus então ordenou ao homem que vendesse tudo o que tinha e o seguisse.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homem reagiu quando Jesus lhe deu este mandamento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 homem estava triste e se afastou, pois tinha muitos bens.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10.23–25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tinha grande dificuldade em entrar no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ricos tinham grande dificuldade em entrar no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até uma pessoa rica poderia ser salva?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para as pessoas é impossível, mas para Deus todas as coisas são possíveis.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qualquer pessoa receberia se tivesse deixado casa, família e terras por causa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receberiam cem vezes mais neste mundo, com perseguições; e a vida eterna no mundo vindouro.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estrada estavam Jesus e os discípulos viajando?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e os discípulos estavam viajando pela estrada subindo para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seus discípulos que aconteceria com ele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que seria condenado à morte e entregue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10.35–37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Tiago e João fizeram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Tiago e João pediram para se sentar à direita e à esquerda de Jesus em sua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Tiago e João suportariam?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Tiago e João suportariam o cálice que Jesus beberia e o batismo com o qual Jesus seria batizado.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atendeu ao pedido de Tiago e João?</w:t>
      </w:r>
    </w:p>
    <w:p>
      <w:pPr/>
      <w:r>
        <w:rPr>
          <w:lang w:val="pt_PT" w:bidi="pt_PT"/>
        </w:rPr>
      </w:r>
      <w:r>
        <w:rPr>
          <w:lang w:val="pt_PT" w:bidi="pt_PT"/>
        </w:rPr>
        <w:t>Não. Jesus disse que os lugares à sua direita e esquerda não pertenciam a ele para 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os governantes dos gentios tratam seus súditos?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governantes dos gentios dominam seus súditos.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10.43–44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aqueles que desejam ser grandes entre os discípulos devem viver?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desejam ser grandes entre os discípulos devem ser servos de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cego Bartimeu quando muitos o repreenderam, o mandando se calar?</w:t>
      </w:r>
    </w:p>
    <w:p>
      <w:pPr/>
      <w:r>
        <w:rPr>
          <w:lang w:val="pt_PT" w:bidi="pt_PT"/>
        </w:rPr>
      </w:r>
      <w:r>
        <w:rPr>
          <w:lang w:val="pt_PT" w:bidi="pt_PT"/>
        </w:rPr>
        <w:t>Bartimeu clamou ainda mais: “Filho de Davi, tem misericórdia de mim!”.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10.52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havia curado Bartimeu de sua cegueira?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fé de Bartimeu o havia curado.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enviou dois de seus discípulos para fazer o que na aldeia em frente 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os enviou para trazer um jumentinho que nunca tinha sido montado.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discípulos desamarraram o jumentinho?</w:t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perguntaram aos discípulos o que estavam fazendo, então eles falaram ao povo como Jesus lhes disse e as pessoas os deixaram seguir seu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espalharam na estrada enquanto Jesus montava no jumentinho?</w:t>
      </w:r>
    </w:p>
    <w:p>
      <w:pPr/>
      <w:r>
        <w:rPr>
          <w:lang w:val="pt_PT" w:bidi="pt_PT"/>
        </w:rPr>
      </w:r>
      <w:r>
        <w:rPr>
          <w:lang w:val="pt_PT" w:bidi="pt_PT"/>
        </w:rPr>
        <w:t>Na estrada, as pessoas espalharam suas vestes e ramos que tinham cortado dos campos.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qual reino vindouro as pessoas estavam gritando enquanto Jesus cavalgava em direção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estavam gritando que o reino de seu pai Davi estava chegando.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entrou na área do templo?</w:t>
      </w:r>
    </w:p>
    <w:p>
      <w:pPr/>
      <w:r>
        <w:rPr>
          <w:lang w:val="pt_PT" w:bidi="pt_PT"/>
        </w:rPr>
      </w:r>
      <w:r>
        <w:rPr>
          <w:lang w:val="pt_PT" w:bidi="pt_PT"/>
        </w:rPr>
        <w:t>Jesus olhou ao redor e então saiu para Betânia.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viu a figueira sem frutos?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à figueira: “Ninguém jamais comerá fruto de você”.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entrou na área do templo desta vez?</w:t>
      </w:r>
    </w:p>
    <w:p>
      <w:pPr/>
      <w:r>
        <w:rPr>
          <w:lang w:val="pt_PT" w:bidi="pt_PT"/>
        </w:rPr>
      </w:r>
      <w:r>
        <w:rPr>
          <w:lang w:val="pt_PT" w:bidi="pt_PT"/>
        </w:rPr>
        <w:t>Jesus expulsou os vendedores e compradores e não permitiu que ninguém carregasse mercadorias pelo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templo deveria ser, de acordo com 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templo deveria ser uma casa de oração para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principais sacerdotes e escribas tinham feito ao templo?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transformaram o templo em um covil de ladrões.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e escribas estavam tentando fazer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e escribas estavam tentando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figueira à qual Jesus havia falado?</w:t>
      </w:r>
    </w:p>
    <w:p>
      <w:pPr/>
      <w:r>
        <w:rPr>
          <w:lang w:val="pt_PT" w:bidi="pt_PT"/>
        </w:rPr>
      </w:r>
      <w:r>
        <w:rPr>
          <w:lang w:val="pt_PT" w:bidi="pt_PT"/>
        </w:rPr>
        <w:t>A figueira à qual Jesus havia falado secou até as raízes.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tudo o que pedimos em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tudo o que pedirmos em oração, creiamos que já o recebemos e será nosso.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devemos fazer para que o Pai no céu também nos perdoe?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devemos perdoar o que tivermos contra alguém para que o Pai também nos perdoe.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templo, o que os principais sacerdotes, escribas e anciãos queriam saber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saber por qual autoridade ele fazia as coisas que estava fazendo.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aos principais sacerdotes, escribas e anciãos?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perguntou-lhes se o batismo de João era do céu ou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sacerdotes, escribas e anciãos não queriam responder que o batismo de João era do céu?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queriam dar essa resposta porque Jesus perguntaria por que não acreditaram em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sacerdotes, escribas e anciãos não queriam responder que o batismo de João era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queriam dar essa resposta porque temiam o povo, pois todos acreditavam que João era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construir e arrendar a vinha, o que fez o proprietário?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construir e arrendar a vinha, o proprietário partiu em uma viagem.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vinhateiros fizeram aos muitos servos que o proprietário enviou para receber o fruto da vinha?</w:t>
      </w:r>
    </w:p>
    <w:p>
      <w:pPr/>
      <w:r>
        <w:rPr>
          <w:lang w:val="pt_PT" w:bidi="pt_PT"/>
        </w:rPr>
      </w:r>
      <w:r>
        <w:rPr>
          <w:lang w:val="pt_PT" w:bidi="pt_PT"/>
        </w:rPr>
        <w:t>Os viticultores espancaram e mataram alguns dos muitos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proprietário enviou por último aos viticultores?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enviou seu amado filho por último.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viticultores fizeram com o último homem enviado pelo proprietário?</w:t>
      </w:r>
    </w:p>
    <w:p>
      <w:pPr/>
      <w:r>
        <w:rPr>
          <w:lang w:val="pt_PT" w:bidi="pt_PT"/>
        </w:rPr>
      </w:r>
      <w:r>
        <w:rPr>
          <w:lang w:val="pt_PT" w:bidi="pt_PT"/>
        </w:rPr>
        <w:t>Os viticultores o agarraram, mataram e o jogaram fora da vinha.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dono da vinha fará aos vinhateiros?</w:t>
      </w:r>
    </w:p>
    <w:p>
      <w:pPr/>
      <w:r>
        <w:rPr>
          <w:lang w:val="pt_PT" w:bidi="pt_PT"/>
        </w:rPr>
      </w:r>
      <w:r>
        <w:rPr>
          <w:lang w:val="pt_PT" w:bidi="pt_PT"/>
        </w:rPr>
        <w:t>O dono da vinha virá, destruirá os vinhateiros e dará a vinha a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Nas escrituras, o que acontece com a pedra que os construtores rejeitaram?</w:t>
      </w:r>
    </w:p>
    <w:p>
      <w:pPr/>
      <w:r>
        <w:rPr>
          <w:lang w:val="pt_PT" w:bidi="pt_PT"/>
        </w:rPr>
      </w:r>
      <w:r>
        <w:rPr>
          <w:lang w:val="pt_PT" w:bidi="pt_PT"/>
        </w:rPr>
        <w:t>A pedra que os construtores rejeitaram tornou-se a pedra angular.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fariseus e alguns dos herodianos fizeram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lhe perguntaram se era lícito pagar impostos a César ou não.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 pergunta deles?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deveriam dar a César o que é de César e dar a Deus o que é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que os saduceus não acreditavam?</w:t>
      </w:r>
    </w:p>
    <w:p>
      <w:pPr/>
      <w:r>
        <w:rPr>
          <w:lang w:val="pt_PT" w:bidi="pt_PT"/>
        </w:rPr>
      </w:r>
      <w:r>
        <w:rPr>
          <w:lang w:val="pt_PT" w:bidi="pt_PT"/>
        </w:rPr>
        <w:t>Os saduceus não acreditavam na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história contada pelos saduceus, quantos maridos a mulher teve?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teve sete maridos.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saduceus fizeram a Jesus sobre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qual dos homens seria o marido da mulher na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razão Jesus deu aos saduceus para o erro deles?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saduceus não conheciam as escrituras nem o poder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pergunta dos saduceus sobre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na ressurreição, homens e mulheres não se casarão, mas serão como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mostrou pelas escrituras que há uma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citou o livro de Moisés, onde Deus diz que é o Deus de Abraão, Isaque e Jacó - então todos que ainda devem estar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mandamento Jesus disse ser o mais importante?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amar o Senhor teu Deus de todo o coração, alma, mente e força é o mandamento mais importante.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mandamento Jesus disse que é o segundo?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amar o próximo como a si mesmo é o segundo mandamento.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12.35–37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sobre o Cristo?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como Davi poderia chamar o Cristo de Senhor quando o Cristo é filho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12.38–40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povo para ter cuidado em relação aos escribas?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escribas desejam ser honrados pelos homens, mas devoram as casas das viúvas e fazem longas orações para serem vistos.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12.44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a pobre viúva tinha colocado mais do que todos os que contribuíram para a caixa de ofertas?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ela contribuiu mais porque deu de sua pobreza, enquanto os outros deram de sua abundância.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com as maravilhosas pedras e edifícios do templo?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não ficaria pedra sobre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discípulos então fizeram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perguntaram a Jesus quando essas coisas aconteceriam e qual seria o sinal.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Jesus disse que os discípulos devem ter cuidado?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discípulos devem ter cuidado para que ninguém os desvie.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seria o princípio das dores?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princípio das dores de parto seriam guerras, rumores de guerras, terremotos e fomes.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discípulos seriam entregues aos conselhos, açoitados nas sinagogas e se apresentariam diante de governadores e reis como testemunho.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 acontecer primeiro?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primeiro o evangelho deve ser pregado a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entre os membros da família?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membro da família entregaria outro membro da família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salvo?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perseverar até o fim será salvo.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aqueles na Judeia deveriam fazer quando vissem a abominação da desolação?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na Judeia deveriam fugir para as montanhas quando vissem a abominação da desolação.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Senhor faria por causa dos eleitos, para que fossem salvos?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Senhor encurtaria os dias de tribulação por causa dos eleitos.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 levantaria para enganar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falsos Cristos e falsos profetas surgiriam para enganar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luzes e poderes nos céus após a tribulação daqueles dias?</w:t>
      </w:r>
    </w:p>
    <w:p>
      <w:pPr/>
      <w:r>
        <w:rPr>
          <w:lang w:val="pt_PT" w:bidi="pt_PT"/>
        </w:rPr>
      </w:r>
      <w:r>
        <w:rPr>
          <w:lang w:val="pt_PT" w:bidi="pt_PT"/>
        </w:rPr>
        <w:t>O sol e a lua serão escurecidos, as estrelas cairão do céu. Os poderes nos céus serão abalados.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verão nas nuvens?</w:t>
      </w:r>
    </w:p>
    <w:p>
      <w:pPr/>
      <w:r>
        <w:rPr>
          <w:lang w:val="pt_PT" w:bidi="pt_PT"/>
        </w:rPr>
      </w:r>
      <w:r>
        <w:rPr>
          <w:lang w:val="pt_PT" w:bidi="pt_PT"/>
        </w:rPr>
        <w:t>Eles verão o Filho do Homem vindo nas nuvens com grande poder 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do Homem fará quando ele vier?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do Homem reunirá seus escolhidos dos confins da terra e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passaria até que todas essas coisas ocorressem?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 geração não passaria até que todas essas coisas ocorressem.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nunca passaria?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suas palavras nunca passariam.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que todas essas coisas aconteceriam?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ninguém sabe o dia ou a hora, exceto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Jesus deu aos seus discípulos sobre quando é o tempo?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estarem alertas, vigiarem e orarem.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Jesus deu aos seus discípulos sobre a sua vinda?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ficarem alertas enquanto aguardam a sua vinda.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13.37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Jesus deu aos seus discípulos sobre a sua vinda?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estarem alertas e vigiarem.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e escribas estavam considerando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considerando prender Jesus em segredo e depois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e escribas não queriam agir durante a Festa dos Pães Asmos?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preocupados que uma revolta surgisse entre 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fez a Jesus na casa de Simão, o leproso?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quebrou um frasco de líquido caro e derramou sobre a cabeça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alguns estavam repreendendo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Alguns estavam repreendendo a mulher por não vender o perfume e dar o dinheiro aos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 mulher tinha feito por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mulher havia ungido seu corpo para o sepultamento.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Jesus fez sobre o que a mulher havia feito?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que onde quer que o evangelho fosse pregado em todo o mundo, o que a mulher fez seria falado em memória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Judas Iscariotes foi até os principais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Judas Iscariotes foi até os principais sacerdotes para entregar Jesus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14.12–15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discípulos encontraram o lugar onde todos comeriam 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para irem à cidade, seguirem um homem carregando um jarro de água e então perguntarem a ele onde estava a sala de hóspedes que usariam para comer 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enquanto estavam reclinados à mesa e comendo?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dos discípulos que comia com ele o trairia.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discípulo Jesus disse que o trairia?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discípulo que molhasse o pão com ele na tigela o trairia.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destino do discípulo que o traísse?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teria sido melhor para ele se não tivesse nascido.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dar aos discípulos o pão partido?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"Peguem isto. Este é o meu corpo".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dar o cálice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“Este é o meu sangue da aliança, o sangue que é derramado por muitos”.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que voltaria a beber deste fruto da videira?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voltaria a beber deste fruto da videira no dia em que o bebesse de novo no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Monte das Oliveiras, o que Jesus previu sobre os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previu que todos os seus discípulos se afastariam por causa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Pedro depois que Pedro afirmou que nunca se afastaria?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 que antes que o galo cantasse duas vezes, Pedro negaria Jesus três vezes.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14.32–34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seus três discípulos para fazerem enquanto ele orava?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disse-lhes para permanecerem ali e vigiar.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Jesus orou?</w:t>
      </w:r>
    </w:p>
    <w:p>
      <w:pPr/>
      <w:r>
        <w:rPr>
          <w:lang w:val="pt_PT" w:bidi="pt_PT"/>
        </w:rPr>
      </w:r>
      <w:r>
        <w:rPr>
          <w:lang w:val="pt_PT" w:bidi="pt_PT"/>
        </w:rPr>
        <w:t>Jesus orou para que se afastasse dele aquela hora.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estava disposto a aceitar como resposta à sua oração ao Pai?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disposto a aceitar qualquer que fosse a vontade do Pai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encontrou quando voltou aos três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encontrou os três discípulos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encontrou na segunda vez que voltou da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encontrou os três discípulos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encontrou na terceira vez que voltou da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encontrou os três discípulos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14.44–45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sinal Judas deu para mostrar aos guardas quem era Jesus?</w:t>
      </w:r>
    </w:p>
    <w:p>
      <w:pPr/>
      <w:r>
        <w:rPr>
          <w:lang w:val="pt_PT" w:bidi="pt_PT"/>
        </w:rPr>
      </w:r>
      <w:r>
        <w:rPr>
          <w:lang w:val="pt_PT" w:bidi="pt_PT"/>
        </w:rPr>
        <w:t>Judas beijaria Jesus para mostrar quem era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14.48–49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estava sendo feito em sua prisão para cumprir 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escritura estava se cumprindo porque eles vieram prendê-lo como um ladrão, com espadas e porretes.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aqueles que estavam com Jesus quando Ele foi preso?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estavam com Jesus o deixaram e fugiram.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14.51–52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um jovem que estava seguindo Jesus quando Jesus foi preso?</w:t>
      </w:r>
    </w:p>
    <w:p>
      <w:pPr/>
      <w:r>
        <w:rPr>
          <w:lang w:val="pt_PT" w:bidi="pt_PT"/>
        </w:rPr>
      </w:r>
      <w:r>
        <w:rPr>
          <w:lang w:val="pt_PT" w:bidi="pt_PT"/>
        </w:rPr>
        <w:t>O jovem deixou sua roupa de linho lá e fugiu nu.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14.53–54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Pedro quando Jesus foi levado ao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Pedro sentou-se entre os guardas, perto de uma fogueira para se aquecer.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14.55–56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errado com o testemunho contra Jesus dado ao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O testemunho contra Jesus era falso e não coincidia.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14.61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 sumo sacerdote fez a Jesus sobre quem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perguntou a Jesus se ele era o Cristo, o filho do Bendito.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14.62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pergunta do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 dizendo: "Eu sou".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Ouvindo a resposta de Jesus, de que o sumo sacerdote disse que Jesus era culpado?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disse que Jesus era culpado por blasfêmia.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14.65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 Jesus depois de condená-lo como alguém que merecia a morte?</w:t>
      </w:r>
    </w:p>
    <w:p>
      <w:pPr/>
      <w:r>
        <w:rPr>
          <w:lang w:val="pt_PT" w:bidi="pt_PT"/>
        </w:rPr>
      </w:r>
      <w:r>
        <w:rPr>
          <w:lang w:val="pt_PT" w:bidi="pt_PT"/>
        </w:rPr>
        <w:t>Cuspiram nele, bateram nele e espancaram-no.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14.66–68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Pedro à serva que disse que Pedro estava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 que não sabia ou entendia sobre o que a menina estava falando.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14.71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Pedro quando lhe perguntaram pela terceira vez se ele era um dos discípulos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jurou e se colocou sob maldição afirmando não conhecer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14.72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Pedro respondeu pela terceira vez?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Pedro respondeu pela terceira vez, o galo cantou pela segunda vez.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14.72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fez depois de ouvir o galo?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ouvir o galo, Pedro desabou e chorou.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manhã cedo, o que os principais sacerdotes fizeram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De manhã cedo, amarraram Jesus e o entregaram a Pilatos.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os principais sacerdotes apresentavam muitas acusações contra Jesus, o que surpreendeu Pilatos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Pilatos ficou surpreso que Jesus não mais lhe respondia.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Pilatos costumava fazer pela multidão na época da festa?</w:t>
      </w:r>
    </w:p>
    <w:p>
      <w:pPr/>
      <w:r>
        <w:rPr>
          <w:lang w:val="pt_PT" w:bidi="pt_PT"/>
        </w:rPr>
      </w:r>
      <w:r>
        <w:rPr>
          <w:lang w:val="pt_PT" w:bidi="pt_PT"/>
        </w:rPr>
        <w:t>Pôncio Pilatos geralmente soltava à multidão um prisioneiro solicitado na hora da festa.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Pilatos queria libertar Jesus para 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Pilatos sabia que era por inveja que os principais sacerdotes haviam entregado Jesus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multidão clamou para ser libertado?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clamou para que Barrabás fosse libertado.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disse que deveria ser feito com o Rei dos Judeus?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disse que o Rei dos Judeus deveria ser crucificado.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grupo de soldados vestiu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colocaram um manto roxo em Jesus e uma coroa de espinhos torcida.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carregou a cruz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Um transeunte, Simão de Cirene, foi forçado a carregar a cruz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lugar onde os soldados levaram Jesus para crucificá-lo?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lugar era Gólgota, que significa Lugar de uma Caveira.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com as vestes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lançaram sorte pelas vestes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acusação contra Jesus os soldados escreveram na placa?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escreveram "O Rei dos Judeus" na placa.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passavam desafiavam Jesus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passavam desafiavam Jesus a salvar-se e descer da cruz.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disseram que Jesus deveria fazer para que eles acreditassem?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disseram que Jesus deveria descer da cruz para que eles acreditassem.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títulos os principais sacerdotes usaram para zombar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chamaram Jesus de Cristo e Rei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na sexta hora?</w:t>
      </w:r>
    </w:p>
    <w:p>
      <w:pPr/>
      <w:r>
        <w:rPr>
          <w:lang w:val="pt_PT" w:bidi="pt_PT"/>
        </w:rPr>
      </w:r>
      <w:r>
        <w:rPr>
          <w:lang w:val="pt_PT" w:bidi="pt_PT"/>
        </w:rPr>
        <w:t>Na sexta hora, a escuridão cobriu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clamou na nona hora?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clamou: “Meu Deus, meu Deus, por que me abandonaste?”.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antes de morrer?</w:t>
      </w:r>
    </w:p>
    <w:p>
      <w:pPr/>
      <w:r>
        <w:rPr>
          <w:lang w:val="pt_PT" w:bidi="pt_PT"/>
        </w:rPr>
      </w:r>
      <w:r>
        <w:rPr>
          <w:lang w:val="pt_PT" w:bidi="pt_PT"/>
        </w:rPr>
        <w:t>Jesus clamou em alta voz antes de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no templo quando Jesus morreu?</w:t>
      </w:r>
    </w:p>
    <w:p>
      <w:pPr/>
      <w:r>
        <w:rPr>
          <w:lang w:val="pt_PT" w:bidi="pt_PT"/>
        </w:rPr>
      </w:r>
      <w:r>
        <w:rPr>
          <w:lang w:val="pt_PT" w:bidi="pt_PT"/>
        </w:rPr>
        <w:t>A cortina do templo foi rasgada em dois, de cima a baixo quando Jesus morreu.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centurião testemunhou quando viu como Jesus havia morrido?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testemunhou que verdadeiramente este homem era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dia Jesus morreu?</w:t>
      </w:r>
    </w:p>
    <w:p>
      <w:pPr/>
      <w:r>
        <w:rPr>
          <w:lang w:val="pt_PT" w:bidi="pt_PT"/>
        </w:rPr>
      </w:r>
      <w:r>
        <w:rPr>
          <w:lang w:val="pt_PT" w:bidi="pt_PT"/>
        </w:rPr>
        <w:t>Jesus morreu no dia antes do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15.43–46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de Arimateia fez após 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José de Arimateia tirou Jesus da cruz, envolveu-o em um pano de linho e colocou-o em um túmulo, rolando uma pedra contra a entrada do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as mulheres foram ao túmulo de Jesus para ungir seu corpo?</w:t>
      </w:r>
    </w:p>
    <w:p>
      <w:pPr/>
      <w:r>
        <w:rPr>
          <w:lang w:val="pt_PT" w:bidi="pt_PT"/>
        </w:rPr>
      </w:r>
      <w:r>
        <w:rPr>
          <w:lang w:val="pt_PT" w:bidi="pt_PT"/>
        </w:rPr>
        <w:t>As mulheres foram ao túmulo no primeiro dia da semana quando o sol nasceu.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mulheres entraram no túmulo mesmo havendo uma grande pedra na entrada?</w:t>
      </w:r>
    </w:p>
    <w:p>
      <w:pPr/>
      <w:r>
        <w:rPr>
          <w:lang w:val="pt_PT" w:bidi="pt_PT"/>
        </w:rPr>
      </w:r>
      <w:r>
        <w:rPr>
          <w:lang w:val="pt_PT" w:bidi="pt_PT"/>
        </w:rPr>
        <w:t>Alguém havia removido a grande pedra da entrada.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mulheres viram quando entraram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As mulheres viram um jovem vestido com uma túnica branca sentado do lado direito.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jovem disse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jovem disse que Jesus havia ressuscitado e não estava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jovem disse que os discípulos encontrariam Jesus?</w:t>
      </w:r>
    </w:p>
    <w:p>
      <w:pPr/>
      <w:r>
        <w:rPr>
          <w:lang w:val="pt_PT" w:bidi="pt_PT"/>
        </w:rPr>
      </w:r>
      <w:r>
        <w:rPr>
          <w:lang w:val="pt_PT" w:bidi="pt_PT"/>
        </w:rPr>
        <w:t>O jovem disse que os discípulos encontrariam Jesus na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apareceu primeiro após sua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apareceu primeiro a Maria Madalena.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discípulos de Jesus reagiram quando Maria lhes disse que tinha visto Jesus vivo?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acreditaram.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discípulos de Jesus reagiram quando duas outras pessoas lhes disseram que tinham visto Jesus vivo?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acreditaram.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ele apareceu aos discípulos, o que Jesus disse a eles sobre a incredulidade deles?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repreendeu os discípulos por sua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ordem que Jesus deu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 aos discípulos que fossem a todo o mundo e pregassem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salvo?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acreditassem e fossem batizados seriam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condenado?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não acreditassem seriam condenados.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sinais Jesus disse que acompanhariam aqueles que acreditassem?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acreditassem expulsariam demônios, falariam novas línguas, não seriam feridos por nada mortal e curariam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Jesus depois que ele falou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falar aos discípulos, Jesus foi levado ao céu e sentou-se à direita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fizeram então?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então partiram e pregaram em todos os lugares.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 16.20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fez então?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então trabalhou com os discípulos e confirmou a palavra com sinais milagrosos.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