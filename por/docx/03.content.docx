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animal Yahweh disse a Moisés para dizer ao povo para trazer como holocausto (oferta queimada) do rebanho?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dizer ao povo que trouxesse como holocausto do rebanho um macho sem defeito.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à pessoa para fazer a oferta ser aceita em seu favor para fazer expiação por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à pessoa para colocar sua mão sobre a cabeça da oferta queimada para que fosse aceita em seu favor.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sacerdotes deveriam fazer com o sangue do touro?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deviam apresentar o sangue e aspergi-lo sobre o altar na frente do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eram os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eram os filhos de 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feito com as entranhas e as pernas antes de colocá-las no altar para serem queimadas?</w:t>
      </w:r>
    </w:p>
    <w:p>
      <w:pPr/>
      <w:r>
        <w:rPr>
          <w:lang w:val="pt_PT" w:bidi="pt_PT"/>
        </w:rPr>
      </w:r>
      <w:r>
        <w:rPr>
          <w:lang w:val="pt_PT" w:bidi="pt_PT"/>
        </w:rPr>
        <w:t>As partes internas e as pernas deviam ser lavadas com água antes de serem colocadas no altar para serem queimadas.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oferta queimada produziria que seria agradável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queimada produziria um aroma suave que seria agradável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animal Yahweh disse a Moisés para dizer ao povo para trazer do rebanho como oferta queimada?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para trazer do rebanho um carneiro ou cabrito macho sem defeito.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lado do altar o cordeiro ou cabrito macho deve ser morto?</w:t>
      </w:r>
    </w:p>
    <w:p>
      <w:pPr/>
      <w:r>
        <w:rPr>
          <w:lang w:val="pt_PT" w:bidi="pt_PT"/>
        </w:rPr>
      </w:r>
      <w:r>
        <w:rPr>
          <w:lang w:val="pt_PT" w:bidi="pt_PT"/>
        </w:rPr>
        <w:t>O cordeiro ou cabrito deve ser morto no lado norte do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filhos de Arão devem aspergir o sangue do cordeiro ou cabrito?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Arão devem aspergir o sangue do cordeiro ou cabrito em todos os lados do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aves Yahweh disse que poderiam ser trazidas como oferta queimada?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uma pomba ou um pombinho poderia ser trazido como oferta queimada.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oferta de cereais poderia ser trazida como oferta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Farinha fina podia ser trazida como oferta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precisava ser feito para preparar a farinha fina antes de ser oferecida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Óleo e incenso tinham que ser adicionados à farinha antes de serem oferecidos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pertenceria a oferta de cereais deixada?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de cereais que sobrasse após a oferta queimada pertenceria a Arão 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 oferta de cereais foi assada em uma panela de ferro plana, como deve ser?</w:t>
      </w:r>
    </w:p>
    <w:p>
      <w:pPr/>
      <w:r>
        <w:rPr>
          <w:lang w:val="pt_PT" w:bidi="pt_PT"/>
        </w:rPr>
      </w:r>
      <w:r>
        <w:rPr>
          <w:lang w:val="pt_PT" w:bidi="pt_PT"/>
        </w:rPr>
        <w:t>Se a oferta de cereais foi assada em uma panela de ferro plana, deve ser de farinha fina sem fermento misturada com óleo.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substâncias não deveriam estar na oferta de cereais?</w:t>
      </w:r>
    </w:p>
    <w:p>
      <w:pPr/>
      <w:r>
        <w:rPr>
          <w:lang w:val="pt_PT" w:bidi="pt_PT"/>
        </w:rPr>
      </w:r>
      <w:r>
        <w:rPr>
          <w:lang w:val="pt_PT" w:bidi="pt_PT"/>
        </w:rPr>
        <w:t>Fermento e mel não deviam estar na oferta de cereais.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substância deve sempre estar na oferta de cereais?</w:t>
      </w:r>
    </w:p>
    <w:p>
      <w:pPr/>
      <w:r>
        <w:rPr>
          <w:lang w:val="pt_PT" w:bidi="pt_PT"/>
        </w:rPr>
      </w:r>
      <w:r>
        <w:rPr>
          <w:lang w:val="pt_PT" w:bidi="pt_PT"/>
        </w:rPr>
        <w:t>O sal deve sempre estar na oferta de cereais.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de comunhão poderia ser oferecida do rebanho?</w:t>
      </w:r>
    </w:p>
    <w:p>
      <w:pPr/>
      <w:r>
        <w:rPr>
          <w:lang w:val="pt_PT" w:bidi="pt_PT"/>
        </w:rPr>
      </w:r>
      <w:r>
        <w:rPr>
          <w:lang w:val="pt_PT" w:bidi="pt_PT"/>
        </w:rPr>
        <w:t>Uma oferta de comunhão poderia ser oferecida do rebanho desde de que fosse macho ou fêmea sem defeito.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 oferta de comunhão deveria ser sacrificada?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de comunhão deveria ser sacrificada à porta da tenda do encontro.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partes da oferta de comunhão devem ser removidas e colocadas no altar?</w:t>
      </w:r>
    </w:p>
    <w:p>
      <w:pPr/>
      <w:r>
        <w:rPr>
          <w:lang w:val="pt_PT" w:bidi="pt_PT"/>
        </w:rPr>
      </w:r>
      <w:r>
        <w:rPr>
          <w:lang w:val="pt_PT" w:bidi="pt_PT"/>
        </w:rPr>
        <w:t>A gordura que conecta às partes internas, o lóbulo do fígado e os rins devem ser removidos e colocados no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3.6–8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Havia alguma diferença em uma oferta de comunhão que era tirada do rebanho em vez do gado?</w:t>
      </w:r>
    </w:p>
    <w:p>
      <w:pPr/>
      <w:r>
        <w:rPr>
          <w:lang w:val="pt_PT" w:bidi="pt_PT"/>
        </w:rPr>
      </w:r>
      <w:r>
        <w:rPr>
          <w:lang w:val="pt_PT" w:bidi="pt_PT"/>
        </w:rPr>
        <w:t>Não, não havia diferença.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coisa diferente deve ser removida da oferta de comunhão que vem do rebanho?</w:t>
      </w:r>
    </w:p>
    <w:p>
      <w:pPr/>
      <w:r>
        <w:rPr>
          <w:lang w:val="pt_PT" w:bidi="pt_PT"/>
        </w:rPr>
      </w:r>
      <w:r>
        <w:rPr>
          <w:lang w:val="pt_PT" w:bidi="pt_PT"/>
        </w:rPr>
        <w:t>Se a oferta de comunhão vier do rebanho, toda a cauda gorda cortada perto da coluna deve ser removida.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apenas pertencia a gordura?</w:t>
      </w:r>
    </w:p>
    <w:p>
      <w:pPr/>
      <w:r>
        <w:rPr>
          <w:lang w:val="pt_PT" w:bidi="pt_PT"/>
        </w:rPr>
      </w:r>
      <w:r>
        <w:rPr>
          <w:lang w:val="pt_PT" w:bidi="pt_PT"/>
        </w:rPr>
        <w:t>A gordura pertencia apenas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ao povo para não comer em nenhum lugar onde eles vivessem?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para não comer gordura ou sangue em nenhum lugar onde vivessem.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 tipo de oferta fala o quarto capítulo de Levítico?</w:t>
      </w:r>
    </w:p>
    <w:p>
      <w:pPr/>
      <w:r>
        <w:rPr>
          <w:lang w:val="pt_PT" w:bidi="pt_PT"/>
        </w:rPr>
      </w:r>
      <w:r>
        <w:rPr>
          <w:lang w:val="pt_PT" w:bidi="pt_PT"/>
        </w:rPr>
        <w:t>O quarto capítulo de Levítico fala sobre a oferta pelo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o sacerdote deve aspergir o sangue da oferta pelo pecado perante Yahweh, diante da cortina do Lugar Santíssimo?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deve aspergir um pouco do sangue da oferta pelo pecado sete vezes diante de Yahweh, diante da cortina do Lugar Santíssimo.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partes do touro deveriam ser levadas ao lugar purificado para Yahweh e derramadas sobre as cinzas?</w:t>
      </w:r>
    </w:p>
    <w:p>
      <w:pPr/>
      <w:r>
        <w:rPr>
          <w:lang w:val="pt_PT" w:bidi="pt_PT"/>
        </w:rPr>
      </w:r>
      <w:r>
        <w:rPr>
          <w:lang w:val="pt_PT" w:bidi="pt_PT"/>
        </w:rPr>
        <w:t>A pele do touro e qualquer carne restante, com sua cabeça, pernas, e partes internas, e seu esterco deviam ser levados para as cinzas.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toda a assembleia de Israel pecasse sem querer pecar, quem deveria impor as mãos sobre a oferta pelo pecado?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deveriam impor as mãos sobre a oferta pelo pecado se toda a assembleia de Israel pecasse sem querer pecar.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com a assembleia de Israel se eles seguissem as instruções para a oferta pelo pecado?</w:t>
      </w:r>
    </w:p>
    <w:p>
      <w:pPr/>
      <w:r>
        <w:rPr>
          <w:lang w:val="pt_PT" w:bidi="pt_PT"/>
        </w:rPr>
      </w:r>
      <w:r>
        <w:rPr>
          <w:lang w:val="pt_PT" w:bidi="pt_PT"/>
        </w:rPr>
        <w:t>Se a assembleia de Israel seguisse as instruções da oferta pelo pecado, eles seriam perdoados.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animal a ser oferecido se um governante pecasse?</w:t>
      </w:r>
    </w:p>
    <w:p>
      <w:pPr/>
      <w:r>
        <w:rPr>
          <w:lang w:val="pt_PT" w:bidi="pt_PT"/>
        </w:rPr>
      </w:r>
      <w:r>
        <w:rPr>
          <w:lang w:val="pt_PT" w:bidi="pt_PT"/>
        </w:rPr>
        <w:t>Se um governante pecasse, ele deveria oferecer um bode macho sem defeito.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comuns deveriam trazer como sacrifício se pecassem?</w:t>
      </w:r>
    </w:p>
    <w:p>
      <w:pPr/>
      <w:r>
        <w:rPr>
          <w:lang w:val="pt_PT" w:bidi="pt_PT"/>
        </w:rPr>
      </w:r>
      <w:r>
        <w:rPr>
          <w:lang w:val="pt_PT" w:bidi="pt_PT"/>
        </w:rPr>
        <w:t>Pessoas comuns deviam trazer uma cabra fêmea sem defeito como oferta pelo pecado se pecassem.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4.32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Poderia um homem trazer uma cordeira sem defeito como sacrifício por uma oferta pelo pecado?</w:t>
      </w:r>
    </w:p>
    <w:p>
      <w:pPr/>
      <w:r>
        <w:rPr>
          <w:lang w:val="pt_PT" w:bidi="pt_PT"/>
        </w:rPr>
      </w:r>
      <w:r>
        <w:rPr>
          <w:lang w:val="pt_PT" w:bidi="pt_PT"/>
        </w:rPr>
        <w:t>Sim, um homem poderia trazer uma cordeira sem defeito como sacrifício por uma oferta pelo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um pecado de omissão pelo qual alguém seria responsabilizado?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pecou por não testemunhar sobre algo que viu ou ouviu, quando era obrigado a testemunhar, ele seria considerado responsável.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seria declarado sobre alguém que tocasse em algo que Deus designou como impuro?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tocasse em algo que Deus havia declarado impuro, essa pessoa seria declarada impura e culpada.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a pessoa culpada de um pecado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foi culpado de um pecado deve confessar qualquer pecado que cometeu e trazer sua oferta de culpa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animal que deveria ser trazido a Yahweh como oferta pela culpa?</w:t>
      </w:r>
    </w:p>
    <w:p>
      <w:pPr/>
      <w:r>
        <w:rPr>
          <w:lang w:val="pt_PT" w:bidi="pt_PT"/>
        </w:rPr>
      </w:r>
      <w:r>
        <w:rPr>
          <w:lang w:val="pt_PT" w:bidi="pt_PT"/>
        </w:rPr>
        <w:t>Uma cabra ou ovelha deveria ser trazida a Yahweh como oferta pela culpa.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ele não pudesse comprar um cordeiro, o que ele poderia trazer a Yahweh como oferta pelo pecado?</w:t>
      </w:r>
    </w:p>
    <w:p>
      <w:pPr/>
      <w:r>
        <w:rPr>
          <w:lang w:val="pt_PT" w:bidi="pt_PT"/>
        </w:rPr>
      </w:r>
      <w:r>
        <w:rPr>
          <w:lang w:val="pt_PT" w:bidi="pt_PT"/>
        </w:rPr>
        <w:t>Se ele não pudesse pagar um cordeiro, poderia trazer a Yahweh como oferta pelo pecado duas rolas ou dois pombinhos.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ele não pudesse pagar por duas rolas ou dois pombinhos, o que ele poderia trazer como oferta pelo pecado?</w:t>
      </w:r>
    </w:p>
    <w:p>
      <w:pPr/>
      <w:r>
        <w:rPr>
          <w:lang w:val="pt_PT" w:bidi="pt_PT"/>
        </w:rPr>
      </w:r>
      <w:r>
        <w:rPr>
          <w:lang w:val="pt_PT" w:bidi="pt_PT"/>
        </w:rPr>
        <w:t>Se ele não pudesse pagar duas rolas ou dois pombinhos, poderia trazer um quilo de farinha fina sem óleo ou incenso sobre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deve ser trazida se alguém violou um mandamento e pecou ao não pagar algo que era exigido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Esta oferta deve ser um carneiro sem defeito do rebanho, avaliado em siclos de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6.1–4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tinha que fazer se pecasse contra seu vizinho?</w:t>
      </w:r>
    </w:p>
    <w:p>
      <w:pPr/>
      <w:r>
        <w:rPr>
          <w:lang w:val="pt_PT" w:bidi="pt_PT"/>
        </w:rPr>
      </w:r>
      <w:r>
        <w:rPr>
          <w:lang w:val="pt_PT" w:bidi="pt_PT"/>
        </w:rPr>
        <w:t>Se uma pessoa pecasse contra seu vizinho, ela tinha que restituir o que havia tomado ou a coisa perdida que havia encontrado.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tinha que fazer se mentisse sobre qualquer assunto?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mentisse sobre qualquer assunto, tinha que restituí-lo integralmente e acrescentar um quinto a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tinha que trazer ao sacerdote como oferta pela culpa se fosse culpado dos pecados acima?</w:t>
      </w:r>
    </w:p>
    <w:p>
      <w:pPr/>
      <w:r>
        <w:rPr>
          <w:lang w:val="pt_PT" w:bidi="pt_PT"/>
        </w:rPr>
      </w:r>
      <w:r>
        <w:rPr>
          <w:lang w:val="pt_PT" w:bidi="pt_PT"/>
        </w:rPr>
        <w:t>Se alguém fosse culpado dos pecados acima, ele tinha que trazer um carneiro sem defeito do rebanho.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a oferta queimada permanecia no altar?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queimada permanecia no altar a noite toda até 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sacerdote tinha que vestir para remover as cinzas do altar?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tinha que vestir roupas de linho e roupas de baixo de linho para tirar as cinzas do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sacerdote tinha que fazer antes de levar as cinzas para fora do acampamento?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tinha que tirar suas roupas de linho e vestir outras roupas antes de levar as cinzas para fora do acampamento.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precisava ser mantido em funcionamento o tempo todo?</w:t>
      </w:r>
    </w:p>
    <w:p>
      <w:pPr/>
      <w:r>
        <w:rPr>
          <w:lang w:val="pt_PT" w:bidi="pt_PT"/>
        </w:rPr>
      </w:r>
      <w:r>
        <w:rPr>
          <w:lang w:val="pt_PT" w:bidi="pt_PT"/>
        </w:rPr>
        <w:t>O fogo no altar tinha que ser mantido aceso o tempo todo.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sacerdotes poderiam fazer com a oferta de cereais restante?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podiam comer a oferta de cereais restante sem fermento.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filhos de Arão tinham que fazer quando seus filhos eram ungidos?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Arão tinham que apresentar uma oferta de cereais de um quilo de farinha fina, metade pela manhã e metade à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esta oferta de cereais precisava ser preparada?</w:t>
      </w:r>
    </w:p>
    <w:p>
      <w:pPr/>
      <w:r>
        <w:rPr>
          <w:lang w:val="pt_PT" w:bidi="pt_PT"/>
        </w:rPr>
      </w:r>
      <w:r>
        <w:rPr>
          <w:lang w:val="pt_PT" w:bidi="pt_PT"/>
        </w:rPr>
        <w:t>Esta oferta de cereais tinha que ser feita com óleo em uma assadeira, embebida e depois assada em pedaços.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ofereceria esta oferta de cereais?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 Arão que se tornaria o novo sumo sacerdote ofereceria esta oferta de cereais.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a lei da oferta pelo pecado, o que o sacerdote tinha que fazer com a oferta?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tinha que comer a oferta pelo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precisava ser feito com o pote de barro em que uma roupa ensanguentada foi fervida?</w:t>
      </w:r>
    </w:p>
    <w:p>
      <w:pPr/>
      <w:r>
        <w:rPr>
          <w:lang w:val="pt_PT" w:bidi="pt_PT"/>
        </w:rPr>
      </w:r>
      <w:r>
        <w:rPr>
          <w:lang w:val="pt_PT" w:bidi="pt_PT"/>
        </w:rPr>
        <w:t>O pote de barro em que a roupa ensanguentada foi fervida tinha que ser quebrado.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6.30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parte da oferta pelo pecado não deveria ser comida?</w:t>
      </w:r>
    </w:p>
    <w:p>
      <w:pPr/>
      <w:r>
        <w:rPr>
          <w:lang w:val="pt_PT" w:bidi="pt_PT"/>
        </w:rPr>
      </w:r>
      <w:r>
        <w:rPr>
          <w:lang w:val="pt_PT" w:bidi="pt_PT"/>
        </w:rPr>
        <w:t>Nenhuma parte da oferta pelo pecado da qual o sangue foi trazido para a tenda da congregação para fazer expiação no lugar santo deveria ser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oferta era semelhante à oferta pela culpa?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pelo pecado era como a oferta pela culpa.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sacerdote poderia guardar da oferta queimada de alguém?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poderia ficar com o couro daquela oferta.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7.9–10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oferta pertencia ao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de cereais pertencia ao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feito com a carne do sacrifício que não havia sido consumida até o terceiro dia?</w:t>
      </w:r>
    </w:p>
    <w:p>
      <w:pPr/>
      <w:r>
        <w:rPr>
          <w:lang w:val="pt_PT" w:bidi="pt_PT"/>
        </w:rPr>
      </w:r>
      <w:r>
        <w:rPr>
          <w:lang w:val="pt_PT" w:bidi="pt_PT"/>
        </w:rPr>
        <w:t>A carne do sacrifício que não tivesse sido consumida até o terceiro dia tinha que ser queimada.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7.25–26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feito a quem comesse gordura de um animal ou sangue de um pássaro ou de um animal?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pessoa que comesse gordura de um animal ou sangue de um pássaro ou animal tinha que ser cortada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7.32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tinha que ser dado ao sacerdote depois que a gordura tinha sido queimada no altar?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a gordura era queimada no altar, a coxa direita era dada ao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para fazer com Arão e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levar Arão e seus filhos, as vestes e o óleo da unção, o touro, dois carneiros e o cesto de pães sem fermento à entrada da tenda do encontro.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Yahweh disse a Moisés para chamar quem à entrada da tenda do encontro?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convocar toda a assembleia na entrada da tenda do encontro.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roupas Moisés colocou em Arão?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vestiu Arão com uma túnica, um cinto e uma veste.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colocou no peitoral?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colocou o Urim e o Tumim no peitoral.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 a coroa sagrada?</w:t>
      </w:r>
    </w:p>
    <w:p>
      <w:pPr/>
      <w:r>
        <w:rPr>
          <w:lang w:val="pt_PT" w:bidi="pt_PT"/>
        </w:rPr>
      </w:r>
      <w:r>
        <w:rPr>
          <w:lang w:val="pt_PT" w:bidi="pt_PT"/>
        </w:rPr>
        <w:t>A santa coroa era a placa dourada.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ungiu com o óleo da unção?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ungiu o tabernáculo e tudo o que estava nele com o óleo da unção.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consagrou Arão?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consagrou Arão ungindo-o com óleo da unção.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fez com o sangue do touro que foi trazido para a oferta pelo pecado?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pegou o sangue e o colocou nos chifres do altar com o dedo. Em seguida, derramou o sangue na base do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fez com o sangue do carneiro usado para a oferta queimada?</w:t>
      </w:r>
    </w:p>
    <w:p>
      <w:pPr/>
      <w:r>
        <w:rPr>
          <w:lang w:val="pt_PT" w:bidi="pt_PT"/>
        </w:rPr>
      </w:r>
      <w:r>
        <w:rPr>
          <w:lang w:val="pt_PT" w:bidi="pt_PT"/>
        </w:rPr>
        <w:t>Moisés matou o carneiro e aspergiu seu sangue em todos os lados do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fez com parte do sangue do segundo carneiro, o carneiro da consagração?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pegou um pouco do sangue do carneiro da consagração e colocou na ponta da orelha direita de Arão, no polegar da mão direita e no dedão do pé direito.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sacerdotes deveriam permanecer na entrada da tenda do encontro?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deviam permanecer na entrada da tenda do encontro por sete dias e sete noites.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8.36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Arão e seus filhos ao que Yahweh lhes pediu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Fizeram todas as coisas que Deus lhes havia ordenado por meio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dia Moisés chamou Arão, seus filhos e os anciãos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chamou Arão, seus filhos e os anciãos de Israel no oitavo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dois animais Moisés pediu a Arão e seus filhos para trazerem como oferta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pediu a Arão que trouxesse um bezerro do rebanho e um carneiro sem defeito.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animais Moisés pediu a Arão para dizer ao povo de Israel para trazer como oferta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pediu a Arão para dizer ao povo que trouxesse um bode, um bezerro, um cordeiro, um boi e um carneiro para oferecer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havia ordenado que fizessem isso?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ordenou que fizessem isso para que sua glória aparecesse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Arão fez as ofertas como Moisés havia dito, o que Arão fez pelo povo?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Arão fez as ofertas, ele levantou as mãos e abençoou 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 glória de Yahweh apareceu ao povo?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glória de Yahweh apareceu ao povo, fogo saiu e consumiu a oferta queimada e a gordura no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9.24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quando o fogo saiu da presença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Quando saiu fogo da presença de Yahweh , o povo gritou e se prostrou com o rosto em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ofereceu fogo não aprovado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Nadabe e Abiú, filhos de Arão, ofereceram fogo não aprovado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esses dois homens como resultado deste ato?</w:t>
      </w:r>
    </w:p>
    <w:p>
      <w:pPr/>
      <w:r>
        <w:rPr>
          <w:lang w:val="pt_PT" w:bidi="pt_PT"/>
        </w:rPr>
      </w:r>
      <w:r>
        <w:rPr>
          <w:lang w:val="pt_PT" w:bidi="pt_PT"/>
        </w:rPr>
        <w:t>Fogo saiu da presença de Yahweh e os devorou.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chamado por Moisés para carregar os corpos para fora do tabernáculo?</w:t>
      </w:r>
    </w:p>
    <w:p>
      <w:pPr/>
      <w:r>
        <w:rPr>
          <w:lang w:val="pt_PT" w:bidi="pt_PT"/>
        </w:rPr>
      </w:r>
      <w:r>
        <w:rPr>
          <w:lang w:val="pt_PT" w:bidi="pt_PT"/>
        </w:rPr>
        <w:t>Misael e Elzafã, filhos de Uziel, tio de Arão, foram chamados por Moisés para levar os corpos embora.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a Arão e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a eles que não deveriam sair da tenda da congregação ou morreriam.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Arão e seus filhos sobre o que eles não deveriam beber?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Arão e seus filhos que não deveriam beber vinho ou bebida forte antes de entrar na Tenda Sagrada.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Moisés ficou zangado com Eleazar e Itamar, os filhos restantes de Arão?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ficou zangado com Eleazar e Itamar porque eles deixaram o bode da oferta pelo pecado queimar.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seres vivos que vivem na terra Yahweh disse a Moisés e Arão que o povo de Israel poderia comer?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e Arão para dizer ao povo de Israel que eles poderiam comer qualquer ser vivo que tenha casco fendido e que rumina.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As pessoas podiam comer um animal se ele tivesse apenas o casco fendido ou se apenas ruminasse?</w:t>
      </w:r>
    </w:p>
    <w:p>
      <w:pPr/>
      <w:r>
        <w:rPr>
          <w:lang w:val="pt_PT" w:bidi="pt_PT"/>
        </w:rPr>
      </w:r>
      <w:r>
        <w:rPr>
          <w:lang w:val="pt_PT" w:bidi="pt_PT"/>
        </w:rPr>
        <w:t>Se um animal possuísse apenas uma das duas características, eles não podiam comê-lo.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animais que vivem na água poderiam ser comidos pelo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Animais que vivem na água e que têm barbatanas e escamas podem ser comidos pelo povo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11.13–16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falcões, gaviões e corvos Yahweh disse que devem ser detestados e não podem ser comidos?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não se pode comer falcões, gaviões ou corvos. Todos devem ser detestados.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insetos poderiam ser consumidos pelas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Insetos que andam sobre pernas acima de seus pés, que usam para saltar no chão, podem ser comidos pelo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fazer com insetos de quatro patas que voam?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detestar qualquer inseto de quatro patas que voa.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animais que rastejam no chão são considerados impuros?</w:t>
      </w:r>
    </w:p>
    <w:p>
      <w:pPr/>
      <w:r>
        <w:rPr>
          <w:lang w:val="pt_PT" w:bidi="pt_PT"/>
        </w:rPr>
      </w:r>
      <w:r>
        <w:rPr>
          <w:lang w:val="pt_PT" w:bidi="pt_PT"/>
        </w:rPr>
        <w:t>A doninha, o rato, todo tipo de lagarto grande, a lagartixa, o calango, o lagarto, o lagarto da areia e o camaleão são considerados impuros.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qualquer coisa que um animal impuro toca?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coisa que um animal impuro toca se torna impura.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sobre as coisas que rastejam no chão?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animais que rastejam sobre a terra devem ser detestados e são impuros.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11.45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que o povo de Israel deve ser santo?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o povo deve ser santo porque ele é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12.2–3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sobre mulheres que deram à luz um filho homem?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que uma mulher que desse à luz um filho homem estaria impura por sete dias e no oitavo o menino seria circuncidado.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mulher era obrigada a fazer após estar impura?</w:t>
      </w:r>
    </w:p>
    <w:p>
      <w:pPr/>
      <w:r>
        <w:rPr>
          <w:lang w:val="pt_PT" w:bidi="pt_PT"/>
        </w:rPr>
      </w:r>
      <w:r>
        <w:rPr>
          <w:lang w:val="pt_PT" w:bidi="pt_PT"/>
        </w:rPr>
        <w:t>Ela foi obrigada a passar por purificação por trinta e três dias e não entrar no tabernáculo ou tocar em nada sagrado durante esse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mulher era obrigada a fazer de diferente se desse à luz uma criança do sexo feminino?</w:t>
      </w:r>
    </w:p>
    <w:p>
      <w:pPr/>
      <w:r>
        <w:rPr>
          <w:lang w:val="pt_PT" w:bidi="pt_PT"/>
        </w:rPr>
      </w:r>
      <w:r>
        <w:rPr>
          <w:lang w:val="pt_PT" w:bidi="pt_PT"/>
        </w:rPr>
        <w:t>Se uma mulher desse à luz uma criança do sexo feminino, ela ficaria impura por duas semanas e passaria por purificação por sessenta e seis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mulher precisava fazer ao final de sua purificação?</w:t>
      </w:r>
    </w:p>
    <w:p>
      <w:pPr/>
      <w:r>
        <w:rPr>
          <w:lang w:val="pt_PT" w:bidi="pt_PT"/>
        </w:rPr>
      </w:r>
      <w:r>
        <w:rPr>
          <w:lang w:val="pt_PT" w:bidi="pt_PT"/>
        </w:rPr>
        <w:t>No final de sua purificação, uma mulher era obrigada a trazer ao sacerdote um cordeiro de um ano para uma oferta queimada e um pombo ou rolinha para uma oferta pelo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 se a mulher que deu à luz não pudesse pagar um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Se a mulher não pudesse pagar um cordeiro, ela deveria trazer dois pombos jovens ou duas rolas para as ofertas de holocausto e pelo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12.8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com a mulher depois que ela fizesse essas coisas?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estaria limpa após o sacerdote oferecer as ofertas pela sua expiação.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uma pessoa deve fazer se tiver na pele um inchaço, crosta ou mancha brilhante que se torna infectada?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qualquer pessoa com uma infecção de pele deve ir a Arão ou a um de seus filhos, os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feito se o sacerdote determinar que o inchaço, a crosta ou a mancha brilhante pode não ser infecciosa?</w:t>
      </w:r>
    </w:p>
    <w:p>
      <w:pPr/>
      <w:r>
        <w:rPr>
          <w:lang w:val="pt_PT" w:bidi="pt_PT"/>
        </w:rPr>
      </w:r>
      <w:r>
        <w:rPr>
          <w:lang w:val="pt_PT" w:bidi="pt_PT"/>
        </w:rPr>
        <w:t>Se o sacerdote não puder determinar se o inchaço, a crosta ou a mancha brilhante é infecciosa, a pessoa deve ser isolada por uma semana para ser examinada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 se o inchaço, a crosta ou a mancha brilhante não for infecciosa?</w:t>
      </w:r>
    </w:p>
    <w:p>
      <w:pPr/>
      <w:r>
        <w:rPr>
          <w:lang w:val="pt_PT" w:bidi="pt_PT"/>
        </w:rPr>
      </w:r>
      <w:r>
        <w:rPr>
          <w:lang w:val="pt_PT" w:bidi="pt_PT"/>
        </w:rPr>
        <w:t>Se o inchaço, a crosta ou a mancha brilhante não for infecciosa, o sacerdote o declarará limpo após ele lavar suas roupas.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três condições que o inchaço, a crosta ou a mancha brilhante podem mostrar para serem declarados infecciosos?</w:t>
      </w:r>
    </w:p>
    <w:p>
      <w:pPr/>
      <w:r>
        <w:rPr>
          <w:lang w:val="pt_PT" w:bidi="pt_PT"/>
        </w:rPr>
      </w:r>
      <w:r>
        <w:rPr>
          <w:lang w:val="pt_PT" w:bidi="pt_PT"/>
        </w:rPr>
        <w:t>As três condições que o inchaço, a crosta ou a mancha brilhante podem mostrar para serem consideradas infecciosas são inchaço branco na pele, o cabelo ter se tornado branco e haver carne viva no inchaço.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sacerdote determinar que esta é uma doença de pele crônica, o que o sacerdote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Se o sacerdote determinar que esta é uma doença de pele crônica, ele deve declarar a pessoa impura, mas o sacerdote não a isola.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 doença de pele cobrir todo o corpo da pessoa e carne viva puder ser vista, o que a pessoa é declarada ser?</w:t>
      </w:r>
    </w:p>
    <w:p>
      <w:pPr/>
      <w:r>
        <w:rPr>
          <w:lang w:val="pt_PT" w:bidi="pt_PT"/>
        </w:rPr>
      </w:r>
      <w:r>
        <w:rPr>
          <w:lang w:val="pt_PT" w:bidi="pt_PT"/>
        </w:rPr>
        <w:t>Se a doença de pele cobrir todo o corpo da pessoa e carne viva puder ser vista, a pessoa é declarada impura.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pessoa impura pode se tornar pura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impura pode tornar-se pura novamente se a carne viva ficar branca e for declarada limpa pelo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um sacerdote se examinar uma pessoa que teve uma úlcera, mas agora tem um inchaço ou mancha brilhante que parece mais profunda sob a pele onde estava a úlcera e o cabelo ali ficou branco?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deve declarar essa pessoa impura.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doença infecciosa pode tornar alguém impuro se for encontrada na cabeça ou no queixo?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ou mulher tiver uma doença de coceira na cabeça ou no queixo, pode ser infecciosa e tornar a pessoa impura.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seria chamado um homem que perdeu o cabelo?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que perdeu o cabelo seria declarado limpo.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condição na cabeça calva de um homem resultaria em ele ser declarado impuro?</w:t>
      </w:r>
    </w:p>
    <w:p>
      <w:pPr/>
      <w:r>
        <w:rPr>
          <w:lang w:val="pt_PT" w:bidi="pt_PT"/>
        </w:rPr>
      </w:r>
      <w:r>
        <w:rPr>
          <w:lang w:val="pt_PT" w:bidi="pt_PT"/>
        </w:rPr>
        <w:t>Se a cabeça do homem careca tivesse feridas avermelhadas e brancas que o sacerdote decidisse ser uma doença infecciosa, ele seria declarado impuro.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13.45–46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pessoa impura deve fazer para informar aos outros que está impura?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impura deve usar roupas rasgadas, cabelo solto, cobrir o rosto até o nariz e gritar “impuro, impuro” na presença de outros. Ele também deve viver sozinho, longe do acampamento.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13.57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sacerdote deve fazer com qualquer vestimenta de lã ou linho ou couro ou qualquer coisa feita de couro que foi encontrada com mofo?</w:t>
      </w:r>
    </w:p>
    <w:p>
      <w:pPr/>
      <w:r>
        <w:rPr>
          <w:lang w:val="pt_PT" w:bidi="pt_PT"/>
        </w:rPr>
      </w:r>
      <w:r>
        <w:rPr>
          <w:lang w:val="pt_PT" w:bidi="pt_PT"/>
        </w:rPr>
        <w:t>Se qualquer vestimenta de lã ou couro ou qualquer coisa feita de couro fosse encontrada com mofo, o sacerdote deveria queimá-la.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sacerdote deve examinar a pessoa doente no dia da sua purificação?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deve examinar a pessoa doente fora do acampamento para ver se a infecção está curada.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sacerdote ordenou que a pessoa doente trouxesse para a declaração de sua purificação?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ordenou que a pessoa doente trouxesse duas aves vivas e limpas, madeira de cedro, fio escarlate e hissopo.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 sacerdote aspergiu a mistura de sangue, água, madeira de cedro e hissopo sobre a pessoa doente sete vezes, o que ele faria com o pássaro restante?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o sacerdote aspergisse a mistura sobre a pessoa doente sete vezes, ele soltaria o pássaro restante para voar para os campos.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pessoa que está sendo purificada deve fazer depois que o sacerdote a declarar limpa?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está sendo purificada deve lavar suas roupas, raspar todo o seu cabelo, banhar-se em água e viver fora de sua tenda por sete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oitavo dia, quais animais a pessoa que está sendo purificada deve trazer ao sacerdote se puder pagá-los?</w:t>
      </w:r>
    </w:p>
    <w:p>
      <w:pPr/>
      <w:r>
        <w:rPr>
          <w:lang w:val="pt_PT" w:bidi="pt_PT"/>
        </w:rPr>
      </w:r>
      <w:r>
        <w:rPr>
          <w:lang w:val="pt_PT" w:bidi="pt_PT"/>
        </w:rPr>
        <w:t>No oitavo dia, a pessoa que está sendo purificada deve trazer ao sacerdote, se puder, dois cordeiros machos sem defeito, uma cordeira de um ano sem defeito, e três quilos de farinha fina misturada com óleo e um quarto de litro de azeite.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 pessoa a ser purificada for pobre e não puder pagar esses sacrifícios, o que ela pode trazer em vez disso?</w:t>
      </w:r>
    </w:p>
    <w:p>
      <w:pPr/>
      <w:r>
        <w:rPr>
          <w:lang w:val="pt_PT" w:bidi="pt_PT"/>
        </w:rPr>
      </w:r>
      <w:r>
        <w:rPr>
          <w:lang w:val="pt_PT" w:bidi="pt_PT"/>
        </w:rPr>
        <w:t>Se a pessoa que está sendo purificada for pobre e não puder pagar os cordeiros, ela pode trazer um cordeiro macho, um quilo de farinha fina misturada com óleo, um quarto de litro de azeite e duas rolas ou pombinhos.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sacerdote coloca o óleo usado na purificação?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coloca o óleo na orelha direita, no polegar direito, no dedão do pé direito, e o restante na cabeça daquele que está sendo purificado.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 fazer com que uma casa seja declarada impura por um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Uma casa pode ser declarada impura por um sacerdote se tiver mofo que não pode ser eliminado.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poderia acontecer com a casa se o mofo se espalhar e não puder ser contido?</w:t>
      </w:r>
    </w:p>
    <w:p>
      <w:pPr/>
      <w:r>
        <w:rPr>
          <w:lang w:val="pt_PT" w:bidi="pt_PT"/>
        </w:rPr>
      </w:r>
      <w:r>
        <w:rPr>
          <w:lang w:val="pt_PT" w:bidi="pt_PT"/>
        </w:rPr>
        <w:t>A casa pode ser destruída se o mofo se espalhar e não puder ser contido.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14.52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casa pode ser declarada limpa se o mofo parou?</w:t>
      </w:r>
    </w:p>
    <w:p>
      <w:pPr/>
      <w:r>
        <w:rPr>
          <w:lang w:val="pt_PT" w:bidi="pt_PT"/>
        </w:rPr>
      </w:r>
      <w:r>
        <w:rPr>
          <w:lang w:val="pt_PT" w:bidi="pt_PT"/>
        </w:rPr>
        <w:t>A casa pode ser declarada limpa por um sacerdote ao aspergir uma mistura de sangue de um pássaro e água, madeira de cedro, hissopo e fio escarlate.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e Arão sobre a condição de um homem que tem um fluxo de fluido infectado?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e Arão que qualquer homem que tenha um fluxo de fluido infectado saindo de seu corpo é impuro.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pessoa que toca na pessoa que está impura por causa de um fluxo de fluido infectado?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pessoa que tocar na pessoa impura ficará impura e precisará se banhar em água, lavar suas roupas e ficará impura até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tipo de água a pessoa sendo purificada de um fluxo infectado deve se banhar?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está sendo purificada de um fluxo infeccioso de fluido deve se banhar em água corrente.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impuro deve apresentar ao sacerdote como oferta pelo pecado e oferta queimada?</w:t>
      </w:r>
    </w:p>
    <w:p>
      <w:pPr/>
      <w:r>
        <w:rPr>
          <w:lang w:val="pt_PT" w:bidi="pt_PT"/>
        </w:rPr>
      </w:r>
      <w:r>
        <w:rPr>
          <w:lang w:val="pt_PT" w:bidi="pt_PT"/>
        </w:rPr>
        <w:t>O homem impuro deve apresentar ao sacerdote duas rolas ou dois pombinhos para uma oferta pelo pecado e uma oferta queimada.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15.16–18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condição de qualquer coisa ou pessoa que tenha contato com o sêmen de um homem?</w:t>
      </w:r>
    </w:p>
    <w:p>
      <w:pPr/>
      <w:r>
        <w:rPr>
          <w:lang w:val="pt_PT" w:bidi="pt_PT"/>
        </w:rPr>
      </w:r>
      <w:r>
        <w:rPr>
          <w:lang w:val="pt_PT" w:bidi="pt_PT"/>
        </w:rPr>
        <w:t>Devem ser lavados com água e estarão impuros até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a mulher ficará impura após menstruar?</w:t>
      </w:r>
    </w:p>
    <w:p>
      <w:pPr/>
      <w:r>
        <w:rPr>
          <w:lang w:val="pt_PT" w:bidi="pt_PT"/>
        </w:rPr>
      </w:r>
      <w:r>
        <w:rPr>
          <w:lang w:val="pt_PT" w:bidi="pt_PT"/>
        </w:rPr>
        <w:t>Ela ficará impura por sete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um homem ficará impuro se ele dormir com uma mulher que está menstruada e seu fluxo o tocar?</w:t>
      </w:r>
    </w:p>
    <w:p>
      <w:pPr/>
      <w:r>
        <w:rPr>
          <w:lang w:val="pt_PT" w:bidi="pt_PT"/>
        </w:rPr>
      </w:r>
      <w:r>
        <w:rPr>
          <w:lang w:val="pt_PT" w:bidi="pt_PT"/>
        </w:rPr>
        <w:t>Ele ficará impuro por sete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mulher deve trazer como sacrifício no oitavo dia após o término de seu fluxo de sangue?</w:t>
      </w:r>
    </w:p>
    <w:p>
      <w:pPr/>
      <w:r>
        <w:rPr>
          <w:lang w:val="pt_PT" w:bidi="pt_PT"/>
        </w:rPr>
      </w:r>
      <w:r>
        <w:rPr>
          <w:lang w:val="pt_PT" w:bidi="pt_PT"/>
        </w:rPr>
        <w:t>Ela deve trazer duas rolas ou dois pombinhos.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Moisés para avisar Arão a não fazer ao entrar no Lugar Santíssimo dentro da cortina?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Moisés para avisar Arão para não entrar no Lugar Santíssimo dentro da cortina a qualquer momento.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Arão deve levar consigo quando entrar no Lugar Santíssimo?</w:t>
      </w:r>
    </w:p>
    <w:p>
      <w:pPr/>
      <w:r>
        <w:rPr>
          <w:lang w:val="pt_PT" w:bidi="pt_PT"/>
        </w:rPr>
      </w:r>
      <w:r>
        <w:rPr>
          <w:lang w:val="pt_PT" w:bidi="pt_PT"/>
        </w:rPr>
        <w:t>Arão deve trazer consigo um novilho para oferta pelo pecado e um carneiro como holocausto.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Arão deve fazer antes de vestir as vestes sacerdotais?</w:t>
      </w:r>
    </w:p>
    <w:p>
      <w:pPr/>
      <w:r>
        <w:rPr>
          <w:lang w:val="pt_PT" w:bidi="pt_PT"/>
        </w:rPr>
      </w:r>
      <w:r>
        <w:rPr>
          <w:lang w:val="pt_PT" w:bidi="pt_PT"/>
        </w:rPr>
        <w:t>Arão deve banhar-se em água antes de vestir as vestes sacerdotais.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deve fornecer a Arão dois bodes e um carneiro?</w:t>
      </w:r>
    </w:p>
    <w:p>
      <w:pPr/>
      <w:r>
        <w:rPr>
          <w:lang w:val="pt_PT" w:bidi="pt_PT"/>
        </w:rPr>
      </w:r>
      <w:r>
        <w:rPr>
          <w:lang w:val="pt_PT" w:bidi="pt_PT"/>
        </w:rPr>
        <w:t>A assembleia de Israel deve dar a Arão dois bodes e um carneiro.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Arão lançou sortes para os bodes?</w:t>
      </w:r>
    </w:p>
    <w:p>
      <w:pPr/>
      <w:r>
        <w:rPr>
          <w:lang w:val="pt_PT" w:bidi="pt_PT"/>
        </w:rPr>
      </w:r>
      <w:r>
        <w:rPr>
          <w:lang w:val="pt_PT" w:bidi="pt_PT"/>
        </w:rPr>
        <w:t>Arão lançou sortes sobre os bodes para escolher qual deles oferecer a Yahweh e qual seria o bode expiatório.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bode sobre o qual caiu a sorte para ser o bode expiatório?</w:t>
      </w:r>
    </w:p>
    <w:p>
      <w:pPr/>
      <w:r>
        <w:rPr>
          <w:lang w:val="pt_PT" w:bidi="pt_PT"/>
        </w:rPr>
      </w:r>
      <w:r>
        <w:rPr>
          <w:lang w:val="pt_PT" w:bidi="pt_PT"/>
        </w:rPr>
        <w:t>O bode sobre o qual caiu a sorte para ser o bode expiatório é apresentado diante de Yahweh para expiação e depois é enviado para 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Arão apresenta o touro?</w:t>
      </w:r>
    </w:p>
    <w:p>
      <w:pPr/>
      <w:r>
        <w:rPr>
          <w:lang w:val="pt_PT" w:bidi="pt_PT"/>
        </w:rPr>
      </w:r>
      <w:r>
        <w:rPr>
          <w:lang w:val="pt_PT" w:bidi="pt_PT"/>
        </w:rPr>
        <w:t>Arão apresenta o touro como oferta pelo pecado por si mesmo e sua família.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cobrir a tampa da expiação que está sobre a arca da aliança para que Arão não morra?</w:t>
      </w:r>
    </w:p>
    <w:p>
      <w:pPr/>
      <w:r>
        <w:rPr>
          <w:lang w:val="pt_PT" w:bidi="pt_PT"/>
        </w:rPr>
      </w:r>
      <w:r>
        <w:rPr>
          <w:lang w:val="pt_PT" w:bidi="pt_PT"/>
        </w:rPr>
        <w:t>Uma nuvem de doce incenso deve cobrir a tampa da expiação para que Arão não morra.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mais deve estar na tenda com Arão quando ele faz expiação no Lugar Santíssimo?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mais deve estar na tenda quando Arão fizer expiação no Lugar Santíssimo.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Arão deve fazer quando coloca suas mãos sobre a cabeça do bode expiatório?</w:t>
      </w:r>
    </w:p>
    <w:p>
      <w:pPr/>
      <w:r>
        <w:rPr>
          <w:lang w:val="pt_PT" w:bidi="pt_PT"/>
        </w:rPr>
      </w:r>
      <w:r>
        <w:rPr>
          <w:lang w:val="pt_PT" w:bidi="pt_PT"/>
        </w:rPr>
        <w:t>Arão deve confessar sobre o bode expiatório toda a maldade do povo de Israel, toda a sua rebelião e todos os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Arão deve fazer com as vestes sacerdotais?</w:t>
      </w:r>
    </w:p>
    <w:p>
      <w:pPr/>
      <w:r>
        <w:rPr>
          <w:lang w:val="pt_PT" w:bidi="pt_PT"/>
        </w:rPr>
      </w:r>
      <w:r>
        <w:rPr>
          <w:lang w:val="pt_PT" w:bidi="pt_PT"/>
        </w:rPr>
        <w:t>Arão deve tirar as vestes sacerdotais e deixá-las na tenda do encontro.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16.29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disse que o dia da expiação deve ocorrer?</w:t>
      </w:r>
    </w:p>
    <w:p>
      <w:pPr/>
      <w:r>
        <w:rPr>
          <w:lang w:val="pt_PT" w:bidi="pt_PT"/>
        </w:rPr>
      </w:r>
      <w:r>
        <w:rPr>
          <w:lang w:val="pt_PT" w:bidi="pt_PT"/>
        </w:rPr>
        <w:t>No décimo dia do sétimo mês, a expiação seria feita a cada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mata um boi, cordeiro ou cabra sem trazê-lo à entrada da tenda da congregação para oferecê-lo como sacrifício a Yahweh, de que pecado ele é culpado?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mata um boi, cordeiro ou cabra sem trazê-lo à entrada da tenda da congregação para oferecê-lo como sacrifício a Yahweh é culpado de derramamento de sangue e deve ser eliminado do meio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propósito deste comando?</w:t>
      </w:r>
    </w:p>
    <w:p>
      <w:pPr/>
      <w:r>
        <w:rPr>
          <w:lang w:val="pt_PT" w:bidi="pt_PT"/>
        </w:rPr>
      </w:r>
      <w:r>
        <w:rPr>
          <w:lang w:val="pt_PT" w:bidi="pt_PT"/>
        </w:rPr>
        <w:t>O propósito deste comando era fazer com que o povo oferecesse seus sacrifícios a Yahweh na entrada da tenda do encontro, em vez de no campo aberto.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este estatuto encerraria?</w:t>
      </w:r>
    </w:p>
    <w:p>
      <w:pPr/>
      <w:r>
        <w:rPr>
          <w:lang w:val="pt_PT" w:bidi="pt_PT"/>
        </w:rPr>
      </w:r>
      <w:r>
        <w:rPr>
          <w:lang w:val="pt_PT" w:bidi="pt_PT"/>
        </w:rPr>
        <w:t>Este estatuto impediria o povo de oferecer sacrifícios aos ídolos em forma de bode.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faz expiação?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o sangue faz expiação.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deve ser feito a qualquer animal ou ave que é morto para comer por qualquer pessoa de Israel ou qualquer estrangeiro que vive entre eles?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qualquer pessoa de Israel ou estrangeiro que viva entre eles e que mate um animal ou ave para comer deve derramar o sangue e cobrir o sangue com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uma pessoa que comeu um animal que morreu ou foi despedaçado por animais?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comeu um animal que morreu ou foi despedaçado por outros animais deve lavar suas roupas e banhar-se em água, permanecendo impura até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17.15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ele deve fazer se não lavar suas roupas e não se banhar em água?</w:t>
      </w:r>
    </w:p>
    <w:p>
      <w:pPr/>
      <w:r>
        <w:rPr>
          <w:lang w:val="pt_PT" w:bidi="pt_PT"/>
        </w:rPr>
      </w:r>
      <w:r>
        <w:rPr>
          <w:lang w:val="pt_PT" w:bidi="pt_PT"/>
        </w:rPr>
        <w:t>Se ele não lavar suas roupas e não se banhar em água, então ele deve arcar com sua própria culpa.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dois lugares onde Yahweh disse ao povo que eles não poderiam agir como as pessoas de lá?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que eles não podiam agir como o povo do Egito ou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um grupo de pessoas com quem Deus proibiu o povo de ter relações sexuais?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que eles não poderiam ter relações sexuais com nenhum parente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homem não deve ter relações sexuais com uma mulher durante a menstruação dela?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não pode ter relações sexuais com uma mulher durante a menstruação dela porque, durante esse tempo, ela está impura.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não devem sacrificar a Moloque?</w:t>
      </w:r>
    </w:p>
    <w:p>
      <w:pPr/>
      <w:r>
        <w:rPr>
          <w:lang w:val="pt_PT" w:bidi="pt_PT"/>
        </w:rPr>
      </w:r>
      <w:r>
        <w:rPr>
          <w:lang w:val="pt_PT" w:bidi="pt_PT"/>
        </w:rPr>
        <w:t>O povo não deve sacrificar seus filhos a Moloque.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duas relações sexuais os versículos 22 e 23 não permitem?</w:t>
      </w:r>
    </w:p>
    <w:p>
      <w:pPr/>
      <w:r>
        <w:rPr>
          <w:lang w:val="pt_PT" w:bidi="pt_PT"/>
        </w:rPr>
      </w:r>
      <w:r>
        <w:rPr>
          <w:lang w:val="pt_PT" w:bidi="pt_PT"/>
        </w:rPr>
        <w:t>Os versículos 22 e 23 não permitem relações sexuais com outros homens ou animais.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pessoas que viviam lá antes do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viviam lá antes do povo de Israel profanaram a terra e a terra os vomitou.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qualquer uma das pessoas ou estrangeiros que vivem entre o povo que fizerem qualquer uma dessas coisas detestáveis?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pessoa que fizer qualquer uma dessas coisas detestáveis será eliminada do meio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duas coisas Yahweh disse ao povo que eles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que eles devem respeitar seu pai e sua mãe e guardar o sábados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ao povo para deixar os cantos de seus campos não colhidos e deixar algumas das uvas na videira ou que caíssem no chão?</w:t>
      </w:r>
    </w:p>
    <w:p>
      <w:pPr/>
      <w:r>
        <w:rPr>
          <w:lang w:val="pt_PT" w:bidi="pt_PT"/>
        </w:rPr>
      </w:r>
      <w:r>
        <w:rPr>
          <w:lang w:val="pt_PT" w:bidi="pt_PT"/>
        </w:rPr>
        <w:t>O grão e as uvas não colhidos devem ser deixados para os pobres e os estrangeiros.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as pessoas não devem mostrar favoritismo?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não devem mostrar favoritismo a alguém porque ele é pobre ou rico, mas sim julgar o próximo com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fazer em vez de se vingar ou guardar rancor?</w:t>
      </w:r>
    </w:p>
    <w:p>
      <w:pPr/>
      <w:r>
        <w:rPr>
          <w:lang w:val="pt_PT" w:bidi="pt_PT"/>
        </w:rPr>
      </w:r>
      <w:r>
        <w:rPr>
          <w:lang w:val="pt_PT" w:bidi="pt_PT"/>
        </w:rPr>
        <w:t>Em vez de se vingar ou guardar rancor, as pessoas devem amar o próximo como a si mesmas.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fazer ao plantar sementes no campo?</w:t>
      </w:r>
    </w:p>
    <w:p>
      <w:pPr/>
      <w:r>
        <w:rPr>
          <w:lang w:val="pt_PT" w:bidi="pt_PT"/>
        </w:rPr>
      </w:r>
      <w:r>
        <w:rPr>
          <w:lang w:val="pt_PT" w:bidi="pt_PT"/>
        </w:rPr>
        <w:t>Ao plantar no campo, as pessoas não devem plantar dois tipos de sementes no mesmo campo.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deve um plantador de uma árvore frutífera esperar antes de poder comer o fruto ele mesmo?</w:t>
      </w:r>
    </w:p>
    <w:p>
      <w:pPr/>
      <w:r>
        <w:rPr>
          <w:lang w:val="pt_PT" w:bidi="pt_PT"/>
        </w:rPr>
      </w:r>
      <w:r>
        <w:rPr>
          <w:lang w:val="pt_PT" w:bidi="pt_PT"/>
        </w:rPr>
        <w:t>Um plantador de uma árvore frutífera deve esperar até o quinto ano antes de poder comer o fruto da árvore ele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hábitos pagãos as pessoas foram instruídas a não seguir?</w:t>
      </w:r>
    </w:p>
    <w:p>
      <w:pPr/>
      <w:r>
        <w:rPr>
          <w:lang w:val="pt_PT" w:bidi="pt_PT"/>
        </w:rPr>
      </w:r>
      <w:r>
        <w:rPr>
          <w:lang w:val="pt_PT" w:bidi="pt_PT"/>
        </w:rPr>
        <w:t>Os hábitos pagãos que o povo foi instruído a não seguir são raspar os lados da cabeça e cortar as extremidades da barba.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Yahweh mandou o povo se levantar e honrar quem?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para se levantar diante da pessoa de cabelos grisalhos e honrar o homem idoso.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19.34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que o povo de Israel deveria amar o estrangeiro como a si mesmos?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para amar o estrangeiro porque o povo de Israel também foi estrangeiro na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a qualquer pessoa entre o povo de Israel que entregasse seu filho a Moloque?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pessoa que entregasse seu filho a Moleque seria morta.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faria ao homem se o povo não o matasse?</w:t>
      </w:r>
    </w:p>
    <w:p>
      <w:pPr/>
      <w:r>
        <w:rPr>
          <w:lang w:val="pt_PT" w:bidi="pt_PT"/>
        </w:rPr>
      </w:r>
      <w:r>
        <w:rPr>
          <w:lang w:val="pt_PT" w:bidi="pt_PT"/>
        </w:rPr>
        <w:t>Se o povo não o matasse, Yahweh disse que o cortaria do meio 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Yahweh disse ao povo para não se voltar a quem?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para não conversar com aqueles que falam com os mortos ou com os espíritos.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resultado de um homem ter relações sexuais com outro homem?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que tivesse relações sexuais com outro homem fez algo detestável e ambos seriam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20.15–16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ou mulher tivesse relações sexuais com um animal, o que seria feito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O homem, a mulher e o animal seriam todos condenados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descreveu a terra que ele havia dado ao povo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chamou a terra de "uma terra de leite e mel".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21.2–3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causa da morte de qual pessoa um sacerdote tinha permissão para se tornar impuro?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só podiam se tornar impuros por parentes muito próximos.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restrições foram impostas aos sacerdotes em relação ao cabelo e à barba?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não podiam raspar a cabeça nem os cantos da barba.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com a filha de um sacerdote que se desonrasse tornando-se prostituta?</w:t>
      </w:r>
    </w:p>
    <w:p>
      <w:pPr/>
      <w:r>
        <w:rPr>
          <w:lang w:val="pt_PT" w:bidi="pt_PT"/>
        </w:rPr>
      </w:r>
      <w:r>
        <w:rPr>
          <w:lang w:val="pt_PT" w:bidi="pt_PT"/>
        </w:rPr>
        <w:t>A filha de um sacerdote que se desonrasse tornando-se prostituta seria queimada.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sumo sacerdote deve evitar, mesmo que seja seu pai ou mãe?</w:t>
      </w:r>
    </w:p>
    <w:p>
      <w:pPr/>
      <w:r>
        <w:rPr>
          <w:lang w:val="pt_PT" w:bidi="pt_PT"/>
        </w:rPr>
      </w:r>
      <w:r>
        <w:rPr>
          <w:lang w:val="pt_PT" w:bidi="pt_PT"/>
        </w:rPr>
        <w:t>Um sumo sacerdote não deve ir a lugar algum onde haja um corpo morto presente, mesmo que seja seu pai ou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mulher o sacerdote não deve se casar?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não deve casar-se com uma viúva, uma mulher divorciada ou uma mulher que seja prostituta.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homem Yahweh não queria que se aproximasse dele para realizar as ofertas?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não queria que nenhum homem com defeito físico se aproximasse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profanará seu santo nome?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qualquer pessoa que estiver impura por qualquer motivo e se aproximar das coisas sagradas profanará seu santo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um sacerdote quando toca em algo que o torna impuro?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se banhar em água e permanecer impuro até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 acontecer com os sacerdotes que não seguem as instruções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Eles seriam culpados de pecado e poderiam morrer por profanar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as únicas pessoas que podem comer algo que é sagrado?</w:t>
      </w:r>
    </w:p>
    <w:p>
      <w:pPr/>
      <w:r>
        <w:rPr>
          <w:lang w:val="pt_PT" w:bidi="pt_PT"/>
        </w:rPr>
      </w:r>
      <w:r>
        <w:rPr>
          <w:lang w:val="pt_PT" w:bidi="pt_PT"/>
        </w:rPr>
        <w:t>As únicas pessoas que podem comer algo sagrado são o sacerdote e sua família, e os escravos que ele possa ter comprado.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filha de um sacerdote que se casou com alguém que não é sacerdote pode comer a comida sagrada?</w:t>
      </w:r>
    </w:p>
    <w:p>
      <w:pPr/>
      <w:r>
        <w:rPr>
          <w:lang w:val="pt_PT" w:bidi="pt_PT"/>
        </w:rPr>
      </w:r>
      <w:r>
        <w:rPr>
          <w:lang w:val="pt_PT" w:bidi="pt_PT"/>
        </w:rPr>
        <w:t>Não, a menos que ela seja divorciada ou viúva e volte a morar na casa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um homem que come comida sagrada sem saber?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comer comida sagrada sem saber, ele deve reembolsar o sacerdote e adicionar um quinto a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animal seria aceito como sacrifício?</w:t>
      </w:r>
    </w:p>
    <w:p>
      <w:pPr/>
      <w:r>
        <w:rPr>
          <w:lang w:val="pt_PT" w:bidi="pt_PT"/>
        </w:rPr>
      </w:r>
      <w:r>
        <w:rPr>
          <w:lang w:val="pt_PT" w:bidi="pt_PT"/>
        </w:rPr>
        <w:t>Deve ser um animal macho sem defeito, do gado, das ovelhas ou dos cabritos.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requisito mais importante para qualquer animal que deve ser sacrificado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animal sacrificado a Yahweh deve ser sem defeito.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 idade mínima de um bezerro, ovelha ou cabra para ser oferecido como sacrifício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Um bezerro, ovelha ou cabra deve ter pelo menos oito dias de idade para ser oferecido como sacrifício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uma oferta de gratidão deve ser comida?</w:t>
      </w:r>
    </w:p>
    <w:p>
      <w:pPr/>
      <w:r>
        <w:rPr>
          <w:lang w:val="pt_PT" w:bidi="pt_PT"/>
        </w:rPr>
      </w:r>
      <w:r>
        <w:rPr>
          <w:lang w:val="pt_PT" w:bidi="pt_PT"/>
        </w:rPr>
        <w:t>Deve ser comida no mesmo dia em que é sacrificada.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sobre o trabalho e 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as pessoas podem trabalhar por seis dias, mas o sétimo dia, o sábado, deve ser um dia de descanso.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festival deve ser celebrado no primeiro mês, no décimo quarto dia?</w:t>
      </w:r>
    </w:p>
    <w:p>
      <w:pPr/>
      <w:r>
        <w:rPr>
          <w:lang w:val="pt_PT" w:bidi="pt_PT"/>
        </w:rPr>
      </w:r>
      <w:r>
        <w:rPr>
          <w:lang w:val="pt_PT" w:bidi="pt_PT"/>
        </w:rPr>
        <w:t>A Páscoa de Yahweh deve ser celebrada no primeiro mês, no décimo quarto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festival segue a Páscoa no décimo quinto dia do primeiro mês?</w:t>
      </w:r>
    </w:p>
    <w:p>
      <w:pPr/>
      <w:r>
        <w:rPr>
          <w:lang w:val="pt_PT" w:bidi="pt_PT"/>
        </w:rPr>
      </w:r>
      <w:r>
        <w:rPr>
          <w:lang w:val="pt_PT" w:bidi="pt_PT"/>
        </w:rPr>
        <w:t>O Festival dos Pães Asmos segue a Páscoa no décimo quinto dia do primeiro mês.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deve trazer ao sacerdote após a primeira colheita na terra que Yahweh vai lhes dar?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deve trazer ao sacerdote um feixe das primícias após a primeira colheita na terra que Yahweh vai lhes 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data Yahweh estabeleceu para o Dia da Expiação?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estabeleceu o décimo dia do sétimo mês como o Dia da Expiação.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não devem fazer no Dia da Expiação?</w:t>
      </w:r>
    </w:p>
    <w:p>
      <w:pPr/>
      <w:r>
        <w:rPr>
          <w:lang w:val="pt_PT" w:bidi="pt_PT"/>
        </w:rPr>
      </w:r>
      <w:r>
        <w:rPr>
          <w:lang w:val="pt_PT" w:bidi="pt_PT"/>
        </w:rPr>
        <w:t>O povo não deve fazer nenhum trabalho no Dia da Expiação.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festival Yahweh disse que ocorreria no décimo quinto dia do sétimo mês?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o Festival das Cabanas para Yahweh ocorreria no décimo quinto dia do sétimo mês.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deve usar para se alegrar durante a Festa dos Tabernáculos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deve usar os melhores frutos das árvores, ramos de palmeiras, e ramos frondosos de árvores espessas, e salgueiros dos riachos para se alegrar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23.42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povo de Israel deveria morar durante o Festival das Cabanas para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deveria viver em pequenas cabanas por sete dias durante o Festival das Cabanas para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Arão deve fazer com o óleo puro que o povo deve trazer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Arão deve manter uma lâmpada acesa diante dos decretos da aliança na tenda da congregação, do entardecer até a manhã todos 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sacerdote deve colocar em duas fileiras de seis a cada sábado?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deve colocar doze pães em duas fileiras de seis a cada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pode comer a oferta dos doze pães?</w:t>
      </w:r>
    </w:p>
    <w:p>
      <w:pPr/>
      <w:r>
        <w:rPr>
          <w:lang w:val="pt_PT" w:bidi="pt_PT"/>
        </w:rPr>
      </w:r>
      <w:r>
        <w:rPr>
          <w:lang w:val="pt_PT" w:bidi="pt_PT"/>
        </w:rPr>
        <w:t>Arão e seus filhos o comerão no lugar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Israel foi instruído a fazer com o homem que blasfemou contra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de Israel para levar o homem para fora do acampamento, colocar as mãos sobre ele e apedrejá-lo até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acontecer a um homem que mata outro homem?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certamente ser condenado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24.19–20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deve ser feito a qualquer pessoa que cause morte ou ferimento a outra pessoa?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que o que fizeram a outro deve ser feito a eles; olho por olho, dente por dente.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deveria ser feito após os campos e vinhedos serem plantados, podados e colhidos por seis anos?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após seis anos de plantio, poda e colheita dos campos e vinhedos, o sétimo ano deve ser um sábado de descanso para os campos e vinhedos.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feito no quadragésimo nono ano, no décimo dia do sétimo mês?</w:t>
      </w:r>
    </w:p>
    <w:p>
      <w:pPr/>
      <w:r>
        <w:rPr>
          <w:lang w:val="pt_PT" w:bidi="pt_PT"/>
        </w:rPr>
      </w:r>
      <w:r>
        <w:rPr>
          <w:lang w:val="pt_PT" w:bidi="pt_PT"/>
        </w:rPr>
        <w:t>Uma sonora trombeta deve ser tocada em todos os lugares durante o quadragésimo nono ano, no décimo dia do sétimo mês.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será chamado o quinquagésimo ano?</w:t>
      </w:r>
    </w:p>
    <w:p>
      <w:pPr/>
      <w:r>
        <w:rPr>
          <w:lang w:val="pt_PT" w:bidi="pt_PT"/>
        </w:rPr>
      </w:r>
      <w:r>
        <w:rPr>
          <w:lang w:val="pt_PT" w:bidi="pt_PT"/>
        </w:rPr>
        <w:t>O quinquagésimo ano será chamado de ano do jubileu.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evento significativo ocorrerá durante o ano do jubileu?</w:t>
      </w:r>
    </w:p>
    <w:p>
      <w:pPr/>
      <w:r>
        <w:rPr>
          <w:lang w:val="pt_PT" w:bidi="pt_PT"/>
        </w:rPr>
      </w:r>
      <w:r>
        <w:rPr>
          <w:lang w:val="pt_PT" w:bidi="pt_PT"/>
        </w:rPr>
        <w:t>Durante o ano do jubileu, propriedades e escravos serão devolvidos às suas famílias.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comido durante o ano do jubileu?</w:t>
      </w:r>
    </w:p>
    <w:p>
      <w:pPr/>
      <w:r>
        <w:rPr>
          <w:lang w:val="pt_PT" w:bidi="pt_PT"/>
        </w:rPr>
      </w:r>
      <w:r>
        <w:rPr>
          <w:lang w:val="pt_PT" w:bidi="pt_PT"/>
        </w:rPr>
        <w:t>Apenas os alimentos que crescem por si mesmos devem ser consumidos durante o ano do jubileu.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25.15–17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devem considerar ao comprar ou vender terras?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considerar quantos anos faltam para o próximo ano do jubileu. Quanto mais anos houver, mais valiosa é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cuidará de seu povo durante o sétimo ano, o ano sabático, quando as colheitas não devem ser cultivadas?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ao povo que a colheita do sexto ano excederia a colheita normal em três vezes, para que houvesse alimento para o sétimo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ao povo sobre a posse permanente da terra?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para não vender a terra permanentemente a um novo proprietário porque a terra pertencia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propriedade não deve ser devolvida durante o ano do jubileu?</w:t>
      </w:r>
    </w:p>
    <w:p>
      <w:pPr/>
      <w:r>
        <w:rPr>
          <w:lang w:val="pt_PT" w:bidi="pt_PT"/>
        </w:rPr>
      </w:r>
      <w:r>
        <w:rPr>
          <w:lang w:val="pt_PT" w:bidi="pt_PT"/>
        </w:rPr>
        <w:t>Uma casa comprada em uma cidade murada se tornará propriedade permanente do homem que a comprou após um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devem tratar um compatriota que se torna pobre e não consegue mais se sustentar?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ajudá-lo, não cobrar juros nem tentar lucrar com ele de qualquer forma.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25.40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devem tratar um compatriota que se vendeu como escravo?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tratar um compatriota que se vendeu como escravo como um trabalhador contratado, não como um escravo.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ao povo que eles não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ao povo que eles não devem fazer ídolos.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deve fazer para garantir que Yahweh envie chuva e colheita?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o povo deve seguir suas leis, guardar seus mandamentos e obedecê-los para receber sua chuva e colheita.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fará para tornar o povo seguro?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removerá os animais perigosos e fará com que a espada não passe pela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povo fizer o que Yahweh lhes diz para fazer, o que ele promete fazer por eles?</w:t>
      </w:r>
    </w:p>
    <w:p>
      <w:pPr/>
      <w:r>
        <w:rPr>
          <w:lang w:val="pt_PT" w:bidi="pt_PT"/>
        </w:rPr>
      </w:r>
      <w:r>
        <w:rPr>
          <w:lang w:val="pt_PT" w:bidi="pt_PT"/>
        </w:rPr>
        <w:t>Se o povo fizer o que Yahweh lhes diz para fazer, ele promete andar entre eles, ser seu Deus, e eles serão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doença e febre Yahweh disse que enviaria a Israel se eles não obedecessem aos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enviaria doença e febre que destruiriam seus olhos e drenariam suas vidas se não obedecessem aos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diz que fará se o povo não obedecer aos seus mandamentos e decretos?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se o povo não obedecer aos seus mandamentos, será punido sete vezes mais severamente por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com o clima se Israel não obedecesse aos seus mandamentos?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faria o céu sobre eles como ferro (seca).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Yahweh disse que se Israel não o ouvisse, ele enviaria animais perigosos contra eles. O que Yahweh disse que esses animais fariam?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esses animais roubariam seus filhos, destruiriam seu gado e os fariam poucos em número.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26.40–42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povo não obedecer a Yahweh, eles perderiam toda a esperança?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diz que se o povo confessar seus pecados, os pecados de seus pais, sua traição contra Yahweh, e aceitar humildemente o castigo por seu pecado, ele se lembrará da aliança que fez com Jacó, Isaque 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26.45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Apesar do pecado deles, o que Yahweh promete fazer?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 não rejeitá-los nem detestá-los a ponto de destruí-los completamente e acabar com a aliança que fez com eles, para que ele possa ser o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do valor padrão?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uma pessoa é dedicada a Yahweh, ela pode fazer um voto especial que exige o uso do valor padrão.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valor padrão de um homem entre as idades de vinte e sessenta anos?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entre vinte e sessenta anos tem um valor padrão de seiscentos gramas de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valor padrão de uma mulher entre vinte e sessenta anos?</w:t>
      </w:r>
    </w:p>
    <w:p>
      <w:pPr/>
      <w:r>
        <w:rPr>
          <w:lang w:val="pt_PT" w:bidi="pt_PT"/>
        </w:rPr>
      </w:r>
      <w:r>
        <w:rPr>
          <w:lang w:val="pt_PT" w:bidi="pt_PT"/>
        </w:rPr>
        <w:t>Uma mulher entre vinte e sessenta anos tem o valor padrão de trezentos e sessenta gramas.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 se a pessoa que faz o voto não puder pagar o valor padrão da pessoa que está dedicando?</w:t>
      </w:r>
    </w:p>
    <w:p>
      <w:pPr/>
      <w:r>
        <w:rPr>
          <w:lang w:val="pt_PT" w:bidi="pt_PT"/>
        </w:rPr>
      </w:r>
      <w:r>
        <w:rPr>
          <w:lang w:val="pt_PT" w:bidi="pt_PT"/>
        </w:rPr>
        <w:t>Se aquele que faz o voto não puder pagar o valor padrão, ele poderá ser apresentado ao sacerdote, e o sacerdote avaliará essa pessoa pelo valor que aquele que faz o voto puder pagar.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outras coisas o sacerdote pode avaliar que devem ser apresentadas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também pode avaliar um animal a ser apresentado para sacrifício, a casa de um homem ou parte de sua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outras coisas o sacerdote pode avaliar que devem ser apresentadas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também pode avaliar um animal a ser apresentado para sacrifício, a casa de um homem ou parte de sua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outras coisas o sacerdote pode avaliar que devem ser apresentadas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sacerdote também pode avaliar um animal a ser apresentado para sacrifício, a casa de um homem ou parte de sua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um homem fazer com um campo que ele consagrou a Yahweh no ano do jubileu?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 homem tiver consagrado um campo a Yahweh e o ano do jubileu chegar, o sacerdote calculará o valor estimado do campo até o ano do jubileu e o homem deve pagar seu valor naquele dia como uma oferta sagrada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dos animais pertence apenas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O primogênito de todos os animais pertence somente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parte das coisas dedicadas a Yahweh pode ser vendida ou resgatada?</w:t>
      </w:r>
    </w:p>
    <w:p>
      <w:pPr/>
      <w:r>
        <w:rPr>
          <w:lang w:val="pt_PT" w:bidi="pt_PT"/>
        </w:rPr>
      </w:r>
      <w:r>
        <w:rPr>
          <w:lang w:val="pt_PT" w:bidi="pt_PT"/>
        </w:rPr>
        <w:t>Nada dedicado a Yahweh pode ser vendido ou resgatado.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Levítico 27.31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homem resgatar parte do seu dízimo, o que ele deve acrescentar a ele?</w:t>
      </w:r>
    </w:p>
    <w:p>
      <w:pPr/>
      <w:r>
        <w:rPr>
          <w:lang w:val="pt_PT" w:bidi="pt_PT"/>
        </w:rPr>
      </w:r>
      <w:r>
        <w:rPr>
          <w:lang w:val="pt_PT" w:bidi="pt_PT"/>
        </w:rPr>
        <w:t>Se um homem resgatar parte do seu dízimo, deve acrescentar um quinto ao seu valor.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