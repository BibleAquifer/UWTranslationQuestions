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Translation Questions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genealogia de Jesus Cristo, quais são os dois primeiros ancestrais listados, mostrando sua importância?</w:t>
      </w:r>
    </w:p>
    <w:p>
      <w:pPr/>
      <w:r>
        <w:rPr>
          <w:lang w:val="pt_PT" w:bidi="pt_PT"/>
        </w:rPr>
      </w:r>
      <w:r>
        <w:rPr>
          <w:lang w:val="pt_PT" w:bidi="pt_PT"/>
        </w:rPr>
        <w:t>Os dois ancestrais listados primeiro são Davi e Abraão.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No final da genealogia, quem é a esposa nomeada e por que ela é mencionada?</w:t>
      </w:r>
    </w:p>
    <w:p>
      <w:pPr/>
      <w:r>
        <w:rPr>
          <w:lang w:val="pt_PT" w:bidi="pt_PT"/>
        </w:rPr>
      </w:r>
      <w:r>
        <w:rPr>
          <w:lang w:val="pt_PT" w:bidi="pt_PT"/>
        </w:rPr>
        <w:t>Maria, a esposa de José, é mencionada porque através dela Jesus nasceu.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Maria antes dela se unir a José?</w:t>
      </w:r>
    </w:p>
    <w:p>
      <w:pPr/>
      <w:r>
        <w:rPr>
          <w:lang w:val="pt_PT" w:bidi="pt_PT"/>
        </w:rPr>
      </w:r>
      <w:r>
        <w:rPr>
          <w:lang w:val="pt_PT" w:bidi="pt_PT"/>
        </w:rPr>
        <w:t>Maria ficou grávida pelo Espírito Santo antes de ter se unido a José.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homem era José?</w:t>
      </w:r>
    </w:p>
    <w:p>
      <w:pPr/>
      <w:r>
        <w:rPr>
          <w:lang w:val="pt_PT" w:bidi="pt_PT"/>
        </w:rPr>
      </w:r>
      <w:r>
        <w:rPr>
          <w:lang w:val="pt_PT" w:bidi="pt_PT"/>
        </w:rPr>
        <w:t>José era um homem justo.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1.19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José decidiu fazer quando soube que Maria estava grávida?</w:t>
      </w:r>
    </w:p>
    <w:p>
      <w:pPr/>
      <w:r>
        <w:rPr>
          <w:lang w:val="pt_PT" w:bidi="pt_PT"/>
        </w:rPr>
      </w:r>
      <w:r>
        <w:rPr>
          <w:lang w:val="pt_PT" w:bidi="pt_PT"/>
        </w:rPr>
        <w:t>José decidiu terminar secretamente o noivado com Maria.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José que o fez decidir permanecer noivo de Maria?</w:t>
      </w:r>
    </w:p>
    <w:p>
      <w:pPr/>
      <w:r>
        <w:rPr>
          <w:lang w:val="pt_PT" w:bidi="pt_PT"/>
        </w:rPr>
      </w:r>
      <w:r>
        <w:rPr>
          <w:lang w:val="pt_PT" w:bidi="pt_PT"/>
        </w:rPr>
        <w:t>Um anjo disse a José em um sonho para tomar Maria como sua esposa porque o bebê foi concebido pelo Espírito Santo.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José foi instruído a dar ao bebê o nome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José foi instruído a dar ao bebê o nome de Jesus porque ele salvará seu povo dos seus pecados.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está escrito na profecia do Antigo Testamento, cumprida nesses eventos?</w:t>
      </w:r>
    </w:p>
    <w:p>
      <w:pPr/>
      <w:r>
        <w:rPr>
          <w:lang w:val="pt_PT" w:bidi="pt_PT"/>
        </w:rPr>
      </w:r>
      <w:r>
        <w:rPr>
          <w:lang w:val="pt_PT" w:bidi="pt_PT"/>
        </w:rPr>
        <w:t>A profecia do Antigo Testamento diz que uma virgem daria à luz um filho e que o chamariam de Emanuel, que significa "Deus conosco".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José teve cuidado de não fazer até Maria dar à luz Jesus?</w:t>
      </w:r>
    </w:p>
    <w:p>
      <w:pPr/>
      <w:r>
        <w:rPr>
          <w:lang w:val="pt_PT" w:bidi="pt_PT"/>
        </w:rPr>
      </w:r>
      <w:r>
        <w:rPr>
          <w:lang w:val="pt_PT" w:bidi="pt_PT"/>
        </w:rPr>
        <w:t>José teve o cuidado de não dormir com Maria até que ela desse à luz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Jesus nasceu?</w:t>
      </w:r>
    </w:p>
    <w:p>
      <w:pPr/>
      <w:r>
        <w:rPr>
          <w:lang w:val="pt_PT" w:bidi="pt_PT"/>
        </w:rPr>
      </w:r>
      <w:r>
        <w:rPr>
          <w:lang w:val="pt_PT" w:bidi="pt_PT"/>
        </w:rPr>
        <w:t>Jesus nasceu em Belém da Judeia.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título os sábios do oriente deram a Jesus?</w:t>
      </w:r>
    </w:p>
    <w:p>
      <w:pPr/>
      <w:r>
        <w:rPr>
          <w:lang w:val="pt_PT" w:bidi="pt_PT"/>
        </w:rPr>
      </w:r>
      <w:r>
        <w:rPr>
          <w:lang w:val="pt_PT" w:bidi="pt_PT"/>
        </w:rPr>
        <w:t>Os sábios do oriente deram a Jesus o título de "Rei dos Judeus".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2.2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sábios souberam que o Rei dos Judeus havia nascido?</w:t>
      </w:r>
    </w:p>
    <w:p>
      <w:pPr/>
      <w:r>
        <w:rPr>
          <w:lang w:val="pt_PT" w:bidi="pt_PT"/>
        </w:rPr>
      </w:r>
      <w:r>
        <w:rPr>
          <w:lang w:val="pt_PT" w:bidi="pt_PT"/>
        </w:rPr>
        <w:t>Os homens sábios tinham visto a estrela do Rei dos Judeus no oriente.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rei Herodes respondeu às notícias dos homens sábios?</w:t>
      </w:r>
    </w:p>
    <w:p>
      <w:pPr/>
      <w:r>
        <w:rPr>
          <w:lang w:val="pt_PT" w:bidi="pt_PT"/>
        </w:rPr>
      </w:r>
      <w:r>
        <w:rPr>
          <w:lang w:val="pt_PT" w:bidi="pt_PT"/>
        </w:rPr>
        <w:t>Quando o rei Herodes ouviu as notícias dos homens sábios, ele ficou perturbado.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2.5–6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principais sacerdotes e escribas sabiam o local em que o Cristo nasceria?</w:t>
      </w:r>
    </w:p>
    <w:p>
      <w:pPr/>
      <w:r>
        <w:rPr>
          <w:lang w:val="pt_PT" w:bidi="pt_PT"/>
        </w:rPr>
      </w:r>
      <w:r>
        <w:rPr>
          <w:lang w:val="pt_PT" w:bidi="pt_PT"/>
        </w:rPr>
        <w:t>Eles conheciam a profecia que dizia que o Cristo nasceria em Belém.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homens sábios descobriram o local exato onde Jesus estava?</w:t>
      </w:r>
    </w:p>
    <w:p>
      <w:pPr/>
      <w:r>
        <w:rPr>
          <w:lang w:val="pt_PT" w:bidi="pt_PT"/>
        </w:rPr>
      </w:r>
      <w:r>
        <w:rPr>
          <w:lang w:val="pt_PT" w:bidi="pt_PT"/>
        </w:rPr>
        <w:t>A estrela no leste foi adiante deles até parar onde Jesus estava.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Quantos anos tinha Jesus quando os sábios vieram vê-lo?</w:t>
      </w:r>
    </w:p>
    <w:p>
      <w:pPr/>
      <w:r>
        <w:rPr>
          <w:lang w:val="pt_PT" w:bidi="pt_PT"/>
        </w:rPr>
      </w:r>
      <w:r>
        <w:rPr>
          <w:lang w:val="pt_PT" w:bidi="pt_PT"/>
        </w:rPr>
        <w:t>Jesus era uma criança quando os homens sábios vieram vê-lo.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2.11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presentes os sábios deram a Jesus?</w:t>
      </w:r>
    </w:p>
    <w:p>
      <w:pPr/>
      <w:r>
        <w:rPr>
          <w:lang w:val="pt_PT" w:bidi="pt_PT"/>
        </w:rPr>
      </w:r>
      <w:r>
        <w:rPr>
          <w:lang w:val="pt_PT" w:bidi="pt_PT"/>
        </w:rPr>
        <w:t>Os homens sábios deram a Jesus ouro, incenso e mirra de presente.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qual caminho os homens sábios voltaram para casa e por que seguiram esse caminho?</w:t>
      </w:r>
    </w:p>
    <w:p>
      <w:pPr/>
      <w:r>
        <w:rPr>
          <w:lang w:val="pt_PT" w:bidi="pt_PT"/>
        </w:rPr>
      </w:r>
      <w:r>
        <w:rPr>
          <w:lang w:val="pt_PT" w:bidi="pt_PT"/>
        </w:rPr>
        <w:t>Os homens sábios voltaram para casa por outro caminho porque Deus os advertiu em um sonho para não voltarem a Herodes.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instruções José recebeu num sonho?</w:t>
      </w:r>
    </w:p>
    <w:p>
      <w:pPr/>
      <w:r>
        <w:rPr>
          <w:lang w:val="pt_PT" w:bidi="pt_PT"/>
        </w:rPr>
      </w:r>
      <w:r>
        <w:rPr>
          <w:lang w:val="pt_PT" w:bidi="pt_PT"/>
        </w:rPr>
        <w:t>José foi instruído em um sonho a levar Jesus e Maria e fugir para o Egito porque Herodes ia tentar matar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profecia foi cumprida mais tarde pelo retorno de Jesus do Egito?</w:t>
      </w:r>
    </w:p>
    <w:p>
      <w:pPr/>
      <w:r>
        <w:rPr>
          <w:lang w:val="pt_PT" w:bidi="pt_PT"/>
        </w:rPr>
      </w:r>
      <w:r>
        <w:rPr>
          <w:lang w:val="pt_PT" w:bidi="pt_PT"/>
        </w:rPr>
        <w:t>A profecia, "Do Egito chamei meu filho" foi cumprida quando Jesus mais tarde retornou do Egito.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Herodes fez quando os homens sábios não voltaram até ele?</w:t>
      </w:r>
    </w:p>
    <w:p>
      <w:pPr/>
      <w:r>
        <w:rPr>
          <w:lang w:val="pt_PT" w:bidi="pt_PT"/>
        </w:rPr>
      </w:r>
      <w:r>
        <w:rPr>
          <w:lang w:val="pt_PT" w:bidi="pt_PT"/>
        </w:rPr>
        <w:t>Herodes matou todos os meninos na região de Belém que tinham dois anos ou menos.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2.19–20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instruções José recebeu em um sonho após a morte de Herodes?</w:t>
      </w:r>
    </w:p>
    <w:p>
      <w:pPr/>
      <w:r>
        <w:rPr>
          <w:lang w:val="pt_PT" w:bidi="pt_PT"/>
        </w:rPr>
      </w:r>
      <w:r>
        <w:rPr>
          <w:lang w:val="pt_PT" w:bidi="pt_PT"/>
        </w:rPr>
        <w:t>José foi instruído em um sonho a retornar à terra de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2.22–23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José se estabeleceu para viver com Maria e Jesus?</w:t>
      </w:r>
    </w:p>
    <w:p>
      <w:pPr/>
      <w:r>
        <w:rPr>
          <w:lang w:val="pt_PT" w:bidi="pt_PT"/>
        </w:rPr>
      </w:r>
      <w:r>
        <w:rPr>
          <w:lang w:val="pt_PT" w:bidi="pt_PT"/>
        </w:rPr>
        <w:t>José se estabeleceu para viver com Maria e Jesus em Nazaré da Galileia.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profecia foi cumprida quando José se mudou para o novo local?</w:t>
      </w:r>
    </w:p>
    <w:p>
      <w:pPr/>
      <w:r>
        <w:rPr>
          <w:lang w:val="pt_PT" w:bidi="pt_PT"/>
        </w:rPr>
      </w:r>
      <w:r>
        <w:rPr>
          <w:lang w:val="pt_PT" w:bidi="pt_PT"/>
        </w:rPr>
        <w:t>A profecia de que o Cristo seria chamado de Nazareno foi cumprida.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3.2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mensagem que João Batista pregou no deserto?</w:t>
      </w:r>
    </w:p>
    <w:p>
      <w:pPr/>
      <w:r>
        <w:rPr>
          <w:lang w:val="pt_PT" w:bidi="pt_PT"/>
        </w:rPr>
      </w:r>
      <w:r>
        <w:rPr>
          <w:lang w:val="pt_PT" w:bidi="pt_PT"/>
        </w:rPr>
        <w:t>João pregou: “Arrependam-se, pois o reino dos céus está próximo”.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3.3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profecia de Isaías disse que João Batista viria fazer?</w:t>
      </w:r>
    </w:p>
    <w:p>
      <w:pPr/>
      <w:r>
        <w:rPr>
          <w:lang w:val="pt_PT" w:bidi="pt_PT"/>
        </w:rPr>
      </w:r>
      <w:r>
        <w:rPr>
          <w:lang w:val="pt_PT" w:bidi="pt_PT"/>
        </w:rPr>
        <w:t>A profecia disse que João Batista advertia as pessoas a prepararem o caminho do Senhor.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3.6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fizeram ao serem batizadas por João?</w:t>
      </w:r>
    </w:p>
    <w:p>
      <w:pPr/>
      <w:r>
        <w:rPr>
          <w:lang w:val="pt_PT" w:bidi="pt_PT"/>
        </w:rPr>
      </w:r>
      <w:r>
        <w:rPr>
          <w:lang w:val="pt_PT" w:bidi="pt_PT"/>
        </w:rPr>
        <w:t>Enquanto eram batizados, as pessoas confessavam seus pecados.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3.8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João Batista disse aos fariseus e saduceus para fazerem?</w:t>
      </w:r>
    </w:p>
    <w:p>
      <w:pPr/>
      <w:r>
        <w:rPr>
          <w:lang w:val="pt_PT" w:bidi="pt_PT"/>
        </w:rPr>
      </w:r>
      <w:r>
        <w:rPr>
          <w:lang w:val="pt_PT" w:bidi="pt_PT"/>
        </w:rPr>
        <w:t>João Batista disse aos fariseus e saduceus que produzissem frutos dignos de arrependimento.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3.9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João Batista alertou os fariseus e saduceus a não pensarem entre si?</w:t>
      </w:r>
    </w:p>
    <w:p>
      <w:pPr/>
      <w:r>
        <w:rPr>
          <w:lang w:val="pt_PT" w:bidi="pt_PT"/>
        </w:rPr>
      </w:r>
      <w:r>
        <w:rPr>
          <w:lang w:val="pt_PT" w:bidi="pt_PT"/>
        </w:rPr>
        <w:t>João alertou os fariseus e saduceus a não pensarem que tinham Abraão como seu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3.10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acordo com João, o que acontece com toda árvore que não produz bons frutos?</w:t>
      </w:r>
    </w:p>
    <w:p>
      <w:pPr/>
      <w:r>
        <w:rPr>
          <w:lang w:val="pt_PT" w:bidi="pt_PT"/>
        </w:rPr>
      </w:r>
      <w:r>
        <w:rPr>
          <w:lang w:val="pt_PT" w:bidi="pt_PT"/>
        </w:rPr>
        <w:t>João diz que toda árvore que não dá bons frutos é cortada e lançada ao fogo.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3.11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batizará aquele que estava vindo depois de João?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viria após João batizará com o Espírito Santo e fogo.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3.15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a João que o convenceu a batizar Jesus?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era certo João batizar Jesus para cumprir toda a justiça.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3.16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viu quando saiu da água?</w:t>
      </w:r>
    </w:p>
    <w:p>
      <w:pPr/>
      <w:r>
        <w:rPr>
          <w:lang w:val="pt_PT" w:bidi="pt_PT"/>
        </w:rPr>
      </w:r>
      <w:r>
        <w:rPr>
          <w:lang w:val="pt_PT" w:bidi="pt_PT"/>
        </w:rPr>
        <w:t>Quando Jesus saiu da água, viu o Espírito de Deus descendo como uma pomba e pousando sobre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3.17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voz do céu disse após Jesus ser batizado?</w:t>
      </w:r>
    </w:p>
    <w:p>
      <w:pPr/>
      <w:r>
        <w:rPr>
          <w:lang w:val="pt_PT" w:bidi="pt_PT"/>
        </w:rPr>
      </w:r>
      <w:r>
        <w:rPr>
          <w:lang w:val="pt_PT" w:bidi="pt_PT"/>
        </w:rPr>
        <w:t>A voz do céu disse: “Este é o meu Filho amado, em quem me agrado”.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4.1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levou Jesus ao deserto para ser tentado pelo diabo?</w:t>
      </w:r>
    </w:p>
    <w:p>
      <w:pPr/>
      <w:r>
        <w:rPr>
          <w:lang w:val="pt_PT" w:bidi="pt_PT"/>
        </w:rPr>
      </w:r>
      <w:r>
        <w:rPr>
          <w:lang w:val="pt_PT" w:bidi="pt_PT"/>
        </w:rPr>
        <w:t>O Espírito Santo levou Jesus ao deserto para ser tentado pelo diabo.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4.2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quanto tempo Jesus jejuou no deserto?</w:t>
      </w:r>
    </w:p>
    <w:p>
      <w:pPr/>
      <w:r>
        <w:rPr>
          <w:lang w:val="pt_PT" w:bidi="pt_PT"/>
        </w:rPr>
      </w:r>
      <w:r>
        <w:rPr>
          <w:lang w:val="pt_PT" w:bidi="pt_PT"/>
        </w:rPr>
        <w:t>Jesus jejuou 40 dias e 40 noites no deserto.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4.3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primeira tentação que o diabo apresentou a Jesus?</w:t>
      </w:r>
    </w:p>
    <w:p>
      <w:pPr/>
      <w:r>
        <w:rPr>
          <w:lang w:val="pt_PT" w:bidi="pt_PT"/>
        </w:rPr>
      </w:r>
      <w:r>
        <w:rPr>
          <w:lang w:val="pt_PT" w:bidi="pt_PT"/>
        </w:rPr>
        <w:t>O diabo tentou Jesus a transformar pedras em pão.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4.4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resposta de Jesus à primeira tentação?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o homem não viverá só de pão, mas de toda palavra que sai da boca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4.5–6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segunda tentação que o diabo apresentou a Jesus?</w:t>
      </w:r>
    </w:p>
    <w:p>
      <w:pPr/>
      <w:r>
        <w:rPr>
          <w:lang w:val="pt_PT" w:bidi="pt_PT"/>
        </w:rPr>
      </w:r>
      <w:r>
        <w:rPr>
          <w:lang w:val="pt_PT" w:bidi="pt_PT"/>
        </w:rPr>
        <w:t>O diabo tentou Jesus a se lançar do templo.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4.7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resposta de Jesus à segunda tentação?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você não se deve testar o Senhor seu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4.8–9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terceira tentação que o diabo apresentou a Jesus?</w:t>
      </w:r>
    </w:p>
    <w:p>
      <w:pPr/>
      <w:r>
        <w:rPr>
          <w:lang w:val="pt_PT" w:bidi="pt_PT"/>
        </w:rPr>
      </w:r>
      <w:r>
        <w:rPr>
          <w:lang w:val="pt_PT" w:bidi="pt_PT"/>
        </w:rPr>
        <w:t>O diabo tentou Jesus a adorá-lo em troca de todos os reinos do mundo.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4.10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resposta de Jesus à terceira tentação?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você deve adorar o Senhor seu Deus e deve servir somente 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4.15–16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foi cumprido quando Jesus se mudou para Cafarnaum na Galileia?</w:t>
      </w:r>
    </w:p>
    <w:p>
      <w:pPr/>
      <w:r>
        <w:rPr>
          <w:lang w:val="pt_PT" w:bidi="pt_PT"/>
        </w:rPr>
      </w:r>
      <w:r>
        <w:rPr>
          <w:lang w:val="pt_PT" w:bidi="pt_PT"/>
        </w:rPr>
        <w:t>A profecia de Isaías foi cumprida, que dizia que o povo da Galileia veria uma grande luz.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4.17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mensagem Jesus começou a pregar?</w:t>
      </w:r>
    </w:p>
    <w:p>
      <w:pPr/>
      <w:r>
        <w:rPr>
          <w:lang w:val="pt_PT" w:bidi="pt_PT"/>
        </w:rPr>
      </w:r>
      <w:r>
        <w:rPr>
          <w:lang w:val="pt_PT" w:bidi="pt_PT"/>
        </w:rPr>
        <w:t>Jesus pregou: “Arrependam-se, pois o reino dos céus está próximo”.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4.18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Pedro e André ganhavam a vida?</w:t>
      </w:r>
    </w:p>
    <w:p>
      <w:pPr/>
      <w:r>
        <w:rPr>
          <w:lang w:val="pt_PT" w:bidi="pt_PT"/>
        </w:rPr>
      </w:r>
      <w:r>
        <w:rPr>
          <w:lang w:val="pt_PT" w:bidi="pt_PT"/>
        </w:rPr>
        <w:t>Pedro e André eram pescadores.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4.19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faria de Pedro e André?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faria de Pedro e André pescadores de homens.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4.21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Tiago e João ganhavam a vida?</w:t>
      </w:r>
    </w:p>
    <w:p>
      <w:pPr/>
      <w:r>
        <w:rPr>
          <w:lang w:val="pt_PT" w:bidi="pt_PT"/>
        </w:rPr>
      </w:r>
      <w:r>
        <w:rPr>
          <w:lang w:val="pt_PT" w:bidi="pt_PT"/>
        </w:rPr>
        <w:t>Tiago e João eram pescadores.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4.23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Neste momento, onde Jesus foi ensinar?</w:t>
      </w:r>
    </w:p>
    <w:p>
      <w:pPr/>
      <w:r>
        <w:rPr>
          <w:lang w:val="pt_PT" w:bidi="pt_PT"/>
        </w:rPr>
      </w:r>
      <w:r>
        <w:rPr>
          <w:lang w:val="pt_PT" w:bidi="pt_PT"/>
        </w:rPr>
        <w:t>Jesus ensinou nas sinagogas da Galileia.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4.24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pessoas foram trazidas a Jesus, e o que Jesus fez com elas?</w:t>
      </w:r>
    </w:p>
    <w:p>
      <w:pPr/>
      <w:r>
        <w:rPr>
          <w:lang w:val="pt_PT" w:bidi="pt_PT"/>
        </w:rPr>
      </w:r>
      <w:r>
        <w:rPr>
          <w:lang w:val="pt_PT" w:bidi="pt_PT"/>
        </w:rPr>
        <w:t>Todos os que estavam doentes e possuídos por demônios foram trazidos a Jesus, e Jesus os curou.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4.25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Quantas pessoas estavam seguindo Jesus neste momento?</w:t>
      </w:r>
    </w:p>
    <w:p>
      <w:pPr/>
      <w:r>
        <w:rPr>
          <w:lang w:val="pt_PT" w:bidi="pt_PT"/>
        </w:rPr>
      </w:r>
      <w:r>
        <w:rPr>
          <w:lang w:val="pt_PT" w:bidi="pt_PT"/>
        </w:rPr>
        <w:t>Grandes multidões estavam seguindo Jesus nesse momento.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5.3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pobres de espírito são abençoados?</w:t>
      </w:r>
    </w:p>
    <w:p>
      <w:pPr/>
      <w:r>
        <w:rPr>
          <w:lang w:val="pt_PT" w:bidi="pt_PT"/>
        </w:rPr>
      </w:r>
      <w:r>
        <w:rPr>
          <w:lang w:val="pt_PT" w:bidi="pt_PT"/>
        </w:rPr>
        <w:t>Os pobres de espírito são abençoados porque é deles o reino dos céus.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5.4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são bem-aventurados os que choram?</w:t>
      </w:r>
    </w:p>
    <w:p>
      <w:pPr/>
      <w:r>
        <w:rPr>
          <w:lang w:val="pt_PT" w:bidi="pt_PT"/>
        </w:rPr>
      </w:r>
      <w:r>
        <w:rPr>
          <w:lang w:val="pt_PT" w:bidi="pt_PT"/>
        </w:rPr>
        <w:t>Abençoados são os que choram, pois serão consolados.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5.5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mansos são abençoados?</w:t>
      </w:r>
    </w:p>
    <w:p>
      <w:pPr/>
      <w:r>
        <w:rPr>
          <w:lang w:val="pt_PT" w:bidi="pt_PT"/>
        </w:rPr>
      </w:r>
      <w:r>
        <w:rPr>
          <w:lang w:val="pt_PT" w:bidi="pt_PT"/>
        </w:rPr>
        <w:t>Os mansos são abençoados porque herdarão 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5.6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são abençoados os que têm fome e sede de justiça?</w:t>
      </w:r>
    </w:p>
    <w:p>
      <w:pPr/>
      <w:r>
        <w:rPr>
          <w:lang w:val="pt_PT" w:bidi="pt_PT"/>
        </w:rPr>
      </w:r>
      <w:r>
        <w:rPr>
          <w:lang w:val="pt_PT" w:bidi="pt_PT"/>
        </w:rPr>
        <w:t>Abençoados são aqueles que têm fome e sede de justiça, pois serão saciados.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5.11–12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são abençoados aqueles que são insultados e perseguidos por causa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são insultados e perseguidos por causa de Jesus são abençoados porque grande é a sua recompensa no céu.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5.15–16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crentes deixam a sua luz brilhar diante das pessoas?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deixam a sua luz brilhar diante das pessoas ao fazerem boas ações.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5.17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veio fazer com a lei e os profetas do Antigo Testamento?</w:t>
      </w:r>
    </w:p>
    <w:p>
      <w:pPr/>
      <w:r>
        <w:rPr>
          <w:lang w:val="pt_PT" w:bidi="pt_PT"/>
        </w:rPr>
      </w:r>
      <w:r>
        <w:rPr>
          <w:lang w:val="pt_PT" w:bidi="pt_PT"/>
        </w:rPr>
        <w:t>Jesus veio para cumprir a lei e os profetas do Antigo Testamento.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5.19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será chamado grande no reino dos céus?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guardam os mandamentos de Deus e os ensinam a outros serão chamados grandes no reino dos céus.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5.21–22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Jesus ensinou que não apenas aqueles que matam estão em perigo de julgamento, mas também aqueles que fazem o quê?</w:t>
      </w:r>
    </w:p>
    <w:p>
      <w:pPr/>
      <w:r>
        <w:rPr>
          <w:lang w:val="pt_PT" w:bidi="pt_PT"/>
        </w:rPr>
      </w:r>
      <w:r>
        <w:rPr>
          <w:lang w:val="pt_PT" w:bidi="pt_PT"/>
        </w:rPr>
        <w:t>Jesus ensinou que não apenas aqueles que matam, mas também aqueles que se iram contra seu irmão estão em perigo de julgamento.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5.23–24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ensinou que devemos fazer se nosso irmão tem alguma coisa contra nós?</w:t>
      </w:r>
    </w:p>
    <w:p>
      <w:pPr/>
      <w:r>
        <w:rPr>
          <w:lang w:val="pt_PT" w:bidi="pt_PT"/>
        </w:rPr>
      </w:r>
      <w:r>
        <w:rPr>
          <w:lang w:val="pt_PT" w:bidi="pt_PT"/>
        </w:rPr>
        <w:t>Jesus ensinou que devemos ir e nos reconciliar com nosso irmão se ele tiver alguma coisa contra nós.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5.25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ensinou que devemos fazer com nosso acusador antes de chegar ao tribunal?</w:t>
      </w:r>
    </w:p>
    <w:p>
      <w:pPr/>
      <w:r>
        <w:rPr>
          <w:lang w:val="pt_PT" w:bidi="pt_PT"/>
        </w:rPr>
      </w:r>
      <w:r>
        <w:rPr>
          <w:lang w:val="pt_PT" w:bidi="pt_PT"/>
        </w:rPr>
        <w:t>Jesus ensinou que devemos tentar chegar a um acordo com nosso acusador antes de chegar ao tribunal.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5.27–28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Jesus ensinou que não era errado apenas o cometer adultério, mas também era errado fazer o quê?</w:t>
      </w:r>
    </w:p>
    <w:p>
      <w:pPr/>
      <w:r>
        <w:rPr>
          <w:lang w:val="pt_PT" w:bidi="pt_PT"/>
        </w:rPr>
      </w:r>
      <w:r>
        <w:rPr>
          <w:lang w:val="pt_PT" w:bidi="pt_PT"/>
        </w:rPr>
        <w:t>Jesus ensinou que não era errado apenas o cometer adultério, mas também cobiçar uma mulher.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5.29–30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devemos fazer com qualquer coisa que nos faça pecar?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devemos nos livrar de tudo que nos faz pecar.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5.32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qual motivo Jesus permitiu o divórcio?</w:t>
      </w:r>
    </w:p>
    <w:p>
      <w:pPr/>
      <w:r>
        <w:rPr>
          <w:lang w:val="pt_PT" w:bidi="pt_PT"/>
        </w:rPr>
      </w:r>
      <w:r>
        <w:rPr>
          <w:lang w:val="pt_PT" w:bidi="pt_PT"/>
        </w:rPr>
        <w:t>Para casos da imoralidade sexual, Jesus permitiu o divórcio.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5.32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 marido faz a sua esposa se tornar, se ele se divorciar dela injustamente e ela se casar novamente?</w:t>
      </w:r>
    </w:p>
    <w:p>
      <w:pPr/>
      <w:r>
        <w:rPr>
          <w:lang w:val="pt_PT" w:bidi="pt_PT"/>
        </w:rPr>
      </w:r>
      <w:r>
        <w:rPr>
          <w:lang w:val="pt_PT" w:bidi="pt_PT"/>
        </w:rPr>
        <w:t>Um marido faz com que sua esposa se torne adúltera se ele se divorciar dela injustamente e ela se casar novamente.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5.37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vez de jurar por várias coisas terrenas, como Jesus diz que deve ser a nossa fala?</w:t>
      </w:r>
    </w:p>
    <w:p>
      <w:pPr/>
      <w:r>
        <w:rPr>
          <w:lang w:val="pt_PT" w:bidi="pt_PT"/>
        </w:rPr>
      </w:r>
      <w:r>
        <w:rPr>
          <w:lang w:val="pt_PT" w:bidi="pt_PT"/>
        </w:rPr>
        <w:t>Jesus diz que, em vez de jurar por todas essas coisas, devemos dizer: "Sim, sim" ou "Não, não".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5.38–39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ensinou que devemos fazer com alguém que é mau conosco?</w:t>
      </w:r>
    </w:p>
    <w:p>
      <w:pPr/>
      <w:r>
        <w:rPr>
          <w:lang w:val="pt_PT" w:bidi="pt_PT"/>
        </w:rPr>
      </w:r>
      <w:r>
        <w:rPr>
          <w:lang w:val="pt_PT" w:bidi="pt_PT"/>
        </w:rPr>
        <w:t>Jesus ensinou que não devemos resistir a quem nos faz o mal.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5.43–44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ensinou que devemos fazer com nossos inimigos e com aqueles que nos perseguem?</w:t>
      </w:r>
    </w:p>
    <w:p>
      <w:pPr/>
      <w:r>
        <w:rPr>
          <w:lang w:val="pt_PT" w:bidi="pt_PT"/>
        </w:rPr>
      </w:r>
      <w:r>
        <w:rPr>
          <w:lang w:val="pt_PT" w:bidi="pt_PT"/>
        </w:rPr>
        <w:t>Jesus ensinou que devemos amar e orar por nossos inimigos e por aqueles que nos perseguem.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5.46–47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Jesus disse que devemos não apenas amar aqueles que nos amam, mas também amar nossos inimigos?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se amarmos apenas aqueles que nos amam, não receberemos uma recompensa porque estamos apenas fazendo o que os gentios já fazem.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6.2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recompensa daqueles que fazem seus atos de justiça para serem vistos por outras pessoas?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fazem seus atos de justiça para serem vistos por outras pessoas recebem o louvor das pessoas como sua recompensa.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6.3–4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devemos fazer os nossos atos de justiça para sermos recompensados pelo Pai?</w:t>
      </w:r>
    </w:p>
    <w:p>
      <w:pPr/>
      <w:r>
        <w:rPr>
          <w:lang w:val="pt_PT" w:bidi="pt_PT"/>
        </w:rPr>
      </w:r>
      <w:r>
        <w:rPr>
          <w:lang w:val="pt_PT" w:bidi="pt_PT"/>
        </w:rPr>
        <w:t>Devemos praticar os nossos atos de justiça em particular.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6.5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recompensa recebem aqueles que são hipócritas orando para serem vistos pelas pessoas?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são hipócritas, orando para serem vistos pelas pessoas, recebem sua recompensa das pessoas.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6.6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Aqueles que oram em particular recebem a recompensa de quem?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oram em particular recebem a recompensa do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6.7–8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Jesus diz que não devemos orar com repetições inúteis?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diz que não devemos orar com repetições inúteis porque o Pai sabe do que precisamos antes de pedirmos 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6.10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devemos pedir ao Pai que a sua vontade seja feita?</w:t>
      </w:r>
    </w:p>
    <w:p>
      <w:pPr/>
      <w:r>
        <w:rPr>
          <w:lang w:val="pt_PT" w:bidi="pt_PT"/>
        </w:rPr>
      </w:r>
      <w:r>
        <w:rPr>
          <w:lang w:val="pt_PT" w:bidi="pt_PT"/>
        </w:rPr>
        <w:t>Devemos pedir ao Pai que a sua vontade seja feita na terra, assim como já é feita no céu.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6.15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não perdoarmos as dívidas dos outros para conosco, o que o Pai fará?</w:t>
      </w:r>
    </w:p>
    <w:p>
      <w:pPr/>
      <w:r>
        <w:rPr>
          <w:lang w:val="pt_PT" w:bidi="pt_PT"/>
        </w:rPr>
      </w:r>
      <w:r>
        <w:rPr>
          <w:lang w:val="pt_PT" w:bidi="pt_PT"/>
        </w:rPr>
        <w:t>Se não perdoarmos as dívidas dos outros para conosco, o Pai não perdoará nossas dívidas.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6.16–18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devemos jejuar para receber uma recompensa do Pai?</w:t>
      </w:r>
    </w:p>
    <w:p>
      <w:pPr/>
      <w:r>
        <w:rPr>
          <w:lang w:val="pt_PT" w:bidi="pt_PT"/>
        </w:rPr>
      </w:r>
      <w:r>
        <w:rPr>
          <w:lang w:val="pt_PT" w:bidi="pt_PT"/>
        </w:rPr>
        <w:t>Devemos jejuar sem parecer aos outros que estamos jejuando e então o Pai nos recompensará.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6.19–20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devemos acumular tesouros e por quê?</w:t>
      </w:r>
    </w:p>
    <w:p>
      <w:pPr/>
      <w:r>
        <w:rPr>
          <w:lang w:val="pt_PT" w:bidi="pt_PT"/>
        </w:rPr>
      </w:r>
      <w:r>
        <w:rPr>
          <w:lang w:val="pt_PT" w:bidi="pt_PT"/>
        </w:rPr>
        <w:t>Devemos acumular tesouros no céu, porque lá não podem ser destruídos ou roubados.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6.21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estará onde nosso tesouro está?</w:t>
      </w:r>
    </w:p>
    <w:p>
      <w:pPr/>
      <w:r>
        <w:rPr>
          <w:lang w:val="pt_PT" w:bidi="pt_PT"/>
        </w:rPr>
      </w:r>
      <w:r>
        <w:rPr>
          <w:lang w:val="pt_PT" w:bidi="pt_PT"/>
        </w:rPr>
        <w:t>Nosso coração estará onde está nosso tesouro.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6.24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Entre quais dois senhores devemos escolher?</w:t>
      </w:r>
    </w:p>
    <w:p>
      <w:pPr/>
      <w:r>
        <w:rPr>
          <w:lang w:val="pt_PT" w:bidi="pt_PT"/>
        </w:rPr>
      </w:r>
      <w:r>
        <w:rPr>
          <w:lang w:val="pt_PT" w:bidi="pt_PT"/>
        </w:rPr>
        <w:t>Devemos escolher entre Deus ou a riqueza como nossos senhores.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6.25–26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não devemos nos preocupar com comida, bebida e roupas?</w:t>
      </w:r>
    </w:p>
    <w:p>
      <w:pPr/>
      <w:r>
        <w:rPr>
          <w:lang w:val="pt_PT" w:bidi="pt_PT"/>
        </w:rPr>
      </w:r>
      <w:r>
        <w:rPr>
          <w:lang w:val="pt_PT" w:bidi="pt_PT"/>
        </w:rPr>
        <w:t>Não devemos nos preocupar com comida, bebida e roupas porque o Pai cuida até dos pássaros e nós temos muito mais valor do que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6.27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nos lembra que não podemos fazer ao ficarmos ansiosos?</w:t>
      </w:r>
    </w:p>
    <w:p>
      <w:pPr/>
      <w:r>
        <w:rPr>
          <w:lang w:val="pt_PT" w:bidi="pt_PT"/>
        </w:rPr>
      </w:r>
      <w:r>
        <w:rPr>
          <w:lang w:val="pt_PT" w:bidi="pt_PT"/>
        </w:rPr>
        <w:t>Jesus nos lembra que não podemos acrescentar um côvado à nossa vida por estarmos ansiosos.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6.33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devemos buscar primeiro, para que todas as nossas necessidades terrenas sejam supridas?</w:t>
      </w:r>
    </w:p>
    <w:p>
      <w:pPr/>
      <w:r>
        <w:rPr>
          <w:lang w:val="pt_PT" w:bidi="pt_PT"/>
        </w:rPr>
      </w:r>
      <w:r>
        <w:rPr>
          <w:lang w:val="pt_PT" w:bidi="pt_PT"/>
        </w:rPr>
        <w:t>Devemos buscar primeiro o reino e a justiça do Pai, e então todas as nossas necessidades terrenas serão supridas.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7.3–5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devemos fazer primeiro antes de podermos ver claramente para ajudar nosso irmão?</w:t>
      </w:r>
    </w:p>
    <w:p>
      <w:pPr/>
      <w:r>
        <w:rPr>
          <w:lang w:val="pt_PT" w:bidi="pt_PT"/>
        </w:rPr>
      </w:r>
      <w:r>
        <w:rPr>
          <w:lang w:val="pt_PT" w:bidi="pt_PT"/>
        </w:rPr>
        <w:t>Devemos primeiro julgar a nós mesmos e remover a trave do nosso próprio olho antes de podermos ajudar nosso irmão.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7.6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pode acontecer se você der o que é sagrado aos cães?</w:t>
      </w:r>
    </w:p>
    <w:p>
      <w:pPr/>
      <w:r>
        <w:rPr>
          <w:lang w:val="pt_PT" w:bidi="pt_PT"/>
        </w:rPr>
      </w:r>
      <w:r>
        <w:rPr>
          <w:lang w:val="pt_PT" w:bidi="pt_PT"/>
        </w:rPr>
        <w:t>Se você der o que é sagrado aos cães, eles podem pisoteá-lo e depois se virar e despedaçá-lo.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7.8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devemos fazer para receber do Pai?</w:t>
      </w:r>
    </w:p>
    <w:p>
      <w:pPr/>
      <w:r>
        <w:rPr>
          <w:lang w:val="pt_PT" w:bidi="pt_PT"/>
        </w:rPr>
      </w:r>
      <w:r>
        <w:rPr>
          <w:lang w:val="pt_PT" w:bidi="pt_PT"/>
        </w:rPr>
        <w:t>Devemos pedir, buscar e bater para receber do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7.11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Pai dá àqueles que lhe pedem?</w:t>
      </w:r>
    </w:p>
    <w:p>
      <w:pPr/>
      <w:r>
        <w:rPr>
          <w:lang w:val="pt_PT" w:bidi="pt_PT"/>
        </w:rPr>
      </w:r>
      <w:r>
        <w:rPr>
          <w:lang w:val="pt_PT" w:bidi="pt_PT"/>
        </w:rPr>
        <w:t>O Pai dá coisas boas àqueles que lhe pedem.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7.12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lei e os profetas nos ensinam sobre como tratar os outros?</w:t>
      </w:r>
    </w:p>
    <w:p>
      <w:pPr/>
      <w:r>
        <w:rPr>
          <w:lang w:val="pt_PT" w:bidi="pt_PT"/>
        </w:rPr>
      </w:r>
      <w:r>
        <w:rPr>
          <w:lang w:val="pt_PT" w:bidi="pt_PT"/>
        </w:rPr>
        <w:t>A lei e os profetas nos ensinam a fazer aos outros o que queremos que as pessoas nos façam.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7:13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 leva o caminho largo?</w:t>
      </w:r>
    </w:p>
    <w:p>
      <w:pPr/>
      <w:r>
        <w:rPr>
          <w:lang w:val="pt_PT" w:bidi="pt_PT"/>
        </w:rPr>
      </w:r>
      <w:r>
        <w:rPr>
          <w:lang w:val="pt_PT" w:bidi="pt_PT"/>
        </w:rPr>
        <w:t>O caminho largo leva à destruição.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7.14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 leva o caminho estreito?</w:t>
      </w:r>
    </w:p>
    <w:p>
      <w:pPr/>
      <w:r>
        <w:rPr>
          <w:lang w:val="pt_PT" w:bidi="pt_PT"/>
        </w:rPr>
      </w:r>
      <w:r>
        <w:rPr>
          <w:lang w:val="pt_PT" w:bidi="pt_PT"/>
        </w:rPr>
        <w:t>O caminho estreito leva à vida.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7.15–16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podemos reconhecer falsos profetas?</w:t>
      </w:r>
    </w:p>
    <w:p>
      <w:pPr/>
      <w:r>
        <w:rPr>
          <w:lang w:val="pt_PT" w:bidi="pt_PT"/>
        </w:rPr>
      </w:r>
      <w:r>
        <w:rPr>
          <w:lang w:val="pt_PT" w:bidi="pt_PT"/>
        </w:rPr>
        <w:t>Podemos reconhecer falsos profetas pelo fruto de suas vidas.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7.21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entrará no reino dos céus?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fazem a vontade do Pai entrarão no reino dos céus.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7.22–23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dirá a muitos que profetizaram, expulsaram demônios e fizeram milagres em nome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Jesus lhes dirá: “Nunca os conheci! Afastem-se de mim, vocês que praticam o mal!”.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7.24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é como o homem sábio na parábola de Jesus sobre as duas casas?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ouve as palavras de Jesus e as obedece é como o homem sábio.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7.26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é como o homem insensato na parábola de Jesus sobre as duas casas?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ouve as palavras de Jesus e não as obedece é como o homem insensato.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7.29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Jesus ensinou as pessoas em comparação com os escribas?</w:t>
      </w:r>
    </w:p>
    <w:p>
      <w:pPr/>
      <w:r>
        <w:rPr>
          <w:lang w:val="pt_PT" w:bidi="pt_PT"/>
        </w:rPr>
      </w:r>
      <w:r>
        <w:rPr>
          <w:lang w:val="pt_PT" w:bidi="pt_PT"/>
        </w:rPr>
        <w:t>Jesus ensinou o povo como alguém que tinha autoridade, não como os escribas ensinavam.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8.4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Jesus disse que o leproso curado deveria ir ao sacerdote e oferecer a oferta que Moisés ordenou?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ao leproso curado para ir ao sacerdote como testemunho para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8.7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faria quando o centurião lhe contou sobre seu servo paralisado?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iria à casa do centurião e curaria o servo.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8.8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centurião disse que Jesus não precisava ir à sua casa?</w:t>
      </w:r>
    </w:p>
    <w:p>
      <w:pPr/>
      <w:r>
        <w:rPr>
          <w:lang w:val="pt_PT" w:bidi="pt_PT"/>
        </w:rPr>
      </w:r>
      <w:r>
        <w:rPr>
          <w:lang w:val="pt_PT" w:bidi="pt_PT"/>
        </w:rPr>
        <w:t>O centurião disse que não era digno de ter Jesus em sua casa e que Jesus poderia apenas dizer a palavra e curar o servo.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8.10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elogio Jesus deu ao centurião?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nem mesmo em Israel havia encontrado alguém com tanta fé quanto ao centurião.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8.11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Jesus disse que viria e se reclinaria à mesa no reino dos céus?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muitos viriam do leste e do oeste e se reclinariam à mesa no reino dos céus.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8.12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Jesus disse que seria lançado para fora nas trevas, onde há choro e ranger de dentes?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os filhos do reino seriam lançados para fora nas trevas.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8.14–15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Jesus curou quando entrou na casa de Pedro?</w:t>
      </w:r>
    </w:p>
    <w:p>
      <w:pPr/>
      <w:r>
        <w:rPr>
          <w:lang w:val="pt_PT" w:bidi="pt_PT"/>
        </w:rPr>
      </w:r>
      <w:r>
        <w:rPr>
          <w:lang w:val="pt_PT" w:bidi="pt_PT"/>
        </w:rPr>
        <w:t>Jesus curou a sogra de Pedro quando entrou na casa de Pedro.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8.17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profecia de Isaias foi cumprida quando Jesus curou todos os que estavam possuídos por demônios e doentes?</w:t>
      </w:r>
    </w:p>
    <w:p>
      <w:pPr/>
      <w:r>
        <w:rPr>
          <w:lang w:val="pt_PT" w:bidi="pt_PT"/>
        </w:rPr>
      </w:r>
      <w:r>
        <w:rPr>
          <w:lang w:val="pt_PT" w:bidi="pt_PT"/>
        </w:rPr>
        <w:t>A profecia de Isaías, “Ele mesmo tomou nossas enfermidades e carregou nossas doenças”, foi cumprida.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8.20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ao escriba, sobre a maneira como vivia, quando o escriba pediu para segui-lo?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não tinha um lar permanente.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8.21–22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um discípulo pediu para ir enterrar seu pai antes de seguir Jesus, o que Jesus disse?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ao discípulo para segui-lo e deixar que os mortos enterrem seus próprios mortos.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8.24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estava fazendo no barco quando a grande tempestade surgiu no mar?</w:t>
      </w:r>
    </w:p>
    <w:p>
      <w:pPr/>
      <w:r>
        <w:rPr>
          <w:lang w:val="pt_PT" w:bidi="pt_PT"/>
        </w:rPr>
      </w:r>
      <w:r>
        <w:rPr>
          <w:lang w:val="pt_PT" w:bidi="pt_PT"/>
        </w:rPr>
        <w:t>Jesus estava dormindo quando a grande tempestade surgiu no mar.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8.26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os discípulos acordaram Jesus porque estavam com medo de morrer, o que Jesus disse a eles?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aos discípulos: “Por que estão com medo, homens de pequena fé”?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8.27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discípulos estavam maravilhados com Jesus após a calmaria?</w:t>
      </w:r>
    </w:p>
    <w:p>
      <w:pPr/>
      <w:r>
        <w:rPr>
          <w:lang w:val="pt_PT" w:bidi="pt_PT"/>
        </w:rPr>
      </w:r>
      <w:r>
        <w:rPr>
          <w:lang w:val="pt_PT" w:bidi="pt_PT"/>
        </w:rPr>
        <w:t>Os discípulos maravilharam-se com Jesus porque os ventos e o mar lhe obedeceram.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8.28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homens Jesus encontrou quando chegou ao país dos Gadarenos?</w:t>
      </w:r>
    </w:p>
    <w:p>
      <w:pPr/>
      <w:r>
        <w:rPr>
          <w:lang w:val="pt_PT" w:bidi="pt_PT"/>
        </w:rPr>
      </w:r>
      <w:r>
        <w:rPr>
          <w:lang w:val="pt_PT" w:bidi="pt_PT"/>
        </w:rPr>
        <w:t>Jesus encontrou dois homens possuídos por demônios que eram muito violentos.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8.29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era a preocupação dos demônios falando através dos homens para Jesus?</w:t>
      </w:r>
    </w:p>
    <w:p>
      <w:pPr/>
      <w:r>
        <w:rPr>
          <w:lang w:val="pt_PT" w:bidi="pt_PT"/>
        </w:rPr>
      </w:r>
      <w:r>
        <w:rPr>
          <w:lang w:val="pt_PT" w:bidi="pt_PT"/>
        </w:rPr>
        <w:t>Os demônios estavam preocupados que Jesus tivesse vindo para atormentá-los antes do tempo determinado.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8.32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quando Jesus expulsou os demônios?</w:t>
      </w:r>
    </w:p>
    <w:p>
      <w:pPr/>
      <w:r>
        <w:rPr>
          <w:lang w:val="pt_PT" w:bidi="pt_PT"/>
        </w:rPr>
      </w:r>
      <w:r>
        <w:rPr>
          <w:lang w:val="pt_PT" w:bidi="pt_PT"/>
        </w:rPr>
        <w:t>Quando Jesus expulsou os demônios, eles entraram em uma manada de porcos e os porcos correram para o mar e pereceram.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8.34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imploraram para que Jesus fizesse quando saíram da cidade para encontrá-lo?</w:t>
      </w:r>
    </w:p>
    <w:p>
      <w:pPr/>
      <w:r>
        <w:rPr>
          <w:lang w:val="pt_PT" w:bidi="pt_PT"/>
        </w:rPr>
      </w:r>
      <w:r>
        <w:rPr>
          <w:lang w:val="pt_PT" w:bidi="pt_PT"/>
        </w:rPr>
        <w:t>O povo implorou a Jesus que deixasse a região deles.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9.3–5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alguns dos escribas achavam que Jesus estava blasfemando contra Deus?</w:t>
      </w:r>
    </w:p>
    <w:p>
      <w:pPr/>
      <w:r>
        <w:rPr>
          <w:lang w:val="pt_PT" w:bidi="pt_PT"/>
        </w:rPr>
      </w:r>
      <w:r>
        <w:rPr>
          <w:lang w:val="pt_PT" w:bidi="pt_PT"/>
        </w:rPr>
        <w:t>Alguns dos escribas pensaram que Jesus estava blasfemando contra Deus porque Jesus disse ao homem paralítico que seus pecados estavam perdoados.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9.5–6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Jesus disse ao paralítico que seus pecados estavam perdoados, em vez de dizer para ele se levantar e andar?</w:t>
      </w:r>
    </w:p>
    <w:p>
      <w:pPr/>
      <w:r>
        <w:rPr>
          <w:lang w:val="pt_PT" w:bidi="pt_PT"/>
        </w:rPr>
      </w:r>
      <w:r>
        <w:rPr>
          <w:lang w:val="pt_PT" w:bidi="pt_PT"/>
        </w:rPr>
        <w:t>Jesus havia dito ao paralítico que seus pecados estavam perdoados para demonstrar que ele tinha autoridade na terra para perdoar pecados.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9.8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as pessoas louvaram a Deus quando viram os pecados do homem paralítico serem perdoados e seu corpo curado?</w:t>
      </w:r>
    </w:p>
    <w:p>
      <w:pPr/>
      <w:r>
        <w:rPr>
          <w:lang w:val="pt_PT" w:bidi="pt_PT"/>
        </w:rPr>
      </w:r>
      <w:r>
        <w:rPr>
          <w:lang w:val="pt_PT" w:bidi="pt_PT"/>
        </w:rPr>
        <w:t>Eles ficaram impressionados e louvaram a Deus, que tinha dado tal autoridade aos homens.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9.9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era a ocupação de Mateus antes de seguir Jesus?</w:t>
      </w:r>
    </w:p>
    <w:p>
      <w:pPr/>
      <w:r>
        <w:rPr>
          <w:lang w:val="pt_PT" w:bidi="pt_PT"/>
        </w:rPr>
      </w:r>
      <w:r>
        <w:rPr>
          <w:lang w:val="pt_PT" w:bidi="pt_PT"/>
        </w:rPr>
        <w:t>Mateus era um coletor de impostos antes de seguir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9.10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quem Jesus e seus discípulos comeram?</w:t>
      </w:r>
    </w:p>
    <w:p>
      <w:pPr/>
      <w:r>
        <w:rPr>
          <w:lang w:val="pt_PT" w:bidi="pt_PT"/>
        </w:rPr>
      </w:r>
      <w:r>
        <w:rPr>
          <w:lang w:val="pt_PT" w:bidi="pt_PT"/>
        </w:rPr>
        <w:t>Jesus e seus discípulos comeram com coletores de impostos e pessoas pecadoras.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9.13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Jesus disse que veio chamar ao arrependimento?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veio chamar os pecadores ao arrependimento.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9.15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Jesus disse que seus discípulos não estavam jejuando?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seus discípulos não estavam jejuando porque ele, Jesus, ainda estava com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9.15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Jesus disse que seus discípulos jejuariam?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seus discípulos jejuariam quando ele, Jesus, fosse tirado deles.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9.20–21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fez a mulher com sangramento severo e por quê?</w:t>
      </w:r>
    </w:p>
    <w:p>
      <w:pPr/>
      <w:r>
        <w:rPr>
          <w:lang w:val="pt_PT" w:bidi="pt_PT"/>
        </w:rPr>
      </w:r>
      <w:r>
        <w:rPr>
          <w:lang w:val="pt_PT" w:bidi="pt_PT"/>
        </w:rPr>
        <w:t>A mulher com sangramento severo tocou a borda da roupa de Jesus pensando que, se apenas tocasse sua roupa, seria curada.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9.22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havia curado a mulher com sangramento severo?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a mulher com sangramento severo foi curada pela sua própria fé.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9.24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as pessoas riram de Jesus quando ele entrou na casa do oficial judeu?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riram de Jesus porque ele disse que a menina não estava morta, mas dormindo.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9.26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depois que Jesus ressuscitou a menina?</w:t>
      </w:r>
    </w:p>
    <w:p>
      <w:pPr/>
      <w:r>
        <w:rPr>
          <w:lang w:val="pt_PT" w:bidi="pt_PT"/>
        </w:rPr>
      </w:r>
      <w:r>
        <w:rPr>
          <w:lang w:val="pt_PT" w:bidi="pt_PT"/>
        </w:rPr>
        <w:t>As notícias sobre Jesus ressuscitando a menina dos mortos se espalharam por toda aquela região.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9.27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dois cegos continuavam gritando para Jesus?</w:t>
      </w:r>
    </w:p>
    <w:p>
      <w:pPr/>
      <w:r>
        <w:rPr>
          <w:lang w:val="pt_PT" w:bidi="pt_PT"/>
        </w:rPr>
      </w:r>
      <w:r>
        <w:rPr>
          <w:lang w:val="pt_PT" w:bidi="pt_PT"/>
        </w:rPr>
        <w:t>Os dois cegos continuavam gritando: "Tem misericórdia de nós, Filho de Davi!".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9.29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Jesus curou os dois cegos de acordo com o quê?</w:t>
      </w:r>
    </w:p>
    <w:p>
      <w:pPr/>
      <w:r>
        <w:rPr>
          <w:lang w:val="pt_PT" w:bidi="pt_PT"/>
        </w:rPr>
      </w:r>
      <w:r>
        <w:rPr>
          <w:lang w:val="pt_PT" w:bidi="pt_PT"/>
        </w:rPr>
        <w:t>Jesus curou os dois cegos de acordo com a fé deles.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9.34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Depois que Jesus curou o homem mudo, que acusação os fariseus fizeram contra ele?</w:t>
      </w:r>
    </w:p>
    <w:p>
      <w:pPr/>
      <w:r>
        <w:rPr>
          <w:lang w:val="pt_PT" w:bidi="pt_PT"/>
        </w:rPr>
      </w:r>
      <w:r>
        <w:rPr>
          <w:lang w:val="pt_PT" w:bidi="pt_PT"/>
        </w:rPr>
        <w:t>Os fariseus acusaram Jesus de expulsar demônios pelo príncipe dos demônios.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9.36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Jesus teve compaixão das multidões?</w:t>
      </w:r>
    </w:p>
    <w:p>
      <w:pPr/>
      <w:r>
        <w:rPr>
          <w:lang w:val="pt_PT" w:bidi="pt_PT"/>
        </w:rPr>
      </w:r>
      <w:r>
        <w:rPr>
          <w:lang w:val="pt_PT" w:bidi="pt_PT"/>
        </w:rPr>
        <w:t>Jesus teve compaixão das multidões porque estavam preocupadas, confusas e eram como ovelhas sem pastor.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9.38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 Jesus disse aos seus discípulos para orarem urgentemente?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aos seus discípulos para orarem urgentemente ao Senhor da colheita, para que enviassem trabalhadores para a sua colheita.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10.1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autoridade Jesus deu aos seus doze discípulos?</w:t>
      </w:r>
    </w:p>
    <w:p>
      <w:pPr/>
      <w:r>
        <w:rPr>
          <w:lang w:val="pt_PT" w:bidi="pt_PT"/>
        </w:rPr>
      </w:r>
      <w:r>
        <w:rPr>
          <w:lang w:val="pt_PT" w:bidi="pt_PT"/>
        </w:rPr>
        <w:t>Jesus deu aos seus doze discípulos autoridade para expulsar espíritos impuros e curar todos os tipos de doenças.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10.4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nome do discípulo que trairia Jesus?</w:t>
      </w:r>
    </w:p>
    <w:p>
      <w:pPr/>
      <w:r>
        <w:rPr>
          <w:lang w:val="pt_PT" w:bidi="pt_PT"/>
        </w:rPr>
      </w:r>
      <w:r>
        <w:rPr>
          <w:lang w:val="pt_PT" w:bidi="pt_PT"/>
        </w:rPr>
        <w:t>O nome do discípulo que trairia Jesus era Judas Iscariotes.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10.6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Jesus enviou seus discípulos neste momento?</w:t>
      </w:r>
    </w:p>
    <w:p>
      <w:pPr/>
      <w:r>
        <w:rPr>
          <w:lang w:val="pt_PT" w:bidi="pt_PT"/>
        </w:rPr>
      </w:r>
      <w:r>
        <w:rPr>
          <w:lang w:val="pt_PT" w:bidi="pt_PT"/>
        </w:rPr>
        <w:t>Jesus enviou seus discípulos apenas às ovelhas perdidas da casa de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10.9–10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Os discípulos deveriam levar dinheiro ou roupas extras com eles?</w:t>
      </w:r>
    </w:p>
    <w:p>
      <w:pPr/>
      <w:r>
        <w:rPr>
          <w:lang w:val="pt_PT" w:bidi="pt_PT"/>
        </w:rPr>
      </w:r>
      <w:r>
        <w:rPr>
          <w:lang w:val="pt_PT" w:bidi="pt_PT"/>
        </w:rPr>
        <w:t>Não, os discípulos não deviam levar dinheiro ou roupas extras com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10.11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os discípulos deveriam ficar quando iam de aldeia em aldeia?</w:t>
      </w:r>
    </w:p>
    <w:p>
      <w:pPr/>
      <w:r>
        <w:rPr>
          <w:lang w:val="pt_PT" w:bidi="pt_PT"/>
        </w:rPr>
      </w:r>
      <w:r>
        <w:rPr>
          <w:lang w:val="pt_PT" w:bidi="pt_PT"/>
        </w:rPr>
        <w:t>Os discípulos deviam encontrar alguém digno na aldeia e ficar lá até partirem.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10.14–15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seria o julgamento sobre as cidades que não recebessem os discípulos nem ouvissem suas palavras?</w:t>
      </w:r>
    </w:p>
    <w:p>
      <w:pPr/>
      <w:r>
        <w:rPr>
          <w:lang w:val="pt_PT" w:bidi="pt_PT"/>
        </w:rPr>
      </w:r>
      <w:r>
        <w:rPr>
          <w:lang w:val="pt_PT" w:bidi="pt_PT"/>
        </w:rPr>
        <w:t>O julgamento sobre as cidades que não recebessem os discípulos ou não ouvissem suas palavras seria pior do que o julgamento sobre Sodoma e Gomorra.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10.17–18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as pessoas fariam aos discípulos?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as pessoas entregariam os discípulos aos conselhos, os açoitariam e os levariam perante governadores e reis.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10.20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falaria através dos discípulos quando eles fossem entregues?</w:t>
      </w:r>
    </w:p>
    <w:p>
      <w:pPr/>
      <w:r>
        <w:rPr>
          <w:lang w:val="pt_PT" w:bidi="pt_PT"/>
        </w:rPr>
      </w:r>
      <w:r>
        <w:rPr>
          <w:lang w:val="pt_PT" w:bidi="pt_PT"/>
        </w:rPr>
        <w:t>O Espírito do Pai falaria através dos discípulos quando eles fossem entregues.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10.22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Jesus disse que seria salvo no final?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aqueles que perseverassem até o fim seriam salvos.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10.24–25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aqueles que odiavam Jesus tratariam os discípulos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odiavam Jesus também odiariam seus discípulos.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10.28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Jesus disse que não devemos temer?</w:t>
      </w:r>
    </w:p>
    <w:p>
      <w:pPr/>
      <w:r>
        <w:rPr>
          <w:lang w:val="pt_PT" w:bidi="pt_PT"/>
        </w:rPr>
      </w:r>
      <w:r>
        <w:rPr>
          <w:lang w:val="pt_PT" w:bidi="pt_PT"/>
        </w:rPr>
        <w:t>Não devemos temer aqueles que matam o corpo, mas são incapazes de matar a alma.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10.28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Jesus disse que devemos temer?</w:t>
      </w:r>
    </w:p>
    <w:p>
      <w:pPr/>
      <w:r>
        <w:rPr>
          <w:lang w:val="pt_PT" w:bidi="pt_PT"/>
        </w:rPr>
      </w:r>
      <w:r>
        <w:rPr>
          <w:lang w:val="pt_PT" w:bidi="pt_PT"/>
        </w:rPr>
        <w:t>Devemos temer aquele que é capaz de destruir tanto a alma quanto o corpo no inferno.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10.32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fará por todos que o confessarem diante dos homens?</w:t>
      </w:r>
    </w:p>
    <w:p>
      <w:pPr/>
      <w:r>
        <w:rPr>
          <w:lang w:val="pt_PT" w:bidi="pt_PT"/>
        </w:rPr>
      </w:r>
      <w:r>
        <w:rPr>
          <w:lang w:val="pt_PT" w:bidi="pt_PT"/>
        </w:rPr>
        <w:t>Jesus o confessará diante do Pai no céu.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10.33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fará por todos que o negarem diante dos homens?</w:t>
      </w:r>
    </w:p>
    <w:p>
      <w:pPr/>
      <w:r>
        <w:rPr>
          <w:lang w:val="pt_PT" w:bidi="pt_PT"/>
        </w:rPr>
      </w:r>
      <w:r>
        <w:rPr>
          <w:lang w:val="pt_PT" w:bidi="pt_PT"/>
        </w:rPr>
        <w:t>Jesus o negará diante do Pai no céu.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10.34–36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divisões Jesus disse que veio trazer?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veio trazer divisões até mesmo dentro das famílias.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10.39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alguém encontrará ao perder sua vida por causa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Alguém que perde a vida por causa de Jesus encontrará a vida.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10.42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alguém receberá ao dar até mesmo um copo de água fria a um discípulo sem importância?</w:t>
      </w:r>
    </w:p>
    <w:p>
      <w:pPr/>
      <w:r>
        <w:rPr>
          <w:lang w:val="pt_PT" w:bidi="pt_PT"/>
        </w:rPr>
      </w:r>
      <w:r>
        <w:rPr>
          <w:lang w:val="pt_PT" w:bidi="pt_PT"/>
        </w:rPr>
        <w:t>Quem der até mesmo um copo de água fria a um discípulo sem importância receberá sua recompensa.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11.1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terminou de fazer antes de partir para ensinar e pregar nas cidades?</w:t>
      </w:r>
    </w:p>
    <w:p>
      <w:pPr/>
      <w:r>
        <w:rPr>
          <w:lang w:val="pt_PT" w:bidi="pt_PT"/>
        </w:rPr>
      </w:r>
      <w:r>
        <w:rPr>
          <w:lang w:val="pt_PT" w:bidi="pt_PT"/>
        </w:rPr>
        <w:t>Jesus terminou de instruir seus 12 discípulos antes de partir.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11.3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mensagem que João Batista enviou a Jesus?</w:t>
      </w:r>
    </w:p>
    <w:p>
      <w:pPr/>
      <w:r>
        <w:rPr>
          <w:lang w:val="pt_PT" w:bidi="pt_PT"/>
        </w:rPr>
      </w:r>
      <w:r>
        <w:rPr>
          <w:lang w:val="pt_PT" w:bidi="pt_PT"/>
        </w:rPr>
        <w:t>João Batista enviou a mensagem: “É você aquele que há de vir ou devemos esperar por outra pessoa?”.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11.5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estava acontecendo como evidência de que ele era Aquele que viria?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os doentes estavam sendo curados, os mortos estavam sendo ressuscitados e os necessitados estavam recebendo as boas novas.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11.6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prometeu para aqueles que não encontraram motivo de tropeço nele?</w:t>
      </w:r>
    </w:p>
    <w:p>
      <w:pPr/>
      <w:r>
        <w:rPr>
          <w:lang w:val="pt_PT" w:bidi="pt_PT"/>
        </w:rPr>
      </w:r>
      <w:r>
        <w:rPr>
          <w:lang w:val="pt_PT" w:bidi="pt_PT"/>
        </w:rPr>
        <w:t>Jesus prometeu uma bênção para aqueles que não encontraram motivo de tropeço nele.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11.9–10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sobre o papel que João Batista desempenhou em sua vida?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João Batista era o mensageiro profetizado que prepararia o caminho antes do Daquele que viria.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11.14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Jesus disse que João Batista era?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João Batista era Elias.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11.18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aquela geração disse sobre João Batista, que veio sem comer pão nem beber vinho?</w:t>
      </w:r>
    </w:p>
    <w:p>
      <w:pPr/>
      <w:r>
        <w:rPr>
          <w:lang w:val="pt_PT" w:bidi="pt_PT"/>
        </w:rPr>
      </w:r>
      <w:r>
        <w:rPr>
          <w:lang w:val="pt_PT" w:bidi="pt_PT"/>
        </w:rPr>
        <w:t>Aquela geração disse que João Batista tinha um demônio.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11.19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aquela geração disse sobre Jesus que veio comendo e bebendo?</w:t>
      </w:r>
    </w:p>
    <w:p>
      <w:pPr/>
      <w:r>
        <w:rPr>
          <w:lang w:val="pt_PT" w:bidi="pt_PT"/>
        </w:rPr>
      </w:r>
      <w:r>
        <w:rPr>
          <w:lang w:val="pt_PT" w:bidi="pt_PT"/>
        </w:rPr>
        <w:t>Aquela geração disse que Jesus era um glutão, um beberrão, amigo de cobradores de impostos e pecadores.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11.20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declarou sobre as cidades onde seus grandes feitos foram realizados, mas que não se arrependeram?</w:t>
      </w:r>
    </w:p>
    <w:p>
      <w:pPr/>
      <w:r>
        <w:rPr>
          <w:lang w:val="pt_PT" w:bidi="pt_PT"/>
        </w:rPr>
      </w:r>
      <w:r>
        <w:rPr>
          <w:lang w:val="pt_PT" w:bidi="pt_PT"/>
        </w:rPr>
        <w:t>Jesus repreendeu as cidades onde seus grandes feitos ocorreram, mas elas não se arrependeram.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11.25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Jesus louvou o Pai por esconder o reino dos céus de quem?</w:t>
      </w:r>
    </w:p>
    <w:p>
      <w:pPr/>
      <w:r>
        <w:rPr>
          <w:lang w:val="pt_PT" w:bidi="pt_PT"/>
        </w:rPr>
      </w:r>
      <w:r>
        <w:rPr>
          <w:lang w:val="pt_PT" w:bidi="pt_PT"/>
        </w:rPr>
        <w:t>Jesus louvou o Pai por ocultar o reino dos céus dos sábios e entendidos.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11.25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Jesus louvou o Pai por revelar o reino dos céus a quem?</w:t>
      </w:r>
    </w:p>
    <w:p>
      <w:pPr/>
      <w:r>
        <w:rPr>
          <w:lang w:val="pt_PT" w:bidi="pt_PT"/>
        </w:rPr>
      </w:r>
      <w:r>
        <w:rPr>
          <w:lang w:val="pt_PT" w:bidi="pt_PT"/>
        </w:rPr>
        <w:t>Jesus louvou o Pai por revelar o reino dos céus àqueles que eram sem instrução, como crianças pequenas.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11.27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Jesus disse que conhece o Pai?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ele mesmo conhece o Pai e qualquer um a quem ele deseja revelá-lo.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11.28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Jesus prometeu descanso?</w:t>
      </w:r>
    </w:p>
    <w:p>
      <w:pPr/>
      <w:r>
        <w:rPr>
          <w:lang w:val="pt_PT" w:bidi="pt_PT"/>
        </w:rPr>
      </w:r>
      <w:r>
        <w:rPr>
          <w:lang w:val="pt_PT" w:bidi="pt_PT"/>
        </w:rPr>
        <w:t>Jesus prometeu descanso a todos que trabalham e estão sobrecarregados.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12.2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discípulos de Jesus estavam fazendo que os fariseus reclamaram para ele?</w:t>
      </w:r>
    </w:p>
    <w:p>
      <w:pPr/>
      <w:r>
        <w:rPr>
          <w:lang w:val="pt_PT" w:bidi="pt_PT"/>
        </w:rPr>
      </w:r>
      <w:r>
        <w:rPr>
          <w:lang w:val="pt_PT" w:bidi="pt_PT"/>
        </w:rPr>
        <w:t>Os fariseus reclamaram que os discípulos de Jesus estavam colhendo espigas de grãos e comendo-as, o que eles acreditavam ser ilegal fazer no sábado.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12.6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Jesus disse ser maior que o templo?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ele era maior que o templo.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12.8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autoridade tem o Filho do Homem, Jesus?</w:t>
      </w:r>
    </w:p>
    <w:p>
      <w:pPr/>
      <w:r>
        <w:rPr>
          <w:lang w:val="pt_PT" w:bidi="pt_PT"/>
        </w:rPr>
      </w:r>
      <w:r>
        <w:rPr>
          <w:lang w:val="pt_PT" w:bidi="pt_PT"/>
        </w:rPr>
        <w:t>O Filho do Homem, Jesus, é Senhor do sábado.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12.10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pergunta os fariseus fizeram a Jesus na sinagoga diante do homem com a mão ressequida?</w:t>
      </w:r>
    </w:p>
    <w:p>
      <w:pPr/>
      <w:r>
        <w:rPr>
          <w:lang w:val="pt_PT" w:bidi="pt_PT"/>
        </w:rPr>
      </w:r>
      <w:r>
        <w:rPr>
          <w:lang w:val="pt_PT" w:bidi="pt_PT"/>
        </w:rPr>
        <w:t>Os fariseus perguntaram a Jesus: "É lícito curar no sábado?".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12.12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era lícito fazer no sábado?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era lícito fazer o bem no sábado.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12.14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os fariseus viram Jesus curar o homem com a mão ressequida, o que eles fizeram?</w:t>
      </w:r>
    </w:p>
    <w:p>
      <w:pPr/>
      <w:r>
        <w:rPr>
          <w:lang w:val="pt_PT" w:bidi="pt_PT"/>
        </w:rPr>
      </w:r>
      <w:r>
        <w:rPr>
          <w:lang w:val="pt_PT" w:bidi="pt_PT"/>
        </w:rPr>
        <w:t>Os fariseus saíram e conspiraram contra ele, buscando meios de como poderiam destruí-lo.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12.18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profecia de Isaías sobre Jesus, quem ouviria o julgamento de Deus e teria confiança em Jesus?</w:t>
      </w:r>
    </w:p>
    <w:p>
      <w:pPr/>
      <w:r>
        <w:rPr>
          <w:lang w:val="pt_PT" w:bidi="pt_PT"/>
        </w:rPr>
      </w:r>
      <w:r>
        <w:rPr>
          <w:lang w:val="pt_PT" w:bidi="pt_PT"/>
        </w:rPr>
        <w:t>Os gentios ouviriam o julgamento de Deus e teriam confiança em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12.19–20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profecia de Isaías sobre Jesus, o que Jesus não faria?</w:t>
      </w:r>
    </w:p>
    <w:p>
      <w:pPr/>
      <w:r>
        <w:rPr>
          <w:lang w:val="pt_PT" w:bidi="pt_PT"/>
        </w:rPr>
      </w:r>
      <w:r>
        <w:rPr>
          <w:lang w:val="pt_PT" w:bidi="pt_PT"/>
        </w:rPr>
        <w:t>Jesus não lutaria, não clamaria em voz alta, não quebraria uma cana machucada, nem apagaria o pavio que fumega.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12.26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Jesus respondeu à acusação de que ele expulsava demônios por Belzebu?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se Satanás expulsa Satanás, como então o reino de Satanás se manterá?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12.28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estava acontecendo se ele estivesse expulsando demônios pelo Espírito de Deus?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o reino de Deus havia chegado até eles se ele estava expulsando demônios pelo Espírito de Deus.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12.31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pecado Jesus disse que não será perdoado?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a blasfêmia contra o Espírito não será perdoada.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12.33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Pelo que é conhecida uma árvore?</w:t>
      </w:r>
    </w:p>
    <w:p>
      <w:pPr/>
      <w:r>
        <w:rPr>
          <w:lang w:val="pt_PT" w:bidi="pt_PT"/>
        </w:rPr>
      </w:r>
      <w:r>
        <w:rPr>
          <w:lang w:val="pt_PT" w:bidi="pt_PT"/>
        </w:rPr>
        <w:t>Uma árvore é conhecida pelo seu fruto.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12.37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Pelo que Jesus disse que os fariseus seriam justificados e condenados?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os fariseus seriam justificados e condenados por suas palavras.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12.39–40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sinal Jesus disse que daria à sua geração?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daria à sua geração o sinal de Jonas, estando no coração da terra três dias e três noites.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12.41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Jesus disse ser maior que Jonas?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ele próprio era maior que Jonas.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12.41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homens de Nínive condenarão o povo da geração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Os homens de Nínive condenarão a geração de Jesus porque ouviram a palavra de Deus através de Jonas, mas a geração de Jesus nem sequer ouviu o Filho do Homem, que é maior do que Jonas.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12.42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Jesus disse ser maior que Salomão?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ele próprio era maior que Salomão.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12.43–45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 geração de Jesus será como um homem de quem um espírito impuro se afasta?</w:t>
      </w:r>
    </w:p>
    <w:p>
      <w:pPr/>
      <w:r>
        <w:rPr>
          <w:lang w:val="pt_PT" w:bidi="pt_PT"/>
        </w:rPr>
      </w:r>
      <w:r>
        <w:rPr>
          <w:lang w:val="pt_PT" w:bidi="pt_PT"/>
        </w:rPr>
        <w:t>A geração de Jesus será como um homem de quem um espírito impuro se afasta, porque o espírito impuro retorna com outros sete espíritos e a condição final do homem se torna pior do que a primeira.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12.48–50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Jesus disse serem seu irmão, irmã e mãe?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aqueles que fazem a vontade do Pai são seu irmão, irmã e mãe.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13.4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parábola do semeador de Jesus, o que aconteceu com a semente que caiu à beira do caminho?</w:t>
      </w:r>
    </w:p>
    <w:p>
      <w:pPr/>
      <w:r>
        <w:rPr>
          <w:lang w:val="pt_PT" w:bidi="pt_PT"/>
        </w:rPr>
      </w:r>
      <w:r>
        <w:rPr>
          <w:lang w:val="pt_PT" w:bidi="pt_PT"/>
        </w:rPr>
        <w:t>A semente que caiu à beira do caminho foi devorada pelos pássaros.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13.5–6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parábola do semeador de Jesus, o que aconteceu com a semente que caiu em terreno rochoso?</w:t>
      </w:r>
    </w:p>
    <w:p>
      <w:pPr/>
      <w:r>
        <w:rPr>
          <w:lang w:val="pt_PT" w:bidi="pt_PT"/>
        </w:rPr>
      </w:r>
      <w:r>
        <w:rPr>
          <w:lang w:val="pt_PT" w:bidi="pt_PT"/>
        </w:rPr>
        <w:t>A semente que caiu em terreno rochoso brotou rapidamente, mas foi queimada pelo sol e secou.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13.7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parábola do semeador de Jesus, o que aconteceu com a semente que caiu entre os espinhos?</w:t>
      </w:r>
    </w:p>
    <w:p>
      <w:pPr/>
      <w:r>
        <w:rPr>
          <w:lang w:val="pt_PT" w:bidi="pt_PT"/>
        </w:rPr>
      </w:r>
      <w:r>
        <w:rPr>
          <w:lang w:val="pt_PT" w:bidi="pt_PT"/>
        </w:rPr>
        <w:t>A semente que caiu entre as espinhos foi sufocada pelas plantas espinhosas.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13.8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parábola do semeador de Jesus, o que aconteceu com a semente que caiu em boa terra?</w:t>
      </w:r>
    </w:p>
    <w:p>
      <w:pPr/>
      <w:r>
        <w:rPr>
          <w:lang w:val="pt_PT" w:bidi="pt_PT"/>
        </w:rPr>
      </w:r>
      <w:r>
        <w:rPr>
          <w:lang w:val="pt_PT" w:bidi="pt_PT"/>
        </w:rPr>
        <w:t>A semente que caiu em boa terra produziu grãos, algumas 100 vezes mais, outras 60 e outras 30.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13.14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profecia de Isaías disse que o povo ouviria e veria, mas não o quê?</w:t>
      </w:r>
    </w:p>
    <w:p>
      <w:pPr/>
      <w:r>
        <w:rPr>
          <w:lang w:val="pt_PT" w:bidi="pt_PT"/>
        </w:rPr>
      </w:r>
      <w:r>
        <w:rPr>
          <w:lang w:val="pt_PT" w:bidi="pt_PT"/>
        </w:rPr>
        <w:t>A profecia de Isaías dizia que o povo ouviria, mas não entenderia; veriam, mas de forma alguma perceberiam.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13.15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havia de errado com as pessoas que ouviram Jesus mas não entenderam?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que ouviram Jesus mas não entenderam tinham corações endurecidos, eram resistentes para ouvir e fecharam seus olhos.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13.19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parábola do semeador, que tipo de pessoa é a semente semeada à beira do caminho?</w:t>
      </w:r>
    </w:p>
    <w:p>
      <w:pPr/>
      <w:r>
        <w:rPr>
          <w:lang w:val="pt_PT" w:bidi="pt_PT"/>
        </w:rPr>
      </w:r>
      <w:r>
        <w:rPr>
          <w:lang w:val="pt_PT" w:bidi="pt_PT"/>
        </w:rPr>
        <w:t>A semente semeada à beira do caminho é a pessoa que ouve a palavra do reino, mas não a entende; então o maligno vem e arrebata o que foi semeado em seu coração.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13.20–21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parábola do semeador, que tipo de pessoa é a semente semeada em terreno rochoso?</w:t>
      </w:r>
    </w:p>
    <w:p>
      <w:pPr/>
      <w:r>
        <w:rPr>
          <w:lang w:val="pt_PT" w:bidi="pt_PT"/>
        </w:rPr>
      </w:r>
      <w:r>
        <w:rPr>
          <w:lang w:val="pt_PT" w:bidi="pt_PT"/>
        </w:rPr>
        <w:t>A semente semeada em terreno rochoso é a pessoa que ouve a palavra e a recebe com alegria imediatamente, mas tropeça imediatamente quando surge a perseguição.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13.22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parábola do semeador, que tipo de pessoa é a semente semeada entre os espinhos?</w:t>
      </w:r>
    </w:p>
    <w:p>
      <w:pPr/>
      <w:r>
        <w:rPr>
          <w:lang w:val="pt_PT" w:bidi="pt_PT"/>
        </w:rPr>
      </w:r>
      <w:r>
        <w:rPr>
          <w:lang w:val="pt_PT" w:bidi="pt_PT"/>
        </w:rPr>
        <w:t>A semente semeada entre as plantas espinhosas é a pessoa que ouve a palavra, mas as preocupações do mundo e a sedução das riquezas sufocam a palavra.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13.23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parábola do semeador, que tipo de pessoa é a semente semeada em boa terra?</w:t>
      </w:r>
    </w:p>
    <w:p>
      <w:pPr/>
      <w:r>
        <w:rPr>
          <w:lang w:val="pt_PT" w:bidi="pt_PT"/>
        </w:rPr>
      </w:r>
      <w:r>
        <w:rPr>
          <w:lang w:val="pt_PT" w:bidi="pt_PT"/>
        </w:rPr>
        <w:t>A semente semeada em boa terra é a pessoa que ouve a palavra, a entende e depois produz fruto.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13.28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parábola do joio, quem semeou o joio no campo?</w:t>
      </w:r>
    </w:p>
    <w:p>
      <w:pPr/>
      <w:r>
        <w:rPr>
          <w:lang w:val="pt_PT" w:bidi="pt_PT"/>
        </w:rPr>
      </w:r>
      <w:r>
        <w:rPr>
          <w:lang w:val="pt_PT" w:bidi="pt_PT"/>
        </w:rPr>
        <w:t>Um inimigo semeou o joio no campo.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13.30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instruções o proprietário deu aos servos sobre o joio e o trigo?</w:t>
      </w:r>
    </w:p>
    <w:p>
      <w:pPr/>
      <w:r>
        <w:rPr>
          <w:lang w:val="pt_PT" w:bidi="pt_PT"/>
        </w:rPr>
      </w:r>
      <w:r>
        <w:rPr>
          <w:lang w:val="pt_PT" w:bidi="pt_PT"/>
        </w:rPr>
        <w:t>O proprietário disse aos servos para deixar ambos crescerem juntos até a colheita e então recolher o joio para ser queimado e o trigo guardado no celeiro.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13.31–32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parábola do grão de mostarda de Jesus, o que acontece com o pequeno grão de mostarda?</w:t>
      </w:r>
    </w:p>
    <w:p>
      <w:pPr/>
      <w:r>
        <w:rPr>
          <w:lang w:val="pt_PT" w:bidi="pt_PT"/>
        </w:rPr>
      </w:r>
      <w:r>
        <w:rPr>
          <w:lang w:val="pt_PT" w:bidi="pt_PT"/>
        </w:rPr>
        <w:t>A semente de mostarda torna-se uma árvore maior do que as plantas do jardim, de modo que as aves fazem ninho em seus ramos.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13.33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Jesus disse que o reino dos céus era parecido com fermento?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o reino dos céus era como o fermento que foi misturado com três medidas de farinha até crescer.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13.37–39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parábola do joio, quem semeia a boa semente, o que é o campo, quem é a boa semente, quem são o joio e quem semeou o joio?</w:t>
      </w:r>
    </w:p>
    <w:p>
      <w:pPr/>
      <w:r>
        <w:rPr>
          <w:lang w:val="pt_PT" w:bidi="pt_PT"/>
        </w:rPr>
      </w:r>
      <w:r>
        <w:rPr>
          <w:lang w:val="pt_PT" w:bidi="pt_PT"/>
        </w:rPr>
        <w:t>O semeador da boa semente é o Filho do Homem; o campo é o mundo; a boa semente são os filhos do reino; o joio são os filhos do maligno e o semeador do joio é o diabo.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13.39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parábola do joio, quem são os ceifeiros e o que representa a colheita?</w:t>
      </w:r>
    </w:p>
    <w:p>
      <w:pPr/>
      <w:r>
        <w:rPr>
          <w:lang w:val="pt_PT" w:bidi="pt_PT"/>
        </w:rPr>
      </w:r>
      <w:r>
        <w:rPr>
          <w:lang w:val="pt_PT" w:bidi="pt_PT"/>
        </w:rPr>
        <w:t>Os ceifeiros são os anjos e a colheita é o fim do mundo.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13.42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no fim do mundo com aqueles que cometem iniquidade?</w:t>
      </w:r>
    </w:p>
    <w:p>
      <w:pPr/>
      <w:r>
        <w:rPr>
          <w:lang w:val="pt_PT" w:bidi="pt_PT"/>
        </w:rPr>
      </w:r>
      <w:r>
        <w:rPr>
          <w:lang w:val="pt_PT" w:bidi="pt_PT"/>
        </w:rPr>
        <w:t>No fim do mundo, aqueles que cometem iniquidade são lançados na fornalha de fogo.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13.43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no fim do mundo com os justos?</w:t>
      </w:r>
    </w:p>
    <w:p>
      <w:pPr/>
      <w:r>
        <w:rPr>
          <w:lang w:val="pt_PT" w:bidi="pt_PT"/>
        </w:rPr>
      </w:r>
      <w:r>
        <w:rPr>
          <w:lang w:val="pt_PT" w:bidi="pt_PT"/>
        </w:rPr>
        <w:t>No fim do mundo, os justos brilhão como o sol.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13.44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parábola de Jesus, o que faz o homem que encontra no campo o tesouro, que representa o reino dos céus?</w:t>
      </w:r>
    </w:p>
    <w:p>
      <w:pPr/>
      <w:r>
        <w:rPr>
          <w:lang w:val="pt_PT" w:bidi="pt_PT"/>
        </w:rPr>
      </w:r>
      <w:r>
        <w:rPr>
          <w:lang w:val="pt_PT" w:bidi="pt_PT"/>
        </w:rPr>
        <w:t>O homem que encontra o tesouro vende tudo o que possui e compra o campo.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13.45–46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parábola de Jesus, o que faz o homem que encontra a pérola de grande valor, que representa o reino dos céus?</w:t>
      </w:r>
    </w:p>
    <w:p>
      <w:pPr/>
      <w:r>
        <w:rPr>
          <w:lang w:val="pt_PT" w:bidi="pt_PT"/>
        </w:rPr>
      </w:r>
      <w:r>
        <w:rPr>
          <w:lang w:val="pt_PT" w:bidi="pt_PT"/>
        </w:rPr>
        <w:t>O homem que encontra a pérola de grande valor vende tudo o que possui e a compra.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13.47–48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 parábola da rede de pesca é semelhante ao que acontecerá no fim do mundo?</w:t>
      </w:r>
    </w:p>
    <w:p>
      <w:pPr/>
      <w:r>
        <w:rPr>
          <w:lang w:val="pt_PT" w:bidi="pt_PT"/>
        </w:rPr>
      </w:r>
      <w:r>
        <w:rPr>
          <w:lang w:val="pt_PT" w:bidi="pt_PT"/>
        </w:rPr>
        <w:t>Assim como as coisas sem valor da rede foram separadas das boas e jogadas fora, no fim do mundo os ímpios serão separados dos justos e lançados na fornalha.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13.54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pergunta as pessoas da sua própria região fizeram sobre Jesus quando o ouviram ensinar?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perguntaram: “De onde vem a sabedoria deste homem e esses milagres?”.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13.57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acontece a um profeta em sua própria terra?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um profeta não tem honra em sua própria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13.58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na própria região de Jesus por causa da incredulidade das pessoas?</w:t>
      </w:r>
    </w:p>
    <w:p>
      <w:pPr/>
      <w:r>
        <w:rPr>
          <w:lang w:val="pt_PT" w:bidi="pt_PT"/>
        </w:rPr>
      </w:r>
      <w:r>
        <w:rPr>
          <w:lang w:val="pt_PT" w:bidi="pt_PT"/>
        </w:rPr>
        <w:t>Por causa da incredulidade do povo, Jesus não fez muitos milagres em sua própria região.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14.2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Herodes pensava que Jesus era?</w:t>
      </w:r>
    </w:p>
    <w:p>
      <w:pPr/>
      <w:r>
        <w:rPr>
          <w:lang w:val="pt_PT" w:bidi="pt_PT"/>
        </w:rPr>
      </w:r>
      <w:r>
        <w:rPr>
          <w:lang w:val="pt_PT" w:bidi="pt_PT"/>
        </w:rPr>
        <w:t>Herodes pensou que Jesus era João Batista ressuscitado dos mortos.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14.4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Herodes havia feito de ilegal, sobre o qual João Batista o advertiu?</w:t>
      </w:r>
    </w:p>
    <w:p>
      <w:pPr/>
      <w:r>
        <w:rPr>
          <w:lang w:val="pt_PT" w:bidi="pt_PT"/>
        </w:rPr>
      </w:r>
      <w:r>
        <w:rPr>
          <w:lang w:val="pt_PT" w:bidi="pt_PT"/>
        </w:rPr>
        <w:t>Herodes havia se casado com a esposa de seu irmão.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14.5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Herodes não matou João Batista imediatamente?</w:t>
      </w:r>
    </w:p>
    <w:p>
      <w:pPr/>
      <w:r>
        <w:rPr>
          <w:lang w:val="pt_PT" w:bidi="pt_PT"/>
        </w:rPr>
      </w:r>
      <w:r>
        <w:rPr>
          <w:lang w:val="pt_PT" w:bidi="pt_PT"/>
        </w:rPr>
        <w:t>Herodes não executou imediatamente João Batista porque temia o povo, que considerava João um profeta.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14.7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Herodes fez depois que a filha de Herodias dançou para ele em seu aniversário?</w:t>
      </w:r>
    </w:p>
    <w:p>
      <w:pPr/>
      <w:r>
        <w:rPr>
          <w:lang w:val="pt_PT" w:bidi="pt_PT"/>
        </w:rPr>
      </w:r>
      <w:r>
        <w:rPr>
          <w:lang w:val="pt_PT" w:bidi="pt_PT"/>
        </w:rPr>
        <w:t>Herodes prometeu com um juramento dar, à filha de Herodias, o que ela pedisse.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14.8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filha de Herodias pediu?</w:t>
      </w:r>
    </w:p>
    <w:p>
      <w:pPr/>
      <w:r>
        <w:rPr>
          <w:lang w:val="pt_PT" w:bidi="pt_PT"/>
        </w:rPr>
      </w:r>
      <w:r>
        <w:rPr>
          <w:lang w:val="pt_PT" w:bidi="pt_PT"/>
        </w:rPr>
        <w:t>Para agradar a sua mãe, ela pediu a cabeça de João Batista em uma bandeja.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14.9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Herodes atendeu ao pedido da filha de Herodias?</w:t>
      </w:r>
    </w:p>
    <w:p>
      <w:pPr/>
      <w:r>
        <w:rPr>
          <w:lang w:val="pt_PT" w:bidi="pt_PT"/>
        </w:rPr>
      </w:r>
      <w:r>
        <w:rPr>
          <w:lang w:val="pt_PT" w:bidi="pt_PT"/>
        </w:rPr>
        <w:t>Herodes atendeu ao pedido da menina por causa de seu juramento e por causa de todas as pessoas que estavam jantando com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14.14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reação de Jesus ao ver a grande multidão seguindo-o?</w:t>
      </w:r>
    </w:p>
    <w:p>
      <w:pPr/>
      <w:r>
        <w:rPr>
          <w:lang w:val="pt_PT" w:bidi="pt_PT"/>
        </w:rPr>
      </w:r>
      <w:r>
        <w:rPr>
          <w:lang w:val="pt_PT" w:bidi="pt_PT"/>
        </w:rPr>
        <w:t>Jesus teve compaixão daquelas pessoas e curou seus doentes.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14.16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desafiou seus discípulos a fazerem pela multidão?</w:t>
      </w:r>
    </w:p>
    <w:p>
      <w:pPr/>
      <w:r>
        <w:rPr>
          <w:lang w:val="pt_PT" w:bidi="pt_PT"/>
        </w:rPr>
      </w:r>
      <w:r>
        <w:rPr>
          <w:lang w:val="pt_PT" w:bidi="pt_PT"/>
        </w:rPr>
        <w:t>Jesus desafiou seus discípulos a darem algo para a multidão comer.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14.19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fez com os cinco pães e os dois peixes que os discípulos trouxeram para ele?</w:t>
      </w:r>
    </w:p>
    <w:p>
      <w:pPr/>
      <w:r>
        <w:rPr>
          <w:lang w:val="pt_PT" w:bidi="pt_PT"/>
        </w:rPr>
      </w:r>
      <w:r>
        <w:rPr>
          <w:lang w:val="pt_PT" w:bidi="pt_PT"/>
        </w:rPr>
        <w:t>Jesus levantou os olhos para o céu, abençoou e partiu os pães e os deu aos discípulos para que os distribuíssem à multidão.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14.20–21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Quantas pessoas comeram e quanto alimento sobrou?</w:t>
      </w:r>
    </w:p>
    <w:p>
      <w:pPr/>
      <w:r>
        <w:rPr>
          <w:lang w:val="pt_PT" w:bidi="pt_PT"/>
        </w:rPr>
      </w:r>
      <w:r>
        <w:rPr>
          <w:lang w:val="pt_PT" w:bidi="pt_PT"/>
        </w:rPr>
        <w:t>Cerca de cinco mil homens comeram, além de mulheres e crianças; sobraram doze cestos.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14.23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fez depois de despedir a multidão?</w:t>
      </w:r>
    </w:p>
    <w:p>
      <w:pPr/>
      <w:r>
        <w:rPr>
          <w:lang w:val="pt_PT" w:bidi="pt_PT"/>
        </w:rPr>
      </w:r>
      <w:r>
        <w:rPr>
          <w:lang w:val="pt_PT" w:bidi="pt_PT"/>
        </w:rPr>
        <w:t>Jesus subiu ao monte para orar sozinho.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14.24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estava acontecendo com os discípulos no meio do mar?</w:t>
      </w:r>
    </w:p>
    <w:p>
      <w:pPr/>
      <w:r>
        <w:rPr>
          <w:lang w:val="pt_PT" w:bidi="pt_PT"/>
        </w:rPr>
      </w:r>
      <w:r>
        <w:rPr>
          <w:lang w:val="pt_PT" w:bidi="pt_PT"/>
        </w:rPr>
        <w:t>O barco dos discípulos estava quase incontrolável por causa do vento e das ondas.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14.25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Jesus foi até os discípulos?</w:t>
      </w:r>
    </w:p>
    <w:p>
      <w:pPr/>
      <w:r>
        <w:rPr>
          <w:lang w:val="pt_PT" w:bidi="pt_PT"/>
        </w:rPr>
      </w:r>
      <w:r>
        <w:rPr>
          <w:lang w:val="pt_PT" w:bidi="pt_PT"/>
        </w:rPr>
        <w:t>Jesus foi até os discípulos andando sobre a água.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14.27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aos discípulos quando eles o viram?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aos seus discípulos para serem corajosos e não terem medo.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14.29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a Pedro para vir e fazer?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a Pedro para vir e andar sobre a água.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14.30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Pedro começou a afundar na água?</w:t>
      </w:r>
    </w:p>
    <w:p>
      <w:pPr/>
      <w:r>
        <w:rPr>
          <w:lang w:val="pt_PT" w:bidi="pt_PT"/>
        </w:rPr>
      </w:r>
      <w:r>
        <w:rPr>
          <w:lang w:val="pt_PT" w:bidi="pt_PT"/>
        </w:rPr>
        <w:t>Pedro começou a afundar na água quando ficou com medo.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14.32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quando Jesus e Pedro entraram no barco?</w:t>
      </w:r>
    </w:p>
    <w:p>
      <w:pPr/>
      <w:r>
        <w:rPr>
          <w:lang w:val="pt_PT" w:bidi="pt_PT"/>
        </w:rPr>
      </w:r>
      <w:r>
        <w:rPr>
          <w:lang w:val="pt_PT" w:bidi="pt_PT"/>
        </w:rPr>
        <w:t>Quando Pedro e Jesus entraram no barco, o vento parou de soprar.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14.33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discípulos fizeram quando viram isso?</w:t>
      </w:r>
    </w:p>
    <w:p>
      <w:pPr/>
      <w:r>
        <w:rPr>
          <w:lang w:val="pt_PT" w:bidi="pt_PT"/>
        </w:rPr>
      </w:r>
      <w:r>
        <w:rPr>
          <w:lang w:val="pt_PT" w:bidi="pt_PT"/>
        </w:rPr>
        <w:t>Quando os discípulos viram isso, adoraram Jesus e disseram que ele era o Filho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14.35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fizeram quando Jesus e os discípulos chegaram ao outro lado do mar?</w:t>
      </w:r>
    </w:p>
    <w:p>
      <w:pPr/>
      <w:r>
        <w:rPr>
          <w:lang w:val="pt_PT" w:bidi="pt_PT"/>
        </w:rPr>
      </w:r>
      <w:r>
        <w:rPr>
          <w:lang w:val="pt_PT" w:bidi="pt_PT"/>
        </w:rPr>
        <w:t>Quando Jesus e os discípulos chegaram ao outro lado do mar, as pessoas trouxeram a Jesus todos os que estavam doentes.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15.4–6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exemplo Jesus deu de como os fariseus invalidavam a palavra de Deus com suas tradições?</w:t>
      </w:r>
    </w:p>
    <w:p>
      <w:pPr/>
      <w:r>
        <w:rPr>
          <w:lang w:val="pt_PT" w:bidi="pt_PT"/>
        </w:rPr>
      </w:r>
      <w:r>
        <w:rPr>
          <w:lang w:val="pt_PT" w:bidi="pt_PT"/>
        </w:rPr>
        <w:t>Os fariseus impediam os filhos de ajudarem seus pais, aceitando o dinheiro como um “presente dado a Deus”.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15.7–8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Isaías profetizou sobre os lábios e corações dos fariseus?</w:t>
      </w:r>
    </w:p>
    <w:p>
      <w:pPr/>
      <w:r>
        <w:rPr>
          <w:lang w:val="pt_PT" w:bidi="pt_PT"/>
        </w:rPr>
      </w:r>
      <w:r>
        <w:rPr>
          <w:lang w:val="pt_PT" w:bidi="pt_PT"/>
        </w:rPr>
        <w:t>Isaías profetizou que os fariseus honrariam a Deus com seus lábios, mas seu coração estaria longe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15.9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vez de ensinar a palavra de Deus, o que os fariseus estavam ensinando como doutrina?</w:t>
      </w:r>
    </w:p>
    <w:p>
      <w:pPr/>
      <w:r>
        <w:rPr>
          <w:lang w:val="pt_PT" w:bidi="pt_PT"/>
        </w:rPr>
      </w:r>
      <w:r>
        <w:rPr>
          <w:lang w:val="pt_PT" w:bidi="pt_PT"/>
        </w:rPr>
        <w:t>Os fariseus estavam ensinando como doutrinas as leis humanas.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15.11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não contamina uma pessoa?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o que uma pessoa come não a contamina.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15.11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contamina uma pessoa?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o que sai da boca de uma pessoa a contamina.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15.14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chamou os fariseus e o que ele disse que aconteceria com eles?</w:t>
      </w:r>
    </w:p>
    <w:p>
      <w:pPr/>
      <w:r>
        <w:rPr>
          <w:lang w:val="pt_PT" w:bidi="pt_PT"/>
        </w:rPr>
      </w:r>
      <w:r>
        <w:rPr>
          <w:lang w:val="pt_PT" w:bidi="pt_PT"/>
        </w:rPr>
        <w:t>Jesus chamou os fariseus de guias cegos e disse que eles cairiam em um buraco.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15.19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tipos de coisas procedem do coração, que contaminam uma pessoa?</w:t>
      </w:r>
    </w:p>
    <w:p>
      <w:pPr/>
      <w:r>
        <w:rPr>
          <w:lang w:val="pt_PT" w:bidi="pt_PT"/>
        </w:rPr>
      </w:r>
      <w:r>
        <w:rPr>
          <w:lang w:val="pt_PT" w:bidi="pt_PT"/>
        </w:rPr>
        <w:t>Do coração procedem maus pensamentos, homicídio, adultério, imoralidade sexual, roubo, falso testemunho e insultos.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15.23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fez em primeiro lugar quando a mulher cananeia gritou por misericórdia?</w:t>
      </w:r>
    </w:p>
    <w:p>
      <w:pPr/>
      <w:r>
        <w:rPr>
          <w:lang w:val="pt_PT" w:bidi="pt_PT"/>
        </w:rPr>
      </w:r>
      <w:r>
        <w:rPr>
          <w:lang w:val="pt_PT" w:bidi="pt_PT"/>
        </w:rPr>
        <w:t>Jesus não lhe respondeu nenhuma palavra.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15.24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explicação de Jesus sobre a rasão dele não ajudar a mulher cananeia?</w:t>
      </w:r>
    </w:p>
    <w:p>
      <w:pPr/>
      <w:r>
        <w:rPr>
          <w:lang w:val="pt_PT" w:bidi="pt_PT"/>
        </w:rPr>
      </w:r>
      <w:r>
        <w:rPr>
          <w:lang w:val="pt_PT" w:bidi="pt_PT"/>
        </w:rPr>
        <w:t>Jesus explicou que ele havia sido enviado apenas para as ovelhas perdidas da casa de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15.28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a mulher cananeia se humilhou, o que Jesus disse e fez por ela?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a mulher tinha grande fé e atendeu ao pedido dela.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15.30–31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fez pelas grandes multidões que vieram até ele na Galileia?</w:t>
      </w:r>
    </w:p>
    <w:p>
      <w:pPr/>
      <w:r>
        <w:rPr>
          <w:lang w:val="pt_PT" w:bidi="pt_PT"/>
        </w:rPr>
      </w:r>
      <w:r>
        <w:rPr>
          <w:lang w:val="pt_PT" w:bidi="pt_PT"/>
        </w:rPr>
        <w:t>Jesus curou os mudos, os aleijados, os coxos e os cegos.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15.34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Quantos pães e peixes os discípulos tinham para alimentar a multidão?</w:t>
      </w:r>
    </w:p>
    <w:p>
      <w:pPr/>
      <w:r>
        <w:rPr>
          <w:lang w:val="pt_PT" w:bidi="pt_PT"/>
        </w:rPr>
      </w:r>
      <w:r>
        <w:rPr>
          <w:lang w:val="pt_PT" w:bidi="pt_PT"/>
        </w:rPr>
        <w:t>Os discípulos tinham sete pães e alguns peixinhos.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15.36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fez com os pães e peixes?</w:t>
      </w:r>
    </w:p>
    <w:p>
      <w:pPr/>
      <w:r>
        <w:rPr>
          <w:lang w:val="pt_PT" w:bidi="pt_PT"/>
        </w:rPr>
      </w:r>
      <w:r>
        <w:rPr>
          <w:lang w:val="pt_PT" w:bidi="pt_PT"/>
        </w:rPr>
        <w:t>Jesus pegou os pães e os peixes, deu graças, partiu os pães e os deu aos seus discípulos.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15.37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Quanta comida sobrou depois que todos comeram?</w:t>
      </w:r>
    </w:p>
    <w:p>
      <w:pPr/>
      <w:r>
        <w:rPr>
          <w:lang w:val="pt_PT" w:bidi="pt_PT"/>
        </w:rPr>
      </w:r>
      <w:r>
        <w:rPr>
          <w:lang w:val="pt_PT" w:bidi="pt_PT"/>
        </w:rPr>
        <w:t>Restaram sete cestos cheios depois que todos comeram.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15.38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Quantas pessoas comeram e ficaram satisfeitas com os pães e peixes?</w:t>
      </w:r>
    </w:p>
    <w:p>
      <w:pPr/>
      <w:r>
        <w:rPr>
          <w:lang w:val="pt_PT" w:bidi="pt_PT"/>
        </w:rPr>
      </w:r>
      <w:r>
        <w:rPr>
          <w:lang w:val="pt_PT" w:bidi="pt_PT"/>
        </w:rPr>
        <w:t>Havia 4.000 homens, além de mulheres e crianças, que comeram e ficaram satisfeitos.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16.1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fariseus e saduceus queriam ver de Jesus como um teste?</w:t>
      </w:r>
    </w:p>
    <w:p>
      <w:pPr/>
      <w:r>
        <w:rPr>
          <w:lang w:val="pt_PT" w:bidi="pt_PT"/>
        </w:rPr>
      </w:r>
      <w:r>
        <w:rPr>
          <w:lang w:val="pt_PT" w:bidi="pt_PT"/>
        </w:rPr>
        <w:t>Os fariseus e saduceus queriam ver de Jesus um sinal do céu.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16.4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daria aos fariseus e saduceus?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daria aos fariseus e saduceus o sinal de Jonas.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16.6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Jesus disse aos seus discípulos para tomarem cuidado com o quê?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aos seus discípulos para tomarem cuidado com o fermento dos fariseus e saduceus.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16.12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o que Jesus estava realmente falando quando disse aos seus discípulos para tomarem cuidado?</w:t>
      </w:r>
    </w:p>
    <w:p>
      <w:pPr/>
      <w:r>
        <w:rPr>
          <w:lang w:val="pt_PT" w:bidi="pt_PT"/>
        </w:rPr>
      </w:r>
      <w:r>
        <w:rPr>
          <w:lang w:val="pt_PT" w:bidi="pt_PT"/>
        </w:rPr>
        <w:t>Jesus estava dizendo aos seus discípulos para tomarem cuidado com o ensino dos fariseus e saduceus.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16.13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pergunta Jesus fez aos seus discípulos quando chegaram a Cesareia de Filipe?</w:t>
      </w:r>
    </w:p>
    <w:p>
      <w:pPr/>
      <w:r>
        <w:rPr>
          <w:lang w:val="pt_PT" w:bidi="pt_PT"/>
        </w:rPr>
      </w:r>
      <w:r>
        <w:rPr>
          <w:lang w:val="pt_PT" w:bidi="pt_PT"/>
        </w:rPr>
        <w:t>Jesus perguntou aos seus discípulos: "Quem as pessoas dizem que o Filho do Homem é?".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16.14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algumas pessoas pensavam que Jesus era?</w:t>
      </w:r>
    </w:p>
    <w:p>
      <w:pPr/>
      <w:r>
        <w:rPr>
          <w:lang w:val="pt_PT" w:bidi="pt_PT"/>
        </w:rPr>
      </w:r>
      <w:r>
        <w:rPr>
          <w:lang w:val="pt_PT" w:bidi="pt_PT"/>
        </w:rPr>
        <w:t>Algumas pessoas pensavam que Jesus era João Batista, ou Elias, ou Jeremias, ou um dos profetas.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16.16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resposta Pedro deu à pergunta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Pedro respondeu: “Tu és o Cristo, o Filho do Deus Vivo”.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16.17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Pedro soube a resposta à pergunta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Pedro sabia a resposta à pergunta de Jesus porque o Pai a havia revelado 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16.19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autoridade Jesus deu a Pedro na terra?</w:t>
      </w:r>
    </w:p>
    <w:p>
      <w:pPr/>
      <w:r>
        <w:rPr>
          <w:lang w:val="pt_PT" w:bidi="pt_PT"/>
        </w:rPr>
      </w:r>
      <w:r>
        <w:rPr>
          <w:lang w:val="pt_PT" w:bidi="pt_PT"/>
        </w:rPr>
        <w:t>Jesus deu a Pedro as chaves do reino, para que ele pudesse ligar e desligar na terra e isso seria ligado ou desligado no céu.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16.21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Nesse momento, o que Jesus começou a dizer claramente aos seus discípulos?</w:t>
      </w:r>
    </w:p>
    <w:p>
      <w:pPr/>
      <w:r>
        <w:rPr>
          <w:lang w:val="pt_PT" w:bidi="pt_PT"/>
        </w:rPr>
      </w:r>
      <w:r>
        <w:rPr>
          <w:lang w:val="pt_PT" w:bidi="pt_PT"/>
        </w:rPr>
        <w:t>Jesus começou a dizer aos seus discípulos que ele deve ir a Jerusalém, sofrer muitas coisas, ser morto e ressuscitar no terceiro dia.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16.23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Pedro se opôs ao que Jesus estava relatando, o que Jesus disse a Pedro?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a Pedro: “Afasta-te de mim, Satanás!”.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16.24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 fazer alguém que queira seguir Jesus?</w:t>
      </w:r>
    </w:p>
    <w:p>
      <w:pPr/>
      <w:r>
        <w:rPr>
          <w:lang w:val="pt_PT" w:bidi="pt_PT"/>
        </w:rPr>
      </w:r>
      <w:r>
        <w:rPr>
          <w:lang w:val="pt_PT" w:bidi="pt_PT"/>
        </w:rPr>
        <w:t>Quem quiser seguir Jesus deve negar a si mesmo e tomar sua cruz.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16.26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não beneficia o homem?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não adianta o homem ganhar o mundo inteiro, mas perder a sua vida.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16.27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Jesus disse que o Filho do Homem virá?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o Filho do Homem virá na glória de seu Pai com seus anjos.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16.27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Filho do Homem recompensará cada pessoa quando ele voltar?</w:t>
      </w:r>
    </w:p>
    <w:p>
      <w:pPr/>
      <w:r>
        <w:rPr>
          <w:lang w:val="pt_PT" w:bidi="pt_PT"/>
        </w:rPr>
      </w:r>
      <w:r>
        <w:rPr>
          <w:lang w:val="pt_PT" w:bidi="pt_PT"/>
        </w:rPr>
        <w:t>O Filho do Homem recompensará cada pessoa de acordo com suas obras quando ele voltar.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16.28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Jesus disse que veria o Filho do Homem vindo em seu reino?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alguns que estavam ali com ele veriam o Filho do Homem vindo em seu reino.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17.1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subiu com Jesus a um alto monte?</w:t>
      </w:r>
    </w:p>
    <w:p>
      <w:pPr/>
      <w:r>
        <w:rPr>
          <w:lang w:val="pt_PT" w:bidi="pt_PT"/>
        </w:rPr>
      </w:r>
      <w:r>
        <w:rPr>
          <w:lang w:val="pt_PT" w:bidi="pt_PT"/>
        </w:rPr>
        <w:t>Pedro, Tiago e João foram com Jesus a um alto monte.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17.2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a aparência de Jesus na montanha?</w:t>
      </w:r>
    </w:p>
    <w:p>
      <w:pPr/>
      <w:r>
        <w:rPr>
          <w:lang w:val="pt_PT" w:bidi="pt_PT"/>
        </w:rPr>
      </w:r>
      <w:r>
        <w:rPr>
          <w:lang w:val="pt_PT" w:bidi="pt_PT"/>
        </w:rPr>
        <w:t>Jesus foi transfigurado de modo que seu rosto brilhou como o sol e suas vestes eram tão brilhantes quanto a luz.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17.3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apareceu e conversou com Jesus?</w:t>
      </w:r>
    </w:p>
    <w:p>
      <w:pPr/>
      <w:r>
        <w:rPr>
          <w:lang w:val="pt_PT" w:bidi="pt_PT"/>
        </w:rPr>
      </w:r>
      <w:r>
        <w:rPr>
          <w:lang w:val="pt_PT" w:bidi="pt_PT"/>
        </w:rPr>
        <w:t>Moisés e Elias apareceram e conversaram com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17.4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Pedro se ofereceu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Pedro se ofereceu para fazer três tendas para os três homens.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17.5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voz vinda da nuvem disse?</w:t>
      </w:r>
    </w:p>
    <w:p>
      <w:pPr/>
      <w:r>
        <w:rPr>
          <w:lang w:val="pt_PT" w:bidi="pt_PT"/>
        </w:rPr>
      </w:r>
      <w:r>
        <w:rPr>
          <w:lang w:val="pt_PT" w:bidi="pt_PT"/>
        </w:rPr>
        <w:t>A voz vinda da nuvem disse: "Este é o meu Filho amado, em quem me agrado; ouçam-no".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17.9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ordenou aos discípulos enquanto desciam a montanha?</w:t>
      </w:r>
    </w:p>
    <w:p>
      <w:pPr/>
      <w:r>
        <w:rPr>
          <w:lang w:val="pt_PT" w:bidi="pt_PT"/>
        </w:rPr>
      </w:r>
      <w:r>
        <w:rPr>
          <w:lang w:val="pt_PT" w:bidi="pt_PT"/>
        </w:rPr>
        <w:t>Jesus ordenou aos discípulos que não contassem a visão a ninguém até que o Filho do Homem tivesse ressuscitado dos mortos.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17.11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sobre o ensino dos escribas de que Elias deve vir primeiro?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Elias realmente virá e restaurará todas as coisas.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17.12–13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Jesus disse que era o Elias que já tinha vindo, e o que foi feito a ele?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João Batista era o Elias que já tinha vindo e fizeram com ele o que quiseram.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17.14–16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discípulos conseguiram fazer pelo menino epiléptico?</w:t>
      </w:r>
    </w:p>
    <w:p>
      <w:pPr/>
      <w:r>
        <w:rPr>
          <w:lang w:val="pt_PT" w:bidi="pt_PT"/>
        </w:rPr>
      </w:r>
      <w:r>
        <w:rPr>
          <w:lang w:val="pt_PT" w:bidi="pt_PT"/>
        </w:rPr>
        <w:t>Os discípulos não conseguiram curar o menino epiléptico.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17.18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fez pelo menino epiléptico?</w:t>
      </w:r>
    </w:p>
    <w:p>
      <w:pPr/>
      <w:r>
        <w:rPr>
          <w:lang w:val="pt_PT" w:bidi="pt_PT"/>
        </w:rPr>
      </w:r>
      <w:r>
        <w:rPr>
          <w:lang w:val="pt_PT" w:bidi="pt_PT"/>
        </w:rPr>
        <w:t>Jesus repreendeu o demônio e o menino foi curado naquela hora.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17.20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discípulos não conseguiram curar o menino epiléptico?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por causa da pequena fé deles, eles não puderam curar o menino epiléptico.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17.22–23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aos seus discípulos que os deixou muito tristes?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aos seus discípulos que ele seria entregue nas mãos de pessoas que o matariam e que ressuscitaria no terceiro dia.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17.27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Pedro e Jesus pagaram o imposto de meio siclo?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a Pedro para ir ao mar, lançar um anzol e puxar o primeiro peixe que subisse, que teria um siclo na boca para o imposto.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18.3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devemos fazer para entrar no reino dos céus?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devemos nos arrepender e nos tornar como crianças para entrar no reino dos céus.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18.4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Jesus disse ser o maior no reino dos céus?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quem se humilha como uma criança é o maior no reino dos céus.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18.6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com quem faz um pequenino que crê em Jesus pecar?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fizer um pequenino que crê em Jesus pecar seria melhor se uma pedra de moinho estivesse pendurada em seu pescoço e ele fosse lançado ao mar.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18.8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devemos fazer com qualquer coisa que nos faça tropeçar?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devemos jogar fora qualquer coisa que nos faça tropeçar.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18.10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Jesus disse que não devemos desprezar os pequeninos?</w:t>
      </w:r>
    </w:p>
    <w:p>
      <w:pPr/>
      <w:r>
        <w:rPr>
          <w:lang w:val="pt_PT" w:bidi="pt_PT"/>
        </w:rPr>
      </w:r>
      <w:r>
        <w:rPr>
          <w:lang w:val="pt_PT" w:bidi="pt_PT"/>
        </w:rPr>
        <w:t>Não devemos desprezar os pequeninos, porque os seus anjos sempre contemplam o rosto do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18.12–14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 pessoa que busca a ovelha perdida é semelhante ao Pai no céu?</w:t>
      </w:r>
    </w:p>
    <w:p>
      <w:pPr/>
      <w:r>
        <w:rPr>
          <w:lang w:val="pt_PT" w:bidi="pt_PT"/>
        </w:rPr>
      </w:r>
      <w:r>
        <w:rPr>
          <w:lang w:val="pt_PT" w:bidi="pt_PT"/>
        </w:rPr>
        <w:t>Também não é a vontade do Pai que um dos pequeninos se perca.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18.15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o seu irmão pecar contra você, qual é a primeira coisa que você deve fazer?</w:t>
      </w:r>
    </w:p>
    <w:p>
      <w:pPr/>
      <w:r>
        <w:rPr>
          <w:lang w:val="pt_PT" w:bidi="pt_PT"/>
        </w:rPr>
      </w:r>
      <w:r>
        <w:rPr>
          <w:lang w:val="pt_PT" w:bidi="pt_PT"/>
        </w:rPr>
        <w:t>Primeiro, você deve ir e mostrar a ele o erro dele entre vocês sozinhos.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18.16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o seu irmão não ouvir, qual é a segunda coisa que você deve fazer?</w:t>
      </w:r>
    </w:p>
    <w:p>
      <w:pPr/>
      <w:r>
        <w:rPr>
          <w:lang w:val="pt_PT" w:bidi="pt_PT"/>
        </w:rPr>
      </w:r>
      <w:r>
        <w:rPr>
          <w:lang w:val="pt_PT" w:bidi="pt_PT"/>
        </w:rPr>
        <w:t>Em segundo lugar, você deve levar com você um ou dois irmãos como testemunhas.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18.17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seu irmão ainda não ouvir, qual é a terceira coisa que você deve fazer?</w:t>
      </w:r>
    </w:p>
    <w:p>
      <w:pPr/>
      <w:r>
        <w:rPr>
          <w:lang w:val="pt_PT" w:bidi="pt_PT"/>
        </w:rPr>
      </w:r>
      <w:r>
        <w:rPr>
          <w:lang w:val="pt_PT" w:bidi="pt_PT"/>
        </w:rPr>
        <w:t>Terceiro, você deve contar o assunto à igreja.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18.17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o seu irmão ainda não ouvir, o que deve ser feito?</w:t>
      </w:r>
    </w:p>
    <w:p>
      <w:pPr/>
      <w:r>
        <w:rPr>
          <w:lang w:val="pt_PT" w:bidi="pt_PT"/>
        </w:rPr>
      </w:r>
      <w:r>
        <w:rPr>
          <w:lang w:val="pt_PT" w:bidi="pt_PT"/>
        </w:rPr>
        <w:t>Finalmente, se ele não ouvir a igreja, deve ser tratado como um gentio e um cobrador de impostos.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18.20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prometeu quando dois ou três estão reunidos em seu nome?</w:t>
      </w:r>
    </w:p>
    <w:p>
      <w:pPr/>
      <w:r>
        <w:rPr>
          <w:lang w:val="pt_PT" w:bidi="pt_PT"/>
        </w:rPr>
      </w:r>
      <w:r>
        <w:rPr>
          <w:lang w:val="pt_PT" w:bidi="pt_PT"/>
        </w:rPr>
        <w:t>Jesus prometeu estar no meio de dois ou três reunidos em seu nome.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18.21–22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Quantas vezes Jesus disse que devemos perdoar nosso irmão?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devemos perdoar nosso irmão 70 vezes 7 vezes.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18.24–25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servo devia ao seu senhor e o que ele poderia pagar?</w:t>
      </w:r>
    </w:p>
    <w:p>
      <w:pPr/>
      <w:r>
        <w:rPr>
          <w:lang w:val="pt_PT" w:bidi="pt_PT"/>
        </w:rPr>
      </w:r>
      <w:r>
        <w:rPr>
          <w:lang w:val="pt_PT" w:bidi="pt_PT"/>
        </w:rPr>
        <w:t>O servo devia ao seu senhor 10.000 talentos, que ele não podia pagar.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18.27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senhor perdoou a dívida do servo?</w:t>
      </w:r>
    </w:p>
    <w:p>
      <w:pPr/>
      <w:r>
        <w:rPr>
          <w:lang w:val="pt_PT" w:bidi="pt_PT"/>
        </w:rPr>
      </w:r>
      <w:r>
        <w:rPr>
          <w:lang w:val="pt_PT" w:bidi="pt_PT"/>
        </w:rPr>
        <w:t>O senhor foi movido por compaixão e perdoou a dívida do servo.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18.30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servo fez com seu conservo que lhe devia cem denários?</w:t>
      </w:r>
    </w:p>
    <w:p>
      <w:pPr/>
      <w:r>
        <w:rPr>
          <w:lang w:val="pt_PT" w:bidi="pt_PT"/>
        </w:rPr>
      </w:r>
      <w:r>
        <w:rPr>
          <w:lang w:val="pt_PT" w:bidi="pt_PT"/>
        </w:rPr>
        <w:t>O servo recusou-se a ser paciente e jogou o seu conservo na prisão.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18.33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senhor disse ao servo que ele deveria ter feito com o conservo?</w:t>
      </w:r>
    </w:p>
    <w:p>
      <w:pPr/>
      <w:r>
        <w:rPr>
          <w:lang w:val="pt_PT" w:bidi="pt_PT"/>
        </w:rPr>
      </w:r>
      <w:r>
        <w:rPr>
          <w:lang w:val="pt_PT" w:bidi="pt_PT"/>
        </w:rPr>
        <w:t>O senhor disse ao servo que ele deveria ter tido misericórdia do conservo.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18.34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senhor fez então ao servo?</w:t>
      </w:r>
    </w:p>
    <w:p>
      <w:pPr/>
      <w:r>
        <w:rPr>
          <w:lang w:val="pt_PT" w:bidi="pt_PT"/>
        </w:rPr>
      </w:r>
      <w:r>
        <w:rPr>
          <w:lang w:val="pt_PT" w:bidi="pt_PT"/>
        </w:rPr>
        <w:t>O senhor entregou o servo aos torturadores até que ele pagasse tudo o que devia.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18.35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o Pai fará se não perdoarmos nosso irmão de coração?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o Pai fará conosco como o senhor fez com o servo se não perdoarmos nosso irmão de coração.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19.3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pergunta os fariseus fizeram a Jesus para testá-lo?</w:t>
      </w:r>
    </w:p>
    <w:p>
      <w:pPr/>
      <w:r>
        <w:rPr>
          <w:lang w:val="pt_PT" w:bidi="pt_PT"/>
        </w:rPr>
      </w:r>
      <w:r>
        <w:rPr>
          <w:lang w:val="pt_PT" w:bidi="pt_PT"/>
        </w:rPr>
        <w:t>Os fariseus perguntaram a Jesus: "É lícito a um homem divorciar-se de sua esposa por qualquer motivo?".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19.4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era verdade desde o princípio da criação?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desde o princípio da criação, Deus os fez homem e mulher.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19.5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causa da maneira como Deus os fez homem e mulher, o que Jesus disse que um homem deve fazer?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um homem deve deixar seu pai e sua mãe e unir-se à sua esposa.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19.5–6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acontece quando o marido se une à sua esposa?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quando um marido se une à sua esposa, os dois se tornam uma só carne.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19.6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o homem não deve fazer com o que Deus uniu?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o homem não deve separar o que Deus uniu.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19.7–8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Jesus disse que Moisés havia ordenado certificados de divórcio?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Moisés havia ordenado certificados de divórcio por causa da dureza dos corações dos judeus.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19.9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Jesus disse que comete adultério?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quem se divorcia de sua esposa, exceto por fornicação, e se casa com outra comete adultério, e que um homem que se casa com uma mulher divorciada comete adultério.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19.13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discípulos fizeram quando algumas crianças foram trazidas a Jesus?</w:t>
      </w:r>
    </w:p>
    <w:p>
      <w:pPr/>
      <w:r>
        <w:rPr>
          <w:lang w:val="pt_PT" w:bidi="pt_PT"/>
        </w:rPr>
      </w:r>
      <w:r>
        <w:rPr>
          <w:lang w:val="pt_PT" w:bidi="pt_PT"/>
        </w:rPr>
        <w:t>Quando algumas crianças foram trazidas a Jesus, os discípulos as repreenderam.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19.14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quando viu as crianças?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para permitir que as crianças venham, pois delas é o reino dos céus.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19.16–17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o jovem deve fazer para entrar na vida eterna?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ao homem para guardar os mandamentos para entrar na vida eterna.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19.20–21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 jovem disse que havia guardado os mandamentos, o que Jesus lhe disse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Quando o jovem disse que havia guardado os mandamentos, Jesus lhe disse para vender o que tinha e dar aos pobres.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19.22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jovem reagiu ao comando de Jesus para vender o que tinha?</w:t>
      </w:r>
    </w:p>
    <w:p>
      <w:pPr/>
      <w:r>
        <w:rPr>
          <w:lang w:val="pt_PT" w:bidi="pt_PT"/>
        </w:rPr>
      </w:r>
      <w:r>
        <w:rPr>
          <w:lang w:val="pt_PT" w:bidi="pt_PT"/>
        </w:rPr>
        <w:t>O jovem foi embora triste porque tinha muitas posses.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19.26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sobre a possibilidade de um homem rico entrar no reino dos céus?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para as pessoas é impossível, mas para Deus todas as coisas são possíveis.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19.28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recompensa Jesus prometeu aos seus discípulos que o seguiram?</w:t>
      </w:r>
    </w:p>
    <w:p>
      <w:pPr/>
      <w:r>
        <w:rPr>
          <w:lang w:val="pt_PT" w:bidi="pt_PT"/>
        </w:rPr>
      </w:r>
      <w:r>
        <w:rPr>
          <w:lang w:val="pt_PT" w:bidi="pt_PT"/>
        </w:rPr>
        <w:t>Jesus prometeu aos seus discípulos que na regeneração, eles se sentariam em 12 tronos, julgando as 12 tribos de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19.30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sobre aqueles que agora são os primeiros e aqueles que agora são os últimos?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aqueles que são os primeiros, serão os últimos e aqueles que são os últimos, serão os primeiros.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20.1–2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 o proprietário combinou em pagar aos trabalhadores que ele contratou pela manhã bem cedo?</w:t>
      </w:r>
    </w:p>
    <w:p>
      <w:pPr/>
      <w:r>
        <w:rPr>
          <w:lang w:val="pt_PT" w:bidi="pt_PT"/>
        </w:rPr>
      </w:r>
      <w:r>
        <w:rPr>
          <w:lang w:val="pt_PT" w:bidi="pt_PT"/>
        </w:rPr>
        <w:t>O proprietário combinou em pagar um denário por dia aos trabalhadores contratados pela manhã bem cedo.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20.4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 o proprietário da terra disse que pagaria aos trabalhadores que ele contratou na terceira hora?</w:t>
      </w:r>
    </w:p>
    <w:p>
      <w:pPr/>
      <w:r>
        <w:rPr>
          <w:lang w:val="pt_PT" w:bidi="pt_PT"/>
        </w:rPr>
      </w:r>
      <w:r>
        <w:rPr>
          <w:lang w:val="pt_PT" w:bidi="pt_PT"/>
        </w:rPr>
        <w:t>O proprietário disse que pagaria a eles o que fosse justo.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20.9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 receberam os trabalhadores contratados na décima primeira hora?</w:t>
      </w:r>
    </w:p>
    <w:p>
      <w:pPr/>
      <w:r>
        <w:rPr>
          <w:lang w:val="pt_PT" w:bidi="pt_PT"/>
        </w:rPr>
      </w:r>
      <w:r>
        <w:rPr>
          <w:lang w:val="pt_PT" w:bidi="pt_PT"/>
        </w:rPr>
        <w:t>Os trabalhadores contratados na décima primeira hora receberam um denário.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20.11–12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reclamação dos trabalhadores que foram contratados de manhã cedo?</w:t>
      </w:r>
    </w:p>
    <w:p>
      <w:pPr/>
      <w:r>
        <w:rPr>
          <w:lang w:val="pt_PT" w:bidi="pt_PT"/>
        </w:rPr>
      </w:r>
      <w:r>
        <w:rPr>
          <w:lang w:val="pt_PT" w:bidi="pt_PT"/>
        </w:rPr>
        <w:t>Eles reclamaram que trabalharam o dia todo, mas receberam o mesmo pagamento que aqueles que trabalharam uma hora.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20.13–14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proprietário respondeu à reclamação dos trabalhadores?</w:t>
      </w:r>
    </w:p>
    <w:p>
      <w:pPr/>
      <w:r>
        <w:rPr>
          <w:lang w:val="pt_PT" w:bidi="pt_PT"/>
        </w:rPr>
      </w:r>
      <w:r>
        <w:rPr>
          <w:lang w:val="pt_PT" w:bidi="pt_PT"/>
        </w:rPr>
        <w:t>O proprietário disse que não havia feito nada de errado com os trabalhadores e que lhes havia pago o que lhes pertencia.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20.17–19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eventos Jesus contou aos seus discípulos antecipadamente enquanto subiam para Jerusalém?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aos seus discípulos que ele próprio seria entregue aos principais sacerdotes e escribas, condenado à morte, crucificado e no terceiro dia seria ressuscitado.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20.20–21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o pedido que a mãe dos filhos de Zebedeu fez a Jesus?</w:t>
      </w:r>
    </w:p>
    <w:p>
      <w:pPr/>
      <w:r>
        <w:rPr>
          <w:lang w:val="pt_PT" w:bidi="pt_PT"/>
        </w:rPr>
      </w:r>
      <w:r>
        <w:rPr>
          <w:lang w:val="pt_PT" w:bidi="pt_PT"/>
        </w:rPr>
        <w:t>Ela queria que Jesus ordenasse que seus dois filhos se sentassem à sua direita e à sua esquerda em seu reino.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20.23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Jesus disse que determinava quem se sentaria à sua direita e à sua esquerda em seu reino?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o Pai preparou esses lugares para quem ele mesmo escolheu.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20.26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Jesus disse que alguém poderia ser grande entre seus discípulos?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quem quiser ser grande deve ser servo.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20.28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Jesus disse que veio?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veio para servir e dar sua vida como resgate por muitos.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20.30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fizeram os dois cegos que estavam sentados à beira do caminho quando Jesus passou?</w:t>
      </w:r>
    </w:p>
    <w:p>
      <w:pPr/>
      <w:r>
        <w:rPr>
          <w:lang w:val="pt_PT" w:bidi="pt_PT"/>
        </w:rPr>
      </w:r>
      <w:r>
        <w:rPr>
          <w:lang w:val="pt_PT" w:bidi="pt_PT"/>
        </w:rPr>
        <w:t>Os dois cegos gritaram: “Senhor, Filho de Davi, tem misericórdia de nós”.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20.34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Jesus curou os dois cegos?</w:t>
      </w:r>
    </w:p>
    <w:p>
      <w:pPr/>
      <w:r>
        <w:rPr>
          <w:lang w:val="pt_PT" w:bidi="pt_PT"/>
        </w:rPr>
      </w:r>
      <w:r>
        <w:rPr>
          <w:lang w:val="pt_PT" w:bidi="pt_PT"/>
        </w:rPr>
        <w:t>Jesus curou os dois cegos porque foi movido por compaixão.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21.2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seus dois discípulos encontrariam na aldeia à frente deles?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encontrariam uma jumenta amarrada e um jumentinho com ela.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21.4–5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 profeta havia predito sobre este evento?</w:t>
      </w:r>
    </w:p>
    <w:p>
      <w:pPr/>
      <w:r>
        <w:rPr>
          <w:lang w:val="pt_PT" w:bidi="pt_PT"/>
        </w:rPr>
      </w:r>
      <w:r>
        <w:rPr>
          <w:lang w:val="pt_PT" w:bidi="pt_PT"/>
        </w:rPr>
        <w:t>Um profeta previu que o Rei viria montado em um jumento e em um jumentinho.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21.8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multidão fez na estrada para Jerusalém que Jesus percorreu?</w:t>
      </w:r>
    </w:p>
    <w:p>
      <w:pPr/>
      <w:r>
        <w:rPr>
          <w:lang w:val="pt_PT" w:bidi="pt_PT"/>
        </w:rPr>
      </w:r>
      <w:r>
        <w:rPr>
          <w:lang w:val="pt_PT" w:bidi="pt_PT"/>
        </w:rPr>
        <w:t>A maioria da multidão estendeu suas vestes exteriores na estrada e outros espalharam ramos de árvores na estrada.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21.9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multidão gritou enquanto Jesus passava?</w:t>
      </w:r>
    </w:p>
    <w:p>
      <w:pPr/>
      <w:r>
        <w:rPr>
          <w:lang w:val="pt_PT" w:bidi="pt_PT"/>
        </w:rPr>
      </w:r>
      <w:r>
        <w:rPr>
          <w:lang w:val="pt_PT" w:bidi="pt_PT"/>
        </w:rPr>
        <w:t>A multidão gritou: “Hosana ao filho de Davi, bendito é aquele que vem em nome do Senhor, hosana nas alturas”.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21.12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fez quando entrou no templo de Deus em Jerusalém?</w:t>
      </w:r>
    </w:p>
    <w:p>
      <w:pPr/>
      <w:r>
        <w:rPr>
          <w:lang w:val="pt_PT" w:bidi="pt_PT"/>
        </w:rPr>
      </w:r>
      <w:r>
        <w:rPr>
          <w:lang w:val="pt_PT" w:bidi="pt_PT"/>
        </w:rPr>
        <w:t>Jesus expulsou todos os que compravam e vendiam no templo, e virou as mesas dos cambistas e os assentos dos que vendiam pombas.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21.13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os comerciantes tinham feito ao templo de Deus?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os comerciantes tinham transformado o templo de Deus em um covil de ladrões.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21.15–16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os principais sacerdotes e escribas se opuseram ao que as crianças estavam gritando sobre Jesus, o que Jesus disse a eles?</w:t>
      </w:r>
    </w:p>
    <w:p>
      <w:pPr/>
      <w:r>
        <w:rPr>
          <w:lang w:val="pt_PT" w:bidi="pt_PT"/>
        </w:rPr>
      </w:r>
      <w:r>
        <w:rPr>
          <w:lang w:val="pt_PT" w:bidi="pt_PT"/>
        </w:rPr>
        <w:t>Jesus citou o profeta que disse que da boca de bebês e crianças de peito Deus aperfeiçoou o louvor.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21.18–19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fez à figueira e por quê?</w:t>
      </w:r>
    </w:p>
    <w:p>
      <w:pPr/>
      <w:r>
        <w:rPr>
          <w:lang w:val="pt_PT" w:bidi="pt_PT"/>
        </w:rPr>
      </w:r>
      <w:r>
        <w:rPr>
          <w:lang w:val="pt_PT" w:bidi="pt_PT"/>
        </w:rPr>
        <w:t>Jesus fez a figueira secar porque não dava frutos.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21.20–22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ensinou aos seus discípulos sobre a oração a partir do ressecamento da figueira?</w:t>
      </w:r>
    </w:p>
    <w:p>
      <w:pPr/>
      <w:r>
        <w:rPr>
          <w:lang w:val="pt_PT" w:bidi="pt_PT"/>
        </w:rPr>
      </w:r>
      <w:r>
        <w:rPr>
          <w:lang w:val="pt_PT" w:bidi="pt_PT"/>
        </w:rPr>
        <w:t>Jesus ensinou aos seus discípulos que, se pedissem em oração enquanto acreditassem, receberiam.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21.23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Enquanto Jesus estava ensinando, o que os principais sacerdotes e anciãos o questionaram?</w:t>
      </w:r>
    </w:p>
    <w:p>
      <w:pPr/>
      <w:r>
        <w:rPr>
          <w:lang w:val="pt_PT" w:bidi="pt_PT"/>
        </w:rPr>
      </w:r>
      <w:r>
        <w:rPr>
          <w:lang w:val="pt_PT" w:bidi="pt_PT"/>
        </w:rPr>
        <w:t>Os principais sacerdotes e anciãos queriam saber com que autoridade Jesus fazia essas coisas.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21.25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pergunta Jesus fez aos principais sacerdotes e anciãos em resposta?</w:t>
      </w:r>
    </w:p>
    <w:p>
      <w:pPr/>
      <w:r>
        <w:rPr>
          <w:lang w:val="pt_PT" w:bidi="pt_PT"/>
        </w:rPr>
      </w:r>
      <w:r>
        <w:rPr>
          <w:lang w:val="pt_PT" w:bidi="pt_PT"/>
        </w:rPr>
        <w:t>Jesus perguntou-lhes se achavam que o batismo de João Batista era do céu ou dos homens.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21.25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principais sacerdotes e escribas não queriam responder que o batismo de João era do céu?</w:t>
      </w:r>
    </w:p>
    <w:p>
      <w:pPr/>
      <w:r>
        <w:rPr>
          <w:lang w:val="pt_PT" w:bidi="pt_PT"/>
        </w:rPr>
      </w:r>
      <w:r>
        <w:rPr>
          <w:lang w:val="pt_PT" w:bidi="pt_PT"/>
        </w:rPr>
        <w:t>Eles sabiam que Jesus então lhes perguntaria por que não acreditaram em João.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21.26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principais sacerdotes e escribas não queriam responder que o batismo de João era dos homens?</w:t>
      </w:r>
    </w:p>
    <w:p>
      <w:pPr/>
      <w:r>
        <w:rPr>
          <w:lang w:val="pt_PT" w:bidi="pt_PT"/>
        </w:rPr>
      </w:r>
      <w:r>
        <w:rPr>
          <w:lang w:val="pt_PT" w:bidi="pt_PT"/>
        </w:rPr>
        <w:t>Eles temiam a multidão, que considerava João um profeta.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21.28–29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história de Jesus sobre os dois filhos, o que o primeiro filho fez quando foi instruído a trabalhar na vinha?</w:t>
      </w:r>
    </w:p>
    <w:p>
      <w:pPr/>
      <w:r>
        <w:rPr>
          <w:lang w:val="pt_PT" w:bidi="pt_PT"/>
        </w:rPr>
      </w:r>
      <w:r>
        <w:rPr>
          <w:lang w:val="pt_PT" w:bidi="pt_PT"/>
        </w:rPr>
        <w:t>O primeiro filho disse que não iria, mas mudou de ideia e foi.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21.30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segundo filho fez quando foi mandado trabalhar na vinha?</w:t>
      </w:r>
    </w:p>
    <w:p>
      <w:pPr/>
      <w:r>
        <w:rPr>
          <w:lang w:val="pt_PT" w:bidi="pt_PT"/>
        </w:rPr>
      </w:r>
      <w:r>
        <w:rPr>
          <w:lang w:val="pt_PT" w:bidi="pt_PT"/>
        </w:rPr>
        <w:t>O segundo filho disse que iria, mas não foi.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21.31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dos dois filhos fez a vontade do pai?</w:t>
      </w:r>
    </w:p>
    <w:p>
      <w:pPr/>
      <w:r>
        <w:rPr>
          <w:lang w:val="pt_PT" w:bidi="pt_PT"/>
        </w:rPr>
      </w:r>
      <w:r>
        <w:rPr>
          <w:lang w:val="pt_PT" w:bidi="pt_PT"/>
        </w:rPr>
        <w:t>O primeiro filho.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21.31–32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Jesus disse que cobradores de impostos e prostitutas estavam entrando no reino de Deus antes dos principais sacerdotes e escribas?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eles estavam entrando no reino porque acreditaram em João, mas os principais sacerdotes e escribas não acreditaram em João.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21.35–36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viticultores fizeram aos servos que o proprietário enviou para buscar suas uvas?</w:t>
      </w:r>
    </w:p>
    <w:p>
      <w:pPr/>
      <w:r>
        <w:rPr>
          <w:lang w:val="pt_PT" w:bidi="pt_PT"/>
        </w:rPr>
      </w:r>
      <w:r>
        <w:rPr>
          <w:lang w:val="pt_PT" w:bidi="pt_PT"/>
        </w:rPr>
        <w:t>Os viticultores espancaram, mataram e apedrejaram os servos.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21.37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o proprietário finalmente enviou aos viticultores?</w:t>
      </w:r>
    </w:p>
    <w:p>
      <w:pPr/>
      <w:r>
        <w:rPr>
          <w:lang w:val="pt_PT" w:bidi="pt_PT"/>
        </w:rPr>
      </w:r>
      <w:r>
        <w:rPr>
          <w:lang w:val="pt_PT" w:bidi="pt_PT"/>
        </w:rPr>
        <w:t>O proprietário finalmente enviou seu próprio filho.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21.38–39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viticultores fizeram à última pessoa que o proprietário enviou?</w:t>
      </w:r>
    </w:p>
    <w:p>
      <w:pPr/>
      <w:r>
        <w:rPr>
          <w:lang w:val="pt_PT" w:bidi="pt_PT"/>
        </w:rPr>
      </w:r>
      <w:r>
        <w:rPr>
          <w:lang w:val="pt_PT" w:bidi="pt_PT"/>
        </w:rPr>
        <w:t>Os viticultores mataram o filho do proprietário.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21.40–41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disseram que o proprietário deveria fazer então?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disseram que o proprietário deveria destruir os primeiros viticultores e depois alugar para outros viticultores que pagariam.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21.42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Nas escrituras que Jesus então citou, o que acontece com a pedra que os construtores rejeitam?</w:t>
      </w:r>
    </w:p>
    <w:p>
      <w:pPr/>
      <w:r>
        <w:rPr>
          <w:lang w:val="pt_PT" w:bidi="pt_PT"/>
        </w:rPr>
      </w:r>
      <w:r>
        <w:rPr>
          <w:lang w:val="pt_PT" w:bidi="pt_PT"/>
        </w:rPr>
        <w:t>Da pedra que os construtores rejeitam é feita a pedra angular.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21.43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base na escritura que Jesus citou, o que ele disse que aconteceria?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o reino de Deus seria tirado dos principais sacerdotes e fariseus, e seria dado a uma nação que produzisse seus frutos.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21.46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principais sacerdotes e fariseus não prenderam Jesus imediatamente?</w:t>
      </w:r>
    </w:p>
    <w:p>
      <w:pPr/>
      <w:r>
        <w:rPr>
          <w:lang w:val="pt_PT" w:bidi="pt_PT"/>
        </w:rPr>
      </w:r>
      <w:r>
        <w:rPr>
          <w:lang w:val="pt_PT" w:bidi="pt_PT"/>
        </w:rPr>
        <w:t>Eles tinham medo da multidão, porque o povo considerava Jesus um profeta.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22.5–6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fizeram os convidados para o banquete de casamento do filho do rei quando os servos do rei trouxeram o convite?</w:t>
      </w:r>
    </w:p>
    <w:p>
      <w:pPr/>
      <w:r>
        <w:rPr>
          <w:lang w:val="pt_PT" w:bidi="pt_PT"/>
        </w:rPr>
      </w:r>
      <w:r>
        <w:rPr>
          <w:lang w:val="pt_PT" w:bidi="pt_PT"/>
        </w:rPr>
        <w:t>Alguns não levaram o convite a sério, foram cuidar de seus próprios negócios e outros agarraram os servos do rei e os mataram.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22.7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rei fez com os primeiros convidados para o banquete de casamento?</w:t>
      </w:r>
    </w:p>
    <w:p>
      <w:pPr/>
      <w:r>
        <w:rPr>
          <w:lang w:val="pt_PT" w:bidi="pt_PT"/>
        </w:rPr>
      </w:r>
      <w:r>
        <w:rPr>
          <w:lang w:val="pt_PT" w:bidi="pt_PT"/>
        </w:rPr>
        <w:t>O rei enviou seus exércitos, matou aqueles assassinos e incendiou a cidade deles.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22.9–10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o rei então convidou para a festa de casamento?</w:t>
      </w:r>
    </w:p>
    <w:p>
      <w:pPr/>
      <w:r>
        <w:rPr>
          <w:lang w:val="pt_PT" w:bidi="pt_PT"/>
        </w:rPr>
      </w:r>
      <w:r>
        <w:rPr>
          <w:lang w:val="pt_PT" w:bidi="pt_PT"/>
        </w:rPr>
        <w:t>O rei então convidou quantas pessoas seus servos puderam encontrar, tanto más quanto boas.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22.13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rei fez ao homem que veio à festa sem traje de casamento?</w:t>
      </w:r>
    </w:p>
    <w:p>
      <w:pPr/>
      <w:r>
        <w:rPr>
          <w:lang w:val="pt_PT" w:bidi="pt_PT"/>
        </w:rPr>
      </w:r>
      <w:r>
        <w:rPr>
          <w:lang w:val="pt_PT" w:bidi="pt_PT"/>
        </w:rPr>
        <w:t>O rei mandou amarrá-lo e lançá-lo fora, na escuridão.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22.15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fariseus estavam tentando fazer com Jesus?</w:t>
      </w:r>
    </w:p>
    <w:p>
      <w:pPr/>
      <w:r>
        <w:rPr>
          <w:lang w:val="pt_PT" w:bidi="pt_PT"/>
        </w:rPr>
      </w:r>
      <w:r>
        <w:rPr>
          <w:lang w:val="pt_PT" w:bidi="pt_PT"/>
        </w:rPr>
        <w:t>Os fariseus estavam tentando apanhar Jesus em suas próprias palavras.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22.17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pergunta os discípulos dos fariseus fizeram a Jesus?</w:t>
      </w:r>
    </w:p>
    <w:p>
      <w:pPr/>
      <w:r>
        <w:rPr>
          <w:lang w:val="pt_PT" w:bidi="pt_PT"/>
        </w:rPr>
      </w:r>
      <w:r>
        <w:rPr>
          <w:lang w:val="pt_PT" w:bidi="pt_PT"/>
        </w:rPr>
        <w:t>Eles perguntaram a Jesus se era lícito pagar impostos a César ou não.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22.21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Jesus respondeu à pergunta dos discípulos dos fariseus?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para dar a César o que é de César e a Deus o que é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22.23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era a crença dos saduceus sobre a ressurreição?</w:t>
      </w:r>
    </w:p>
    <w:p>
      <w:pPr/>
      <w:r>
        <w:rPr>
          <w:lang w:val="pt_PT" w:bidi="pt_PT"/>
        </w:rPr>
      </w:r>
      <w:r>
        <w:rPr>
          <w:lang w:val="pt_PT" w:bidi="pt_PT"/>
        </w:rPr>
        <w:t>Os saduceus acreditavam que não havia ressurreição.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22.26–27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história dos saduceus, quantos maridos a esposa teve?</w:t>
      </w:r>
    </w:p>
    <w:p>
      <w:pPr/>
      <w:r>
        <w:rPr>
          <w:lang w:val="pt_PT" w:bidi="pt_PT"/>
        </w:rPr>
      </w:r>
      <w:r>
        <w:rPr>
          <w:lang w:val="pt_PT" w:bidi="pt_PT"/>
        </w:rPr>
        <w:t>A mulher teve sete maridos.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22.29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duas coisas Jesus disse que os saduceus não conheciam?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os saduceus não conheciam as escrituras nem o poder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22.30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sobre o casamento na ressurreição?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na ressurreição não há casamento.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22.32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Jesus mostrou pelas escrituras que há uma ressurreição?</w:t>
      </w:r>
    </w:p>
    <w:p>
      <w:pPr/>
      <w:r>
        <w:rPr>
          <w:lang w:val="pt_PT" w:bidi="pt_PT"/>
        </w:rPr>
      </w:r>
      <w:r>
        <w:rPr>
          <w:lang w:val="pt_PT" w:bidi="pt_PT"/>
        </w:rPr>
        <w:t>Jesus citou as escrituras onde Deus diz que ele é o Deus de Abraão, Isaque e Jacó - o Deus dos vivos.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22.36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pergunta o advogado fariseu fez a Jesus?</w:t>
      </w:r>
    </w:p>
    <w:p>
      <w:pPr/>
      <w:r>
        <w:rPr>
          <w:lang w:val="pt_PT" w:bidi="pt_PT"/>
        </w:rPr>
      </w:r>
      <w:r>
        <w:rPr>
          <w:lang w:val="pt_PT" w:bidi="pt_PT"/>
        </w:rPr>
        <w:t>O advogado perguntou a Jesus qual é o maior mandamento na lei.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22.37–38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ser o grande e primeiro mandamento?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amar o Senhor teu Deus com todo o teu coração, alma e mente era o grande e primeiro mandamento.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22.39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era o segundo mandamento?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amar o próximo como a si mesmo era o segundo mandamento.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22.42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pergunta Jesus fez aos fariseus?</w:t>
      </w:r>
    </w:p>
    <w:p>
      <w:pPr/>
      <w:r>
        <w:rPr>
          <w:lang w:val="pt_PT" w:bidi="pt_PT"/>
        </w:rPr>
      </w:r>
      <w:r>
        <w:rPr>
          <w:lang w:val="pt_PT" w:bidi="pt_PT"/>
        </w:rPr>
        <w:t>Jesus perguntou a eles de quem o Cristo é filho.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22.42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resposta os fariseus deram a Jesus?</w:t>
      </w:r>
    </w:p>
    <w:p>
      <w:pPr/>
      <w:r>
        <w:rPr>
          <w:lang w:val="pt_PT" w:bidi="pt_PT"/>
        </w:rPr>
      </w:r>
      <w:r>
        <w:rPr>
          <w:lang w:val="pt_PT" w:bidi="pt_PT"/>
        </w:rPr>
        <w:t>Os fariseus disseram que o Cristo era filho de Davi.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22.45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segunda pergunta que Jesus fez aos fariseus?</w:t>
      </w:r>
    </w:p>
    <w:p>
      <w:pPr/>
      <w:r>
        <w:rPr>
          <w:lang w:val="pt_PT" w:bidi="pt_PT"/>
        </w:rPr>
      </w:r>
      <w:r>
        <w:rPr>
          <w:lang w:val="pt_PT" w:bidi="pt_PT"/>
        </w:rPr>
        <w:t>Jesus então perguntou a eles como Davi poderia chamar seu filho, o Cristo, de Senhor.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22.46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resposta os fariseus deram a Jesus?</w:t>
      </w:r>
    </w:p>
    <w:p>
      <w:pPr/>
      <w:r>
        <w:rPr>
          <w:lang w:val="pt_PT" w:bidi="pt_PT"/>
        </w:rPr>
      </w:r>
      <w:r>
        <w:rPr>
          <w:lang w:val="pt_PT" w:bidi="pt_PT"/>
        </w:rPr>
        <w:t>Os fariseus não conseguiram responder nenhuma palavra a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23.2–3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escribas e fariseus se sentaram na cadeira de Moisés, o que Jesus disse ao povo para fazer com seus ensinamentos?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ao povo para fazer e observar as coisas que os escribas e fariseus ensinavam da cadeira de Moisés.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23.3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Jesus disse que as pessoas não deveriam imitar as ações dos escribas e fariseus?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eles não deveriam imitar suas ações porque dizem coisas, mas depois não as fazem.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23.5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que propósito os escribas e fariseus faziam todas as suas obras?</w:t>
      </w:r>
    </w:p>
    <w:p>
      <w:pPr/>
      <w:r>
        <w:rPr>
          <w:lang w:val="pt_PT" w:bidi="pt_PT"/>
        </w:rPr>
      </w:r>
      <w:r>
        <w:rPr>
          <w:lang w:val="pt_PT" w:bidi="pt_PT"/>
        </w:rPr>
        <w:t>Os escribas e fariseus faziam todas as suas obras para serem vistos pelas pessoas.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23.8–10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Jesus disse ser nosso único Pai e nosso único mestre?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nosso único Pai é aquele que está no céu e nosso único mestre é o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23.12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fará àquele que se exalta e àquele que se humilha?</w:t>
      </w:r>
    </w:p>
    <w:p>
      <w:pPr/>
      <w:r>
        <w:rPr>
          <w:lang w:val="pt_PT" w:bidi="pt_PT"/>
        </w:rPr>
      </w:r>
      <w:r>
        <w:rPr>
          <w:lang w:val="pt_PT" w:bidi="pt_PT"/>
        </w:rPr>
        <w:t>Deus humilhará aquele que se exalta e exaltará aquele que se humilha.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23.13–15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nome Jesus chamou repetidamente aos escribas e os fariseus que descreveu seu comportamento?</w:t>
      </w:r>
    </w:p>
    <w:p>
      <w:pPr/>
      <w:r>
        <w:rPr>
          <w:lang w:val="pt_PT" w:bidi="pt_PT"/>
        </w:rPr>
      </w:r>
      <w:r>
        <w:rPr>
          <w:lang w:val="pt_PT" w:bidi="pt_PT"/>
        </w:rPr>
        <w:t>Jesus repetidamente chamou os escribas e fariseus de hipócritas.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23.15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os escribas e fariseus faziam um novo convertido, de quem ele era filho?</w:t>
      </w:r>
    </w:p>
    <w:p>
      <w:pPr/>
      <w:r>
        <w:rPr>
          <w:lang w:val="pt_PT" w:bidi="pt_PT"/>
        </w:rPr>
      </w:r>
      <w:r>
        <w:rPr>
          <w:lang w:val="pt_PT" w:bidi="pt_PT"/>
        </w:rPr>
        <w:t>Quando os escribas e fariseus faziam um novo convertido, ele se tornava duas vezes mais filho do inferno do que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23.16–17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Sobre estar preso por juramentos, o que Jesus disse sobre os ensinamentos dos escribas e fariseus?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os escribas e fariseus eram guias cegos e tolos cegos.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23.23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Embora tivessem dizimado a hortelã, o endro e o cominho, o que os escribas e fariseus deixaram de fazer?</w:t>
      </w:r>
    </w:p>
    <w:p>
      <w:pPr/>
      <w:r>
        <w:rPr>
          <w:lang w:val="pt_PT" w:bidi="pt_PT"/>
        </w:rPr>
      </w:r>
      <w:r>
        <w:rPr>
          <w:lang w:val="pt_PT" w:bidi="pt_PT"/>
        </w:rPr>
        <w:t>Os escribas e fariseus falharam em cumprir os assuntos mais importantes da lei - justiça, misericórdia e fé.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23.25–26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escribas e fariseus não conseguiram limpar?</w:t>
      </w:r>
    </w:p>
    <w:p>
      <w:pPr/>
      <w:r>
        <w:rPr>
          <w:lang w:val="pt_PT" w:bidi="pt_PT"/>
        </w:rPr>
      </w:r>
      <w:r>
        <w:rPr>
          <w:lang w:val="pt_PT" w:bidi="pt_PT"/>
        </w:rPr>
        <w:t>Os escribas e fariseus falharam em limpar o interior do seu copo, para que o exterior também pudesse estar limpo.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23.28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estavam cheios os escribas e fariseus por dentro?</w:t>
      </w:r>
    </w:p>
    <w:p>
      <w:pPr/>
      <w:r>
        <w:rPr>
          <w:lang w:val="pt_PT" w:bidi="pt_PT"/>
        </w:rPr>
      </w:r>
      <w:r>
        <w:rPr>
          <w:lang w:val="pt_PT" w:bidi="pt_PT"/>
        </w:rPr>
        <w:t>Os escribas e fariseus estavam cheios de hipocrisia e iniquidade.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23.29–31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pais dos escribas e fariseus fizeram aos profetas de Deus?</w:t>
      </w:r>
    </w:p>
    <w:p>
      <w:pPr/>
      <w:r>
        <w:rPr>
          <w:lang w:val="pt_PT" w:bidi="pt_PT"/>
        </w:rPr>
      </w:r>
      <w:r>
        <w:rPr>
          <w:lang w:val="pt_PT" w:bidi="pt_PT"/>
        </w:rPr>
        <w:t>Os pais dos escribas e fariseus mataram os profetas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23.33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julgamento os escribas e fariseus enfrentariam?</w:t>
      </w:r>
    </w:p>
    <w:p>
      <w:pPr/>
      <w:r>
        <w:rPr>
          <w:lang w:val="pt_PT" w:bidi="pt_PT"/>
        </w:rPr>
      </w:r>
      <w:r>
        <w:rPr>
          <w:lang w:val="pt_PT" w:bidi="pt_PT"/>
        </w:rPr>
        <w:t>Os escribas e fariseus iam enfrentar o julgamento do inferno.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23.34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os escribas e fariseus fariam aos profetas, sábios e escribas que ele lhes enviaria?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matariam e crucificariam alguns, chicoteariam outros e perseguiriam alguns de cidade em cidade.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23.35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resultado de seu comportamento, que culpa recairia sobre os escribas e fariseus?</w:t>
      </w:r>
    </w:p>
    <w:p>
      <w:pPr/>
      <w:r>
        <w:rPr>
          <w:lang w:val="pt_PT" w:bidi="pt_PT"/>
        </w:rPr>
      </w:r>
      <w:r>
        <w:rPr>
          <w:lang w:val="pt_PT" w:bidi="pt_PT"/>
        </w:rPr>
        <w:t>A culpa de todo o sangue justo derramado na terra recairia sobre os escribas e fariseus.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23.36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Jesus disse que todas essas coisas aconteceriam em qual geração?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a esta geração todas essas coisas aconteceriam.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23.37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era o desejo de Jesus para filhos de Jerusalém e por que não foi realizado?</w:t>
      </w:r>
    </w:p>
    <w:p>
      <w:pPr/>
      <w:r>
        <w:rPr>
          <w:lang w:val="pt_PT" w:bidi="pt_PT"/>
        </w:rPr>
      </w:r>
      <w:r>
        <w:rPr>
          <w:lang w:val="pt_PT" w:bidi="pt_PT"/>
        </w:rPr>
        <w:t>Jesus desejava reunir os filhos de Jerusalém, mas eles não concordaram.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23.38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Agora, como a casa de Jerusalém seria deixada?</w:t>
      </w:r>
    </w:p>
    <w:p>
      <w:pPr/>
      <w:r>
        <w:rPr>
          <w:lang w:val="pt_PT" w:bidi="pt_PT"/>
        </w:rPr>
      </w:r>
      <w:r>
        <w:rPr>
          <w:lang w:val="pt_PT" w:bidi="pt_PT"/>
        </w:rPr>
        <w:t>A casa de Jerusalém agora ficaria abandonada.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24.2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profetizou sobre o templo em Jerusalém?</w:t>
      </w:r>
    </w:p>
    <w:p>
      <w:pPr/>
      <w:r>
        <w:rPr>
          <w:lang w:val="pt_PT" w:bidi="pt_PT"/>
        </w:rPr>
      </w:r>
      <w:r>
        <w:rPr>
          <w:lang w:val="pt_PT" w:bidi="pt_PT"/>
        </w:rPr>
        <w:t>Jesus profetizou que não ficaria pedra sobre pedra do templo que não fosse derrubada.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24.3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Após ouvirem a profecia sobre o templo, o que os discípulos perguntaram a Jesus?</w:t>
      </w:r>
    </w:p>
    <w:p>
      <w:pPr/>
      <w:r>
        <w:rPr>
          <w:lang w:val="pt_PT" w:bidi="pt_PT"/>
        </w:rPr>
      </w:r>
      <w:r>
        <w:rPr>
          <w:lang w:val="pt_PT" w:bidi="pt_PT"/>
        </w:rPr>
        <w:t>Os discípulos perguntaram a Jesus quando essas coisas aconteceriam e qual seria o sinal de sua vinda e do fim do mundo.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24.5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ação das pessoas Jesus disse que levaria muitos ao engano?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muitos viriam dizendo que são o Cristo, levando muitos ao erro.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24.6–8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eventos Jesus disse que seriam o início das dores de parto?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guerras, fomes e terremotos seriam o início das dores de parto.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24.9–10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aconteceria entre os crentes neste momento?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os crentes sofreriam tribulação e seriam odiados pelas nações por causa do seu nome.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24.13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Jesus disse que seria salvo?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aquele que perseverar até o fim será salvo.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24.14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o evangelho antes que o fim chegue?</w:t>
      </w:r>
    </w:p>
    <w:p>
      <w:pPr/>
      <w:r>
        <w:rPr>
          <w:lang w:val="pt_PT" w:bidi="pt_PT"/>
        </w:rPr>
      </w:r>
      <w:r>
        <w:rPr>
          <w:lang w:val="pt_PT" w:bidi="pt_PT"/>
        </w:rPr>
        <w:t>O evangelho do reino será pregado em todo o mundo antes que o fim venha.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24.15–16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os crentes deveriam fazer quando vissem a abominação da desolação no lugar santo?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os crentes deveriam fugir para as montanhas.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24.21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Quão grande será a tribulação naqueles dias?</w:t>
      </w:r>
    </w:p>
    <w:p>
      <w:pPr/>
      <w:r>
        <w:rPr>
          <w:lang w:val="pt_PT" w:bidi="pt_PT"/>
        </w:rPr>
      </w:r>
      <w:r>
        <w:rPr>
          <w:lang w:val="pt_PT" w:bidi="pt_PT"/>
        </w:rPr>
        <w:t>Naqueles dias, a tribulação será grande, maior do que qualquer outra desde o início do mundo.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24.24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falsos Cristos e falsos profetas enganarão muitos?</w:t>
      </w:r>
    </w:p>
    <w:p>
      <w:pPr/>
      <w:r>
        <w:rPr>
          <w:lang w:val="pt_PT" w:bidi="pt_PT"/>
        </w:rPr>
      </w:r>
      <w:r>
        <w:rPr>
          <w:lang w:val="pt_PT" w:bidi="pt_PT"/>
        </w:rPr>
        <w:t>Os falsos Cristos e falsos profetas mostrarão grandes sinais e maravilhas para enganar muitos.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24.27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será a vinda do Filho do Homem?</w:t>
      </w:r>
    </w:p>
    <w:p>
      <w:pPr/>
      <w:r>
        <w:rPr>
          <w:lang w:val="pt_PT" w:bidi="pt_PT"/>
        </w:rPr>
      </w:r>
      <w:r>
        <w:rPr>
          <w:lang w:val="pt_PT" w:bidi="pt_PT"/>
        </w:rPr>
        <w:t>A vinda do Filho do Homem será como um relâmpago brilhando de leste a oeste.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24.29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com o sol, a lua e as estrelas após a tribulação daqueles dias?</w:t>
      </w:r>
    </w:p>
    <w:p>
      <w:pPr/>
      <w:r>
        <w:rPr>
          <w:lang w:val="pt_PT" w:bidi="pt_PT"/>
        </w:rPr>
      </w:r>
      <w:r>
        <w:rPr>
          <w:lang w:val="pt_PT" w:bidi="pt_PT"/>
        </w:rPr>
        <w:t>O sol e a lua serão escurecidos e as estrelas cairão do céu.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24.30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tribos da terra farão quando virem o Filho do Homem vindo em poder e grande glória?</w:t>
      </w:r>
    </w:p>
    <w:p>
      <w:pPr/>
      <w:r>
        <w:rPr>
          <w:lang w:val="pt_PT" w:bidi="pt_PT"/>
        </w:rPr>
      </w:r>
      <w:r>
        <w:rPr>
          <w:lang w:val="pt_PT" w:bidi="pt_PT"/>
        </w:rPr>
        <w:t>As tribos da terra lamentarão.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24.31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som será ouvido quando o Filho do Homem enviar seus anjos para reunir os eleitos?</w:t>
      </w:r>
    </w:p>
    <w:p>
      <w:pPr/>
      <w:r>
        <w:rPr>
          <w:lang w:val="pt_PT" w:bidi="pt_PT"/>
        </w:rPr>
      </w:r>
      <w:r>
        <w:rPr>
          <w:lang w:val="pt_PT" w:bidi="pt_PT"/>
        </w:rPr>
        <w:t>O grande som de uma trombeta será ouvido quando os anjos reunirem os eleitos.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24.34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não passaria até que todas essas coisas acontecessem?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esta geração não passará até que todas essas coisas tenham ocorrido.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24.35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passaria e o que nunca passaria?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o céu e a terra passarão, mas que suas palavras nunca passarão.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24.36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sabe quando esses eventos ocorrerão?</w:t>
      </w:r>
    </w:p>
    <w:p>
      <w:pPr/>
      <w:r>
        <w:rPr>
          <w:lang w:val="pt_PT" w:bidi="pt_PT"/>
        </w:rPr>
      </w:r>
      <w:r>
        <w:rPr>
          <w:lang w:val="pt_PT" w:bidi="pt_PT"/>
        </w:rPr>
        <w:t>Somente o Pai sabe quando esses eventos ocorrerão.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24.37–39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forma será a vinda do Filho do Homem como nos dias de Noé antes do Dilúvio?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estarão comendo e bebendo, casando-se e dando-se em casamento, sem saber nada do julgamento que virá para levá-las.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24.42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atitude Jesus disse que seus crentes devem manter em relação à sua vinda e por quê?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seus crentes devem estar sempre prontos, porque não sabem em que dia o Senhor virá.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24.45–46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faz um servo fiel e prudente enquanto o mestre está ausente?</w:t>
      </w:r>
    </w:p>
    <w:p>
      <w:pPr/>
      <w:r>
        <w:rPr>
          <w:lang w:val="pt_PT" w:bidi="pt_PT"/>
        </w:rPr>
      </w:r>
      <w:r>
        <w:rPr>
          <w:lang w:val="pt_PT" w:bidi="pt_PT"/>
        </w:rPr>
        <w:t>Um servo fiel e prudente cuida da casa do mestre enquanto o mestre está ausente.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24.47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senhor faz pelo servo fiel e prudente quando retorna?</w:t>
      </w:r>
    </w:p>
    <w:p>
      <w:pPr/>
      <w:r>
        <w:rPr>
          <w:lang w:val="pt_PT" w:bidi="pt_PT"/>
        </w:rPr>
      </w:r>
      <w:r>
        <w:rPr>
          <w:lang w:val="pt_PT" w:bidi="pt_PT"/>
        </w:rPr>
        <w:t>Quando ele retorna, o mestre coloca o servo fiel e sábio como encarregado sobre tudo o que possui.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24.48–49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faz um servo mau enquanto o mestre está ausente?</w:t>
      </w:r>
    </w:p>
    <w:p>
      <w:pPr/>
      <w:r>
        <w:rPr>
          <w:lang w:val="pt_PT" w:bidi="pt_PT"/>
        </w:rPr>
      </w:r>
      <w:r>
        <w:rPr>
          <w:lang w:val="pt_PT" w:bidi="pt_PT"/>
        </w:rPr>
        <w:t>Um servo mau bate em seus companheiros e come e bebe com bêbados enquanto o mestre está ausente.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24.51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mestre faz com o servo mau quando retorna?</w:t>
      </w:r>
    </w:p>
    <w:p>
      <w:pPr/>
      <w:r>
        <w:rPr>
          <w:lang w:val="pt_PT" w:bidi="pt_PT"/>
        </w:rPr>
      </w:r>
      <w:r>
        <w:rPr>
          <w:lang w:val="pt_PT" w:bidi="pt_PT"/>
        </w:rPr>
        <w:t>Quando ele retorna, o mestre corta o servo mau em pedaços e o envia para onde há choro e ranger de dentes.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25.3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virgens imprudentes não fizeram quando foram ao encontro do noivo?</w:t>
      </w:r>
    </w:p>
    <w:p>
      <w:pPr/>
      <w:r>
        <w:rPr>
          <w:lang w:val="pt_PT" w:bidi="pt_PT"/>
        </w:rPr>
      </w:r>
      <w:r>
        <w:rPr>
          <w:lang w:val="pt_PT" w:bidi="pt_PT"/>
        </w:rPr>
        <w:t>As virgens imprudentes não levaram óleo com elas junto com suas lâmpadas.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25.4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virgens prudentes fizeram quando foram ao encontro do noivo?</w:t>
      </w:r>
    </w:p>
    <w:p>
      <w:pPr/>
      <w:r>
        <w:rPr>
          <w:lang w:val="pt_PT" w:bidi="pt_PT"/>
        </w:rPr>
      </w:r>
      <w:r>
        <w:rPr>
          <w:lang w:val="pt_PT" w:bidi="pt_PT"/>
        </w:rPr>
        <w:t>As virgens prudentes levaram recipientes de óleo junto com suas lâmpadas.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25.5–6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 noivo chegou? E foi este o momento esperado?</w:t>
      </w:r>
    </w:p>
    <w:p>
      <w:pPr/>
      <w:r>
        <w:rPr>
          <w:lang w:val="pt_PT" w:bidi="pt_PT"/>
        </w:rPr>
      </w:r>
      <w:r>
        <w:rPr>
          <w:lang w:val="pt_PT" w:bidi="pt_PT"/>
        </w:rPr>
        <w:t>O noivo chegou à meia-noite, que foi mais tarde do que o horário esperado.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25.10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as virgens prudentes quando o noivo chegou?</w:t>
      </w:r>
    </w:p>
    <w:p>
      <w:pPr/>
      <w:r>
        <w:rPr>
          <w:lang w:val="pt_PT" w:bidi="pt_PT"/>
        </w:rPr>
      </w:r>
      <w:r>
        <w:rPr>
          <w:lang w:val="pt_PT" w:bidi="pt_PT"/>
        </w:rPr>
        <w:t>As virgens prudentes foram com o noivo para a festa de casamento.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25.10–12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as virgens insensatas quando o noivo chegou?</w:t>
      </w:r>
    </w:p>
    <w:p>
      <w:pPr/>
      <w:r>
        <w:rPr>
          <w:lang w:val="pt_PT" w:bidi="pt_PT"/>
        </w:rPr>
      </w:r>
      <w:r>
        <w:rPr>
          <w:lang w:val="pt_PT" w:bidi="pt_PT"/>
        </w:rPr>
        <w:t>As virgens insensatas tiveram que comprar óleo e quando voltaram a porta da festa estava fechada para elas.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25.13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queria que os crentes aprendessem com a parábola das virgens?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os crentes devem vigiar, pois não sabem o dia nem a hora.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25.16–17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fizeram os servos com seus talentos, com cinco e dois talentos, quando o mestre partiu em sua jornada?</w:t>
      </w:r>
    </w:p>
    <w:p>
      <w:pPr/>
      <w:r>
        <w:rPr>
          <w:lang w:val="pt_PT" w:bidi="pt_PT"/>
        </w:rPr>
      </w:r>
      <w:r>
        <w:rPr>
          <w:lang w:val="pt_PT" w:bidi="pt_PT"/>
        </w:rPr>
        <w:t>O servo com cinco talentos fez mais cinco talentos e o que tinha dois talentos fez mais dois.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25.18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fez o servo com um talento quando seu mestre partiu em viagem?</w:t>
      </w:r>
    </w:p>
    <w:p>
      <w:pPr/>
      <w:r>
        <w:rPr>
          <w:lang w:val="pt_PT" w:bidi="pt_PT"/>
        </w:rPr>
      </w:r>
      <w:r>
        <w:rPr>
          <w:lang w:val="pt_PT" w:bidi="pt_PT"/>
        </w:rPr>
        <w:t>O servo com um talento cavou um buraco no chão e escondeu o dinheiro do seu senhor.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25.19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 tempo o mestre esteve fora em sua jornada?</w:t>
      </w:r>
    </w:p>
    <w:p>
      <w:pPr/>
      <w:r>
        <w:rPr>
          <w:lang w:val="pt_PT" w:bidi="pt_PT"/>
        </w:rPr>
      </w:r>
      <w:r>
        <w:rPr>
          <w:lang w:val="pt_PT" w:bidi="pt_PT"/>
        </w:rPr>
        <w:t>O mestre esteve ausente por muito tempo.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25.20–21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ele voltou, o que o senhor fez pelos servos que receberam cinco e dois talentos?</w:t>
      </w:r>
    </w:p>
    <w:p>
      <w:pPr/>
      <w:r>
        <w:rPr>
          <w:lang w:val="pt_PT" w:bidi="pt_PT"/>
        </w:rPr>
      </w:r>
      <w:r>
        <w:rPr>
          <w:lang w:val="pt_PT" w:bidi="pt_PT"/>
        </w:rPr>
        <w:t>O senhor disse: "Muito bem, servo bom e fiel!" e os colocou no comando de muitas coisas.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25.26–30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ele voltou, o que o senhor fez ao servo que havia recebido um talento?</w:t>
      </w:r>
    </w:p>
    <w:p>
      <w:pPr/>
      <w:r>
        <w:rPr>
          <w:lang w:val="pt_PT" w:bidi="pt_PT"/>
        </w:rPr>
      </w:r>
      <w:r>
        <w:rPr>
          <w:lang w:val="pt_PT" w:bidi="pt_PT"/>
        </w:rPr>
        <w:t>O senhor disse: “Servo mau e preguiçoso”, tirou-lhe o único talento e lançou-o fora na escuridão.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25.31–32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Filho do Homem fará quando vier e se sentar em seu trono glorioso?</w:t>
      </w:r>
    </w:p>
    <w:p>
      <w:pPr/>
      <w:r>
        <w:rPr>
          <w:lang w:val="pt_PT" w:bidi="pt_PT"/>
        </w:rPr>
      </w:r>
      <w:r>
        <w:rPr>
          <w:lang w:val="pt_PT" w:bidi="pt_PT"/>
        </w:rPr>
        <w:t>O Filho do Homem reunirá todas as nações e separará as pessoas umas das outras.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25.34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receberão aqueles à direita do Rei?</w:t>
      </w:r>
    </w:p>
    <w:p>
      <w:pPr/>
      <w:r>
        <w:rPr>
          <w:lang w:val="pt_PT" w:bidi="pt_PT"/>
        </w:rPr>
      </w:r>
      <w:r>
        <w:rPr>
          <w:lang w:val="pt_PT" w:bidi="pt_PT"/>
        </w:rPr>
        <w:t>Aqueles à direita do Rei receberão o reino preparado para eles desde a fundação do mundo.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25.35–36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fizeram aqueles à direita do Rei em suas vidas?</w:t>
      </w:r>
    </w:p>
    <w:p>
      <w:pPr/>
      <w:r>
        <w:rPr>
          <w:lang w:val="pt_PT" w:bidi="pt_PT"/>
        </w:rPr>
      </w:r>
      <w:r>
        <w:rPr>
          <w:lang w:val="pt_PT" w:bidi="pt_PT"/>
        </w:rPr>
        <w:t>Aqueles à direita do Rei deram comida aos famintos, bebida aos sedentos, acolheram estranhos, vestiram os nus, cuidaram dos doentes e visitaram os prisioneiros.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25.41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receberão aqueles à esquerda do Rei?</w:t>
      </w:r>
    </w:p>
    <w:p>
      <w:pPr/>
      <w:r>
        <w:rPr>
          <w:lang w:val="pt_PT" w:bidi="pt_PT"/>
        </w:rPr>
      </w:r>
      <w:r>
        <w:rPr>
          <w:lang w:val="pt_PT" w:bidi="pt_PT"/>
        </w:rPr>
        <w:t>Aqueles à esquerda do Rei recebão o fogo eterno preparado para o diabo e seus anjos.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25.42–43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aqueles à esquerda do Rei não fizeram em suas vidas?</w:t>
      </w:r>
    </w:p>
    <w:p>
      <w:pPr/>
      <w:r>
        <w:rPr>
          <w:lang w:val="pt_PT" w:bidi="pt_PT"/>
        </w:rPr>
      </w:r>
      <w:r>
        <w:rPr>
          <w:lang w:val="pt_PT" w:bidi="pt_PT"/>
        </w:rPr>
        <w:t>Aqueles à esquerda do Rei não deram comida aos famintos, nem bebida aos sedentos, nem acolheram estranhos, nem vestiram os nus e também não cuidaram dos doentes ou visitaram os prisioneiros.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26.2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festa judaica Jesus disse que estava chegando em dois dias?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a Páscoa estava chegando em dois dias.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26.4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principais sacerdotes e anciãos estavam tramando no palácio do sumo sacerdote?</w:t>
      </w:r>
    </w:p>
    <w:p>
      <w:pPr/>
      <w:r>
        <w:rPr>
          <w:lang w:val="pt_PT" w:bidi="pt_PT"/>
        </w:rPr>
      </w:r>
      <w:r>
        <w:rPr>
          <w:lang w:val="pt_PT" w:bidi="pt_PT"/>
        </w:rPr>
        <w:t>Eles estavam conspirando para prender Jesus subitamente e matá-lo.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26.5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Do que os principais sacerdotes e anciãos tinham medo?</w:t>
      </w:r>
    </w:p>
    <w:p>
      <w:pPr/>
      <w:r>
        <w:rPr>
          <w:lang w:val="pt_PT" w:bidi="pt_PT"/>
        </w:rPr>
      </w:r>
      <w:r>
        <w:rPr>
          <w:lang w:val="pt_PT" w:bidi="pt_PT"/>
        </w:rPr>
        <w:t>Eles estavam com medo de que, se matassem Jesus durante a festa, o povo pudesse se revoltar.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26.6–9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reação dos discípulos quando a mulher derramou o caro perfume na cabeça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Os discípulos ficaram irritados e queriam saber por que o unguento não foi vendido e o dinheiro dado aos pobres.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26.12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Jesus disse que a mulher derramou o perfume sobre ele?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a mulher derramou o perfume sobre ele para o seu sepultamento.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26.14–15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 Judas Iscariotes recebeu para entregar Jesus nas mãos dos principais sacerdotes?</w:t>
      </w:r>
    </w:p>
    <w:p>
      <w:pPr/>
      <w:r>
        <w:rPr>
          <w:lang w:val="pt_PT" w:bidi="pt_PT"/>
        </w:rPr>
      </w:r>
      <w:r>
        <w:rPr>
          <w:lang w:val="pt_PT" w:bidi="pt_PT"/>
        </w:rPr>
        <w:t>Judas foi pago com 30 moedas de prata para entregar Jesus nas mãos dos principais sacerdotes.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26.21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durante o jantar sobre um de seus discípulos?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um de seus discípulos o trairia.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26.24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sobre o futuro daquele que o trairia?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seria melhor que ele nunca tivesse nascido.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26.25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Jesus respondeu quando Judas perguntou se ele era o que trairia Jesus?</w:t>
      </w:r>
    </w:p>
    <w:p>
      <w:pPr/>
      <w:r>
        <w:rPr>
          <w:lang w:val="pt_PT" w:bidi="pt_PT"/>
        </w:rPr>
      </w:r>
      <w:r>
        <w:rPr>
          <w:lang w:val="pt_PT" w:bidi="pt_PT"/>
        </w:rPr>
        <w:t>Jesus respondeu: “Você mesmo disse isso”.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26.26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quando tomou o pão, abençoou-o, partiu-o e deu aos discípulos?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disse: "Tomem, comam. Isto é o meu corpo".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26.28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sobre o cálice que ele então deu aos discípulos?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o cálice era o seu sangue, da aliança de Deus com seu povo, derramado por muitos para o perdão dos pecados.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26.30–31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No Monte das Oliveiras, o que Jesus disse aos seus discípulos, que todos fariam naquela noite?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aos seus discípulos que todos eles tropeçariam naquela noite por causa dele.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26.33–34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Pedro disse que nunca tropeçaria, o que Jesus disse que ele faria naquela noite?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Pedro negaria Jesus três vezes naquela noite antes que o galo cantasse.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26.37–38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pediu a Pedro e aos dois filhos de Zebedeu que fizessem enquanto ele orava?</w:t>
      </w:r>
    </w:p>
    <w:p>
      <w:pPr/>
      <w:r>
        <w:rPr>
          <w:lang w:val="pt_PT" w:bidi="pt_PT"/>
        </w:rPr>
      </w:r>
      <w:r>
        <w:rPr>
          <w:lang w:val="pt_PT" w:bidi="pt_PT"/>
        </w:rPr>
        <w:t>Jesus pediu-lhes que permanecessem ali e vigiassem com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26.39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pedido Jesus fez ao Pai em sua oração?</w:t>
      </w:r>
    </w:p>
    <w:p>
      <w:pPr/>
      <w:r>
        <w:rPr>
          <w:lang w:val="pt_PT" w:bidi="pt_PT"/>
        </w:rPr>
      </w:r>
      <w:r>
        <w:rPr>
          <w:lang w:val="pt_PT" w:bidi="pt_PT"/>
        </w:rPr>
        <w:t>Jesus pediu, se fosse possível, que afastasse dele este cálice.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26.40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discípulos estavam fazendo quando Jesus voltou da oração?</w:t>
      </w:r>
    </w:p>
    <w:p>
      <w:pPr/>
      <w:r>
        <w:rPr>
          <w:lang w:val="pt_PT" w:bidi="pt_PT"/>
        </w:rPr>
      </w:r>
      <w:r>
        <w:rPr>
          <w:lang w:val="pt_PT" w:bidi="pt_PT"/>
        </w:rPr>
        <w:t>Os discípulos estavam dormindo quando Jesus voltou da oração.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26.42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orou para que fosse feito, independentemente da sua própria vontade?</w:t>
      </w:r>
    </w:p>
    <w:p>
      <w:pPr/>
      <w:r>
        <w:rPr>
          <w:lang w:val="pt_PT" w:bidi="pt_PT"/>
        </w:rPr>
      </w:r>
      <w:r>
        <w:rPr>
          <w:lang w:val="pt_PT" w:bidi="pt_PT"/>
        </w:rPr>
        <w:t>Jesus orou para que a vontade do Pai fosse feita, independentemente da sua própria vontade.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26.42–44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Quantas vezes Jesus deixou os discípulos para ir orar?</w:t>
      </w:r>
    </w:p>
    <w:p>
      <w:pPr/>
      <w:r>
        <w:rPr>
          <w:lang w:val="pt_PT" w:bidi="pt_PT"/>
        </w:rPr>
      </w:r>
      <w:r>
        <w:rPr>
          <w:lang w:val="pt_PT" w:bidi="pt_PT"/>
        </w:rPr>
        <w:t>Jesus deixou os discípulos três vezes para ir orar.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26.47–48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sinal Judas deu à multidão para identificar Jesus como aquele que seria preso?</w:t>
      </w:r>
    </w:p>
    <w:p>
      <w:pPr/>
      <w:r>
        <w:rPr>
          <w:lang w:val="pt_PT" w:bidi="pt_PT"/>
        </w:rPr>
      </w:r>
      <w:r>
        <w:rPr>
          <w:lang w:val="pt_PT" w:bidi="pt_PT"/>
        </w:rPr>
        <w:t>Judas beijou Jesus como o sinal para a multidão de que Jesus era aquele que seria preso.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26.51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 dos discípulos de Jesus fez quando Jesus foi preso?</w:t>
      </w:r>
    </w:p>
    <w:p>
      <w:pPr/>
      <w:r>
        <w:rPr>
          <w:lang w:val="pt_PT" w:bidi="pt_PT"/>
        </w:rPr>
      </w:r>
      <w:r>
        <w:rPr>
          <w:lang w:val="pt_PT" w:bidi="pt_PT"/>
        </w:rPr>
        <w:t>Um dos discípulos de Jesus sacou sua espada e cortou a orelha do servo do sumo sacerdote.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26.53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poderia fazer se quisesse se defender?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poderia chamar o Pai, que enviaria 12 legiões de anjos.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26.54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estava sendo cumprida através desses eventos?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as Escrituras estavam sendo cumpridas através desses eventos.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26.56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todos os discípulos fizeram então?</w:t>
      </w:r>
    </w:p>
    <w:p>
      <w:pPr/>
      <w:r>
        <w:rPr>
          <w:lang w:val="pt_PT" w:bidi="pt_PT"/>
        </w:rPr>
      </w:r>
      <w:r>
        <w:rPr>
          <w:lang w:val="pt_PT" w:bidi="pt_PT"/>
        </w:rPr>
        <w:t>Todos os discípulos o deixaram e fugiram.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26.59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principais sacerdotes e todo o Conselho estavam procurando para condenar Jesus à morte?</w:t>
      </w:r>
    </w:p>
    <w:p>
      <w:pPr/>
      <w:r>
        <w:rPr>
          <w:lang w:val="pt_PT" w:bidi="pt_PT"/>
        </w:rPr>
      </w:r>
      <w:r>
        <w:rPr>
          <w:lang w:val="pt_PT" w:bidi="pt_PT"/>
        </w:rPr>
        <w:t>Eles estavam procurando por testemunho falso contra Jesus para condená-lo à morte.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26.63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ordem o sumo sacerdote deu a Jesus pelo Deus vivo?</w:t>
      </w:r>
    </w:p>
    <w:p>
      <w:pPr/>
      <w:r>
        <w:rPr>
          <w:lang w:val="pt_PT" w:bidi="pt_PT"/>
        </w:rPr>
      </w:r>
      <w:r>
        <w:rPr>
          <w:lang w:val="pt_PT" w:bidi="pt_PT"/>
        </w:rPr>
        <w:t>O sumo sacerdote ordenou que Jesus lhes dissesse se ele era ou não o Cristo, o Filho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26.64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resposta de Jesus à ordem do sumo sacerdote?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disse: "Você mesmo disse".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26.64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o sumo sacerdote veria?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o sumo sacerdote veria o Filho do Homem sentado à direita do Poder e vindo sobre as nuvens do céu.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26.65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acusação que o sumo sacerdote fez contra Jesus?</w:t>
      </w:r>
    </w:p>
    <w:p>
      <w:pPr/>
      <w:r>
        <w:rPr>
          <w:lang w:val="pt_PT" w:bidi="pt_PT"/>
        </w:rPr>
      </w:r>
      <w:r>
        <w:rPr>
          <w:lang w:val="pt_PT" w:bidi="pt_PT"/>
        </w:rPr>
        <w:t>O sumo sacerdote acusou Jesus de blasfêmia.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26.67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fizeram a Jesus depois de o acusarem?</w:t>
      </w:r>
    </w:p>
    <w:p>
      <w:pPr/>
      <w:r>
        <w:rPr>
          <w:lang w:val="pt_PT" w:bidi="pt_PT"/>
        </w:rPr>
      </w:r>
      <w:r>
        <w:rPr>
          <w:lang w:val="pt_PT" w:bidi="pt_PT"/>
        </w:rPr>
        <w:t>Cuspiram no rosto de Jesus, bateram nele e o golpearam com as palmas das mãos.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26.73–75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Pedro respondeu nas três vezes que alguém lhe perguntou se ele estava com Jesus?</w:t>
      </w:r>
    </w:p>
    <w:p>
      <w:pPr/>
      <w:r>
        <w:rPr>
          <w:lang w:val="pt_PT" w:bidi="pt_PT"/>
        </w:rPr>
      </w:r>
      <w:r>
        <w:rPr>
          <w:lang w:val="pt_PT" w:bidi="pt_PT"/>
        </w:rPr>
        <w:t>Pedro respondeu que não conhecia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26.74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assim que Pedro respondeu pela terceira vez?</w:t>
      </w:r>
    </w:p>
    <w:p>
      <w:pPr/>
      <w:r>
        <w:rPr>
          <w:lang w:val="pt_PT" w:bidi="pt_PT"/>
        </w:rPr>
      </w:r>
      <w:r>
        <w:rPr>
          <w:lang w:val="pt_PT" w:bidi="pt_PT"/>
        </w:rPr>
        <w:t>Assim que Pedro respondeu pela terceira vez, um galo cantou.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26.75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Pedro lembrou após sua terceira resposta?</w:t>
      </w:r>
    </w:p>
    <w:p>
      <w:pPr/>
      <w:r>
        <w:rPr>
          <w:lang w:val="pt_PT" w:bidi="pt_PT"/>
        </w:rPr>
      </w:r>
      <w:r>
        <w:rPr>
          <w:lang w:val="pt_PT" w:bidi="pt_PT"/>
        </w:rPr>
        <w:t>Pedro lembrou que Jesus havia dito que antes que o galo cantasse, ele negaria Jesus três vezes.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27.2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manhã, para onde os principais sacerdotes e anciãos levaram Jesus?</w:t>
      </w:r>
    </w:p>
    <w:p>
      <w:pPr/>
      <w:r>
        <w:rPr>
          <w:lang w:val="pt_PT" w:bidi="pt_PT"/>
        </w:rPr>
      </w:r>
      <w:r>
        <w:rPr>
          <w:lang w:val="pt_PT" w:bidi="pt_PT"/>
        </w:rPr>
        <w:t>Pela manhã, levaram-no a Pilatos, o governador.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27.3–5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Judas Iscariotes fez quando viu que Jesus foi condenado?</w:t>
      </w:r>
    </w:p>
    <w:p>
      <w:pPr/>
      <w:r>
        <w:rPr>
          <w:lang w:val="pt_PT" w:bidi="pt_PT"/>
        </w:rPr>
      </w:r>
      <w:r>
        <w:rPr>
          <w:lang w:val="pt_PT" w:bidi="pt_PT"/>
        </w:rPr>
        <w:t>Judas se arrependeu de trair sangue inocente, devolveu a prata, saiu e se enforcou.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27.6–7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principais sacerdotes fizeram com as 30 moedas de prata?</w:t>
      </w:r>
    </w:p>
    <w:p>
      <w:pPr/>
      <w:r>
        <w:rPr>
          <w:lang w:val="pt_PT" w:bidi="pt_PT"/>
        </w:rPr>
      </w:r>
      <w:r>
        <w:rPr>
          <w:lang w:val="pt_PT" w:bidi="pt_PT"/>
        </w:rPr>
        <w:t>Compraram o Campo do Oleiro, para enterrar estrangeiros.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27.9–10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quem era a profecia que esses eventos cumpriram?</w:t>
      </w:r>
    </w:p>
    <w:p>
      <w:pPr/>
      <w:r>
        <w:rPr>
          <w:lang w:val="pt_PT" w:bidi="pt_PT"/>
        </w:rPr>
      </w:r>
      <w:r>
        <w:rPr>
          <w:lang w:val="pt_PT" w:bidi="pt_PT"/>
        </w:rPr>
        <w:t>Esses eventos cumpriram a profecia de Jeremias.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27.11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pergunta Pilatos fez a Jesus e qual foi a resposta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Pilatos perguntou a Jesus se ele era o Rei dos Judeus e Jesus respondeu: "Você diz isso".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27.12–14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respondeu a todas as acusações dos principais sacerdotes e anciãos?</w:t>
      </w:r>
    </w:p>
    <w:p>
      <w:pPr/>
      <w:r>
        <w:rPr>
          <w:lang w:val="pt_PT" w:bidi="pt_PT"/>
        </w:rPr>
      </w:r>
      <w:r>
        <w:rPr>
          <w:lang w:val="pt_PT" w:bidi="pt_PT"/>
        </w:rPr>
        <w:t>Jesus não respondeu nenhuma palavra.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27.15–16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Pilatos desejava fazer por Jesus, seguindo o costume da festa da Páscoa?</w:t>
      </w:r>
    </w:p>
    <w:p>
      <w:pPr/>
      <w:r>
        <w:rPr>
          <w:lang w:val="pt_PT" w:bidi="pt_PT"/>
        </w:rPr>
      </w:r>
      <w:r>
        <w:rPr>
          <w:lang w:val="pt_PT" w:bidi="pt_PT"/>
        </w:rPr>
        <w:t>Pilatos desejava libertar Jesus, seguindo o costume da festa.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27.19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mensagem a esposa de Pilatos enviou a ele enquanto estava sentado no tribunal?</w:t>
      </w:r>
    </w:p>
    <w:p>
      <w:pPr/>
      <w:r>
        <w:rPr>
          <w:lang w:val="pt_PT" w:bidi="pt_PT"/>
        </w:rPr>
      </w:r>
      <w:r>
        <w:rPr>
          <w:lang w:val="pt_PT" w:bidi="pt_PT"/>
        </w:rPr>
        <w:t>Ela disse a Pilatos para não se envolver com aquele homem inocente.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27.20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Barrabás e não Jesus, foi libertado de acordo com o costume da festa?</w:t>
      </w:r>
    </w:p>
    <w:p>
      <w:pPr/>
      <w:r>
        <w:rPr>
          <w:lang w:val="pt_PT" w:bidi="pt_PT"/>
        </w:rPr>
      </w:r>
      <w:r>
        <w:rPr>
          <w:lang w:val="pt_PT" w:bidi="pt_PT"/>
        </w:rPr>
        <w:t>Os principais sacerdotes e anciãos persuadiram a multidão a pedir a libertação de Barrabás em vez de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27.22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multidão clamou que queriam que fosse feito com Jesus?</w:t>
      </w:r>
    </w:p>
    <w:p>
      <w:pPr/>
      <w:r>
        <w:rPr>
          <w:lang w:val="pt_PT" w:bidi="pt_PT"/>
        </w:rPr>
      </w:r>
      <w:r>
        <w:rPr>
          <w:lang w:val="pt_PT" w:bidi="pt_PT"/>
        </w:rPr>
        <w:t>A multidão clamou que queria que Jesus fosse crucificado.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27.24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Pilatos viu que estava começando um tumulto, o que ele fez?</w:t>
      </w:r>
    </w:p>
    <w:p>
      <w:pPr/>
      <w:r>
        <w:rPr>
          <w:lang w:val="pt_PT" w:bidi="pt_PT"/>
        </w:rPr>
      </w:r>
      <w:r>
        <w:rPr>
          <w:lang w:val="pt_PT" w:bidi="pt_PT"/>
        </w:rPr>
        <w:t>Pôncio Pilatos lavou as mãos, disse que não era responsável pelo sangue deste homem inocente e entregou Jesus à multidão.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27.25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disseram quando Pilatos entregou Jesus a eles?</w:t>
      </w:r>
    </w:p>
    <w:p>
      <w:pPr/>
      <w:r>
        <w:rPr>
          <w:lang w:val="pt_PT" w:bidi="pt_PT"/>
        </w:rPr>
      </w:r>
      <w:r>
        <w:rPr>
          <w:lang w:val="pt_PT" w:bidi="pt_PT"/>
        </w:rPr>
        <w:t>O povo disse: "Que o seu sangue esteja sobre nós e nossos filhos".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27.27–29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soldados do governador colocaram em Jesus?</w:t>
      </w:r>
    </w:p>
    <w:p>
      <w:pPr/>
      <w:r>
        <w:rPr>
          <w:lang w:val="pt_PT" w:bidi="pt_PT"/>
        </w:rPr>
      </w:r>
      <w:r>
        <w:rPr>
          <w:lang w:val="pt_PT" w:bidi="pt_PT"/>
        </w:rPr>
        <w:t>Os soldados colocaram nele um manto escarlate e uma coroa de espinhos em sua cabeça.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27.32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Simão de Cirene foi forçado a fazer?</w:t>
      </w:r>
    </w:p>
    <w:p>
      <w:pPr/>
      <w:r>
        <w:rPr>
          <w:lang w:val="pt_PT" w:bidi="pt_PT"/>
        </w:rPr>
      </w:r>
      <w:r>
        <w:rPr>
          <w:lang w:val="pt_PT" w:bidi="pt_PT"/>
        </w:rPr>
        <w:t>Simão foi forçado a carregar a cruz de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27.33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eles foram crucificar Jesus?</w:t>
      </w:r>
    </w:p>
    <w:p>
      <w:pPr/>
      <w:r>
        <w:rPr>
          <w:lang w:val="pt_PT" w:bidi="pt_PT"/>
        </w:rPr>
      </w:r>
      <w:r>
        <w:rPr>
          <w:lang w:val="pt_PT" w:bidi="pt_PT"/>
        </w:rPr>
        <w:t>Eles foram para o Gólgota, que significa "O Lugar da Caveira".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27.35–36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soldados fizeram depois de crucificar Jesus?</w:t>
      </w:r>
    </w:p>
    <w:p>
      <w:pPr/>
      <w:r>
        <w:rPr>
          <w:lang w:val="pt_PT" w:bidi="pt_PT"/>
        </w:rPr>
      </w:r>
      <w:r>
        <w:rPr>
          <w:lang w:val="pt_PT" w:bidi="pt_PT"/>
        </w:rPr>
        <w:t>Os soldados lançaram sortes para dividir as vestes de Jesus e depois se sentaram e o observaram.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27.37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inscrição colocaram acima da cabeça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Eles escreveram: "ESTE É JESUS, O REI DOS JUDEUS".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27.38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foi crucificado com Jesus?</w:t>
      </w:r>
    </w:p>
    <w:p>
      <w:pPr/>
      <w:r>
        <w:rPr>
          <w:lang w:val="pt_PT" w:bidi="pt_PT"/>
        </w:rPr>
      </w:r>
      <w:r>
        <w:rPr>
          <w:lang w:val="pt_PT" w:bidi="pt_PT"/>
        </w:rPr>
        <w:t>Dois ladrões foram crucificados com Jesus, um à sua direita e outro à sua esquerda.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27.42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pessoas, os principais sacerdotes, os escribas e os anciãos desafiaram Jesus a fazer?</w:t>
      </w:r>
    </w:p>
    <w:p>
      <w:pPr/>
      <w:r>
        <w:rPr>
          <w:lang w:val="pt_PT" w:bidi="pt_PT"/>
        </w:rPr>
      </w:r>
      <w:r>
        <w:rPr>
          <w:lang w:val="pt_PT" w:bidi="pt_PT"/>
        </w:rPr>
        <w:t>Todos desafiaram Jesus a salvar-se e descer da cruz.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27.45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da sexta à nona hora?</w:t>
      </w:r>
    </w:p>
    <w:p>
      <w:pPr/>
      <w:r>
        <w:rPr>
          <w:lang w:val="pt_PT" w:bidi="pt_PT"/>
        </w:rPr>
      </w:r>
      <w:r>
        <w:rPr>
          <w:lang w:val="pt_PT" w:bidi="pt_PT"/>
        </w:rPr>
        <w:t>A escuridão cobriu toda a terra da sexta à nona hora.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27.46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clamou na nona hora?</w:t>
      </w:r>
    </w:p>
    <w:p>
      <w:pPr/>
      <w:r>
        <w:rPr>
          <w:lang w:val="pt_PT" w:bidi="pt_PT"/>
        </w:rPr>
      </w:r>
      <w:r>
        <w:rPr>
          <w:lang w:val="pt_PT" w:bidi="pt_PT"/>
        </w:rPr>
        <w:t>Jesus clamou: “Meu Deus, meu Deus, por que me abandonaste?”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27.50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depois que Jesus clamou novamente em alta voz?</w:t>
      </w:r>
    </w:p>
    <w:p>
      <w:pPr/>
      <w:r>
        <w:rPr>
          <w:lang w:val="pt_PT" w:bidi="pt_PT"/>
        </w:rPr>
      </w:r>
      <w:r>
        <w:rPr>
          <w:lang w:val="pt_PT" w:bidi="pt_PT"/>
        </w:rPr>
        <w:t>Jesus entregou seu espírito.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27.51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no templo após a morte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A cortina do templo foi rasgada em dois, de cima a baixo, após a morte de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27.52–53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nos túmulos após a morte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Muitos santos que tinham adormecido foram ressuscitados e apareceram a muitos após a morte de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27.54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Vendo todos esses eventos, qual foi o testemunho do centurião?</w:t>
      </w:r>
    </w:p>
    <w:p>
      <w:pPr/>
      <w:r>
        <w:rPr>
          <w:lang w:val="pt_PT" w:bidi="pt_PT"/>
        </w:rPr>
      </w:r>
      <w:r>
        <w:rPr>
          <w:lang w:val="pt_PT" w:bidi="pt_PT"/>
        </w:rPr>
        <w:t>O centurião testemunhou: “Verdadeiramente este era o Filho de Deus”.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27.57–58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Depois de ser crucificado, o que aconteceu com o corpo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Um discípulo rico de Jesus, José, pediu a Pilatos o corpo, envolveu-o em linho e colocou-o em seu próprio túmulo novo.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27.60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foi colocado na entrada do túmulo onde o corpo de Jesus foi sepultado?</w:t>
      </w:r>
    </w:p>
    <w:p>
      <w:pPr/>
      <w:r>
        <w:rPr>
          <w:lang w:val="pt_PT" w:bidi="pt_PT"/>
        </w:rPr>
      </w:r>
      <w:r>
        <w:rPr>
          <w:lang w:val="pt_PT" w:bidi="pt_PT"/>
        </w:rPr>
        <w:t>Uma grande pedra foi colocada na entrada do túmulo onde o corpo de Jesus foi sepultado.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27.62–64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principais sacerdotes e os fariseus se reuniram com Pilatos no dia seguinte?</w:t>
      </w:r>
    </w:p>
    <w:p>
      <w:pPr/>
      <w:r>
        <w:rPr>
          <w:lang w:val="pt_PT" w:bidi="pt_PT"/>
        </w:rPr>
      </w:r>
      <w:r>
        <w:rPr>
          <w:lang w:val="pt_PT" w:bidi="pt_PT"/>
        </w:rPr>
        <w:t>Os principais sacerdotes e os fariseus queriam garantir que o túmulo de Jesus estivesse seguro para que ninguém pudesse roubar o corpo.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27.65–66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Pilatos permitiu que eles fizessem no túmulo?</w:t>
      </w:r>
    </w:p>
    <w:p>
      <w:pPr/>
      <w:r>
        <w:rPr>
          <w:lang w:val="pt_PT" w:bidi="pt_PT"/>
        </w:rPr>
      </w:r>
      <w:r>
        <w:rPr>
          <w:lang w:val="pt_PT" w:bidi="pt_PT"/>
        </w:rPr>
        <w:t>Pôncio Pilatos permitiu que selassem a pedra e colocassem um guarda no túmulo.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28.1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dia e hora Maria Madalena e a outra Maria foram ao túmulo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Quando começou a amanhecer no primeiro dia da semana, elas foram ao túmulo de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28.2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 pedra foi removida do túmulo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Um anjo do Senhor desceu e removeu a pedra.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28.4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guardas fizeram quando viram o anjo?</w:t>
      </w:r>
    </w:p>
    <w:p>
      <w:pPr/>
      <w:r>
        <w:rPr>
          <w:lang w:val="pt_PT" w:bidi="pt_PT"/>
        </w:rPr>
      </w:r>
      <w:r>
        <w:rPr>
          <w:lang w:val="pt_PT" w:bidi="pt_PT"/>
        </w:rPr>
        <w:t>Os guardas tremeram de medo e ficaram como mortos quando viram o anjo.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28.5–7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anjo disse às duas mulheres sobre Jesus?</w:t>
      </w:r>
    </w:p>
    <w:p>
      <w:pPr/>
      <w:r>
        <w:rPr>
          <w:lang w:val="pt_PT" w:bidi="pt_PT"/>
        </w:rPr>
      </w:r>
      <w:r>
        <w:rPr>
          <w:lang w:val="pt_PT" w:bidi="pt_PT"/>
        </w:rPr>
        <w:t>O anjo disse que Jesus havia ressuscitado e estava indo à frente deles para a Galileia.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28.8–9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as duas mulheres que iam contar aos discípulos?</w:t>
      </w:r>
    </w:p>
    <w:p>
      <w:pPr/>
      <w:r>
        <w:rPr>
          <w:lang w:val="pt_PT" w:bidi="pt_PT"/>
        </w:rPr>
      </w:r>
      <w:r>
        <w:rPr>
          <w:lang w:val="pt_PT" w:bidi="pt_PT"/>
        </w:rPr>
        <w:t>As mulheres encontraram Jesus e elas seguraram seus pés e o adoraram.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28.11–13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os guardas contaram aos principais sacerdotes o que havia acontecido no túmulo, o que os principais sacerdotes fizeram?</w:t>
      </w:r>
    </w:p>
    <w:p>
      <w:pPr/>
      <w:r>
        <w:rPr>
          <w:lang w:val="pt_PT" w:bidi="pt_PT"/>
        </w:rPr>
      </w:r>
      <w:r>
        <w:rPr>
          <w:lang w:val="pt_PT" w:bidi="pt_PT"/>
        </w:rPr>
        <w:t>Os principais sacerdotes pagaram aos soldados uma grande quantia de dinheiro e disseram-lhes para dizer que os discípulos de Jesus tinham roubado o corpo.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28.17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discípulos fizeram quando viram Jesus na Galileia?</w:t>
      </w:r>
    </w:p>
    <w:p>
      <w:pPr/>
      <w:r>
        <w:rPr>
          <w:lang w:val="pt_PT" w:bidi="pt_PT"/>
        </w:rPr>
      </w:r>
      <w:r>
        <w:rPr>
          <w:lang w:val="pt_PT" w:bidi="pt_PT"/>
        </w:rPr>
        <w:t>Os discípulos adoraram Jesus, mas alguns duvidaram.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28.18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autoridade Jesus disse que lhe foi dada?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toda a autoridade no céu e na terra foi dada 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28.19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ordenou aos seus discípulos que fizessem?</w:t>
      </w:r>
    </w:p>
    <w:p>
      <w:pPr/>
      <w:r>
        <w:rPr>
          <w:lang w:val="pt_PT" w:bidi="pt_PT"/>
        </w:rPr>
      </w:r>
      <w:r>
        <w:rPr>
          <w:lang w:val="pt_PT" w:bidi="pt_PT"/>
        </w:rPr>
        <w:t>Jesus ordenou aos seus discípulos que fossem, fizessem discípulos e os batizassem.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28.19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nome Jesus ordenou que seus discípulos batizassem?</w:t>
      </w:r>
    </w:p>
    <w:p>
      <w:pPr/>
      <w:r>
        <w:rPr>
          <w:lang w:val="pt_PT" w:bidi="pt_PT"/>
        </w:rPr>
      </w:r>
      <w:r>
        <w:rPr>
          <w:lang w:val="pt_PT" w:bidi="pt_PT"/>
        </w:rPr>
        <w:t>Jesus ordenou aos discípulos que batizassem em nome do Pai, do Filho e do Espírito Santo.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28.20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ordenou que seus discípulos ensinassem?</w:t>
      </w:r>
    </w:p>
    <w:p>
      <w:pPr/>
      <w:r>
        <w:rPr>
          <w:lang w:val="pt_PT" w:bidi="pt_PT"/>
        </w:rPr>
      </w:r>
      <w:r>
        <w:rPr>
          <w:lang w:val="pt_PT" w:bidi="pt_PT"/>
        </w:rPr>
        <w:t>Jesus ordenou aos seus discípulos que ensinassem as nações a obedecer todas as coisas que ele havia ordenado.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Mateus 28.20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promessa final que Jesus deu aos seus discípulos?</w:t>
      </w:r>
    </w:p>
    <w:p>
      <w:pPr/>
      <w:r>
        <w:rPr>
          <w:lang w:val="pt_PT" w:bidi="pt_PT"/>
        </w:rPr>
      </w:r>
      <w:r>
        <w:rPr>
          <w:lang w:val="pt_PT" w:bidi="pt_PT"/>
        </w:rPr>
        <w:t>Jesus prometeu estar com eles, até o fim dos tempos.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