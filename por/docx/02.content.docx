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EXO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qual país os filhos de Israel vieram com Jacó?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Israel vieram para o Egito com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descendentes de Jacó havia?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descendentes de Jacó eram 70 no total.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se importava com a memória de José?</w:t>
      </w:r>
    </w:p>
    <w:p>
      <w:pPr/>
      <w:r>
        <w:rPr>
          <w:lang w:val="pt_PT" w:bidi="pt_PT"/>
        </w:rPr>
      </w:r>
      <w:r>
        <w:rPr>
          <w:lang w:val="pt_PT" w:bidi="pt_PT"/>
        </w:rPr>
        <w:t>Um novo rei surgiu sobre o Egito, que não se importava com a memória de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rei dos egípcios achava que aconteceria se eles não lidassem sabiamente com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O rei dos egípcios temia que os israelitas continuassem a se multiplicar e, se uma guerra estourasse, eles se juntariam aos inimigos dos egípcios, lutariam contra eles e deixariam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capatazes oprimiram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Os capatazes oprimiam os israelitas com trabalho árduo.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acontecia quanto mais os egípcios oprimiam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Quanto mais os egípcios oprimiam os israelitas, mais os israelitas aumentavam em número e se espalhavam.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rei do Egito disse às parteiras para fazer se o bebê fosse do sexo masculino?</w:t>
      </w:r>
    </w:p>
    <w:p>
      <w:pPr/>
      <w:r>
        <w:rPr>
          <w:lang w:val="pt_PT" w:bidi="pt_PT"/>
        </w:rPr>
      </w:r>
      <w:r>
        <w:rPr>
          <w:lang w:val="pt_PT" w:bidi="pt_PT"/>
        </w:rPr>
        <w:t>O rei do Egito lhes disse que, se o bebê fosse do sexo masculino, então deveriam matá-lo.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parteiras não fizeram o que o rei do Egito lhes ordenou?</w:t>
      </w:r>
    </w:p>
    <w:p>
      <w:pPr/>
      <w:r>
        <w:rPr>
          <w:lang w:val="pt_PT" w:bidi="pt_PT"/>
        </w:rPr>
      </w:r>
      <w:r>
        <w:rPr>
          <w:lang w:val="pt_PT" w:bidi="pt_PT"/>
        </w:rPr>
        <w:t>As parteiras temiam a Deus e, por isso, não fizeram como o rei do Egito lhes ordenou.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parteiras disseram que as mulheres hebreias não eram como as egípcias?</w:t>
      </w:r>
    </w:p>
    <w:p>
      <w:pPr/>
      <w:r>
        <w:rPr>
          <w:lang w:val="pt_PT" w:bidi="pt_PT"/>
        </w:rPr>
      </w:r>
      <w:r>
        <w:rPr>
          <w:lang w:val="pt_PT" w:bidi="pt_PT"/>
        </w:rPr>
        <w:t>Disseram que as mulheres hebreias eram vigorosas e terminavam de dar à luz antes que uma parteira chegasse até 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Faraó ordenou a todo o seu povo que fizesse com os bebês israelitas do sexo masculino?</w:t>
      </w:r>
    </w:p>
    <w:p>
      <w:pPr/>
      <w:r>
        <w:rPr>
          <w:lang w:val="pt_PT" w:bidi="pt_PT"/>
        </w:rPr>
      </w:r>
      <w:r>
        <w:rPr>
          <w:lang w:val="pt_PT" w:bidi="pt_PT"/>
        </w:rPr>
        <w:t>Faraó ordenou a todo o seu povo: “Vocês devem lançar no rio todo menino dos israelitas que nascerem”.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a mulher da tribo de Levi escondeu seu filho?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da tribo de Levi escondeu seu filho por três meses.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a mulher da tribo de Levi selou o cesto de papiro?</w:t>
      </w:r>
    </w:p>
    <w:p>
      <w:pPr/>
      <w:r>
        <w:rPr>
          <w:lang w:val="pt_PT" w:bidi="pt_PT"/>
        </w:rPr>
      </w:r>
      <w:r>
        <w:rPr>
          <w:lang w:val="pt_PT" w:bidi="pt_PT"/>
        </w:rPr>
        <w:t>Ela selou o cesto de papiro com betume e piche.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irmã do bebê ficou à distância?</w:t>
      </w:r>
    </w:p>
    <w:p>
      <w:pPr/>
      <w:r>
        <w:rPr>
          <w:lang w:val="pt_PT" w:bidi="pt_PT"/>
        </w:rPr>
      </w:r>
      <w:r>
        <w:rPr>
          <w:lang w:val="pt_PT" w:bidi="pt_PT"/>
        </w:rPr>
        <w:t>A irmã do bebê ficou à distância para ver o que aconteceria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filha de Faraó veio fazer enquanto suas servas caminhavam à beira do rio?</w:t>
      </w:r>
    </w:p>
    <w:p>
      <w:pPr/>
      <w:r>
        <w:rPr>
          <w:lang w:val="pt_PT" w:bidi="pt_PT"/>
        </w:rPr>
      </w:r>
      <w:r>
        <w:rPr>
          <w:lang w:val="pt_PT" w:bidi="pt_PT"/>
        </w:rPr>
        <w:t>A filha de Faraó desceu para se banhar no rio enquanto suas atendentes caminhavam à beira do 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 jovem encontrou para amamentar a criança para a filha de Faraó?</w:t>
      </w:r>
    </w:p>
    <w:p>
      <w:pPr/>
      <w:r>
        <w:rPr>
          <w:lang w:val="pt_PT" w:bidi="pt_PT"/>
        </w:rPr>
      </w:r>
      <w:r>
        <w:rPr>
          <w:lang w:val="pt_PT" w:bidi="pt_PT"/>
        </w:rPr>
        <w:t>A jovem foi e trouxe a mãe da criança para amamentar a criança para a filha de Faraó.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nomeou a criança Moisés?</w:t>
      </w:r>
    </w:p>
    <w:p>
      <w:pPr/>
      <w:r>
        <w:rPr>
          <w:lang w:val="pt_PT" w:bidi="pt_PT"/>
        </w:rPr>
      </w:r>
      <w:r>
        <w:rPr>
          <w:lang w:val="pt_PT" w:bidi="pt_PT"/>
        </w:rPr>
        <w:t>A filha de Faraó chamou o menino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escondeu o corpo do egípcio que ele matou?</w:t>
      </w:r>
    </w:p>
    <w:p>
      <w:pPr/>
      <w:r>
        <w:rPr>
          <w:lang w:val="pt_PT" w:bidi="pt_PT"/>
        </w:rPr>
      </w:r>
      <w:r>
        <w:rPr>
          <w:lang w:val="pt_PT" w:bidi="pt_PT"/>
        </w:rPr>
        <w:t>Moisés matou o egípcio e escondeu seu corpo na areia.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dois homens hebreus estavam brigando, a quem Moisés perguntou: “Por que você está batendo no seu companheiro”?</w:t>
      </w:r>
    </w:p>
    <w:p>
      <w:pPr/>
      <w:r>
        <w:rPr>
          <w:lang w:val="pt_PT" w:bidi="pt_PT"/>
        </w:rPr>
      </w:r>
      <w:r>
        <w:rPr>
          <w:lang w:val="pt_PT" w:bidi="pt_PT"/>
        </w:rPr>
        <w:t>Quando dois homens hebreus estavam brigando, Moisés disse ao que estava errado: “Por que você está batendo no seu companheiro”?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Faraó não matou Moisés?</w:t>
      </w:r>
    </w:p>
    <w:p>
      <w:pPr/>
      <w:r>
        <w:rPr>
          <w:lang w:val="pt_PT" w:bidi="pt_PT"/>
        </w:rPr>
      </w:r>
      <w:r>
        <w:rPr>
          <w:lang w:val="pt_PT" w:bidi="pt_PT"/>
        </w:rPr>
        <w:t>Faraó tentou matar Moisés, mas Moisés fugiu de Faraó e ficou na terra de Midiã.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tentou afastar as filhas do sacerdote de Midiã?</w:t>
      </w:r>
    </w:p>
    <w:p>
      <w:pPr/>
      <w:r>
        <w:rPr>
          <w:lang w:val="pt_PT" w:bidi="pt_PT"/>
        </w:rPr>
      </w:r>
      <w:r>
        <w:rPr>
          <w:lang w:val="pt_PT" w:bidi="pt_PT"/>
        </w:rPr>
        <w:t>Alguns pastores vieram e tentaram afastar as filhas do sacerdote de Midiã.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Deus se lembrou de sua aliança com Abraão, com Isaque e com Jacó?</w:t>
      </w:r>
    </w:p>
    <w:p>
      <w:pPr/>
      <w:r>
        <w:rPr>
          <w:lang w:val="pt_PT" w:bidi="pt_PT"/>
        </w:rPr>
      </w:r>
      <w:r>
        <w:rPr>
          <w:lang w:val="pt_PT" w:bidi="pt_PT"/>
        </w:rPr>
        <w:t>Quando Deus ouviu os israelitas gemendo, Deus lembrou-se de sua aliança com Abraão, com Isaque e com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 o sogro de Moisés?</w:t>
      </w:r>
    </w:p>
    <w:p>
      <w:pPr/>
      <w:r>
        <w:rPr>
          <w:lang w:val="pt_PT" w:bidi="pt_PT"/>
        </w:rPr>
      </w:r>
      <w:r>
        <w:rPr>
          <w:lang w:val="pt_PT" w:bidi="pt_PT"/>
        </w:rPr>
        <w:t>Jetro, o sacerdote de Midiã, era sogro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anjo do Senhor apareceu a Moisés?</w:t>
      </w:r>
    </w:p>
    <w:p>
      <w:pPr/>
      <w:r>
        <w:rPr>
          <w:lang w:val="pt_PT" w:bidi="pt_PT"/>
        </w:rPr>
      </w:r>
      <w:r>
        <w:rPr>
          <w:lang w:val="pt_PT" w:bidi="pt_PT"/>
        </w:rPr>
        <w:t>O anjo de Yahweh apareceu a Moisés em uma chama de fogo em uma sarça.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chamou Moisés do meio da sarça?</w:t>
      </w:r>
    </w:p>
    <w:p>
      <w:pPr/>
      <w:r>
        <w:rPr>
          <w:lang w:val="pt_PT" w:bidi="pt_PT"/>
        </w:rPr>
      </w:r>
      <w:r>
        <w:rPr>
          <w:lang w:val="pt_PT" w:bidi="pt_PT"/>
        </w:rPr>
        <w:t>Deus chamou Moisés do meio da sarça.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disse a Moisés para tirar os sapatos dos pés?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disse: "Não se aproxime mais! Tire os sapatos dos seus pés, pois o lugar onde você está é um solo consagrado para o meu propósito".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desceu?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desceu para libertar os israelitas do poder dos egípcios e para levá-los daquela terra para uma terra boa e grande, uma terra que mana leite e mel.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enviou Moisés ao Faraó?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enviou Moisés ao Faraó para que Moisés trouxesse o povo de Yahweh, os israelitas, para fora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seria um sinal para Moisés de que Yahweh estava enviando-o?</w:t>
      </w:r>
    </w:p>
    <w:p>
      <w:pPr/>
      <w:r>
        <w:rPr>
          <w:lang w:val="pt_PT" w:bidi="pt_PT"/>
        </w:rPr>
      </w:r>
      <w:r>
        <w:rPr>
          <w:lang w:val="pt_PT" w:bidi="pt_PT"/>
        </w:rPr>
        <w:t>O sinal para Moisés de que Yahweh o estava enviando seria que, quando Moisés tivesse tirado o povo do Egito, ele adoraria Yahweh neste monte.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israelitas perguntassem a Moisés qual é o nome de Deus, o que ele deveria dizer a eles?</w:t>
      </w:r>
    </w:p>
    <w:p>
      <w:pPr/>
      <w:r>
        <w:rPr>
          <w:lang w:val="pt_PT" w:bidi="pt_PT"/>
        </w:rPr>
      </w:r>
      <w:r>
        <w:rPr>
          <w:lang w:val="pt_PT" w:bidi="pt_PT"/>
        </w:rPr>
        <w:t>Quando os israelitas perguntassem a Moisés qual é o nome de Deus, ele deveria dizer: "EU SOU O QUE EU SOU".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os israelitas irão ao deserto para que possam sacrificar a Yahweh, seu Deus?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farão uma jornada de três dias no deserto para que possam sacrificar a Yahweh,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rei do Egito não deixaria os israelitas irem a menos que o quê acontecesse?</w:t>
      </w:r>
    </w:p>
    <w:p>
      <w:pPr/>
      <w:r>
        <w:rPr>
          <w:lang w:val="pt_PT" w:bidi="pt_PT"/>
        </w:rPr>
      </w:r>
      <w:r>
        <w:rPr>
          <w:lang w:val="pt_PT" w:bidi="pt_PT"/>
        </w:rPr>
        <w:t>O rei do Egito não deixaria os israelitas irem a menos que sua mão fosse forçada.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na mão de Moisés?</w:t>
      </w:r>
    </w:p>
    <w:p>
      <w:pPr/>
      <w:r>
        <w:rPr>
          <w:lang w:val="pt_PT" w:bidi="pt_PT"/>
        </w:rPr>
      </w:r>
      <w:r>
        <w:rPr>
          <w:lang w:val="pt_PT" w:bidi="pt_PT"/>
        </w:rPr>
        <w:t>Um cajado estava na mão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cajado de Moisés se tornou quando ele o jogou no chão?</w:t>
      </w:r>
    </w:p>
    <w:p>
      <w:pPr/>
      <w:r>
        <w:rPr>
          <w:lang w:val="pt_PT" w:bidi="pt_PT"/>
        </w:rPr>
      </w:r>
      <w:r>
        <w:rPr>
          <w:lang w:val="pt_PT" w:bidi="pt_PT"/>
        </w:rPr>
        <w:t>O cajado de Moisés se transformou em uma cobra quando ele a jogou no chão.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onde Moisés deve segurar a cobra?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deve pegar a cobra pela cauda.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Moisés tirou a mão de dentro de sua túnica pela primeira vez, o que aconteceu?</w:t>
      </w:r>
    </w:p>
    <w:p>
      <w:pPr/>
      <w:r>
        <w:rPr>
          <w:lang w:val="pt_PT" w:bidi="pt_PT"/>
        </w:rPr>
      </w:r>
      <w:r>
        <w:rPr>
          <w:lang w:val="pt_PT" w:bidi="pt_PT"/>
        </w:rPr>
        <w:t>Quando Moisés tirou a mão de dentro de sua túnica pela primeira vez, ela estava leprosa.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será a boca de Moisés e ensinará a ele o que dizer?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será a boca de Moisés e o ensinará o que dizer.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Arão vir Moisés, como ele se sentirá?</w:t>
      </w:r>
    </w:p>
    <w:p>
      <w:pPr/>
      <w:r>
        <w:rPr>
          <w:lang w:val="pt_PT" w:bidi="pt_PT"/>
        </w:rPr>
      </w:r>
      <w:r>
        <w:rPr>
          <w:lang w:val="pt_PT" w:bidi="pt_PT"/>
        </w:rPr>
        <w:t>Quando Arão vir Moisés, ele ficará feliz em seu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será para Arão?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será como Deus para 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pode voltar ao Egito?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pode voltar ao Egito, pois todos os homens que estavam tentando tirar sua vida estão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endurecerá o coração de Faraó?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endurecerá o coração de Faraó para que Faraó não deixe o povo 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Faraó se recusou a deixar o primogênito de Yahweh ir, o que Yahweh fará ao primogênito de Faraó?</w:t>
      </w:r>
    </w:p>
    <w:p>
      <w:pPr/>
      <w:r>
        <w:rPr>
          <w:lang w:val="pt_PT" w:bidi="pt_PT"/>
        </w:rPr>
      </w:r>
      <w:r>
        <w:rPr>
          <w:lang w:val="pt_PT" w:bidi="pt_PT"/>
        </w:rPr>
        <w:t>Como Faraó se recusou a deixar o primogênito de Yahweh ir, Yahweh certamente matará o primogênito de Faraó.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pararam para pernoitar, o que Yahweh tentou fazer a Moisés?</w:t>
      </w:r>
    </w:p>
    <w:p>
      <w:pPr/>
      <w:r>
        <w:rPr>
          <w:lang w:val="pt_PT" w:bidi="pt_PT"/>
        </w:rPr>
      </w:r>
      <w:r>
        <w:rPr>
          <w:lang w:val="pt_PT" w:bidi="pt_PT"/>
        </w:rPr>
        <w:t>Quando eles pararam para pernoitar, Yahweh encontrou Moisés e tentou matá-lo.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Arão encontrou Moisés?</w:t>
      </w:r>
    </w:p>
    <w:p>
      <w:pPr/>
      <w:r>
        <w:rPr>
          <w:lang w:val="pt_PT" w:bidi="pt_PT"/>
        </w:rPr>
      </w:r>
      <w:r>
        <w:rPr>
          <w:lang w:val="pt_PT" w:bidi="pt_PT"/>
        </w:rPr>
        <w:t>Arão encontrou Moisés na montanha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mostrou os sinais do poder de Yahweh à vista do povo?</w:t>
      </w:r>
    </w:p>
    <w:p>
      <w:pPr/>
      <w:r>
        <w:rPr>
          <w:lang w:val="pt_PT" w:bidi="pt_PT"/>
        </w:rPr>
      </w:r>
      <w:r>
        <w:rPr>
          <w:lang w:val="pt_PT" w:bidi="pt_PT"/>
        </w:rPr>
        <w:t>Arão exibiu os sinais do poder de Yahweh à vista do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Faraó deveria deixar o povo de Yahweh ir?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deixar o povo de Yahweh ir para que possam fazer uma festa para ele no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deveriam fazer uma jornada de três dias no deserto e sacrificar a Yahweh, seu Deus?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fazer uma jornada de três dias no deserto e sacrificar a Yahweh, seu Deus, para que ele não os ataque com praga ou com a espada.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5.6–7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Faraó deu a ordem para não fornecer mais palha aos israelitas para fazer tijolos?</w:t>
      </w:r>
    </w:p>
    <w:p>
      <w:pPr/>
      <w:r>
        <w:rPr>
          <w:lang w:val="pt_PT" w:bidi="pt_PT"/>
        </w:rPr>
      </w:r>
      <w:r>
        <w:rPr>
          <w:lang w:val="pt_PT" w:bidi="pt_PT"/>
        </w:rPr>
        <w:t>Faraó deu uma ordem aos capatazes e chefes do povo para não mais dar palha aos israelitas para fazer tijolos.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Embora os israelitas devam ir buscar palha onde puderem encontrá-la, o que não será reduzido?</w:t>
      </w:r>
    </w:p>
    <w:p>
      <w:pPr/>
      <w:r>
        <w:rPr>
          <w:lang w:val="pt_PT" w:bidi="pt_PT"/>
        </w:rPr>
      </w:r>
      <w:r>
        <w:rPr>
          <w:lang w:val="pt_PT" w:bidi="pt_PT"/>
        </w:rPr>
        <w:t>Embora os israelitas devam ir buscar palha onde puderem encontrá-la, sua carga de trabalho não será reduzida.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os capatazes do Faraó bateram?</w:t>
      </w:r>
    </w:p>
    <w:p>
      <w:pPr/>
      <w:r>
        <w:rPr>
          <w:lang w:val="pt_PT" w:bidi="pt_PT"/>
        </w:rPr>
      </w:r>
      <w:r>
        <w:rPr>
          <w:lang w:val="pt_PT" w:bidi="pt_PT"/>
        </w:rPr>
        <w:t>Os capatazes de Faraó espancaram os capatazes israelitas, os mesmos homens que eles tinham colocado no comando dos trabalhadores.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5.15–16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foi a culpa pelos capatazes israelitas terem sido espancados?</w:t>
      </w:r>
    </w:p>
    <w:p>
      <w:pPr/>
      <w:r>
        <w:rPr>
          <w:lang w:val="pt_PT" w:bidi="pt_PT"/>
        </w:rPr>
      </w:r>
      <w:r>
        <w:rPr>
          <w:lang w:val="pt_PT" w:bidi="pt_PT"/>
        </w:rPr>
        <w:t>Foi culpa do próprio povo de Faraó que os capatazes israelitas foram espancados.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estavam Moisés e Arão quando se afastaram de Faraó?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 Arão estavam do lado de fora do palácio enquanto se afastavam de Faraó.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5.22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Moisés disse que causou problemas para 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que o Senhor causou problemas para o povo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Faraó deixará o povo de Israel ir?</w:t>
      </w:r>
    </w:p>
    <w:p>
      <w:pPr/>
      <w:r>
        <w:rPr>
          <w:lang w:val="pt_PT" w:bidi="pt_PT"/>
        </w:rPr>
      </w:r>
      <w:r>
        <w:rPr>
          <w:lang w:val="pt_PT" w:bidi="pt_PT"/>
        </w:rPr>
        <w:t>O faraó deixará o povo de Israel ir por causa da mão forte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apareceu a Abraão, a Isaque e a Jacó?</w:t>
      </w:r>
    </w:p>
    <w:p>
      <w:pPr/>
      <w:r>
        <w:rPr>
          <w:lang w:val="pt_PT" w:bidi="pt_PT"/>
        </w:rPr>
      </w:r>
      <w:r>
        <w:rPr>
          <w:lang w:val="pt_PT" w:bidi="pt_PT"/>
        </w:rPr>
        <w:t>Yahweh apareceu a Abraão, a Isaque e a Jacó como Deus Todo-poderoso.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ouviu, e o que ele trouxe à mente?</w:t>
      </w:r>
    </w:p>
    <w:p>
      <w:pPr/>
      <w:r>
        <w:rPr>
          <w:lang w:val="pt_PT" w:bidi="pt_PT"/>
        </w:rPr>
      </w:r>
      <w:r>
        <w:rPr>
          <w:lang w:val="pt_PT" w:bidi="pt_PT"/>
        </w:rPr>
        <w:t>Yahweh ouviu o gemido dos israelitas que os egípcios escravizaram, e ele se lembrou de sua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dará aos israelitas como posse?</w:t>
      </w:r>
    </w:p>
    <w:p>
      <w:pPr/>
      <w:r>
        <w:rPr>
          <w:lang w:val="pt_PT" w:bidi="pt_PT"/>
        </w:rPr>
      </w:r>
      <w:r>
        <w:rPr>
          <w:lang w:val="pt_PT" w:bidi="pt_PT"/>
        </w:rPr>
        <w:t>Yahweh dará aos israelitas a terra que jurou dar a Abraão, a Isaque e a Jacó como posse.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acha que Faraó não vai ouvi-lo?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acha que Faraó não vai ouvi-lo porque ele, Moisés, não é bom em falar.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Coate viveu?</w:t>
      </w:r>
    </w:p>
    <w:p>
      <w:pPr/>
      <w:r>
        <w:rPr>
          <w:lang w:val="pt_PT" w:bidi="pt_PT"/>
        </w:rPr>
      </w:r>
      <w:r>
        <w:rPr>
          <w:lang w:val="pt_PT" w:bidi="pt_PT"/>
        </w:rPr>
        <w:t>Coate viveu até os 133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Amrão se casou?</w:t>
      </w:r>
    </w:p>
    <w:p>
      <w:pPr/>
      <w:r>
        <w:rPr>
          <w:lang w:val="pt_PT" w:bidi="pt_PT"/>
        </w:rPr>
      </w:r>
      <w:r>
        <w:rPr>
          <w:lang w:val="pt_PT" w:bidi="pt_PT"/>
        </w:rPr>
        <w:t>Anrão casou-se com Joquebede, irmã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6.23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gerou Nadabe e Abiú?</w:t>
      </w:r>
    </w:p>
    <w:p>
      <w:pPr/>
      <w:r>
        <w:rPr>
          <w:lang w:val="pt_PT" w:bidi="pt_PT"/>
        </w:rPr>
      </w:r>
      <w:r>
        <w:rPr>
          <w:lang w:val="pt_PT" w:bidi="pt_PT"/>
        </w:rPr>
        <w:t>Eliseba deu à luz Nadabe e Abiú.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6.26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Arão e Moisés devem tirar os israelitas da terra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Arão e Moisés devem tirar os israelitas da terra do Egito por seus grupos de homens de combate.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Moisés ser para Faraó?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Moisés como um deus para Faraó.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ao coração de Faraó?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endurecerá o coração de Faraó.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egípcios saberão quem é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egípcios saberão quem é Yahweh quando ele estender sua mão sobre o Egito e tirar os israelitas do meio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cajado de Moisés se tornará?</w:t>
      </w:r>
    </w:p>
    <w:p>
      <w:pPr/>
      <w:r>
        <w:rPr>
          <w:lang w:val="pt_PT" w:bidi="pt_PT"/>
        </w:rPr>
      </w:r>
      <w:r>
        <w:rPr>
          <w:lang w:val="pt_PT" w:bidi="pt_PT"/>
        </w:rPr>
        <w:t>O cajado de Moisés se transformará em uma cobra.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cajados dos sábios e feiticeiros do Faraó se transformaram em cobras?</w:t>
      </w:r>
    </w:p>
    <w:p>
      <w:pPr/>
      <w:r>
        <w:rPr>
          <w:lang w:val="pt_PT" w:bidi="pt_PT"/>
        </w:rPr>
      </w:r>
      <w:r>
        <w:rPr>
          <w:lang w:val="pt_PT" w:bidi="pt_PT"/>
        </w:rPr>
        <w:t>Os cajados dos sábios e feiticeiros de Faraó se transformaram em cobras através da magia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deve ficar para encontrar Faraó?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deve ficar na margem do rio para encontrar Faraó.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 rio será transformado?</w:t>
      </w:r>
    </w:p>
    <w:p>
      <w:pPr/>
      <w:r>
        <w:rPr>
          <w:lang w:val="pt_PT" w:bidi="pt_PT"/>
        </w:rPr>
      </w:r>
      <w:r>
        <w:rPr>
          <w:lang w:val="pt_PT" w:bidi="pt_PT"/>
        </w:rPr>
        <w:t>O rio se transformará em sangue.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7.19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águas se transformarão em sangue?</w:t>
      </w:r>
    </w:p>
    <w:p>
      <w:pPr/>
      <w:r>
        <w:rPr>
          <w:lang w:val="pt_PT" w:bidi="pt_PT"/>
        </w:rPr>
      </w:r>
      <w:r>
        <w:rPr>
          <w:lang w:val="pt_PT" w:bidi="pt_PT"/>
        </w:rPr>
        <w:t>Os rios, córregos, poços e todos os lagos dos egípcios e até mesmo a água em recipientes de madeira e pedra serão transformados em sangue.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7.22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coração de Faraó?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de Faraó foi endurecido.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7.24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egípcios tentaram obter água para beber?</w:t>
      </w:r>
    </w:p>
    <w:p>
      <w:pPr/>
      <w:r>
        <w:rPr>
          <w:lang w:val="pt_PT" w:bidi="pt_PT"/>
        </w:rPr>
      </w:r>
      <w:r>
        <w:rPr>
          <w:lang w:val="pt_PT" w:bidi="pt_PT"/>
        </w:rPr>
        <w:t>Os egípcios cavaram ao redor do rio para obter água para beber.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faria se Faraó se recusasse a deixar o povo de Yahweh ir?</w:t>
      </w:r>
    </w:p>
    <w:p>
      <w:pPr/>
      <w:r>
        <w:rPr>
          <w:lang w:val="pt_PT" w:bidi="pt_PT"/>
        </w:rPr>
      </w:r>
      <w:r>
        <w:rPr>
          <w:lang w:val="pt_PT" w:bidi="pt_PT"/>
        </w:rPr>
        <w:t>Se Faraó recusasse deixar o povo de Yahweh ir, Yahweh afligiria todo o país de Faraó com rãs.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irão as rãs do rio?</w:t>
      </w:r>
    </w:p>
    <w:p>
      <w:pPr/>
      <w:r>
        <w:rPr>
          <w:lang w:val="pt_PT" w:bidi="pt_PT"/>
        </w:rPr>
      </w:r>
      <w:r>
        <w:rPr>
          <w:lang w:val="pt_PT" w:bidi="pt_PT"/>
        </w:rPr>
        <w:t>As rãs subirão e entrarão nas casas dos egípcios, nos quartos e nas camas. Elas entrarão nas casas dos seus servos. Elas irão sobre as pessoas, nos seus fornos e nas suas amassadeiras.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Arão estendeu a mão?</w:t>
      </w:r>
    </w:p>
    <w:p>
      <w:pPr/>
      <w:r>
        <w:rPr>
          <w:lang w:val="pt_PT" w:bidi="pt_PT"/>
        </w:rPr>
      </w:r>
      <w:r>
        <w:rPr>
          <w:lang w:val="pt_PT" w:bidi="pt_PT"/>
        </w:rPr>
        <w:t>Arão estendeu a mão sobre as águas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privilégio Moisés deu a Faraó?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deu a Faraó o privilégio de lhe dizer quando ele deveria orar por Faraó, seus servos e seu povo, para que as rãs fossem removidas deles e de suas casas e ficassem apenas no 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faraó fez depois de ver que houve alívio das rãs?</w:t>
      </w:r>
    </w:p>
    <w:p>
      <w:pPr/>
      <w:r>
        <w:rPr>
          <w:lang w:val="pt_PT" w:bidi="pt_PT"/>
        </w:rPr>
      </w:r>
      <w:r>
        <w:rPr>
          <w:lang w:val="pt_PT" w:bidi="pt_PT"/>
        </w:rPr>
        <w:t>Quando Faraó viu que houve alívio das rãs, endureceu seu coração e não ouviu Moisés e 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 tornou o pó no chão?</w:t>
      </w:r>
    </w:p>
    <w:p>
      <w:pPr/>
      <w:r>
        <w:rPr>
          <w:lang w:val="pt_PT" w:bidi="pt_PT"/>
        </w:rPr>
      </w:r>
      <w:r>
        <w:rPr>
          <w:lang w:val="pt_PT" w:bidi="pt_PT"/>
        </w:rPr>
        <w:t>Todo o pó no chão transformou-se em mosquitos por toda a terra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8.18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os magos tentaram com sua magia produzir piolhos?</w:t>
      </w:r>
    </w:p>
    <w:p>
      <w:pPr/>
      <w:r>
        <w:rPr>
          <w:lang w:val="pt_PT" w:bidi="pt_PT"/>
        </w:rPr>
      </w:r>
      <w:r>
        <w:rPr>
          <w:lang w:val="pt_PT" w:bidi="pt_PT"/>
        </w:rPr>
        <w:t>Os magos não conseguiram produzir piolhos.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8.21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estará cheio de moscas?</w:t>
      </w:r>
    </w:p>
    <w:p>
      <w:pPr/>
      <w:r>
        <w:rPr>
          <w:lang w:val="pt_PT" w:bidi="pt_PT"/>
        </w:rPr>
      </w:r>
      <w:r>
        <w:rPr>
          <w:lang w:val="pt_PT" w:bidi="pt_PT"/>
        </w:rPr>
        <w:t>As casas dos egípcios estarão cheias de enxames de moscas, e até o chão sobre o qual eles estão será cheio de moscas.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8.22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não haverá moscas em Gósen?</w:t>
      </w:r>
    </w:p>
    <w:p>
      <w:pPr/>
      <w:r>
        <w:rPr>
          <w:lang w:val="pt_PT" w:bidi="pt_PT"/>
        </w:rPr>
      </w:r>
      <w:r>
        <w:rPr>
          <w:lang w:val="pt_PT" w:bidi="pt_PT"/>
        </w:rPr>
        <w:t>Yahweh trataria a terra de Gósen de maneira diferente, para que não houvesse enxames de moscas lá. Isso aconteceria para que Faraó soubesse que Yahweh está no meio desta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8.25–26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não sacrificam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Os sacrifícios que os israelitas fazem a Yahweh, seu Deus, são coisas repugnantes para os egípcios.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8.32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endureceu o coração de Faraó depois que as moscas saíram?</w:t>
      </w:r>
    </w:p>
    <w:p>
      <w:pPr/>
      <w:r>
        <w:rPr>
          <w:lang w:val="pt_PT" w:bidi="pt_PT"/>
        </w:rPr>
      </w:r>
      <w:r>
        <w:rPr>
          <w:lang w:val="pt_PT" w:bidi="pt_PT"/>
        </w:rPr>
        <w:t>Faraó endureceu seu coração desta vez também.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estará a mão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mão de Yahweh estará sobre o gado dos egípcios nos campos e sobre os cavalos, jumentos, camelos, rebanhos e manadas.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Mesmo depois que o gado morreu, por que Faraó não deixou o povo de Israel ir?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de Faraó estava teimoso, então ele não deixou o povo 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9.8–9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 tornará pó fino sobre toda a terra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Cinzas de uma fornalha se tornarão pó fino sobre toda a terra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magos não puderam resistir a Moisés?</w:t>
      </w:r>
    </w:p>
    <w:p>
      <w:pPr/>
      <w:r>
        <w:rPr>
          <w:lang w:val="pt_PT" w:bidi="pt_PT"/>
        </w:rPr>
      </w:r>
      <w:r>
        <w:rPr>
          <w:lang w:val="pt_PT" w:bidi="pt_PT"/>
        </w:rPr>
        <w:t>Os magos não puderam resistir a Moisés por causa das bolhas.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9.15–16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não estendeu a mão e atacou Faraó e seu povo com doença para erradicá-los da terra?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atacou Faraó e seu povo para mostrar-lhes Seu poder, para que Seu nome fosse espalhado por toda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aviso Yahweh deu sobre o granizo?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todo homem e animal que estiver no campo e não for trazido para casa — o granizo cairá sobre eles, e eles morrerão.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trouxe seus escravos e gado para dentro de suas casas?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dos servos de Faraó que acreditaram na mensagem de Yahweh apressaram-se a levar seus escravos e gado para dentro das casas.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9.25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toda a terra do Egito, o que o granizo atingiu?</w:t>
      </w:r>
    </w:p>
    <w:p>
      <w:pPr/>
      <w:r>
        <w:rPr>
          <w:lang w:val="pt_PT" w:bidi="pt_PT"/>
        </w:rPr>
      </w:r>
      <w:r>
        <w:rPr>
          <w:lang w:val="pt_PT" w:bidi="pt_PT"/>
        </w:rPr>
        <w:t>Por toda a terra do Egito, o granizo atingiu tudo nos campos, tanto pessoas quanto animais. Atingiu todas as plantas nos campos e quebrou todas as árvores.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Durante a chuva de granizo, o que Faraó admitiu?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pecou desta vez. Ele disse que Yahweh é justo, e que ele e seu povo são perversos.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9.32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plantas não foram danificadas pelo granizo?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O trigo e o centeio não foram danificados, porque eram colheitas posteriores.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10.1–2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endureceu os corações de Faraó e seus servos?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endureceu os corações de Faraó e seus servos para mostrar estes sinais de seu poder entre eles. Ele também fez isso para que os israelitas pudessem contar a seus filhos e netos as coisas que ele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inseto cobrirá a superfície do solo de modo que ninguém poderá ver a terra?</w:t>
      </w:r>
    </w:p>
    <w:p>
      <w:pPr/>
      <w:r>
        <w:rPr>
          <w:lang w:val="pt_PT" w:bidi="pt_PT"/>
        </w:rPr>
      </w:r>
      <w:r>
        <w:rPr>
          <w:lang w:val="pt_PT" w:bidi="pt_PT"/>
        </w:rPr>
        <w:t>Gafanhotos cobrirão a superfície do solo de modo que ninguém conseguirá ver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10.9–11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Faraó disse quando Moisés lhe falou que os israelitas iriam com seus jovens e com seus velhos, com seus filhos e suas filhas?</w:t>
      </w:r>
    </w:p>
    <w:p>
      <w:pPr/>
      <w:r>
        <w:rPr>
          <w:lang w:val="pt_PT" w:bidi="pt_PT"/>
        </w:rPr>
      </w:r>
      <w:r>
        <w:rPr>
          <w:lang w:val="pt_PT" w:bidi="pt_PT"/>
        </w:rPr>
        <w:t>Faraó disse: “Não! Vão, apenas os homens entre vocês”.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trouxe os gafanhotos?</w:t>
      </w:r>
    </w:p>
    <w:p>
      <w:pPr/>
      <w:r>
        <w:rPr>
          <w:lang w:val="pt_PT" w:bidi="pt_PT"/>
        </w:rPr>
      </w:r>
      <w:r>
        <w:rPr>
          <w:lang w:val="pt_PT" w:bidi="pt_PT"/>
        </w:rPr>
        <w:t>O vento leste trouxe os gafanhotos.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Faraó disse que fez contra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Faraó disse que pecou contra Yahweh, o Deus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10.19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gafanhotos permaneceram em todo o território do Egito depois que Yahweh trouxe um vento oeste muito forte?</w:t>
      </w:r>
    </w:p>
    <w:p>
      <w:pPr/>
      <w:r>
        <w:rPr>
          <w:lang w:val="pt_PT" w:bidi="pt_PT"/>
        </w:rPr>
      </w:r>
      <w:r>
        <w:rPr>
          <w:lang w:val="pt_PT" w:bidi="pt_PT"/>
        </w:rPr>
        <w:t>Não restou um único gafanhoto em todo o território do Egito depois que Yahweh trouxe um vento oeste muito forte.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10.22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os egípcios durante os três dias de escuridão?</w:t>
      </w:r>
    </w:p>
    <w:p>
      <w:pPr/>
      <w:r>
        <w:rPr>
          <w:lang w:val="pt_PT" w:bidi="pt_PT"/>
        </w:rPr>
      </w:r>
      <w:r>
        <w:rPr>
          <w:lang w:val="pt_PT" w:bidi="pt_PT"/>
        </w:rPr>
        <w:t>Durante os três dias de escuridão, ninguém podia ver outra pessoa; ninguém saiu de sua casa por três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10.24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Após a escuridão, o que Faraó disse que deve ficar para trás quando os israelitas forem adorar Yahweh?</w:t>
      </w:r>
    </w:p>
    <w:p>
      <w:pPr/>
      <w:r>
        <w:rPr>
          <w:lang w:val="pt_PT" w:bidi="pt_PT"/>
        </w:rPr>
      </w:r>
      <w:r>
        <w:rPr>
          <w:lang w:val="pt_PT" w:bidi="pt_PT"/>
        </w:rPr>
        <w:t>Faraó disse que os rebanhos e manadas devem ficar para trás quando os israelitas forem adorar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10.28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Faraó disse que aconteceria a Moisés se Moisés visse o rosto de Faraó novamente?</w:t>
      </w:r>
    </w:p>
    <w:p>
      <w:pPr/>
      <w:r>
        <w:rPr>
          <w:lang w:val="pt_PT" w:bidi="pt_PT"/>
        </w:rPr>
      </w:r>
      <w:r>
        <w:rPr>
          <w:lang w:val="pt_PT" w:bidi="pt_PT"/>
        </w:rPr>
        <w:t>Faraó disse que no dia em que Moisés visse seu rosto, Moisés morreria.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11.1–2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cada homem e mulher israelita deve pedir ao seu vizinho após a última praga?</w:t>
      </w:r>
    </w:p>
    <w:p>
      <w:pPr/>
      <w:r>
        <w:rPr>
          <w:lang w:val="pt_PT" w:bidi="pt_PT"/>
        </w:rPr>
      </w:r>
      <w:r>
        <w:rPr>
          <w:lang w:val="pt_PT" w:bidi="pt_PT"/>
        </w:rPr>
        <w:t>Cada homem e mulher israelita deve pedir ao seu vizinho joias de prata e joias de ouro após a última praga.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Aos olhos de quem Moisés era muito impressionante?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era muito impressionante aos olhos dos servos de Faraó e do povo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dos primogênitos morreria?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primogênitos na terra do Egito morreriam, desde o primogênito de Faraó, que se senta em seu trono, até o primogênito da escrava que está atrás do moinho, e todos os primogênitos dos animais.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houve um clamor tão grande em toda a terra do Egito como o causado pela última praga?</w:t>
      </w:r>
    </w:p>
    <w:p>
      <w:pPr/>
      <w:r>
        <w:rPr>
          <w:lang w:val="pt_PT" w:bidi="pt_PT"/>
        </w:rPr>
      </w:r>
      <w:r>
        <w:rPr>
          <w:lang w:val="pt_PT" w:bidi="pt_PT"/>
        </w:rPr>
        <w:t>Nunca houve um clamor tão grande, nem jamais haverá novamente.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cada família israelita deve fazer no décimo dia deste primeiro mês?</w:t>
      </w:r>
    </w:p>
    <w:p>
      <w:pPr/>
      <w:r>
        <w:rPr>
          <w:lang w:val="pt_PT" w:bidi="pt_PT"/>
        </w:rPr>
      </w:r>
      <w:r>
        <w:rPr>
          <w:lang w:val="pt_PT" w:bidi="pt_PT"/>
        </w:rPr>
        <w:t>No décimo dia deste mês, cada família deve pegar um cordeiro ou cabrito para si.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Êxodo12.4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a família for muito pequena para um cordeiro, o que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Se a família for pequena demais para um cordeiro, o homem e seu vizinho mais próximo devem compartilhar um cordeiro ou cabrito para que a carne seja suficiente para o número de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toda a assembleia de Israel deve matar esses animais?</w:t>
      </w:r>
    </w:p>
    <w:p>
      <w:pPr/>
      <w:r>
        <w:rPr>
          <w:lang w:val="pt_PT" w:bidi="pt_PT"/>
        </w:rPr>
      </w:r>
      <w:r>
        <w:rPr>
          <w:lang w:val="pt_PT" w:bidi="pt_PT"/>
        </w:rPr>
        <w:t>Toda a assembleia de Israel deve matar esses animais ao entardecer do décimo quarto dia deste mês.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os israelitas devem comer o cordeiro ou cabrito?</w:t>
      </w:r>
    </w:p>
    <w:p>
      <w:pPr/>
      <w:r>
        <w:rPr>
          <w:lang w:val="pt_PT" w:bidi="pt_PT"/>
        </w:rPr>
      </w:r>
      <w:r>
        <w:rPr>
          <w:lang w:val="pt_PT" w:bidi="pt_PT"/>
        </w:rPr>
        <w:t>Devem comê-lo com pão sem fermento, junto com ervas amargas.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se sobrar algum cordeiro?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 deixar nada sobrar até a manhã. Devem queimar o que sobrar pela manhã.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quando Yahweh vir o sangue nas casas?</w:t>
      </w:r>
    </w:p>
    <w:p>
      <w:pPr/>
      <w:r>
        <w:rPr>
          <w:lang w:val="pt_PT" w:bidi="pt_PT"/>
        </w:rPr>
      </w:r>
      <w:r>
        <w:rPr>
          <w:lang w:val="pt_PT" w:bidi="pt_PT"/>
        </w:rPr>
        <w:t>Quando Yahweh vir o sangue, ele passará por eles, e a praga não estará sobre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Êxodo12.15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a quem comer pão levedado desde o primeiro dia até o sétimo dia?</w:t>
      </w:r>
    </w:p>
    <w:p>
      <w:pPr/>
      <w:r>
        <w:rPr>
          <w:lang w:val="pt_PT" w:bidi="pt_PT"/>
        </w:rPr>
      </w:r>
      <w:r>
        <w:rPr>
          <w:lang w:val="pt_PT" w:bidi="pt_PT"/>
        </w:rPr>
        <w:t>Quem comer pão levedado desde o primeiro dia até o sétimo dia, essa pessoa deve ser cortada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único trabalho que os israelitas podem fazer durante os sete dias dos pães ázimos?</w:t>
      </w:r>
    </w:p>
    <w:p>
      <w:pPr/>
      <w:r>
        <w:rPr>
          <w:lang w:val="pt_PT" w:bidi="pt_PT"/>
        </w:rPr>
      </w:r>
      <w:r>
        <w:rPr>
          <w:lang w:val="pt_PT" w:bidi="pt_PT"/>
        </w:rPr>
        <w:t>Nenhum trabalho será feito nesses dias, exceto o cozimento para todos comerem.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israelitas devem comer pão sem fermento?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comer pão sem fermento desde o crepúsculo do décimo quarto dia do primeiro mês do ano até o crepúsculo do vigésimo primeiro dia do mês.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israelitas devem aplicar o sangue na bacia?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aplicar o sangue na bacia na parte superior da moldura da porta e nos dois batentes.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Yahweh passará por sobre a porta de alguém?</w:t>
      </w:r>
    </w:p>
    <w:p>
      <w:pPr/>
      <w:r>
        <w:rPr>
          <w:lang w:val="pt_PT" w:bidi="pt_PT"/>
        </w:rPr>
      </w:r>
      <w:r>
        <w:rPr>
          <w:lang w:val="pt_PT" w:bidi="pt_PT"/>
        </w:rPr>
        <w:t>Yahweh passará por sobre a porta de alguém quando vir o sangue na parte superior da moldura da porta e nos dois batentes.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deveriam dizer aos seus filhos quando eles perguntassem por que estavam fazendo aquela cerimônia?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deviam dizer aos seus filhos que a sua cerimônia era um sacrifício da Páscoa de Yahweh, porque Yahweh passou por sobre as casas dos israelitas no Egito quando atacou os egípcios e resgatou suas famílias.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houve um grande clamor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Houve um grande clamor no Egito, pois não havia casa onde não houvesse alguém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Êxodo12.35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pediram aos egípcios?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pediram aos egípcios joias de prata, joias de ouro e roupas.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pão era sem fermento?</w:t>
      </w:r>
    </w:p>
    <w:p>
      <w:pPr/>
      <w:r>
        <w:rPr>
          <w:lang w:val="pt_PT" w:bidi="pt_PT"/>
        </w:rPr>
      </w:r>
      <w:r>
        <w:rPr>
          <w:lang w:val="pt_PT" w:bidi="pt_PT"/>
        </w:rPr>
        <w:t>O pão era sem fermento porque os israelitas tinham sido expulsos do Egito e não podiam atrasar-se para preparar comida.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os israelitas estiveram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Eles estiveram no Egito por 430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pode participar da Páscoa?</w:t>
      </w:r>
    </w:p>
    <w:p>
      <w:pPr/>
      <w:r>
        <w:rPr>
          <w:lang w:val="pt_PT" w:bidi="pt_PT"/>
        </w:rPr>
      </w:r>
      <w:r>
        <w:rPr>
          <w:lang w:val="pt_PT" w:bidi="pt_PT"/>
        </w:rPr>
        <w:t>Nenhum estrangeiro pode participar da refeição da Páscoa.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12.48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estrangeiro viver com os israelitas e quiser observar a Páscoa para Yahweh, o que todos os seus parentes masculinos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Se um estrangeiro viver com os israelitas e quiser celebrar a Páscoa a Yahweh, todos os seus parentes masculinos devem ser circuncidados.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13.1–2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os primogênitos deveriam ser separados?</w:t>
      </w:r>
    </w:p>
    <w:p>
      <w:pPr/>
      <w:r>
        <w:rPr>
          <w:lang w:val="pt_PT" w:bidi="pt_PT"/>
        </w:rPr>
      </w:r>
      <w:r>
        <w:rPr>
          <w:lang w:val="pt_PT" w:bidi="pt_PT"/>
        </w:rPr>
        <w:t>Os primogênitos deveriam ser separados para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mês os israelitas saíram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saíram do Egito no mês de abibe.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esse resgate se tornará lembretes para os israelitas em suas mãos e lembretes em suas testas?</w:t>
      </w:r>
    </w:p>
    <w:p>
      <w:pPr/>
      <w:r>
        <w:rPr>
          <w:lang w:val="pt_PT" w:bidi="pt_PT"/>
        </w:rPr>
      </w:r>
      <w:r>
        <w:rPr>
          <w:lang w:val="pt_PT" w:bidi="pt_PT"/>
        </w:rPr>
        <w:t>Este resgate se tornará lembretes para os israelitas em suas mãos e lembretes em suas testas para que a lei de Yahweh esteja em seu discurso.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os israelitas devem resgatar cada jumento primogênito?</w:t>
      </w:r>
    </w:p>
    <w:p>
      <w:pPr/>
      <w:r>
        <w:rPr>
          <w:lang w:val="pt_PT" w:bidi="pt_PT"/>
        </w:rPr>
      </w:r>
      <w:r>
        <w:rPr>
          <w:lang w:val="pt_PT" w:bidi="pt_PT"/>
        </w:rPr>
        <w:t>Cada jumento primogênito os israelitas devem resgatar com um cordeiro.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Êxodo13.17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não conduziu os israelitas pelo caminho da terra dos filisteus?</w:t>
      </w:r>
    </w:p>
    <w:p>
      <w:pPr/>
      <w:r>
        <w:rPr>
          <w:lang w:val="pt_PT" w:bidi="pt_PT"/>
        </w:rPr>
      </w:r>
      <w:r>
        <w:rPr>
          <w:lang w:val="pt_PT" w:bidi="pt_PT"/>
        </w:rPr>
        <w:t>Deus não os guiou pelo caminho da terra dos filisteus, pois Deus disse: “Talvez o povo mude de ideia quando enfrentar a guerra e então volte para o Egito”.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fez os israelitas jurarem solenemente?</w:t>
      </w:r>
    </w:p>
    <w:p>
      <w:pPr/>
      <w:r>
        <w:rPr>
          <w:lang w:val="pt_PT" w:bidi="pt_PT"/>
        </w:rPr>
      </w:r>
      <w:r>
        <w:rPr>
          <w:lang w:val="pt_PT" w:bidi="pt_PT"/>
        </w:rPr>
        <w:t>José fez os israelitas jurarem solenemente: “Vocês devem levar meus ossos com vocês”.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ia à frente dos israelitas à noite?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À noite, ele ia em uma coluna de fogo para lhes dar luz. Desta forma, podiam viajar de dia e de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rei do Egito foi informado de que os israelitas haviam fugido, o que aconteceu com a mente de Faraó e seus servos?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rei do Egito foi informado de que os israelitas haviam fugido, as mentes de Faraó e seus servos se voltaram contra 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egípcios alcançaram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Os egípcios alcançaram os israelitas acampados junto ao mar, acima de Pi-Hairote, em frente a Baal-Zefom.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disseram que teria sido melhor do que morrer no deserto?</w:t>
      </w:r>
    </w:p>
    <w:p>
      <w:pPr/>
      <w:r>
        <w:rPr>
          <w:lang w:val="pt_PT" w:bidi="pt_PT"/>
        </w:rPr>
      </w:r>
      <w:r>
        <w:rPr>
          <w:lang w:val="pt_PT" w:bidi="pt_PT"/>
        </w:rPr>
        <w:t>Disseram que teria sido melhor para eles trabalhar para os egípcios do que morrer no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Porque Yahweh lutará pelos israelitas, o que eles terão que fazer?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lutará pelos israelitas, e eles só precisarão ficar quietos.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egípcios perseguirão os israelitas no mar?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endurecerá os corações dos egípcios para que eles persigam 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nuvem atrapalhou os egípcios, mas ajudou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A nuvem era uma nuvem escura para os egípcios, mas iluminava a noite para os israelitas, de modo que um lado não se aproximou do outro durante toda 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Yahweh afastou o mar com um forte vento leste?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o mar recuar por um forte vento leste durante toda aquela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Yahweh olhou para o exército egípcio através da coluna de fogo e nuvem?</w:t>
      </w:r>
    </w:p>
    <w:p>
      <w:pPr/>
      <w:r>
        <w:rPr>
          <w:lang w:val="pt_PT" w:bidi="pt_PT"/>
        </w:rPr>
      </w:r>
      <w:r>
        <w:rPr>
          <w:lang w:val="pt_PT" w:bidi="pt_PT"/>
        </w:rPr>
        <w:t>Nas primeiras horas da manhã, Yahweh olhou para o exército egípcio através da coluna de fogo e nuvem.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14.28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soldados do exército de Faraó sobreviveram à travessia do mar?</w:t>
      </w:r>
    </w:p>
    <w:p>
      <w:pPr/>
      <w:r>
        <w:rPr>
          <w:lang w:val="pt_PT" w:bidi="pt_PT"/>
        </w:rPr>
      </w:r>
      <w:r>
        <w:rPr>
          <w:lang w:val="pt_PT" w:bidi="pt_PT"/>
        </w:rPr>
        <w:t>Nem um dos soldados de Faraó sobreviveu à travessia do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14.31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fez quando viu o grande poder que Yahweh usou contra os egípcios?</w:t>
      </w:r>
    </w:p>
    <w:p>
      <w:pPr/>
      <w:r>
        <w:rPr>
          <w:lang w:val="pt_PT" w:bidi="pt_PT"/>
        </w:rPr>
      </w:r>
      <w:r>
        <w:rPr>
          <w:lang w:val="pt_PT" w:bidi="pt_PT"/>
        </w:rPr>
        <w:t>Quando Israel viu o grande poder que Yahweh usou contra os egípcios, o povo honrou Yahweh, e confiaram em Yahweh e em seu servo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lançou ao mar?</w:t>
      </w:r>
    </w:p>
    <w:p>
      <w:pPr/>
      <w:r>
        <w:rPr>
          <w:lang w:val="pt_PT" w:bidi="pt_PT"/>
        </w:rPr>
      </w:r>
      <w:r>
        <w:rPr>
          <w:lang w:val="pt_PT" w:bidi="pt_PT"/>
        </w:rPr>
        <w:t>Yahweh lançou o cavalo e seu cavaleiro no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egípcios desceram às profundezas?</w:t>
      </w:r>
    </w:p>
    <w:p>
      <w:pPr/>
      <w:r>
        <w:rPr>
          <w:lang w:val="pt_PT" w:bidi="pt_PT"/>
        </w:rPr>
      </w:r>
      <w:r>
        <w:rPr>
          <w:lang w:val="pt_PT" w:bidi="pt_PT"/>
        </w:rPr>
        <w:t>Desceram às profundezas como uma pedra.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águas foram amontoadas?</w:t>
      </w:r>
    </w:p>
    <w:p>
      <w:pPr/>
      <w:r>
        <w:rPr>
          <w:lang w:val="pt_PT" w:bidi="pt_PT"/>
        </w:rPr>
      </w:r>
      <w:r>
        <w:rPr>
          <w:lang w:val="pt_PT" w:bidi="pt_PT"/>
        </w:rPr>
        <w:t>Pelo sopro das narinas de Yahweh, as águas se amontoaram.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Yahweh guiou o povo que ele resgatou?</w:t>
      </w:r>
    </w:p>
    <w:p>
      <w:pPr/>
      <w:r>
        <w:rPr>
          <w:lang w:val="pt_PT" w:bidi="pt_PT"/>
        </w:rPr>
      </w:r>
      <w:r>
        <w:rPr>
          <w:lang w:val="pt_PT" w:bidi="pt_PT"/>
        </w:rPr>
        <w:t>Em sua fidelidade, Yahweh guiou o povo que ele resgatou. Em sua força, ele os conduziu ao lugar sagrado onde vive.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farão quando ouvirem que Yahweh resgatou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Os povos ouvirão, e eles tremerão.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Yahweh levará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levará os israelitas e os plantará no monte de sua herança, o lugar que Yahweh fez para habitar.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tocou tamborins?</w:t>
      </w:r>
    </w:p>
    <w:p>
      <w:pPr/>
      <w:r>
        <w:rPr>
          <w:lang w:val="pt_PT" w:bidi="pt_PT"/>
        </w:rPr>
      </w:r>
      <w:r>
        <w:rPr>
          <w:lang w:val="pt_PT" w:bidi="pt_PT"/>
        </w:rPr>
        <w:t>Miriã, a profetisa, e todas as mulheres tocaram tamborins.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15.23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não podiam beber a água em Mara?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não puderam beber a água em Mara porque era amarga.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15.25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água amarga de Mara se tornou doce?</w:t>
      </w:r>
    </w:p>
    <w:p>
      <w:pPr/>
      <w:r>
        <w:rPr>
          <w:lang w:val="pt_PT" w:bidi="pt_PT"/>
        </w:rPr>
      </w:r>
      <w:r>
        <w:rPr>
          <w:lang w:val="pt_PT" w:bidi="pt_PT"/>
        </w:rPr>
        <w:t>Yahweh mostrou a Moisés uma árvore. Moisés a lançou na água, e a água se tornou doce para beber.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fica o Deserto de Sim?</w:t>
      </w:r>
    </w:p>
    <w:p>
      <w:pPr/>
      <w:r>
        <w:rPr>
          <w:lang w:val="pt_PT" w:bidi="pt_PT"/>
        </w:rPr>
      </w:r>
      <w:r>
        <w:rPr>
          <w:lang w:val="pt_PT" w:bidi="pt_PT"/>
        </w:rPr>
        <w:t>O Deserto de Sim está entre Elim e Sinai.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os israelitas, por que Moisés os trouxe para o deserto?</w:t>
      </w:r>
    </w:p>
    <w:p>
      <w:pPr/>
      <w:r>
        <w:rPr>
          <w:lang w:val="pt_PT" w:bidi="pt_PT"/>
        </w:rPr>
      </w:r>
      <w:r>
        <w:rPr>
          <w:lang w:val="pt_PT" w:bidi="pt_PT"/>
        </w:rPr>
        <w:t>Disseram que Moisés os trouxe para este deserto para matar toda a comunidade de fome.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sairão e recolherão a porção de um dia todos os dias?</w:t>
      </w:r>
    </w:p>
    <w:p>
      <w:pPr/>
      <w:r>
        <w:rPr>
          <w:lang w:val="pt_PT" w:bidi="pt_PT"/>
        </w:rPr>
      </w:r>
      <w:r>
        <w:rPr>
          <w:lang w:val="pt_PT" w:bidi="pt_PT"/>
        </w:rPr>
        <w:t>O povo sairá e recolherá a porção de cada dia, para que Yahweh os teste para ver se andarão ou não na sua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Êxodo16.8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israelitas saberão que Yahweh os tirou da terra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saberão que Yahweh os tirou da terra do Egito quando Yahweh lhes der carne à noite e pão pela manhã até ficarem satisfeitos.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apareceu na nuvem?</w:t>
      </w:r>
    </w:p>
    <w:p>
      <w:pPr/>
      <w:r>
        <w:rPr>
          <w:lang w:val="pt_PT" w:bidi="pt_PT"/>
        </w:rPr>
      </w:r>
      <w:r>
        <w:rPr>
          <w:lang w:val="pt_PT" w:bidi="pt_PT"/>
        </w:rPr>
        <w:t>A glória de Yahweh apareceu na nuvem.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16.14–15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tamanho do pão que Yahweh deu aos israelitas para comer?</w:t>
      </w:r>
    </w:p>
    <w:p>
      <w:pPr/>
      <w:r>
        <w:rPr>
          <w:lang w:val="pt_PT" w:bidi="pt_PT"/>
        </w:rPr>
      </w:r>
      <w:r>
        <w:rPr>
          <w:lang w:val="pt_PT" w:bidi="pt_PT"/>
        </w:rPr>
        <w:t>O pão que Yahweh deu aos israelitas para comer eram pequenos flocos tão finos quanto a geada.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israelitas mediram o pão de Yahweh, quanto cada pessoa tinha?</w:t>
      </w:r>
    </w:p>
    <w:p>
      <w:pPr/>
      <w:r>
        <w:rPr>
          <w:lang w:val="pt_PT" w:bidi="pt_PT"/>
        </w:rPr>
      </w:r>
      <w:r>
        <w:rPr>
          <w:lang w:val="pt_PT" w:bidi="pt_PT"/>
        </w:rPr>
        <w:t>Quando mediram com um ômer, os que tinham juntado muito não tinham sobra, e os que tinham juntado pouco não tinham falta. Cada pessoa juntou o suficiente para atender à sua necessidade.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pão de Yahweh que alguns dos israelitas deixaram até de manhã?</w:t>
      </w:r>
    </w:p>
    <w:p>
      <w:pPr/>
      <w:r>
        <w:rPr>
          <w:lang w:val="pt_PT" w:bidi="pt_PT"/>
        </w:rPr>
      </w:r>
      <w:r>
        <w:rPr>
          <w:lang w:val="pt_PT" w:bidi="pt_PT"/>
        </w:rPr>
        <w:t>O pão de Yahweh que alguns dos israelitas deixaram até a manhã criou vermes e ficou estragado.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16.22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pão os israelitas recolheram no sexto dia?</w:t>
      </w:r>
    </w:p>
    <w:p>
      <w:pPr/>
      <w:r>
        <w:rPr>
          <w:lang w:val="pt_PT" w:bidi="pt_PT"/>
        </w:rPr>
      </w:r>
      <w:r>
        <w:rPr>
          <w:lang w:val="pt_PT" w:bidi="pt_PT"/>
        </w:rPr>
        <w:t>No sexto dia, eles recolheram duas vezes mais pão, dois ômeres para cada pessoa.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Êxodo16.24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pão de Yahweh que foi separado até o sétimo dia?</w:t>
      </w:r>
    </w:p>
    <w:p>
      <w:pPr/>
      <w:r>
        <w:rPr>
          <w:lang w:val="pt_PT" w:bidi="pt_PT"/>
        </w:rPr>
      </w:r>
      <w:r>
        <w:rPr>
          <w:lang w:val="pt_PT" w:bidi="pt_PT"/>
        </w:rPr>
        <w:t>O pão de Yahweh que foi reservado até o sétimo dia não ficou estragado, nem havia qualquer verme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16.27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maná os israelitas encontraram no sétimo dia?</w:t>
      </w:r>
    </w:p>
    <w:p>
      <w:pPr/>
      <w:r>
        <w:rPr>
          <w:lang w:val="pt_PT" w:bidi="pt_PT"/>
        </w:rPr>
      </w:r>
      <w:r>
        <w:rPr>
          <w:lang w:val="pt_PT" w:bidi="pt_PT"/>
        </w:rPr>
        <w:t>Quando algumas das pessoas saíram para recolher maná no sétimo dia, não encontraram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Êxodo16.29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cada um dos israelitas deve fazer no sétimo dia?</w:t>
      </w:r>
    </w:p>
    <w:p>
      <w:pPr/>
      <w:r>
        <w:rPr>
          <w:lang w:val="pt_PT" w:bidi="pt_PT"/>
        </w:rPr>
      </w:r>
      <w:r>
        <w:rPr>
          <w:lang w:val="pt_PT" w:bidi="pt_PT"/>
        </w:rPr>
        <w:t>Cada um deve ficar em seu próprio lugar; ninguém deve sair de seu lugar no sétimo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16.31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era o maná?</w:t>
      </w:r>
    </w:p>
    <w:p>
      <w:pPr/>
      <w:r>
        <w:rPr>
          <w:lang w:val="pt_PT" w:bidi="pt_PT"/>
        </w:rPr>
      </w:r>
      <w:r>
        <w:rPr>
          <w:lang w:val="pt_PT" w:bidi="pt_PT"/>
        </w:rPr>
        <w:t>O maná era um alimento branco como semente de coentro, e seu sabor era como bolachas com mel.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Êxodo16.32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 ômer de maná será guardado?</w:t>
      </w:r>
    </w:p>
    <w:p>
      <w:pPr/>
      <w:r>
        <w:rPr>
          <w:lang w:val="pt_PT" w:bidi="pt_PT"/>
        </w:rPr>
      </w:r>
      <w:r>
        <w:rPr>
          <w:lang w:val="pt_PT" w:bidi="pt_PT"/>
        </w:rPr>
        <w:t>Um ômer de maná será guardado ao longo das gerações do povo para que seus descendentes possam ver o pão com o qual Yahweh os alimentou no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16.33–34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será guardado um ômer de maná?</w:t>
      </w:r>
    </w:p>
    <w:p>
      <w:pPr/>
      <w:r>
        <w:rPr>
          <w:lang w:val="pt_PT" w:bidi="pt_PT"/>
        </w:rPr>
      </w:r>
      <w:r>
        <w:rPr>
          <w:lang w:val="pt_PT" w:bidi="pt_PT"/>
        </w:rPr>
        <w:t>Um omer de maná será guardado em um pote e armazenado ao lado das tábuas da aliança dentro da arca.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16.35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 povo de Israel comeu maná?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comeu maná durante quarenta anos, até chegarem a uma terra habitada.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17.1–3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culparam Moisés por sua situação?</w:t>
      </w:r>
    </w:p>
    <w:p>
      <w:pPr/>
      <w:r>
        <w:rPr>
          <w:lang w:val="pt_PT" w:bidi="pt_PT"/>
        </w:rPr>
      </w:r>
      <w:r>
        <w:rPr>
          <w:lang w:val="pt_PT" w:bidi="pt_PT"/>
        </w:rPr>
        <w:t>Não havia água para o povo beber, então o povo culpou Moisés por sua situação e murmurou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Moisés tinha medo que o povo fizesse com ele?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estava com medo de que os israelitas estivessem prontos para apedrejá-lo.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Moisés para fazer a fim de fornecer água para o povo beber?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para bater na rocha com seu cajado. A água sairia da rocha para o povo beber.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ficou quando o povo de Amaleque atacou Israel?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ficou no topo da colina com o cajado de Deus na 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enquanto Moisés mantinha as mãos levantadas e quando ele as deixava descansar?</w:t>
      </w:r>
    </w:p>
    <w:p>
      <w:pPr/>
      <w:r>
        <w:rPr>
          <w:lang w:val="pt_PT" w:bidi="pt_PT"/>
        </w:rPr>
      </w:r>
      <w:r>
        <w:rPr>
          <w:lang w:val="pt_PT" w:bidi="pt_PT"/>
        </w:rPr>
        <w:t>Enquanto Moisés mantinha as mãos levantadas, Israel estava vencendo. Quando ele deixava as mãos descansarem, Amaleque começava a vencer.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Arão e Hur ajudaram Moisés a manter suas mãos levantadas?</w:t>
      </w:r>
    </w:p>
    <w:p>
      <w:pPr/>
      <w:r>
        <w:rPr>
          <w:lang w:val="pt_PT" w:bidi="pt_PT"/>
        </w:rPr>
      </w:r>
      <w:r>
        <w:rPr>
          <w:lang w:val="pt_PT" w:bidi="pt_PT"/>
        </w:rPr>
        <w:t>Arão e Hur pegaram uma pedra e a colocaram debaixo dele para ele se sentar. Ao mesmo tempo, Arão e Hur seguraram suas mãos para cima, uma pessoa de um lado dele e a outra pessoa do outro lado.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disse a Moisés para escrever sobre a batalha contra os amalequitas?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para escrever sobre a batalha em um livro, porque Yahweh apagará completamente a memória de Amaleque debaixo dos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Jetro?</w:t>
      </w:r>
    </w:p>
    <w:p>
      <w:pPr/>
      <w:r>
        <w:rPr>
          <w:lang w:val="pt_PT" w:bidi="pt_PT"/>
        </w:rPr>
      </w:r>
      <w:r>
        <w:rPr>
          <w:lang w:val="pt_PT" w:bidi="pt_PT"/>
        </w:rPr>
        <w:t>Jetro era o sacerdote de Midiã, sogro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18.2–4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eram os nomes dos dois filhos de Moisés?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Moisés eram Gérson e Eliezer.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 Moisés quando Jetro trouxe sua esposa e filhos?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estava acampado no deserto na montanha de Deus quando Jetro trouxe os filhos de Moisés e sua esposa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Êxodo18.7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cumprimentou seu sogro?</w:t>
      </w:r>
    </w:p>
    <w:p>
      <w:pPr/>
      <w:r>
        <w:rPr>
          <w:lang w:val="pt_PT" w:bidi="pt_PT"/>
        </w:rPr>
      </w:r>
      <w:r>
        <w:rPr>
          <w:lang w:val="pt_PT" w:bidi="pt_PT"/>
        </w:rPr>
        <w:t>Ele se curvou e o beijou.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Jetro se alegrou?</w:t>
      </w:r>
    </w:p>
    <w:p>
      <w:pPr/>
      <w:r>
        <w:rPr>
          <w:lang w:val="pt_PT" w:bidi="pt_PT"/>
        </w:rPr>
      </w:r>
      <w:r>
        <w:rPr>
          <w:lang w:val="pt_PT" w:bidi="pt_PT"/>
        </w:rPr>
        <w:t>Jetro alegrou-se por todo o bem que Yahweh havia feito a Israel, ao resgatá-los do poder dos egípcios.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Jetro soube que Yahweh era maior que todos os deuses?</w:t>
      </w:r>
    </w:p>
    <w:p>
      <w:pPr/>
      <w:r>
        <w:rPr>
          <w:lang w:val="pt_PT" w:bidi="pt_PT"/>
        </w:rPr>
      </w:r>
      <w:r>
        <w:rPr>
          <w:lang w:val="pt_PT" w:bidi="pt_PT"/>
        </w:rPr>
        <w:t>Jetro sabia que Yahweh era maior que todos os deuses porque quando os egípcios trataram os israelitas com arrogância, Deus resgatou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comeu a refeição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Arão e todos os anciãos de Israel vieram comer uma refeição diante de Deus com o sogro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as pessoas ficaram ao redor de Moisés enquanto ele se sentava para julgar o povo?</w:t>
      </w:r>
    </w:p>
    <w:p>
      <w:pPr/>
      <w:r>
        <w:rPr>
          <w:lang w:val="pt_PT" w:bidi="pt_PT"/>
        </w:rPr>
      </w:r>
      <w:r>
        <w:rPr>
          <w:lang w:val="pt_PT" w:bidi="pt_PT"/>
        </w:rPr>
        <w:t>O povo ficou ao redor de Moisés desde a manhã até 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18.15–16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iam até Moisés?</w:t>
      </w:r>
    </w:p>
    <w:p>
      <w:pPr/>
      <w:r>
        <w:rPr>
          <w:lang w:val="pt_PT" w:bidi="pt_PT"/>
        </w:rPr>
      </w:r>
      <w:r>
        <w:rPr>
          <w:lang w:val="pt_PT" w:bidi="pt_PT"/>
        </w:rPr>
        <w:t>Quando tinham uma disputa, o povo ia a Moisés para pedir a direção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18.17–18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Jetro disse que o que Moisés estava fazendo não era bom?</w:t>
      </w:r>
    </w:p>
    <w:p>
      <w:pPr/>
      <w:r>
        <w:rPr>
          <w:lang w:val="pt_PT" w:bidi="pt_PT"/>
        </w:rPr>
      </w:r>
      <w:r>
        <w:rPr>
          <w:lang w:val="pt_PT" w:bidi="pt_PT"/>
        </w:rPr>
        <w:t>Jetro disse que o que Moisés estava fazendo não era muito bom porque ele certamente se desgastaria; as muitas pessoas que vinham a ele eram um fardo pesado demais para ele carregar sozinho.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Êxodo18.21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homens Jetro disse a Moisés para escolher para colocar sobre o povo?</w:t>
      </w:r>
    </w:p>
    <w:p>
      <w:pPr/>
      <w:r>
        <w:rPr>
          <w:lang w:val="pt_PT" w:bidi="pt_PT"/>
        </w:rPr>
      </w:r>
      <w:r>
        <w:rPr>
          <w:lang w:val="pt_PT" w:bidi="pt_PT"/>
        </w:rPr>
        <w:t>Jetro disse a Moisés para escolher homens capazes de todo o povo, homens que honram a Deus, homens de verdade que odeiam o ganho injusto.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18.22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casos os homens capazes julgariam?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capazes julgariam o povo em todos os casos rotineiros, mas os casos difíceis eles levariam a Moisés. Quanto a todos os casos pequenos, eles poderiam julgá-los eles mesmos.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povo de Israel chegou ao deserto do Sinai?</w:t>
      </w:r>
    </w:p>
    <w:p>
      <w:pPr/>
      <w:r>
        <w:rPr>
          <w:lang w:val="pt_PT" w:bidi="pt_PT"/>
        </w:rPr>
      </w:r>
      <w:r>
        <w:rPr>
          <w:lang w:val="pt_PT" w:bidi="pt_PT"/>
        </w:rPr>
        <w:t>No terceiro mês após o povo de Israel ter saído da terra do Egito, no mesmo dia, eles chegaram ao deserto do Sinai.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se quiserem ser a possessão especial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ouvir obedientemente a voz de Yahweh e guardar sua aliança, então eles seriam sua possessão especial entre todos os povos.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veio ao povo em uma nuvem espessa?</w:t>
      </w:r>
    </w:p>
    <w:p>
      <w:pPr/>
      <w:r>
        <w:rPr>
          <w:lang w:val="pt_PT" w:bidi="pt_PT"/>
        </w:rPr>
      </w:r>
      <w:r>
        <w:rPr>
          <w:lang w:val="pt_PT" w:bidi="pt_PT"/>
        </w:rPr>
        <w:t>Yahweh veio a eles em uma nuvem espessa para que o povo pudesse ouvir quando ele falasse com eles e também pudesse acreditar em Moisés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deveriam se consagrar?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deviam se consagrar preparando-se para a vinda de Yahweh e lavando suas vestes.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a qualquer pessoa que tocasse na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Quem tocasse a montanha certamente seria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deveriam matar qualquer um que tocasse na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deveriam apedrejar ou atirar flexas na pessoa que tocasse na montanha.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tremiam?</w:t>
      </w:r>
    </w:p>
    <w:p>
      <w:pPr/>
      <w:r>
        <w:rPr>
          <w:lang w:val="pt_PT" w:bidi="pt_PT"/>
        </w:rPr>
      </w:r>
      <w:r>
        <w:rPr>
          <w:lang w:val="pt_PT" w:bidi="pt_PT"/>
        </w:rPr>
        <w:t>Houve trovões e relâmpagos e uma nuvem espessa sobre a montanha e o som de uma trombeta muito alta, de modo que todo o povo no acampamento tremeu.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sacerdotes devem fazer para que Yahweh não os ataque?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que se aproximam de Yahweh devem se santificar — preparar-se para a vinda de Yahweh — para que Yahweh não os ataque.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19.24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poderia subir a montanha com Moisés?</w:t>
      </w:r>
    </w:p>
    <w:p>
      <w:pPr/>
      <w:r>
        <w:rPr>
          <w:lang w:val="pt_PT" w:bidi="pt_PT"/>
        </w:rPr>
      </w:r>
      <w:r>
        <w:rPr>
          <w:lang w:val="pt_PT" w:bidi="pt_PT"/>
        </w:rPr>
        <w:t>Apenas Arão podia subir a montanha com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não devem ter diante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 ter outros deuses diante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20.4–5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não devem fazer figuras esculpidas ou se prostrar diante delas?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não devem fazer figuras esculpidas nem se curvar diante delas porque Yahweh é um Deus zeloso.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Yahweh pune a maldade dos antepassados?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pune a maldade dos antepassados trazendo punição sobre seus descendentes até a terceira e quarta geração daqueles que o odeiam.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os israelitas não devem tomar o nome em vão?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 tomar o nome de Yahweh, seu Deus, em vão.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devem santificar o dia de sábado e descansar nele?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manter o dia de sábado santo e descansar nele porque Yahweh lhes disse para separá-lo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20.10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guardar o dia de sábado santo e descansar nele?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não devem fazer nenhum trabalho, nem eles, nem seu filho, nem sua filha, nem seu servo, nem sua serva, nem seu gado, nem o estrangeiro que está dentro de seus portões.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devem manter o dia de sábado santo e descansar nele?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manter o dia de sábado santo e descansar nele, pois em seis dias Yahweh fez os céus, a terra e o mar, e tudo o que neles há, e então descansou no sétimo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dos israelitas honrarem seu pai e sua mãe?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honrar seu pai e sua mãe para que possam viver muito tempo na terra que Yahweh, seu Deus, lhes estava dando.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20.18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tremiam?</w:t>
      </w:r>
    </w:p>
    <w:p>
      <w:pPr/>
      <w:r>
        <w:rPr>
          <w:lang w:val="pt_PT" w:bidi="pt_PT"/>
        </w:rPr>
      </w:r>
      <w:r>
        <w:rPr>
          <w:lang w:val="pt_PT" w:bidi="pt_PT"/>
        </w:rPr>
        <w:t>Todo o povo viu os trovões e os relâmpagos e ouviu o som da trombeta e viu a montanha fumegando. Quando o povo viu isso, tremeu e ficou à distância.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20.19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achavam que aconteceria se Deus falasse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Eles pensaram que, se Deus falasse com eles, morreriam.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20.25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teria acontecido se os israelitas usassem suas ferramentas no altar de pedra?</w:t>
      </w:r>
    </w:p>
    <w:p>
      <w:pPr/>
      <w:r>
        <w:rPr>
          <w:lang w:val="pt_PT" w:bidi="pt_PT"/>
        </w:rPr>
      </w:r>
      <w:r>
        <w:rPr>
          <w:lang w:val="pt_PT" w:bidi="pt_PT"/>
        </w:rPr>
        <w:t>Se usassem suas ferramentas no altar de pedra, eles o profanariam.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apresentar os decretos aos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deve apresentar os decretos aos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senhor deu uma esposa a um servo e ela lhe deu filhos ou filhas, o que aconteceria com eles se o servo fosse libertado?</w:t>
      </w:r>
    </w:p>
    <w:p>
      <w:pPr/>
      <w:r>
        <w:rPr>
          <w:lang w:val="pt_PT" w:bidi="pt_PT"/>
        </w:rPr>
      </w:r>
      <w:r>
        <w:rPr>
          <w:lang w:val="pt_PT" w:bidi="pt_PT"/>
        </w:rPr>
        <w:t>Se um senhor deu uma esposa a um servo e ela lhe deu filhos ou filhas, a esposa e seus filhos pertenceriam ao senhor, e ele deve ir embora sozinho.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servo não quisesse ser libertado, o que aconteceria?</w:t>
      </w:r>
    </w:p>
    <w:p>
      <w:pPr/>
      <w:r>
        <w:rPr>
          <w:lang w:val="pt_PT" w:bidi="pt_PT"/>
        </w:rPr>
      </w:r>
      <w:r>
        <w:rPr>
          <w:lang w:val="pt_PT" w:bidi="pt_PT"/>
        </w:rPr>
        <w:t>Se o servo não quisesse ir livre, o mestre deveria levá-lo a uma porta ou batente, e seu mestre deveria furar sua orelha com um furador. Então o servo serviria dele pelo resto de sua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um mestre não pode vender uma serva?</w:t>
      </w:r>
    </w:p>
    <w:p>
      <w:pPr/>
      <w:r>
        <w:rPr>
          <w:lang w:val="pt_PT" w:bidi="pt_PT"/>
        </w:rPr>
      </w:r>
      <w:r>
        <w:rPr>
          <w:lang w:val="pt_PT" w:bidi="pt_PT"/>
        </w:rPr>
        <w:t>Um mestre não tem o direito de vender uma serva para um povo estrangeiro.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21.9–11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uma serva pode ser libertada sem pagar dinheiro?</w:t>
      </w:r>
    </w:p>
    <w:p>
      <w:pPr/>
      <w:r>
        <w:rPr>
          <w:lang w:val="pt_PT" w:bidi="pt_PT"/>
        </w:rPr>
      </w:r>
      <w:r>
        <w:rPr>
          <w:lang w:val="pt_PT" w:bidi="pt_PT"/>
        </w:rPr>
        <w:t>Se o filho de um senhor casar com uma serva e depois tomar outra esposa para si, ele não pode diminuir a comida, a roupa ou os direitos conjugais dela. Mas se ele não fornecer essas três coisas para ela, então ela pode ir embora sem pagar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providenciou para um homem que matou alguém acidentalmente?</w:t>
      </w:r>
    </w:p>
    <w:p>
      <w:pPr/>
      <w:r>
        <w:rPr>
          <w:lang w:val="pt_PT" w:bidi="pt_PT"/>
        </w:rPr>
      </w:r>
      <w:r>
        <w:rPr>
          <w:lang w:val="pt_PT" w:bidi="pt_PT"/>
        </w:rPr>
        <w:t>Se o homem matasse alguém por acidente, Yahweh designaria um lugar para onde ele pudesse fugir.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a quem age com desprezo em relação ao seu pai ou à sua mãe?</w:t>
      </w:r>
    </w:p>
    <w:p>
      <w:pPr/>
      <w:r>
        <w:rPr>
          <w:lang w:val="pt_PT" w:bidi="pt_PT"/>
        </w:rPr>
      </w:r>
      <w:r>
        <w:rPr>
          <w:lang w:val="pt_PT" w:bidi="pt_PT"/>
        </w:rPr>
        <w:t>Quem agir com desprezo em relação ao seu pai ou à sua mãe deve certamente ser condenado à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homens brigam e um atinge o outro com uma pedra ou com o punho e o outro fica confinado à cama, o que deve fazer o homem que o atingiu?</w:t>
      </w:r>
    </w:p>
    <w:p>
      <w:pPr/>
      <w:r>
        <w:rPr>
          <w:lang w:val="pt_PT" w:bidi="pt_PT"/>
        </w:rPr>
      </w:r>
      <w:r>
        <w:rPr>
          <w:lang w:val="pt_PT" w:bidi="pt_PT"/>
        </w:rPr>
        <w:t>Se homens brigarem e um atingir o outro com uma pedra ou com o punho e o outro ficar confinado à cama, o homem que o feriu deve pagar pela perda do tempo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homem ferir seu servo ou sua serva com um bastão, e se o servo sobreviver por um ou dois dias, como o senhor será punido?</w:t>
      </w:r>
    </w:p>
    <w:p>
      <w:pPr/>
      <w:r>
        <w:rPr>
          <w:lang w:val="pt_PT" w:bidi="pt_PT"/>
        </w:rPr>
      </w:r>
      <w:r>
        <w:rPr>
          <w:lang w:val="pt_PT" w:bidi="pt_PT"/>
        </w:rPr>
        <w:t>Se um homem ferir seu servo ou sua serva com um bastão, e se o servo sobreviver por um ou dois dias, o senhor não deve ser punido, pois terá sofrido a perda do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homens brigarem e ferirem uma mulher grávida de modo que ela aborte, mas não houver outro ferimento nela, o que deve acontecer com o homem culpado?</w:t>
      </w:r>
    </w:p>
    <w:p>
      <w:pPr/>
      <w:r>
        <w:rPr>
          <w:lang w:val="pt_PT" w:bidi="pt_PT"/>
        </w:rPr>
      </w:r>
      <w:r>
        <w:rPr>
          <w:lang w:val="pt_PT" w:bidi="pt_PT"/>
        </w:rPr>
        <w:t>Se homens brigarem e ferirem uma mulher grávida de modo que ela aborte, mas não houver outro ferimento nela, então o homem culpado deve certamente ser multado se o marido da mulher exigir isso dele, e ele deve pagar conforme os juízes determinarem.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21.23–25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culpado deve dar se houver lesão grave?</w:t>
      </w:r>
    </w:p>
    <w:p>
      <w:pPr/>
      <w:r>
        <w:rPr>
          <w:lang w:val="pt_PT" w:bidi="pt_PT"/>
        </w:rPr>
      </w:r>
      <w:r>
        <w:rPr>
          <w:lang w:val="pt_PT" w:bidi="pt_PT"/>
        </w:rPr>
        <w:t>Se houver ferimento grave, então o culpado deve dar vida por vida, olho por olho, dente por dente, mão por mão, pé por pé, queimadura por queimadura, ferida por ferida ou contusão por contusão.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homem ferir o olho de seu servo ou de sua serva e o destruir, ou se ele arrancar um dente de seu servo ou de sua serva, qual é a compensação?</w:t>
      </w:r>
    </w:p>
    <w:p>
      <w:pPr/>
      <w:r>
        <w:rPr>
          <w:lang w:val="pt_PT" w:bidi="pt_PT"/>
        </w:rPr>
      </w:r>
      <w:r>
        <w:rPr>
          <w:lang w:val="pt_PT" w:bidi="pt_PT"/>
        </w:rPr>
        <w:t>Se um homem ferir o olho de seu servo ou de sua serva e o destruir, ou se ele arrancar um dente de seu servo ou de sua serva, ele deve deixar o servo ir livre como compensação pelo olho ou pelo dente.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boi tinha o hábito de chifrar no passado, e seu dono foi avisado mas não o manteve preso, e o boi mata um homem ou uma mulher, o que deve acontecer com o boi e seu dono?</w:t>
      </w:r>
    </w:p>
    <w:p>
      <w:pPr/>
      <w:r>
        <w:rPr>
          <w:lang w:val="pt_PT" w:bidi="pt_PT"/>
        </w:rPr>
      </w:r>
      <w:r>
        <w:rPr>
          <w:lang w:val="pt_PT" w:bidi="pt_PT"/>
        </w:rPr>
        <w:t>Se um boi tinha o hábito de chifrar no passado, e seu dono foi avisado mas não o manteve preso, e o boi mata um homem ou uma mulher, esse boi deve ser apedrejado, e seu dono também deve ser condenado à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21.33–34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homem abrir uma cova, ou se um homem cavar uma cova e não a cobrir, e um boi ou um jumento cair nela, o que deve fazer o dono da cova?</w:t>
      </w:r>
    </w:p>
    <w:p>
      <w:pPr/>
      <w:r>
        <w:rPr>
          <w:lang w:val="pt_PT" w:bidi="pt_PT"/>
        </w:rPr>
      </w:r>
      <w:r>
        <w:rPr>
          <w:lang w:val="pt_PT" w:bidi="pt_PT"/>
        </w:rPr>
        <w:t>Se um homem abrir uma cova, ou se um homem cavar uma cova e não a cobrir, e um boi ou um jumento cair nela, o dono da cova deve compensar a perda.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21.35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boi de um homem ferir o boi de outro homem de modo que ele morra, o que deve acontecer com os bois?</w:t>
      </w:r>
    </w:p>
    <w:p>
      <w:pPr/>
      <w:r>
        <w:rPr>
          <w:lang w:val="pt_PT" w:bidi="pt_PT"/>
        </w:rPr>
      </w:r>
      <w:r>
        <w:rPr>
          <w:lang w:val="pt_PT" w:bidi="pt_PT"/>
        </w:rPr>
        <w:t>Se o boi de um homem ferir o boi de outro homem de modo que ele morra, então eles devem vender o boi vivo e dividir o seu preço, e também devem dividir o boi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22.2–3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alguém mata um ladrão depois que o sol nasceu, quem é culpado?</w:t>
      </w:r>
    </w:p>
    <w:p>
      <w:pPr/>
      <w:r>
        <w:rPr>
          <w:lang w:val="pt_PT" w:bidi="pt_PT"/>
        </w:rPr>
      </w:r>
      <w:r>
        <w:rPr>
          <w:lang w:val="pt_PT" w:bidi="pt_PT"/>
        </w:rPr>
        <w:t>Se o sol já tiver nascido antes de um ladrão invadir, a culpa por assassinato recairá sobre a pessoa que matou o ladrão.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ladrão não tem nada, qual é a sua restituição?</w:t>
      </w:r>
    </w:p>
    <w:p>
      <w:pPr/>
      <w:r>
        <w:rPr>
          <w:lang w:val="pt_PT" w:bidi="pt_PT"/>
        </w:rPr>
      </w:r>
      <w:r>
        <w:rPr>
          <w:lang w:val="pt_PT" w:bidi="pt_PT"/>
        </w:rPr>
        <w:t>Se um ladrão não tem nada, então ele deve ser vendido como escravo por seu roubo.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22.7–8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homem der dinheiro ou bens ao seu vizinho para guardar, e se for roubado da casa do homem, mas o ladrão não for encontrado, o que acontecerá?</w:t>
      </w:r>
    </w:p>
    <w:p>
      <w:pPr/>
      <w:r>
        <w:rPr>
          <w:lang w:val="pt_PT" w:bidi="pt_PT"/>
        </w:rPr>
      </w:r>
      <w:r>
        <w:rPr>
          <w:lang w:val="pt_PT" w:bidi="pt_PT"/>
        </w:rPr>
        <w:t>Se um homem der dinheiro ou bens ao seu vizinho para guardar, e se isso for roubado da casa do homem, se o ladrão for encontrado, esse ladrão deve pagar o dobro. Mas se o ladrão não for encontrado, então o dono da casa deve comparecer perante os juízes para ver se ele colocou a mão nos bens do seu vizinho.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22.10–11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homem der ao seu vizinho um jumento, um boi, uma ovelha ou qualquer animal para guardar, e se ele morrer ou se ferir ou for levado sem que ninguém o veja, qual é a restituição?</w:t>
      </w:r>
    </w:p>
    <w:p>
      <w:pPr/>
      <w:r>
        <w:rPr>
          <w:lang w:val="pt_PT" w:bidi="pt_PT"/>
        </w:rPr>
      </w:r>
      <w:r>
        <w:rPr>
          <w:lang w:val="pt_PT" w:bidi="pt_PT"/>
        </w:rPr>
        <w:t>Se um homem der ao seu vizinho um jumento, um boi, uma ovelha ou qualquer animal para guardar, e se ele morrer ou se ferir ou for levado sem que ninguém o veja, o outro não fará restituição.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homem seduzir uma virgem que não está noiva, e se ele dormir com ela, como ele deve torná-la sua esposa?</w:t>
      </w:r>
    </w:p>
    <w:p>
      <w:pPr/>
      <w:r>
        <w:rPr>
          <w:lang w:val="pt_PT" w:bidi="pt_PT"/>
        </w:rPr>
      </w:r>
      <w:r>
        <w:rPr>
          <w:lang w:val="pt_PT" w:bidi="pt_PT"/>
        </w:rPr>
        <w:t>Se um homem seduzir uma virgem que não está noiva, e se ele dormir com ela, ele deve certamente torná-la sua esposa pagando o dote exigido para isso.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não devem prejudicar um estrangeiro?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não devem prejudicar ou oprimir um estrangeiro, pois eles foram estrangeiros na terra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22.22–24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se os israelitas maltratassem qualquer viúva ou órfão?</w:t>
      </w:r>
    </w:p>
    <w:p>
      <w:pPr/>
      <w:r>
        <w:rPr>
          <w:lang w:val="pt_PT" w:bidi="pt_PT"/>
        </w:rPr>
      </w:r>
      <w:r>
        <w:rPr>
          <w:lang w:val="pt_PT" w:bidi="pt_PT"/>
        </w:rPr>
        <w:t>Se os israelitas os maltratarem de alguma forma, e se clamarem a Yahweh, ele certamente ouvirá o seu clamor. Sua ira se acenderá, e ele os matará à espada; suas esposas se tornarão viúvas, e seus filhos se tornarão órfãos.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alguém tomar a roupa do seu vizinho como penhor, quando deve devolvê-la ao dono?</w:t>
      </w:r>
    </w:p>
    <w:p>
      <w:pPr/>
      <w:r>
        <w:rPr>
          <w:lang w:val="pt_PT" w:bidi="pt_PT"/>
        </w:rPr>
      </w:r>
      <w:r>
        <w:rPr>
          <w:lang w:val="pt_PT" w:bidi="pt_PT"/>
        </w:rPr>
        <w:t>Se alguém tomar a roupa do seu vizinho como penhor, deve devolvê-la antes do pôr do sol.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22.31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carne os israelitas não devem comer? O que devem fazer com ela?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não devem comer carne que foi dilacerada por animais no campo. Em vez disso, devem jogá-la aos cães.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os israelitas virem o jumento de alguém que os odeia caído no chão sob sua carga, o que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Se os israelitas virem o jumento de alguém que os odeia caído no chão sob sua carga, eles não devem deixar essa pessoa. Eles devem certamente ajudá-lo com seu jumento.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não deveriam aceitar suborno?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 aceitar suborno, pois o suborno cega aqueles que veem e perverte as palavras das pessoas honestas.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deveriam deixar seus campos sem arar no sétimo ano?</w:t>
      </w:r>
    </w:p>
    <w:p>
      <w:pPr/>
      <w:r>
        <w:rPr>
          <w:lang w:val="pt_PT" w:bidi="pt_PT"/>
        </w:rPr>
      </w:r>
      <w:r>
        <w:rPr>
          <w:lang w:val="pt_PT" w:bidi="pt_PT"/>
        </w:rPr>
        <w:t>No sétimo ano, os israelitas devem deixar os campos não arados e em repouso para que os pobres entre seu povo possam comer.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devem descansar no sétimo dia?</w:t>
      </w:r>
    </w:p>
    <w:p>
      <w:pPr/>
      <w:r>
        <w:rPr>
          <w:lang w:val="pt_PT" w:bidi="pt_PT"/>
        </w:rPr>
      </w:r>
      <w:r>
        <w:rPr>
          <w:lang w:val="pt_PT" w:bidi="pt_PT"/>
        </w:rPr>
        <w:t>No sétimo dia, eles devem descansar para que seu boi e seu jumento possam descansar, e para que o filho de sua escrava e qualquer estrangeiro possam descansar e se refrescar.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mês deveria ser observado o Festival dos Pães Asmos?</w:t>
      </w:r>
    </w:p>
    <w:p>
      <w:pPr/>
      <w:r>
        <w:rPr>
          <w:lang w:val="pt_PT" w:bidi="pt_PT"/>
        </w:rPr>
      </w:r>
      <w:r>
        <w:rPr>
          <w:lang w:val="pt_PT" w:bidi="pt_PT"/>
        </w:rPr>
        <w:t>O Festival dos Pães Asmos deveria ser observado no mês de Aviv.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23.15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mês os israelitas saíram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Eles saíram do Egito no mês de abibe.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Festival da Colheita e o Festival da Recolha deveriam ser observados?</w:t>
      </w:r>
    </w:p>
    <w:p>
      <w:pPr/>
      <w:r>
        <w:rPr>
          <w:lang w:val="pt_PT" w:bidi="pt_PT"/>
        </w:rPr>
      </w:r>
      <w:r>
        <w:rPr>
          <w:lang w:val="pt_PT" w:bidi="pt_PT"/>
        </w:rPr>
        <w:t>Você deve observar o Festival da Colheita com os primeiros frutos do seu trabalho quando semeou sementes nos campos. Também deve observar o Festival da Colheita no final do ano, quando recolhe sua produção dos campos.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a gordura dos sacrifícios nas festas de Yahweh pode permanecer?</w:t>
      </w:r>
    </w:p>
    <w:p>
      <w:pPr/>
      <w:r>
        <w:rPr>
          <w:lang w:val="pt_PT" w:bidi="pt_PT"/>
        </w:rPr>
      </w:r>
      <w:r>
        <w:rPr>
          <w:lang w:val="pt_PT" w:bidi="pt_PT"/>
        </w:rPr>
        <w:t>A gordura dos sacrifícios nas festas de Yahweh não deve permanecer toda a noite até a manhã.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se os israelitas provocassem o anjo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Se o provocarem, ele não perdoará suas transgressões.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23.24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com os deuses estrangeiros?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destruí-los completamente e despedaçar suas colunas de pedra sagradas.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23.29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não expulsaria as nações estrangeiras diante dos israelitas em um ano?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os expulsaria em um ano, ou a terra ficaria abandonada, e os animais selvagens se tornariam numerosos demais para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23.33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nações estrangeiras não devem viver na terra dos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viver na terra dos israelitas, ou fariam os israelitas pecar contra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anciãos devem subir para adorar Yahweh à distância?</w:t>
      </w:r>
    </w:p>
    <w:p>
      <w:pPr/>
      <w:r>
        <w:rPr>
          <w:lang w:val="pt_PT" w:bidi="pt_PT"/>
        </w:rPr>
      </w:r>
      <w:r>
        <w:rPr>
          <w:lang w:val="pt_PT" w:bidi="pt_PT"/>
        </w:rPr>
        <w:t>Setenta anciãos devem subir para adorar Yahweh à distância.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representariam as 12 pedras?</w:t>
      </w:r>
    </w:p>
    <w:p>
      <w:pPr/>
      <w:r>
        <w:rPr>
          <w:lang w:val="pt_PT" w:bidi="pt_PT"/>
        </w:rPr>
      </w:r>
      <w:r>
        <w:rPr>
          <w:lang w:val="pt_PT" w:bidi="pt_PT"/>
        </w:rPr>
        <w:t>As 12 pedras representariam as 12 tribos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24.5–6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colocou o sangue dos bois das ofertas de comunhão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Moisés pegou metade do sangue dos bois das ofertas de comunhão para Yahweh e colocou em bacias; ele aspergiu a outra metade sobre 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fez uma aliança com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a aliança com os israelitas ao aspergir-lhes com sangue e dar-lhes a promessa com todas as palavras.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24.9–10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viu Yahweh?</w:t>
      </w:r>
    </w:p>
    <w:p>
      <w:pPr/>
      <w:r>
        <w:rPr>
          <w:lang w:val="pt_PT" w:bidi="pt_PT"/>
        </w:rPr>
      </w:r>
      <w:r>
        <w:rPr>
          <w:lang w:val="pt_PT" w:bidi="pt_PT"/>
        </w:rPr>
        <w:t>Moisés, Arão, Nadabe, Abiú, e setenta dos anciãos de Israel viram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deu a Moisés as tábuas de pedra e a lei e os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deu a Moisés as tábuas de pedra e a lei e os mandamentos que ele havia escrito para que Moisés os ensinasse.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alguém tivesse uma disputa, a quem deveria recorrer?</w:t>
      </w:r>
    </w:p>
    <w:p>
      <w:pPr/>
      <w:r>
        <w:rPr>
          <w:lang w:val="pt_PT" w:bidi="pt_PT"/>
        </w:rPr>
      </w:r>
      <w:r>
        <w:rPr>
          <w:lang w:val="pt_PT" w:bidi="pt_PT"/>
        </w:rPr>
        <w:t>Se alguém tivesse uma disputa, deveria ir a Arão e Hur.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era a aparência da glória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aparência da glória de Yahweh era como um fogo devorador no topo da montanha aos olhos dos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os israelitas devem receber uma oferta?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receber uma oferta de cada pessoa que for motivada por um coração disposto.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seriam colocadas as pedras de ônix e outras pedras preciosas?</w:t>
      </w:r>
    </w:p>
    <w:p>
      <w:pPr/>
      <w:r>
        <w:rPr>
          <w:lang w:val="pt_PT" w:bidi="pt_PT"/>
        </w:rPr>
      </w:r>
      <w:r>
        <w:rPr>
          <w:lang w:val="pt_PT" w:bidi="pt_PT"/>
        </w:rPr>
        <w:t>As pedras de ônix e outras pedras preciosas deviam ser engastadas para o éfode e o peitoral.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fariam um santuário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fariam um santuário para Yahweh, para que ele pudesse viver entre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Moisés deve cobrir a madeira de acácia?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cobri-lo por dentro e por fora com ouro puro.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Moisés deve colocar as varas?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colocar as varas nos anéis dos lados da caixa para carregar a caixa.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devem permanecer as varas?</w:t>
      </w:r>
    </w:p>
    <w:p>
      <w:pPr/>
      <w:r>
        <w:rPr>
          <w:lang w:val="pt_PT" w:bidi="pt_PT"/>
        </w:rPr>
      </w:r>
      <w:r>
        <w:rPr>
          <w:lang w:val="pt_PT" w:bidi="pt_PT"/>
        </w:rPr>
        <w:t>Os varais devem permanecer nos anéis da arca. Eles não devem ser retirados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qual direção os querubins devem olhar?</w:t>
      </w:r>
    </w:p>
    <w:p>
      <w:pPr/>
      <w:r>
        <w:rPr>
          <w:lang w:val="pt_PT" w:bidi="pt_PT"/>
        </w:rPr>
      </w:r>
      <w:r>
        <w:rPr>
          <w:lang w:val="pt_PT" w:bidi="pt_PT"/>
        </w:rPr>
        <w:t>Os querubins devem estar voltados um para o outro e olhar para o centro da tampa da expiação.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Yahweh falaria a Moisés?</w:t>
      </w:r>
    </w:p>
    <w:p>
      <w:pPr/>
      <w:r>
        <w:rPr>
          <w:lang w:val="pt_PT" w:bidi="pt_PT"/>
        </w:rPr>
      </w:r>
      <w:r>
        <w:rPr>
          <w:lang w:val="pt_PT" w:bidi="pt_PT"/>
        </w:rPr>
        <w:t>Yahweh falaria com ele de cima da tampa da expiação, de entre os dois querubins sobre a Arca do Testemunho.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borda Moisés deve colocar ao redor do topo da mesa de madeira de acácia?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colocar uma borda de ouro ao redor do topo da mesa de madeira de acácia.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anéis devem ser fixados à estrutura?</w:t>
      </w:r>
    </w:p>
    <w:p>
      <w:pPr/>
      <w:r>
        <w:rPr>
          <w:lang w:val="pt_PT" w:bidi="pt_PT"/>
        </w:rPr>
      </w:r>
      <w:r>
        <w:rPr>
          <w:lang w:val="pt_PT" w:bidi="pt_PT"/>
        </w:rPr>
        <w:t>Os anéis devem ser fixados à estrutura para fornecer locais para os varais, a fim de transportar a mesa.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deveria ser usado para derramar ofertas de bebida?</w:t>
      </w:r>
    </w:p>
    <w:p>
      <w:pPr/>
      <w:r>
        <w:rPr>
          <w:lang w:val="pt_PT" w:bidi="pt_PT"/>
        </w:rPr>
      </w:r>
      <w:r>
        <w:rPr>
          <w:lang w:val="pt_PT" w:bidi="pt_PT"/>
        </w:rPr>
        <w:t>Os pratos, colheres, jarros e tigelas deviam ser usados para derramar ofertas de bebida.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25.31–32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ramos devem se estender dos lados do candelabro de ouro puro batido?</w:t>
      </w:r>
    </w:p>
    <w:p>
      <w:pPr/>
      <w:r>
        <w:rPr>
          <w:lang w:val="pt_PT" w:bidi="pt_PT"/>
        </w:rPr>
      </w:r>
      <w:r>
        <w:rPr>
          <w:lang w:val="pt_PT" w:bidi="pt_PT"/>
        </w:rPr>
        <w:t>Seis braços devem se estender de seus lados — três braços devem se estender de um lado, e três braços do candelabro devem se estender do outro lado.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25.33–34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qual parte do candelabro devem haver quatro cálices feitos como flores de amêndoa?</w:t>
      </w:r>
    </w:p>
    <w:p>
      <w:pPr/>
      <w:r>
        <w:rPr>
          <w:lang w:val="pt_PT" w:bidi="pt_PT"/>
        </w:rPr>
      </w:r>
      <w:r>
        <w:rPr>
          <w:lang w:val="pt_PT" w:bidi="pt_PT"/>
        </w:rPr>
        <w:t>No próprio candelabro, o eixo central, deve haver quatro copos feitos como flores de amêndoa.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estar sob cada par de ramos?</w:t>
      </w:r>
    </w:p>
    <w:p>
      <w:pPr/>
      <w:r>
        <w:rPr>
          <w:lang w:val="pt_PT" w:bidi="pt_PT"/>
        </w:rPr>
      </w:r>
      <w:r>
        <w:rPr>
          <w:lang w:val="pt_PT" w:bidi="pt_PT"/>
        </w:rPr>
        <w:t>Deve haver uma lâmpada sob cada par de ramos.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25.39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ouro Moisés deve usar para fazer o candelabro e seus acessórios?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usar um talento de ouro puro para fazer o candelabro e seus acessórios.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 Moisés precisaria para fazer a Tenda Sagrada com dez cortinas feitas de linho fino e lã azul, púrpura e escarlate com os desenhos de querubins?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deveria ter um artesão muito habilidoso para fazer a Tenda Sagrada com dez cortinas feitas de linho fino e lã azul, púrpura e escarlate com os desenhos de querubins.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deve posicionar as cinquenta alças na primeira cortina e cinquenta alças na cortina final no segundo conjunto?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fazer cinquenta laçadas na primeira cortina e cinquenta laçadas na cortina final no segundo conjunto para que as laçadas fiquem opostas umas às outras.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Moisés deve fazer cortinas para uma cobertura semelhante a uma tenda sobre a Tenda?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fazer cortinas de pelo de cabra para uma cobertura semelhante a uma tenda sobre a Tenda.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deve pendurar a parte saliente restante das cortinas da Tenda?</w:t>
      </w:r>
    </w:p>
    <w:p>
      <w:pPr/>
      <w:r>
        <w:rPr>
          <w:lang w:val="pt_PT" w:bidi="pt_PT"/>
        </w:rPr>
      </w:r>
      <w:r>
        <w:rPr>
          <w:lang w:val="pt_PT" w:bidi="pt_PT"/>
        </w:rPr>
        <w:t>A parte saliente restante das cortinas da tenda deve pendurar na parte de trás da Tenda.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estar em cada tábua para uni-las umas às outras?</w:t>
      </w:r>
    </w:p>
    <w:p>
      <w:pPr/>
      <w:r>
        <w:rPr>
          <w:lang w:val="pt_PT" w:bidi="pt_PT"/>
        </w:rPr>
      </w:r>
      <w:r>
        <w:rPr>
          <w:lang w:val="pt_PT" w:bidi="pt_PT"/>
        </w:rPr>
        <w:t>Deve haver duas projeções chamadas encaixes em cada tábua para unir as tábuas entre si.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deve haver duas bases sob cada tábua?</w:t>
      </w:r>
    </w:p>
    <w:p>
      <w:pPr/>
      <w:r>
        <w:rPr>
          <w:lang w:val="pt_PT" w:bidi="pt_PT"/>
        </w:rPr>
      </w:r>
      <w:r>
        <w:rPr>
          <w:lang w:val="pt_PT" w:bidi="pt_PT"/>
        </w:rPr>
        <w:t>Devem haver duas bases sob cada tábua para seus dois encaixes.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26.30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deve montar a Tenda?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montar a Tenda seguindo o plano que Deus lhe mostrou na montanha.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26.33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propósito da cortina?</w:t>
      </w:r>
    </w:p>
    <w:p>
      <w:pPr/>
      <w:r>
        <w:rPr>
          <w:lang w:val="pt_PT" w:bidi="pt_PT"/>
        </w:rPr>
      </w:r>
      <w:r>
        <w:rPr>
          <w:lang w:val="pt_PT" w:bidi="pt_PT"/>
        </w:rPr>
        <w:t>A cortina é para separar o Santo do Santo dos Santos.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26.35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lado da Tenda fica o candelabro?</w:t>
      </w:r>
    </w:p>
    <w:p>
      <w:pPr/>
      <w:r>
        <w:rPr>
          <w:lang w:val="pt_PT" w:bidi="pt_PT"/>
        </w:rPr>
      </w:r>
      <w:r>
        <w:rPr>
          <w:lang w:val="pt_PT" w:bidi="pt_PT"/>
        </w:rPr>
        <w:t>O candelabro fica em frente à mesa no lado sul da Tenda.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deve fazer extensões dos quatro cantos do altar?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fazer extensões nos seus quatro cantos em forma de chifres de boi.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Moisés deve fazer todos os utensílios para o altar?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fazer todos os utensílios de bronze.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cortinas devem estar no lado sul do pátio?</w:t>
      </w:r>
    </w:p>
    <w:p>
      <w:pPr/>
      <w:r>
        <w:rPr>
          <w:lang w:val="pt_PT" w:bidi="pt_PT"/>
        </w:rPr>
      </w:r>
      <w:r>
        <w:rPr>
          <w:lang w:val="pt_PT" w:bidi="pt_PT"/>
        </w:rPr>
        <w:t>Devem haver cortinas de linho fino torcido com 100 côvados de comprimento no lado sul do pátio.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27.19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material devem ser feitos todos os utensílios a serem usados na Tenda e todas as estacas da Tenda e do pátio?</w:t>
      </w:r>
    </w:p>
    <w:p>
      <w:pPr/>
      <w:r>
        <w:rPr>
          <w:lang w:val="pt_PT" w:bidi="pt_PT"/>
        </w:rPr>
      </w:r>
      <w:r>
        <w:rPr>
          <w:lang w:val="pt_PT" w:bidi="pt_PT"/>
        </w:rPr>
        <w:t>Todo o equipamento a ser usado na Tenda e todas as estacas da Tenda e do pátio devem ser feitos de bronze.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27.21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seria um estatuto perpétuo, para sempre ao longo das gerações da nação israelita?</w:t>
      </w:r>
    </w:p>
    <w:p>
      <w:pPr/>
      <w:r>
        <w:rPr>
          <w:lang w:val="pt_PT" w:bidi="pt_PT"/>
        </w:rPr>
      </w:r>
      <w:r>
        <w:rPr>
          <w:lang w:val="pt_PT" w:bidi="pt_PT"/>
        </w:rPr>
        <w:t>Arão e seus filhos devem manter as lâmpadas acesas de noite até de manhã diante de Yahweh. Este requisito seria um estatuto perpétuo, para sempre ao longo das gerações da nação israelita.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serviria a Yahweh como sacerdotes?</w:t>
      </w:r>
    </w:p>
    <w:p>
      <w:pPr/>
      <w:r>
        <w:rPr>
          <w:lang w:val="pt_PT" w:bidi="pt_PT"/>
        </w:rPr>
      </w:r>
      <w:r>
        <w:rPr>
          <w:lang w:val="pt_PT" w:bidi="pt_PT"/>
        </w:rPr>
        <w:t>Arão e seus filhos — Nadabe, Abiú, Eleazar e Itamar — serviriam a Yahweh como sacerdotes.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material os artesãos devem usar para as vestes dos sacerdotes?</w:t>
      </w:r>
    </w:p>
    <w:p>
      <w:pPr/>
      <w:r>
        <w:rPr>
          <w:lang w:val="pt_PT" w:bidi="pt_PT"/>
        </w:rPr>
      </w:r>
      <w:r>
        <w:rPr>
          <w:lang w:val="pt_PT" w:bidi="pt_PT"/>
        </w:rPr>
        <w:t>Os artesãos devem usar linho fino que seja dourado, azul, púrpura e escarlate.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gravado em duas pedras de ônix?</w:t>
      </w:r>
    </w:p>
    <w:p>
      <w:pPr/>
      <w:r>
        <w:rPr>
          <w:lang w:val="pt_PT" w:bidi="pt_PT"/>
        </w:rPr>
      </w:r>
      <w:r>
        <w:rPr>
          <w:lang w:val="pt_PT" w:bidi="pt_PT"/>
        </w:rPr>
        <w:t>Os nomes dos 12 filhos de Israel devem ser gravados em duas pedras de ônix.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ordem devem estar os nomes dos doze filhos de Israel nas duas pedras de ônix?</w:t>
      </w:r>
    </w:p>
    <w:p>
      <w:pPr/>
      <w:r>
        <w:rPr>
          <w:lang w:val="pt_PT" w:bidi="pt_PT"/>
        </w:rPr>
      </w:r>
      <w:r>
        <w:rPr>
          <w:lang w:val="pt_PT" w:bidi="pt_PT"/>
        </w:rPr>
        <w:t>Os nomes dos doze filhos de Israel devem estar nas duas pedras de ônix na ordem dos nascimentos dos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Arão carregaria os nomes dos 12 filhos de Israel em seus dois ombros?</w:t>
      </w:r>
    </w:p>
    <w:p>
      <w:pPr/>
      <w:r>
        <w:rPr>
          <w:lang w:val="pt_PT" w:bidi="pt_PT"/>
        </w:rPr>
      </w:r>
      <w:r>
        <w:rPr>
          <w:lang w:val="pt_PT" w:bidi="pt_PT"/>
        </w:rPr>
        <w:t>Arão carregaria seus nomes em seus dois ombros como um lembrete para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forma deve ter o peitoral para a tomada de decisões?</w:t>
      </w:r>
    </w:p>
    <w:p>
      <w:pPr/>
      <w:r>
        <w:rPr>
          <w:lang w:val="pt_PT" w:bidi="pt_PT"/>
        </w:rPr>
      </w:r>
      <w:r>
        <w:rPr>
          <w:lang w:val="pt_PT" w:bidi="pt_PT"/>
        </w:rPr>
        <w:t>O peitoral para tomada de decisões deve ser quadrado.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devem ser montadas as pedras preciosas?</w:t>
      </w:r>
    </w:p>
    <w:p>
      <w:pPr/>
      <w:r>
        <w:rPr>
          <w:lang w:val="pt_PT" w:bidi="pt_PT"/>
        </w:rPr>
      </w:r>
      <w:r>
        <w:rPr>
          <w:lang w:val="pt_PT" w:bidi="pt_PT"/>
        </w:rPr>
        <w:t>Devem ser montadas quatro fileiras com três pedras em cada uma.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devem ser montadas as pedras preciosas?</w:t>
      </w:r>
    </w:p>
    <w:p>
      <w:pPr/>
      <w:r>
        <w:rPr>
          <w:lang w:val="pt_PT" w:bidi="pt_PT"/>
        </w:rPr>
      </w:r>
      <w:r>
        <w:rPr>
          <w:lang w:val="pt_PT" w:bidi="pt_PT"/>
        </w:rPr>
        <w:t>Devem ser montados em engastes de ouro.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deve prender as duas correntes de ouro?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prender as duas correntes de ouro aos dois cantos do peitoral.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deve amarrar o peitoral pelos seus anéis aos anéis do éfode?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amarrar o peitoral por seus anéis aos anéis do éfode para que o peitoral não se separe do éfode.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deve colocar no peitoral para a tomada de decisões?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colocar no peitoral para tomada de decisões o Urim e o Tumim.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28.31–32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deve ser feita a túnica do éfode?</w:t>
      </w:r>
    </w:p>
    <w:p>
      <w:pPr/>
      <w:r>
        <w:rPr>
          <w:lang w:val="pt_PT" w:bidi="pt_PT"/>
        </w:rPr>
      </w:r>
      <w:r>
        <w:rPr>
          <w:lang w:val="pt_PT" w:bidi="pt_PT"/>
        </w:rPr>
        <w:t>A túnica do éfode deve ser feita inteiramente de azul.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túnica deve estar em Arão quando ele serve?</w:t>
      </w:r>
    </w:p>
    <w:p>
      <w:pPr/>
      <w:r>
        <w:rPr>
          <w:lang w:val="pt_PT" w:bidi="pt_PT"/>
        </w:rPr>
      </w:r>
      <w:r>
        <w:rPr>
          <w:lang w:val="pt_PT" w:bidi="pt_PT"/>
        </w:rPr>
        <w:t>A túnica deve estar em Arão quando ele serve para que o som dos seus sinos possa ser ouvido quando ele entrar no Lugar Santo diante de Yahweh e quando sair. Isso é para que ele não morra.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28.36–38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Arão suportaria qualquer culpa que pudesse estar ligada à oferta dos dons sagrados que os israelitas consagraram?</w:t>
      </w:r>
    </w:p>
    <w:p>
      <w:pPr/>
      <w:r>
        <w:rPr>
          <w:lang w:val="pt_PT" w:bidi="pt_PT"/>
        </w:rPr>
      </w:r>
      <w:r>
        <w:rPr>
          <w:lang w:val="pt_PT" w:bidi="pt_PT"/>
        </w:rPr>
        <w:t>Ele carregaria qualquer culpa que pudesse estar ligada à oferta dos dons sagrados que os israelitas consagravam, usando a placa gravada em seu turbante.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deve fazer para a honra e esplendor dos filhos de Arão?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fazer túnicas, faixas e turbantes para a honra e esplendor dos filhos de 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28.42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partes as roupas de baixo deveriam cobrir?</w:t>
      </w:r>
    </w:p>
    <w:p>
      <w:pPr/>
      <w:r>
        <w:rPr>
          <w:lang w:val="pt_PT" w:bidi="pt_PT"/>
        </w:rPr>
      </w:r>
      <w:r>
        <w:rPr>
          <w:lang w:val="pt_PT" w:bidi="pt_PT"/>
        </w:rPr>
        <w:t>As roupas de baixo deveriam cobrir da cintura até as coxas.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trazido para dedicar Arão e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Os seguintes deveriam ser trazidos para dedicar Arão e seus filhos: um novilho jovem e dois carneiros sem defeito, pão sem fermento, e bolos sem fermento misturados com óleo, e bolachas feitas com farinha de trigo fina sem fermento untadas com óleo.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Moisés deve lavar Arão e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deve lavar Arão e seus filhos com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pertenceria o trabalho do sacerdócio?</w:t>
      </w:r>
    </w:p>
    <w:p>
      <w:pPr/>
      <w:r>
        <w:rPr>
          <w:lang w:val="pt_PT" w:bidi="pt_PT"/>
        </w:rPr>
      </w:r>
      <w:r>
        <w:rPr>
          <w:lang w:val="pt_PT" w:bidi="pt_PT"/>
        </w:rPr>
        <w:t>O trabalho do sacerdócio pertenceria a Arão e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deve fazer com a gordura, a cobertura do fígado e os dois rins?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queimar a gordura que cobre as partes internas e a cobertura do fígado e os dois rins com a gordura que está sobre eles, no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carneiro queimado produziria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Produziria fumaça com um aroma agradável para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deve fazer com o sangue do segundo carneiro?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colocá-lo na ponta da orelha direita de Arão, e na ponta das orelhas direitas de seus filhos, no polegar de suas mãos direitas, e no dedão do pé direito. Então ele deve aspergir sangue contra o altar de todos os lados.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deveria aspergir sobre Arão, suas vestes, os filhos de Arão e suas vestes?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deveria aspergir um pouco do sangue do altar e um pouco do óleo da unção sobre Arão, seus filhos e suas vestes.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servia o carneiro?</w:t>
      </w:r>
    </w:p>
    <w:p>
      <w:pPr/>
      <w:r>
        <w:rPr>
          <w:lang w:val="pt_PT" w:bidi="pt_PT"/>
        </w:rPr>
      </w:r>
      <w:r>
        <w:rPr>
          <w:lang w:val="pt_PT" w:bidi="pt_PT"/>
        </w:rPr>
        <w:t>O carneiro era para a consagração do sacerdote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29.26–28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pertencer para sempre a Arão e seus descendentes?</w:t>
      </w:r>
    </w:p>
    <w:p>
      <w:pPr/>
      <w:r>
        <w:rPr>
          <w:lang w:val="pt_PT" w:bidi="pt_PT"/>
        </w:rPr>
      </w:r>
      <w:r>
        <w:rPr>
          <w:lang w:val="pt_PT" w:bidi="pt_PT"/>
        </w:rPr>
        <w:t>O peito da oferta que é levantado alto e a coxa da oferta que é apresentada devem pertencer para sempre a Arão e seus descendentes.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entre quem viria o próximo sacerdote?</w:t>
      </w:r>
    </w:p>
    <w:p>
      <w:pPr/>
      <w:r>
        <w:rPr>
          <w:lang w:val="pt_PT" w:bidi="pt_PT"/>
        </w:rPr>
      </w:r>
      <w:r>
        <w:rPr>
          <w:lang w:val="pt_PT" w:bidi="pt_PT"/>
        </w:rPr>
        <w:t>O próximo sacerdote viria dos filhos de 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deve ser cozido o carneiro para a consagração?</w:t>
      </w:r>
    </w:p>
    <w:p>
      <w:pPr/>
      <w:r>
        <w:rPr>
          <w:lang w:val="pt_PT" w:bidi="pt_PT"/>
        </w:rPr>
      </w:r>
      <w:r>
        <w:rPr>
          <w:lang w:val="pt_PT" w:bidi="pt_PT"/>
        </w:rPr>
        <w:t>O carneiro para a consagração deve ser cozido em um lugar sagrado.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o altar é consagrado, o que acontece com qualquer coisa que o toca?</w:t>
      </w:r>
    </w:p>
    <w:p>
      <w:pPr/>
      <w:r>
        <w:rPr>
          <w:lang w:val="pt_PT" w:bidi="pt_PT"/>
        </w:rPr>
      </w:r>
      <w:r>
        <w:rPr>
          <w:lang w:val="pt_PT" w:bidi="pt_PT"/>
        </w:rPr>
        <w:t>O que tocar o altar será santo, assim como 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Moisés deve oferecer cada um dos cordeiros?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oferecer um cordeiro pela manhã e o outro cordeiro ao entardecer.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oferecido com o primeiro cordeiro?</w:t>
      </w:r>
    </w:p>
    <w:p>
      <w:pPr/>
      <w:r>
        <w:rPr>
          <w:lang w:val="pt_PT" w:bidi="pt_PT"/>
        </w:rPr>
      </w:r>
      <w:r>
        <w:rPr>
          <w:lang w:val="pt_PT" w:bidi="pt_PT"/>
        </w:rPr>
        <w:t>Com o primeiro cordeiro, deve-se oferecer uma porção de 1,5 quilos de farinha fina misturada com um litro de azeite de azeitonas prensadas, e um litro de vinho como oferta de libação.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cordeiros deveriam ser oferecidos?</w:t>
      </w:r>
    </w:p>
    <w:p>
      <w:pPr/>
      <w:r>
        <w:rPr>
          <w:lang w:val="pt_PT" w:bidi="pt_PT"/>
        </w:rPr>
      </w:r>
      <w:r>
        <w:rPr>
          <w:lang w:val="pt_PT" w:bidi="pt_PT"/>
        </w:rPr>
        <w:t>Os cordeiros tinham que ser oferecidos na entrada da Tenda perante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29.45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Yahweh viveria?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viveria entre os israelitas e seria o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propósito dos anéis?</w:t>
      </w:r>
    </w:p>
    <w:p>
      <w:pPr/>
      <w:r>
        <w:rPr>
          <w:lang w:val="pt_PT" w:bidi="pt_PT"/>
        </w:rPr>
      </w:r>
      <w:r>
        <w:rPr>
          <w:lang w:val="pt_PT" w:bidi="pt_PT"/>
        </w:rPr>
        <w:t>Os anéis devem ser suportes para as varas para transportar 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deve colocar o altar de incenso?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deve colocar o altar de incenso diante da cortina que está junto à Arca do Testemunho.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30.8–9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único incenso que pode ser queimado no altar de incenso?</w:t>
      </w:r>
    </w:p>
    <w:p>
      <w:pPr/>
      <w:r>
        <w:rPr>
          <w:lang w:val="pt_PT" w:bidi="pt_PT"/>
        </w:rPr>
      </w:r>
      <w:r>
        <w:rPr>
          <w:lang w:val="pt_PT" w:bidi="pt_PT"/>
        </w:rPr>
        <w:t>Quando Arão acender as lâmpadas novamente à noite, ele deve queimar incenso no altar de incenso. Mas nenhum outro incenso deve ser oferecido no altar de incenso.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30.10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frequência Arão deve fazer expiação sobre os chifres do altar de incenso?</w:t>
      </w:r>
    </w:p>
    <w:p>
      <w:pPr/>
      <w:r>
        <w:rPr>
          <w:lang w:val="pt_PT" w:bidi="pt_PT"/>
        </w:rPr>
      </w:r>
      <w:r>
        <w:rPr>
          <w:lang w:val="pt_PT" w:bidi="pt_PT"/>
        </w:rPr>
        <w:t>Arão deve fazer expiação sobre os chifres do altar de incenso uma vez por 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cada pessoa deve dar um resgate por sua vida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Cada pessoa deve dar um resgate por sua vida a Yahweh para que não haja praga entre eles quando Moisés os contar.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Moisés recebeu o dinheiro da expiação dos israelitas, como ele foi instruído a alocá-lo?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Moisés recebeu o dinheiro da expiação dos israelitas, ele teve que alocá-lo para o trabalho da Tenda.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30.18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deve colocar a grande bacia de bronze?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deve colocá-lo entre a Tenda e 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Arão e seus filhos devem fazer quando entrarem na Tenda ou quando se aproximarem do altar para servir a Yahweh queimando uma oferta?</w:t>
      </w:r>
    </w:p>
    <w:p>
      <w:pPr/>
      <w:r>
        <w:rPr>
          <w:lang w:val="pt_PT" w:bidi="pt_PT"/>
        </w:rPr>
      </w:r>
      <w:r>
        <w:rPr>
          <w:lang w:val="pt_PT" w:bidi="pt_PT"/>
        </w:rPr>
        <w:t>Quando entrarem na Tenda ou quando se aproximarem do altar para servir a Yahweh queimando uma oferta, devem lavar-se com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30.23–25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os ingredientes do óleo de unção sagrada?</w:t>
      </w:r>
    </w:p>
    <w:p>
      <w:pPr/>
      <w:r>
        <w:rPr>
          <w:lang w:val="pt_PT" w:bidi="pt_PT"/>
        </w:rPr>
      </w:r>
      <w:r>
        <w:rPr>
          <w:lang w:val="pt_PT" w:bidi="pt_PT"/>
        </w:rPr>
        <w:t>Os ingredientes do óleo da unção sagrada são 6 quilos de mirra fluida, 3 quilos de canela aromática, 3 quilos de cana aromática, 6 quilos de cássia, medidos pelo peso padrão do santuário, e 4,5 litros de azeite de oliva.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30.32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deve ser feito com o óleo sagrado da unção?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 ser aplicado na pele das pessoas, nem deve ser feito qualquer óleo semelhante com a mesma fórmula, porque é consagrado.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30.33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à pessoa que fizer algo semelhante ao incenso ou ao óleo sagrado de unção para usar como perfume?</w:t>
      </w:r>
    </w:p>
    <w:p>
      <w:pPr/>
      <w:r>
        <w:rPr>
          <w:lang w:val="pt_PT" w:bidi="pt_PT"/>
        </w:rPr>
      </w:r>
      <w:r>
        <w:rPr>
          <w:lang w:val="pt_PT" w:bidi="pt_PT"/>
        </w:rPr>
        <w:t>Quem fizer algo semelhante para usar como perfume deve ser eliminado do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30.38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à pessoa que fizer algo semelhante ao incenso ou ao óleo de unção sagrado para cheirá-lo?</w:t>
      </w:r>
    </w:p>
    <w:p>
      <w:pPr/>
      <w:r>
        <w:rPr>
          <w:lang w:val="pt_PT" w:bidi="pt_PT"/>
        </w:rPr>
      </w:r>
      <w:r>
        <w:rPr>
          <w:lang w:val="pt_PT" w:bidi="pt_PT"/>
        </w:rPr>
        <w:t>Quem fizer algo semelhante para cheirá-lo deve ser eliminado do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31.3–5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habilidades Bezabel teria porque Yahweh o encheu com seu espírito?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encheu Bezalel com seu espírito para lhe dar sabedoria, entendimento e conhecimento para todos os tipos de artesanato, para fazer desenhos artísticos e trabalhar em ouro, prata e bronze; também para cortar e colocar pedras e entalhar madeira — para fazer todos os tipos de artesanato.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colocou habilidade nos corações de todos os que eram sábios?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colocou habilidade nos corações de todos os que eram sábios para que pudessem fazer tudo o que ele lhes ordenou.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com alguém que profanasse ou trabalhasse no sábado?</w:t>
      </w:r>
    </w:p>
    <w:p>
      <w:pPr/>
      <w:r>
        <w:rPr>
          <w:lang w:val="pt_PT" w:bidi="pt_PT"/>
        </w:rPr>
      </w:r>
      <w:r>
        <w:rPr>
          <w:lang w:val="pt_PT" w:bidi="pt_PT"/>
        </w:rPr>
        <w:t>Todos que profanassem o sábado deveriam certamente ser mortos. Qualquer pessoa que trabalhasse no sábado deveria certamente ser excluída do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sábado sempre seria um sinal entre Yahweh e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O sábado sempre seria um sinal entre Yahweh e os israelitas, pois em seis dias Yahweh fez o céu e a terra, e no sétimo dia ele descansou e ficou revigorado.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escreveu as duas tábuas dos decretos da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deu a Moisés duas tábuas dos decretos da aliança escritas pela própria mão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povo se reuniu ao redor de Arão e pediu-lhe para fazer um ídolo?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povo viu que Moisés demorava a descer da montanha, eles se reuniram ao redor de Arão e pediram-lhe para fazer um ídolo.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recebeu o ouro do povo, moldou-o em uma forma e fez dele um bezerro fundido?</w:t>
      </w:r>
    </w:p>
    <w:p>
      <w:pPr/>
      <w:r>
        <w:rPr>
          <w:lang w:val="pt_PT" w:bidi="pt_PT"/>
        </w:rPr>
      </w:r>
      <w:r>
        <w:rPr>
          <w:lang w:val="pt_PT" w:bidi="pt_PT"/>
        </w:rPr>
        <w:t>Arão recebeu o ouro deles, moldou-o em uma forma e fez um bezerro fundido.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o povo ofereceu holocaustos e trouxe ofertas de comunhão, o que eles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o povo ofereceu holocaustos e trouxe ofertas de comunhão, eles se sentaram para comer e beber, e então se levantaram para festejar em uma grande farra.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disseram ser o deus que os tirou da terra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O povo disse que o bezerro de ouro era o deus que os tirou da terra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Yahweh ficou zangado, o que Moisés fez?</w:t>
      </w:r>
    </w:p>
    <w:p>
      <w:pPr/>
      <w:r>
        <w:rPr>
          <w:lang w:val="pt_PT" w:bidi="pt_PT"/>
        </w:rPr>
      </w:r>
      <w:r>
        <w:rPr>
          <w:lang w:val="pt_PT" w:bidi="pt_PT"/>
        </w:rPr>
        <w:t>Moisés tentou acalmar Yahweh,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Yahweh desistiu?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desistiu do castigo que havia dito que infligiria ao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quais partes das tábuas Yahweh escreveu?</w:t>
      </w:r>
    </w:p>
    <w:p>
      <w:pPr/>
      <w:r>
        <w:rPr>
          <w:lang w:val="pt_PT" w:bidi="pt_PT"/>
        </w:rPr>
      </w:r>
      <w:r>
        <w:rPr>
          <w:lang w:val="pt_PT" w:bidi="pt_PT"/>
        </w:rPr>
        <w:t>As tábuas foram escritas em ambos os lados, tanto na frente quanto no verso.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Josué ouviu o barulho do povo enquanto gritavam, o que ele pensou que era o problema?</w:t>
      </w:r>
    </w:p>
    <w:p>
      <w:pPr/>
      <w:r>
        <w:rPr>
          <w:lang w:val="pt_PT" w:bidi="pt_PT"/>
        </w:rPr>
      </w:r>
      <w:r>
        <w:rPr>
          <w:lang w:val="pt_PT" w:bidi="pt_PT"/>
        </w:rPr>
        <w:t>Quando Josué ouviu o barulho do povo enquanto gritavam, ele pensou que havia o som de combate no acampamento.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Moisés viu o bezerro, o que ele fez com as tábuas?</w:t>
      </w:r>
    </w:p>
    <w:p>
      <w:pPr/>
      <w:r>
        <w:rPr>
          <w:lang w:val="pt_PT" w:bidi="pt_PT"/>
        </w:rPr>
      </w:r>
      <w:r>
        <w:rPr>
          <w:lang w:val="pt_PT" w:bidi="pt_PT"/>
        </w:rPr>
        <w:t>Ele jogou as tábuas de suas mãos e as quebrou ao pé da montanha.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fez com o bezerro?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pegou o bezerro que o povo havia feito, queimou-o, reduziu-o a pó e o derramou na água. Depois, fez o povo de Israel bebê-lo.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Arão, como o bezerro foi feito?</w:t>
      </w:r>
    </w:p>
    <w:p>
      <w:pPr/>
      <w:r>
        <w:rPr>
          <w:lang w:val="pt_PT" w:bidi="pt_PT"/>
        </w:rPr>
      </w:r>
      <w:r>
        <w:rPr>
          <w:lang w:val="pt_PT" w:bidi="pt_PT"/>
        </w:rPr>
        <w:t>De acordo com Arão, o povo lhe deu ouro, ele jogou no fogo, e saiu o bezerro.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deixou o povo perder o controle?</w:t>
      </w:r>
    </w:p>
    <w:p>
      <w:pPr/>
      <w:r>
        <w:rPr>
          <w:lang w:val="pt_PT" w:bidi="pt_PT"/>
        </w:rPr>
      </w:r>
      <w:r>
        <w:rPr>
          <w:lang w:val="pt_PT" w:bidi="pt_PT"/>
        </w:rPr>
        <w:t>Arão os havia deixado perder o controle.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reuniu ao redor de Moisés quando ele ordenou que todos do lado de Yahweh viessem até ele?</w:t>
      </w:r>
    </w:p>
    <w:p>
      <w:pPr/>
      <w:r>
        <w:rPr>
          <w:lang w:val="pt_PT" w:bidi="pt_PT"/>
        </w:rPr>
      </w:r>
      <w:r>
        <w:rPr>
          <w:lang w:val="pt_PT" w:bidi="pt_PT"/>
        </w:rPr>
        <w:t>Quando Moisés ordenou que todos do lado de Yahweh viessem até ele, todos os levitas se reuniram ao seu redor.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levitas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Os levitas fizeram o que Moisés ordenou, e cerca de 3.000 homens do povo morreram.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levitas foram colocados a serviço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colocados a serviço de Yahweh, pois cada um deles agiu contra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queria que Yahweh fizesse se Yahweh não perdoasse o pecado do povo?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queria que Yahweh o riscasse do livro que Yahweh havia escrito se Yahweh não perdoasse o pecado do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32.35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puniu o povo por ter feito o bezerro?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enviou uma praga sobre o povo porque eles tinham feito o bezerro.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enviaria à frente de Moisés?</w:t>
      </w:r>
    </w:p>
    <w:p>
      <w:pPr/>
      <w:r>
        <w:rPr>
          <w:lang w:val="pt_PT" w:bidi="pt_PT"/>
        </w:rPr>
      </w:r>
      <w:r>
        <w:rPr>
          <w:lang w:val="pt_PT" w:bidi="pt_PT"/>
        </w:rPr>
        <w:t>Yahweh enviaria um anjo à frente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não subiria com Moisés?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subiria com ele, porque eles eram um povo teimoso. Yahweh poderia destruí-los no caminho.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ordenou aos israelitas que tirassem?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tirar suas joias.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acontecia sempre que Moisés entrava na Tenda?</w:t>
      </w:r>
    </w:p>
    <w:p>
      <w:pPr/>
      <w:r>
        <w:rPr>
          <w:lang w:val="pt_PT" w:bidi="pt_PT"/>
        </w:rPr>
      </w:r>
      <w:r>
        <w:rPr>
          <w:lang w:val="pt_PT" w:bidi="pt_PT"/>
        </w:rPr>
        <w:t>Sempre que Moisés entrava na Tenda, a coluna de nuvem descia e ficava na entrada, e Yahweh falava com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falava com Moisés?</w:t>
      </w:r>
    </w:p>
    <w:p>
      <w:pPr/>
      <w:r>
        <w:rPr>
          <w:lang w:val="pt_PT" w:bidi="pt_PT"/>
        </w:rPr>
      </w:r>
      <w:r>
        <w:rPr>
          <w:lang w:val="pt_PT" w:bidi="pt_PT"/>
        </w:rPr>
        <w:t>Yahweh falava com Moisés face a face, como um homem fala com seu amigo.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queria que Yahweh lhe mostrasse?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Moisés queria que Yahweh lhe mostrasse seus caminhos para que Moisés pudesse conhecê-lo e continuar a encontrar favor aos seus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seria sabido que Moisés encontrou favor aos olhos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Seria sabido que Moisés encontrou favor aos olhos de Yahweh se Yahweh fosse com eles, para que fossem diferentes de todos os outros povos que estavam na superfície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Yahweh disse que seria gracioso e misericordioso?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seria gracioso para quem ele quisesse ser gracioso e que mostraria misericórdia para quem ele quisesse mostrar misericórdia.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não podia ver o rosto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Moisés não podia ver o rosto de Yahweh, pois ninguém podia vê-lo e viver.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33.23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Yahweh retirasse sua mão, o que Moisés veria?</w:t>
      </w:r>
    </w:p>
    <w:p>
      <w:pPr/>
      <w:r>
        <w:rPr>
          <w:lang w:val="pt_PT" w:bidi="pt_PT"/>
        </w:rPr>
      </w:r>
      <w:r>
        <w:rPr>
          <w:lang w:val="pt_PT" w:bidi="pt_PT"/>
        </w:rPr>
        <w:t>Quando Yahweh retirasse sua mão, Moisés veria suas costas, mas o rosto de Yahweh não seria visto.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escreveria nas novas tábuas?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escreveria nas novas tábuas as palavras que estavam nas primeiras tábuas, as tábuas que Moisés quebrou.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tinha permissão para estar em qualquer lugar da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além de Moisés foi permitido em qualquer lugar da montanha.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Yahweh desceu na nuvem e ficou com Moisés, o que ele pronunciou?</w:t>
      </w:r>
    </w:p>
    <w:p>
      <w:pPr/>
      <w:r>
        <w:rPr>
          <w:lang w:val="pt_PT" w:bidi="pt_PT"/>
        </w:rPr>
      </w:r>
      <w:r>
        <w:rPr>
          <w:lang w:val="pt_PT" w:bidi="pt_PT"/>
        </w:rPr>
        <w:t>Quando Yahweh desceu na nuvem e ficou com Moisés, ele pronunciou o nome "Yahweh".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Yahweh absolveria o culpado?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 modo algum inocentaria o culpado.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estava prestes a fazer?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estava prestes a fazer uma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se os israelitas fizessem uma aliança com os habitantes da terra para onde estavam indo?</w:t>
      </w:r>
    </w:p>
    <w:p>
      <w:pPr/>
      <w:r>
        <w:rPr>
          <w:lang w:val="pt_PT" w:bidi="pt_PT"/>
        </w:rPr>
      </w:r>
      <w:r>
        <w:rPr>
          <w:lang w:val="pt_PT" w:bidi="pt_PT"/>
        </w:rPr>
        <w:t>Se eles fizessem uma aliança com os habitantes da terra para onde estavam indo, os habitantes se tornariam uma armadilha entre 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não devem adorar nenhum outro deus?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 adorar nenhum outro deus, pois Yahweh, cujo nome é 'Zeloso', é um Deus zeloso.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se os israelitas comessem alguns dos sacrifícios dos habitantes da terra?</w:t>
      </w:r>
    </w:p>
    <w:p>
      <w:pPr/>
      <w:r>
        <w:rPr>
          <w:lang w:val="pt_PT" w:bidi="pt_PT"/>
        </w:rPr>
      </w:r>
      <w:r>
        <w:rPr>
          <w:lang w:val="pt_PT" w:bidi="pt_PT"/>
        </w:rPr>
        <w:t>Se os israelitas comessem alguns dos sacrifícios dos habitantes da terra, eles até tomariam algumas de suas filhas para seus filhos, e suas filhas cometeriam adultério e seguiriam seus próprios deuses, e fariam seus filhos cometerem adultério e seguirem seus deuses.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devem comer pão sem fermento por sete dias na época determinada no mês de abibe?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devem comer pão sem fermento durante sete dias na época determinada no mês de abibe, pois foi no mês de abibe que os israelitas saíram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tinha que acontecer se os israelitas não resgatassem o primogênito de um jumento com um cordeiro?</w:t>
      </w:r>
    </w:p>
    <w:p>
      <w:pPr/>
      <w:r>
        <w:rPr>
          <w:lang w:val="pt_PT" w:bidi="pt_PT"/>
        </w:rPr>
      </w:r>
      <w:r>
        <w:rPr>
          <w:lang w:val="pt_PT" w:bidi="pt_PT"/>
        </w:rPr>
        <w:t>Se os israelitas não resgatassem o primogênito de um jumento com um cordeiro, então tinham que quebrar seu pescoço.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fazer no sétimo dia, mesmo na época de arar e na colheita?</w:t>
      </w:r>
    </w:p>
    <w:p>
      <w:pPr/>
      <w:r>
        <w:rPr>
          <w:lang w:val="pt_PT" w:bidi="pt_PT"/>
        </w:rPr>
      </w:r>
      <w:r>
        <w:rPr>
          <w:lang w:val="pt_PT" w:bidi="pt_PT"/>
        </w:rPr>
        <w:t>No sétimo dia, os israelitas devem descansar. Mesmo na época de arar e na colheita, eles devem descansar.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frequência todos os homens devem comparecer perante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homens devem comparecer perante Yahweh três vezes por 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desejaria invadir a terra e tomá-la quando os israelitas subissem para aparecer diante de Yahweh três vezes por ano?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desejaria invadir a terra e tomá-la quando os israelitas subissem para aparecer diante de Yahweh três vezes por 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devem trazer para a casa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Devem trazer o melhor dos primeiros frutos de seus campos para a casa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não fez quando esteve com Yahweh por 40 dias e noites?</w:t>
      </w:r>
    </w:p>
    <w:p>
      <w:pPr/>
      <w:r>
        <w:rPr>
          <w:lang w:val="pt_PT" w:bidi="pt_PT"/>
        </w:rPr>
      </w:r>
      <w:r>
        <w:rPr>
          <w:lang w:val="pt_PT" w:bidi="pt_PT"/>
        </w:rPr>
        <w:t>Quando Moisés estava com Yahweh por 40 dias e noites, ele não comeu nenhum alimento nem bebeu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Arão e os israelitas viram Moisés, por que ficaram com medo de se aproximar dele?</w:t>
      </w:r>
    </w:p>
    <w:p>
      <w:pPr/>
      <w:r>
        <w:rPr>
          <w:lang w:val="pt_PT" w:bidi="pt_PT"/>
        </w:rPr>
      </w:r>
      <w:r>
        <w:rPr>
          <w:lang w:val="pt_PT" w:bidi="pt_PT"/>
        </w:rPr>
        <w:t>Quando Arão e os israelitas viram Moisés, a pele do seu rosto estava brilhando, e eles ficaram com medo de se aproximar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Moisés terminou de falar com eles, o que ele colocou sobre o rosto?</w:t>
      </w:r>
    </w:p>
    <w:p>
      <w:pPr/>
      <w:r>
        <w:rPr>
          <w:lang w:val="pt_PT" w:bidi="pt_PT"/>
        </w:rPr>
      </w:r>
      <w:r>
        <w:rPr>
          <w:lang w:val="pt_PT" w:bidi="pt_PT"/>
        </w:rPr>
        <w:t>Quando Moisés terminou de falar com eles, ele colocou um véu sobre o rosto.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34.34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Moisés removia o véu?</w:t>
      </w:r>
    </w:p>
    <w:p>
      <w:pPr/>
      <w:r>
        <w:rPr>
          <w:lang w:val="pt_PT" w:bidi="pt_PT"/>
        </w:rPr>
      </w:r>
      <w:r>
        <w:rPr>
          <w:lang w:val="pt_PT" w:bidi="pt_PT"/>
        </w:rPr>
        <w:t>Sempre que Moisés ia diante de Yahweh para falar com ele, ele removia o véu.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israelitas não devem acender fogo?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 acender fogo em nenhuma de suas casas no dia de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fazer uma oferta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Todos que têm um coração disposto devem fazer uma oferta para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foram todas as tribos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tribos de Israel partiram e se afastaram da presença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35.21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veio e trouxe uma oferta a Yahweh para a construção da Tenda?</w:t>
      </w:r>
    </w:p>
    <w:p>
      <w:pPr/>
      <w:r>
        <w:rPr>
          <w:lang w:val="pt_PT" w:bidi="pt_PT"/>
        </w:rPr>
      </w:r>
      <w:r>
        <w:rPr>
          <w:lang w:val="pt_PT" w:bidi="pt_PT"/>
        </w:rPr>
        <w:t>Todos aqueles cujo coração os motivou e cujo espírito os tornou dispostos vieram e trouxeram uma oferta a Yahweh para a construção da Tenda.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35.27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deveria ser colocado no éfode e no peitoral?</w:t>
      </w:r>
    </w:p>
    <w:p>
      <w:pPr/>
      <w:r>
        <w:rPr>
          <w:lang w:val="pt_PT" w:bidi="pt_PT"/>
        </w:rPr>
      </w:r>
      <w:r>
        <w:rPr>
          <w:lang w:val="pt_PT" w:bidi="pt_PT"/>
        </w:rPr>
        <w:t>Pedras de ônix e outras pedras preciosas deviam ser incrustadas no éfode e no peitoral.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35.30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chamou pelo nome?</w:t>
      </w:r>
    </w:p>
    <w:p>
      <w:pPr/>
      <w:r>
        <w:rPr>
          <w:lang w:val="pt_PT" w:bidi="pt_PT"/>
        </w:rPr>
      </w:r>
      <w:r>
        <w:rPr>
          <w:lang w:val="pt_PT" w:bidi="pt_PT"/>
        </w:rPr>
        <w:t>Yahweh chamou pelo nome Bezalel, filho de Uri, filho de Hur, da tribo de Judá.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faria o trabalho de construir o santuário?</w:t>
      </w:r>
    </w:p>
    <w:p>
      <w:pPr/>
      <w:r>
        <w:rPr>
          <w:lang w:val="pt_PT" w:bidi="pt_PT"/>
        </w:rPr>
      </w:r>
      <w:r>
        <w:rPr>
          <w:lang w:val="pt_PT" w:bidi="pt_PT"/>
        </w:rPr>
        <w:t>Bezalel e Aoliabe trabalhariam, assim como toda pessoa sábia de coração em quem Yahweh colocou habilidade e entendimento para saber como construir o santuário.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ainda estavam fazendo?</w:t>
      </w:r>
    </w:p>
    <w:p>
      <w:pPr/>
      <w:r>
        <w:rPr>
          <w:lang w:val="pt_PT" w:bidi="pt_PT"/>
        </w:rPr>
      </w:r>
      <w:r>
        <w:rPr>
          <w:lang w:val="pt_PT" w:bidi="pt_PT"/>
        </w:rPr>
        <w:t>O povo ainda trazia ofertas voluntárias todas as manhãs para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instruiu o povo a fazer?</w:t>
      </w:r>
    </w:p>
    <w:p>
      <w:pPr/>
      <w:r>
        <w:rPr>
          <w:lang w:val="pt_PT" w:bidi="pt_PT"/>
        </w:rPr>
      </w:r>
      <w:r>
        <w:rPr>
          <w:lang w:val="pt_PT" w:bidi="pt_PT"/>
        </w:rPr>
        <w:t>Moisés instruiu que ninguém no acampamento trouxesse mais ofertas para a construção do santuário.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Bezalel fez laços?</w:t>
      </w:r>
    </w:p>
    <w:p>
      <w:pPr/>
      <w:r>
        <w:rPr>
          <w:lang w:val="pt_PT" w:bidi="pt_PT"/>
        </w:rPr>
      </w:r>
      <w:r>
        <w:rPr>
          <w:lang w:val="pt_PT" w:bidi="pt_PT"/>
        </w:rPr>
        <w:t>Ele fez laços azuis ao longo da borda externa da cortina final de um conjunto, e fez o mesmo ao longo da borda externa da cortina final no segundo conjunto.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Bezalel uniu as cortinas?</w:t>
      </w:r>
    </w:p>
    <w:p>
      <w:pPr/>
      <w:r>
        <w:rPr>
          <w:lang w:val="pt_PT" w:bidi="pt_PT"/>
        </w:rPr>
      </w:r>
      <w:r>
        <w:rPr>
          <w:lang w:val="pt_PT" w:bidi="pt_PT"/>
        </w:rPr>
        <w:t>Ele fez cinquenta colchetes de ouro e uniu as cortinas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Bezalel fez cinquenta colchetes de bronze?</w:t>
      </w:r>
    </w:p>
    <w:p>
      <w:pPr/>
      <w:r>
        <w:rPr>
          <w:lang w:val="pt_PT" w:bidi="pt_PT"/>
        </w:rPr>
      </w:r>
      <w:r>
        <w:rPr>
          <w:lang w:val="pt_PT" w:bidi="pt_PT"/>
        </w:rPr>
        <w:t>Bezalel fez cinquenta colchetes de bronze para unir a cobertura semelhante a uma tenda, para que fosse uma só.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36.24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bases havia sob cada uma das tábuas?</w:t>
      </w:r>
    </w:p>
    <w:p>
      <w:pPr/>
      <w:r>
        <w:rPr>
          <w:lang w:val="pt_PT" w:bidi="pt_PT"/>
        </w:rPr>
      </w:r>
      <w:r>
        <w:rPr>
          <w:lang w:val="pt_PT" w:bidi="pt_PT"/>
        </w:rPr>
        <w:t>Havia duas bases sob cada uma das tábuas.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36.33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Bezalel fez a trave?</w:t>
      </w:r>
    </w:p>
    <w:p>
      <w:pPr/>
      <w:r>
        <w:rPr>
          <w:lang w:val="pt_PT" w:bidi="pt_PT"/>
        </w:rPr>
      </w:r>
      <w:r>
        <w:rPr>
          <w:lang w:val="pt_PT" w:bidi="pt_PT"/>
        </w:rPr>
        <w:t>Ele fez a trave central das tábuas, isto é, a meia altura, para alcançar de uma extremidade à outra.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36.38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Bezalel cobriu os cinco pilares?</w:t>
      </w:r>
    </w:p>
    <w:p>
      <w:pPr/>
      <w:r>
        <w:rPr>
          <w:lang w:val="pt_PT" w:bidi="pt_PT"/>
        </w:rPr>
      </w:r>
      <w:r>
        <w:rPr>
          <w:lang w:val="pt_PT" w:bidi="pt_PT"/>
        </w:rPr>
        <w:t>Bezalel cobriu os cinco pilares com ouro.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material Bezalel fez a arca?</w:t>
      </w:r>
    </w:p>
    <w:p>
      <w:pPr/>
      <w:r>
        <w:rPr>
          <w:lang w:val="pt_PT" w:bidi="pt_PT"/>
        </w:rPr>
      </w:r>
      <w:r>
        <w:rPr>
          <w:lang w:val="pt_PT" w:bidi="pt_PT"/>
        </w:rPr>
        <w:t>Bezalel fez a arca de madeira de acácia.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Bezalel colocou as varas nos anéis nas laterais da arca?</w:t>
      </w:r>
    </w:p>
    <w:p>
      <w:pPr/>
      <w:r>
        <w:rPr>
          <w:lang w:val="pt_PT" w:bidi="pt_PT"/>
        </w:rPr>
      </w:r>
      <w:r>
        <w:rPr>
          <w:lang w:val="pt_PT" w:bidi="pt_PT"/>
        </w:rPr>
        <w:t>Ele colocou as varas nos anéis dos lados da arca para carregar a arca.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qual direção os querubins estavam voltados?</w:t>
      </w:r>
    </w:p>
    <w:p>
      <w:pPr/>
      <w:r>
        <w:rPr>
          <w:lang w:val="pt_PT" w:bidi="pt_PT"/>
        </w:rPr>
      </w:r>
      <w:r>
        <w:rPr>
          <w:lang w:val="pt_PT" w:bidi="pt_PT"/>
        </w:rPr>
        <w:t>Os querubins estavam voltados um para o outro e olhavam para o centro da tampa da expiação.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37.16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objetos estariam na mesa?</w:t>
      </w:r>
    </w:p>
    <w:p>
      <w:pPr/>
      <w:r>
        <w:rPr>
          <w:lang w:val="pt_PT" w:bidi="pt_PT"/>
        </w:rPr>
      </w:r>
      <w:r>
        <w:rPr>
          <w:lang w:val="pt_PT" w:bidi="pt_PT"/>
        </w:rPr>
        <w:t>Os pratos, colheres, tigelas e jarros a serem usados para derramar as ofertas estariam sobre a mesa.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37.19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localizado em cada ramo que se estendia do candelabro?</w:t>
      </w:r>
    </w:p>
    <w:p>
      <w:pPr/>
      <w:r>
        <w:rPr>
          <w:lang w:val="pt_PT" w:bidi="pt_PT"/>
        </w:rPr>
      </w:r>
      <w:r>
        <w:rPr>
          <w:lang w:val="pt_PT" w:bidi="pt_PT"/>
        </w:rPr>
        <w:t>Cada ramo tinha três cálices feitos como flores de amêndoa, com uma base folhosa e uma flor, e três cálices feitos como flores de amêndoa no outro ramo, com uma base folhosa e uma flor.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37.24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ouro Bezalel usou para fazer o candelabro e seus acessórios?</w:t>
      </w:r>
    </w:p>
    <w:p>
      <w:pPr/>
      <w:r>
        <w:rPr>
          <w:lang w:val="pt_PT" w:bidi="pt_PT"/>
        </w:rPr>
      </w:r>
      <w:r>
        <w:rPr>
          <w:lang w:val="pt_PT" w:bidi="pt_PT"/>
        </w:rPr>
        <w:t>Ele fez o candelabro e seus acessórios com 34 quilos de ouro puro.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37.26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cercava o altar de incenso?</w:t>
      </w:r>
    </w:p>
    <w:p>
      <w:pPr/>
      <w:r>
        <w:rPr>
          <w:lang w:val="pt_PT" w:bidi="pt_PT"/>
        </w:rPr>
      </w:r>
      <w:r>
        <w:rPr>
          <w:lang w:val="pt_PT" w:bidi="pt_PT"/>
        </w:rPr>
        <w:t>Uma borda de ouro cercava o altar de incenso.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37.29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fez o óleo da santa unção e o incenso puro e perfumado?</w:t>
      </w:r>
    </w:p>
    <w:p>
      <w:pPr/>
      <w:r>
        <w:rPr>
          <w:lang w:val="pt_PT" w:bidi="pt_PT"/>
        </w:rPr>
      </w:r>
      <w:r>
        <w:rPr>
          <w:lang w:val="pt_PT" w:bidi="pt_PT"/>
        </w:rPr>
        <w:t>Bezalel fez o óleo sagrado da unção e o incenso puro e perfumado.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comprimento e a largura do altar para ofertas queimadas?</w:t>
      </w:r>
    </w:p>
    <w:p>
      <w:pPr/>
      <w:r>
        <w:rPr>
          <w:lang w:val="pt_PT" w:bidi="pt_PT"/>
        </w:rPr>
      </w:r>
      <w:r>
        <w:rPr>
          <w:lang w:val="pt_PT" w:bidi="pt_PT"/>
        </w:rPr>
        <w:t>O altar para ofertas queimadas tinha 2,25 metros de comprimento e 2,25 metros de largura.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Bezalel fez o altar?</w:t>
      </w:r>
    </w:p>
    <w:p>
      <w:pPr/>
      <w:r>
        <w:rPr>
          <w:lang w:val="pt_PT" w:bidi="pt_PT"/>
        </w:rPr>
      </w:r>
      <w:r>
        <w:rPr>
          <w:lang w:val="pt_PT" w:bidi="pt_PT"/>
        </w:rPr>
        <w:t>Ele fez o altar oco, de tábuas.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pertenciam os espelhos?</w:t>
      </w:r>
    </w:p>
    <w:p>
      <w:pPr/>
      <w:r>
        <w:rPr>
          <w:lang w:val="pt_PT" w:bidi="pt_PT"/>
        </w:rPr>
      </w:r>
      <w:r>
        <w:rPr>
          <w:lang w:val="pt_PT" w:bidi="pt_PT"/>
        </w:rPr>
        <w:t>Os espelhos pertenciam às mulheres que serviam na entrada da Tenda.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38.16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eram feitas todas as cortinas ao redor do pátio?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cortinas ao redor do pátio eram feitas de linho fino.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postes do pátio foram cobertos com prata?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postes do pátio foram cobertos de prata.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38.21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direcionou os levitas?</w:t>
      </w:r>
    </w:p>
    <w:p>
      <w:pPr/>
      <w:r>
        <w:rPr>
          <w:lang w:val="pt_PT" w:bidi="pt_PT"/>
        </w:rPr>
      </w:r>
      <w:r>
        <w:rPr>
          <w:lang w:val="pt_PT" w:bidi="pt_PT"/>
        </w:rPr>
        <w:t>Itamar, filho de Arão, o sacerdote, direcionou os levitas.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38.24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ouro foi usado para o projeto?</w:t>
      </w:r>
    </w:p>
    <w:p>
      <w:pPr/>
      <w:r>
        <w:rPr>
          <w:lang w:val="pt_PT" w:bidi="pt_PT"/>
        </w:rPr>
      </w:r>
      <w:r>
        <w:rPr>
          <w:lang w:val="pt_PT" w:bidi="pt_PT"/>
        </w:rPr>
        <w:t>Todo o ouro usado para o projeto foi de 1000 quilos, medidos pelo padrão do santuário.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38.26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homens de 20 anos ou mais foram contados no censo?</w:t>
      </w:r>
    </w:p>
    <w:p>
      <w:pPr/>
      <w:r>
        <w:rPr>
          <w:lang w:val="pt_PT" w:bidi="pt_PT"/>
        </w:rPr>
      </w:r>
      <w:r>
        <w:rPr>
          <w:lang w:val="pt_PT" w:bidi="pt_PT"/>
        </w:rPr>
        <w:t>Havia 603.550 homens de 20 anos ou mais contados no censo.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feito de uma só peça com o éfode?</w:t>
      </w:r>
    </w:p>
    <w:p>
      <w:pPr/>
      <w:r>
        <w:rPr>
          <w:lang w:val="pt_PT" w:bidi="pt_PT"/>
        </w:rPr>
      </w:r>
      <w:r>
        <w:rPr>
          <w:lang w:val="pt_PT" w:bidi="pt_PT"/>
        </w:rPr>
        <w:t>O cinto era dele, ou seja, feito de uma peça com o éfode.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gravado com os nomes dos doze filhos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Pedras de ônix foram gravadas com os nomes dos doze filhos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fileiras de pedras preciosas havia no peitoral?</w:t>
      </w:r>
    </w:p>
    <w:p>
      <w:pPr/>
      <w:r>
        <w:rPr>
          <w:lang w:val="pt_PT" w:bidi="pt_PT"/>
        </w:rPr>
      </w:r>
      <w:r>
        <w:rPr>
          <w:lang w:val="pt_PT" w:bidi="pt_PT"/>
        </w:rPr>
        <w:t>Havia quatro fileiras de pedras preciosas no peitoral.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39.17–18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correntes trançadas conectavam?</w:t>
      </w:r>
    </w:p>
    <w:p>
      <w:pPr/>
      <w:r>
        <w:rPr>
          <w:lang w:val="pt_PT" w:bidi="pt_PT"/>
        </w:rPr>
      </w:r>
      <w:r>
        <w:rPr>
          <w:lang w:val="pt_PT" w:bidi="pt_PT"/>
        </w:rPr>
        <w:t>As correntes trançadas conectavam os cantos do peitoral aos dois anéis que estavam presos às peças dos ombros do éfode na sua frente.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39.21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eles amarraram o peitoral por seus anéis aos anéis do éfode com um cordão azul?</w:t>
      </w:r>
    </w:p>
    <w:p>
      <w:pPr/>
      <w:r>
        <w:rPr>
          <w:lang w:val="pt_PT" w:bidi="pt_PT"/>
        </w:rPr>
      </w:r>
      <w:r>
        <w:rPr>
          <w:lang w:val="pt_PT" w:bidi="pt_PT"/>
        </w:rPr>
        <w:t>Amarraram o peitoral por suas argolas às argolas do éfode com um cordão azul, para que ficasse preso logo acima do cinto tecido do éfode. Isso foi feito para que o peitoral não se desprendesse do éfode.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39.22–23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no meio do manto do éfode?</w:t>
      </w:r>
    </w:p>
    <w:p>
      <w:pPr/>
      <w:r>
        <w:rPr>
          <w:lang w:val="pt_PT" w:bidi="pt_PT"/>
        </w:rPr>
      </w:r>
      <w:r>
        <w:rPr>
          <w:lang w:val="pt_PT" w:bidi="pt_PT"/>
        </w:rPr>
        <w:t>A túnica do éfode tinha uma abertura para a cabeça, no meio.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39.25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eles colocaram entre as romãs ao redor da borda inferior da túnica?</w:t>
      </w:r>
    </w:p>
    <w:p>
      <w:pPr/>
      <w:r>
        <w:rPr>
          <w:lang w:val="pt_PT" w:bidi="pt_PT"/>
        </w:rPr>
      </w:r>
      <w:r>
        <w:rPr>
          <w:lang w:val="pt_PT" w:bidi="pt_PT"/>
        </w:rPr>
        <w:t>Eles colocaram os sinos entre as romãs ao redor da borda inferior da túnica.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39.30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eles gravaram na placa da coroa sagrada de ouro puro?</w:t>
      </w:r>
    </w:p>
    <w:p>
      <w:pPr/>
      <w:r>
        <w:rPr>
          <w:lang w:val="pt_PT" w:bidi="pt_PT"/>
        </w:rPr>
      </w:r>
      <w:r>
        <w:rPr>
          <w:lang w:val="pt_PT" w:bidi="pt_PT"/>
        </w:rPr>
        <w:t>Eles gravaram "SANTO PARA YAHWEH" na placa da coroa sagrada de ouro puro.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39.43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encontrou quando examinou todo o trabalho?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examinou todo o trabalho e, eis que, eles o tinham feito exatamente como Yahweh havia ordenado.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Moisés deve montar a Tenda?</w:t>
      </w:r>
    </w:p>
    <w:p>
      <w:pPr/>
      <w:r>
        <w:rPr>
          <w:lang w:val="pt_PT" w:bidi="pt_PT"/>
        </w:rPr>
      </w:r>
      <w:r>
        <w:rPr>
          <w:lang w:val="pt_PT" w:bidi="pt_PT"/>
        </w:rPr>
        <w:t>No primeiro dia do primeiro mês do novo ano, Moisés deve montar a Tenda.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deve proteger a arca?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deve proteger a arca com a cortina.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deve colocar a grande bacia?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deve colocar a grande bacia entre a Tenda e 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deve ungir a bacia de bronze e sua base?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deve ungir a bacia de bronze e sua base para prepará-la para o serviço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colocou o testemunho?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colocou o testemunho na arca.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40.26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Moisés colocou o altar de incenso de ouro?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colocou o altar de incenso de ouro na Tenda em frente à cortina.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40.31–32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frequência Moisés, Arão e seus filhos lavavam as mãos e os pés na bacia?</w:t>
      </w:r>
    </w:p>
    <w:p>
      <w:pPr/>
      <w:r>
        <w:rPr>
          <w:lang w:val="pt_PT" w:bidi="pt_PT"/>
        </w:rPr>
      </w:r>
      <w:r>
        <w:rPr>
          <w:lang w:val="pt_PT" w:bidi="pt_PT"/>
        </w:rPr>
        <w:t>Moisés, Arão e seus filhos lavavam as mãos e os pés na bacia sempre que entravam na Tenda e sempre que subiam ao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40.35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não pôde entrar na Tenda?</w:t>
      </w:r>
    </w:p>
    <w:p>
      <w:pPr/>
      <w:r>
        <w:rPr>
          <w:lang w:val="pt_PT" w:bidi="pt_PT"/>
        </w:rPr>
      </w:r>
      <w:r>
        <w:rPr>
          <w:lang w:val="pt_PT" w:bidi="pt_PT"/>
        </w:rPr>
        <w:t>Moisés não pôde entrar na Tendaa porque a nuvem havia pousado sobre ela e porque a glória de Yahweh encheu a Tenda.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 40.36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povo de Israel começaria sua jornada?</w:t>
      </w:r>
    </w:p>
    <w:p>
      <w:pPr/>
      <w:r>
        <w:rPr>
          <w:lang w:val="pt_PT" w:bidi="pt_PT"/>
        </w:rPr>
      </w:r>
      <w:r>
        <w:rPr>
          <w:lang w:val="pt_PT" w:bidi="pt_PT"/>
        </w:rPr>
        <w:t>Quando a nuvem se levantava de cima da Tenda, o povo de Israel partia em sua jornada.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