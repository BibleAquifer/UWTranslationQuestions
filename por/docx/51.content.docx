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se tornou um apóstolo de Cristo Jesus?</w:t>
      </w:r>
    </w:p>
    <w:p>
      <w:pPr/>
      <w:r>
        <w:rPr>
          <w:lang w:val="pt_PT" w:bidi="pt_PT"/>
        </w:rPr>
      </w:r>
      <w:r>
        <w:rPr>
          <w:lang w:val="pt_PT" w:bidi="pt_PT"/>
        </w:rPr>
        <w:t>Paulo tornou-se um apóstolo de Cristo Jesus pela vontade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Paulo escreveu 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Paulo escreveu aos separados para Deus e aos irmãos fiéis em Colossos.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os colossenses ouviram sobre a expectativa confiante que agora têm?</w:t>
      </w:r>
    </w:p>
    <w:p>
      <w:pPr/>
      <w:r>
        <w:rPr>
          <w:lang w:val="pt_PT" w:bidi="pt_PT"/>
        </w:rPr>
      </w:r>
      <w:r>
        <w:rPr>
          <w:lang w:val="pt_PT" w:bidi="pt_PT"/>
        </w:rPr>
        <w:t>Os colossenses ouviram sobre sua expectativa confiante na palavra da verdade, 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 evangelho tem feito no mundo?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 evangelho tem dado fruto e crescido em todo 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apresentou o evangelho aos colossenses?</w:t>
      </w:r>
    </w:p>
    <w:p>
      <w:pPr/>
      <w:r>
        <w:rPr>
          <w:lang w:val="pt_PT" w:bidi="pt_PT"/>
        </w:rPr>
      </w:r>
      <w:r>
        <w:rPr>
          <w:lang w:val="pt_PT" w:bidi="pt_PT"/>
        </w:rPr>
        <w:t>Epafras, o fiel servo de Cristo, apresentou o evangelho aos colossenses.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Paulo ora para que os colossenses sejam preenchidos?</w:t>
      </w:r>
    </w:p>
    <w:p>
      <w:pPr/>
      <w:r>
        <w:rPr>
          <w:lang w:val="pt_PT" w:bidi="pt_PT"/>
        </w:rPr>
      </w:r>
      <w:r>
        <w:rPr>
          <w:lang w:val="pt_PT" w:bidi="pt_PT"/>
        </w:rPr>
        <w:t>Paulo ora para que os colossenses sejam cheios do conhecimento da vontade de Deus em toda sabedoria e entendimento espiritual.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ora para que os colossenses andem em suas vidas?</w:t>
      </w:r>
    </w:p>
    <w:p>
      <w:pPr/>
      <w:r>
        <w:rPr>
          <w:lang w:val="pt_PT" w:bidi="pt_PT"/>
        </w:rPr>
      </w:r>
      <w:r>
        <w:rPr>
          <w:lang w:val="pt_PT" w:bidi="pt_PT"/>
        </w:rPr>
        <w:t>Paulo ora para que os colossenses andem de modo digno do Senhor, frutificando com boas obras, crescendo no conhecimento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foram qualificados aqueles que foram separados para Deus?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separados para Deus foram qualificados para uma parte na herança na luz.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o Pai resgatou aqueles que foram separados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Ele os resgatou do domínio das trevas e os transferiu para o reino de seu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Cristo, temos redenção, que é o quê?</w:t>
      </w:r>
    </w:p>
    <w:p>
      <w:pPr/>
      <w:r>
        <w:rPr>
          <w:lang w:val="pt_PT" w:bidi="pt_PT"/>
        </w:rPr>
      </w:r>
      <w:r>
        <w:rPr>
          <w:lang w:val="pt_PT" w:bidi="pt_PT"/>
        </w:rPr>
        <w:t>Em Cristo temos a redenção, que é o perdão dos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Filho é a imagem de quem?</w:t>
      </w:r>
    </w:p>
    <w:p>
      <w:pPr/>
      <w:r>
        <w:rPr>
          <w:lang w:val="pt_PT" w:bidi="pt_PT"/>
        </w:rPr>
      </w:r>
      <w:r>
        <w:rPr>
          <w:lang w:val="pt_PT" w:bidi="pt_PT"/>
        </w:rPr>
        <w:t>O Filho é a imagem do Deus invisível.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criado por meio de Jesus Cristo e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coisas foram criadas por meio de Jesus Cristo e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reconciliou todas as coisas consigo mesmo?</w:t>
      </w:r>
    </w:p>
    <w:p>
      <w:pPr/>
      <w:r>
        <w:rPr>
          <w:lang w:val="pt_PT" w:bidi="pt_PT"/>
        </w:rPr>
      </w:r>
      <w:r>
        <w:rPr>
          <w:lang w:val="pt_PT" w:bidi="pt_PT"/>
        </w:rPr>
        <w:t>Deus reconciliou todas as coisas consigo mesmo quando fez paz através do sangue de seu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relação os Colossenses tinham com Deus antes de acreditarem no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Antes de acreditar no evangelho, os Colossenses estavam separados de Deus e eram seus inimigos.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Colossenses devem continuar a fazer?</w:t>
      </w:r>
    </w:p>
    <w:p>
      <w:pPr/>
      <w:r>
        <w:rPr>
          <w:lang w:val="pt_PT" w:bidi="pt_PT"/>
        </w:rPr>
      </w:r>
      <w:r>
        <w:rPr>
          <w:lang w:val="pt_PT" w:bidi="pt_PT"/>
        </w:rPr>
        <w:t>Os colossenses devem continuar firmes na fé e confiantes no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Paulo está sofrendo, e qual é a sua atitude?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sofrendo por causa da igreja, e ele se alegra nisso.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mistério que esteve oculto por eras, mas agora foi revelado?</w:t>
      </w:r>
    </w:p>
    <w:p>
      <w:pPr/>
      <w:r>
        <w:rPr>
          <w:lang w:val="pt_PT" w:bidi="pt_PT"/>
        </w:rPr>
      </w:r>
      <w:r>
        <w:rPr>
          <w:lang w:val="pt_PT" w:bidi="pt_PT"/>
        </w:rPr>
        <w:t>O mistério que esteve oculto por eras, mas agora foi revelado, é Cristo em vocês, a confiança da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objetivo pelo qual Paulo está advertindo e ensinando cada homem?</w:t>
      </w:r>
    </w:p>
    <w:p>
      <w:pPr/>
      <w:r>
        <w:rPr>
          <w:lang w:val="pt_PT" w:bidi="pt_PT"/>
        </w:rPr>
      </w:r>
      <w:r>
        <w:rPr>
          <w:lang w:val="pt_PT" w:bidi="pt_PT"/>
        </w:rPr>
        <w:t>O objetivo de Paulo é apresentar cada pessoa completa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mistério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mistério de Deus é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escondido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tesouros escondidos de sabedoria e conhecimento estão ocultos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Paulo está preocupado que possa acontecer com os Colossenses?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preocupado que os colossenses possam ser enganados com discursos persuasivos.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chama os Colossenses a fazer agora que receberam Cristo Jesus?</w:t>
      </w:r>
    </w:p>
    <w:p>
      <w:pPr/>
      <w:r>
        <w:rPr>
          <w:lang w:val="pt_PT" w:bidi="pt_PT"/>
        </w:rPr>
      </w:r>
      <w:r>
        <w:rPr>
          <w:lang w:val="pt_PT" w:bidi="pt_PT"/>
        </w:rPr>
        <w:t>Paulo chama os colossenses a andarem em Cristo Jesus da mesma maneira que o receberam.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se baseiam os enganos vazios que Paulo está preocupado?</w:t>
      </w:r>
    </w:p>
    <w:p>
      <w:pPr/>
      <w:r>
        <w:rPr>
          <w:lang w:val="pt_PT" w:bidi="pt_PT"/>
        </w:rPr>
      </w:r>
      <w:r>
        <w:rPr>
          <w:lang w:val="pt_PT" w:bidi="pt_PT"/>
        </w:rPr>
        <w:t>Os enganos vazios são baseados na tradição humana e nos sistemas de crenças pecaminosos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2:9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vive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Toda a plenitude da natureza de Deus vive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a cabeça de todo governo e autoridade?</w:t>
      </w:r>
    </w:p>
    <w:p>
      <w:pPr/>
      <w:r>
        <w:rPr>
          <w:lang w:val="pt_PT" w:bidi="pt_PT"/>
        </w:rPr>
      </w:r>
      <w:r>
        <w:rPr>
          <w:lang w:val="pt_PT" w:bidi="pt_PT"/>
        </w:rPr>
        <w:t>Cristo é a cabeça de todo governo e autoridade.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removido através da circuncisão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O corpo pecaminoso da carne é removido através da circuncisão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no batismo?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é sepultada com Cristo no batismo.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condição de uma pessoa antes de Cristo dar-lhe vida?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está morta em seus pecados antes de Cristo torná-la viva.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fez com o registro das dívidas contra nós?</w:t>
      </w:r>
    </w:p>
    <w:p>
      <w:pPr/>
      <w:r>
        <w:rPr>
          <w:lang w:val="pt_PT" w:bidi="pt_PT"/>
        </w:rPr>
      </w:r>
      <w:r>
        <w:rPr>
          <w:lang w:val="pt_PT" w:bidi="pt_PT"/>
        </w:rPr>
        <w:t>Cristo removeu o registro das dívidas e o pregou na cruz.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fez com os governantes e autoridades?</w:t>
      </w:r>
    </w:p>
    <w:p>
      <w:pPr/>
      <w:r>
        <w:rPr>
          <w:lang w:val="pt_PT" w:bidi="pt_PT"/>
        </w:rPr>
      </w:r>
      <w:r>
        <w:rPr>
          <w:lang w:val="pt_PT" w:bidi="pt_PT"/>
        </w:rPr>
        <w:t>Cristo removeu os governantes e autoridades, expôs abertamente e os conduziu como seus cativos em um desfile de vitória.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ser uma sombra das coisas que hão de vir?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comida, bebida, dias de festa e sábados são uma sombra das coisas que estão por vir.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realidade as sombras apontam?</w:t>
      </w:r>
    </w:p>
    <w:p>
      <w:pPr/>
      <w:r>
        <w:rPr>
          <w:lang w:val="pt_PT" w:bidi="pt_PT"/>
        </w:rPr>
      </w:r>
      <w:r>
        <w:rPr>
          <w:lang w:val="pt_PT" w:bidi="pt_PT"/>
        </w:rPr>
        <w:t>As sombras apontam para a realidade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cresce todo o corpo com o crescimento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Todo o corpo mantém-se firme em Cristo, a cabeça, para crescer com o crescimento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tipos de mandamentos Paulo diz que fazem parte das crenças do mundo?</w:t>
      </w:r>
    </w:p>
    <w:p>
      <w:pPr/>
      <w:r>
        <w:rPr>
          <w:lang w:val="pt_PT" w:bidi="pt_PT"/>
        </w:rPr>
      </w:r>
      <w:r>
        <w:rPr>
          <w:lang w:val="pt_PT" w:bidi="pt_PT"/>
        </w:rPr>
        <w:t>Mandamentos para não pegar, não provar e não tocar fazem parte das crenças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o que as regras da religião feita pelo homem não têm valor?</w:t>
      </w:r>
    </w:p>
    <w:p>
      <w:pPr/>
      <w:r>
        <w:rPr>
          <w:lang w:val="pt_PT" w:bidi="pt_PT"/>
        </w:rPr>
      </w:r>
      <w:r>
        <w:rPr>
          <w:lang w:val="pt_PT" w:bidi="pt_PT"/>
        </w:rPr>
        <w:t>As regras da religião feita pelo homem não têm valor contra a indulgência da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Cristo foi ressuscitado?</w:t>
      </w:r>
    </w:p>
    <w:p>
      <w:pPr/>
      <w:r>
        <w:rPr>
          <w:lang w:val="pt_PT" w:bidi="pt_PT"/>
        </w:rPr>
      </w:r>
      <w:r>
        <w:rPr>
          <w:lang w:val="pt_PT" w:bidi="pt_PT"/>
        </w:rPr>
        <w:t>Cristo foi ressuscitado para sentar-se à direita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buscar e o que não devem buscar?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buscar as coisas do alto e não as coisas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Deus colocou a vida do crente?</w:t>
      </w:r>
    </w:p>
    <w:p>
      <w:pPr/>
      <w:r>
        <w:rPr>
          <w:lang w:val="pt_PT" w:bidi="pt_PT"/>
        </w:rPr>
      </w:r>
      <w:r>
        <w:rPr>
          <w:lang w:val="pt_PT" w:bidi="pt_PT"/>
        </w:rPr>
        <w:t>Deus escondeu a vida do crente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ao crente quando Cristo for revelado?</w:t>
      </w:r>
    </w:p>
    <w:p>
      <w:pPr/>
      <w:r>
        <w:rPr>
          <w:lang w:val="pt_PT" w:bidi="pt_PT"/>
        </w:rPr>
      </w:r>
      <w:r>
        <w:rPr>
          <w:lang w:val="pt_PT" w:bidi="pt_PT"/>
        </w:rPr>
        <w:t>Quando Cristo for revelado, o crente também será revelado com ele em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crente deve mortificar?</w:t>
      </w:r>
    </w:p>
    <w:p>
      <w:pPr/>
      <w:r>
        <w:rPr>
          <w:lang w:val="pt_PT" w:bidi="pt_PT"/>
        </w:rPr>
      </w:r>
      <w:r>
        <w:rPr>
          <w:lang w:val="pt_PT" w:bidi="pt_PT"/>
        </w:rPr>
        <w:t>O crente deve mortificar os desejos pecaminosos deste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aqueles que são desobedientes a Deus?</w:t>
      </w:r>
    </w:p>
    <w:p>
      <w:pPr/>
      <w:r>
        <w:rPr>
          <w:lang w:val="pt_PT" w:bidi="pt_PT"/>
        </w:rPr>
      </w:r>
      <w:r>
        <w:rPr>
          <w:lang w:val="pt_PT" w:bidi="pt_PT"/>
        </w:rPr>
        <w:t>A ira de Deus vem sobre aqueles que são desobedientes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algumas das coisas que Paulo diz que os crentes devem se livrar, que fazem parte do velho eu?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livrar-se da ira, raiva, más intenções, insultos e linguagem obscena.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nova natureza do crente é criada à imagem de quem?</w:t>
      </w:r>
    </w:p>
    <w:p>
      <w:pPr/>
      <w:r>
        <w:rPr>
          <w:lang w:val="pt_PT" w:bidi="pt_PT"/>
        </w:rPr>
      </w:r>
      <w:r>
        <w:rPr>
          <w:lang w:val="pt_PT" w:bidi="pt_PT"/>
        </w:rPr>
        <w:t>O novo eu do crente é criado à imagem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algumas das coisas que Paulo diz que os crentes devem vestir, que fazem parte do novo eu?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revestir-se de um coração de compaixão, bondade, humildade, mansidão e paciência.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o crente deve perdoar?</w:t>
      </w:r>
    </w:p>
    <w:p>
      <w:pPr/>
      <w:r>
        <w:rPr>
          <w:lang w:val="pt_PT" w:bidi="pt_PT"/>
        </w:rPr>
      </w:r>
      <w:r>
        <w:rPr>
          <w:lang w:val="pt_PT" w:bidi="pt_PT"/>
        </w:rPr>
        <w:t>O crente deve perdoar da mesma forma que o Senhor o perdoou.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vínculo da perfeição entre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O amor é o vínculo da perfeição.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governar o coração do crente?</w:t>
      </w:r>
    </w:p>
    <w:p>
      <w:pPr/>
      <w:r>
        <w:rPr>
          <w:lang w:val="pt_PT" w:bidi="pt_PT"/>
        </w:rPr>
      </w:r>
      <w:r>
        <w:rPr>
          <w:lang w:val="pt_PT" w:bidi="pt_PT"/>
        </w:rPr>
        <w:t>A paz de Cristo deve governar o coração do crente.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3.15–17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crente deve dar a Deus em sua atitude, canção, palavra e ação?</w:t>
      </w:r>
    </w:p>
    <w:p>
      <w:pPr/>
      <w:r>
        <w:rPr>
          <w:lang w:val="pt_PT" w:bidi="pt_PT"/>
        </w:rPr>
      </w:r>
      <w:r>
        <w:rPr>
          <w:lang w:val="pt_PT" w:bidi="pt_PT"/>
        </w:rPr>
        <w:t>Em sua atitude, canção, palavra e ação, o crente deve dar graças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habitar ricamente no crente?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de Cristo deve habitar ricamente no crente.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esposa deve responder ao seu marido?</w:t>
      </w:r>
    </w:p>
    <w:p>
      <w:pPr/>
      <w:r>
        <w:rPr>
          <w:lang w:val="pt_PT" w:bidi="pt_PT"/>
        </w:rPr>
      </w:r>
      <w:r>
        <w:rPr>
          <w:lang w:val="pt_PT" w:bidi="pt_PT"/>
        </w:rPr>
        <w:t>Uma esposa deve submeter-se ao seu marido.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marido deve tratar sua esposa?</w:t>
      </w:r>
    </w:p>
    <w:p>
      <w:pPr/>
      <w:r>
        <w:rPr>
          <w:lang w:val="pt_PT" w:bidi="pt_PT"/>
        </w:rPr>
      </w:r>
      <w:r>
        <w:rPr>
          <w:lang w:val="pt_PT" w:bidi="pt_PT"/>
        </w:rPr>
        <w:t>Um marido deve amar sua esposa e não ser amargo contra 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criança deve tratar seus pais?</w:t>
      </w:r>
    </w:p>
    <w:p>
      <w:pPr/>
      <w:r>
        <w:rPr>
          <w:lang w:val="pt_PT" w:bidi="pt_PT"/>
        </w:rPr>
      </w:r>
      <w:r>
        <w:rPr>
          <w:lang w:val="pt_PT" w:bidi="pt_PT"/>
        </w:rPr>
        <w:t>Uma criança deve obedecer aos seus pais em todas as coisas.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pai não deve fazer aos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Um pai não deve provocar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os crentes estão trabalhando em tudo o que fazem?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estão trabalhando para o Senhor em tudo o que fazem.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receberão aqueles que servem ao Senhor em tudo o que fazem?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servem ao Senhor em tudo o que fazem receberão a recompensa da herança.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3.25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receberão aqueles que praticam a injustiça?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praticam a injustiça receberão a penalidade pelo que fizeram.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lembra aos senhores terrenos que eles também têm?</w:t>
      </w:r>
    </w:p>
    <w:p>
      <w:pPr/>
      <w:r>
        <w:rPr>
          <w:lang w:val="pt_PT" w:bidi="pt_PT"/>
        </w:rPr>
      </w:r>
      <w:r>
        <w:rPr>
          <w:lang w:val="pt_PT" w:bidi="pt_PT"/>
        </w:rPr>
        <w:t>Paulo lembra aos senhores terrenos que eles também têm um senhor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Paulo quer que os Colossenses continuem firmes?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os Colossenses continuem firmes na 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Paulo quer que os Colossenses orem?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os Colossenses orem para que ele tenha uma porta aberta para falar a palavra, o mistério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instrui os colossenses a tratar aqueles que são de fora?</w:t>
      </w:r>
    </w:p>
    <w:p>
      <w:pPr/>
      <w:r>
        <w:rPr>
          <w:lang w:val="pt_PT" w:bidi="pt_PT"/>
        </w:rPr>
      </w:r>
      <w:r>
        <w:rPr>
          <w:lang w:val="pt_PT" w:bidi="pt_PT"/>
        </w:rPr>
        <w:t>Paulo instrui-os a viverem com sabedoria e a falarem com graça para com aqueles que são de fora.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4.7–9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tarefa Paulo deu a Tíquico e Onésimo?</w:t>
      </w:r>
    </w:p>
    <w:p>
      <w:pPr/>
      <w:r>
        <w:rPr>
          <w:lang w:val="pt_PT" w:bidi="pt_PT"/>
        </w:rPr>
      </w:r>
      <w:r>
        <w:rPr>
          <w:lang w:val="pt_PT" w:bidi="pt_PT"/>
        </w:rPr>
        <w:t>Paulo deu-lhes a tarefa de tornar tudo conhecido sobre ele aos colossenses.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instruções Paulo deu a respeito de Marcos, o primo de Barnabé?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aos colossenses para receberem Marcos se ele vier até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Epafras ora pelos colossenses?</w:t>
      </w:r>
    </w:p>
    <w:p>
      <w:pPr/>
      <w:r>
        <w:rPr>
          <w:lang w:val="pt_PT" w:bidi="pt_PT"/>
        </w:rPr>
      </w:r>
      <w:r>
        <w:rPr>
          <w:lang w:val="pt_PT" w:bidi="pt_PT"/>
        </w:rPr>
        <w:t>Ele ora para que os colossenses permaneçam completos e plenamente seguros em toda a vontade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nome do médico que está com Paulo?</w:t>
      </w:r>
    </w:p>
    <w:p>
      <w:pPr/>
      <w:r>
        <w:rPr>
          <w:lang w:val="pt_PT" w:bidi="pt_PT"/>
        </w:rPr>
      </w:r>
      <w:r>
        <w:rPr>
          <w:lang w:val="pt_PT" w:bidi="pt_PT"/>
        </w:rPr>
        <w:t>O nome do médico é Lucas.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tipo de lugar a igreja em Laodiceia estava se reunindo?</w:t>
      </w:r>
    </w:p>
    <w:p>
      <w:pPr/>
      <w:r>
        <w:rPr>
          <w:lang w:val="pt_PT" w:bidi="pt_PT"/>
        </w:rPr>
      </w:r>
      <w:r>
        <w:rPr>
          <w:lang w:val="pt_PT" w:bidi="pt_PT"/>
        </w:rPr>
        <w:t>A igreja em Laodiceia estava se reunindo em uma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outra igreja Paulo também escreveu uma carta?</w:t>
      </w:r>
    </w:p>
    <w:p>
      <w:pPr/>
      <w:r>
        <w:rPr>
          <w:lang w:val="pt_PT" w:bidi="pt_PT"/>
        </w:rPr>
      </w:r>
      <w:r>
        <w:rPr>
          <w:lang w:val="pt_PT" w:bidi="pt_PT"/>
        </w:rPr>
        <w:t>Paulo também havia escrito uma carta para a igreja em Laodiceia.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Colossenses 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mostrou que esta carta era realmente dele?</w:t>
      </w:r>
    </w:p>
    <w:p>
      <w:pPr/>
      <w:r>
        <w:rPr>
          <w:lang w:val="pt_PT" w:bidi="pt_PT"/>
        </w:rPr>
      </w:r>
      <w:r>
        <w:rPr>
          <w:lang w:val="pt_PT" w:bidi="pt_PT"/>
        </w:rPr>
        <w:t>Paulo escreveu seu nome de próprio punho no final da carta.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