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se tornou um apóstolo?</w:t>
      </w:r>
    </w:p>
    <w:p>
      <w:pPr/>
      <w:r>
        <w:rPr>
          <w:lang w:val="pt_PT" w:bidi="pt_PT"/>
        </w:rPr>
      </w:r>
      <w:r>
        <w:rPr>
          <w:lang w:val="pt_PT" w:bidi="pt_PT"/>
        </w:rPr>
        <w:t>Paulo tornou-se um apóstolo por meio de Jesus Cristo e Deus 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os crentes em Jesus Cristo foram libertos?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em Jesus Cristo foram libertados desta era presente maligna.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Paulo está admirado com a igreja na Galácia?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surpreso que eles estejam se voltando tão rapidamente para um evangelho diferente.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evangelhos verdadeiros existem?</w:t>
      </w:r>
    </w:p>
    <w:p>
      <w:pPr/>
      <w:r>
        <w:rPr>
          <w:lang w:val="pt_PT" w:bidi="pt_PT"/>
        </w:rPr>
      </w:r>
      <w:r>
        <w:rPr>
          <w:lang w:val="pt_PT" w:bidi="pt_PT"/>
        </w:rPr>
        <w:t>Há apenas um verdadeiro evangelho, o evangelho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deve acontecer a qualquer um que proclame um evangelho diferente do evangelho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qualquer um que proclame um evangelho diferente deve ser amaldiçoado.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Servos de Cristo devem buscar a aprovação de quem primeiro?</w:t>
      </w:r>
    </w:p>
    <w:p>
      <w:pPr/>
      <w:r>
        <w:rPr>
          <w:lang w:val="pt_PT" w:bidi="pt_PT"/>
        </w:rPr>
      </w:r>
      <w:r>
        <w:rPr>
          <w:lang w:val="pt_PT" w:bidi="pt_PT"/>
        </w:rPr>
        <w:t>Os servos de Cristo devem buscar primeiro a aprovação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recebeu o conhecimento do evangelho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recebeu o evangelho de Cristo por uma revelação de Jesus Cristo diretamente para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estava fazendo em sua vida antes de receber a revelação do evangelho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Paulo seguia o judaísmo com zelo, perseguindo a igreja de Deus e destruindo-a.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Deus escolheu Paulo para ser seu apóstolo?</w:t>
      </w:r>
    </w:p>
    <w:p>
      <w:pPr/>
      <w:r>
        <w:rPr>
          <w:lang w:val="pt_PT" w:bidi="pt_PT"/>
        </w:rPr>
      </w:r>
      <w:r>
        <w:rPr>
          <w:lang w:val="pt_PT" w:bidi="pt_PT"/>
        </w:rPr>
        <w:t>Deus se agradou em escolher Paulo desde o ventre de sua mãe para ser seu apóstolo.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Deus escolheu Paulo como seu apóstolo?</w:t>
      </w:r>
    </w:p>
    <w:p>
      <w:pPr/>
      <w:r>
        <w:rPr>
          <w:lang w:val="pt_PT" w:bidi="pt_PT"/>
        </w:rPr>
      </w:r>
      <w:r>
        <w:rPr>
          <w:lang w:val="pt_PT" w:bidi="pt_PT"/>
        </w:rPr>
        <w:t>Deus escolheu Paulo como seu apóstolo para que Paulo proclamasse Cristo entre 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finalmente encontrou alguns dos outros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Finalmente, Paulo foi a Jerusalém e encontrou os apóstolos Cefas e Tiago.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1.22–23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igrejas na Judeia estavam ouvindo sobre Paulo?</w:t>
      </w:r>
    </w:p>
    <w:p>
      <w:pPr/>
      <w:r>
        <w:rPr>
          <w:lang w:val="pt_PT" w:bidi="pt_PT"/>
        </w:rPr>
      </w:r>
      <w:r>
        <w:rPr>
          <w:lang w:val="pt_PT" w:bidi="pt_PT"/>
        </w:rPr>
        <w:t>As igrejas na Judeia estavam ouvindo que Paulo, que antes perseguia a igreja, agora estava proclamando 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quando subiu a Jerusalém após 14 anos?</w:t>
      </w:r>
    </w:p>
    <w:p>
      <w:pPr/>
      <w:r>
        <w:rPr>
          <w:lang w:val="pt_PT" w:bidi="pt_PT"/>
        </w:rPr>
      </w:r>
      <w:r>
        <w:rPr>
          <w:lang w:val="pt_PT" w:bidi="pt_PT"/>
        </w:rPr>
        <w:t>Paulo falou em particular aos líderes da igreja, explicando-lhes o evangelho que ele estava proclamando.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Tito, um gentio, não foi obrigado a fazer?</w:t>
      </w:r>
    </w:p>
    <w:p>
      <w:pPr/>
      <w:r>
        <w:rPr>
          <w:lang w:val="pt_PT" w:bidi="pt_PT"/>
        </w:rPr>
      </w:r>
      <w:r>
        <w:rPr>
          <w:lang w:val="pt_PT" w:bidi="pt_PT"/>
        </w:rPr>
        <w:t>Tito não foi obrigado a ser circuncidado.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falsos irmãos desejavam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falsos irmãos desejavam fazer Paulo e seus companheiros escravos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líderes da igreja em Jerusalém mudaram a mensagem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Não, eles não acrescentaram nada à mensagem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Paulo foi enviado principalmente para proclamar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enviado principalmente aos incircuncisos, os gentios, para proclamar 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2.7–8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Pedro foi enviado principalmente para proclamar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Pedro foi enviado principalmente aos circuncidados, os judeus, para proclamar 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líderes em Jerusalém demonstraram sua aprovação ao ministério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Os líderes em Jerusalém deram a Paulo e Barnabé a mão direita de comunhão para mostrar sua aprovação.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erro Pedro cometeu quando veio a Antioquia?</w:t>
      </w:r>
    </w:p>
    <w:p>
      <w:pPr/>
      <w:r>
        <w:rPr>
          <w:lang w:val="pt_PT" w:bidi="pt_PT"/>
        </w:rPr>
      </w:r>
      <w:r>
        <w:rPr>
          <w:lang w:val="pt_PT" w:bidi="pt_PT"/>
        </w:rPr>
        <w:t>Pedro parou de comer com os gentios, porque temia os homens que haviam sido circuncidados.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perguntou a Cefas na frente de todos?</w:t>
      </w:r>
    </w:p>
    <w:p>
      <w:pPr/>
      <w:r>
        <w:rPr>
          <w:lang w:val="pt_PT" w:bidi="pt_PT"/>
        </w:rPr>
      </w:r>
      <w:r>
        <w:rPr>
          <w:lang w:val="pt_PT" w:bidi="pt_PT"/>
        </w:rPr>
        <w:t>Paulo perguntou a Cefas como ele poderia forçar os gentios a viverem como judeus quando Cefas estava vivendo como um gentio.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disse que ninguém é justificado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ninguém é justificado pelas obras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2.16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é justificada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é justificada diante de Deus pela fé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alguém volta a tentar seguir a lei depois de ter fé em Cristo, o que Paulo diz que ele realmente se tornou?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ele se mostra realmente um transgressor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Paulo disse que agora vivia nele?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Cristo agora vivia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2.20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 Filho de Deus fez por ele?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 Filho de Deus o amou e se entregou por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foi considerado justo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creu em Deus, e isso lhe foi creditado como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os filhos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creem em Deus são os filhos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escritura previu que os gentios seriam justificados de que maneira?</w:t>
      </w:r>
    </w:p>
    <w:p>
      <w:pPr/>
      <w:r>
        <w:rPr>
          <w:lang w:val="pt_PT" w:bidi="pt_PT"/>
        </w:rPr>
      </w:r>
      <w:r>
        <w:rPr>
          <w:lang w:val="pt_PT" w:bidi="pt_PT"/>
        </w:rPr>
        <w:t>A escritura previu que os gentios seriam justificados pela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Aqueles que confiam nas obras da lei para serem justificados estão sob o quê?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confiam nas obras da lei para serem justificados estão sob maldição.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foram justificadas por Deus através das obras da lei?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foi justificado pelas obras da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Cristo nos redimiu tornando-se uma maldição por nós?</w:t>
      </w:r>
    </w:p>
    <w:p>
      <w:pPr/>
      <w:r>
        <w:rPr>
          <w:lang w:val="pt_PT" w:bidi="pt_PT"/>
        </w:rPr>
      </w:r>
      <w:r>
        <w:rPr>
          <w:lang w:val="pt_PT" w:bidi="pt_PT"/>
        </w:rPr>
        <w:t>Cristo nos redimiu tornando-se uma maldição por nós, para que a bênção sobre Abraão pudesse chegar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o “descendente” mencionado na promessa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O "descendente" mencionado na promessa a Abraão era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vinda da lei judaica 430 anos após Abraão anulou a promessa que Deus fez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Não, a lei não anulou a promessa feita a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então existia a lei?</w:t>
      </w:r>
    </w:p>
    <w:p>
      <w:pPr/>
      <w:r>
        <w:rPr>
          <w:lang w:val="pt_PT" w:bidi="pt_PT"/>
        </w:rPr>
      </w:r>
      <w:r>
        <w:rPr>
          <w:lang w:val="pt_PT" w:bidi="pt_PT"/>
        </w:rPr>
        <w:t>A lei veio por causa das transgressões até que o descendente de Abraão chegasse.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 o que a lei nas escrituras aprisionou todos?</w:t>
      </w:r>
    </w:p>
    <w:p>
      <w:pPr/>
      <w:r>
        <w:rPr>
          <w:lang w:val="pt_PT" w:bidi="pt_PT"/>
        </w:rPr>
      </w:r>
      <w:r>
        <w:rPr>
          <w:lang w:val="pt_PT" w:bidi="pt_PT"/>
        </w:rPr>
        <w:t>A lei nas escrituras aprisionou todos sob 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3.23–26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somos libertados do aprisionamento da lei?</w:t>
      </w:r>
    </w:p>
    <w:p>
      <w:pPr/>
      <w:r>
        <w:rPr>
          <w:lang w:val="pt_PT" w:bidi="pt_PT"/>
        </w:rPr>
      </w:r>
      <w:r>
        <w:rPr>
          <w:lang w:val="pt_PT" w:bidi="pt_PT"/>
        </w:rPr>
        <w:t>Somos libertados do aprisionamento da lei pela fé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revestido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que foram batizados em Cristo foram revestidos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diferentes tipos de pessoas são unidas em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Judeus, gregos, escravos, livres, homens e mulheres são todos feitos um em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vive o herdeiro de uma propriedade enquanto é criança?</w:t>
      </w:r>
    </w:p>
    <w:p>
      <w:pPr/>
      <w:r>
        <w:rPr>
          <w:lang w:val="pt_PT" w:bidi="pt_PT"/>
        </w:rPr>
      </w:r>
      <w:r>
        <w:rPr>
          <w:lang w:val="pt_PT" w:bidi="pt_PT"/>
        </w:rPr>
        <w:t>O herdeiro vive como escravo sob tutores e administradores até o tempo determinado por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no momento certo na história?</w:t>
      </w:r>
    </w:p>
    <w:p>
      <w:pPr/>
      <w:r>
        <w:rPr>
          <w:lang w:val="pt_PT" w:bidi="pt_PT"/>
        </w:rPr>
      </w:r>
      <w:r>
        <w:rPr>
          <w:lang w:val="pt_PT" w:bidi="pt_PT"/>
        </w:rPr>
        <w:t>No momento certo, Deus enviou seu Filho para redimir aqueles sob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trouxe crianças que estavam sob a lei para sua família?</w:t>
      </w:r>
    </w:p>
    <w:p>
      <w:pPr/>
      <w:r>
        <w:rPr>
          <w:lang w:val="pt_PT" w:bidi="pt_PT"/>
        </w:rPr>
      </w:r>
      <w:r>
        <w:rPr>
          <w:lang w:val="pt_PT" w:bidi="pt_PT"/>
        </w:rPr>
        <w:t>Deus adotou como filhos as crianças que estavam sob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envia aos corações de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Deus envia o Espírito de seu Filho aos corações de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Antes de conhecermos Deus, de quem somos escravos?</w:t>
      </w:r>
    </w:p>
    <w:p>
      <w:pPr/>
      <w:r>
        <w:rPr>
          <w:lang w:val="pt_PT" w:bidi="pt_PT"/>
        </w:rPr>
      </w:r>
      <w:r>
        <w:rPr>
          <w:lang w:val="pt_PT" w:bidi="pt_PT"/>
        </w:rPr>
        <w:t>Antes de conhecermos Deus, somos escravos dos espíritos que governam o mundo, que não são deuses de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estava perplexo que os Gálatas estavam retornando a quê?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perplexo que os Gálatas estavam voltando novamente aos espíritos dominantes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 ver os gálatas voltando atrás, o que Paulo teme por eles?</w:t>
      </w:r>
    </w:p>
    <w:p>
      <w:pPr/>
      <w:r>
        <w:rPr>
          <w:lang w:val="pt_PT" w:bidi="pt_PT"/>
        </w:rPr>
      </w:r>
      <w:r>
        <w:rPr>
          <w:lang w:val="pt_PT" w:bidi="pt_PT"/>
        </w:rPr>
        <w:t>Paulo teme que os Gálatas se tornem escravos novamente e que ele tenha trabalhado em vão por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Paulo veio pela primeira vez aos Gálatas, que problema ele tinha?</w:t>
      </w:r>
    </w:p>
    <w:p>
      <w:pPr/>
      <w:r>
        <w:rPr>
          <w:lang w:val="pt_PT" w:bidi="pt_PT"/>
        </w:rPr>
      </w:r>
      <w:r>
        <w:rPr>
          <w:lang w:val="pt_PT" w:bidi="pt_PT"/>
        </w:rPr>
        <w:t>Quando Paulo chegou pela primeira vez aos Gálatas, ele tinha uma doença física.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Apesar do problema de Paulo, como os Gálatas o receberam?</w:t>
      </w:r>
    </w:p>
    <w:p>
      <w:pPr/>
      <w:r>
        <w:rPr>
          <w:lang w:val="pt_PT" w:bidi="pt_PT"/>
        </w:rPr>
      </w:r>
      <w:r>
        <w:rPr>
          <w:lang w:val="pt_PT" w:bidi="pt_PT"/>
        </w:rPr>
        <w:t>Apesar do problema de Paulo, os Gálatas receberam Paulo como um anjo de Deus, como Cristo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falsos mestres na Galácia estão tentando separar quem?</w:t>
      </w:r>
    </w:p>
    <w:p>
      <w:pPr/>
      <w:r>
        <w:rPr>
          <w:lang w:val="pt_PT" w:bidi="pt_PT"/>
        </w:rPr>
      </w:r>
      <w:r>
        <w:rPr>
          <w:lang w:val="pt_PT" w:bidi="pt_PT"/>
        </w:rPr>
        <w:t>Os falsos mestres estão tentando separar os Gálatas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falsos mestres estão tentando colocar os gálatas sob o que?</w:t>
      </w:r>
    </w:p>
    <w:p>
      <w:pPr/>
      <w:r>
        <w:rPr>
          <w:lang w:val="pt_PT" w:bidi="pt_PT"/>
        </w:rPr>
      </w:r>
      <w:r>
        <w:rPr>
          <w:lang w:val="pt_PT" w:bidi="pt_PT"/>
        </w:rPr>
        <w:t>Os falsos mestres estão tentando colocar os Gálatas de volta sob 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quais dois tipos de mulheres Abraão teve dois filhos?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teve dois filhos, um de uma escrava e outro de uma mulher livre.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a mãe simbólica de Paulo e dos gálatas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A Jerusalém de cima, a mulher livre, é a mãe simbólica de Paulo e dos gálatas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crentes em Cristo são filhos da carne ou filhos da promessa?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em Cristo são filhos da promessa.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persegue os filhos da promessa?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da carne perseguem os filhos da promessa.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filhos da escrava não recebem herança juntamente com quem?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da escrava não recebem herança juntamente com os filhos da mulher livre.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crentes em Cristo são filhos da escrava ou filhos da mulher livre?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em Cristo são filhos da mulher livre.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propósito Cristo nos libertou?</w:t>
      </w:r>
    </w:p>
    <w:p>
      <w:pPr/>
      <w:r>
        <w:rPr>
          <w:lang w:val="pt_PT" w:bidi="pt_PT"/>
        </w:rPr>
      </w:r>
      <w:r>
        <w:rPr>
          <w:lang w:val="pt_PT" w:bidi="pt_PT"/>
        </w:rPr>
        <w:t>Para a liberdade Cristo nos libertou.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alertou aos Gálatas que aconteceria se eles fossem circuncidados?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se os Gálatas se circuncidassem, Cristo não lhes beneficiaria de forma alguma.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advertiu que aconteceria a todos os gálatas que buscassem ser justificados seguindo a lei?</w:t>
      </w:r>
    </w:p>
    <w:p>
      <w:pPr/>
      <w:r>
        <w:rPr>
          <w:lang w:val="pt_PT" w:bidi="pt_PT"/>
        </w:rPr>
      </w:r>
      <w:r>
        <w:rPr>
          <w:lang w:val="pt_PT" w:bidi="pt_PT"/>
        </w:rPr>
        <w:t>Paulo advertiu que todos os gálatas que buscassem ser justificados seguindo a lei seriam separados de Cristo e cairiam da graça.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 contrário da circuncisão e da incircuncisão, qual é a única coisa que significa algo em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Em Cristo Jesus, apenas a fé que opera pelo amor significa algo.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Paulo está confiante em relação àquele que confundiu os Gálatas sobre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está confiante de que aquele que confundiu os Gálatas sobre o evangelho sofrerá o julgamento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diz que proclamar a circuncisão faz o quê?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ao proclamar a circuncisão, o obstáculo da cruz seria destruído.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não devem usar sua liberdade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não devem usar sua liberdade em Cristo como uma oportunidade para 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usar sua liberdade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usar sua liberdade em Cristo para servir uns aos outros em 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Toda a lei se cumpre em qual mandamento?</w:t>
      </w:r>
    </w:p>
    <w:p>
      <w:pPr/>
      <w:r>
        <w:rPr>
          <w:lang w:val="pt_PT" w:bidi="pt_PT"/>
        </w:rPr>
      </w:r>
      <w:r>
        <w:rPr>
          <w:lang w:val="pt_PT" w:bidi="pt_PT"/>
        </w:rPr>
        <w:t>Toda a lei se cumpre no mandamento: “Você deve amar o seu próximo como a si mesmo”.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podem não satisfazer os desejos da carne?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podem viver pelo Espírito e, assim, não satisfazer os desejos da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duas coisas que se opõem dentro do crente?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e a carne se opõem um ao outro dentro do 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três exemplos de obras da carne?</w:t>
      </w:r>
    </w:p>
    <w:p>
      <w:pPr/>
      <w:r>
        <w:rPr>
          <w:lang w:val="pt_PT" w:bidi="pt_PT"/>
        </w:rPr>
      </w:r>
      <w:r>
        <w:rPr>
          <w:lang w:val="pt_PT" w:bidi="pt_PT"/>
        </w:rPr>
        <w:t>Três exemplos das obras da carne são quaisquer três da seguinte lista: imoralidade sexual, impureza, lascívia, idolatria, feitiçaria, hostilidade, discórdia, ciúmes, explosões de raiva, rivalidade, dissensão, divisão sectária, inveja, embriaguez e tumultos de embriaguez.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que praticam as obras da carne não receberão?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praticam as obras da carne não herdarão 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fruto do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O fruto do Espírito é amor, alegria, paz, paciência, bondade, benignidade, fé, mansidão e domínio próprio.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Aqueles que pertencem a Cristo Jesus fizeram o quê com a carne e suas paixões?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pertencem a Cristo Jesus crucificaram a carne e suas paixões.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 fazer os espirituais se alguém for apanhado em alguma transgressão?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espirituais devem restaurar esse homem com um espírito de mansidão.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perigo devem aqueles que são espirituais se precaver?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espirituais devem cuidar para não serem também tentados.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cumprem a lei de Cristo?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cumprem a lei de Cristo ao carregar os fardos uns dos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uma pessoa pode ter algo em si mesma para se orgulhar em relação ao seu trabalho?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pode ter algo em si mesma de que se orgulhar ao examinar seu próprio trabalho, sem se comparar a mais ninguém.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fazer aquele que é ensinado na palavra com seu professor?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é ensinado na palavra deve compartilhar todas as coisas boas com seu professor.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 que um homem planta espiritualmente?</w:t>
      </w:r>
    </w:p>
    <w:p>
      <w:pPr/>
      <w:r>
        <w:rPr>
          <w:lang w:val="pt_PT" w:bidi="pt_PT"/>
        </w:rPr>
      </w:r>
      <w:r>
        <w:rPr>
          <w:lang w:val="pt_PT" w:bidi="pt_PT"/>
        </w:rPr>
        <w:t>O que um homem planta espiritualmente, ele colherá.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colhe um homem que planta para a sua própria carne?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que planta para sua própria carne colhe destruição de sua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colhe um homem que planta para 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Do Espírito, um homem que planta para o Espírito colhe 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crente não desistir e continuar fazendo o bem, o que ele receberá?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que continua fazendo o bem colherá.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os crentes devem especialmente fazer o bem?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especialmente fazer o bem àqueles da família da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motivação daqueles que querem obrigar os crentes a serem circuncidados?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querem obrigar os crentes a serem circuncidados não querem ser perseguidos pela cruz de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Paulo disse que se orgulhava?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estava orgulhoso da cruz de nosso Senhor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circuncisão ou incircuncisão, o que é importante?</w:t>
      </w:r>
    </w:p>
    <w:p>
      <w:pPr/>
      <w:r>
        <w:rPr>
          <w:lang w:val="pt_PT" w:bidi="pt_PT"/>
        </w:rPr>
      </w:r>
      <w:r>
        <w:rPr>
          <w:lang w:val="pt_PT" w:bidi="pt_PT"/>
        </w:rPr>
        <w:t>O que importa é uma nova criação.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Paulo deseja paz e misericórdia?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paz e misericórdia àqueles que vivem pela regra da nova criação e sobre o Israel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Gálatas 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carregava em seu corpo?</w:t>
      </w:r>
    </w:p>
    <w:p>
      <w:pPr/>
      <w:r>
        <w:rPr>
          <w:lang w:val="pt_PT" w:bidi="pt_PT"/>
        </w:rPr>
      </w:r>
      <w:r>
        <w:rPr>
          <w:lang w:val="pt_PT" w:bidi="pt_PT"/>
        </w:rPr>
        <w:t>Paulo carregava as marcas de Jesus em seu corpo.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