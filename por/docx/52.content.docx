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sempre lembra diante de Deus sobre 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lembra-se do trabalho de fé deles, do labor de amor e da paciência de esperança.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quatro maneiras o evangelho chegou aos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O evangelho chegou aos tessalonicenses em palavra, em poder, no Espírito Santo e em muita certeza.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acontecendo com os tessalonicenses enquanto recebiam a palavra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receberam a palavra em muita dificuldade.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dos tessalonicenses ao receberem a palavra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receberam a palavra com alegria no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palavra do Senhor depois que os Tessalonicenses a receberam?</w:t>
      </w:r>
    </w:p>
    <w:p>
      <w:pPr/>
      <w:r>
        <w:rPr>
          <w:lang w:val="pt_PT" w:bidi="pt_PT"/>
        </w:rPr>
      </w:r>
      <w:r>
        <w:rPr>
          <w:lang w:val="pt_PT" w:bidi="pt_PT"/>
        </w:rPr>
        <w:t>A palavra do Senhor ressoou em todos os lugares onde sua fé se espalhou.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tessalonicenses adoravam antes de se tornarem crentes no verdadeiro Deus?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adoravam ídolos antes de se tornarem crentes no verdadeiro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Paulo e os tessalonicenses estavam esperando?</w:t>
      </w:r>
    </w:p>
    <w:p>
      <w:pPr/>
      <w:r>
        <w:rPr>
          <w:lang w:val="pt_PT" w:bidi="pt_PT"/>
        </w:rPr>
      </w:r>
      <w:r>
        <w:rPr>
          <w:lang w:val="pt_PT" w:bidi="pt_PT"/>
        </w:rPr>
        <w:t>Paulo e os tessalonicenses estavam esperando Jesus vir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1.10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Jesus nos liberta?</w:t>
      </w:r>
    </w:p>
    <w:p>
      <w:pPr/>
      <w:r>
        <w:rPr>
          <w:lang w:val="pt_PT" w:bidi="pt_PT"/>
        </w:rPr>
      </w:r>
      <w:r>
        <w:rPr>
          <w:lang w:val="pt_PT" w:bidi="pt_PT"/>
        </w:rPr>
        <w:t>Jesus nos livra da ira vindoura.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e seus companheiros foram tratados antes de chegar aos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seus companheiros haviam sofrido e foram tratados vergonhosamente.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Paulo deseja agradar com sua pregação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agradar a Deus com sua pregação do evangelho.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não fez em sua pregação do evangelho?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usou palavras bonitas, nem buscou glória das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tratou os tessalonicenses quando estava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gentil com os tessalonicenses, como uma mãe ou um pai com seus próprios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 seus companheiros fizeram para não serem um fardo para 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 seus companheiros trabalharam dia e noite para não serem um fardo para os tessalonicenses.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tratou os tessalonicenses quando estava entre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gentil com os tessalonicenses como uma mãe ou pai com seus próprios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aos tessalonicenses que eles deveriam andar?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aos tessalonicenses que eles deveriam andar de maneira digna de Deus, que os chama para o seu próprio reino e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que tipo de palavra os tessalonicenses receberam a mensagem que Paulo pregou para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receberam a mensagem como a palavra de Deus, não como a palavra de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2.14–16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judeus incrédulos fizeram que não agradou a Deus?</w:t>
      </w:r>
    </w:p>
    <w:p>
      <w:pPr/>
      <w:r>
        <w:rPr>
          <w:lang w:val="pt_PT" w:bidi="pt_PT"/>
        </w:rPr>
      </w:r>
      <w:r>
        <w:rPr>
          <w:lang w:val="pt_PT" w:bidi="pt_PT"/>
        </w:rPr>
        <w:t>Os judeus incrédulos perseguiram as igrejas na Judeia, mataram Jesus e os profetas, expulsaram Paulo e proibiram Paulo de falar aos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não conseguiu ir aos tessalonicenses, mesmo sendo esse o seu desejo?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pôde vir porque Satanás o impediu.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2.19–20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tessalonicenses serão para Paulo na vinda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serão a esperança, a alegria e a coroa de glória de Paulo na vinda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fez, mesmo sabendo que ficaria para trás em Atenas?</w:t>
      </w:r>
    </w:p>
    <w:p>
      <w:pPr/>
      <w:r>
        <w:rPr>
          <w:lang w:val="pt_PT" w:bidi="pt_PT"/>
        </w:rPr>
      </w:r>
      <w:r>
        <w:rPr>
          <w:lang w:val="pt_PT" w:bidi="pt_PT"/>
        </w:rPr>
        <w:t>Paulo enviou Timóteo para fortalecer e confortar os crentes em Tessalônica.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 que Paulo disse que foi designado?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foi designado para aflições.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Paulo estava preocupado em relação aos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estava preocupado que, de alguma forma, o tentador os tivesse tentado e que seu trabalho tivesse sido em vão.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confortou Paulo quando Timóteo voltou de Tessalônica?</w:t>
      </w:r>
    </w:p>
    <w:p>
      <w:pPr/>
      <w:r>
        <w:rPr>
          <w:lang w:val="pt_PT" w:bidi="pt_PT"/>
        </w:rPr>
      </w:r>
      <w:r>
        <w:rPr>
          <w:lang w:val="pt_PT" w:bidi="pt_PT"/>
        </w:rPr>
        <w:t>Paulo ficou consolado ao ouvir as boas-novas da fé e amor dos tessalonicenses, e que eles ansiavam por vê-lo.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diz que ele vive se os tessalonicenses fizerem o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ele vive se os tessalonicenses permanecem firmes no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ora noite e dia?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noite e dia para que ele possa ver os tessalonicenses e suprir o que falta na fé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deseja que os tessalonicenses cresçam e abundem em que?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os tessalonicenses cresçam e abundem em amor uns para com os outros e para com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qual evento Paulo quer que os tessalonicenses estejam preparados, tendo seus corações irrepreensíveis em santidade?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tessalonicenses estejam preparados para a vinda do Senhor Jesus com todos os seus santos.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queria que os tessalonicenses fizessem com as instruções que ele lhes havia dado sobre como devem andar e agradar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queria que os tessalonicenses continuassem a andar e agradar a Deus, e fizessem ainda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que era a vontade de Deus para os tessalonicenses?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a vontade de Deus para os tessalonicenses era a sua santificação.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precisam aprender?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devem aprender a controlar seus desejos por ter relações sexuais.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aconteceria a um irmão que pecasse na questão da imoralidade sexual?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seria um vingador em relação a um irmão que pecou na questão da imoralidade sexual.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Uma pessoa que rejeita o chamado à santidade, está rejeitando quem?</w:t>
      </w:r>
    </w:p>
    <w:p>
      <w:pPr/>
      <w:r>
        <w:rPr>
          <w:lang w:val="pt_PT" w:bidi="pt_PT"/>
        </w:rPr>
      </w:r>
      <w:r>
        <w:rPr>
          <w:lang w:val="pt_PT" w:bidi="pt_PT"/>
        </w:rPr>
        <w:t>Uma pessoa que rejeita o chamado à santidade rejeita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tessalonicenses estavam fazendo que Paulo queria que fizessem ainda mais?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queria que os tessalonicenses amassem uns aos outros ainda mais.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tessalonicenses deviam fazer para que andassem corretamente diante dos incrédulos e não tivessem necessidade de nada?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deviam ser tranquilos, cuidar de seus próprios assuntos e trabalhar com as próprias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qual assunto os tessalonicenses possivelmente tinham um mal-entendido?</w:t>
      </w:r>
    </w:p>
    <w:p>
      <w:pPr/>
      <w:r>
        <w:rPr>
          <w:lang w:val="pt_PT" w:bidi="pt_PT"/>
        </w:rPr>
      </w:r>
      <w:r>
        <w:rPr>
          <w:lang w:val="pt_PT" w:bidi="pt_PT"/>
        </w:rPr>
        <w:t>Os tessalonicenses possivelmente tinham um mal-entendido sobre o que acontecia com aqueles que dormiam.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por aqueles que adormeceram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Deus trará com Jesus aqueles que adormeceram em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Senhor descerá do céu?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descerá do céu com um brado e com a trombeta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 levantará primeiro, e depois quem se levantará junto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Os mortos em Cristo ressuscitarão primeiro, depois aqueles que ainda estão vivos serão arrebatados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os ressuscitados encontrarão, e por quanto tempo?</w:t>
      </w:r>
    </w:p>
    <w:p>
      <w:pPr/>
      <w:r>
        <w:rPr>
          <w:lang w:val="pt_PT" w:bidi="pt_PT"/>
        </w:rPr>
      </w:r>
      <w:r>
        <w:rPr>
          <w:lang w:val="pt_PT" w:bidi="pt_PT"/>
        </w:rPr>
        <w:t>Os ressuscitados encontrarão o Senhor nas nuvens, e estarão sempre com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aos tessalonicenses para fazerem com seu ensinamento sobre aqueles que tinham adormecido?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aos tessalonicenses para confortarem uns aos outros com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diz que o dia do Senhor virá?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 dia do Senhor virá como um ladrão à noite.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algumas pessoas estarão dizendo quando a destruição repentina vier sobre elas?</w:t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estarão dizendo: "Tudo está calmo e seguro".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diz que o dia do Senhor não deve surpreender os crentes como um ladrão?</w:t>
      </w:r>
    </w:p>
    <w:p>
      <w:pPr/>
      <w:r>
        <w:rPr>
          <w:lang w:val="pt_PT" w:bidi="pt_PT"/>
        </w:rPr>
      </w:r>
      <w:r>
        <w:rPr>
          <w:lang w:val="pt_PT" w:bidi="pt_PT"/>
        </w:rPr>
        <w:t>Porque os crentes não estão nas trevas, mas são filhos da luz, o dia do Senhor não deve surpreendê-los como um ladrão.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aos crentes para fazerem em relação ao dia vindouro do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aos crentes para vigiar e ser sóbrios.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 que os crentes são destinados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são destinados por Deus para a salvação através do Senhor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atitude Paulo diz que os crentes devem ter em relação àqueles que estão sobre eles no Senhor?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eles devem reconhecer e considerá-los altamente com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ninguém deve fazer quando o mal é feito a eles?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ninguém deve retribuir o mal quando o mal é feito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que os crentes devem fazer em tudo,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os crentes devem dar graças em tudo, porque esta é a vontade de Deus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instruções Paulo dá aos crentes sobre profecias?</w:t>
      </w:r>
    </w:p>
    <w:p>
      <w:pPr/>
      <w:r>
        <w:rPr>
          <w:lang w:val="pt_PT" w:bidi="pt_PT"/>
        </w:rPr>
      </w:r>
      <w:r>
        <w:rPr>
          <w:lang w:val="pt_PT" w:bidi="pt_PT"/>
        </w:rPr>
        <w:t>Paulo instrui os crentes a não desprezarem as profecias e a examinarem todas as coisas, retendo o que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ora para que Deus faça pelos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Deus santifique completamente os crentes em espírito, alma e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Tessalonicenses 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ora para que esteja com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ora para que a graça do Senhor Jesus Cristo esteja com os crentes.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