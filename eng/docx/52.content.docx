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1TH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always remember before God concerning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remembers their work of faith, their labor of love, and their patience of hope.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four ways did the gospel come to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The gospel came to the Thessalonians in word, in power, in the Holy Spirit, and in much assurance.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happening to the Thessalonians as they received the word of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received the word in much hardship.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Thessalonians’ attitude as they received the word of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received the word with joy in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word of the Lord after the Thessalonians received it?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the Lord rang out in every place their faith went out.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Thessalonians worshiping before they became believers in the true God?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were worshiping idols before they became believers in the true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1:10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does Jesus deliver us?</w:t>
      </w:r>
    </w:p>
    <w:p>
      <w:pPr/>
      <w:r>
        <w:rPr>
          <w:lang w:val="en_US" w:bidi="en_US"/>
        </w:rPr>
      </w:r>
      <w:r>
        <w:rPr>
          <w:lang w:val="en_US" w:bidi="en_US"/>
        </w:rPr>
        <w:t>Jesus delivers us from the wrath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were Paul and the Thessalonians waiting?</w:t>
      </w:r>
    </w:p>
    <w:p>
      <w:pPr/>
      <w:r>
        <w:rPr>
          <w:lang w:val="en_US" w:bidi="en_US"/>
        </w:rPr>
      </w:r>
      <w:r>
        <w:rPr>
          <w:lang w:val="en_US" w:bidi="en_US"/>
        </w:rPr>
        <w:t>Paul and the Thessalonians were waiting for Jesus to come from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had Paul and his companions been treated before coming to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and his companions had suffered and had been treated shamefully.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Paul desiring to please with his preaching of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is desiring to please God with his preaching of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not do in his preaching of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did not use flattery, nor seek glory from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treat the Thessalonians when he was among them?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gentle with the Thessalonians, like a mother or father with their own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and his companions do so that they were not a burden to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and his companions worked night and day so that they were not a burden to the Thessalonians.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treat the Thessalonians when he was among them?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gentle with the Thessalonians like a mother or father with their own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tell the Thessalonians they should walk?</w:t>
      </w:r>
    </w:p>
    <w:p>
      <w:pPr/>
      <w:r>
        <w:rPr>
          <w:lang w:val="en_US" w:bidi="en_US"/>
        </w:rPr>
      </w:r>
      <w:r>
        <w:rPr>
          <w:lang w:val="en_US" w:bidi="en_US"/>
        </w:rPr>
        <w:t>Paul told the Thessalonians that they should walk in a manner worthy of God who calls them to his own kingdom and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what kind of word did the Thessalonians receive the message Paul preached to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received the message as the word of God, not as the word of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2:14–16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the unbelieving Jews done which did not please God?</w:t>
      </w:r>
    </w:p>
    <w:p>
      <w:pPr/>
      <w:r>
        <w:rPr>
          <w:lang w:val="en_US" w:bidi="en_US"/>
        </w:rPr>
      </w:r>
      <w:r>
        <w:rPr>
          <w:lang w:val="en_US" w:bidi="en_US"/>
        </w:rPr>
        <w:t>The unbelieving Jews persecuted the churches in Judea, killed Jesus and the prophets, drove out Paul, and forbade Paul to speak to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2:17–18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Paul not able to come to the Thessalonians even though that was his wish?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not able to come because Satan hindered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2:19–20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Thessalonians be for Paul at the Lord’s coming?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will be Paul’s hope, joy, and crown of glorying at the Lord’s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do, even though he would be left behind in Athens?</w:t>
      </w:r>
    </w:p>
    <w:p>
      <w:pPr/>
      <w:r>
        <w:rPr>
          <w:lang w:val="en_US" w:bidi="en_US"/>
        </w:rPr>
      </w:r>
      <w:r>
        <w:rPr>
          <w:lang w:val="en_US" w:bidi="en_US"/>
        </w:rPr>
        <w:t>Paul sent Timothy to strengthen and comfort the believers in Thessalonica.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did Paul say he was appointed?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he was appointed to afflictions.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was Paul concerned regarding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concerned that somehow the tempter had tempted them and that his labor had been in vain.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comforted Paul when Timothy returned from Thessalonica?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comforted to hear the good news of the Thessalonians’ faith and love, and that they longed to see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says that he lives if the Thessalonians do what?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he lives if the Thessalonians stand firm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Paul pray night and day?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night and day that he might see the Thessalonians and provide what is lacking in their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does Paul wish the Thessalonians to increase and abound?</w:t>
      </w:r>
    </w:p>
    <w:p>
      <w:pPr/>
      <w:r>
        <w:rPr>
          <w:lang w:val="en_US" w:bidi="en_US"/>
        </w:rPr>
      </w:r>
      <w:r>
        <w:rPr>
          <w:lang w:val="en_US" w:bidi="en_US"/>
        </w:rPr>
        <w:t>Paul wishes the Thessalonians to increase and abound in love toward one another and toward all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event does Paul want the Thessalonians to be prepared by having their hearts blameless in holiness?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the Thessalonians to be prepared for the coming of the Lord Jesus with all his holy ones.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want the Thessalonians to do with the instructions he had given them about how they must walk and please God?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wanted the Thessalonians to continue to walk and please God, and to do even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say was God’s will for the Thessalonians?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God’s will for the Thessalonians was their sanctification.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people need to learn?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need to learn to control their desires to have sex.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happen to a brother who sinned in the matter of sexual immorality?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would be an avenger toward a brother who sinned in the matter of sexual immorality.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a person reject who rejects the call to holiness?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who rejects the call to holiness rejects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4:9–10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Thessalonians doing that Paul wanted them to do even more?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wanted the Thessalonians to love one another even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Thessalonians to do so that they walked properly before unbelievers and had need of nothing?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were to be quiet, mind their own business, and work with their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subject did the Thessalonians possibly have a misunderstanding?</w:t>
      </w:r>
    </w:p>
    <w:p>
      <w:pPr/>
      <w:r>
        <w:rPr>
          <w:lang w:val="en_US" w:bidi="en_US"/>
        </w:rPr>
      </w:r>
      <w:r>
        <w:rPr>
          <w:lang w:val="en_US" w:bidi="en_US"/>
        </w:rPr>
        <w:t>The Thessalonians possibly had a misunderstanding about what happened to those who slept.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for those who have fallen asleep in Jesus?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bring with Jesus those who have fallen asleep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the Lord descend from heaven?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will descend from heaven with a shout and with the trumpet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4:16–17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rise first, and then who will rise together with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dead in Christ will rise first, then those who are still alive will be caught up with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the risen meet, and for how long?</w:t>
      </w:r>
    </w:p>
    <w:p>
      <w:pPr/>
      <w:r>
        <w:rPr>
          <w:lang w:val="en_US" w:bidi="en_US"/>
        </w:rPr>
      </w:r>
      <w:r>
        <w:rPr>
          <w:lang w:val="en_US" w:bidi="en_US"/>
        </w:rPr>
        <w:t>The risen will meet the Lord in the air, and will always then be with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tell the Thessalonians to do with his teaching about those who had fallen asleep?</w:t>
      </w:r>
    </w:p>
    <w:p>
      <w:pPr/>
      <w:r>
        <w:rPr>
          <w:lang w:val="en_US" w:bidi="en_US"/>
        </w:rPr>
      </w:r>
      <w:r>
        <w:rPr>
          <w:lang w:val="en_US" w:bidi="en_US"/>
        </w:rPr>
        <w:t>Paul told the Thessalonians to comfort one another with his 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the day of the Lord will come?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day of the Lord will come like a thief in the night.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some people be saying when sudden destruction comes upon them?</w:t>
      </w:r>
    </w:p>
    <w:p>
      <w:pPr/>
      <w:r>
        <w:rPr>
          <w:lang w:val="en_US" w:bidi="en_US"/>
        </w:rPr>
      </w:r>
      <w:r>
        <w:rPr>
          <w:lang w:val="en_US" w:bidi="en_US"/>
        </w:rPr>
        <w:t>Some people will be saying, “Peace and safety.”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5:4–5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say the day of the Lord should not overtake the believers like a thief?</w:t>
      </w:r>
    </w:p>
    <w:p>
      <w:pPr/>
      <w:r>
        <w:rPr>
          <w:lang w:val="en_US" w:bidi="en_US"/>
        </w:rPr>
      </w:r>
      <w:r>
        <w:rPr>
          <w:lang w:val="en_US" w:bidi="en_US"/>
        </w:rPr>
        <w:t>Because the believers are not in darkness, but are sons of the light, the day of the Lord should not overtake them like a thief.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the believers to do regarding the coming day of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the believers to watch and be sober.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are the believers destined by God?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are destined by God for salvation through the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5:12–13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does Paul say the believers should have toward those who are over them in the Lord?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they should acknowledge and highly regard them in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no one should do when evil is done to them?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no one should pay back evil when evil is done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that the believers should do in everything, and why?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the believers should give thanks in everything, because this is the will of God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5:20–21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instructions does Paul give the believers about prophecies?</w:t>
      </w:r>
    </w:p>
    <w:p>
      <w:pPr/>
      <w:r>
        <w:rPr>
          <w:lang w:val="en_US" w:bidi="en_US"/>
        </w:rPr>
      </w:r>
      <w:r>
        <w:rPr>
          <w:lang w:val="en_US" w:bidi="en_US"/>
        </w:rPr>
        <w:t>Paul instructs the believers to not despise prophecies, and to test all things, holding on to that which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pray that God will do for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God will sanctify the believers completely in spirit, soul, and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 5:28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pray would be with the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the grace of the Lord Jesus Christ would be with the believers.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