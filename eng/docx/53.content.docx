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2TH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two things in the church at Thessalonica does Paul give thanks to God?</w:t>
      </w:r>
    </w:p>
    <w:p>
      <w:pPr/>
      <w:r>
        <w:rPr>
          <w:lang w:val="en_US" w:bidi="en_US"/>
        </w:rPr>
      </w:r>
      <w:r>
        <w:rPr>
          <w:lang w:val="en_US" w:bidi="en_US"/>
        </w:rPr>
        <w:t>Paul give thanks to God for their growing faith and for their love toward each 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circumstances are the believers enduring in Thessalonica?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are enduring persecutions and afflictions.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be the positive result of the circumstances the believers are enduring?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will be counted worthy of the kingdom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1:6–8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to those who afflict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afflict those who afflict the believers, punishing them with flaming fire.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will the believers be relieved of their afflictions?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will be relieved when Jesus Christ is revealed from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will the punishment be for those who do not know God?</w:t>
      </w:r>
    </w:p>
    <w:p>
      <w:pPr/>
      <w:r>
        <w:rPr>
          <w:lang w:val="en_US" w:bidi="en_US"/>
        </w:rPr>
      </w:r>
      <w:r>
        <w:rPr>
          <w:lang w:val="en_US" w:bidi="en_US"/>
        </w:rPr>
        <w:t>The punishment for those who do not know God will be eternal.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are those who do not know God separated as part of their punishment?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do not know God are separated from the presence of the Lord as part of their punishment.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believers do when they see Christ come on his day?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will marvel at Christ when he comes on his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1:11–12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result of the believers’ good works of faith done in God’s power?</w:t>
      </w:r>
    </w:p>
    <w:p>
      <w:pPr/>
      <w:r>
        <w:rPr>
          <w:lang w:val="en_US" w:bidi="en_US"/>
        </w:rPr>
      </w:r>
      <w:r>
        <w:rPr>
          <w:lang w:val="en_US" w:bidi="en_US"/>
        </w:rPr>
        <w:t>The result of their good works is that the name of the Lord Jesus Christ is glorified.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event does Paul say he is now going to write?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he is now going to write concerning the coming of the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them not to believe?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them not to believe that the day of the Lord has already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must come before the day of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The falling away and the revealing of the man of lawlessness must come before the day of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man of lawlessness do?</w:t>
      </w:r>
    </w:p>
    <w:p>
      <w:pPr/>
      <w:r>
        <w:rPr>
          <w:lang w:val="en_US" w:bidi="en_US"/>
        </w:rPr>
      </w:r>
      <w:r>
        <w:rPr>
          <w:lang w:val="en_US" w:bidi="en_US"/>
        </w:rPr>
        <w:t>The man of lawlessness opposes and exalts himself against God, sitting in the temple of God and portraying himself as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will the man of lawlessness be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The man of lawlessness will be revealed when it is time, when the one who restrains him is taken out of the 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Jesus do to the man of lawlessness when Jesus is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When Jesus is revealed, he will kill the man of lawlessness.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working with the man of lawlessness to give him power, signs, and false wonders?</w:t>
      </w:r>
    </w:p>
    <w:p>
      <w:pPr/>
      <w:r>
        <w:rPr>
          <w:lang w:val="en_US" w:bidi="en_US"/>
        </w:rPr>
      </w:r>
      <w:r>
        <w:rPr>
          <w:lang w:val="en_US" w:bidi="en_US"/>
        </w:rPr>
        <w:t>Satan is working with the man of lawlessness to give him power, signs, and false wonders.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are some deceived by the man of lawlessness and are perishing?</w:t>
      </w:r>
    </w:p>
    <w:p>
      <w:pPr/>
      <w:r>
        <w:rPr>
          <w:lang w:val="en_US" w:bidi="en_US"/>
        </w:rPr>
      </w:r>
      <w:r>
        <w:rPr>
          <w:lang w:val="en_US" w:bidi="en_US"/>
        </w:rPr>
        <w:t>Some are deceived because they did not receive the love of the truth, that they might be saved.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do those who are deceived and perishing take pleasure?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are deceived and perishing take pleasure in unrighteousness.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choose for the Thessalonians to obtain through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God chose for the Thessalonians to obtain the glory of the Lord Jesus Christ through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call the Thessalonians to do now that they have received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calls the Thessalonians to stand firm and to grasp the traditions that they were taught.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does Paul desire the Thessalonians to be established in their hearts?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desires that the Thessalonians be established in every good work and 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Paul want the Thessalonians to pray regarding the word of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the Thessalonians to pray that the word of the Lord would spread rapidly and be glorified.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does Paul wish to be delivered?</w:t>
      </w:r>
    </w:p>
    <w:p>
      <w:pPr/>
      <w:r>
        <w:rPr>
          <w:lang w:val="en_US" w:bidi="en_US"/>
        </w:rPr>
      </w:r>
      <w:r>
        <w:rPr>
          <w:lang w:val="en_US" w:bidi="en_US"/>
        </w:rPr>
        <w:t>Paul wishes to be delivered from wicked and evil people who do not have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the Thessalonians to continue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the Thessalonians to continue to do the things he has commanded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believers to react every brother who walks disorderly and not according to the traditions they received from Paul?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are to avoid every brother who walks disorderly and not according to the traditions they received from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example did Paul set for the Thessalonians regarding his work and support?</w:t>
      </w:r>
    </w:p>
    <w:p>
      <w:pPr/>
      <w:r>
        <w:rPr>
          <w:lang w:val="en_US" w:bidi="en_US"/>
        </w:rPr>
      </w:r>
      <w:r>
        <w:rPr>
          <w:lang w:val="en_US" w:bidi="en_US"/>
        </w:rPr>
        <w:t>Paul labored night and day, paying for his food, and not being a burden to anyone.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command concerning anyone who does not want to work?</w:t>
      </w:r>
    </w:p>
    <w:p>
      <w:pPr/>
      <w:r>
        <w:rPr>
          <w:lang w:val="en_US" w:bidi="en_US"/>
        </w:rPr>
      </w:r>
      <w:r>
        <w:rPr>
          <w:lang w:val="en_US" w:bidi="en_US"/>
        </w:rPr>
        <w:t>Paul commanded that anyone who does not want to work should not eat.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Instead of being lazy, what does Paul command such people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commands the lazy to work with quietness and to eat their own food.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 brothers to do with anyone who does not obey Paul’s instruction in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The brothers are to have no association with anyone who does not obey Paul’s instruction in this letter.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desire that the Lord would give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desires that the Lord would give the Thessalonians peace at all times in all ways.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show that he is the author of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wrote the greeting with his own hand as the sign that he is the author.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