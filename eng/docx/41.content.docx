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MRK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1:2–3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prophet Isaiah predict would happen before the Lord came?</w:t>
      </w:r>
    </w:p>
    <w:p>
      <w:pPr/>
      <w:r>
        <w:rPr>
          <w:lang w:val="en_US" w:bidi="en_US"/>
        </w:rPr>
      </w:r>
      <w:r>
        <w:rPr>
          <w:lang w:val="en_US" w:bidi="en_US"/>
        </w:rPr>
        <w:t>Isaiah predicted that God would send a messenger, a voice of someone calling out in the wilderness, to prepare the way of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John come preaching?</w:t>
      </w:r>
    </w:p>
    <w:p>
      <w:pPr/>
      <w:r>
        <w:rPr>
          <w:lang w:val="en_US" w:bidi="en_US"/>
        </w:rPr>
      </w:r>
      <w:r>
        <w:rPr>
          <w:lang w:val="en_US" w:bidi="en_US"/>
        </w:rPr>
        <w:t>John came preaching a baptism of repentance for the forgiveness of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do as they were baptized by John?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confessed their sins as they were baptized by John.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John eat?</w:t>
      </w:r>
    </w:p>
    <w:p>
      <w:pPr/>
      <w:r>
        <w:rPr>
          <w:lang w:val="en_US" w:bidi="en_US"/>
        </w:rPr>
      </w:r>
      <w:r>
        <w:rPr>
          <w:lang w:val="en_US" w:bidi="en_US"/>
        </w:rPr>
        <w:t>John ate locusts and wild honey.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did John say the one coming after him would baptize?</w:t>
      </w:r>
    </w:p>
    <w:p>
      <w:pPr/>
      <w:r>
        <w:rPr>
          <w:lang w:val="en_US" w:bidi="en_US"/>
        </w:rPr>
      </w:r>
      <w:r>
        <w:rPr>
          <w:lang w:val="en_US" w:bidi="en_US"/>
        </w:rPr>
        <w:t>John said the one coming after him would baptize with the Holy Spirit.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see as he came up out of the water after being baptized by John?</w:t>
      </w:r>
    </w:p>
    <w:p>
      <w:pPr/>
      <w:r>
        <w:rPr>
          <w:lang w:val="en_US" w:bidi="en_US"/>
        </w:rPr>
      </w:r>
      <w:r>
        <w:rPr>
          <w:lang w:val="en_US" w:bidi="en_US"/>
        </w:rPr>
        <w:t>After being baptized, Jesus saw the heavens split open and the Spirit descend on him as a dove.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voice from heaven say after Jesus was baptized?</w:t>
      </w:r>
    </w:p>
    <w:p>
      <w:pPr/>
      <w:r>
        <w:rPr>
          <w:lang w:val="en_US" w:bidi="en_US"/>
        </w:rPr>
      </w:r>
      <w:r>
        <w:rPr>
          <w:lang w:val="en_US" w:bidi="en_US"/>
        </w:rPr>
        <w:t>The voice from heaven said, “You are my beloved Son; I am very pleased with you.”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drove Jesus out into the wilderness?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 drove Jesus out into the wilderness.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long was Jesus in the wilderness, and what happened to him there?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in the wilderness 40 days, and he was tempted by Satan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message did Jesus preach?</w:t>
      </w:r>
    </w:p>
    <w:p>
      <w:pPr/>
      <w:r>
        <w:rPr>
          <w:lang w:val="en_US" w:bidi="en_US"/>
        </w:rPr>
      </w:r>
      <w:r>
        <w:rPr>
          <w:lang w:val="en_US" w:bidi="en_US"/>
        </w:rPr>
        <w:t>Jesus preached that the kingdom of God was near, and that people must repent and believe in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occupation of Simon and Andrew?</w:t>
      </w:r>
    </w:p>
    <w:p>
      <w:pPr/>
      <w:r>
        <w:rPr>
          <w:lang w:val="en_US" w:bidi="en_US"/>
        </w:rPr>
      </w:r>
      <w:r>
        <w:rPr>
          <w:lang w:val="en_US" w:bidi="en_US"/>
        </w:rPr>
        <w:t>Simon and Andrew were fishermen.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he would make Simon and Andrew become?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he would make Simon and Andrew fishers of 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occupation of James and John?</w:t>
      </w:r>
    </w:p>
    <w:p>
      <w:pPr/>
      <w:r>
        <w:rPr>
          <w:lang w:val="en_US" w:bidi="en_US"/>
        </w:rPr>
      </w:r>
      <w:r>
        <w:rPr>
          <w:lang w:val="en_US" w:bidi="en_US"/>
        </w:rPr>
        <w:t>James and John were fishermen.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Jesus’ teaching astonish the people in the synagogue?</w:t>
      </w:r>
    </w:p>
    <w:p>
      <w:pPr/>
      <w:r>
        <w:rPr>
          <w:lang w:val="en_US" w:bidi="en_US"/>
        </w:rPr>
      </w:r>
      <w:r>
        <w:rPr>
          <w:lang w:val="en_US" w:bidi="en_US"/>
        </w:rPr>
        <w:t>Jesus’ teaching astonished the people because Jesus taught as one with authority.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title did the unclean spirit in the synagogue give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unclean spirit in the synagogue gave Jesus the title of the Holy One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with the news about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news about Jesus went out everywhere.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they went into Simon’s house, who did Jesus heal?</w:t>
      </w:r>
    </w:p>
    <w:p>
      <w:pPr/>
      <w:r>
        <w:rPr>
          <w:lang w:val="en_US" w:bidi="en_US"/>
        </w:rPr>
      </w:r>
      <w:r>
        <w:rPr>
          <w:lang w:val="en_US" w:bidi="en_US"/>
        </w:rPr>
        <w:t>When they went into Simon’s house, Jesus healed Simon’s mother-in-law.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1:32–34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when it was evening?</w:t>
      </w:r>
    </w:p>
    <w:p>
      <w:pPr/>
      <w:r>
        <w:rPr>
          <w:lang w:val="en_US" w:bidi="en_US"/>
        </w:rPr>
      </w:r>
      <w:r>
        <w:rPr>
          <w:lang w:val="en_US" w:bidi="en_US"/>
        </w:rPr>
        <w:t>When it was evening, the people brought all who were sick or possessed by demons, and Jesus healed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1:35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before the sun rose?</w:t>
      </w:r>
    </w:p>
    <w:p>
      <w:pPr/>
      <w:r>
        <w:rPr>
          <w:lang w:val="en_US" w:bidi="en_US"/>
        </w:rPr>
      </w:r>
      <w:r>
        <w:rPr>
          <w:lang w:val="en_US" w:bidi="en_US"/>
        </w:rPr>
        <w:t>Before the sun rose, Jesus went out to a solitary place and prayed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1:38–39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Simon he had come to do?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he had come to preach in the surrounding towns.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1:40–41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did Jesus have toward the leper who begged Jesus to be healed?</w:t>
      </w:r>
    </w:p>
    <w:p>
      <w:pPr/>
      <w:r>
        <w:rPr>
          <w:lang w:val="en_US" w:bidi="en_US"/>
        </w:rPr>
      </w:r>
      <w:r>
        <w:rPr>
          <w:lang w:val="en_US" w:bidi="en_US"/>
        </w:rPr>
        <w:t>Jesus had pity on the leper and healed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1:44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the leper to do, and why?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 leper to go offer the sacrifices according to what Moses commanded. It would serve the community as a testimony that he was healed.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four men do who were carrying the paralyzed man?</w:t>
      </w:r>
    </w:p>
    <w:p>
      <w:pPr/>
      <w:r>
        <w:rPr>
          <w:lang w:val="en_US" w:bidi="en_US"/>
        </w:rPr>
      </w:r>
      <w:r>
        <w:rPr>
          <w:lang w:val="en_US" w:bidi="en_US"/>
        </w:rPr>
        <w:t>The men removed the roof of the house and lowered the paralyzed man to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to the paralyzed man?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said, “Child, your sins are forgiven.”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2:6–7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some of the scribes object to what Jesus had said?</w:t>
      </w:r>
    </w:p>
    <w:p>
      <w:pPr/>
      <w:r>
        <w:rPr>
          <w:lang w:val="en_US" w:bidi="en_US"/>
        </w:rPr>
      </w:r>
      <w:r>
        <w:rPr>
          <w:lang w:val="en_US" w:bidi="en_US"/>
        </w:rPr>
        <w:t>Some of the scribes reasoned that Jesus had blasphemed because only God can forgive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2:10–12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demonstrate that he had authority on earth to forgive sins?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 paralyzed man to take up his bed and go to his house, and the man did.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Levi doing when Jesus told Levi to follow him?</w:t>
      </w:r>
    </w:p>
    <w:p>
      <w:pPr/>
      <w:r>
        <w:rPr>
          <w:lang w:val="en_US" w:bidi="en_US"/>
        </w:rPr>
      </w:r>
      <w:r>
        <w:rPr>
          <w:lang w:val="en_US" w:bidi="en_US"/>
        </w:rPr>
        <w:t>Levi was sitting at the tax-collecting place when Jesus called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2:15–16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At Levi’s house, what was Jesus doing that offended the Pharisees?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dining with the sinful people and tax collectors.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he had come to call?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he had come to call sinful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some people ask Jesus about fasting?</w:t>
      </w:r>
    </w:p>
    <w:p>
      <w:pPr/>
      <w:r>
        <w:rPr>
          <w:lang w:val="en_US" w:bidi="en_US"/>
        </w:rPr>
      </w:r>
      <w:r>
        <w:rPr>
          <w:lang w:val="en_US" w:bidi="en_US"/>
        </w:rPr>
        <w:t>They asked Jesus why his disciples did not fast when John’s disciples and the Pharisees’ disciples did fast.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explain why his disciples were not fasting?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while the bridegroom is still with the wedding attendants, they cannot fast.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Jesus’ disciples do in some fields on the Sabbath which offended the Pharisees?</w:t>
      </w:r>
    </w:p>
    <w:p>
      <w:pPr/>
      <w:r>
        <w:rPr>
          <w:lang w:val="en_US" w:bidi="en_US"/>
        </w:rPr>
      </w:r>
      <w:r>
        <w:rPr>
          <w:lang w:val="en_US" w:bidi="en_US"/>
        </w:rPr>
        <w:t>Jesus’ disciples picked heads of grain and ate them on the Sabbath.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2:25–26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example did Jesus give of someone who needed and ate bread normally forbidden for them?</w:t>
      </w:r>
    </w:p>
    <w:p>
      <w:pPr/>
      <w:r>
        <w:rPr>
          <w:lang w:val="en_US" w:bidi="en_US"/>
        </w:rPr>
      </w:r>
      <w:r>
        <w:rPr>
          <w:lang w:val="en_US" w:bidi="en_US"/>
        </w:rPr>
        <w:t>Jesus gave the example of David who, out of need, ate the bread of the presence, normally reserved for the priests.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did Jesus say the Sabbath was made?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 Sabbath was made for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2:28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authority did Jesus claim for himself?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he was Lord also of the Sabbath.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were they watching Jesus on the Sabbath in the synagogue?</w:t>
      </w:r>
    </w:p>
    <w:p>
      <w:pPr/>
      <w:r>
        <w:rPr>
          <w:lang w:val="en_US" w:bidi="en_US"/>
        </w:rPr>
      </w:r>
      <w:r>
        <w:rPr>
          <w:lang w:val="en_US" w:bidi="en_US"/>
        </w:rPr>
        <w:t>They were watching Jesus to see if he would heal on the Sabbath, so they could accuse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3:4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people respond to Jesus’ question?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were silent.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Jesus ask the people about the Sabbath?</w:t>
      </w:r>
    </w:p>
    <w:p>
      <w:pPr/>
      <w:r>
        <w:rPr>
          <w:lang w:val="en_US" w:bidi="en_US"/>
        </w:rPr>
      </w:r>
      <w:r>
        <w:rPr>
          <w:lang w:val="en_US" w:bidi="en_US"/>
        </w:rPr>
        <w:t>Jesus asked the people if it was lawful to do good, or to do harm on the Sabbath.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then was Jesus’ attitude toward them?</w:t>
      </w:r>
    </w:p>
    <w:p>
      <w:pPr/>
      <w:r>
        <w:rPr>
          <w:lang w:val="en_US" w:bidi="en_US"/>
        </w:rPr>
      </w:r>
      <w:r>
        <w:rPr>
          <w:lang w:val="en_US" w:bidi="en_US"/>
        </w:rPr>
        <w:t>Jesus became angry with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Pharisees do when Jesus healed the man?</w:t>
      </w:r>
    </w:p>
    <w:p>
      <w:pPr/>
      <w:r>
        <w:rPr>
          <w:lang w:val="en_US" w:bidi="en_US"/>
        </w:rPr>
      </w:r>
      <w:r>
        <w:rPr>
          <w:lang w:val="en_US" w:bidi="en_US"/>
        </w:rPr>
        <w:t>The Pharisees went out and plotted to put Jesus to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people followed Jesus as he went to the sea?</w:t>
      </w:r>
    </w:p>
    <w:p>
      <w:pPr/>
      <w:r>
        <w:rPr>
          <w:lang w:val="en_US" w:bidi="en_US"/>
        </w:rPr>
      </w:r>
      <w:r>
        <w:rPr>
          <w:lang w:val="en_US" w:bidi="en_US"/>
        </w:rPr>
        <w:t>A great crowd followed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demons cry out when they saw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demons cried out that Jesus was the Son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3:14–15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men did Jesus appoint as apostles, and what were they to do?</w:t>
      </w:r>
    </w:p>
    <w:p>
      <w:pPr/>
      <w:r>
        <w:rPr>
          <w:lang w:val="en_US" w:bidi="en_US"/>
        </w:rPr>
      </w:r>
      <w:r>
        <w:rPr>
          <w:lang w:val="en_US" w:bidi="en_US"/>
        </w:rPr>
        <w:t>Jesus appointed 12 apostles who were to be with him, preach, and have authority to cast out demons.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the apostle that would betray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apostle that would betray Jesus was Judas Iscariot.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Jesus’ family think about the crowds and the events surrounding Jesus?</w:t>
      </w:r>
    </w:p>
    <w:p>
      <w:pPr/>
      <w:r>
        <w:rPr>
          <w:lang w:val="en_US" w:bidi="en_US"/>
        </w:rPr>
      </w:r>
      <w:r>
        <w:rPr>
          <w:lang w:val="en_US" w:bidi="en_US"/>
        </w:rPr>
        <w:t>Jesus’ family thought that he was out of his mind.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accusation did the scribes make against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scribes accused Jesus of driving out demons by the ruler of demons.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Jesus’ response to the scribes’ accusation?</w:t>
      </w:r>
    </w:p>
    <w:p>
      <w:pPr/>
      <w:r>
        <w:rPr>
          <w:lang w:val="en_US" w:bidi="en_US"/>
        </w:rPr>
      </w:r>
      <w:r>
        <w:rPr>
          <w:lang w:val="en_US" w:bidi="en_US"/>
        </w:rPr>
        <w:t>Jesus responded that no kingdom divided against itself can stand.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3:28–29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sin did Jesus say cannot be forgiven?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blasphemy against the Holy Spirit cannot be forgiven.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3:33–35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were his mother and brothers?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his mother and brothers were those who do the will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Jesus get into a boat to teach?</w:t>
      </w:r>
    </w:p>
    <w:p>
      <w:pPr/>
      <w:r>
        <w:rPr>
          <w:lang w:val="en_US" w:bidi="en_US"/>
        </w:rPr>
      </w:r>
      <w:r>
        <w:rPr>
          <w:lang w:val="en_US" w:bidi="en_US"/>
        </w:rPr>
        <w:t>Jesus got into a boat to sit and teach because a very large crowd had gathered around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seeds sown on the road?</w:t>
      </w:r>
    </w:p>
    <w:p>
      <w:pPr/>
      <w:r>
        <w:rPr>
          <w:lang w:val="en_US" w:bidi="en_US"/>
        </w:rPr>
      </w:r>
      <w:r>
        <w:rPr>
          <w:lang w:val="en_US" w:bidi="en_US"/>
        </w:rPr>
        <w:t>The birds came and devoured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seeds sown on the rocky ground when the sun rose?</w:t>
      </w:r>
    </w:p>
    <w:p>
      <w:pPr/>
      <w:r>
        <w:rPr>
          <w:lang w:val="en_US" w:bidi="en_US"/>
        </w:rPr>
      </w:r>
      <w:r>
        <w:rPr>
          <w:lang w:val="en_US" w:bidi="en_US"/>
        </w:rPr>
        <w:t>They withered away because they had no root.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seeds sown among thorn plants?</w:t>
      </w:r>
    </w:p>
    <w:p>
      <w:pPr/>
      <w:r>
        <w:rPr>
          <w:lang w:val="en_US" w:bidi="en_US"/>
        </w:rPr>
      </w:r>
      <w:r>
        <w:rPr>
          <w:lang w:val="en_US" w:bidi="en_US"/>
        </w:rPr>
        <w:t>The thorn plants choked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seeds sown in the good soil?</w:t>
      </w:r>
    </w:p>
    <w:p>
      <w:pPr/>
      <w:r>
        <w:rPr>
          <w:lang w:val="en_US" w:bidi="en_US"/>
        </w:rPr>
      </w:r>
      <w:r>
        <w:rPr>
          <w:lang w:val="en_US" w:bidi="en_US"/>
        </w:rPr>
        <w:t>The seeds produced grain, yielding 30, 60, and some, 100 times what was planted.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was given to the Twelve, but not to those outside?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 mystery of the kingdom of God was given to the Twelve, but not to those outside.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Jesus’ parable, what is the seed?</w:t>
      </w:r>
    </w:p>
    <w:p>
      <w:pPr/>
      <w:r>
        <w:rPr>
          <w:lang w:val="en_US" w:bidi="en_US"/>
        </w:rPr>
      </w:r>
      <w:r>
        <w:rPr>
          <w:lang w:val="en_US" w:bidi="en_US"/>
        </w:rPr>
        <w:t>The seed is the word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seed sown on the road represent?</w:t>
      </w:r>
    </w:p>
    <w:p>
      <w:pPr/>
      <w:r>
        <w:rPr>
          <w:lang w:val="en_US" w:bidi="en_US"/>
        </w:rPr>
      </w:r>
      <w:r>
        <w:rPr>
          <w:lang w:val="en_US" w:bidi="en_US"/>
        </w:rPr>
        <w:t>It represents those who hear the word, but immediately Satan takes it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4:16–17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seed sown on the rocky ground represent?</w:t>
      </w:r>
    </w:p>
    <w:p>
      <w:pPr/>
      <w:r>
        <w:rPr>
          <w:lang w:val="en_US" w:bidi="en_US"/>
        </w:rPr>
      </w:r>
      <w:r>
        <w:rPr>
          <w:lang w:val="en_US" w:bidi="en_US"/>
        </w:rPr>
        <w:t>It represents those who hear the word with joy, but when persecution comes, they stumble.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seed sown among thorn plants represent?</w:t>
      </w:r>
    </w:p>
    <w:p>
      <w:pPr/>
      <w:r>
        <w:rPr>
          <w:lang w:val="en_US" w:bidi="en_US"/>
        </w:rPr>
      </w:r>
      <w:r>
        <w:rPr>
          <w:lang w:val="en_US" w:bidi="en_US"/>
        </w:rPr>
        <w:t>It represents those who hear the word, but the cares of the world choke the word.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the seed sown in the good soil represent?</w:t>
      </w:r>
    </w:p>
    <w:p>
      <w:pPr/>
      <w:r>
        <w:rPr>
          <w:lang w:val="en_US" w:bidi="en_US"/>
        </w:rPr>
      </w:r>
      <w:r>
        <w:rPr>
          <w:lang w:val="en_US" w:bidi="en_US"/>
        </w:rPr>
        <w:t>It represents those who hear the word, receive it, and produce fruit.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would happen to the hidden and secret things?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hidden and secret things would be brought into the 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4:26–27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is the kingdom of God like a man who casts his seed upon the ground?</w:t>
      </w:r>
    </w:p>
    <w:p>
      <w:pPr/>
      <w:r>
        <w:rPr>
          <w:lang w:val="en_US" w:bidi="en_US"/>
        </w:rPr>
      </w:r>
      <w:r>
        <w:rPr>
          <w:lang w:val="en_US" w:bidi="en_US"/>
        </w:rPr>
        <w:t>The man casts the seed, and it grows, but he does not know how, then when the harvest is ripe he gathers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4:30–32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is the kingdom of God like a mustard seed?</w:t>
      </w:r>
    </w:p>
    <w:p>
      <w:pPr/>
      <w:r>
        <w:rPr>
          <w:lang w:val="en_US" w:bidi="en_US"/>
        </w:rPr>
      </w:r>
      <w:r>
        <w:rPr>
          <w:lang w:val="en_US" w:bidi="en_US"/>
        </w:rPr>
        <w:t>The mustard seed begins as the smallest of seeds, yet grows into a great plant where many can make their nests.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4:35–37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as the disciples and Jesus crossed the lake?</w:t>
      </w:r>
    </w:p>
    <w:p>
      <w:pPr/>
      <w:r>
        <w:rPr>
          <w:lang w:val="en_US" w:bidi="en_US"/>
        </w:rPr>
      </w:r>
      <w:r>
        <w:rPr>
          <w:lang w:val="en_US" w:bidi="en_US"/>
        </w:rPr>
        <w:t>A great storm began, threatening to fill the boat with water.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4:38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Jesus doing at this time in the boat?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sleeping.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4:38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the disciples ask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asked Jesus if he cared that they were about to die.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4:39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then do?</w:t>
      </w:r>
    </w:p>
    <w:p>
      <w:pPr/>
      <w:r>
        <w:rPr>
          <w:lang w:val="en_US" w:bidi="en_US"/>
        </w:rPr>
      </w:r>
      <w:r>
        <w:rPr>
          <w:lang w:val="en_US" w:bidi="en_US"/>
        </w:rPr>
        <w:t>Jesus rebuked the wind and calmed the sea.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4:41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After Jesus did this, what was the response of the disciples?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were filled with great fear and wondered who Jesus was, that the wind and sea obeyed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met Jesus when they came to the region of the Gerasenes?</w:t>
      </w:r>
    </w:p>
    <w:p>
      <w:pPr/>
      <w:r>
        <w:rPr>
          <w:lang w:val="en_US" w:bidi="en_US"/>
        </w:rPr>
      </w:r>
      <w:r>
        <w:rPr>
          <w:lang w:val="en_US" w:bidi="en_US"/>
        </w:rPr>
        <w:t>A man with an unclean spirit met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happened when people tried to restrain this man with chains?</w:t>
      </w:r>
    </w:p>
    <w:p>
      <w:pPr/>
      <w:r>
        <w:rPr>
          <w:lang w:val="en_US" w:bidi="en_US"/>
        </w:rPr>
      </w:r>
      <w:r>
        <w:rPr>
          <w:lang w:val="en_US" w:bidi="en_US"/>
        </w:rPr>
        <w:t>When people tried to restrain this man with chains, he tore the chains apart.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title did the unclean spirit give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unclean spirit called Jesus the Son of the Most High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to the unclean spirit in the man?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said, “Come out of the man, you unclean spirit.”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name of the unclean spirit?</w:t>
      </w:r>
    </w:p>
    <w:p>
      <w:pPr/>
      <w:r>
        <w:rPr>
          <w:lang w:val="en_US" w:bidi="en_US"/>
        </w:rPr>
      </w:r>
      <w:r>
        <w:rPr>
          <w:lang w:val="en_US" w:bidi="en_US"/>
        </w:rPr>
        <w:t>The unclean spirit’s name was Legion, because there were many.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when Jesus cast out the unclean spirit from the man?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spirits came out and entered a herd of pigs, which ran down a steep hill and drowned in the lake.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After the unclean spirit was cast out, what was the condition of the man?</w:t>
      </w:r>
    </w:p>
    <w:p>
      <w:pPr/>
      <w:r>
        <w:rPr>
          <w:lang w:val="en_US" w:bidi="en_US"/>
        </w:rPr>
      </w:r>
      <w:r>
        <w:rPr>
          <w:lang w:val="en_US" w:bidi="en_US"/>
        </w:rPr>
        <w:t>The man was sitting with Jesus, clothed and in his right mind.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of the region ask Jesus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asked Jesus to leave their region.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the man who had lived in the tombs to now do?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 man to tell his people what the Lord had done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5:22–23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request did Jairus, the synagogue leader, make of Jesus?</w:t>
      </w:r>
    </w:p>
    <w:p>
      <w:pPr/>
      <w:r>
        <w:rPr>
          <w:lang w:val="en_US" w:bidi="en_US"/>
        </w:rPr>
      </w:r>
      <w:r>
        <w:rPr>
          <w:lang w:val="en_US" w:bidi="en_US"/>
        </w:rPr>
        <w:t>Jairus asked Jesus to come with him to lay hands on his daughter, who was near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problem with the woman who touched Jesus’ cloak?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had suffered with a discharge of blood for 12 years.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woman touch Jesus’ cloak?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thought that if she just touched Jesus’ clothes, she would be healed.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when the woman touched his cloak?</w:t>
      </w:r>
    </w:p>
    <w:p>
      <w:pPr/>
      <w:r>
        <w:rPr>
          <w:lang w:val="en_US" w:bidi="en_US"/>
        </w:rPr>
      </w:r>
      <w:r>
        <w:rPr>
          <w:lang w:val="en_US" w:bidi="en_US"/>
        </w:rPr>
        <w:t>Jesus knew that power had gone out from him so he asked who touched his clothes.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after the woman touched his cloak?</w:t>
      </w:r>
    </w:p>
    <w:p>
      <w:pPr/>
      <w:r>
        <w:rPr>
          <w:lang w:val="en_US" w:bidi="en_US"/>
        </w:rPr>
      </w:r>
      <w:r>
        <w:rPr>
          <w:lang w:val="en_US" w:bidi="en_US"/>
        </w:rPr>
        <w:t>Jesus looked around to see who had touched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the woman told Jesus all the truth, what did Jesus say to her?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her that her faith had made her well, and to go in peace.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5:35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condition of Jairus’ daughter when Jesus arrived at the house?</w:t>
      </w:r>
    </w:p>
    <w:p>
      <w:pPr/>
      <w:r>
        <w:rPr>
          <w:lang w:val="en_US" w:bidi="en_US"/>
        </w:rPr>
      </w:r>
      <w:r>
        <w:rPr>
          <w:lang w:val="en_US" w:bidi="en_US"/>
        </w:rPr>
        <w:t>Jairus’ daughter was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5:36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Jairus at this time?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Jairus to not be afraid, but to just believe.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Which disciples went with Jesus into the room where the child was?</w:t>
      </w:r>
    </w:p>
    <w:p>
      <w:pPr/>
      <w:r>
        <w:rPr>
          <w:lang w:val="en_US" w:bidi="en_US"/>
        </w:rPr>
      </w:r>
      <w:r>
        <w:rPr>
          <w:lang w:val="en_US" w:bidi="en_US"/>
        </w:rPr>
        <w:t>Peter, James, and John went with Jesus into the room.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5:40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in the house do when Jesus said Jairus’ daughter was only sleeping?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laughed at Jesus when he said that Jairus’ daughter was only sleeping.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5:42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the child got up and walked, how did the people react?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were greatly overcome and astonished.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were the people of Jesus’ home town shocked about him?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did not know from where he got his teachings, his wisdom, and his miracles.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Jesus say a prophet is without honor?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a prophet is without honor in his home town, among his relatives, and in his own household.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amazed Jesus about the people in his home town?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amazed by the unbelief of the people in his home town.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authority did Jesus give the Twelve as he sent them out?</w:t>
      </w:r>
    </w:p>
    <w:p>
      <w:pPr/>
      <w:r>
        <w:rPr>
          <w:lang w:val="en_US" w:bidi="en_US"/>
        </w:rPr>
      </w:r>
      <w:r>
        <w:rPr>
          <w:lang w:val="en_US" w:bidi="en_US"/>
        </w:rPr>
        <w:t>Jesus gave the Twelve authority over unclean spirits.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Twelve take with them on their journey?</w:t>
      </w:r>
    </w:p>
    <w:p>
      <w:pPr/>
      <w:r>
        <w:rPr>
          <w:lang w:val="en_US" w:bidi="en_US"/>
        </w:rPr>
      </w:r>
      <w:r>
        <w:rPr>
          <w:lang w:val="en_US" w:bidi="en_US"/>
        </w:rPr>
        <w:t>The Twelve took a staff, sandals, and one tunic.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the Twelve to do if a place did not receive them?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 Twelve to shake off the dust under their feet as a testimony against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6:14–15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the people suppose Jesus was?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supposed that Jesus was John the Baptizer or Elijah or a prophet.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John the Baptizer told Herod he was doing unlawfully?</w:t>
      </w:r>
    </w:p>
    <w:p>
      <w:pPr/>
      <w:r>
        <w:rPr>
          <w:lang w:val="en_US" w:bidi="en_US"/>
        </w:rPr>
      </w:r>
      <w:r>
        <w:rPr>
          <w:lang w:val="en_US" w:bidi="en_US"/>
        </w:rPr>
        <w:t>John had told Herod it was unlawful for Herod to marry his brother’s wife.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Herod react when he heard John preach?</w:t>
      </w:r>
    </w:p>
    <w:p>
      <w:pPr/>
      <w:r>
        <w:rPr>
          <w:lang w:val="en_US" w:bidi="en_US"/>
        </w:rPr>
      </w:r>
      <w:r>
        <w:rPr>
          <w:lang w:val="en_US" w:bidi="en_US"/>
        </w:rPr>
        <w:t>Herod became upset when he heard John preach, but he was still glad to hear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oath did Herod swear to Herodias?</w:t>
      </w:r>
    </w:p>
    <w:p>
      <w:pPr/>
      <w:r>
        <w:rPr>
          <w:lang w:val="en_US" w:bidi="en_US"/>
        </w:rPr>
      </w:r>
      <w:r>
        <w:rPr>
          <w:lang w:val="en_US" w:bidi="en_US"/>
        </w:rPr>
        <w:t>Herod swore that she could have whatever she asked of him, up to half of his kingdom.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did Herodias ask?</w:t>
      </w:r>
    </w:p>
    <w:p>
      <w:pPr/>
      <w:r>
        <w:rPr>
          <w:lang w:val="en_US" w:bidi="en_US"/>
        </w:rPr>
      </w:r>
      <w:r>
        <w:rPr>
          <w:lang w:val="en_US" w:bidi="en_US"/>
        </w:rPr>
        <w:t>Herodias asked for the head of John the Baptizer on a platter.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Herod react to Herodias’ request?</w:t>
      </w:r>
    </w:p>
    <w:p>
      <w:pPr/>
      <w:r>
        <w:rPr>
          <w:lang w:val="en_US" w:bidi="en_US"/>
        </w:rPr>
      </w:r>
      <w:r>
        <w:rPr>
          <w:lang w:val="en_US" w:bidi="en_US"/>
        </w:rPr>
        <w:t>Herod became very sorry but did not refuse her request, because of the oaths he had made in front of his guests.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when Jesus and the apostles tried to go away by themselves to rest?</w:t>
      </w:r>
    </w:p>
    <w:p>
      <w:pPr/>
      <w:r>
        <w:rPr>
          <w:lang w:val="en_US" w:bidi="en_US"/>
        </w:rPr>
      </w:r>
      <w:r>
        <w:rPr>
          <w:lang w:val="en_US" w:bidi="en_US"/>
        </w:rPr>
        <w:t>Many people recognized them and ran to arrive there before Jesus and the apostles.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Jesus’ attitude toward the crowd that was waiting for them?</w:t>
      </w:r>
    </w:p>
    <w:p>
      <w:pPr/>
      <w:r>
        <w:rPr>
          <w:lang w:val="en_US" w:bidi="en_US"/>
        </w:rPr>
      </w:r>
      <w:r>
        <w:rPr>
          <w:lang w:val="en_US" w:bidi="en_US"/>
        </w:rPr>
        <w:t>Jesus had compassion on them because they were like sheep without a shepherd.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asked by Jesus, what did the disciples think they would have to do to feed the people?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thought they would have to go and buy 200 denarii worth of bread.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6:38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food did the disciples already have with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already had five loaves and two fish with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6:41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as he took the loaves and fish?</w:t>
      </w:r>
    </w:p>
    <w:p>
      <w:pPr/>
      <w:r>
        <w:rPr>
          <w:lang w:val="en_US" w:bidi="en_US"/>
        </w:rPr>
      </w:r>
      <w:r>
        <w:rPr>
          <w:lang w:val="en_US" w:bidi="en_US"/>
        </w:rPr>
        <w:t>As he took the loaves and fish, Jesus looked up to heaven, blessed and broke the loaves, and gave them to his disciples.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6:43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much food was left after everyone ate?</w:t>
      </w:r>
    </w:p>
    <w:p>
      <w:pPr/>
      <w:r>
        <w:rPr>
          <w:lang w:val="en_US" w:bidi="en_US"/>
        </w:rPr>
      </w:r>
      <w:r>
        <w:rPr>
          <w:lang w:val="en_US" w:bidi="en_US"/>
        </w:rPr>
        <w:t>There were 12 baskets of bread, and pieces of fish left after everyone ate.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6:44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men had been fed?</w:t>
      </w:r>
    </w:p>
    <w:p>
      <w:pPr/>
      <w:r>
        <w:rPr>
          <w:lang w:val="en_US" w:bidi="en_US"/>
        </w:rPr>
      </w:r>
      <w:r>
        <w:rPr>
          <w:lang w:val="en_US" w:bidi="en_US"/>
        </w:rPr>
        <w:t>There were 5,000 men that had been fed.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6:48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come to the disciples on the lake?</w:t>
      </w:r>
    </w:p>
    <w:p>
      <w:pPr/>
      <w:r>
        <w:rPr>
          <w:lang w:val="en_US" w:bidi="en_US"/>
        </w:rPr>
      </w:r>
      <w:r>
        <w:rPr>
          <w:lang w:val="en_US" w:bidi="en_US"/>
        </w:rPr>
        <w:t>Jesus came to the disciples walking on the lake.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6:50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the disciples when they saw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 disciples to be brave and to not be afraid.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6:52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disciples not understand about the miracle of the loaves?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did not understand about the miracle of the loaves because their minds were slow to understand.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6:55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of the region do when they recognized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brought the sick on stretchers to Jesus wherever they heard he was coming.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6:56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those who just touched the fringe of Jesus’ garment?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just touched the fringe of Jesus’ garment were healed.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some of Jesus’ disciples doing that offended the Pharisees and scribes?</w:t>
      </w:r>
    </w:p>
    <w:p>
      <w:pPr/>
      <w:r>
        <w:rPr>
          <w:lang w:val="en_US" w:bidi="en_US"/>
        </w:rPr>
      </w:r>
      <w:r>
        <w:rPr>
          <w:lang w:val="en_US" w:bidi="en_US"/>
        </w:rPr>
        <w:t>Some of the disciples were eating with unwashed hands.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7:3–4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tradition was it that hands, cups, pots, and copper vessels be washed before eating?</w:t>
      </w:r>
    </w:p>
    <w:p>
      <w:pPr/>
      <w:r>
        <w:rPr>
          <w:lang w:val="en_US" w:bidi="en_US"/>
        </w:rPr>
      </w:r>
      <w:r>
        <w:rPr>
          <w:lang w:val="en_US" w:bidi="en_US"/>
        </w:rPr>
        <w:t>It was the tradition of the elders that hands, cups, pots, and copper vessels be washed before eating.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7:8–9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to the Pharisees and scribes about their teaching on the issue of washing?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Pharisees and scribes taught the rules of men while abandoning the commandment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7:11–13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Pharisees and scribes void the commandment of God which says to honor your father and mother?</w:t>
      </w:r>
    </w:p>
    <w:p>
      <w:pPr/>
      <w:r>
        <w:rPr>
          <w:lang w:val="en_US" w:bidi="en_US"/>
        </w:rPr>
      </w:r>
      <w:r>
        <w:rPr>
          <w:lang w:val="en_US" w:bidi="en_US"/>
        </w:rPr>
        <w:t>They voided God’s commandment by telling people to give to them as Corban the money that would have helped their father and mother.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7:15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defiles a person?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what comes out of a person defiles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does not defile a person?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nothing from outside of a person can defile him when it enters into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7:18–19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does not defile a person?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nothing from outside of a person can defile him when it enters into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kinds of foods did Jesus declare to be clean?</w:t>
      </w:r>
    </w:p>
    <w:p>
      <w:pPr/>
      <w:r>
        <w:rPr>
          <w:lang w:val="en_US" w:bidi="en_US"/>
        </w:rPr>
      </w:r>
      <w:r>
        <w:rPr>
          <w:lang w:val="en_US" w:bidi="en_US"/>
        </w:rPr>
        <w:t>Jesus declared all foods to be clean.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7:20–23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defiles a person?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what comes out of a person defiles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7:21–22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three things that Jesus said can come out of a person to defile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evil thoughts, sexual immorality, theft, murder, adultery, coveting, wickedness, deceit, sensuality, envy, slander, pride, and folly can come out of a person to defile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7:25–26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Was the woman whose daughter had an unclean spirit a Jew or a Greek?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whose daughter had an unclean spirit was a Greek.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woman respond when Jesus told her that it was not right to take the children’s bread and throw it to the dogs?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said that even the dogs under the table eat the children’s crumbs.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7:29–30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for the woman?</w:t>
      </w:r>
    </w:p>
    <w:p>
      <w:pPr/>
      <w:r>
        <w:rPr>
          <w:lang w:val="en_US" w:bidi="en_US"/>
        </w:rPr>
      </w:r>
      <w:r>
        <w:rPr>
          <w:lang w:val="en_US" w:bidi="en_US"/>
        </w:rPr>
        <w:t>Jesus cast the demon out of the woman’s daughter.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7:33–34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the man who was deaf and had a speech impediment was brought to Jesus, what did he do to heal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put his fingers in the man’s ears, spit and touched his tongue, then looked to heaven and said, “Open!”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7:36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do when Jesus told them to tell no one about his healings?</w:t>
      </w:r>
    </w:p>
    <w:p>
      <w:pPr/>
      <w:r>
        <w:rPr>
          <w:lang w:val="en_US" w:bidi="en_US"/>
        </w:rPr>
      </w:r>
      <w:r>
        <w:rPr>
          <w:lang w:val="en_US" w:bidi="en_US"/>
        </w:rPr>
        <w:t>The more Jesus commanded them to be quiet, the more they talked about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concern did Jesus state about the great crowd that had been following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stated that he was concerned the great crowd had nothing to eat.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loaves did the disciples have with them?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had seven loaves with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with the disciples’ loaves?</w:t>
      </w:r>
    </w:p>
    <w:p>
      <w:pPr/>
      <w:r>
        <w:rPr>
          <w:lang w:val="en_US" w:bidi="en_US"/>
        </w:rPr>
      </w:r>
      <w:r>
        <w:rPr>
          <w:lang w:val="en_US" w:bidi="en_US"/>
        </w:rPr>
        <w:t>Jesus gave thanks, broke the loaves, and gave them to his disciples to serve.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much food remained after everyone had eaten?</w:t>
      </w:r>
    </w:p>
    <w:p>
      <w:pPr/>
      <w:r>
        <w:rPr>
          <w:lang w:val="en_US" w:bidi="en_US"/>
        </w:rPr>
      </w:r>
      <w:r>
        <w:rPr>
          <w:lang w:val="en_US" w:bidi="en_US"/>
        </w:rPr>
        <w:t>There were seven baskets of food remaining after everyone had eaten.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many people ate and were satisfied?</w:t>
      </w:r>
    </w:p>
    <w:p>
      <w:pPr/>
      <w:r>
        <w:rPr>
          <w:lang w:val="en_US" w:bidi="en_US"/>
        </w:rPr>
      </w:r>
      <w:r>
        <w:rPr>
          <w:lang w:val="en_US" w:bidi="en_US"/>
        </w:rPr>
        <w:t>There were about 4,000 men who ate and were satisfied.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test him, what did the Pharisees want Jesus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 Pharisees wanted Jesus to give them a sign from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did Jesus warn his disciples concerning the Pharisees?</w:t>
      </w:r>
    </w:p>
    <w:p>
      <w:pPr/>
      <w:r>
        <w:rPr>
          <w:lang w:val="en_US" w:bidi="en_US"/>
        </w:rPr>
      </w:r>
      <w:r>
        <w:rPr>
          <w:lang w:val="en_US" w:bidi="en_US"/>
        </w:rPr>
        <w:t>Jesus warned his disciples to be on guard against the yeast of the Pharisees.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did the disciples think Jesus was talking?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thought Jesus was talking about the fact that they had forgotten to bring bread.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Jesus reminded his disciples that what had happened when Jesus had broken five loaves?</w:t>
      </w:r>
    </w:p>
    <w:p>
      <w:pPr/>
      <w:r>
        <w:rPr>
          <w:lang w:val="en_US" w:bidi="en_US"/>
        </w:rPr>
      </w:r>
      <w:r>
        <w:rPr>
          <w:lang w:val="en_US" w:bidi="en_US"/>
        </w:rPr>
        <w:t>Jesus reminded them that when he had broken five loaves, 5,000 people had been fed and 12 baskets full of broken pieces had been taken up.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things did Jesus first do to the blind man in order to restore his sight?</w:t>
      </w:r>
    </w:p>
    <w:p>
      <w:pPr/>
      <w:r>
        <w:rPr>
          <w:lang w:val="en_US" w:bidi="en_US"/>
        </w:rPr>
      </w:r>
      <w:r>
        <w:rPr>
          <w:lang w:val="en_US" w:bidi="en_US"/>
        </w:rPr>
        <w:t>Jesus first spat on his eyes and laid his hands upon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third thing did Jesus do to the blind man in order to completely restore his sight?</w:t>
      </w:r>
    </w:p>
    <w:p>
      <w:pPr/>
      <w:r>
        <w:rPr>
          <w:lang w:val="en_US" w:bidi="en_US"/>
        </w:rPr>
      </w:r>
      <w:r>
        <w:rPr>
          <w:lang w:val="en_US" w:bidi="en_US"/>
        </w:rPr>
        <w:t>Jesus laid his hands upon his eyes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were the people saying that Jesus was?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were saying that Jesus was John the Baptizer, Elijah, or one of the prophets.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Peter say that Jesus was?</w:t>
      </w:r>
    </w:p>
    <w:p>
      <w:pPr/>
      <w:r>
        <w:rPr>
          <w:lang w:val="en_US" w:bidi="en_US"/>
        </w:rPr>
      </w:r>
      <w:r>
        <w:rPr>
          <w:lang w:val="en_US" w:bidi="en_US"/>
        </w:rPr>
        <w:t>Peter said that Jesus was the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future events did Jesus begin to teach his disciples clearly?</w:t>
      </w:r>
    </w:p>
    <w:p>
      <w:pPr/>
      <w:r>
        <w:rPr>
          <w:lang w:val="en_US" w:bidi="en_US"/>
        </w:rPr>
      </w:r>
      <w:r>
        <w:rPr>
          <w:lang w:val="en_US" w:bidi="en_US"/>
        </w:rPr>
        <w:t>Jesus taught his disciples that the Son of Man must suffer, be rejected, be killed, and be raised after three days.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when Peter began to rebuke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to Peter, “Get behind me Satan! You do not care for the things of God, but for the things of people.”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anyone who wants to follow him must do?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anyone who wants to follow him must deny himself, take up his cross, and follow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8:36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about a person’s desire to gain the things of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said, “What does it profit a person to gain the whole world and then forfeit his life?”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8:38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he would do concerning those who are ashamed of him and his words?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at his coming he would be ashamed of those who were ashamed of him and his words.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would see the kingdom of God coming with power?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some standing there with him would not die before they saw the kingdom of God coming with power.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9:2–3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Jesus when Peter, James, and John went up a high mountain with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transfigured and his garments became radiantly brilliant.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talking with Jesus on the mountain?</w:t>
      </w:r>
    </w:p>
    <w:p>
      <w:pPr/>
      <w:r>
        <w:rPr>
          <w:lang w:val="en_US" w:bidi="en_US"/>
        </w:rPr>
      </w:r>
      <w:r>
        <w:rPr>
          <w:lang w:val="en_US" w:bidi="en_US"/>
        </w:rPr>
        <w:t>Elijah and Moses were talking with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the mountain, what did the voice from the cloud say?</w:t>
      </w:r>
    </w:p>
    <w:p>
      <w:pPr/>
      <w:r>
        <w:rPr>
          <w:lang w:val="en_US" w:bidi="en_US"/>
        </w:rPr>
      </w:r>
      <w:r>
        <w:rPr>
          <w:lang w:val="en_US" w:bidi="en_US"/>
        </w:rPr>
        <w:t>The voice said, “This is my beloved Son. Listen to him.”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command the disciples about what they had seen on the mountain?</w:t>
      </w:r>
    </w:p>
    <w:p>
      <w:pPr/>
      <w:r>
        <w:rPr>
          <w:lang w:val="en_US" w:bidi="en_US"/>
        </w:rPr>
      </w:r>
      <w:r>
        <w:rPr>
          <w:lang w:val="en_US" w:bidi="en_US"/>
        </w:rPr>
        <w:t>Jesus commanded them to tell no one what they had seen, until the Son of Man had risen from the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9:11–13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about Elijah’s coming?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Elijah does come first to restore all things, and that Elijah had already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9:17–18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disciples unable to do for the father and his son?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were unable to drive out the evil spirit from the father’s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Into what did the evil spirit throw the boy to try to destroy him?</w:t>
      </w:r>
    </w:p>
    <w:p>
      <w:pPr/>
      <w:r>
        <w:rPr>
          <w:lang w:val="en_US" w:bidi="en_US"/>
        </w:rPr>
      </w:r>
      <w:r>
        <w:rPr>
          <w:lang w:val="en_US" w:bidi="en_US"/>
        </w:rPr>
        <w:t>The evil spirit threw the boy into the fire or into the waters to try to destroy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father respond when Jesus said all things are possible for the one who believes?</w:t>
      </w:r>
    </w:p>
    <w:p>
      <w:pPr/>
      <w:r>
        <w:rPr>
          <w:lang w:val="en_US" w:bidi="en_US"/>
        </w:rPr>
      </w:r>
      <w:r>
        <w:rPr>
          <w:lang w:val="en_US" w:bidi="en_US"/>
        </w:rPr>
        <w:t>The father responded, “I believe! Help my unbelief!”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9:28–29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were the disciples unable to cast out the mute and deaf spirit in the boy?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were unable to cast out the spirit, because it could not be cast out except by prayer.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his disciples would happen to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them he would be put to death, then after three days he would rise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9:33–34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disciples arguing about along the way?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were arguing about who among them was the greatest.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9:35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is first?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he is first who is servant of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9:36–37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someone receives a little child in Jesus’ name, who are they also receiving?</w:t>
      </w:r>
    </w:p>
    <w:p>
      <w:pPr/>
      <w:r>
        <w:rPr>
          <w:lang w:val="en_US" w:bidi="en_US"/>
        </w:rPr>
      </w:r>
      <w:r>
        <w:rPr>
          <w:lang w:val="en_US" w:bidi="en_US"/>
        </w:rPr>
        <w:t>When someone receives a little child in Jesus’ name, they are also receiving Jesus and the one who sent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9:42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be better for someone who causes a little one who believes in Jesus to stumble?</w:t>
      </w:r>
    </w:p>
    <w:p>
      <w:pPr/>
      <w:r>
        <w:rPr>
          <w:lang w:val="en_US" w:bidi="en_US"/>
        </w:rPr>
      </w:r>
      <w:r>
        <w:rPr>
          <w:lang w:val="en_US" w:bidi="en_US"/>
        </w:rPr>
        <w:t>It would be better for that one if a millstone were tied around his neck and he was thrown into the sea.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9:47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to do with your eye if it causes you to stumble?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to tear out your eye if it causes you to stumble.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9:48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happens in hell?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in hell the worm does not die, and the fire is not put out.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the Pharisees ask Jesus in order to test him?</w:t>
      </w:r>
    </w:p>
    <w:p>
      <w:pPr/>
      <w:r>
        <w:rPr>
          <w:lang w:val="en_US" w:bidi="en_US"/>
        </w:rPr>
      </w:r>
      <w:r>
        <w:rPr>
          <w:lang w:val="en_US" w:bidi="en_US"/>
        </w:rPr>
        <w:t>The Pharisees asked Jesus if it was lawful for a husband to divorce his wife.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commandment had Moses given the Jews concerning divorce?</w:t>
      </w:r>
    </w:p>
    <w:p>
      <w:pPr/>
      <w:r>
        <w:rPr>
          <w:lang w:val="en_US" w:bidi="en_US"/>
        </w:rPr>
      </w:r>
      <w:r>
        <w:rPr>
          <w:lang w:val="en_US" w:bidi="en_US"/>
        </w:rPr>
        <w:t>Moses had allowed a man to write a certificate of divorce and then send his wife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had Moses given the Jews this commandment concerning divorce?</w:t>
      </w:r>
    </w:p>
    <w:p>
      <w:pPr/>
      <w:r>
        <w:rPr>
          <w:lang w:val="en_US" w:bidi="en_US"/>
        </w:rPr>
      </w:r>
      <w:r>
        <w:rPr>
          <w:lang w:val="en_US" w:bidi="en_US"/>
        </w:rPr>
        <w:t>Moses had given this commandment to the Jews because of their hard hearts.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event in history did Jesus refer when telling the Pharisees about God’s original design for marriage?</w:t>
      </w:r>
    </w:p>
    <w:p>
      <w:pPr/>
      <w:r>
        <w:rPr>
          <w:lang w:val="en_US" w:bidi="en_US"/>
        </w:rPr>
      </w:r>
      <w:r>
        <w:rPr>
          <w:lang w:val="en_US" w:bidi="en_US"/>
        </w:rPr>
        <w:t>Jesus referred to the creation of male and female at the beginning when telling about God’s original design for marriage.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the two people, the man and his wife, become when they are married?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two become one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about what God joins together in marriage?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what God joins together, let no man tear apart.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10:13–14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Jesus’ reaction when the disciples rebuked those bringing little children to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angry with the disciples and told them to permit the little children to come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say the kingdom of God must be received in order to enter it?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 kingdom of God must be received as a little child in order to enter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first tell the man he must do to inherit eternal life?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 man he must not kill, not commit adultery, not steal, not testify falsely, not defraud, and must honor his father and mother.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additional commandment did Jesus then give the man?</w:t>
      </w:r>
    </w:p>
    <w:p>
      <w:pPr/>
      <w:r>
        <w:rPr>
          <w:lang w:val="en_US" w:bidi="en_US"/>
        </w:rPr>
      </w:r>
      <w:r>
        <w:rPr>
          <w:lang w:val="en_US" w:bidi="en_US"/>
        </w:rPr>
        <w:t>Jesus then commanded the man to sell at that he had and to follow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man react when Jesus gave him this commandment, and why?</w:t>
      </w:r>
    </w:p>
    <w:p>
      <w:pPr/>
      <w:r>
        <w:rPr>
          <w:lang w:val="en_US" w:bidi="en_US"/>
        </w:rPr>
      </w:r>
      <w:r>
        <w:rPr>
          <w:lang w:val="en_US" w:bidi="en_US"/>
        </w:rPr>
        <w:t>The man was sorrowful and walked away, for he had many possessions.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10:23–25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had great difficulty entering the kingdom of God?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rich had great difficulty entering the kingdom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10:26–27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say even a rich person could be saved?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with people it is impossible, but with God all things are possible.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10:29–30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anyone would receive who had left house, family, and lands for Jesus’ sake?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they would receive a hundred times as much in this world, with persecutions, and eternal life in the world to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what road were Jesus and the disciples traveling?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and the disciples were traveling on the road going up to Jerusalem.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10:33–34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his disciples would happen to him in Jerusalem?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his disciples that he would be condemned to death and delivered over to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10:35–37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request did James and John make to Jesus?</w:t>
      </w:r>
    </w:p>
    <w:p>
      <w:pPr/>
      <w:r>
        <w:rPr>
          <w:lang w:val="en_US" w:bidi="en_US"/>
        </w:rPr>
      </w:r>
      <w:r>
        <w:rPr>
          <w:lang w:val="en_US" w:bidi="en_US"/>
        </w:rPr>
        <w:t>James and John requested to sit on Jesus’ right and left hand with him in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10:39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that James and John would endure?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James and John would endure the cup Jesus would drink, and the baptism with which Jesus would be baptized.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10:40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Did Jesus grant the request of James and John?</w:t>
      </w:r>
    </w:p>
    <w:p>
      <w:pPr/>
      <w:r>
        <w:rPr>
          <w:lang w:val="en_US" w:bidi="en_US"/>
        </w:rPr>
      </w:r>
      <w:r>
        <w:rPr>
          <w:lang w:val="en_US" w:bidi="en_US"/>
        </w:rPr>
        <w:t>No. Jesus said that the seats at his right and left hand were not his to give.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10:42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say the rulers of the Gentiles treat their subjects?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rulers of the Gentiles dominate their subjects.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10:43–44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say those who wish to be great among the disciples must live?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those who wish to be great among the disciples must be servant of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10:48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blind man Bartimaeus do when many rebuked him, telling him to be quiet?</w:t>
      </w:r>
    </w:p>
    <w:p>
      <w:pPr/>
      <w:r>
        <w:rPr>
          <w:lang w:val="en_US" w:bidi="en_US"/>
        </w:rPr>
      </w:r>
      <w:r>
        <w:rPr>
          <w:lang w:val="en_US" w:bidi="en_US"/>
        </w:rPr>
        <w:t>Bartimaeus cried out all the more, “Son of David, have mercy on me!”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10:52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had healed Bartimaeus of his blindness?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Bartimaeus’ faith had healed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send two of his disciples to do in the village opposite them?</w:t>
      </w:r>
    </w:p>
    <w:p>
      <w:pPr/>
      <w:r>
        <w:rPr>
          <w:lang w:val="en_US" w:bidi="en_US"/>
        </w:rPr>
      </w:r>
      <w:r>
        <w:rPr>
          <w:lang w:val="en_US" w:bidi="en_US"/>
        </w:rPr>
        <w:t>Jesus sent them to bring a colt to him that had never been ridden.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11:5–6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when the disciples untied the colt?</w:t>
      </w:r>
    </w:p>
    <w:p>
      <w:pPr/>
      <w:r>
        <w:rPr>
          <w:lang w:val="en_US" w:bidi="en_US"/>
        </w:rPr>
      </w:r>
      <w:r>
        <w:rPr>
          <w:lang w:val="en_US" w:bidi="en_US"/>
        </w:rPr>
        <w:t>Some people asked the disciples what they were doing, so they spoke to the people as Jesus told them, and the people let them go their 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people spread on the road as Jesus rode on the colt?</w:t>
      </w:r>
    </w:p>
    <w:p>
      <w:pPr/>
      <w:r>
        <w:rPr>
          <w:lang w:val="en_US" w:bidi="en_US"/>
        </w:rPr>
      </w:r>
      <w:r>
        <w:rPr>
          <w:lang w:val="en_US" w:bidi="en_US"/>
        </w:rPr>
        <w:t>On the road the people spread their garments and branches they had cut from the fields.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coming kingdom were the people shouting about as Jesus rode toward Jerusalem?</w:t>
      </w:r>
    </w:p>
    <w:p>
      <w:pPr/>
      <w:r>
        <w:rPr>
          <w:lang w:val="en_US" w:bidi="en_US"/>
        </w:rPr>
      </w:r>
      <w:r>
        <w:rPr>
          <w:lang w:val="en_US" w:bidi="en_US"/>
        </w:rPr>
        <w:t>The people were shouting that the kingdom of their father David was coming.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when he entered the temple area?</w:t>
      </w:r>
    </w:p>
    <w:p>
      <w:pPr/>
      <w:r>
        <w:rPr>
          <w:lang w:val="en_US" w:bidi="en_US"/>
        </w:rPr>
      </w:r>
      <w:r>
        <w:rPr>
          <w:lang w:val="en_US" w:bidi="en_US"/>
        </w:rPr>
        <w:t>Jesus looked around and then went out to Bethany.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when he saw the fig tree with no fruit on it?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to the fig tree, “No one will ever eat fruit from you.”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11:15–16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when he entered the temple area this time?</w:t>
      </w:r>
    </w:p>
    <w:p>
      <w:pPr/>
      <w:r>
        <w:rPr>
          <w:lang w:val="en_US" w:bidi="en_US"/>
        </w:rPr>
      </w:r>
      <w:r>
        <w:rPr>
          <w:lang w:val="en_US" w:bidi="en_US"/>
        </w:rPr>
        <w:t>Jesus cast out the sellers and purchasers and would not allow anyone to carry merchandise through the temple.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the temple was supposed to be, according to Scripture?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temple was supposed to be a house of prayer for all the nations.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11:17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the chief priests and scribes had made the temple?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they had made the temple a den of robbers.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chief priests and scribes trying to do to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chief priests and scribes were trying to kill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the fig tree to which Jesus had spoken?</w:t>
      </w:r>
    </w:p>
    <w:p>
      <w:pPr/>
      <w:r>
        <w:rPr>
          <w:lang w:val="en_US" w:bidi="en_US"/>
        </w:rPr>
      </w:r>
      <w:r>
        <w:rPr>
          <w:lang w:val="en_US" w:bidi="en_US"/>
        </w:rPr>
        <w:t>The fig tree to which Jesus had spoken withered away to its roots.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about everything we ask for in prayer?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everything we ask for in prayer, believe that we have received it, and it will be ours.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we must do so that the Father in heaven will also forgive you?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we must forgive whatever we have against anyone so that the Father will also forgive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11:27–28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the temple, what did the chief priests, scribes, and elders want to know from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They wanted to know by what authority he did the things he was doing.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11:29–30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Jesus ask the chief priests, scribes, and elders?</w:t>
      </w:r>
    </w:p>
    <w:p>
      <w:pPr/>
      <w:r>
        <w:rPr>
          <w:lang w:val="en_US" w:bidi="en_US"/>
        </w:rPr>
      </w:r>
      <w:r>
        <w:rPr>
          <w:lang w:val="en_US" w:bidi="en_US"/>
        </w:rPr>
        <w:t>Jesus asked them if John’s baptism was from heaven or from 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chief priests, scribes, and elders not want to answer that John’s baptism was from heaven?</w:t>
      </w:r>
    </w:p>
    <w:p>
      <w:pPr/>
      <w:r>
        <w:rPr>
          <w:lang w:val="en_US" w:bidi="en_US"/>
        </w:rPr>
      </w:r>
      <w:r>
        <w:rPr>
          <w:lang w:val="en_US" w:bidi="en_US"/>
        </w:rPr>
        <w:t>They did not want to give this answer because Jesus would ask why they did not believe John.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11:32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chief priests, scribes, and elders not want to answer that John’s baptism was from men?</w:t>
      </w:r>
    </w:p>
    <w:p>
      <w:pPr/>
      <w:r>
        <w:rPr>
          <w:lang w:val="en_US" w:bidi="en_US"/>
        </w:rPr>
      </w:r>
      <w:r>
        <w:rPr>
          <w:lang w:val="en_US" w:bidi="en_US"/>
        </w:rPr>
        <w:t>They did not want to give this answer because they feared the people, who all believed that John was a prophet.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After building and leasing the vineyard, what did the owner do?</w:t>
      </w:r>
    </w:p>
    <w:p>
      <w:pPr/>
      <w:r>
        <w:rPr>
          <w:lang w:val="en_US" w:bidi="en_US"/>
        </w:rPr>
      </w:r>
      <w:r>
        <w:rPr>
          <w:lang w:val="en_US" w:bidi="en_US"/>
        </w:rPr>
        <w:t>After building and leasing the vineyard, the owner went away on a journey.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vine dressers do to the many servants that the owner sent to receive the fruit of the vineyard?</w:t>
      </w:r>
    </w:p>
    <w:p>
      <w:pPr/>
      <w:r>
        <w:rPr>
          <w:lang w:val="en_US" w:bidi="en_US"/>
        </w:rPr>
      </w:r>
      <w:r>
        <w:rPr>
          <w:lang w:val="en_US" w:bidi="en_US"/>
        </w:rPr>
        <w:t>The vine dressers beat some and killed some of the many servants.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the owner send last to the vine dressers?</w:t>
      </w:r>
    </w:p>
    <w:p>
      <w:pPr/>
      <w:r>
        <w:rPr>
          <w:lang w:val="en_US" w:bidi="en_US"/>
        </w:rPr>
      </w:r>
      <w:r>
        <w:rPr>
          <w:lang w:val="en_US" w:bidi="en_US"/>
        </w:rPr>
        <w:t>The owner sent his beloved son last.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vine dressers do with the one sent last by the owner?</w:t>
      </w:r>
    </w:p>
    <w:p>
      <w:pPr/>
      <w:r>
        <w:rPr>
          <w:lang w:val="en_US" w:bidi="en_US"/>
        </w:rPr>
      </w:r>
      <w:r>
        <w:rPr>
          <w:lang w:val="en_US" w:bidi="en_US"/>
        </w:rPr>
        <w:t>The vine dressers seized him, killed him, and threw him out of the vineyard.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owner of the vineyard do to the vine dressers?</w:t>
      </w:r>
    </w:p>
    <w:p>
      <w:pPr/>
      <w:r>
        <w:rPr>
          <w:lang w:val="en_US" w:bidi="en_US"/>
        </w:rPr>
      </w:r>
      <w:r>
        <w:rPr>
          <w:lang w:val="en_US" w:bidi="en_US"/>
        </w:rPr>
        <w:t>The owner of the vineyard will come and destroy the vine dressers and give the vineyard to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the scripture, what happens to the stone which the builders rejected?</w:t>
      </w:r>
    </w:p>
    <w:p>
      <w:pPr/>
      <w:r>
        <w:rPr>
          <w:lang w:val="en_US" w:bidi="en_US"/>
        </w:rPr>
      </w:r>
      <w:r>
        <w:rPr>
          <w:lang w:val="en_US" w:bidi="en_US"/>
        </w:rPr>
        <w:t>The stone which the builders rejected has been made the cornerstone.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the Pharisees and some of the Herodians ask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They asked him if it was lawful to pay taxes to Caesar or not.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answer their question?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they should give to Caesar the things that are Caesar’s and give to God the things that are God’s.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did the Sadducees not believe?</w:t>
      </w:r>
    </w:p>
    <w:p>
      <w:pPr/>
      <w:r>
        <w:rPr>
          <w:lang w:val="en_US" w:bidi="en_US"/>
        </w:rPr>
      </w:r>
      <w:r>
        <w:rPr>
          <w:lang w:val="en_US" w:bidi="en_US"/>
        </w:rPr>
        <w:t>The Sadducees did not believe in the resurrection.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the story told by the Sadducees, how many husbands did the woman have?</w:t>
      </w:r>
    </w:p>
    <w:p>
      <w:pPr/>
      <w:r>
        <w:rPr>
          <w:lang w:val="en_US" w:bidi="en_US"/>
        </w:rPr>
      </w:r>
      <w:r>
        <w:rPr>
          <w:lang w:val="en_US" w:bidi="en_US"/>
        </w:rPr>
        <w:t>The woman had seven husbands.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the Sadducees ask Jesus about the woman?</w:t>
      </w:r>
    </w:p>
    <w:p>
      <w:pPr/>
      <w:r>
        <w:rPr>
          <w:lang w:val="en_US" w:bidi="en_US"/>
        </w:rPr>
      </w:r>
      <w:r>
        <w:rPr>
          <w:lang w:val="en_US" w:bidi="en_US"/>
        </w:rPr>
        <w:t>They asked which of the men would be the woman’s husband in the resurrection.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reason did Jesus give the Sadducees for their error?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Sadducees did not know the scriptures nor the power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Jesus’ answer to the Sadducees’ question about the woman?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in the resurrection, men and women will not marry, but will be like angels.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12:26–27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show from the scriptures that there is a resurrection?</w:t>
      </w:r>
    </w:p>
    <w:p>
      <w:pPr/>
      <w:r>
        <w:rPr>
          <w:lang w:val="en_US" w:bidi="en_US"/>
        </w:rPr>
      </w:r>
      <w:r>
        <w:rPr>
          <w:lang w:val="en_US" w:bidi="en_US"/>
        </w:rPr>
        <w:t>Jesus quoted from the book of Moses, where God says that he is the God of Abraham, Isaac, and Jacob, all whom must then be still alive.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12:29–30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commandment did Jesus say is most important?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to love the Lord your God with all your heart, soul, mind, and strength is the most important commandment.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commandment did Jesus say is second?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to love your neighbor as yourself is the second commandment.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12:35–37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Jesus ask about the Christ?</w:t>
      </w:r>
    </w:p>
    <w:p>
      <w:pPr/>
      <w:r>
        <w:rPr>
          <w:lang w:val="en_US" w:bidi="en_US"/>
        </w:rPr>
      </w:r>
      <w:r>
        <w:rPr>
          <w:lang w:val="en_US" w:bidi="en_US"/>
        </w:rPr>
        <w:t>Jesus asked how David could call the Christ Lord when the Christ is the son of David.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12:38–40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the people to beware of concerning the scribes?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scribes desire to be honored by men, but they devour widows’ houses and make long prayers for people to see.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12:44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Jesus say that the poor widow had put in more than all who contributed to the offering box?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she had contributed more because she gave out of her poverty while the others gave out of their abundance.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would happen to the wonderful stones and buildings of the temple?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not one stone would be left on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the disciples then ask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asked Jesus when these things would happen, and what would be the sign.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13:5–6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did Jesus say the disciples must be careful?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 disciples must be careful that no one lead them astray.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13:7–8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would be the beginnings of birth pains?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 beginning of birth pains would be wars, rumors of wars, earthquakes, and famines.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would happen to the disciples?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disciples would be delivered to councils, beaten in synagogues, and would stand before governors and kings as a testimony.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must happen first?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 gospel must be preached to all the nations first.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would happen between family members?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one family member would deliver up another family member to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would be saved?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whoever endures to the end would be saved.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those in Judea should do when they see the abomination of desolation?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those in Judea should flee to the mountains when they see the abomination of desolation.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the Lord would do for the sake of the elect, so that they would be saved?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 Lord would shorten the days of tribulation for the sake of the elect.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would arise to deceive people?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false Christs and false prophets would arise to deceive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13:24–25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lights and powers in the heavens after the tribulation of those days?</w:t>
      </w:r>
    </w:p>
    <w:p>
      <w:pPr/>
      <w:r>
        <w:rPr>
          <w:lang w:val="en_US" w:bidi="en_US"/>
        </w:rPr>
      </w:r>
      <w:r>
        <w:rPr>
          <w:lang w:val="en_US" w:bidi="en_US"/>
        </w:rPr>
        <w:t>The sun and moon will be darkened, the stars will fall from the sky. The powers in the heavens will be shaken.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people see in the clouds?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see the Son of Man coming in the clouds with great power and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the Son of Man do when he comes?</w:t>
      </w:r>
    </w:p>
    <w:p>
      <w:pPr/>
      <w:r>
        <w:rPr>
          <w:lang w:val="en_US" w:bidi="en_US"/>
        </w:rPr>
      </w:r>
      <w:r>
        <w:rPr>
          <w:lang w:val="en_US" w:bidi="en_US"/>
        </w:rPr>
        <w:t>The Son of Man will gather his elect from the ends of the earth and the sky.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would not pass away until all of these things occurred?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this generation would not pass away until all of these things occurred.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would never pass away?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his words would never pass away.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Jesus say all these things would happen?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no one knows the day or hour except the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command did Jesus give his disciples regarding when the time is?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his disciples to be alert, watch and pray.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13:35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command did Jesus give his disciples regarding his coming?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his disciples to be stay alert as they await his coming.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13:37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command did Jesus give his disciples regarding his coming?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his disciples to be alert and watch.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were the chief priests and scribes considering how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They were considering how to stealthily arrest Jesus and then kill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the chief priests and scribes not want to act during the Feast of Unleavened Bread?</w:t>
      </w:r>
    </w:p>
    <w:p>
      <w:pPr/>
      <w:r>
        <w:rPr>
          <w:lang w:val="en_US" w:bidi="en_US"/>
        </w:rPr>
      </w:r>
      <w:r>
        <w:rPr>
          <w:lang w:val="en_US" w:bidi="en_US"/>
        </w:rPr>
        <w:t>They were worried that a riot would arise among the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a woman do to Jesus at the house of Simon the leper?</w:t>
      </w:r>
    </w:p>
    <w:p>
      <w:pPr/>
      <w:r>
        <w:rPr>
          <w:lang w:val="en_US" w:bidi="en_US"/>
        </w:rPr>
      </w:r>
      <w:r>
        <w:rPr>
          <w:lang w:val="en_US" w:bidi="en_US"/>
        </w:rPr>
        <w:t>A woman broke a vial of costly liquid and poured it on Jesus’ head.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were some rebuking the woman?</w:t>
      </w:r>
    </w:p>
    <w:p>
      <w:pPr/>
      <w:r>
        <w:rPr>
          <w:lang w:val="en_US" w:bidi="en_US"/>
        </w:rPr>
      </w:r>
      <w:r>
        <w:rPr>
          <w:lang w:val="en_US" w:bidi="en_US"/>
        </w:rPr>
        <w:t>Some were rebuking the woman for not selling the perfume and giving the money to the poor.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the woman had done for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the woman had anointed his body for burial.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promise did Jesus make about what the woman had done?</w:t>
      </w:r>
    </w:p>
    <w:p>
      <w:pPr/>
      <w:r>
        <w:rPr>
          <w:lang w:val="en_US" w:bidi="en_US"/>
        </w:rPr>
      </w:r>
      <w:r>
        <w:rPr>
          <w:lang w:val="en_US" w:bidi="en_US"/>
        </w:rPr>
        <w:t>Jesus promised that wherever the gospel was preached in the whole world, what the woman had done would be spoken of in memory of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Judas Iscariot go away to the chief priests?</w:t>
      </w:r>
    </w:p>
    <w:p>
      <w:pPr/>
      <w:r>
        <w:rPr>
          <w:lang w:val="en_US" w:bidi="en_US"/>
        </w:rPr>
      </w:r>
      <w:r>
        <w:rPr>
          <w:lang w:val="en_US" w:bidi="en_US"/>
        </w:rPr>
        <w:t>Judas Iscariot went away to the chief priests so that he might deliver Jesus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14:12–15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disciples find the place where they would all eat the Passover?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them to go into the city and follow a man carrying a pitcher of water, and then ask him where the guest room was that they would use to eat the Passover.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as they were reclining at the table and eating?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one of the disciples eating with him would betray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Which disciple did Jesus say would betray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the disciple dipping bread with him in the bowl would betray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about the destiny of the disciple who betrayed him?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it would have been better for him if he had not been born.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as he gave the disciples the broken bread?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said, “Take this. This is my body.”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as he gave the disciples the cup?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said, “This is my blood of the covenant, the blood that is poured out for many.”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Jesus say he would again drink of this fruit of the vine?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he would again drink of this fruit of the vine on the day when he drank it anew in the kingdom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At the Mount of Olives, what did Jesus predict about his disciples?</w:t>
      </w:r>
    </w:p>
    <w:p>
      <w:pPr/>
      <w:r>
        <w:rPr>
          <w:lang w:val="en_US" w:bidi="en_US"/>
        </w:rPr>
      </w:r>
      <w:r>
        <w:rPr>
          <w:lang w:val="en_US" w:bidi="en_US"/>
        </w:rPr>
        <w:t>Jesus predicted that his disciples would all fall away because of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Peter after Peter said he would never fall away?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Peter that before the rooster crowed twice, Peter would deny Jesus three times.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14:32–34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tell his three disciples to do while he prayed?</w:t>
      </w:r>
    </w:p>
    <w:p>
      <w:pPr/>
      <w:r>
        <w:rPr>
          <w:lang w:val="en_US" w:bidi="en_US"/>
        </w:rPr>
      </w:r>
      <w:r>
        <w:rPr>
          <w:lang w:val="en_US" w:bidi="en_US"/>
        </w:rPr>
        <w:t>Jesus told them to remain there and watch.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14:35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did Jesus pray?</w:t>
      </w:r>
    </w:p>
    <w:p>
      <w:pPr/>
      <w:r>
        <w:rPr>
          <w:lang w:val="en_US" w:bidi="en_US"/>
        </w:rPr>
      </w:r>
      <w:r>
        <w:rPr>
          <w:lang w:val="en_US" w:bidi="en_US"/>
        </w:rPr>
        <w:t>Jesus prayed that this hour might pass from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14:36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Jesus willing to accept as an answer to his prayer to the Father?</w:t>
      </w:r>
    </w:p>
    <w:p>
      <w:pPr/>
      <w:r>
        <w:rPr>
          <w:lang w:val="en_US" w:bidi="en_US"/>
        </w:rPr>
      </w:r>
      <w:r>
        <w:rPr>
          <w:lang w:val="en_US" w:bidi="en_US"/>
        </w:rPr>
        <w:t>Jesus was willing to accept whatever the Father’s will was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find when he returned to the three disciples?</w:t>
      </w:r>
    </w:p>
    <w:p>
      <w:pPr/>
      <w:r>
        <w:rPr>
          <w:lang w:val="en_US" w:bidi="en_US"/>
        </w:rPr>
      </w:r>
      <w:r>
        <w:rPr>
          <w:lang w:val="en_US" w:bidi="en_US"/>
        </w:rPr>
        <w:t>Jesus found the three disciples sleeping.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14:40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find the second time he returned from praying?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found the three disciples sleeping.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14:41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find the third time he returned from praying?</w:t>
      </w:r>
    </w:p>
    <w:p>
      <w:pPr/>
      <w:r>
        <w:rPr>
          <w:lang w:val="en_US" w:bidi="en_US"/>
        </w:rPr>
      </w:r>
      <w:r>
        <w:rPr>
          <w:lang w:val="en_US" w:bidi="en_US"/>
        </w:rPr>
        <w:t>Jesus found the three disciples sleeping.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14:44–45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sign did Judas give to show the guards which person was Jesus?</w:t>
      </w:r>
    </w:p>
    <w:p>
      <w:pPr/>
      <w:r>
        <w:rPr>
          <w:lang w:val="en_US" w:bidi="en_US"/>
        </w:rPr>
      </w:r>
      <w:r>
        <w:rPr>
          <w:lang w:val="en_US" w:bidi="en_US"/>
        </w:rPr>
        <w:t>Judas kissed Jesus to show which person was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14:48–49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say was being done in his arrest to fulfill scripture?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that scripture was being fulfilled because they came to arrest him like a robber, with swords and clubs.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14:50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those with Jesus do when Jesus was arrested?</w:t>
      </w:r>
    </w:p>
    <w:p>
      <w:pPr/>
      <w:r>
        <w:rPr>
          <w:lang w:val="en_US" w:bidi="en_US"/>
        </w:rPr>
      </w:r>
      <w:r>
        <w:rPr>
          <w:lang w:val="en_US" w:bidi="en_US"/>
        </w:rPr>
        <w:t>Those with Jesus left him and fled.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14:51–52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a young man who was following Jesus do when Jesus was arrested?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man left his linen garment there and ran away naked.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14:53–54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was Peter as Jesus was taken to the high priest?</w:t>
      </w:r>
    </w:p>
    <w:p>
      <w:pPr/>
      <w:r>
        <w:rPr>
          <w:lang w:val="en_US" w:bidi="en_US"/>
        </w:rPr>
      </w:r>
      <w:r>
        <w:rPr>
          <w:lang w:val="en_US" w:bidi="en_US"/>
        </w:rPr>
        <w:t>Peter sat among the guards, near a fire to keep warm.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14:55–56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wrong with the testimony against Jesus given to the Council?</w:t>
      </w:r>
    </w:p>
    <w:p>
      <w:pPr/>
      <w:r>
        <w:rPr>
          <w:lang w:val="en_US" w:bidi="en_US"/>
        </w:rPr>
      </w:r>
      <w:r>
        <w:rPr>
          <w:lang w:val="en_US" w:bidi="en_US"/>
        </w:rPr>
        <w:t>The testimony against Jesus was false and did not agree.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14:61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question did the high priest ask Jesus about who Jesus was?</w:t>
      </w:r>
    </w:p>
    <w:p>
      <w:pPr/>
      <w:r>
        <w:rPr>
          <w:lang w:val="en_US" w:bidi="en_US"/>
        </w:rPr>
      </w:r>
      <w:r>
        <w:rPr>
          <w:lang w:val="en_US" w:bidi="en_US"/>
        </w:rPr>
        <w:t>The high priest asked Jesus if he was the Christ, the son of the Blessed.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14:62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Jesus’ answer to the high priest’s question?</w:t>
      </w:r>
    </w:p>
    <w:p>
      <w:pPr/>
      <w:r>
        <w:rPr>
          <w:lang w:val="en_US" w:bidi="en_US"/>
        </w:rPr>
      </w:r>
      <w:r>
        <w:rPr>
          <w:lang w:val="en_US" w:bidi="en_US"/>
        </w:rPr>
        <w:t>Jesus answered by saying, “I am.”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14:64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Hearing Jesus’ answer, of what did the high priest say Jesus was guilty?</w:t>
      </w:r>
    </w:p>
    <w:p>
      <w:pPr/>
      <w:r>
        <w:rPr>
          <w:lang w:val="en_US" w:bidi="en_US"/>
        </w:rPr>
      </w:r>
      <w:r>
        <w:rPr>
          <w:lang w:val="en_US" w:bidi="en_US"/>
        </w:rPr>
        <w:t>The high priest said that Jesus was guilty of blasphemy.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14:65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they do to Jesus after condemning him as one who deserved death?</w:t>
      </w:r>
    </w:p>
    <w:p>
      <w:pPr/>
      <w:r>
        <w:rPr>
          <w:lang w:val="en_US" w:bidi="en_US"/>
        </w:rPr>
      </w:r>
      <w:r>
        <w:rPr>
          <w:lang w:val="en_US" w:bidi="en_US"/>
        </w:rPr>
        <w:t>They spit on him, struck him, and beat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14:66–68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Peter’s answer to the servant girl who said that Peter was with Jesus?</w:t>
      </w:r>
    </w:p>
    <w:p>
      <w:pPr/>
      <w:r>
        <w:rPr>
          <w:lang w:val="en_US" w:bidi="en_US"/>
        </w:rPr>
      </w:r>
      <w:r>
        <w:rPr>
          <w:lang w:val="en_US" w:bidi="en_US"/>
        </w:rPr>
        <w:t>Peter answered that he did not know or understand about what the girl was talking.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14:71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Peter’s response when he was asked a third time if he was one of Jesus’ disciples?</w:t>
      </w:r>
    </w:p>
    <w:p>
      <w:pPr/>
      <w:r>
        <w:rPr>
          <w:lang w:val="en_US" w:bidi="en_US"/>
        </w:rPr>
      </w:r>
      <w:r>
        <w:rPr>
          <w:lang w:val="en_US" w:bidi="en_US"/>
        </w:rPr>
        <w:t>Peter swore and put himself under curses that he did not know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14:72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after Peter answered the third time?</w:t>
      </w:r>
    </w:p>
    <w:p>
      <w:pPr/>
      <w:r>
        <w:rPr>
          <w:lang w:val="en_US" w:bidi="en_US"/>
        </w:rPr>
      </w:r>
      <w:r>
        <w:rPr>
          <w:lang w:val="en_US" w:bidi="en_US"/>
        </w:rPr>
        <w:t>After Peter answered the third time, the rooster crowed a second time.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14:72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Peter do after he heard the rooster?</w:t>
      </w:r>
    </w:p>
    <w:p>
      <w:pPr/>
      <w:r>
        <w:rPr>
          <w:lang w:val="en_US" w:bidi="en_US"/>
        </w:rPr>
      </w:r>
      <w:r>
        <w:rPr>
          <w:lang w:val="en_US" w:bidi="en_US"/>
        </w:rPr>
        <w:t>After he heard the rooster, Peter broke down and wept.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Early in the morning, what did the chief priests do with Jesus?</w:t>
      </w:r>
    </w:p>
    <w:p>
      <w:pPr/>
      <w:r>
        <w:rPr>
          <w:lang w:val="en_US" w:bidi="en_US"/>
        </w:rPr>
      </w:r>
      <w:r>
        <w:rPr>
          <w:lang w:val="en_US" w:bidi="en_US"/>
        </w:rPr>
        <w:t>Early in the morning, they bound Jesus and handed him over to Pilate.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While the chief priests were presenting many charges against Jesus, what amazed Pilate about Jesus?</w:t>
      </w:r>
    </w:p>
    <w:p>
      <w:pPr/>
      <w:r>
        <w:rPr>
          <w:lang w:val="en_US" w:bidi="en_US"/>
        </w:rPr>
      </w:r>
      <w:r>
        <w:rPr>
          <w:lang w:val="en_US" w:bidi="en_US"/>
        </w:rPr>
        <w:t>Pilate was amazed that Jesus no longer answered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Pilate usually do for the crowd at the time of the feast?</w:t>
      </w:r>
    </w:p>
    <w:p>
      <w:pPr/>
      <w:r>
        <w:rPr>
          <w:lang w:val="en_US" w:bidi="en_US"/>
        </w:rPr>
      </w:r>
      <w:r>
        <w:rPr>
          <w:lang w:val="en_US" w:bidi="en_US"/>
        </w:rPr>
        <w:t>Pilate usually released to the crowd one prisoner they requested at the time of the feast.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Pilate want to release Jesus to the crowd?</w:t>
      </w:r>
    </w:p>
    <w:p>
      <w:pPr/>
      <w:r>
        <w:rPr>
          <w:lang w:val="en_US" w:bidi="en_US"/>
        </w:rPr>
      </w:r>
      <w:r>
        <w:rPr>
          <w:lang w:val="en_US" w:bidi="en_US"/>
        </w:rPr>
        <w:t>Pilate knew that it was because of envy that the chief priests had handed Jesus over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the crowd cry out to be released?</w:t>
      </w:r>
    </w:p>
    <w:p>
      <w:pPr/>
      <w:r>
        <w:rPr>
          <w:lang w:val="en_US" w:bidi="en_US"/>
        </w:rPr>
      </w:r>
      <w:r>
        <w:rPr>
          <w:lang w:val="en_US" w:bidi="en_US"/>
        </w:rPr>
        <w:t>The crowd cried out for Barabbas to be released.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15:12–13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crowd say should be done with the King of the Jews?</w:t>
      </w:r>
    </w:p>
    <w:p>
      <w:pPr/>
      <w:r>
        <w:rPr>
          <w:lang w:val="en_US" w:bidi="en_US"/>
        </w:rPr>
      </w:r>
      <w:r>
        <w:rPr>
          <w:lang w:val="en_US" w:bidi="en_US"/>
        </w:rPr>
        <w:t>The crowd said that the King of the Jews should be crucified.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cohort of soldiers dress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soldiers put a purple robe on Jesus and put on him a twisted crown of thorns.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carried Jesus’ cross?</w:t>
      </w:r>
    </w:p>
    <w:p>
      <w:pPr/>
      <w:r>
        <w:rPr>
          <w:lang w:val="en_US" w:bidi="en_US"/>
        </w:rPr>
      </w:r>
      <w:r>
        <w:rPr>
          <w:lang w:val="en_US" w:bidi="en_US"/>
        </w:rPr>
        <w:t>A passerby, Simon of Cyrene, was forced to carry Jesus’ cross.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the name of the place where the soldiers brought Jesus to crucify him?</w:t>
      </w:r>
    </w:p>
    <w:p>
      <w:pPr/>
      <w:r>
        <w:rPr>
          <w:lang w:val="en_US" w:bidi="en_US"/>
        </w:rPr>
      </w:r>
      <w:r>
        <w:rPr>
          <w:lang w:val="en_US" w:bidi="en_US"/>
        </w:rPr>
        <w:t>The name of the place was Golgotha, which means Place of a Skull.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soldiers do with Jesus’ garments?</w:t>
      </w:r>
    </w:p>
    <w:p>
      <w:pPr/>
      <w:r>
        <w:rPr>
          <w:lang w:val="en_US" w:bidi="en_US"/>
        </w:rPr>
      </w:r>
      <w:r>
        <w:rPr>
          <w:lang w:val="en_US" w:bidi="en_US"/>
        </w:rPr>
        <w:t>The soldiers cast lots for Jesus’ garments.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charge against Jesus did the soldiers write on the sign?</w:t>
      </w:r>
    </w:p>
    <w:p>
      <w:pPr/>
      <w:r>
        <w:rPr>
          <w:lang w:val="en_US" w:bidi="en_US"/>
        </w:rPr>
      </w:r>
      <w:r>
        <w:rPr>
          <w:lang w:val="en_US" w:bidi="en_US"/>
        </w:rPr>
        <w:t>The soldiers wrote “The King of the Jews” on the sign.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15:29–30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those who passed by challenge Jesus to do?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passed by challenged Jesus to save himself and get down from the cross.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15:31–32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chief priests say Jesus should do so they would believe?</w:t>
      </w:r>
    </w:p>
    <w:p>
      <w:pPr/>
      <w:r>
        <w:rPr>
          <w:lang w:val="en_US" w:bidi="en_US"/>
        </w:rPr>
      </w:r>
      <w:r>
        <w:rPr>
          <w:lang w:val="en_US" w:bidi="en_US"/>
        </w:rPr>
        <w:t>The chief priests said that Jesus should come down from the cross so they would believe.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titles did the chief priests use for Jesus as they mocked him?</w:t>
      </w:r>
    </w:p>
    <w:p>
      <w:pPr/>
      <w:r>
        <w:rPr>
          <w:lang w:val="en_US" w:bidi="en_US"/>
        </w:rPr>
      </w:r>
      <w:r>
        <w:rPr>
          <w:lang w:val="en_US" w:bidi="en_US"/>
        </w:rPr>
        <w:t>The chief priests called Jesus the Christ and the King of Israel.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15:33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at the sixth hour?</w:t>
      </w:r>
    </w:p>
    <w:p>
      <w:pPr/>
      <w:r>
        <w:rPr>
          <w:lang w:val="en_US" w:bidi="en_US"/>
        </w:rPr>
      </w:r>
      <w:r>
        <w:rPr>
          <w:lang w:val="en_US" w:bidi="en_US"/>
        </w:rPr>
        <w:t>At the sixth hour, darkness came over the whole land.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15:34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cry out at the ninth hour?</w:t>
      </w:r>
    </w:p>
    <w:p>
      <w:pPr/>
      <w:r>
        <w:rPr>
          <w:lang w:val="en_US" w:bidi="en_US"/>
        </w:rPr>
      </w:r>
      <w:r>
        <w:rPr>
          <w:lang w:val="en_US" w:bidi="en_US"/>
        </w:rPr>
        <w:t>Jesus cried out, “My God, my God, why have you forsaken me?”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15:37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Jesus do before he died?</w:t>
      </w:r>
    </w:p>
    <w:p>
      <w:pPr/>
      <w:r>
        <w:rPr>
          <w:lang w:val="en_US" w:bidi="en_US"/>
        </w:rPr>
      </w:r>
      <w:r>
        <w:rPr>
          <w:lang w:val="en_US" w:bidi="en_US"/>
        </w:rPr>
        <w:t>Jesus cried out with a loud voice before he died.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15:38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in the temple when Jesus died?</w:t>
      </w:r>
    </w:p>
    <w:p>
      <w:pPr/>
      <w:r>
        <w:rPr>
          <w:lang w:val="en_US" w:bidi="en_US"/>
        </w:rPr>
      </w:r>
      <w:r>
        <w:rPr>
          <w:lang w:val="en_US" w:bidi="en_US"/>
        </w:rPr>
        <w:t>The curtain of the temple was split in two from top to bottom when Jesus died.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15:39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centurion testify when he saw how Jesus died?</w:t>
      </w:r>
    </w:p>
    <w:p>
      <w:pPr/>
      <w:r>
        <w:rPr>
          <w:lang w:val="en_US" w:bidi="en_US"/>
        </w:rPr>
      </w:r>
      <w:r>
        <w:rPr>
          <w:lang w:val="en_US" w:bidi="en_US"/>
        </w:rPr>
        <w:t>The centurion testified that truly this man was the Son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15:42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On what day did Jesus die?</w:t>
      </w:r>
    </w:p>
    <w:p>
      <w:pPr/>
      <w:r>
        <w:rPr>
          <w:lang w:val="en_US" w:bidi="en_US"/>
        </w:rPr>
      </w:r>
      <w:r>
        <w:rPr>
          <w:lang w:val="en_US" w:bidi="en_US"/>
        </w:rPr>
        <w:t>Jesus died on the day before the Sabbath.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15:43–46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Joseph of Arimathea do after Jesus died?</w:t>
      </w:r>
    </w:p>
    <w:p>
      <w:pPr/>
      <w:r>
        <w:rPr>
          <w:lang w:val="en_US" w:bidi="en_US"/>
        </w:rPr>
      </w:r>
      <w:r>
        <w:rPr>
          <w:lang w:val="en_US" w:bidi="en_US"/>
        </w:rPr>
        <w:t>Joseph of Arimathea took Jesus down from the cross, wrapped him in linen cloth, and laid him in a tomb, rolling a stone against the entrance of the tomb.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did the women go to Jesus’ tomb to anoint his body?</w:t>
      </w:r>
    </w:p>
    <w:p>
      <w:pPr/>
      <w:r>
        <w:rPr>
          <w:lang w:val="en_US" w:bidi="en_US"/>
        </w:rPr>
      </w:r>
      <w:r>
        <w:rPr>
          <w:lang w:val="en_US" w:bidi="en_US"/>
        </w:rPr>
        <w:t>The women went to the tomb on the first day of the week when the sun came up.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the women enter the tomb even though there had been a very large stone at the entrance?</w:t>
      </w:r>
    </w:p>
    <w:p>
      <w:pPr/>
      <w:r>
        <w:rPr>
          <w:lang w:val="en_US" w:bidi="en_US"/>
        </w:rPr>
      </w:r>
      <w:r>
        <w:rPr>
          <w:lang w:val="en_US" w:bidi="en_US"/>
        </w:rPr>
        <w:t>Someone had rolled away the very large stone from the entrance.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women see when they entered the tomb?</w:t>
      </w:r>
    </w:p>
    <w:p>
      <w:pPr/>
      <w:r>
        <w:rPr>
          <w:lang w:val="en_US" w:bidi="en_US"/>
        </w:rPr>
      </w:r>
      <w:r>
        <w:rPr>
          <w:lang w:val="en_US" w:bidi="en_US"/>
        </w:rPr>
        <w:t>The women saw a young man dressed in a white robe sitting on the right side.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young man say about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man said that Jesus was risen and was not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did the young man say the disciples would meet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young man said the disciples would meet Jesus in Galilee.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did Jesus first appear after his resurrection?</w:t>
      </w:r>
    </w:p>
    <w:p>
      <w:pPr/>
      <w:r>
        <w:rPr>
          <w:lang w:val="en_US" w:bidi="en_US"/>
        </w:rPr>
      </w:r>
      <w:r>
        <w:rPr>
          <w:lang w:val="en_US" w:bidi="en_US"/>
        </w:rPr>
        <w:t>Jesus first appeared to Mary Magdalene.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Jesus’ disciples respond when Mary told them she had seen Jesus alive?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did not believe.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Jesus’ disciples respond when two other people told them they had seen Jesus alive?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did not believe.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he appeared to the disciples, what did Jesus say to them about their unbelief?</w:t>
      </w:r>
    </w:p>
    <w:p>
      <w:pPr/>
      <w:r>
        <w:rPr>
          <w:lang w:val="en_US" w:bidi="en_US"/>
        </w:rPr>
      </w:r>
      <w:r>
        <w:rPr>
          <w:lang w:val="en_US" w:bidi="en_US"/>
        </w:rPr>
        <w:t>Jesus rebuked the disciples for their unbelief.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command did Jesus give the disciples?</w:t>
      </w:r>
    </w:p>
    <w:p>
      <w:pPr/>
      <w:r>
        <w:rPr>
          <w:lang w:val="en_US" w:bidi="en_US"/>
        </w:rPr>
      </w:r>
      <w:r>
        <w:rPr>
          <w:lang w:val="en_US" w:bidi="en_US"/>
        </w:rPr>
        <w:t>Jesus commanded the disciples to go into all the world and preach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would be condemned?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those who did not believe would be condemned.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Jesus say would be saved?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those who believed and were baptized would be saved.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16:17–18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signs did Jesus say would go with those who believed?</w:t>
      </w:r>
    </w:p>
    <w:p>
      <w:pPr/>
      <w:r>
        <w:rPr>
          <w:lang w:val="en_US" w:bidi="en_US"/>
        </w:rPr>
      </w:r>
      <w:r>
        <w:rPr>
          <w:lang w:val="en_US" w:bidi="en_US"/>
        </w:rPr>
        <w:t>Jesus said those who believed would cast out demons, would speak in new languages, would not be hurt by anything deadly, and would heal 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Jesus after he spoke to the disciples?</w:t>
      </w:r>
    </w:p>
    <w:p>
      <w:pPr/>
      <w:r>
        <w:rPr>
          <w:lang w:val="en_US" w:bidi="en_US"/>
        </w:rPr>
      </w:r>
      <w:r>
        <w:rPr>
          <w:lang w:val="en_US" w:bidi="en_US"/>
        </w:rPr>
        <w:t>After he spoke to the disciples, Jesus was taken up into heaven and sat down at the right hand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disciples then do?</w:t>
      </w:r>
    </w:p>
    <w:p>
      <w:pPr/>
      <w:r>
        <w:rPr>
          <w:lang w:val="en_US" w:bidi="en_US"/>
        </w:rPr>
      </w:r>
      <w:r>
        <w:rPr>
          <w:lang w:val="en_US" w:bidi="en_US"/>
        </w:rPr>
        <w:t>The disciples then left and preached everywhere.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Mark 16:20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the Lord then do?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then worked with the disciples and confirmed the word with miraculous signs.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