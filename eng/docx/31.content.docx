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did Yahweh send an ambassador among the nations?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sent an ambassador among the nations to cause the nations to rise up for battle against Edom.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one of the sins of the Edomites?</w:t>
      </w:r>
    </w:p>
    <w:p>
      <w:pPr/>
      <w:r>
        <w:rPr>
          <w:lang w:val="en_US" w:bidi="en_US"/>
        </w:rPr>
      </w:r>
      <w:r>
        <w:rPr>
          <w:lang w:val="en_US" w:bidi="en_US"/>
        </w:rPr>
        <w:t>The Edomites had pride in their hearts and believed that they could not be brought down to the ground.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deceive and prevail against Edom?</w:t>
      </w:r>
    </w:p>
    <w:p>
      <w:pPr/>
      <w:r>
        <w:rPr>
          <w:lang w:val="en_US" w:bidi="en_US"/>
        </w:rPr>
      </w:r>
      <w:r>
        <w:rPr>
          <w:lang w:val="en_US" w:bidi="en_US"/>
        </w:rPr>
        <w:t>The men who had an alliance of peace with Edom will deceive and prevail against Edom.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Edom be covered with shame and cut off forever?</w:t>
      </w:r>
    </w:p>
    <w:p>
      <w:pPr/>
      <w:r>
        <w:rPr>
          <w:lang w:val="en_US" w:bidi="en_US"/>
        </w:rPr>
      </w:r>
      <w:r>
        <w:rPr>
          <w:lang w:val="en_US" w:bidi="en_US"/>
        </w:rPr>
        <w:t>Edom will be covered with shame and cut off forever because of the violence Edom did to his brother Jacob.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on the day that Edom stood aloof from Jacob?</w:t>
      </w:r>
    </w:p>
    <w:p>
      <w:pPr/>
      <w:r>
        <w:rPr>
          <w:lang w:val="en_US" w:bidi="en_US"/>
        </w:rPr>
      </w:r>
      <w:r>
        <w:rPr>
          <w:lang w:val="en_US" w:bidi="en_US"/>
        </w:rPr>
        <w:t>On that day, strangers entered the gates of Jacob and took captive its wealth.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tell Edom not to do regarding Judah in the day of Judah’s distress?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that Edom should not have looked, rejoiced, or made their mouth great.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tell Edom not to do regarding Judah in the day of Judah’s calamity?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that Edom should not have entered Judah’s gates, rejoiced, or looted Judah’s wealth in the day of Judah’s calamity.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would return on Edom’s head?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that Edom’s recompense would return on Edom’s head.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some in Mount Zion be able to do despite the distress of Judah?</w:t>
      </w:r>
    </w:p>
    <w:p>
      <w:pPr/>
      <w:r>
        <w:rPr>
          <w:lang w:val="en_US" w:bidi="en_US"/>
        </w:rPr>
      </w:r>
      <w:r>
        <w:rPr>
          <w:lang w:val="en_US" w:bidi="en_US"/>
        </w:rPr>
        <w:t>Some in Mount Zion would be able to escape despite the distress of Judah.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of Edom would escape the judgment of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There would be no survivors in Edom after Yahweh’s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would then possess the mount of Esau?</w:t>
      </w:r>
    </w:p>
    <w:p>
      <w:pPr/>
      <w:r>
        <w:rPr>
          <w:lang w:val="en_US" w:bidi="en_US"/>
        </w:rPr>
      </w:r>
      <w:r>
        <w:rPr>
          <w:lang w:val="en_US" w:bidi="en_US"/>
        </w:rPr>
        <w:t>Those from the Negev would then possess the mount of Esau.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Obadiah 1:21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would the mountain of Esau then be judged?</w:t>
      </w:r>
    </w:p>
    <w:p>
      <w:pPr/>
      <w:r>
        <w:rPr>
          <w:lang w:val="en_US" w:bidi="en_US"/>
        </w:rPr>
      </w:r>
      <w:r>
        <w:rPr>
          <w:lang w:val="en_US" w:bidi="en_US"/>
        </w:rPr>
        <w:t>The mountain of Esau would then be judged from Mount Zion.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